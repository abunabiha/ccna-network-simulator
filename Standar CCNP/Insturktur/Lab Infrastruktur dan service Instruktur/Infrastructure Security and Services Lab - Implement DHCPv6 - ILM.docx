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D664D" w14:textId="50CC72FC" w:rsidR="004D36D7" w:rsidRPr="00FD4A68" w:rsidRDefault="00000000" w:rsidP="007E4151">
      <w:pPr>
        <w:pStyle w:val="Title"/>
        <w:rPr>
          <w:rStyle w:val="LabTitleInstVersred"/>
          <w:b/>
          <w:color w:val="auto"/>
        </w:rPr>
      </w:pPr>
      <w:sdt>
        <w:sdtPr>
          <w:rPr>
            <w:rFonts w:ascii="Arial" w:hAnsi="Arial"/>
            <w:b w:val="0"/>
            <w:color w:val="000000" w:themeColor="text1"/>
          </w:rPr>
          <w:alias w:val="Title"/>
          <w:tag w:val=""/>
          <w:id w:val="-487021785"/>
          <w:placeholder>
            <w:docPart w:val="08D83F19C21D42EE9E0B308F3798F43F"/>
          </w:placeholder>
          <w:dataBinding w:prefixMappings="xmlns:ns0='http://purl.org/dc/elements/1.1/' xmlns:ns1='http://schemas.openxmlformats.org/package/2006/metadata/core-properties' " w:xpath="/ns1:coreProperties[1]/ns0:title[1]" w:storeItemID="{6C3C8BC8-F283-45AE-878A-BAB7291924A1}"/>
          <w:text/>
        </w:sdtPr>
        <w:sdtContent>
          <w:r w:rsidR="00C5463E">
            <w:rPr>
              <w:rFonts w:ascii="Arial" w:hAnsi="Arial"/>
              <w:b w:val="0"/>
              <w:color w:val="000000" w:themeColor="text1"/>
            </w:rPr>
            <w:t xml:space="preserve">Lab – </w:t>
          </w:r>
          <w:r w:rsidR="00DB388C">
            <w:rPr>
              <w:rFonts w:ascii="Arial" w:hAnsi="Arial"/>
              <w:b w:val="0"/>
              <w:color w:val="000000" w:themeColor="text1"/>
            </w:rPr>
            <w:t>Implement DHCPv6</w:t>
          </w:r>
        </w:sdtContent>
      </w:sdt>
      <w:r w:rsidR="004D36D7" w:rsidRPr="00FD4A68">
        <w:t xml:space="preserve"> </w:t>
      </w:r>
      <w:r w:rsidR="00D84BDA" w:rsidRPr="00FD4A68">
        <w:rPr>
          <w:rStyle w:val="LabTitleInstVersred"/>
        </w:rPr>
        <w:t>(Instructor Version)</w:t>
      </w:r>
    </w:p>
    <w:p w14:paraId="456A5C9B" w14:textId="77777777" w:rsidR="00D778DF" w:rsidRPr="009A1CF4" w:rsidRDefault="00D778DF" w:rsidP="00D778DF">
      <w:pPr>
        <w:pStyle w:val="InstNoteRed"/>
      </w:pPr>
      <w:r w:rsidRPr="009A1CF4">
        <w:rPr>
          <w:b/>
        </w:rPr>
        <w:t>Instructor Note</w:t>
      </w:r>
      <w:r w:rsidRPr="001C05A1">
        <w:t>:</w:t>
      </w:r>
      <w:r w:rsidRPr="009A1CF4">
        <w:t xml:space="preserve"> Red </w:t>
      </w:r>
      <w:r>
        <w:t xml:space="preserve">font color </w:t>
      </w:r>
      <w:r w:rsidR="006F1616">
        <w:t>or g</w:t>
      </w:r>
      <w:r w:rsidRPr="009A1CF4">
        <w:t>ray highlights indicate text that appears in the instructor copy only.</w:t>
      </w:r>
    </w:p>
    <w:p w14:paraId="1C6F8ED6" w14:textId="77777777" w:rsidR="00D778DF" w:rsidRPr="00E70096" w:rsidRDefault="00D778DF" w:rsidP="00D452F4">
      <w:pPr>
        <w:pStyle w:val="Heading1"/>
      </w:pPr>
      <w:r w:rsidRPr="00E70096">
        <w:t>Topology</w:t>
      </w:r>
    </w:p>
    <w:p w14:paraId="3236A61A" w14:textId="3AD7E785" w:rsidR="00174AD6" w:rsidRDefault="00174AD6" w:rsidP="00D778DF">
      <w:pPr>
        <w:pStyle w:val="Visual"/>
      </w:pPr>
      <w:r>
        <w:rPr>
          <w:noProof/>
        </w:rPr>
        <w:drawing>
          <wp:inline distT="0" distB="0" distL="0" distR="0" wp14:anchorId="08DA7EA0" wp14:editId="528925B0">
            <wp:extent cx="4601690" cy="1288473"/>
            <wp:effectExtent l="0" t="0" r="8890" b="0"/>
            <wp:docPr id="1185140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26317" cy="1295368"/>
                    </a:xfrm>
                    <a:prstGeom prst="rect">
                      <a:avLst/>
                    </a:prstGeom>
                    <a:noFill/>
                  </pic:spPr>
                </pic:pic>
              </a:graphicData>
            </a:graphic>
          </wp:inline>
        </w:drawing>
      </w:r>
    </w:p>
    <w:p w14:paraId="433F4B48" w14:textId="77777777" w:rsidR="00D778DF" w:rsidRDefault="00D778DF" w:rsidP="00D452F4">
      <w:pPr>
        <w:pStyle w:val="Heading1"/>
        <w:rPr>
          <w:rFonts w:cs="Arial"/>
        </w:rPr>
      </w:pPr>
      <w:r w:rsidRPr="00111132">
        <w:rPr>
          <w:rFonts w:cs="Arial"/>
        </w:rPr>
        <w:t>Addressing Table</w:t>
      </w:r>
    </w:p>
    <w:tbl>
      <w:tblPr>
        <w:tblStyle w:val="LabTableStyle1"/>
        <w:tblW w:w="9322" w:type="dxa"/>
        <w:tblLayout w:type="fixed"/>
        <w:tblLook w:val="04A0" w:firstRow="1" w:lastRow="0" w:firstColumn="1" w:lastColumn="0" w:noHBand="0" w:noVBand="1"/>
      </w:tblPr>
      <w:tblGrid>
        <w:gridCol w:w="1437"/>
        <w:gridCol w:w="2250"/>
        <w:gridCol w:w="2970"/>
        <w:gridCol w:w="2665"/>
      </w:tblGrid>
      <w:tr w:rsidR="0063261E" w:rsidRPr="00111132" w14:paraId="5E20C406" w14:textId="77777777" w:rsidTr="0063261E">
        <w:trPr>
          <w:cnfStyle w:val="100000000000" w:firstRow="1" w:lastRow="0" w:firstColumn="0" w:lastColumn="0" w:oddVBand="0" w:evenVBand="0" w:oddHBand="0" w:evenHBand="0" w:firstRowFirstColumn="0" w:firstRowLastColumn="0" w:lastRowFirstColumn="0" w:lastRowLastColumn="0"/>
          <w:tblHeader/>
        </w:trPr>
        <w:tc>
          <w:tcPr>
            <w:tcW w:w="1437" w:type="dxa"/>
          </w:tcPr>
          <w:p w14:paraId="158E3DD1" w14:textId="77777777" w:rsidR="0063261E" w:rsidRPr="00111132" w:rsidRDefault="0063261E" w:rsidP="00186BE4">
            <w:pPr>
              <w:pStyle w:val="TableHeading"/>
              <w:rPr>
                <w:rFonts w:ascii="Arial" w:hAnsi="Arial" w:cs="Arial"/>
              </w:rPr>
            </w:pPr>
            <w:r w:rsidRPr="00111132">
              <w:rPr>
                <w:rFonts w:ascii="Arial" w:hAnsi="Arial" w:cs="Arial"/>
              </w:rPr>
              <w:t>Device</w:t>
            </w:r>
          </w:p>
        </w:tc>
        <w:tc>
          <w:tcPr>
            <w:tcW w:w="2250" w:type="dxa"/>
          </w:tcPr>
          <w:p w14:paraId="0CE646D5" w14:textId="77777777" w:rsidR="0063261E" w:rsidRPr="00111132" w:rsidRDefault="0063261E" w:rsidP="00186BE4">
            <w:pPr>
              <w:pStyle w:val="TableHeading"/>
              <w:rPr>
                <w:rFonts w:ascii="Arial" w:hAnsi="Arial" w:cs="Arial"/>
              </w:rPr>
            </w:pPr>
            <w:r w:rsidRPr="00111132">
              <w:rPr>
                <w:rFonts w:ascii="Arial" w:hAnsi="Arial" w:cs="Arial"/>
              </w:rPr>
              <w:t>Interface</w:t>
            </w:r>
          </w:p>
        </w:tc>
        <w:tc>
          <w:tcPr>
            <w:tcW w:w="2970" w:type="dxa"/>
          </w:tcPr>
          <w:p w14:paraId="7654DF19" w14:textId="3F7A26E0" w:rsidR="0063261E" w:rsidRPr="00111132" w:rsidRDefault="0063261E" w:rsidP="00186BE4">
            <w:pPr>
              <w:pStyle w:val="TableHeading"/>
              <w:rPr>
                <w:rFonts w:ascii="Arial" w:hAnsi="Arial" w:cs="Arial"/>
              </w:rPr>
            </w:pPr>
            <w:r w:rsidRPr="00111132">
              <w:rPr>
                <w:rFonts w:ascii="Arial" w:hAnsi="Arial" w:cs="Arial"/>
              </w:rPr>
              <w:t xml:space="preserve">IPv6 </w:t>
            </w:r>
            <w:r>
              <w:rPr>
                <w:rFonts w:ascii="Arial" w:hAnsi="Arial" w:cs="Arial"/>
              </w:rPr>
              <w:t xml:space="preserve">Global Unicast </w:t>
            </w:r>
            <w:r w:rsidRPr="00111132">
              <w:rPr>
                <w:rFonts w:ascii="Arial" w:hAnsi="Arial" w:cs="Arial"/>
              </w:rPr>
              <w:t>Address</w:t>
            </w:r>
          </w:p>
        </w:tc>
        <w:tc>
          <w:tcPr>
            <w:tcW w:w="2665" w:type="dxa"/>
          </w:tcPr>
          <w:p w14:paraId="30FFBDCA" w14:textId="17BD4B6C" w:rsidR="0063261E" w:rsidRPr="00111132" w:rsidRDefault="0063261E" w:rsidP="00186BE4">
            <w:pPr>
              <w:pStyle w:val="TableHeading"/>
              <w:rPr>
                <w:rFonts w:ascii="Arial" w:hAnsi="Arial" w:cs="Arial"/>
              </w:rPr>
            </w:pPr>
            <w:r w:rsidRPr="00111132">
              <w:rPr>
                <w:rFonts w:ascii="Arial" w:hAnsi="Arial" w:cs="Arial"/>
              </w:rPr>
              <w:t>IPv6 Link-Local</w:t>
            </w:r>
            <w:r>
              <w:rPr>
                <w:rFonts w:ascii="Arial" w:hAnsi="Arial" w:cs="Arial"/>
              </w:rPr>
              <w:t xml:space="preserve"> Address</w:t>
            </w:r>
          </w:p>
        </w:tc>
      </w:tr>
      <w:tr w:rsidR="0063261E" w:rsidRPr="00111132" w14:paraId="04C7DD2B" w14:textId="77777777" w:rsidTr="0063261E">
        <w:tc>
          <w:tcPr>
            <w:tcW w:w="1437" w:type="dxa"/>
            <w:tcBorders>
              <w:bottom w:val="nil"/>
            </w:tcBorders>
          </w:tcPr>
          <w:p w14:paraId="2A0D0B9F" w14:textId="77777777" w:rsidR="0063261E" w:rsidRPr="00111132" w:rsidRDefault="0063261E" w:rsidP="00186BE4">
            <w:pPr>
              <w:pStyle w:val="TableText"/>
              <w:rPr>
                <w:rFonts w:ascii="Arial" w:hAnsi="Arial" w:cs="Arial"/>
              </w:rPr>
            </w:pPr>
            <w:r w:rsidRPr="00111132">
              <w:rPr>
                <w:rFonts w:ascii="Arial" w:hAnsi="Arial" w:cs="Arial"/>
              </w:rPr>
              <w:t>R1</w:t>
            </w:r>
          </w:p>
        </w:tc>
        <w:tc>
          <w:tcPr>
            <w:tcW w:w="2250" w:type="dxa"/>
            <w:vMerge w:val="restart"/>
          </w:tcPr>
          <w:p w14:paraId="5183ACC0" w14:textId="5AA9BF99" w:rsidR="0063261E" w:rsidRPr="00111132" w:rsidRDefault="0063261E" w:rsidP="00186BE4">
            <w:pPr>
              <w:pStyle w:val="TableText"/>
              <w:rPr>
                <w:rFonts w:ascii="Arial" w:hAnsi="Arial" w:cs="Arial"/>
              </w:rPr>
            </w:pPr>
            <w:r>
              <w:rPr>
                <w:rFonts w:ascii="Arial" w:hAnsi="Arial" w:cs="Arial"/>
              </w:rPr>
              <w:t>GigabitEthernet 1/0/23</w:t>
            </w:r>
          </w:p>
        </w:tc>
        <w:tc>
          <w:tcPr>
            <w:tcW w:w="2970" w:type="dxa"/>
            <w:vMerge w:val="restart"/>
          </w:tcPr>
          <w:p w14:paraId="32179792" w14:textId="26FCF57F" w:rsidR="0063261E" w:rsidRPr="00111132" w:rsidRDefault="0063261E" w:rsidP="0063261E">
            <w:pPr>
              <w:pStyle w:val="TableText"/>
              <w:jc w:val="center"/>
              <w:rPr>
                <w:rFonts w:ascii="Arial" w:hAnsi="Arial" w:cs="Arial"/>
              </w:rPr>
            </w:pPr>
            <w:r>
              <w:rPr>
                <w:rFonts w:ascii="Arial" w:hAnsi="Arial" w:cs="Arial"/>
              </w:rPr>
              <w:t>2001:db8:acad:23::1/64</w:t>
            </w:r>
          </w:p>
        </w:tc>
        <w:tc>
          <w:tcPr>
            <w:tcW w:w="2665" w:type="dxa"/>
            <w:vMerge w:val="restart"/>
          </w:tcPr>
          <w:p w14:paraId="4E1E8B03" w14:textId="24A14575" w:rsidR="0063261E" w:rsidRPr="00111132" w:rsidRDefault="0063261E" w:rsidP="0063261E">
            <w:pPr>
              <w:pStyle w:val="TableText"/>
              <w:jc w:val="center"/>
              <w:rPr>
                <w:rFonts w:ascii="Arial" w:hAnsi="Arial" w:cs="Arial"/>
              </w:rPr>
            </w:pPr>
            <w:r>
              <w:rPr>
                <w:rFonts w:ascii="Arial" w:hAnsi="Arial" w:cs="Arial"/>
              </w:rPr>
              <w:t>fe80::23:1</w:t>
            </w:r>
          </w:p>
        </w:tc>
      </w:tr>
      <w:tr w:rsidR="0063261E" w:rsidRPr="00111132" w14:paraId="55095C56" w14:textId="77777777" w:rsidTr="0063261E">
        <w:tc>
          <w:tcPr>
            <w:tcW w:w="1437" w:type="dxa"/>
            <w:tcBorders>
              <w:top w:val="nil"/>
              <w:bottom w:val="single" w:sz="2" w:space="0" w:color="auto"/>
            </w:tcBorders>
          </w:tcPr>
          <w:p w14:paraId="027C5D64" w14:textId="77777777" w:rsidR="0063261E" w:rsidRPr="00111132" w:rsidRDefault="0063261E" w:rsidP="00186BE4">
            <w:pPr>
              <w:pStyle w:val="ConfigWindow"/>
              <w:rPr>
                <w:rFonts w:cs="Arial"/>
              </w:rPr>
            </w:pPr>
            <w:r w:rsidRPr="00111132">
              <w:rPr>
                <w:rFonts w:cs="Arial"/>
              </w:rPr>
              <w:t>R1</w:t>
            </w:r>
          </w:p>
        </w:tc>
        <w:tc>
          <w:tcPr>
            <w:tcW w:w="2250" w:type="dxa"/>
            <w:vMerge/>
          </w:tcPr>
          <w:p w14:paraId="78178397" w14:textId="6A9F0A75" w:rsidR="0063261E" w:rsidRPr="00111132" w:rsidRDefault="0063261E" w:rsidP="00186BE4">
            <w:pPr>
              <w:pStyle w:val="TableText"/>
              <w:rPr>
                <w:rFonts w:ascii="Arial" w:hAnsi="Arial" w:cs="Arial"/>
              </w:rPr>
            </w:pPr>
          </w:p>
        </w:tc>
        <w:tc>
          <w:tcPr>
            <w:tcW w:w="2970" w:type="dxa"/>
            <w:vMerge/>
          </w:tcPr>
          <w:p w14:paraId="23C023F4" w14:textId="42FE813B" w:rsidR="0063261E" w:rsidRPr="00111132" w:rsidRDefault="0063261E" w:rsidP="00186BE4">
            <w:pPr>
              <w:pStyle w:val="TableText"/>
              <w:rPr>
                <w:rFonts w:ascii="Arial" w:hAnsi="Arial" w:cs="Arial"/>
              </w:rPr>
            </w:pPr>
          </w:p>
        </w:tc>
        <w:tc>
          <w:tcPr>
            <w:tcW w:w="2665" w:type="dxa"/>
            <w:vMerge/>
          </w:tcPr>
          <w:p w14:paraId="1D2FFCFE" w14:textId="2745FCC3" w:rsidR="0063261E" w:rsidRPr="00111132" w:rsidRDefault="0063261E" w:rsidP="00186BE4">
            <w:pPr>
              <w:pStyle w:val="TableText"/>
              <w:rPr>
                <w:rFonts w:ascii="Arial" w:hAnsi="Arial" w:cs="Arial"/>
              </w:rPr>
            </w:pPr>
          </w:p>
        </w:tc>
      </w:tr>
    </w:tbl>
    <w:p w14:paraId="14AD0E6F" w14:textId="77777777" w:rsidR="00D778DF" w:rsidRPr="00111132" w:rsidRDefault="00D778DF" w:rsidP="00D452F4">
      <w:pPr>
        <w:pStyle w:val="Heading1"/>
        <w:rPr>
          <w:rFonts w:cs="Arial"/>
        </w:rPr>
      </w:pPr>
      <w:r w:rsidRPr="00111132">
        <w:rPr>
          <w:rFonts w:cs="Arial"/>
        </w:rPr>
        <w:t>Objectives</w:t>
      </w:r>
    </w:p>
    <w:p w14:paraId="4E0F64AE" w14:textId="66F516D5" w:rsidR="007E4151" w:rsidRDefault="007E4151" w:rsidP="007E4151">
      <w:pPr>
        <w:pStyle w:val="BodyTextL25Bold"/>
        <w:rPr>
          <w:rFonts w:cs="Arial"/>
        </w:rPr>
      </w:pPr>
      <w:r w:rsidRPr="00111132">
        <w:rPr>
          <w:rFonts w:cs="Arial"/>
        </w:rPr>
        <w:t>Part</w:t>
      </w:r>
      <w:r w:rsidR="00774F8A" w:rsidRPr="00111132">
        <w:rPr>
          <w:rFonts w:cs="Arial"/>
        </w:rPr>
        <w:t xml:space="preserve"> </w:t>
      </w:r>
      <w:r w:rsidRPr="00111132">
        <w:rPr>
          <w:rFonts w:cs="Arial"/>
        </w:rPr>
        <w:t>1: Build the Topology and Configure Basic Device Settings and IP Addressing</w:t>
      </w:r>
    </w:p>
    <w:p w14:paraId="3C85E67C" w14:textId="66AA5374" w:rsidR="00D82442" w:rsidRDefault="00313B29" w:rsidP="00D82442">
      <w:pPr>
        <w:pStyle w:val="BodyTextL25Bold"/>
        <w:rPr>
          <w:rFonts w:cs="Arial"/>
        </w:rPr>
      </w:pPr>
      <w:r>
        <w:rPr>
          <w:rFonts w:cs="Arial"/>
        </w:rPr>
        <w:t xml:space="preserve">Part 2: </w:t>
      </w:r>
      <w:r w:rsidR="002D5048" w:rsidRPr="002D5048">
        <w:rPr>
          <w:rFonts w:cs="Arial"/>
        </w:rPr>
        <w:t>Stateless Address Autoconfiguration (SLAAC)</w:t>
      </w:r>
    </w:p>
    <w:p w14:paraId="0D857B51" w14:textId="74B9FFFA" w:rsidR="002D5048" w:rsidRDefault="002D5048" w:rsidP="00D82442">
      <w:pPr>
        <w:pStyle w:val="BodyTextL25Bold"/>
        <w:rPr>
          <w:rFonts w:cs="Arial"/>
        </w:rPr>
      </w:pPr>
      <w:r>
        <w:rPr>
          <w:rFonts w:cs="Arial"/>
        </w:rPr>
        <w:t xml:space="preserve">Part 3: </w:t>
      </w:r>
      <w:r>
        <w:t>Implement Stateless DHCPv6 Server on a Router</w:t>
      </w:r>
    </w:p>
    <w:p w14:paraId="06816932" w14:textId="18C850A0" w:rsidR="002D5048" w:rsidRDefault="002D5048" w:rsidP="00D82442">
      <w:pPr>
        <w:pStyle w:val="BodyTextL25Bold"/>
        <w:rPr>
          <w:rFonts w:cs="Arial"/>
        </w:rPr>
      </w:pPr>
      <w:r>
        <w:rPr>
          <w:rFonts w:cs="Arial"/>
        </w:rPr>
        <w:t xml:space="preserve">Part 4: </w:t>
      </w:r>
      <w:r w:rsidRPr="002D5048">
        <w:rPr>
          <w:rFonts w:cs="Arial"/>
        </w:rPr>
        <w:t>Implement Stateful DHCPv6 Server on a Router</w:t>
      </w:r>
    </w:p>
    <w:p w14:paraId="693079AD" w14:textId="1DC188F5" w:rsidR="00D778DF" w:rsidRPr="00111132" w:rsidRDefault="00D778DF" w:rsidP="00D452F4">
      <w:pPr>
        <w:pStyle w:val="Heading1"/>
        <w:rPr>
          <w:rFonts w:cs="Arial"/>
        </w:rPr>
      </w:pPr>
      <w:r w:rsidRPr="00111132">
        <w:rPr>
          <w:rFonts w:cs="Arial"/>
        </w:rPr>
        <w:t>Background / Scenario</w:t>
      </w:r>
    </w:p>
    <w:p w14:paraId="0EDF8C8A" w14:textId="0780A9B5" w:rsidR="00E818F8" w:rsidRPr="00386DC0" w:rsidRDefault="00DC5734" w:rsidP="00DB388C">
      <w:pPr>
        <w:pStyle w:val="BodyTextL25"/>
        <w:rPr>
          <w:rFonts w:cs="Arial"/>
        </w:rPr>
      </w:pPr>
      <w:r w:rsidRPr="00DC5734">
        <w:rPr>
          <w:rFonts w:cs="Arial"/>
        </w:rPr>
        <w:t xml:space="preserve">In this lab, you will explore </w:t>
      </w:r>
      <w:r w:rsidRPr="00DC5734">
        <w:rPr>
          <w:rFonts w:cs="Arial"/>
          <w:b/>
          <w:bCs/>
        </w:rPr>
        <w:t>IPv6 address configuration mechanisms</w:t>
      </w:r>
      <w:r w:rsidRPr="00DC5734">
        <w:rPr>
          <w:rFonts w:cs="Arial"/>
        </w:rPr>
        <w:t xml:space="preserve">, including </w:t>
      </w:r>
      <w:r w:rsidRPr="00DC5734">
        <w:rPr>
          <w:rFonts w:cs="Arial"/>
          <w:b/>
          <w:bCs/>
        </w:rPr>
        <w:t>SLAAC, stateless DHCPv6, and stateful DHCPv6</w:t>
      </w:r>
      <w:r w:rsidRPr="00DC5734">
        <w:rPr>
          <w:rFonts w:cs="Arial"/>
        </w:rPr>
        <w:t xml:space="preserve">, and observe how Router Advertisements influence host behavior. The router </w:t>
      </w:r>
      <w:r w:rsidRPr="00DC5734">
        <w:rPr>
          <w:rFonts w:cs="Arial"/>
          <w:b/>
          <w:bCs/>
        </w:rPr>
        <w:t>D1</w:t>
      </w:r>
      <w:r w:rsidRPr="00DC5734">
        <w:rPr>
          <w:rFonts w:cs="Arial"/>
        </w:rPr>
        <w:t xml:space="preserve"> is preconfigured with both an IPv6 </w:t>
      </w:r>
      <w:r w:rsidRPr="00DC5734">
        <w:rPr>
          <w:rFonts w:cs="Arial"/>
          <w:b/>
          <w:bCs/>
        </w:rPr>
        <w:t>global unicast address (GUA)</w:t>
      </w:r>
      <w:r w:rsidRPr="00DC5734">
        <w:rPr>
          <w:rFonts w:cs="Arial"/>
        </w:rPr>
        <w:t xml:space="preserve"> and a </w:t>
      </w:r>
      <w:r w:rsidRPr="00DC5734">
        <w:rPr>
          <w:rFonts w:cs="Arial"/>
          <w:b/>
          <w:bCs/>
        </w:rPr>
        <w:t>link-local address (LLA)</w:t>
      </w:r>
      <w:r w:rsidRPr="00DC5734">
        <w:rPr>
          <w:rFonts w:cs="Arial"/>
        </w:rPr>
        <w:t xml:space="preserve"> on the LAN interface, but </w:t>
      </w:r>
      <w:r w:rsidRPr="00DC5734">
        <w:rPr>
          <w:rFonts w:cs="Arial"/>
          <w:b/>
          <w:bCs/>
        </w:rPr>
        <w:t>IPv6 routing is not yet enabled</w:t>
      </w:r>
      <w:r w:rsidRPr="00DC5734">
        <w:rPr>
          <w:rFonts w:cs="Arial"/>
        </w:rPr>
        <w:t xml:space="preserve">, so the device is not initially operating as an IPv6 router. While basic IPv4 addressing is present for completeness, </w:t>
      </w:r>
      <w:r w:rsidRPr="00DC5734">
        <w:rPr>
          <w:rFonts w:cs="Arial"/>
          <w:b/>
          <w:bCs/>
        </w:rPr>
        <w:t>IPv4 connectivity is not required</w:t>
      </w:r>
      <w:r w:rsidRPr="00DC5734">
        <w:rPr>
          <w:rFonts w:cs="Arial"/>
        </w:rPr>
        <w:t xml:space="preserve"> to complete this lab. You will progressively enable IPv6 routing and DHCPv6 features to examine how hosts dynamically obtain IPv6 addresses, DNS information, and default gateway information under different configuration models.</w:t>
      </w:r>
    </w:p>
    <w:p w14:paraId="21194EAF" w14:textId="48ECD145" w:rsidR="003F6013" w:rsidRPr="00111132" w:rsidRDefault="003F6013" w:rsidP="003F6013">
      <w:pPr>
        <w:pStyle w:val="BodyTextL25"/>
        <w:rPr>
          <w:rFonts w:cs="Arial"/>
          <w:b/>
        </w:rPr>
      </w:pPr>
      <w:r w:rsidRPr="00111132">
        <w:rPr>
          <w:rFonts w:eastAsia="Arial" w:cs="Arial"/>
          <w:b/>
        </w:rPr>
        <w:t>Note</w:t>
      </w:r>
      <w:r w:rsidRPr="00111132">
        <w:rPr>
          <w:rFonts w:eastAsia="Arial" w:cs="Arial"/>
        </w:rPr>
        <w:t xml:space="preserve">: The </w:t>
      </w:r>
      <w:r w:rsidR="00120A62">
        <w:rPr>
          <w:rFonts w:eastAsia="Arial" w:cs="Arial"/>
        </w:rPr>
        <w:t>switch</w:t>
      </w:r>
      <w:r w:rsidRPr="00111132">
        <w:rPr>
          <w:rFonts w:eastAsia="Arial" w:cs="Arial"/>
        </w:rPr>
        <w:t xml:space="preserve"> used with this CCNP hands-on lab is a Cisco Catalyst 9300L </w:t>
      </w:r>
      <w:r w:rsidR="00AD2B8F" w:rsidRPr="00111132">
        <w:rPr>
          <w:rFonts w:eastAsia="Arial" w:cs="Arial"/>
        </w:rPr>
        <w:t>using Cisco IOS XE Release 17.12.05 (universalk9 image)</w:t>
      </w:r>
      <w:r w:rsidRPr="00111132">
        <w:rPr>
          <w:rFonts w:eastAsia="Arial" w:cs="Arial"/>
        </w:rPr>
        <w:t xml:space="preserve">. Other Layer 3 switches and Cisco IOS versions can be used. Depending on the model and Cisco IOS version, the commands available and the output produced might vary from what is shown in the labs. </w:t>
      </w:r>
    </w:p>
    <w:p w14:paraId="6CDD3A7D" w14:textId="77777777" w:rsidR="000A7544" w:rsidRPr="00111132" w:rsidRDefault="000A7544" w:rsidP="000A7544">
      <w:pPr>
        <w:pStyle w:val="BodyTextL25"/>
        <w:rPr>
          <w:rFonts w:cs="Arial"/>
        </w:rPr>
      </w:pPr>
      <w:r w:rsidRPr="00111132">
        <w:rPr>
          <w:rFonts w:cs="Arial"/>
          <w:b/>
        </w:rPr>
        <w:t>Note</w:t>
      </w:r>
      <w:r w:rsidRPr="00111132">
        <w:rPr>
          <w:rFonts w:cs="Arial"/>
        </w:rPr>
        <w:t>: Ensure that the routers and switches have been erased and have no startup configurations. If you are unsure contact your instructor.</w:t>
      </w:r>
    </w:p>
    <w:p w14:paraId="7E19C30B" w14:textId="77777777" w:rsidR="000A7544" w:rsidRPr="00111132" w:rsidRDefault="000A7544" w:rsidP="000A7544">
      <w:pPr>
        <w:pStyle w:val="BodyTextL25"/>
        <w:rPr>
          <w:rFonts w:cs="Arial"/>
          <w:color w:val="FF0000"/>
        </w:rPr>
      </w:pPr>
      <w:r w:rsidRPr="00111132">
        <w:rPr>
          <w:rFonts w:cs="Arial"/>
          <w:b/>
          <w:bCs/>
          <w:color w:val="FF0000"/>
        </w:rPr>
        <w:t>Instructor Note</w:t>
      </w:r>
      <w:r w:rsidRPr="00111132">
        <w:rPr>
          <w:rFonts w:cs="Arial"/>
          <w:color w:val="FF0000"/>
        </w:rPr>
        <w:t>: Refer to the Instructor Lab Manual for the procedures to initialize and reload devices.</w:t>
      </w:r>
    </w:p>
    <w:p w14:paraId="37066460" w14:textId="77777777" w:rsidR="00D778DF" w:rsidRPr="00111132" w:rsidRDefault="00D778DF" w:rsidP="00D452F4">
      <w:pPr>
        <w:pStyle w:val="Heading1"/>
        <w:rPr>
          <w:rFonts w:cs="Arial"/>
        </w:rPr>
      </w:pPr>
      <w:r w:rsidRPr="00111132">
        <w:rPr>
          <w:rFonts w:cs="Arial"/>
        </w:rPr>
        <w:t>Required Resources</w:t>
      </w:r>
    </w:p>
    <w:p w14:paraId="12F0C470" w14:textId="75B3BF44" w:rsidR="003F6013" w:rsidRPr="00111132" w:rsidRDefault="00120A62" w:rsidP="003F6013">
      <w:pPr>
        <w:pStyle w:val="Bulletlevel1"/>
        <w:rPr>
          <w:rFonts w:cs="Arial"/>
        </w:rPr>
      </w:pPr>
      <w:r>
        <w:rPr>
          <w:rFonts w:cs="Arial"/>
        </w:rPr>
        <w:t>1</w:t>
      </w:r>
      <w:r w:rsidR="003F6013" w:rsidRPr="00111132">
        <w:rPr>
          <w:rFonts w:cs="Arial"/>
        </w:rPr>
        <w:t xml:space="preserve"> Switch (Cisco Catalyst 9300L with Cisco IOS XE Release 17.12.05 universal image or comparable)</w:t>
      </w:r>
    </w:p>
    <w:p w14:paraId="68C059CA" w14:textId="77777777" w:rsidR="00334C33" w:rsidRPr="00111132" w:rsidRDefault="00334C33" w:rsidP="00334C33">
      <w:pPr>
        <w:pStyle w:val="Bulletlevel1"/>
        <w:rPr>
          <w:rFonts w:cs="Arial"/>
        </w:rPr>
      </w:pPr>
      <w:r w:rsidRPr="00111132">
        <w:rPr>
          <w:rFonts w:cs="Arial"/>
        </w:rPr>
        <w:lastRenderedPageBreak/>
        <w:t>Console cables to configure the Cisco IOS devices via the console ports</w:t>
      </w:r>
    </w:p>
    <w:p w14:paraId="36418EBF" w14:textId="77777777" w:rsidR="00457934" w:rsidRPr="00111132" w:rsidRDefault="00334C33" w:rsidP="00457934">
      <w:pPr>
        <w:pStyle w:val="Bulletlevel1"/>
        <w:rPr>
          <w:rFonts w:cs="Arial"/>
        </w:rPr>
      </w:pPr>
      <w:r w:rsidRPr="00111132">
        <w:rPr>
          <w:rFonts w:cs="Arial"/>
        </w:rPr>
        <w:t>Ethernet cables as shown in the topology</w:t>
      </w:r>
    </w:p>
    <w:p w14:paraId="0C0E129A" w14:textId="77777777" w:rsidR="00125806" w:rsidRPr="00111132" w:rsidRDefault="00125806" w:rsidP="00D452F4">
      <w:pPr>
        <w:pStyle w:val="Heading1"/>
        <w:rPr>
          <w:rFonts w:cs="Arial"/>
        </w:rPr>
      </w:pPr>
      <w:r w:rsidRPr="00111132">
        <w:rPr>
          <w:rFonts w:cs="Arial"/>
        </w:rPr>
        <w:t>Instructions</w:t>
      </w:r>
    </w:p>
    <w:p w14:paraId="42489BF0" w14:textId="77777777" w:rsidR="00A343F8" w:rsidRPr="00111132" w:rsidRDefault="00A343F8" w:rsidP="000A7544">
      <w:pPr>
        <w:pStyle w:val="Heading2"/>
        <w:ind w:left="900" w:hanging="900"/>
        <w:rPr>
          <w:rFonts w:cs="Arial"/>
        </w:rPr>
      </w:pPr>
      <w:r w:rsidRPr="00111132">
        <w:rPr>
          <w:rFonts w:cs="Arial"/>
        </w:rPr>
        <w:t>Build the Network and Configure Basic Device Settings and Interface Addressing</w:t>
      </w:r>
    </w:p>
    <w:p w14:paraId="76932B7D" w14:textId="08244CFF" w:rsidR="00A343F8" w:rsidRPr="00111132" w:rsidRDefault="00A343F8" w:rsidP="00A343F8">
      <w:pPr>
        <w:pStyle w:val="BodyTextL25"/>
        <w:rPr>
          <w:rFonts w:cs="Arial"/>
        </w:rPr>
      </w:pPr>
      <w:r w:rsidRPr="00111132">
        <w:rPr>
          <w:rFonts w:cs="Arial"/>
        </w:rPr>
        <w:t xml:space="preserve">In Part 1, you will set up the network topology and configure basic settings and interface addressing on </w:t>
      </w:r>
      <w:r w:rsidR="00120A62">
        <w:rPr>
          <w:rFonts w:cs="Arial"/>
        </w:rPr>
        <w:t>the switch</w:t>
      </w:r>
      <w:r w:rsidRPr="00111132">
        <w:rPr>
          <w:rFonts w:cs="Arial"/>
        </w:rPr>
        <w:t>.</w:t>
      </w:r>
    </w:p>
    <w:p w14:paraId="06F84A6F" w14:textId="77777777" w:rsidR="00A343F8" w:rsidRPr="00111132" w:rsidRDefault="00A343F8" w:rsidP="000A7544">
      <w:pPr>
        <w:pStyle w:val="Heading3"/>
        <w:rPr>
          <w:rFonts w:cs="Arial"/>
        </w:rPr>
      </w:pPr>
      <w:r w:rsidRPr="00111132">
        <w:rPr>
          <w:rFonts w:cs="Arial"/>
        </w:rPr>
        <w:t>Cable the network as shown in the topology.</w:t>
      </w:r>
    </w:p>
    <w:p w14:paraId="7E4C26B6" w14:textId="655BE514" w:rsidR="00A343F8" w:rsidRPr="00111132" w:rsidRDefault="00A343F8" w:rsidP="00120A62">
      <w:pPr>
        <w:pStyle w:val="BodyTextL25"/>
        <w:rPr>
          <w:rFonts w:cs="Arial"/>
        </w:rPr>
      </w:pPr>
      <w:r w:rsidRPr="00111132">
        <w:rPr>
          <w:rFonts w:cs="Arial"/>
        </w:rPr>
        <w:t>Attach the devices as shown in the topology diagram and cable as necessary.</w:t>
      </w:r>
    </w:p>
    <w:p w14:paraId="4A7622A1" w14:textId="3408350A" w:rsidR="00A343F8" w:rsidRPr="00111132" w:rsidRDefault="00A343F8" w:rsidP="000A7544">
      <w:pPr>
        <w:pStyle w:val="Heading3"/>
        <w:rPr>
          <w:rFonts w:cs="Arial"/>
        </w:rPr>
      </w:pPr>
      <w:r w:rsidRPr="00111132">
        <w:rPr>
          <w:rFonts w:cs="Arial"/>
        </w:rPr>
        <w:t xml:space="preserve">Configure basic settings for </w:t>
      </w:r>
      <w:r w:rsidR="00653EBA">
        <w:rPr>
          <w:rFonts w:cs="Arial"/>
        </w:rPr>
        <w:t>the</w:t>
      </w:r>
      <w:r w:rsidRPr="00111132">
        <w:rPr>
          <w:rFonts w:cs="Arial"/>
        </w:rPr>
        <w:t xml:space="preserve"> </w:t>
      </w:r>
      <w:r w:rsidR="00653EBA">
        <w:rPr>
          <w:rFonts w:cs="Arial"/>
        </w:rPr>
        <w:t>switch</w:t>
      </w:r>
      <w:r w:rsidRPr="00111132">
        <w:rPr>
          <w:rFonts w:cs="Arial"/>
        </w:rPr>
        <w:t>.</w:t>
      </w:r>
    </w:p>
    <w:p w14:paraId="311B66E9" w14:textId="58DB6A3A" w:rsidR="00A343F8" w:rsidRPr="00111132" w:rsidRDefault="00A343F8" w:rsidP="00925812">
      <w:pPr>
        <w:pStyle w:val="SubStepAlpha"/>
        <w:spacing w:after="0"/>
        <w:rPr>
          <w:rFonts w:cs="Arial"/>
        </w:rPr>
      </w:pPr>
      <w:r w:rsidRPr="00111132">
        <w:rPr>
          <w:rFonts w:cs="Arial"/>
        </w:rPr>
        <w:t xml:space="preserve">Console into </w:t>
      </w:r>
      <w:r w:rsidR="00120A62">
        <w:rPr>
          <w:rFonts w:cs="Arial"/>
        </w:rPr>
        <w:t>the switch</w:t>
      </w:r>
      <w:r w:rsidRPr="00111132">
        <w:rPr>
          <w:rFonts w:cs="Arial"/>
        </w:rPr>
        <w:t>, enter global configuration mode, and apply the basic settings and interface addressing</w:t>
      </w:r>
      <w:r w:rsidR="000A7544" w:rsidRPr="00111132">
        <w:rPr>
          <w:rFonts w:cs="Arial"/>
        </w:rPr>
        <w:t xml:space="preserve"> using the following s</w:t>
      </w:r>
      <w:r w:rsidRPr="00111132">
        <w:rPr>
          <w:rFonts w:cs="Arial"/>
        </w:rPr>
        <w:t xml:space="preserve">tartup </w:t>
      </w:r>
      <w:r w:rsidR="000A7544" w:rsidRPr="00111132">
        <w:rPr>
          <w:rFonts w:cs="Arial"/>
        </w:rPr>
        <w:t>c</w:t>
      </w:r>
      <w:r w:rsidRPr="00111132">
        <w:rPr>
          <w:rFonts w:cs="Arial"/>
        </w:rPr>
        <w:t>onfiguratio</w:t>
      </w:r>
      <w:r w:rsidR="00120A62">
        <w:rPr>
          <w:rFonts w:cs="Arial"/>
        </w:rPr>
        <w:t>n</w:t>
      </w:r>
      <w:r w:rsidR="000A7544" w:rsidRPr="00111132">
        <w:rPr>
          <w:rFonts w:cs="Arial"/>
        </w:rPr>
        <w:t>.</w:t>
      </w:r>
    </w:p>
    <w:p w14:paraId="51D82F10" w14:textId="4D461D02" w:rsidR="00796DAA" w:rsidRPr="00111132" w:rsidRDefault="00796DAA" w:rsidP="00925812">
      <w:pPr>
        <w:pStyle w:val="ConfigWindow"/>
        <w:rPr>
          <w:rFonts w:cs="Arial"/>
        </w:rPr>
      </w:pPr>
      <w:r w:rsidRPr="00111132">
        <w:rPr>
          <w:rFonts w:cs="Arial"/>
        </w:rPr>
        <w:t>Open configuration window</w:t>
      </w:r>
    </w:p>
    <w:p w14:paraId="2EB2870A" w14:textId="3334E926" w:rsidR="00E05ABD" w:rsidRDefault="00317517" w:rsidP="00317517">
      <w:pPr>
        <w:pStyle w:val="BodyTextL25Bold"/>
      </w:pPr>
      <w:r>
        <w:t xml:space="preserve">Switch </w:t>
      </w:r>
      <w:r w:rsidR="00E05ABD">
        <w:t>D1</w:t>
      </w:r>
    </w:p>
    <w:p w14:paraId="31CF3BCE" w14:textId="77777777" w:rsidR="00D57267" w:rsidRDefault="00D57267" w:rsidP="00D57267">
      <w:pPr>
        <w:pStyle w:val="CMD"/>
      </w:pPr>
      <w:r>
        <w:t>hostname D1</w:t>
      </w:r>
    </w:p>
    <w:p w14:paraId="76362C05" w14:textId="5F9811A2" w:rsidR="00D57267" w:rsidRDefault="00D57267" w:rsidP="00D57267">
      <w:pPr>
        <w:pStyle w:val="CMD"/>
      </w:pPr>
      <w:r>
        <w:t>!</w:t>
      </w:r>
    </w:p>
    <w:p w14:paraId="1743A205" w14:textId="77777777" w:rsidR="00D57267" w:rsidRDefault="00D57267" w:rsidP="00D57267">
      <w:pPr>
        <w:pStyle w:val="CMD"/>
      </w:pPr>
      <w:r>
        <w:t>no ip domain lookup</w:t>
      </w:r>
    </w:p>
    <w:p w14:paraId="1F1D3BC2" w14:textId="73304889" w:rsidR="00733807" w:rsidRDefault="00733807" w:rsidP="00D57267">
      <w:pPr>
        <w:pStyle w:val="CMD"/>
      </w:pPr>
      <w:r>
        <w:t>line con 0</w:t>
      </w:r>
    </w:p>
    <w:p w14:paraId="3ADFFECB" w14:textId="7D54B9E0" w:rsidR="00733807" w:rsidRDefault="00733807" w:rsidP="00D57267">
      <w:pPr>
        <w:pStyle w:val="CMD"/>
      </w:pPr>
      <w:r>
        <w:t>exec-timeout 0 0</w:t>
      </w:r>
    </w:p>
    <w:p w14:paraId="5EC7F7DB" w14:textId="6047FC1F" w:rsidR="00733807" w:rsidRDefault="00733807" w:rsidP="00D57267">
      <w:pPr>
        <w:pStyle w:val="CMD"/>
      </w:pPr>
      <w:r>
        <w:t>logging sync</w:t>
      </w:r>
    </w:p>
    <w:p w14:paraId="677C26D2" w14:textId="67E95388" w:rsidR="00D57267" w:rsidRDefault="00D57267" w:rsidP="00D57267">
      <w:pPr>
        <w:pStyle w:val="CMD"/>
      </w:pPr>
      <w:r>
        <w:t>!</w:t>
      </w:r>
    </w:p>
    <w:p w14:paraId="6550BD09" w14:textId="77777777" w:rsidR="00D57267" w:rsidRDefault="00D57267" w:rsidP="00D57267">
      <w:pPr>
        <w:pStyle w:val="CMD"/>
      </w:pPr>
      <w:r>
        <w:t>inter g 1/0/23</w:t>
      </w:r>
    </w:p>
    <w:p w14:paraId="6570F967" w14:textId="7D3686E2" w:rsidR="00D57267" w:rsidRDefault="00D57267" w:rsidP="00D57267">
      <w:pPr>
        <w:pStyle w:val="CMD"/>
      </w:pPr>
      <w:r>
        <w:t xml:space="preserve"> no switchport</w:t>
      </w:r>
    </w:p>
    <w:p w14:paraId="3A1CDD47" w14:textId="2FE17D52" w:rsidR="00D57267" w:rsidRDefault="00D57267" w:rsidP="00D57267">
      <w:pPr>
        <w:pStyle w:val="CMD"/>
      </w:pPr>
      <w:r>
        <w:t xml:space="preserve"> description Link to PC</w:t>
      </w:r>
    </w:p>
    <w:p w14:paraId="0061C61D" w14:textId="789177F2" w:rsidR="00D57267" w:rsidRDefault="00D57267" w:rsidP="00D57267">
      <w:pPr>
        <w:pStyle w:val="CMD"/>
      </w:pPr>
      <w:r>
        <w:t xml:space="preserve"> ip add 10.23.0.1 255.255.0.0</w:t>
      </w:r>
    </w:p>
    <w:p w14:paraId="41F9E76E" w14:textId="7FB371DA" w:rsidR="00D57267" w:rsidRDefault="00D57267" w:rsidP="00D57267">
      <w:pPr>
        <w:pStyle w:val="CMD"/>
      </w:pPr>
      <w:r>
        <w:t xml:space="preserve"> ipv6 add 2001:db8:acad:23::1/64</w:t>
      </w:r>
    </w:p>
    <w:p w14:paraId="2B3036D6" w14:textId="2223AA9D" w:rsidR="00D57267" w:rsidRDefault="00D57267" w:rsidP="00D57267">
      <w:pPr>
        <w:pStyle w:val="CMD"/>
      </w:pPr>
      <w:r>
        <w:t xml:space="preserve"> ipv6 add fe80::23:1 link-local</w:t>
      </w:r>
    </w:p>
    <w:p w14:paraId="73B489BA" w14:textId="4D550A99" w:rsidR="00D57267" w:rsidRDefault="00D57267" w:rsidP="00D57267">
      <w:pPr>
        <w:pStyle w:val="CMD"/>
      </w:pPr>
      <w:r>
        <w:t xml:space="preserve"> no shutdown</w:t>
      </w:r>
    </w:p>
    <w:p w14:paraId="7014AA8A" w14:textId="528466F3" w:rsidR="00D57267" w:rsidRDefault="00D57267" w:rsidP="00D57267">
      <w:pPr>
        <w:pStyle w:val="CMD"/>
      </w:pPr>
      <w:r>
        <w:t xml:space="preserve"> exit</w:t>
      </w:r>
    </w:p>
    <w:p w14:paraId="63DF67A4" w14:textId="3C6E4A2D" w:rsidR="00D57267" w:rsidRDefault="00D57267" w:rsidP="00D57267">
      <w:pPr>
        <w:pStyle w:val="CMD"/>
      </w:pPr>
      <w:r>
        <w:t>!</w:t>
      </w:r>
    </w:p>
    <w:p w14:paraId="0C97F3FF" w14:textId="77777777" w:rsidR="00D57267" w:rsidRDefault="00D57267" w:rsidP="00D57267">
      <w:pPr>
        <w:pStyle w:val="CMD"/>
      </w:pPr>
      <w:r>
        <w:t>ip dhcp pool LAN</w:t>
      </w:r>
    </w:p>
    <w:p w14:paraId="3C7822F4" w14:textId="77777777" w:rsidR="00D57267" w:rsidRDefault="00D57267" w:rsidP="00D57267">
      <w:pPr>
        <w:pStyle w:val="CMD"/>
      </w:pPr>
      <w:r>
        <w:t xml:space="preserve"> network 10.23.0.0 255.255.0.0</w:t>
      </w:r>
    </w:p>
    <w:p w14:paraId="67E1AFA6" w14:textId="77777777" w:rsidR="00D57267" w:rsidRDefault="00D57267" w:rsidP="00D57267">
      <w:pPr>
        <w:pStyle w:val="CMD"/>
      </w:pPr>
      <w:r>
        <w:t xml:space="preserve"> default-router 10.23.0.1</w:t>
      </w:r>
    </w:p>
    <w:p w14:paraId="581C584F" w14:textId="77777777" w:rsidR="00D57267" w:rsidRDefault="00D57267" w:rsidP="00D57267">
      <w:pPr>
        <w:pStyle w:val="CMD"/>
      </w:pPr>
      <w:r>
        <w:t xml:space="preserve"> domain-name example.netacad.com</w:t>
      </w:r>
    </w:p>
    <w:p w14:paraId="5274A2D8" w14:textId="77777777" w:rsidR="00D57267" w:rsidRDefault="00D57267" w:rsidP="00D57267">
      <w:pPr>
        <w:pStyle w:val="CMD"/>
      </w:pPr>
      <w:r>
        <w:t xml:space="preserve"> exit</w:t>
      </w:r>
    </w:p>
    <w:p w14:paraId="6B8ED959" w14:textId="6E206847" w:rsidR="007746A8" w:rsidRDefault="00D57267" w:rsidP="007746A8">
      <w:pPr>
        <w:pStyle w:val="CMD"/>
      </w:pPr>
      <w:r>
        <w:t>!</w:t>
      </w:r>
    </w:p>
    <w:p w14:paraId="5A55AEBA" w14:textId="23AD2AAC" w:rsidR="008C3C03" w:rsidRDefault="007746A8" w:rsidP="00733807">
      <w:pPr>
        <w:pStyle w:val="CMD"/>
      </w:pPr>
      <w:r>
        <w:t>end</w:t>
      </w:r>
    </w:p>
    <w:p w14:paraId="746E5BB5" w14:textId="63D85A00" w:rsidR="00A343F8" w:rsidRDefault="00A343F8" w:rsidP="00A753C7">
      <w:pPr>
        <w:pStyle w:val="SubStepAlpha"/>
        <w:spacing w:after="0"/>
      </w:pPr>
      <w:r>
        <w:t>Save the running configuration to startup-config.</w:t>
      </w:r>
    </w:p>
    <w:p w14:paraId="3B1ECDD1" w14:textId="7CB2E187" w:rsidR="00732A37" w:rsidRDefault="00732A37" w:rsidP="00A753C7">
      <w:pPr>
        <w:pStyle w:val="SubStepAlpha"/>
        <w:spacing w:after="0"/>
      </w:pPr>
      <w:r>
        <w:t>PC1 should be able to ping the</w:t>
      </w:r>
      <w:r w:rsidR="00C5502B">
        <w:t xml:space="preserve"> IPv4 address</w:t>
      </w:r>
      <w:r>
        <w:t xml:space="preserve"> </w:t>
      </w:r>
      <w:r w:rsidR="00653EBA">
        <w:t xml:space="preserve">of the </w:t>
      </w:r>
      <w:r>
        <w:t>g1/0/23 interface on D1.</w:t>
      </w:r>
    </w:p>
    <w:p w14:paraId="3311E27C" w14:textId="7C5C0CBE" w:rsidR="00727A10" w:rsidRPr="00727A10" w:rsidRDefault="00727A10" w:rsidP="00727A10">
      <w:pPr>
        <w:pStyle w:val="SubStepAlpha"/>
        <w:numPr>
          <w:ilvl w:val="0"/>
          <w:numId w:val="0"/>
        </w:numPr>
        <w:ind w:left="360"/>
      </w:pPr>
      <w:r>
        <w:rPr>
          <w:b/>
          <w:bCs/>
        </w:rPr>
        <w:t>Note</w:t>
      </w:r>
      <w:r>
        <w:t>: I</w:t>
      </w:r>
      <w:r w:rsidRPr="00727A10">
        <w:t xml:space="preserve">f you </w:t>
      </w:r>
      <w:r>
        <w:t>receive an APIPA</w:t>
      </w:r>
      <w:r w:rsidRPr="00727A10">
        <w:t xml:space="preserve"> address</w:t>
      </w:r>
      <w:r>
        <w:t>,</w:t>
      </w:r>
      <w:r w:rsidRPr="00727A10">
        <w:t xml:space="preserve"> </w:t>
      </w:r>
      <w:r>
        <w:t>perform</w:t>
      </w:r>
      <w:r w:rsidRPr="00727A10">
        <w:t xml:space="preserve"> further troubleshooting.</w:t>
      </w:r>
    </w:p>
    <w:p w14:paraId="7E01974D" w14:textId="4110BDF9" w:rsidR="00796DAA" w:rsidRDefault="00796DAA" w:rsidP="00A753C7">
      <w:pPr>
        <w:pStyle w:val="ConfigWindow"/>
      </w:pPr>
      <w:r>
        <w:t>Close configuration window</w:t>
      </w:r>
    </w:p>
    <w:p w14:paraId="48C13387" w14:textId="39196EF1" w:rsidR="00A343F8" w:rsidRDefault="00460786" w:rsidP="00317517">
      <w:pPr>
        <w:pStyle w:val="Heading2"/>
      </w:pPr>
      <w:r>
        <w:lastRenderedPageBreak/>
        <w:t>Stateless Address Autoconfiguration (SLAAC)</w:t>
      </w:r>
    </w:p>
    <w:p w14:paraId="08C735DC" w14:textId="70C0CD80" w:rsidR="000C5EAB" w:rsidRPr="000C5EAB" w:rsidRDefault="00E87957" w:rsidP="000C5EAB">
      <w:pPr>
        <w:pStyle w:val="BodyText"/>
      </w:pPr>
      <w:r>
        <w:t>I</w:t>
      </w:r>
      <w:r w:rsidR="00637961" w:rsidRPr="00637961">
        <w:t xml:space="preserve">n this part, you will configure and verify </w:t>
      </w:r>
      <w:r w:rsidR="00637961" w:rsidRPr="00637961">
        <w:rPr>
          <w:b/>
          <w:bCs/>
        </w:rPr>
        <w:t>SLAAC (Stateless Address Autoconfiguration)</w:t>
      </w:r>
      <w:r w:rsidR="00637961" w:rsidRPr="00637961">
        <w:t xml:space="preserve"> so </w:t>
      </w:r>
      <w:r w:rsidR="000D036B">
        <w:t>that PC1</w:t>
      </w:r>
      <w:r w:rsidR="00637961" w:rsidRPr="00637961">
        <w:t xml:space="preserve"> can automatically build its own IPv6 address</w:t>
      </w:r>
      <w:r w:rsidR="00B12079">
        <w:t xml:space="preserve"> table</w:t>
      </w:r>
      <w:r w:rsidR="00637961" w:rsidRPr="00637961">
        <w:t xml:space="preserve"> and learn a default gateway without using DHCPv6. After enabling IPv6 routing on D1, </w:t>
      </w:r>
      <w:r w:rsidR="003337C4">
        <w:t>it</w:t>
      </w:r>
      <w:r w:rsidR="00637961" w:rsidRPr="00637961">
        <w:t xml:space="preserve"> will send </w:t>
      </w:r>
      <w:r w:rsidR="00637961" w:rsidRPr="00637961">
        <w:rPr>
          <w:b/>
          <w:bCs/>
        </w:rPr>
        <w:t>Router Advertisements (RAs)</w:t>
      </w:r>
      <w:r w:rsidR="00637961" w:rsidRPr="00637961">
        <w:t xml:space="preserve"> that provide the IPv6 prefix for the LAN, allowing the PC to generate a global unicast address and begin IPv6 communication. You will then verify that PC</w:t>
      </w:r>
      <w:r w:rsidR="003337C4">
        <w:t>1</w:t>
      </w:r>
      <w:r w:rsidR="00637961" w:rsidRPr="00637961">
        <w:t xml:space="preserve"> learned its IPv6 addressing information and can successfully reach D1 using IPv6</w:t>
      </w:r>
      <w:r w:rsidR="000C5EAB" w:rsidRPr="000C5EAB">
        <w:t>.</w:t>
      </w:r>
    </w:p>
    <w:p w14:paraId="3134DFBD" w14:textId="0B8AD606" w:rsidR="00A343F8" w:rsidRDefault="00711A03" w:rsidP="00317517">
      <w:pPr>
        <w:pStyle w:val="Heading3"/>
      </w:pPr>
      <w:r>
        <w:t xml:space="preserve">Examine </w:t>
      </w:r>
      <w:r w:rsidR="00667298">
        <w:t>c</w:t>
      </w:r>
      <w:r>
        <w:t>urrent IPv6 configuration on D1</w:t>
      </w:r>
      <w:r w:rsidR="00A343F8">
        <w:t>.</w:t>
      </w:r>
    </w:p>
    <w:p w14:paraId="45C5E272" w14:textId="2986B35E" w:rsidR="00975FFB" w:rsidRDefault="009E6CBD" w:rsidP="00E554AB">
      <w:pPr>
        <w:pStyle w:val="BodyTextL25"/>
      </w:pPr>
      <w:r w:rsidRPr="009E6CBD">
        <w:t xml:space="preserve">At this stage of the lab, </w:t>
      </w:r>
      <w:r w:rsidRPr="009E6CBD">
        <w:rPr>
          <w:b/>
          <w:bCs/>
        </w:rPr>
        <w:t>IPv6 routing has not yet been enabled</w:t>
      </w:r>
      <w:r w:rsidRPr="009E6CBD">
        <w:t xml:space="preserve"> on D1 (</w:t>
      </w:r>
      <w:r w:rsidRPr="009E6CBD">
        <w:rPr>
          <w:b/>
          <w:bCs/>
        </w:rPr>
        <w:t>ipv6 unicast-routing</w:t>
      </w:r>
      <w:r w:rsidRPr="009E6CBD">
        <w:t xml:space="preserve"> is not configured), so the router is not sending IPv6 Router Advertisements. The </w:t>
      </w:r>
      <w:r w:rsidRPr="009E6CBD">
        <w:rPr>
          <w:b/>
          <w:bCs/>
        </w:rPr>
        <w:t>GigabitEthernet1/0/23</w:t>
      </w:r>
      <w:r w:rsidRPr="009E6CBD">
        <w:t xml:space="preserve"> interface is already configured with both IPv4</w:t>
      </w:r>
      <w:r>
        <w:t xml:space="preserve"> (not applicable)</w:t>
      </w:r>
      <w:r w:rsidRPr="009E6CBD">
        <w:t xml:space="preserve"> and IPv6 addressing, including a manually assigned IPv6 global unicast address and link-local address, and will serve as the LAN interface for the SLAAC configuration and verification steps</w:t>
      </w:r>
      <w:r w:rsidR="008F2B50" w:rsidRPr="008F2B50">
        <w:t>.</w:t>
      </w:r>
    </w:p>
    <w:p w14:paraId="62206003" w14:textId="2F1D2322" w:rsidR="009E6CBD" w:rsidRPr="009E6CBD" w:rsidRDefault="009E6CBD" w:rsidP="00733807">
      <w:pPr>
        <w:pStyle w:val="CMD"/>
      </w:pPr>
      <w:r w:rsidRPr="009E6CBD">
        <w:t>D1#</w:t>
      </w:r>
      <w:r>
        <w:t xml:space="preserve"> </w:t>
      </w:r>
      <w:r w:rsidRPr="00733807">
        <w:rPr>
          <w:b/>
          <w:bCs/>
        </w:rPr>
        <w:t>show run | section interface GigabitEthernet1/0/23</w:t>
      </w:r>
    </w:p>
    <w:p w14:paraId="0F105133" w14:textId="77777777" w:rsidR="009E6CBD" w:rsidRPr="009E6CBD" w:rsidRDefault="009E6CBD" w:rsidP="009E6CBD">
      <w:pPr>
        <w:pStyle w:val="CMDOutput"/>
      </w:pPr>
      <w:r w:rsidRPr="009E6CBD">
        <w:t>interface GigabitEthernet1/0/23</w:t>
      </w:r>
    </w:p>
    <w:p w14:paraId="0007B98B" w14:textId="77777777" w:rsidR="009E6CBD" w:rsidRPr="009E6CBD" w:rsidRDefault="009E6CBD" w:rsidP="009E6CBD">
      <w:pPr>
        <w:pStyle w:val="CMDOutput"/>
      </w:pPr>
      <w:r w:rsidRPr="009E6CBD">
        <w:t xml:space="preserve"> description Link to PC</w:t>
      </w:r>
    </w:p>
    <w:p w14:paraId="4365BCD2" w14:textId="77777777" w:rsidR="009E6CBD" w:rsidRPr="009E6CBD" w:rsidRDefault="009E6CBD" w:rsidP="009E6CBD">
      <w:pPr>
        <w:pStyle w:val="CMDOutput"/>
      </w:pPr>
      <w:r w:rsidRPr="009E6CBD">
        <w:t xml:space="preserve"> no switchport</w:t>
      </w:r>
    </w:p>
    <w:p w14:paraId="3109AE64" w14:textId="77777777" w:rsidR="009E6CBD" w:rsidRPr="009E6CBD" w:rsidRDefault="009E6CBD" w:rsidP="009E6CBD">
      <w:pPr>
        <w:pStyle w:val="CMDOutput"/>
      </w:pPr>
      <w:r w:rsidRPr="009E6CBD">
        <w:t xml:space="preserve"> ip address 10.23.0.1 255.255.0.0</w:t>
      </w:r>
    </w:p>
    <w:p w14:paraId="5B73FB3B" w14:textId="77777777" w:rsidR="009E6CBD" w:rsidRPr="009E6CBD" w:rsidRDefault="009E6CBD" w:rsidP="009E6CBD">
      <w:pPr>
        <w:pStyle w:val="CMDOutput"/>
      </w:pPr>
      <w:r w:rsidRPr="009E6CBD">
        <w:t xml:space="preserve"> ipv6 address FE80::23:1 link-local</w:t>
      </w:r>
    </w:p>
    <w:p w14:paraId="0B79FC86" w14:textId="77777777" w:rsidR="009E6CBD" w:rsidRPr="009E6CBD" w:rsidRDefault="009E6CBD" w:rsidP="009E6CBD">
      <w:pPr>
        <w:pStyle w:val="CMDOutput"/>
      </w:pPr>
      <w:r w:rsidRPr="009E6CBD">
        <w:t xml:space="preserve"> ipv6 address 2001:DB8:ACAD:23::1/64</w:t>
      </w:r>
    </w:p>
    <w:p w14:paraId="61D95E58" w14:textId="77777777" w:rsidR="009E6CBD" w:rsidRPr="009E6CBD" w:rsidRDefault="009E6CBD" w:rsidP="009E6CBD">
      <w:pPr>
        <w:pStyle w:val="CMDOutput"/>
      </w:pPr>
      <w:r w:rsidRPr="009E6CBD">
        <w:t>D1#</w:t>
      </w:r>
    </w:p>
    <w:p w14:paraId="2D329117" w14:textId="674AF850" w:rsidR="00F270B3" w:rsidRDefault="00FE2181" w:rsidP="00F270B3">
      <w:pPr>
        <w:pStyle w:val="Heading3"/>
      </w:pPr>
      <w:r>
        <w:t xml:space="preserve">Examine IPv6 </w:t>
      </w:r>
      <w:r w:rsidR="00667298">
        <w:t>i</w:t>
      </w:r>
      <w:r>
        <w:t xml:space="preserve">nterface </w:t>
      </w:r>
      <w:r w:rsidR="00667298">
        <w:t>i</w:t>
      </w:r>
      <w:r>
        <w:t>nformation</w:t>
      </w:r>
      <w:r w:rsidR="00A872A4">
        <w:t xml:space="preserve"> on G 1/0/23</w:t>
      </w:r>
      <w:r w:rsidR="00F270B3">
        <w:t>.</w:t>
      </w:r>
    </w:p>
    <w:p w14:paraId="5E5F6B05" w14:textId="6BD6D60B" w:rsidR="00AA25CE" w:rsidRDefault="00AA25CE" w:rsidP="00E554AB">
      <w:pPr>
        <w:pStyle w:val="BodyTextL25"/>
      </w:pPr>
      <w:r>
        <w:t>The</w:t>
      </w:r>
      <w:r w:rsidRPr="00AA25CE">
        <w:t xml:space="preserve"> output </w:t>
      </w:r>
      <w:r>
        <w:t xml:space="preserve">from </w:t>
      </w:r>
      <w:r w:rsidRPr="00AA25CE">
        <w:rPr>
          <w:b/>
          <w:bCs/>
        </w:rPr>
        <w:t xml:space="preserve">show ipv6 interface </w:t>
      </w:r>
      <w:r w:rsidRPr="00AA25CE">
        <w:t xml:space="preserve">confirms that </w:t>
      </w:r>
      <w:r w:rsidRPr="00AA25CE">
        <w:rPr>
          <w:b/>
          <w:bCs/>
        </w:rPr>
        <w:t>GigabitEthernet1/0/23</w:t>
      </w:r>
      <w:r w:rsidRPr="00AA25CE">
        <w:t xml:space="preserve"> is operational and correctly configured with both a link-local address and a global unicast IPv6 address. </w:t>
      </w:r>
      <w:r w:rsidR="00DD1D5A">
        <w:t>As a result of having an IPv6 link-local address, the multicast address ff02::1</w:t>
      </w:r>
      <w:r w:rsidR="00965AB2">
        <w:t xml:space="preserve"> in the following output</w:t>
      </w:r>
      <w:r w:rsidR="00DD1D5A">
        <w:t xml:space="preserve"> confirms that the interface belongs to the all-</w:t>
      </w:r>
      <w:r w:rsidR="00492285">
        <w:t>nodes (all-IPv6</w:t>
      </w:r>
      <w:r w:rsidR="00DD1D5A">
        <w:t xml:space="preserve"> devices</w:t>
      </w:r>
      <w:r w:rsidR="00492285">
        <w:t>)</w:t>
      </w:r>
      <w:r w:rsidR="00DD1D5A">
        <w:t xml:space="preserve"> multicast group. </w:t>
      </w:r>
    </w:p>
    <w:p w14:paraId="07F4DEAC" w14:textId="7194F59E" w:rsidR="00F270B3" w:rsidRDefault="00AA25CE" w:rsidP="00E554AB">
      <w:pPr>
        <w:pStyle w:val="BodyTextL25"/>
      </w:pPr>
      <w:r w:rsidRPr="00E554AB">
        <w:t>At this point, IPv6 is enabled only at the interface level, and because IPv6 routing is not yet enabled on</w:t>
      </w:r>
      <w:r w:rsidRPr="00AA25CE">
        <w:t xml:space="preserve"> D1, </w:t>
      </w:r>
      <w:r w:rsidR="00965AB2" w:rsidRPr="00965AB2">
        <w:rPr>
          <w:b/>
          <w:bCs/>
        </w:rPr>
        <w:t>RAs</w:t>
      </w:r>
      <w:r w:rsidRPr="00965AB2">
        <w:rPr>
          <w:b/>
          <w:bCs/>
        </w:rPr>
        <w:t xml:space="preserve"> are not being sent</w:t>
      </w:r>
      <w:r w:rsidR="00AF6221">
        <w:t xml:space="preserve">. The same output will be re-examined </w:t>
      </w:r>
      <w:r w:rsidRPr="00AA25CE">
        <w:t>after ipv6 unicast-routing is configured to reflect IPv6 routing and Neighbor Discovery behavior associated with SLAAC</w:t>
      </w:r>
      <w:r w:rsidR="00F270B3" w:rsidRPr="008F2B50">
        <w:t>.</w:t>
      </w:r>
    </w:p>
    <w:p w14:paraId="5306E664" w14:textId="6B19B28A" w:rsidR="00AA25CE" w:rsidRPr="00AA25CE" w:rsidRDefault="00AA25CE" w:rsidP="00733807">
      <w:pPr>
        <w:pStyle w:val="CMD"/>
      </w:pPr>
      <w:r w:rsidRPr="00AA25CE">
        <w:t>D1#</w:t>
      </w:r>
      <w:r>
        <w:t xml:space="preserve"> </w:t>
      </w:r>
      <w:r w:rsidRPr="00733807">
        <w:rPr>
          <w:b/>
          <w:bCs/>
        </w:rPr>
        <w:t>show ipv6 interface g 1/0/23</w:t>
      </w:r>
    </w:p>
    <w:p w14:paraId="4AC160A5" w14:textId="77777777" w:rsidR="00AA25CE" w:rsidRPr="00AA25CE" w:rsidRDefault="00AA25CE" w:rsidP="00AA25CE">
      <w:pPr>
        <w:pStyle w:val="CMDOutput"/>
      </w:pPr>
      <w:r w:rsidRPr="00AA25CE">
        <w:t>GigabitEthernet1/0/23 is up, line protocol is up</w:t>
      </w:r>
    </w:p>
    <w:p w14:paraId="77A57D5E" w14:textId="77777777" w:rsidR="00AA25CE" w:rsidRPr="00AA25CE" w:rsidRDefault="00AA25CE" w:rsidP="00AA25CE">
      <w:pPr>
        <w:pStyle w:val="CMDOutput"/>
      </w:pPr>
      <w:r w:rsidRPr="00AA25CE">
        <w:t xml:space="preserve">  </w:t>
      </w:r>
      <w:r w:rsidRPr="00DD1D5A">
        <w:rPr>
          <w:highlight w:val="yellow"/>
        </w:rPr>
        <w:t>IPv6 is enabled</w:t>
      </w:r>
      <w:r w:rsidRPr="00AA25CE">
        <w:t xml:space="preserve">, </w:t>
      </w:r>
      <w:r w:rsidRPr="00DD1D5A">
        <w:rPr>
          <w:highlight w:val="yellow"/>
        </w:rPr>
        <w:t>link-local address is FE80::23:1</w:t>
      </w:r>
      <w:r w:rsidRPr="00AA25CE">
        <w:t xml:space="preserve"> </w:t>
      </w:r>
    </w:p>
    <w:p w14:paraId="22C780C7" w14:textId="77777777" w:rsidR="00AA25CE" w:rsidRPr="00AA25CE" w:rsidRDefault="00AA25CE" w:rsidP="00AA25CE">
      <w:pPr>
        <w:pStyle w:val="CMDOutput"/>
      </w:pPr>
      <w:r w:rsidRPr="00AA25CE">
        <w:t xml:space="preserve">  No Virtual link-local address(es):</w:t>
      </w:r>
    </w:p>
    <w:p w14:paraId="5AA40F0F" w14:textId="77777777" w:rsidR="00AA25CE" w:rsidRPr="00AA25CE" w:rsidRDefault="00AA25CE" w:rsidP="00AA25CE">
      <w:pPr>
        <w:pStyle w:val="CMDOutput"/>
      </w:pPr>
      <w:r w:rsidRPr="00AA25CE">
        <w:t xml:space="preserve">  Description: Link to PC</w:t>
      </w:r>
    </w:p>
    <w:p w14:paraId="62E29833" w14:textId="77777777" w:rsidR="00AA25CE" w:rsidRPr="00AA25CE" w:rsidRDefault="00AA25CE" w:rsidP="00AA25CE">
      <w:pPr>
        <w:pStyle w:val="CMDOutput"/>
      </w:pPr>
      <w:r w:rsidRPr="00AA25CE">
        <w:t xml:space="preserve">  </w:t>
      </w:r>
      <w:r w:rsidRPr="00DD1D5A">
        <w:rPr>
          <w:highlight w:val="yellow"/>
        </w:rPr>
        <w:t>Global unicast address(es):</w:t>
      </w:r>
    </w:p>
    <w:p w14:paraId="29F5CFFE" w14:textId="77777777" w:rsidR="00AA25CE" w:rsidRPr="00AA25CE" w:rsidRDefault="00AA25CE" w:rsidP="00AA25CE">
      <w:pPr>
        <w:pStyle w:val="CMDOutput"/>
      </w:pPr>
      <w:r w:rsidRPr="00AA25CE">
        <w:t xml:space="preserve">    </w:t>
      </w:r>
      <w:r w:rsidRPr="00DD1D5A">
        <w:rPr>
          <w:highlight w:val="yellow"/>
        </w:rPr>
        <w:t>2001:DB8:ACAD:23::1</w:t>
      </w:r>
      <w:r w:rsidRPr="00AA25CE">
        <w:t xml:space="preserve">, subnet is 2001:DB8:ACAD:23::/64 </w:t>
      </w:r>
    </w:p>
    <w:p w14:paraId="56391997" w14:textId="77777777" w:rsidR="00AA25CE" w:rsidRPr="00AA25CE" w:rsidRDefault="00AA25CE" w:rsidP="00AA25CE">
      <w:pPr>
        <w:pStyle w:val="CMDOutput"/>
      </w:pPr>
      <w:r w:rsidRPr="00AA25CE">
        <w:t xml:space="preserve">  Joined group address(es):</w:t>
      </w:r>
    </w:p>
    <w:p w14:paraId="67979949" w14:textId="77777777" w:rsidR="00AA25CE" w:rsidRPr="00AA25CE" w:rsidRDefault="00AA25CE" w:rsidP="00AA25CE">
      <w:pPr>
        <w:pStyle w:val="CMDOutput"/>
      </w:pPr>
      <w:r w:rsidRPr="00AA25CE">
        <w:t xml:space="preserve">    </w:t>
      </w:r>
      <w:r w:rsidRPr="00DD1D5A">
        <w:rPr>
          <w:highlight w:val="yellow"/>
        </w:rPr>
        <w:t>FF02::1</w:t>
      </w:r>
    </w:p>
    <w:p w14:paraId="3DE060C8" w14:textId="77777777" w:rsidR="00AA25CE" w:rsidRPr="00AA25CE" w:rsidRDefault="00AA25CE" w:rsidP="00AA25CE">
      <w:pPr>
        <w:pStyle w:val="CMDOutput"/>
      </w:pPr>
      <w:r w:rsidRPr="00AA25CE">
        <w:t xml:space="preserve">    FF02::1:FF00:1</w:t>
      </w:r>
    </w:p>
    <w:p w14:paraId="63EDBBA2" w14:textId="77777777" w:rsidR="00AA25CE" w:rsidRPr="00AA25CE" w:rsidRDefault="00AA25CE" w:rsidP="00AA25CE">
      <w:pPr>
        <w:pStyle w:val="CMDOutput"/>
      </w:pPr>
      <w:r w:rsidRPr="00AA25CE">
        <w:t xml:space="preserve">    FF02::1:FF23:1</w:t>
      </w:r>
    </w:p>
    <w:p w14:paraId="32443408" w14:textId="77777777" w:rsidR="00AA25CE" w:rsidRPr="00AA25CE" w:rsidRDefault="00AA25CE" w:rsidP="00AA25CE">
      <w:pPr>
        <w:pStyle w:val="CMDOutput"/>
      </w:pPr>
      <w:r w:rsidRPr="00AA25CE">
        <w:t xml:space="preserve">  MTU is 1500 bytes</w:t>
      </w:r>
    </w:p>
    <w:p w14:paraId="7D8CEC3F" w14:textId="77777777" w:rsidR="00AA25CE" w:rsidRPr="00AA25CE" w:rsidRDefault="00AA25CE" w:rsidP="00AA25CE">
      <w:pPr>
        <w:pStyle w:val="CMDOutput"/>
      </w:pPr>
      <w:r w:rsidRPr="00AA25CE">
        <w:t xml:space="preserve">  ICMP error messages limited to one every 100 milliseconds</w:t>
      </w:r>
    </w:p>
    <w:p w14:paraId="225028D2" w14:textId="77777777" w:rsidR="00AA25CE" w:rsidRPr="00AA25CE" w:rsidRDefault="00AA25CE" w:rsidP="00AA25CE">
      <w:pPr>
        <w:pStyle w:val="CMDOutput"/>
      </w:pPr>
      <w:r w:rsidRPr="00AA25CE">
        <w:t xml:space="preserve">  ICMP redirects are enabled</w:t>
      </w:r>
    </w:p>
    <w:p w14:paraId="783AC48C" w14:textId="77777777" w:rsidR="00AA25CE" w:rsidRPr="00AA25CE" w:rsidRDefault="00AA25CE" w:rsidP="00AA25CE">
      <w:pPr>
        <w:pStyle w:val="CMDOutput"/>
      </w:pPr>
      <w:r w:rsidRPr="00AA25CE">
        <w:t xml:space="preserve">  ICMP unreachables are sent</w:t>
      </w:r>
    </w:p>
    <w:p w14:paraId="01931AE9" w14:textId="77777777" w:rsidR="00AA25CE" w:rsidRPr="00AA25CE" w:rsidRDefault="00AA25CE" w:rsidP="00AA25CE">
      <w:pPr>
        <w:pStyle w:val="CMDOutput"/>
      </w:pPr>
      <w:r w:rsidRPr="00AA25CE">
        <w:t xml:space="preserve">  ND DAD is enabled, number of DAD attempts: 1</w:t>
      </w:r>
    </w:p>
    <w:p w14:paraId="037C0D6D" w14:textId="77777777" w:rsidR="00AA25CE" w:rsidRPr="00AA25CE" w:rsidRDefault="00AA25CE" w:rsidP="00AA25CE">
      <w:pPr>
        <w:pStyle w:val="CMDOutput"/>
      </w:pPr>
      <w:r w:rsidRPr="00AA25CE">
        <w:t xml:space="preserve">  ND reachable time is 30000 milliseconds (using 30000)</w:t>
      </w:r>
    </w:p>
    <w:p w14:paraId="491BCB97" w14:textId="77777777" w:rsidR="00AA25CE" w:rsidRPr="00AA25CE" w:rsidRDefault="00AA25CE" w:rsidP="00AA25CE">
      <w:pPr>
        <w:pStyle w:val="CMDOutput"/>
      </w:pPr>
      <w:r w:rsidRPr="00AA25CE">
        <w:t xml:space="preserve">  ND NS retransmit interval is 1000 milliseconds</w:t>
      </w:r>
    </w:p>
    <w:p w14:paraId="0D5441CD" w14:textId="2085E7B8" w:rsidR="00F270B3" w:rsidRDefault="00F270B3" w:rsidP="00F270B3">
      <w:pPr>
        <w:pStyle w:val="Heading3"/>
      </w:pPr>
      <w:r>
        <w:lastRenderedPageBreak/>
        <w:t>Verify</w:t>
      </w:r>
      <w:r w:rsidR="00D3045F">
        <w:t xml:space="preserve"> the IPv6 </w:t>
      </w:r>
      <w:r w:rsidR="00667298">
        <w:t>a</w:t>
      </w:r>
      <w:r w:rsidR="00D3045F">
        <w:t>ddressing on PC1</w:t>
      </w:r>
      <w:r>
        <w:t>.</w:t>
      </w:r>
    </w:p>
    <w:p w14:paraId="5AE62454" w14:textId="77777777" w:rsidR="00461723" w:rsidRDefault="00F270B3" w:rsidP="00E554AB">
      <w:pPr>
        <w:pStyle w:val="BodyTextL25"/>
      </w:pPr>
      <w:r>
        <w:t>Examine</w:t>
      </w:r>
      <w:r w:rsidR="0000486D">
        <w:t xml:space="preserve"> IPv6 addressing</w:t>
      </w:r>
      <w:r w:rsidR="00461723">
        <w:t xml:space="preserve"> on PC1</w:t>
      </w:r>
      <w:r w:rsidRPr="008F2B50">
        <w:t>.</w:t>
      </w:r>
      <w:r w:rsidR="00461723">
        <w:t xml:space="preserve"> </w:t>
      </w:r>
    </w:p>
    <w:p w14:paraId="25719FD7" w14:textId="77777777" w:rsidR="000264E1" w:rsidRDefault="000264E1" w:rsidP="000264E1">
      <w:pPr>
        <w:pStyle w:val="CMD"/>
      </w:pPr>
      <w:r>
        <w:t xml:space="preserve">C:\Users\Student&gt; </w:t>
      </w:r>
      <w:r w:rsidRPr="00324216">
        <w:rPr>
          <w:b/>
          <w:bCs/>
        </w:rPr>
        <w:t>ipconfig</w:t>
      </w:r>
    </w:p>
    <w:p w14:paraId="130DB0D5" w14:textId="77777777" w:rsidR="000264E1" w:rsidRDefault="000264E1" w:rsidP="000264E1">
      <w:pPr>
        <w:pStyle w:val="CMDOutput"/>
      </w:pPr>
    </w:p>
    <w:p w14:paraId="0F4597ED" w14:textId="77777777" w:rsidR="000264E1" w:rsidRDefault="000264E1" w:rsidP="000264E1">
      <w:pPr>
        <w:pStyle w:val="CMDOutput"/>
      </w:pPr>
      <w:r>
        <w:t>Ethernet adapter Ethernet0:</w:t>
      </w:r>
    </w:p>
    <w:p w14:paraId="7BE20994" w14:textId="77777777" w:rsidR="000264E1" w:rsidRDefault="000264E1" w:rsidP="000264E1">
      <w:pPr>
        <w:pStyle w:val="CMDOutput"/>
      </w:pPr>
    </w:p>
    <w:p w14:paraId="29967298" w14:textId="77777777" w:rsidR="000264E1" w:rsidRDefault="000264E1" w:rsidP="000264E1">
      <w:pPr>
        <w:pStyle w:val="CMDOutput"/>
      </w:pPr>
      <w:r>
        <w:t xml:space="preserve">   Connection-specific DNS Suffix  . : netlab.vm</w:t>
      </w:r>
    </w:p>
    <w:p w14:paraId="0BB70691" w14:textId="77777777" w:rsidR="000264E1" w:rsidRDefault="000264E1" w:rsidP="000264E1">
      <w:pPr>
        <w:pStyle w:val="CMDOutput"/>
      </w:pPr>
      <w:r>
        <w:t xml:space="preserve">   Link-local IPv6 Address . . . . . : fe80::6915:c0d:6c6d:2377%14</w:t>
      </w:r>
    </w:p>
    <w:p w14:paraId="078397E2" w14:textId="77777777" w:rsidR="000264E1" w:rsidRDefault="000264E1" w:rsidP="000264E1">
      <w:pPr>
        <w:pStyle w:val="CMDOutput"/>
      </w:pPr>
      <w:r>
        <w:t xml:space="preserve">   Autoconfiguration IPv4 Address. . : 10.23.0.3</w:t>
      </w:r>
    </w:p>
    <w:p w14:paraId="5E667D36" w14:textId="77777777" w:rsidR="000264E1" w:rsidRDefault="000264E1" w:rsidP="000264E1">
      <w:pPr>
        <w:pStyle w:val="CMDOutput"/>
      </w:pPr>
      <w:r>
        <w:t xml:space="preserve">   Subnet Mask . . . . . . . . . . . : 255.255.0.0</w:t>
      </w:r>
    </w:p>
    <w:p w14:paraId="1CDE5EBB" w14:textId="77777777" w:rsidR="000264E1" w:rsidRDefault="000264E1" w:rsidP="000264E1">
      <w:pPr>
        <w:pStyle w:val="CMDOutput"/>
      </w:pPr>
      <w:r>
        <w:t xml:space="preserve">   Default Gateway . . . . . . . . . : 10.23.0.1</w:t>
      </w:r>
    </w:p>
    <w:p w14:paraId="29041BAD" w14:textId="77777777" w:rsidR="00461723" w:rsidRDefault="00461723" w:rsidP="00E554AB">
      <w:pPr>
        <w:pStyle w:val="BodyTextL25"/>
      </w:pPr>
      <w:r w:rsidRPr="00461723">
        <w:t xml:space="preserve">This output shows that the PC successfully received its </w:t>
      </w:r>
      <w:r w:rsidRPr="00461723">
        <w:rPr>
          <w:b/>
          <w:bCs/>
        </w:rPr>
        <w:t>IPv4 address via DHCP from D1</w:t>
      </w:r>
      <w:r w:rsidRPr="00461723">
        <w:t xml:space="preserve">, as indicated by the address 10.23.0.3/16 and the default gateway 10.23.0.1. </w:t>
      </w:r>
    </w:p>
    <w:p w14:paraId="0DDDAAFC" w14:textId="24C5FE08" w:rsidR="00461723" w:rsidRDefault="00461723" w:rsidP="00E554AB">
      <w:pPr>
        <w:pStyle w:val="BodyTextL25"/>
      </w:pPr>
      <w:r w:rsidRPr="00461723">
        <w:t xml:space="preserve">For IPv6, the PC has automatically generated a </w:t>
      </w:r>
      <w:r w:rsidRPr="00461723">
        <w:rPr>
          <w:b/>
          <w:bCs/>
        </w:rPr>
        <w:t>link-local address (LLA)</w:t>
      </w:r>
      <w:r w:rsidRPr="00461723">
        <w:t xml:space="preserve"> using a </w:t>
      </w:r>
      <w:r w:rsidRPr="00461723">
        <w:rPr>
          <w:b/>
          <w:bCs/>
        </w:rPr>
        <w:t>randomly generated interface identifier</w:t>
      </w:r>
      <w:r w:rsidRPr="00461723">
        <w:rPr>
          <w:rFonts w:ascii="Times New Roman" w:hAnsi="Times New Roman"/>
          <w:sz w:val="24"/>
        </w:rPr>
        <w:t xml:space="preserve"> </w:t>
      </w:r>
      <w:r w:rsidRPr="00461723">
        <w:rPr>
          <w:b/>
          <w:bCs/>
        </w:rPr>
        <w:t>which is a host-local operating system behavior</w:t>
      </w:r>
      <w:r>
        <w:t xml:space="preserve">. </w:t>
      </w:r>
      <w:r w:rsidRPr="00461723">
        <w:t xml:space="preserve">The %14 at the end of the IPv6 address is the </w:t>
      </w:r>
      <w:r w:rsidRPr="00461723">
        <w:rPr>
          <w:b/>
          <w:bCs/>
        </w:rPr>
        <w:t>Windows zone (scope) ID</w:t>
      </w:r>
      <w:r w:rsidRPr="00461723">
        <w:t>, which uniquely identifies the local interface on which this link-local address is valid.</w:t>
      </w:r>
      <w:r>
        <w:t xml:space="preserve"> </w:t>
      </w:r>
    </w:p>
    <w:p w14:paraId="746D0DE4" w14:textId="2EDD0F10" w:rsidR="00F270B3" w:rsidRDefault="00461723" w:rsidP="00E554AB">
      <w:pPr>
        <w:pStyle w:val="BodyTextL25"/>
      </w:pPr>
      <w:r w:rsidRPr="00461723">
        <w:t xml:space="preserve">At this point, the PC has </w:t>
      </w:r>
      <w:r w:rsidRPr="00461723">
        <w:rPr>
          <w:b/>
          <w:bCs/>
        </w:rPr>
        <w:t>no manually configured or dynamically created IPv6 global unicast address (GUA)</w:t>
      </w:r>
      <w:r>
        <w:rPr>
          <w:b/>
          <w:bCs/>
        </w:rPr>
        <w:t>. There is no dynamically created GUA</w:t>
      </w:r>
      <w:r w:rsidRPr="00461723">
        <w:t xml:space="preserve"> because </w:t>
      </w:r>
      <w:r>
        <w:t>PC1</w:t>
      </w:r>
      <w:r w:rsidRPr="00461723">
        <w:t xml:space="preserve"> has not yet received a</w:t>
      </w:r>
      <w:r>
        <w:t xml:space="preserve">ny ICMPv6 </w:t>
      </w:r>
      <w:r w:rsidR="00FB30BA">
        <w:t>RAs</w:t>
      </w:r>
      <w:r w:rsidRPr="00461723">
        <w:t>.</w:t>
      </w:r>
    </w:p>
    <w:p w14:paraId="6941EDBA" w14:textId="6EC8B2DF" w:rsidR="00F270B3" w:rsidRDefault="00E22E92" w:rsidP="00F270B3">
      <w:pPr>
        <w:pStyle w:val="Heading3"/>
      </w:pPr>
      <w:r>
        <w:t>Turn on debug and e</w:t>
      </w:r>
      <w:r w:rsidR="00D3045F">
        <w:t xml:space="preserve">nable IPv6 </w:t>
      </w:r>
      <w:r w:rsidR="00667298">
        <w:t>u</w:t>
      </w:r>
      <w:r w:rsidR="00D3045F">
        <w:t xml:space="preserve">nicast </w:t>
      </w:r>
      <w:r w:rsidR="00667298">
        <w:t>r</w:t>
      </w:r>
      <w:r w:rsidR="00D3045F">
        <w:t>outing</w:t>
      </w:r>
      <w:r w:rsidR="00F270B3">
        <w:t>.</w:t>
      </w:r>
    </w:p>
    <w:p w14:paraId="3C17C1E2" w14:textId="7C878377" w:rsidR="00CA53B8" w:rsidRDefault="00B451B9" w:rsidP="00D3045F">
      <w:pPr>
        <w:pStyle w:val="SubStepAlpha"/>
      </w:pPr>
      <w:r>
        <w:t xml:space="preserve">Before configuring </w:t>
      </w:r>
      <w:r w:rsidRPr="00B451B9">
        <w:rPr>
          <w:b/>
          <w:bCs/>
        </w:rPr>
        <w:t>ipv6 unicast-routing</w:t>
      </w:r>
      <w:r>
        <w:t>, t</w:t>
      </w:r>
      <w:r w:rsidR="00E22E92">
        <w:t>urn on</w:t>
      </w:r>
      <w:r w:rsidR="00CA53B8" w:rsidRPr="00CA53B8">
        <w:t xml:space="preserve"> </w:t>
      </w:r>
      <w:r w:rsidR="00CA53B8" w:rsidRPr="00D3045F">
        <w:rPr>
          <w:b/>
          <w:bCs/>
        </w:rPr>
        <w:t>debug ipv6 nd</w:t>
      </w:r>
      <w:r w:rsidR="00CA53B8" w:rsidRPr="00CA53B8">
        <w:t xml:space="preserve"> to observe </w:t>
      </w:r>
      <w:r w:rsidR="00CA53B8" w:rsidRPr="00CA53B8">
        <w:rPr>
          <w:b/>
          <w:bCs/>
        </w:rPr>
        <w:t xml:space="preserve">Neighbor Discovery </w:t>
      </w:r>
      <w:r w:rsidR="005F595C">
        <w:rPr>
          <w:b/>
          <w:bCs/>
        </w:rPr>
        <w:t xml:space="preserve">(ND) </w:t>
      </w:r>
      <w:r w:rsidR="00CA53B8" w:rsidRPr="00CA53B8">
        <w:rPr>
          <w:b/>
          <w:bCs/>
        </w:rPr>
        <w:t>activity</w:t>
      </w:r>
      <w:r w:rsidR="00CA53B8" w:rsidRPr="00CA53B8">
        <w:t xml:space="preserve"> as the router transitions from an IPv6 host to an IPv6 router. </w:t>
      </w:r>
    </w:p>
    <w:p w14:paraId="2D2A533D" w14:textId="12DC8871" w:rsidR="00CA53B8" w:rsidRPr="00CA53B8" w:rsidRDefault="00CA53B8" w:rsidP="00733807">
      <w:pPr>
        <w:pStyle w:val="CMD"/>
      </w:pPr>
      <w:r w:rsidRPr="00CA53B8">
        <w:t>D1#</w:t>
      </w:r>
      <w:r>
        <w:t xml:space="preserve"> </w:t>
      </w:r>
      <w:r w:rsidRPr="00733807">
        <w:rPr>
          <w:b/>
          <w:bCs/>
        </w:rPr>
        <w:t>debug ipv6 nd</w:t>
      </w:r>
      <w:r w:rsidRPr="00CA53B8">
        <w:t xml:space="preserve"> </w:t>
      </w:r>
    </w:p>
    <w:p w14:paraId="4BC8071A" w14:textId="77777777" w:rsidR="00CA53B8" w:rsidRPr="00CA53B8" w:rsidRDefault="00CA53B8" w:rsidP="00CA53B8">
      <w:pPr>
        <w:pStyle w:val="CMDOutput"/>
      </w:pPr>
      <w:r w:rsidRPr="00CA53B8">
        <w:t xml:space="preserve">  ICMP Neighbor Discovery events debugging is on</w:t>
      </w:r>
    </w:p>
    <w:p w14:paraId="53C55646" w14:textId="77777777" w:rsidR="00CA53B8" w:rsidRPr="00CA53B8" w:rsidRDefault="00CA53B8" w:rsidP="00CA53B8">
      <w:pPr>
        <w:pStyle w:val="CMDOutput"/>
      </w:pPr>
      <w:r w:rsidRPr="00CA53B8">
        <w:t xml:space="preserve">  ICMP ND HA events debugging is ON</w:t>
      </w:r>
    </w:p>
    <w:p w14:paraId="1275D845" w14:textId="117AC69F" w:rsidR="00C01908" w:rsidRDefault="00D3045F" w:rsidP="00C01908">
      <w:pPr>
        <w:pStyle w:val="SubStepAlpha"/>
      </w:pPr>
      <w:r>
        <w:t xml:space="preserve">Enable the router as an IPv6 router using the command </w:t>
      </w:r>
      <w:r w:rsidRPr="00D3045F">
        <w:rPr>
          <w:b/>
          <w:bCs/>
        </w:rPr>
        <w:t>ipv6 unicast-routing</w:t>
      </w:r>
      <w:r>
        <w:t xml:space="preserve">. </w:t>
      </w:r>
    </w:p>
    <w:p w14:paraId="548BAE40" w14:textId="77777777" w:rsidR="00C01908" w:rsidRPr="00CA53B8" w:rsidRDefault="00C01908" w:rsidP="00C01908">
      <w:pPr>
        <w:pStyle w:val="CMD"/>
      </w:pPr>
      <w:r w:rsidRPr="00CA53B8">
        <w:t>D1#</w:t>
      </w:r>
      <w:r>
        <w:t xml:space="preserve"> </w:t>
      </w:r>
      <w:r w:rsidRPr="00733807">
        <w:rPr>
          <w:b/>
          <w:bCs/>
        </w:rPr>
        <w:t>conf t</w:t>
      </w:r>
    </w:p>
    <w:p w14:paraId="0DA8ADE9" w14:textId="77777777" w:rsidR="00C01908" w:rsidRDefault="00C01908" w:rsidP="00C01908">
      <w:pPr>
        <w:pStyle w:val="CMD"/>
        <w:rPr>
          <w:b/>
          <w:bCs/>
        </w:rPr>
      </w:pPr>
      <w:r w:rsidRPr="00CA53B8">
        <w:t>D1(config)#</w:t>
      </w:r>
      <w:r>
        <w:t xml:space="preserve"> </w:t>
      </w:r>
      <w:r w:rsidRPr="00733807">
        <w:rPr>
          <w:b/>
          <w:bCs/>
        </w:rPr>
        <w:t>ipv6 unicast-routing</w:t>
      </w:r>
    </w:p>
    <w:p w14:paraId="7F7D5BF8" w14:textId="2CD8A67C" w:rsidR="00BA6486" w:rsidRDefault="00BA6486" w:rsidP="00BA6486">
      <w:pPr>
        <w:pStyle w:val="CMD"/>
        <w:rPr>
          <w:b/>
          <w:bCs/>
        </w:rPr>
      </w:pPr>
      <w:r w:rsidRPr="00CA53B8">
        <w:t>D1(config)#</w:t>
      </w:r>
      <w:r>
        <w:t xml:space="preserve"> </w:t>
      </w:r>
      <w:r>
        <w:rPr>
          <w:b/>
          <w:bCs/>
        </w:rPr>
        <w:t>end</w:t>
      </w:r>
    </w:p>
    <w:p w14:paraId="1B248343" w14:textId="77777777" w:rsidR="00C01908" w:rsidRPr="00CA53B8" w:rsidRDefault="00C01908" w:rsidP="00C01908">
      <w:pPr>
        <w:pStyle w:val="CMDOutput"/>
      </w:pPr>
      <w:r w:rsidRPr="00CA53B8">
        <w:t>*Jan 21 11:36:03.567: ICMPv6-ND: Node is Router</w:t>
      </w:r>
    </w:p>
    <w:p w14:paraId="62CC5CFB" w14:textId="77777777" w:rsidR="00C01908" w:rsidRPr="00CA53B8" w:rsidRDefault="00C01908" w:rsidP="00C01908">
      <w:pPr>
        <w:pStyle w:val="CMDOutput"/>
      </w:pPr>
      <w:r w:rsidRPr="00CA53B8">
        <w:t>*Jan 21 11:36:03.567: ICMPv6-ND: (Null0) Periodic RAs Inhibited</w:t>
      </w:r>
    </w:p>
    <w:p w14:paraId="5517F980" w14:textId="77777777" w:rsidR="00C01908" w:rsidRPr="00CA53B8" w:rsidRDefault="00C01908" w:rsidP="00C01908">
      <w:pPr>
        <w:pStyle w:val="CMDOutput"/>
      </w:pPr>
      <w:r w:rsidRPr="00CA53B8">
        <w:t>*Jan 21 11:36:03.567: ICMPv6-ND: (Null0) Routing change</w:t>
      </w:r>
    </w:p>
    <w:p w14:paraId="13CB880F" w14:textId="77777777" w:rsidR="00C01908" w:rsidRPr="00CA53B8" w:rsidRDefault="00C01908" w:rsidP="00C01908">
      <w:pPr>
        <w:pStyle w:val="CMDOutput"/>
      </w:pPr>
      <w:r w:rsidRPr="00CA53B8">
        <w:t>*Jan 21 11:36:03.567: ICMPv6-ND: (LI-Null0) Routing change</w:t>
      </w:r>
    </w:p>
    <w:p w14:paraId="022F51CA" w14:textId="77777777" w:rsidR="00C01908" w:rsidRPr="00CA53B8" w:rsidRDefault="00C01908" w:rsidP="00C01908">
      <w:pPr>
        <w:pStyle w:val="CMDOutput"/>
      </w:pPr>
      <w:r w:rsidRPr="00CA53B8">
        <w:t>*Jan 21 11:36:03.568: ICMPv6-ND: (GigabitEthernet1/0/23) Routing change</w:t>
      </w:r>
    </w:p>
    <w:p w14:paraId="6C61578B" w14:textId="77777777" w:rsidR="00C01908" w:rsidRDefault="00C01908" w:rsidP="00C01908">
      <w:pPr>
        <w:pStyle w:val="CMDOutput"/>
      </w:pPr>
      <w:r w:rsidRPr="00CA53B8">
        <w:t>*Jan 21 11:36:03.568: ICMPv6-ND: (GigabitEthernet1/0/23) Periodic RAs Permitted</w:t>
      </w:r>
    </w:p>
    <w:p w14:paraId="6D68734B" w14:textId="77777777" w:rsidR="00C01908" w:rsidRPr="002A03D5" w:rsidRDefault="00C01908" w:rsidP="00C01908">
      <w:pPr>
        <w:pStyle w:val="CMDOutput"/>
      </w:pPr>
      <w:r w:rsidRPr="002A03D5">
        <w:t>*Jan 21 11:36:03.568: ICMPv6-ND: (GigabitEthernet1/0/23,FE80::23:1) Link RA context</w:t>
      </w:r>
    </w:p>
    <w:p w14:paraId="5B1C087E" w14:textId="77777777" w:rsidR="00C01908" w:rsidRDefault="00C01908" w:rsidP="00C01908">
      <w:pPr>
        <w:pStyle w:val="CMDOutput"/>
      </w:pPr>
      <w:r>
        <w:t>&lt;output omitted&gt;</w:t>
      </w:r>
    </w:p>
    <w:p w14:paraId="1021E803" w14:textId="4732BC34" w:rsidR="00D3045F" w:rsidRDefault="00D3045F" w:rsidP="00C01908">
      <w:pPr>
        <w:pStyle w:val="BodyTextL50"/>
      </w:pPr>
      <w:r w:rsidRPr="00CA53B8">
        <w:t xml:space="preserve">The debug output confirms this change by </w:t>
      </w:r>
      <w:r w:rsidR="001E4FEC">
        <w:t>showing</w:t>
      </w:r>
      <w:r w:rsidRPr="00CA53B8">
        <w:t xml:space="preserve"> that D1 is now operating as a router and that </w:t>
      </w:r>
      <w:r w:rsidRPr="00CA53B8">
        <w:rPr>
          <w:b/>
          <w:bCs/>
        </w:rPr>
        <w:t>periodic RAs</w:t>
      </w:r>
      <w:r w:rsidRPr="00CA53B8">
        <w:t xml:space="preserve">, which were previously inhibited, are now </w:t>
      </w:r>
      <w:r w:rsidRPr="00CA53B8">
        <w:rPr>
          <w:b/>
          <w:bCs/>
        </w:rPr>
        <w:t>permitted on GigabitEthernet1/0/23</w:t>
      </w:r>
      <w:r w:rsidRPr="00CA53B8">
        <w:t>, allowing SLAAC to begin on the connected PC</w:t>
      </w:r>
      <w:r w:rsidRPr="008F2B50">
        <w:t>.</w:t>
      </w:r>
    </w:p>
    <w:p w14:paraId="05E5BCFA" w14:textId="7FCE74DB" w:rsidR="00D3045F" w:rsidRDefault="00D3045F" w:rsidP="00D3045F">
      <w:pPr>
        <w:pStyle w:val="BodyTextL50"/>
      </w:pPr>
      <w:r w:rsidRPr="00CA53B8">
        <w:rPr>
          <w:b/>
          <w:bCs/>
        </w:rPr>
        <w:t>Note:</w:t>
      </w:r>
      <w:r w:rsidRPr="00CA53B8">
        <w:t xml:space="preserve"> The exact </w:t>
      </w:r>
      <w:r w:rsidRPr="00CA53B8">
        <w:rPr>
          <w:b/>
          <w:bCs/>
        </w:rPr>
        <w:t>debug ipv6 nd</w:t>
      </w:r>
      <w:r w:rsidRPr="00CA53B8">
        <w:t xml:space="preserve"> output may vary depending on the router model, platform, and IOS/IOS XE version in use.</w:t>
      </w:r>
    </w:p>
    <w:p w14:paraId="4B2F7B44" w14:textId="4F841C5D" w:rsidR="00F270B3" w:rsidRDefault="00963536" w:rsidP="00F270B3">
      <w:pPr>
        <w:pStyle w:val="Heading3"/>
      </w:pPr>
      <w:r>
        <w:lastRenderedPageBreak/>
        <w:t xml:space="preserve">Examine the </w:t>
      </w:r>
      <w:r w:rsidR="00667298">
        <w:t>r</w:t>
      </w:r>
      <w:r>
        <w:t xml:space="preserve">outer </w:t>
      </w:r>
      <w:r w:rsidR="00667298">
        <w:t>a</w:t>
      </w:r>
      <w:r>
        <w:t xml:space="preserve">dvertisement </w:t>
      </w:r>
      <w:r w:rsidR="00054F27">
        <w:t xml:space="preserve">using </w:t>
      </w:r>
      <w:r w:rsidR="00667298">
        <w:t>d</w:t>
      </w:r>
      <w:r w:rsidR="00054F27">
        <w:t>ebug</w:t>
      </w:r>
      <w:r w:rsidR="00F270B3">
        <w:t>.</w:t>
      </w:r>
    </w:p>
    <w:p w14:paraId="7798ABE7" w14:textId="4D9F06CC" w:rsidR="00F270B3" w:rsidRDefault="00254019" w:rsidP="002F2895">
      <w:pPr>
        <w:pStyle w:val="BodyTextL25"/>
      </w:pPr>
      <w:r w:rsidRPr="00254019">
        <w:t xml:space="preserve">Locate and examine the </w:t>
      </w:r>
      <w:r w:rsidR="007938D7">
        <w:t>RA</w:t>
      </w:r>
      <w:r w:rsidRPr="00254019">
        <w:t xml:space="preserve"> messages in the debug output</w:t>
      </w:r>
      <w:r w:rsidR="00F270B3" w:rsidRPr="008F2B50">
        <w:t>.</w:t>
      </w:r>
      <w:r w:rsidR="002F2895">
        <w:t xml:space="preserve"> To reduce output, d</w:t>
      </w:r>
      <w:r w:rsidR="002F2895" w:rsidRPr="00E554AB">
        <w:t>isable IPv6 Neighbor Discovery and all other debugging</w:t>
      </w:r>
      <w:r w:rsidR="002F2895">
        <w:t xml:space="preserve"> after locating this message</w:t>
      </w:r>
      <w:r w:rsidR="002F2895" w:rsidRPr="00E554AB">
        <w:t>.</w:t>
      </w:r>
    </w:p>
    <w:p w14:paraId="6F9A9776" w14:textId="77777777" w:rsidR="00963536" w:rsidRPr="00963536" w:rsidRDefault="00963536" w:rsidP="00963536">
      <w:pPr>
        <w:pStyle w:val="CMDOutput"/>
      </w:pPr>
      <w:r w:rsidRPr="00963536">
        <w:t>*Jan 21 11:36:04.079: ICMPv6-ND: (GigabitEthernet1/0/23,FE80::23:1) send RA to FF02::1</w:t>
      </w:r>
    </w:p>
    <w:p w14:paraId="18B18102" w14:textId="77777777" w:rsidR="00963536" w:rsidRPr="00963536" w:rsidRDefault="00963536" w:rsidP="00963536">
      <w:pPr>
        <w:pStyle w:val="CMDOutput"/>
      </w:pPr>
      <w:r w:rsidRPr="00963536">
        <w:t>*Jan 21 11:36:04.080: ICMPv6-ND: (GigabitEthernet1/0/23,FE80::23:1) Sending RA (1800) to FF02::1</w:t>
      </w:r>
    </w:p>
    <w:p w14:paraId="6CAED602" w14:textId="77777777" w:rsidR="00963536" w:rsidRPr="00963536" w:rsidRDefault="00963536" w:rsidP="00963536">
      <w:pPr>
        <w:pStyle w:val="CMDOutput"/>
      </w:pPr>
      <w:r w:rsidRPr="00963536">
        <w:t>*Jan 21 11:36:04.080: ICMPv6-ND:   MTU = 1500</w:t>
      </w:r>
    </w:p>
    <w:p w14:paraId="41926C41" w14:textId="77777777" w:rsidR="00963536" w:rsidRDefault="00963536" w:rsidP="00963536">
      <w:pPr>
        <w:pStyle w:val="CMDOutput"/>
      </w:pPr>
      <w:r w:rsidRPr="00963536">
        <w:t>*Jan 21 11:36:04.080: ICMPv6-ND:   prefix 2001:DB8:ACAD:23::/64 [LA] 2592000/604800</w:t>
      </w:r>
    </w:p>
    <w:p w14:paraId="3D5F91E9" w14:textId="5C691FA6" w:rsidR="00F270B3" w:rsidRDefault="002F2895" w:rsidP="00E5646C">
      <w:pPr>
        <w:pStyle w:val="CMD"/>
      </w:pPr>
      <w:r>
        <w:t xml:space="preserve">D1# </w:t>
      </w:r>
      <w:r w:rsidRPr="00E5646C">
        <w:rPr>
          <w:b/>
          <w:bCs/>
        </w:rPr>
        <w:t>undebug all</w:t>
      </w:r>
      <w:r>
        <w:t xml:space="preserve"> </w:t>
      </w:r>
    </w:p>
    <w:p w14:paraId="24C47C75" w14:textId="4ED203CE" w:rsidR="004121B3" w:rsidRDefault="004121B3" w:rsidP="00CF42FB">
      <w:pPr>
        <w:pStyle w:val="BodyTextL25Bold"/>
      </w:pPr>
      <w:r>
        <w:t>(GigabitEthernet1/0/23,FE80::23:1) send RA to FF02::1</w:t>
      </w:r>
    </w:p>
    <w:p w14:paraId="67FFC8F8" w14:textId="4415AD1D" w:rsidR="004121B3" w:rsidRDefault="009F218B" w:rsidP="00EE39CB">
      <w:pPr>
        <w:pStyle w:val="BulletBody"/>
      </w:pPr>
      <w:r>
        <w:t>This i</w:t>
      </w:r>
      <w:r w:rsidR="004121B3">
        <w:t xml:space="preserve">ndicates that D1 is sending an </w:t>
      </w:r>
      <w:r w:rsidR="004121B3" w:rsidRPr="00492285">
        <w:rPr>
          <w:b/>
          <w:bCs/>
        </w:rPr>
        <w:t>RA</w:t>
      </w:r>
      <w:r w:rsidR="004121B3">
        <w:t xml:space="preserve"> out </w:t>
      </w:r>
      <w:r w:rsidR="004121B3" w:rsidRPr="00492285">
        <w:rPr>
          <w:b/>
          <w:bCs/>
        </w:rPr>
        <w:t>GigabitEthernet1/0/23</w:t>
      </w:r>
      <w:r w:rsidR="004121B3">
        <w:t>.</w:t>
      </w:r>
    </w:p>
    <w:p w14:paraId="217D2826" w14:textId="7BECCAA0" w:rsidR="004121B3" w:rsidRDefault="004121B3" w:rsidP="00EE39CB">
      <w:pPr>
        <w:pStyle w:val="BulletBody"/>
      </w:pPr>
      <w:r>
        <w:t xml:space="preserve">The </w:t>
      </w:r>
      <w:r w:rsidRPr="00492285">
        <w:rPr>
          <w:b/>
          <w:bCs/>
        </w:rPr>
        <w:t>RA is sourced</w:t>
      </w:r>
      <w:r>
        <w:t xml:space="preserve"> </w:t>
      </w:r>
      <w:r w:rsidR="00706B58">
        <w:t xml:space="preserve">(source IPv6 address) </w:t>
      </w:r>
      <w:r>
        <w:t xml:space="preserve">from the router’s </w:t>
      </w:r>
      <w:r w:rsidRPr="00492285">
        <w:rPr>
          <w:b/>
          <w:bCs/>
        </w:rPr>
        <w:t>link-local address FE80::23:1</w:t>
      </w:r>
      <w:r>
        <w:t>, which is always used as the source address for RAs.</w:t>
      </w:r>
    </w:p>
    <w:p w14:paraId="3AEEB703" w14:textId="60FB18C0" w:rsidR="004121B3" w:rsidRDefault="00706B58" w:rsidP="00EE39CB">
      <w:pPr>
        <w:pStyle w:val="BulletBody"/>
      </w:pPr>
      <w:r w:rsidRPr="00706B58">
        <w:t xml:space="preserve">The </w:t>
      </w:r>
      <w:r w:rsidRPr="00706B58">
        <w:rPr>
          <w:b/>
          <w:bCs/>
        </w:rPr>
        <w:t>destination IPv6 address</w:t>
      </w:r>
      <w:r w:rsidRPr="00706B58">
        <w:t xml:space="preserve"> of the RA</w:t>
      </w:r>
      <w:r>
        <w:rPr>
          <w:b/>
          <w:bCs/>
        </w:rPr>
        <w:t xml:space="preserve"> </w:t>
      </w:r>
      <w:r w:rsidRPr="00706B58">
        <w:t>is</w:t>
      </w:r>
      <w:r>
        <w:rPr>
          <w:b/>
          <w:bCs/>
        </w:rPr>
        <w:t xml:space="preserve"> </w:t>
      </w:r>
      <w:r w:rsidR="004121B3" w:rsidRPr="00492285">
        <w:rPr>
          <w:b/>
          <w:bCs/>
        </w:rPr>
        <w:t>FF02::1</w:t>
      </w:r>
      <w:r w:rsidR="004121B3">
        <w:t xml:space="preserve"> is the </w:t>
      </w:r>
      <w:r w:rsidR="004121B3" w:rsidRPr="00706B58">
        <w:rPr>
          <w:b/>
          <w:bCs/>
        </w:rPr>
        <w:t>all-nodes</w:t>
      </w:r>
      <w:r w:rsidR="004121B3" w:rsidRPr="00492285">
        <w:rPr>
          <w:b/>
          <w:bCs/>
        </w:rPr>
        <w:t xml:space="preserve"> multicast address</w:t>
      </w:r>
      <w:r w:rsidR="004121B3">
        <w:t>, meaning the RA is sent to all IPv6 hosts on the local link.</w:t>
      </w:r>
    </w:p>
    <w:p w14:paraId="71C4DEED" w14:textId="3E5A21D0" w:rsidR="004121B3" w:rsidRDefault="004121B3" w:rsidP="00CF42FB">
      <w:pPr>
        <w:pStyle w:val="BodyTextL25Bold"/>
      </w:pPr>
      <w:r>
        <w:t>(GigabitEthernet1/0/23,FE80::23:1) Sending RA (1800) to FF02::1</w:t>
      </w:r>
    </w:p>
    <w:p w14:paraId="7B642DC1" w14:textId="3E7749AD" w:rsidR="004121B3" w:rsidRDefault="00C1053C" w:rsidP="00EE39CB">
      <w:pPr>
        <w:pStyle w:val="BulletBody"/>
      </w:pPr>
      <w:r>
        <w:t>This c</w:t>
      </w:r>
      <w:r w:rsidR="004121B3">
        <w:t xml:space="preserve">onfirms the RA transmission and shows the </w:t>
      </w:r>
      <w:r w:rsidR="004121B3" w:rsidRPr="00A031F7">
        <w:rPr>
          <w:b/>
          <w:bCs/>
        </w:rPr>
        <w:t>Router Lifetime value of 1800 seconds</w:t>
      </w:r>
      <w:r w:rsidR="004121B3">
        <w:t>.</w:t>
      </w:r>
    </w:p>
    <w:p w14:paraId="194DC801" w14:textId="775DE0A7" w:rsidR="004121B3" w:rsidRDefault="004121B3" w:rsidP="00EE39CB">
      <w:pPr>
        <w:pStyle w:val="BulletBody"/>
      </w:pPr>
      <w:r>
        <w:t xml:space="preserve">This lifetime tells hosts how long (in seconds) </w:t>
      </w:r>
      <w:r w:rsidRPr="00A031F7">
        <w:rPr>
          <w:b/>
          <w:bCs/>
        </w:rPr>
        <w:t>D1 should be considered a valid default router</w:t>
      </w:r>
      <w:r>
        <w:t>.</w:t>
      </w:r>
    </w:p>
    <w:p w14:paraId="5C03ED0A" w14:textId="0361A408" w:rsidR="004121B3" w:rsidRDefault="004121B3" w:rsidP="00CF42FB">
      <w:pPr>
        <w:pStyle w:val="BodyTextL25Bold"/>
      </w:pPr>
      <w:r>
        <w:t>MTU = 1500</w:t>
      </w:r>
    </w:p>
    <w:p w14:paraId="0C1D1527" w14:textId="29777240" w:rsidR="004121B3" w:rsidRDefault="004121B3" w:rsidP="00EE39CB">
      <w:pPr>
        <w:pStyle w:val="BulletBody"/>
      </w:pPr>
      <w:r>
        <w:t xml:space="preserve">The RA includes an MTU option, informing hosts that the link </w:t>
      </w:r>
      <w:r w:rsidRPr="00EA46DD">
        <w:rPr>
          <w:b/>
          <w:bCs/>
        </w:rPr>
        <w:t>MTU is 1500 bytes</w:t>
      </w:r>
      <w:r>
        <w:t>.</w:t>
      </w:r>
    </w:p>
    <w:p w14:paraId="59F40F6E" w14:textId="1F6F3B46" w:rsidR="004121B3" w:rsidRDefault="004121B3" w:rsidP="00EE39CB">
      <w:pPr>
        <w:pStyle w:val="BulletBody"/>
      </w:pPr>
      <w:r>
        <w:t xml:space="preserve">Hosts will use this MTU for IPv6 communication on this interface, </w:t>
      </w:r>
      <w:r w:rsidRPr="00EA46DD">
        <w:rPr>
          <w:b/>
          <w:bCs/>
        </w:rPr>
        <w:t>helping prevent fragmentation issues</w:t>
      </w:r>
      <w:r>
        <w:t>.</w:t>
      </w:r>
    </w:p>
    <w:p w14:paraId="4F9198BD" w14:textId="570B68D0" w:rsidR="004121B3" w:rsidRPr="00CF42FB" w:rsidRDefault="004121B3" w:rsidP="00CF42FB">
      <w:pPr>
        <w:pStyle w:val="BodyTextL25Bold"/>
      </w:pPr>
      <w:r w:rsidRPr="00CF42FB">
        <w:t>prefix 2001:DB8:ACAD:23::/64 [LA] 2592000/604800</w:t>
      </w:r>
    </w:p>
    <w:p w14:paraId="76D46C43" w14:textId="515FB918" w:rsidR="004121B3" w:rsidRDefault="00C1053C" w:rsidP="00EE39CB">
      <w:pPr>
        <w:pStyle w:val="BulletBody"/>
      </w:pPr>
      <w:r>
        <w:t>This a</w:t>
      </w:r>
      <w:r w:rsidR="004121B3">
        <w:t xml:space="preserve">dvertises the IPv6 </w:t>
      </w:r>
      <w:r w:rsidR="004121B3" w:rsidRPr="00EA46DD">
        <w:t>prefix 2001:db8:acad:23::/64</w:t>
      </w:r>
      <w:r w:rsidR="004121B3">
        <w:t xml:space="preserve"> for </w:t>
      </w:r>
      <w:r w:rsidR="004121B3" w:rsidRPr="00EA46DD">
        <w:t>SLAAC</w:t>
      </w:r>
      <w:r w:rsidR="004121B3">
        <w:t>.</w:t>
      </w:r>
    </w:p>
    <w:p w14:paraId="12F40F13" w14:textId="4D2E42D0" w:rsidR="004121B3" w:rsidRDefault="004121B3" w:rsidP="00EE39CB">
      <w:pPr>
        <w:pStyle w:val="BulletBody"/>
      </w:pPr>
      <w:r w:rsidRPr="00EA46DD">
        <w:t>[L] (On-Link flag)</w:t>
      </w:r>
      <w:r w:rsidR="00C1053C">
        <w:t xml:space="preserve"> - </w:t>
      </w:r>
      <w:r>
        <w:t xml:space="preserve">Indicates the </w:t>
      </w:r>
      <w:r w:rsidRPr="00EA46DD">
        <w:t>prefix is considered directly reachable</w:t>
      </w:r>
      <w:r>
        <w:t xml:space="preserve"> on the local link.</w:t>
      </w:r>
    </w:p>
    <w:p w14:paraId="7F812650" w14:textId="3F7BEF86" w:rsidR="004121B3" w:rsidRDefault="004121B3" w:rsidP="00EE39CB">
      <w:pPr>
        <w:pStyle w:val="BulletBody"/>
      </w:pPr>
      <w:r w:rsidRPr="00EA46DD">
        <w:t>[A] (Autonomous flag</w:t>
      </w:r>
      <w:r w:rsidR="00C1053C">
        <w:t xml:space="preserve"> - </w:t>
      </w:r>
      <w:r>
        <w:t xml:space="preserve">Allows hosts to </w:t>
      </w:r>
      <w:r w:rsidRPr="00EA46DD">
        <w:t>use this prefix</w:t>
      </w:r>
      <w:r>
        <w:t xml:space="preserve"> to autonomously </w:t>
      </w:r>
      <w:r w:rsidRPr="009B6CFF">
        <w:t>g</w:t>
      </w:r>
      <w:r w:rsidRPr="00EA46DD">
        <w:t>enerate a global unicast address via SLAAC</w:t>
      </w:r>
      <w:r>
        <w:t>.</w:t>
      </w:r>
    </w:p>
    <w:p w14:paraId="7802A350" w14:textId="6905034A" w:rsidR="004121B3" w:rsidRDefault="004121B3" w:rsidP="00EE39CB">
      <w:pPr>
        <w:pStyle w:val="BulletBody"/>
      </w:pPr>
      <w:r w:rsidRPr="008D4C49">
        <w:t>2592000</w:t>
      </w:r>
      <w:r>
        <w:t xml:space="preserve"> = </w:t>
      </w:r>
      <w:r w:rsidRPr="008D4C49">
        <w:t>Valid Lifetime (seconds)</w:t>
      </w:r>
      <w:r>
        <w:t xml:space="preserve"> </w:t>
      </w:r>
      <w:r w:rsidR="00C1053C">
        <w:t xml:space="preserve">- How </w:t>
      </w:r>
      <w:r>
        <w:t>long the address remains valid.</w:t>
      </w:r>
    </w:p>
    <w:p w14:paraId="54E55257" w14:textId="0440475C" w:rsidR="004121B3" w:rsidRDefault="004121B3" w:rsidP="00EE39CB">
      <w:pPr>
        <w:pStyle w:val="BulletBody"/>
      </w:pPr>
      <w:r w:rsidRPr="008D4C49">
        <w:t>604800</w:t>
      </w:r>
      <w:r>
        <w:t xml:space="preserve"> = </w:t>
      </w:r>
      <w:r w:rsidRPr="008D4C49">
        <w:t>Preferred Lifetime (seconds)</w:t>
      </w:r>
      <w:r w:rsidR="00C1053C">
        <w:t xml:space="preserve"> - </w:t>
      </w:r>
      <w:r>
        <w:t>How long the address is preferred before becoming deprecated.</w:t>
      </w:r>
    </w:p>
    <w:p w14:paraId="76145ACD" w14:textId="4513CBBE" w:rsidR="00F270B3" w:rsidRDefault="00A872A4" w:rsidP="00F270B3">
      <w:pPr>
        <w:pStyle w:val="Heading3"/>
      </w:pPr>
      <w:r>
        <w:t>Re-</w:t>
      </w:r>
      <w:r w:rsidR="002F2895">
        <w:t xml:space="preserve">Examine IPv6 </w:t>
      </w:r>
      <w:r w:rsidR="00667298">
        <w:t>i</w:t>
      </w:r>
      <w:r w:rsidR="002F2895">
        <w:t xml:space="preserve">nterface </w:t>
      </w:r>
      <w:r w:rsidR="00667298">
        <w:t>i</w:t>
      </w:r>
      <w:r w:rsidR="002F2895">
        <w:t xml:space="preserve">nformation </w:t>
      </w:r>
      <w:r>
        <w:t>on G 1/0/23</w:t>
      </w:r>
      <w:r w:rsidR="00F270B3">
        <w:t>.</w:t>
      </w:r>
    </w:p>
    <w:p w14:paraId="75541E7E" w14:textId="05C056DB" w:rsidR="00AF3956" w:rsidRPr="00AF3956" w:rsidRDefault="00AF3956" w:rsidP="00E554AB">
      <w:pPr>
        <w:pStyle w:val="BodyTextL25"/>
      </w:pPr>
      <w:r w:rsidRPr="00E554AB">
        <w:t>After enabling IPv6 unicast routing on D1, re-examine the output of show ipv6 interface g1/0/23 to verify</w:t>
      </w:r>
      <w:r w:rsidRPr="00AF3956">
        <w:t xml:space="preserve"> that the interface is now operating as an IPv6 router and actively sending </w:t>
      </w:r>
      <w:r w:rsidRPr="00AF3956">
        <w:rPr>
          <w:b/>
          <w:bCs/>
        </w:rPr>
        <w:t>Router Advertisements (RAs)</w:t>
      </w:r>
      <w:r w:rsidRPr="00AF3956">
        <w:t xml:space="preserve">. </w:t>
      </w:r>
    </w:p>
    <w:p w14:paraId="31883FCE" w14:textId="573E36D3" w:rsidR="00AF3956" w:rsidRPr="00AF3956" w:rsidRDefault="00AF3956" w:rsidP="00E5646C">
      <w:pPr>
        <w:pStyle w:val="CMD"/>
      </w:pPr>
      <w:r w:rsidRPr="00AF3956">
        <w:t>D1#</w:t>
      </w:r>
      <w:r>
        <w:t xml:space="preserve"> </w:t>
      </w:r>
      <w:r w:rsidRPr="00E5646C">
        <w:rPr>
          <w:b/>
          <w:bCs/>
        </w:rPr>
        <w:t>show ipv6 interface g 1/0/23</w:t>
      </w:r>
    </w:p>
    <w:p w14:paraId="53049B60" w14:textId="77777777" w:rsidR="00AF3956" w:rsidRPr="00AF3956" w:rsidRDefault="00AF3956" w:rsidP="00AF3956">
      <w:pPr>
        <w:pStyle w:val="CMDOutput"/>
      </w:pPr>
      <w:r w:rsidRPr="00AF3956">
        <w:t>GigabitEthernet1/0/23 is up, line protocol is up</w:t>
      </w:r>
    </w:p>
    <w:p w14:paraId="72C98E09" w14:textId="77777777" w:rsidR="00AF3956" w:rsidRPr="00AF3956" w:rsidRDefault="00AF3956" w:rsidP="00AF3956">
      <w:pPr>
        <w:pStyle w:val="CMDOutput"/>
      </w:pPr>
      <w:r w:rsidRPr="00AF3956">
        <w:t xml:space="preserve">  IPv6 is enabled, link-local address is FE80::23:1 </w:t>
      </w:r>
    </w:p>
    <w:p w14:paraId="395AD925" w14:textId="77777777" w:rsidR="00AF3956" w:rsidRPr="00AF3956" w:rsidRDefault="00AF3956" w:rsidP="00AF3956">
      <w:pPr>
        <w:pStyle w:val="CMDOutput"/>
      </w:pPr>
      <w:r w:rsidRPr="00AF3956">
        <w:t xml:space="preserve">  No Virtual link-local address(es):</w:t>
      </w:r>
    </w:p>
    <w:p w14:paraId="6D492D3E" w14:textId="77777777" w:rsidR="00AF3956" w:rsidRPr="00AF3956" w:rsidRDefault="00AF3956" w:rsidP="00AF3956">
      <w:pPr>
        <w:pStyle w:val="CMDOutput"/>
      </w:pPr>
      <w:r w:rsidRPr="00AF3956">
        <w:t xml:space="preserve">  Description: Link to PC</w:t>
      </w:r>
    </w:p>
    <w:p w14:paraId="2B598455" w14:textId="77777777" w:rsidR="00AF3956" w:rsidRPr="00AF3956" w:rsidRDefault="00AF3956" w:rsidP="00AF3956">
      <w:pPr>
        <w:pStyle w:val="CMDOutput"/>
      </w:pPr>
      <w:r w:rsidRPr="00AF3956">
        <w:t xml:space="preserve">  Global unicast address(es):</w:t>
      </w:r>
    </w:p>
    <w:p w14:paraId="24367E6F" w14:textId="77777777" w:rsidR="00AF3956" w:rsidRPr="00AF3956" w:rsidRDefault="00AF3956" w:rsidP="00AF3956">
      <w:pPr>
        <w:pStyle w:val="CMDOutput"/>
      </w:pPr>
      <w:r w:rsidRPr="00AF3956">
        <w:t xml:space="preserve">    2001:DB8:ACAD:23::1, subnet is 2001:DB8:ACAD:23::/64 </w:t>
      </w:r>
    </w:p>
    <w:p w14:paraId="599D1BB9" w14:textId="77777777" w:rsidR="00AF3956" w:rsidRPr="00AF3956" w:rsidRDefault="00AF3956" w:rsidP="00AF3956">
      <w:pPr>
        <w:pStyle w:val="CMDOutput"/>
      </w:pPr>
      <w:r w:rsidRPr="00AF3956">
        <w:t xml:space="preserve">  Joined group address(es):</w:t>
      </w:r>
    </w:p>
    <w:p w14:paraId="7B3D7945" w14:textId="77777777" w:rsidR="00AF3956" w:rsidRPr="00AF3956" w:rsidRDefault="00AF3956" w:rsidP="00AF3956">
      <w:pPr>
        <w:pStyle w:val="CMDOutput"/>
      </w:pPr>
      <w:r w:rsidRPr="00AF3956">
        <w:t xml:space="preserve">    </w:t>
      </w:r>
      <w:r w:rsidRPr="00AF3956">
        <w:rPr>
          <w:highlight w:val="yellow"/>
        </w:rPr>
        <w:t>FF02::1</w:t>
      </w:r>
    </w:p>
    <w:p w14:paraId="00624FF2" w14:textId="77777777" w:rsidR="00AF3956" w:rsidRPr="00AF3956" w:rsidRDefault="00AF3956" w:rsidP="00AF3956">
      <w:pPr>
        <w:pStyle w:val="CMDOutput"/>
      </w:pPr>
      <w:r w:rsidRPr="00AF3956">
        <w:lastRenderedPageBreak/>
        <w:t xml:space="preserve">    FF02::2</w:t>
      </w:r>
    </w:p>
    <w:p w14:paraId="56A19E66" w14:textId="77777777" w:rsidR="00AF3956" w:rsidRPr="00AF3956" w:rsidRDefault="00AF3956" w:rsidP="00AF3956">
      <w:pPr>
        <w:pStyle w:val="CMDOutput"/>
      </w:pPr>
      <w:r w:rsidRPr="00AF3956">
        <w:t xml:space="preserve">    FF02::1:FF00:1</w:t>
      </w:r>
    </w:p>
    <w:p w14:paraId="1146A4B2" w14:textId="77777777" w:rsidR="00AF3956" w:rsidRPr="00AF3956" w:rsidRDefault="00AF3956" w:rsidP="00AF3956">
      <w:pPr>
        <w:pStyle w:val="CMDOutput"/>
      </w:pPr>
      <w:r w:rsidRPr="00AF3956">
        <w:t xml:space="preserve">    FF02::1:FF23:1</w:t>
      </w:r>
    </w:p>
    <w:p w14:paraId="5E290945" w14:textId="77777777" w:rsidR="00AF3956" w:rsidRPr="00AF3956" w:rsidRDefault="00AF3956" w:rsidP="00AF3956">
      <w:pPr>
        <w:pStyle w:val="CMDOutput"/>
      </w:pPr>
      <w:r w:rsidRPr="00AF3956">
        <w:t xml:space="preserve">  MTU is 1500 bytes</w:t>
      </w:r>
    </w:p>
    <w:p w14:paraId="67557647" w14:textId="77777777" w:rsidR="00AF3956" w:rsidRPr="00AF3956" w:rsidRDefault="00AF3956" w:rsidP="00AF3956">
      <w:pPr>
        <w:pStyle w:val="CMDOutput"/>
      </w:pPr>
      <w:r w:rsidRPr="00AF3956">
        <w:t xml:space="preserve">  ICMP error messages limited to one every 100 milliseconds</w:t>
      </w:r>
    </w:p>
    <w:p w14:paraId="54A7764E" w14:textId="77777777" w:rsidR="00AF3956" w:rsidRPr="00AF3956" w:rsidRDefault="00AF3956" w:rsidP="00AF3956">
      <w:pPr>
        <w:pStyle w:val="CMDOutput"/>
      </w:pPr>
      <w:r w:rsidRPr="00AF3956">
        <w:t xml:space="preserve">  ICMP redirects are enabled</w:t>
      </w:r>
    </w:p>
    <w:p w14:paraId="3772797C" w14:textId="77777777" w:rsidR="00AF3956" w:rsidRPr="00AF3956" w:rsidRDefault="00AF3956" w:rsidP="00AF3956">
      <w:pPr>
        <w:pStyle w:val="CMDOutput"/>
      </w:pPr>
      <w:r w:rsidRPr="00AF3956">
        <w:t xml:space="preserve">  ICMP unreachables are sent</w:t>
      </w:r>
    </w:p>
    <w:p w14:paraId="3DAB5A25" w14:textId="77777777" w:rsidR="00AF3956" w:rsidRPr="00AF3956" w:rsidRDefault="00AF3956" w:rsidP="00AF3956">
      <w:pPr>
        <w:pStyle w:val="CMDOutput"/>
      </w:pPr>
      <w:r w:rsidRPr="00AF3956">
        <w:t xml:space="preserve">  ND DAD is enabled, number of DAD attempts: 1</w:t>
      </w:r>
    </w:p>
    <w:p w14:paraId="71AE1DF2" w14:textId="77777777" w:rsidR="00AF3956" w:rsidRPr="00AF3956" w:rsidRDefault="00AF3956" w:rsidP="00AF3956">
      <w:pPr>
        <w:pStyle w:val="CMDOutput"/>
      </w:pPr>
      <w:r w:rsidRPr="00AF3956">
        <w:t xml:space="preserve">  ND reachable time is 30000 milliseconds (using 30000)</w:t>
      </w:r>
    </w:p>
    <w:p w14:paraId="3FBFCB52" w14:textId="77777777" w:rsidR="00AF3956" w:rsidRPr="00AF3956" w:rsidRDefault="00AF3956" w:rsidP="00AF3956">
      <w:pPr>
        <w:pStyle w:val="CMDOutput"/>
      </w:pPr>
      <w:r w:rsidRPr="00AF3956">
        <w:t xml:space="preserve">  ND advertised reachable time is 0 (unspecified)</w:t>
      </w:r>
    </w:p>
    <w:p w14:paraId="3BE7CCC0" w14:textId="77777777" w:rsidR="00AF3956" w:rsidRPr="00AF3956" w:rsidRDefault="00AF3956" w:rsidP="00AF3956">
      <w:pPr>
        <w:pStyle w:val="CMDOutput"/>
      </w:pPr>
      <w:r w:rsidRPr="00AF3956">
        <w:rPr>
          <w:b/>
          <w:bCs/>
        </w:rPr>
        <w:t xml:space="preserve">  </w:t>
      </w:r>
      <w:r w:rsidRPr="00AF3956">
        <w:t>ND advertised retransmit interval is 0 (unspecified)</w:t>
      </w:r>
    </w:p>
    <w:p w14:paraId="46A6B1EC" w14:textId="77777777" w:rsidR="00AF3956" w:rsidRPr="00AF3956" w:rsidRDefault="00AF3956" w:rsidP="00AF3956">
      <w:pPr>
        <w:pStyle w:val="CMDOutput"/>
      </w:pPr>
      <w:r w:rsidRPr="00AF3956">
        <w:t xml:space="preserve">  </w:t>
      </w:r>
      <w:r w:rsidRPr="00AF3956">
        <w:rPr>
          <w:highlight w:val="yellow"/>
        </w:rPr>
        <w:t>ND router advertisements are sent every 200 seconds</w:t>
      </w:r>
    </w:p>
    <w:p w14:paraId="04049237" w14:textId="77777777" w:rsidR="00AF3956" w:rsidRPr="00AF3956" w:rsidRDefault="00AF3956" w:rsidP="00AF3956">
      <w:pPr>
        <w:pStyle w:val="CMDOutput"/>
      </w:pPr>
      <w:r w:rsidRPr="00AF3956">
        <w:t xml:space="preserve">  </w:t>
      </w:r>
      <w:r w:rsidRPr="00AF3956">
        <w:rPr>
          <w:highlight w:val="yellow"/>
        </w:rPr>
        <w:t>ND router advertisements live for 1800 seconds</w:t>
      </w:r>
    </w:p>
    <w:p w14:paraId="3E69F58A" w14:textId="77777777" w:rsidR="00AF3956" w:rsidRPr="00AF3956" w:rsidRDefault="00AF3956" w:rsidP="00AF3956">
      <w:pPr>
        <w:pStyle w:val="CMDOutput"/>
      </w:pPr>
      <w:r w:rsidRPr="00AF3956">
        <w:t xml:space="preserve">  </w:t>
      </w:r>
      <w:r w:rsidRPr="00AF3956">
        <w:rPr>
          <w:highlight w:val="yellow"/>
        </w:rPr>
        <w:t>ND advertised default router preference is Medium</w:t>
      </w:r>
    </w:p>
    <w:p w14:paraId="01FD7366" w14:textId="77777777" w:rsidR="00AF3956" w:rsidRPr="00AF3956" w:rsidRDefault="00AF3956" w:rsidP="00AF3956">
      <w:pPr>
        <w:pStyle w:val="CMDOutput"/>
      </w:pPr>
      <w:r w:rsidRPr="00AF3956">
        <w:t xml:space="preserve">  </w:t>
      </w:r>
      <w:r w:rsidRPr="00AF3956">
        <w:rPr>
          <w:highlight w:val="yellow"/>
        </w:rPr>
        <w:t>Hosts use stateless autoconfig for addresses</w:t>
      </w:r>
      <w:r w:rsidRPr="00AF3956">
        <w:t>.</w:t>
      </w:r>
    </w:p>
    <w:p w14:paraId="57989D96" w14:textId="77777777" w:rsidR="00AF3956" w:rsidRPr="00AF3956" w:rsidRDefault="00AF3956" w:rsidP="00AF3956">
      <w:pPr>
        <w:pStyle w:val="BodyTextL25"/>
      </w:pPr>
      <w:r w:rsidRPr="00AF3956">
        <w:t>The highlighted fields provide key confirmation of SLAAC behavior:</w:t>
      </w:r>
    </w:p>
    <w:p w14:paraId="14E2789C" w14:textId="54ED3867" w:rsidR="00AF3956" w:rsidRPr="00AF3956" w:rsidRDefault="00AF3956" w:rsidP="00EE39CB">
      <w:pPr>
        <w:pStyle w:val="BulletBody"/>
      </w:pPr>
      <w:r w:rsidRPr="00AF3956">
        <w:rPr>
          <w:b/>
          <w:bCs/>
        </w:rPr>
        <w:t>FF02::2</w:t>
      </w:r>
      <w:r w:rsidR="00C1053C">
        <w:t xml:space="preserve"> - </w:t>
      </w:r>
      <w:r w:rsidRPr="00AF3956">
        <w:t xml:space="preserve">Indicates that the interface has joined the </w:t>
      </w:r>
      <w:r w:rsidRPr="00AF3956">
        <w:rPr>
          <w:i/>
          <w:iCs/>
        </w:rPr>
        <w:t>all-routers multicast group</w:t>
      </w:r>
      <w:r w:rsidRPr="00AF3956">
        <w:t xml:space="preserve">, which is required for sending and receiving IPv6 routing-related messages, including </w:t>
      </w:r>
      <w:r w:rsidR="001C26B6">
        <w:t xml:space="preserve">sending </w:t>
      </w:r>
      <w:r w:rsidRPr="00AF3956">
        <w:t>Router Advertisements.</w:t>
      </w:r>
    </w:p>
    <w:p w14:paraId="4F39A87A" w14:textId="43024DA9" w:rsidR="00AF3956" w:rsidRPr="00AF3956" w:rsidRDefault="00AF3956" w:rsidP="00EE39CB">
      <w:pPr>
        <w:pStyle w:val="BulletBody"/>
      </w:pPr>
      <w:r w:rsidRPr="00AF3956">
        <w:rPr>
          <w:b/>
          <w:bCs/>
        </w:rPr>
        <w:t>ND router advertisements are sent every 200 seconds</w:t>
      </w:r>
      <w:r w:rsidR="00C1053C">
        <w:t xml:space="preserve"> - </w:t>
      </w:r>
      <w:r w:rsidRPr="00AF3956">
        <w:t xml:space="preserve">Shows the interval at which D1 periodically sends </w:t>
      </w:r>
      <w:r w:rsidR="005B0DF5">
        <w:t>RAs</w:t>
      </w:r>
      <w:r w:rsidRPr="00AF3956">
        <w:t xml:space="preserve"> on this interface.</w:t>
      </w:r>
    </w:p>
    <w:p w14:paraId="720125D0" w14:textId="66D08BE1" w:rsidR="00AF3956" w:rsidRPr="00F72967" w:rsidRDefault="00AF3956" w:rsidP="00EE39CB">
      <w:pPr>
        <w:pStyle w:val="BulletBody"/>
      </w:pPr>
      <w:r w:rsidRPr="00AF3956">
        <w:rPr>
          <w:b/>
          <w:bCs/>
        </w:rPr>
        <w:t>ND router advertisements live for 1800 seconds</w:t>
      </w:r>
      <w:r w:rsidR="00C1053C">
        <w:t xml:space="preserve"> - </w:t>
      </w:r>
      <w:r w:rsidRPr="00AF3956">
        <w:t>Specifies the router lifetime advertised in RAs, telling hosts how long D1 should be considered a valid default router.</w:t>
      </w:r>
      <w:r w:rsidR="00F72967">
        <w:t xml:space="preserve"> </w:t>
      </w:r>
      <w:r w:rsidR="00F72967" w:rsidRPr="00F72967">
        <w:t xml:space="preserve">The </w:t>
      </w:r>
      <w:r w:rsidR="00F72967">
        <w:t>host</w:t>
      </w:r>
      <w:r w:rsidR="00F72967" w:rsidRPr="00F72967">
        <w:t xml:space="preserve"> refreshes </w:t>
      </w:r>
      <w:r w:rsidR="00F72967">
        <w:t>this</w:t>
      </w:r>
      <w:r w:rsidR="00F72967" w:rsidRPr="00F72967">
        <w:t xml:space="preserve"> timer every time it receives </w:t>
      </w:r>
      <w:r w:rsidR="005B0DF5">
        <w:t>an RA</w:t>
      </w:r>
      <w:r w:rsidR="00F72967">
        <w:t>.</w:t>
      </w:r>
    </w:p>
    <w:p w14:paraId="4581F6E4" w14:textId="4C1D7659" w:rsidR="00F72967" w:rsidRPr="00F72967" w:rsidRDefault="00AF3956" w:rsidP="00EE39CB">
      <w:pPr>
        <w:pStyle w:val="BulletBody"/>
      </w:pPr>
      <w:r w:rsidRPr="00AF3956">
        <w:rPr>
          <w:b/>
          <w:bCs/>
        </w:rPr>
        <w:t>ND advertised default router preference is Medium</w:t>
      </w:r>
      <w:r w:rsidR="00C1053C">
        <w:t xml:space="preserve"> - </w:t>
      </w:r>
      <w:r w:rsidRPr="00AF3956">
        <w:t xml:space="preserve">Indicates the </w:t>
      </w:r>
      <w:r w:rsidRPr="00F72967">
        <w:rPr>
          <w:b/>
          <w:bCs/>
        </w:rPr>
        <w:t>default router preference</w:t>
      </w:r>
      <w:r w:rsidRPr="00AF3956">
        <w:t xml:space="preserve"> </w:t>
      </w:r>
      <w:r w:rsidR="00F72967" w:rsidRPr="00F72967">
        <w:rPr>
          <w:b/>
          <w:bCs/>
        </w:rPr>
        <w:t>(DRP)</w:t>
      </w:r>
      <w:r w:rsidR="00F72967">
        <w:t xml:space="preserve"> </w:t>
      </w:r>
      <w:r w:rsidRPr="00AF3956">
        <w:t>value advertised to hosts, used when multiple routers are present on the same link.</w:t>
      </w:r>
      <w:r w:rsidR="00F72967">
        <w:t xml:space="preserve"> </w:t>
      </w:r>
      <w:r w:rsidR="00F72967" w:rsidRPr="00F72967">
        <w:t xml:space="preserve">Hosts dynamically populate their </w:t>
      </w:r>
      <w:r w:rsidR="00F72967" w:rsidRPr="00F72967">
        <w:rPr>
          <w:b/>
          <w:bCs/>
        </w:rPr>
        <w:t xml:space="preserve">Default Router List </w:t>
      </w:r>
      <w:r w:rsidR="00F72967" w:rsidRPr="00F72967">
        <w:t>based on the source IPv6 addresses of the RA messages.</w:t>
      </w:r>
      <w:r w:rsidR="00F72967">
        <w:t xml:space="preserve"> </w:t>
      </w:r>
      <w:r w:rsidR="00F72967" w:rsidRPr="00F72967">
        <w:t xml:space="preserve">The DRP (default gateway) can be </w:t>
      </w:r>
      <w:r w:rsidR="00F72967" w:rsidRPr="00F72967">
        <w:rPr>
          <w:b/>
          <w:bCs/>
        </w:rPr>
        <w:t xml:space="preserve">high, medium (default), or low. </w:t>
      </w:r>
      <w:r w:rsidR="00F72967" w:rsidRPr="00F72967">
        <w:t>This helps the host determine which router to use as the default gateway when it receives multiple RA messages.</w:t>
      </w:r>
    </w:p>
    <w:p w14:paraId="0B6FEE9B" w14:textId="64D0F5D3" w:rsidR="00F270B3" w:rsidRDefault="00AF3956" w:rsidP="00EE39CB">
      <w:pPr>
        <w:pStyle w:val="BulletBody"/>
      </w:pPr>
      <w:r w:rsidRPr="00AF3956">
        <w:rPr>
          <w:b/>
          <w:bCs/>
        </w:rPr>
        <w:t>Hosts use stateless autoconfig for addresses</w:t>
      </w:r>
      <w:r w:rsidR="00C1053C">
        <w:t xml:space="preserve"> - </w:t>
      </w:r>
      <w:r w:rsidRPr="00AF3956">
        <w:t xml:space="preserve">Confirms that the </w:t>
      </w:r>
      <w:r w:rsidR="005B0DF5">
        <w:t>RA</w:t>
      </w:r>
      <w:r w:rsidRPr="00AF3956">
        <w:t xml:space="preserve"> </w:t>
      </w:r>
      <w:r w:rsidR="00F72967">
        <w:t>suggests to</w:t>
      </w:r>
      <w:r w:rsidRPr="00AF3956">
        <w:t xml:space="preserve"> hosts to use </w:t>
      </w:r>
      <w:r w:rsidRPr="00AF3956">
        <w:rPr>
          <w:b/>
          <w:bCs/>
        </w:rPr>
        <w:t>SLAAC</w:t>
      </w:r>
      <w:r w:rsidRPr="00AF3956">
        <w:t xml:space="preserve"> to automatically generate IPv6 global unicast addresses from the advertised prefix.</w:t>
      </w:r>
      <w:r w:rsidR="00F72967">
        <w:t xml:space="preserve"> </w:t>
      </w:r>
      <w:r w:rsidR="009B6CFF">
        <w:t xml:space="preserve">This confirms that the </w:t>
      </w:r>
      <w:r w:rsidR="009B6CFF" w:rsidRPr="00EA46DD">
        <w:rPr>
          <w:b/>
          <w:bCs/>
        </w:rPr>
        <w:t>[A] (Autonomous flag)</w:t>
      </w:r>
      <w:r w:rsidR="009B6CFF">
        <w:t xml:space="preserve"> </w:t>
      </w:r>
      <w:r w:rsidR="004A3345">
        <w:t>has been set to 1 (default).</w:t>
      </w:r>
    </w:p>
    <w:p w14:paraId="60215F96" w14:textId="11577417" w:rsidR="00F270B3" w:rsidRDefault="00A872A4" w:rsidP="00F270B3">
      <w:pPr>
        <w:pStyle w:val="Heading3"/>
      </w:pPr>
      <w:r>
        <w:t>Re-</w:t>
      </w:r>
      <w:r w:rsidR="002F2895">
        <w:t xml:space="preserve">Examine </w:t>
      </w:r>
      <w:r w:rsidR="00667298">
        <w:t>h</w:t>
      </w:r>
      <w:r w:rsidR="002F2895">
        <w:t xml:space="preserve">ost IPv6 </w:t>
      </w:r>
      <w:r w:rsidR="00667298">
        <w:t>a</w:t>
      </w:r>
      <w:r w:rsidR="002F2895">
        <w:t xml:space="preserve">ddressing </w:t>
      </w:r>
      <w:r w:rsidR="00667298">
        <w:t>a</w:t>
      </w:r>
      <w:r w:rsidR="002F2895">
        <w:t>fter SLAAC</w:t>
      </w:r>
      <w:r w:rsidR="00F270B3">
        <w:t>.</w:t>
      </w:r>
    </w:p>
    <w:p w14:paraId="7B5CEEEE" w14:textId="3B1125B7" w:rsidR="00F270B3" w:rsidRPr="00E554AB" w:rsidRDefault="00E554AB" w:rsidP="00E554AB">
      <w:pPr>
        <w:pStyle w:val="BodyTextL25"/>
      </w:pPr>
      <w:r w:rsidRPr="00E554AB">
        <w:t>Once again, examine IPv6 addressing on PC1</w:t>
      </w:r>
      <w:r w:rsidR="00F270B3" w:rsidRPr="00E554AB">
        <w:t>.</w:t>
      </w:r>
      <w:r w:rsidR="00217593">
        <w:t xml:space="preserve"> </w:t>
      </w:r>
      <w:r w:rsidR="00217593" w:rsidRPr="00217593">
        <w:t xml:space="preserve">This output verifies that the PC has successfully </w:t>
      </w:r>
      <w:r w:rsidR="00217593" w:rsidRPr="00217593">
        <w:rPr>
          <w:b/>
          <w:bCs/>
        </w:rPr>
        <w:t>received a Router Advertisement (RA)</w:t>
      </w:r>
      <w:r w:rsidR="00217593" w:rsidRPr="00217593">
        <w:t xml:space="preserve"> and created an </w:t>
      </w:r>
      <w:r w:rsidR="00217593" w:rsidRPr="00217593">
        <w:rPr>
          <w:b/>
          <w:bCs/>
        </w:rPr>
        <w:t>IPv6 global unicast address (GUA)</w:t>
      </w:r>
      <w:r w:rsidR="00217593" w:rsidRPr="00217593">
        <w:t xml:space="preserve"> using the advertised prefix 2001:db8:acad:23::/64.</w:t>
      </w:r>
    </w:p>
    <w:p w14:paraId="0D091628" w14:textId="1293956E" w:rsidR="00E554AB" w:rsidRPr="00E554AB" w:rsidRDefault="00E554AB" w:rsidP="00E5646C">
      <w:pPr>
        <w:pStyle w:val="CMD"/>
      </w:pPr>
      <w:r w:rsidRPr="00E554AB">
        <w:t>C:\Users\Student&gt;</w:t>
      </w:r>
      <w:r w:rsidR="00E5646C">
        <w:t xml:space="preserve"> </w:t>
      </w:r>
      <w:r w:rsidRPr="00E554AB">
        <w:rPr>
          <w:b/>
          <w:bCs/>
        </w:rPr>
        <w:t>ipconfig</w:t>
      </w:r>
    </w:p>
    <w:p w14:paraId="02498FE1" w14:textId="77777777" w:rsidR="00E554AB" w:rsidRDefault="00E554AB" w:rsidP="00F72967">
      <w:pPr>
        <w:pStyle w:val="CMDOutput"/>
      </w:pPr>
    </w:p>
    <w:p w14:paraId="264B9C40" w14:textId="1572AE12" w:rsidR="00F72967" w:rsidRDefault="00E554AB" w:rsidP="00F72967">
      <w:pPr>
        <w:pStyle w:val="CMDOutput"/>
      </w:pPr>
      <w:r>
        <w:t>E</w:t>
      </w:r>
      <w:r w:rsidR="00F72967">
        <w:t>thernet adapter Ethernet0:</w:t>
      </w:r>
    </w:p>
    <w:p w14:paraId="3DB61D8A" w14:textId="77777777" w:rsidR="00F72967" w:rsidRDefault="00F72967" w:rsidP="00F72967">
      <w:pPr>
        <w:pStyle w:val="CMDOutput"/>
      </w:pPr>
    </w:p>
    <w:p w14:paraId="0E980C41" w14:textId="77777777" w:rsidR="00F72967" w:rsidRDefault="00F72967" w:rsidP="00F72967">
      <w:pPr>
        <w:pStyle w:val="CMDOutput"/>
      </w:pPr>
      <w:r>
        <w:t xml:space="preserve">   Connection-specific DNS Suffix  : example.netacad.com</w:t>
      </w:r>
    </w:p>
    <w:p w14:paraId="7A1ADA46" w14:textId="77777777" w:rsidR="00F72967" w:rsidRDefault="00F72967" w:rsidP="00F72967">
      <w:pPr>
        <w:pStyle w:val="CMDOutput"/>
      </w:pPr>
      <w:r>
        <w:t xml:space="preserve">   IPv6 Address. . . . . . . . . . : 2001:db8:acad:23:61a4:5032:564f:f329</w:t>
      </w:r>
    </w:p>
    <w:p w14:paraId="7334A643" w14:textId="77777777" w:rsidR="00F72967" w:rsidRDefault="00F72967" w:rsidP="00F72967">
      <w:pPr>
        <w:pStyle w:val="CMDOutput"/>
      </w:pPr>
      <w:r>
        <w:t xml:space="preserve">   Temporary IPv6 Address. . . . . : 2001:db8:acad:23:3cf5:595a:81a4:9ac8</w:t>
      </w:r>
    </w:p>
    <w:p w14:paraId="45DB5BD7" w14:textId="77777777" w:rsidR="00F72967" w:rsidRDefault="00F72967" w:rsidP="00F72967">
      <w:pPr>
        <w:pStyle w:val="CMDOutput"/>
      </w:pPr>
      <w:r>
        <w:t xml:space="preserve">   Link-local IPv6 Address . . . . : fe80::6915:c0d:6c6d:2377%14</w:t>
      </w:r>
    </w:p>
    <w:p w14:paraId="0B5F188E" w14:textId="77777777" w:rsidR="00F72967" w:rsidRDefault="00F72967" w:rsidP="00F72967">
      <w:pPr>
        <w:pStyle w:val="CMDOutput"/>
      </w:pPr>
      <w:r>
        <w:t xml:space="preserve">   IPv4 Address. . . . . . . . . . : 10.23.0.3</w:t>
      </w:r>
    </w:p>
    <w:p w14:paraId="5A3DC412" w14:textId="77777777" w:rsidR="00F72967" w:rsidRDefault="00F72967" w:rsidP="00F72967">
      <w:pPr>
        <w:pStyle w:val="CMDOutput"/>
      </w:pPr>
      <w:r>
        <w:lastRenderedPageBreak/>
        <w:t xml:space="preserve">   Subnet Mask . . . . . . . . . . : 255.255.0.0</w:t>
      </w:r>
    </w:p>
    <w:p w14:paraId="0E97C121" w14:textId="77777777" w:rsidR="00F72967" w:rsidRDefault="00F72967" w:rsidP="00F72967">
      <w:pPr>
        <w:pStyle w:val="CMDOutput"/>
      </w:pPr>
      <w:r>
        <w:t xml:space="preserve">   Default Gateway . . . . . . . . : </w:t>
      </w:r>
      <w:r w:rsidRPr="006A232F">
        <w:rPr>
          <w:highlight w:val="yellow"/>
        </w:rPr>
        <w:t>fe80::23:1</w:t>
      </w:r>
      <w:r>
        <w:t>%14</w:t>
      </w:r>
    </w:p>
    <w:p w14:paraId="6A5DE798" w14:textId="77777777" w:rsidR="00F72967" w:rsidRDefault="00F72967" w:rsidP="00F72967">
      <w:pPr>
        <w:pStyle w:val="CMDOutput"/>
      </w:pPr>
      <w:r>
        <w:t xml:space="preserve">                                     10.23.0.1</w:t>
      </w:r>
    </w:p>
    <w:p w14:paraId="3EC2AB3F" w14:textId="2B7D2D76" w:rsidR="00F270B3" w:rsidRPr="00217593" w:rsidRDefault="00217593" w:rsidP="00E554AB">
      <w:pPr>
        <w:pStyle w:val="BodyTextL25"/>
        <w:rPr>
          <w:b/>
          <w:bCs/>
        </w:rPr>
      </w:pPr>
      <w:r>
        <w:rPr>
          <w:b/>
          <w:bCs/>
        </w:rPr>
        <w:t>Notes</w:t>
      </w:r>
      <w:r w:rsidRPr="00217593">
        <w:rPr>
          <w:b/>
          <w:bCs/>
        </w:rPr>
        <w:t>:</w:t>
      </w:r>
    </w:p>
    <w:p w14:paraId="4926975C" w14:textId="77777777" w:rsidR="00217593" w:rsidRDefault="00217593" w:rsidP="00217593">
      <w:pPr>
        <w:pStyle w:val="Bulletlevel1"/>
      </w:pPr>
      <w:r>
        <w:t>T</w:t>
      </w:r>
      <w:r w:rsidRPr="00217593">
        <w:t xml:space="preserve">he </w:t>
      </w:r>
      <w:r w:rsidRPr="00217593">
        <w:rPr>
          <w:b/>
          <w:bCs/>
        </w:rPr>
        <w:t>IPv6 default gateway</w:t>
      </w:r>
      <w:r w:rsidRPr="00217593">
        <w:t xml:space="preserve"> is the router’s link-local address </w:t>
      </w:r>
      <w:r w:rsidRPr="00217593">
        <w:rPr>
          <w:b/>
          <w:bCs/>
        </w:rPr>
        <w:t>fe80::23:1</w:t>
      </w:r>
      <w:r w:rsidRPr="00217593">
        <w:t xml:space="preserve">, and the %14 zone ID matches the link-local address, indicating the same Windows interface is being used. </w:t>
      </w:r>
    </w:p>
    <w:p w14:paraId="7C9E2EF1" w14:textId="62A2C613" w:rsidR="00217593" w:rsidRDefault="00217593" w:rsidP="00217593">
      <w:pPr>
        <w:pStyle w:val="Bulletlevel1"/>
      </w:pPr>
      <w:r w:rsidRPr="00217593">
        <w:t xml:space="preserve">The host operating system is using </w:t>
      </w:r>
      <w:r w:rsidRPr="00217593">
        <w:rPr>
          <w:b/>
          <w:bCs/>
        </w:rPr>
        <w:t>RFC 4941 (Privacy Extensions for Stateless Address Autoconfiguration)</w:t>
      </w:r>
      <w:r w:rsidRPr="00217593">
        <w:t xml:space="preserve">, generating </w:t>
      </w:r>
      <w:r w:rsidRPr="00217593">
        <w:rPr>
          <w:b/>
          <w:bCs/>
        </w:rPr>
        <w:t>randomized interface identifiers</w:t>
      </w:r>
      <w:r w:rsidRPr="00217593">
        <w:t xml:space="preserve"> instead of EUI-64 (based on the MAC address), which is evident because </w:t>
      </w:r>
      <w:r w:rsidR="0064230D" w:rsidRPr="0064230D">
        <w:t>it</w:t>
      </w:r>
      <w:r w:rsidRPr="00217593">
        <w:t xml:space="preserve"> </w:t>
      </w:r>
      <w:r w:rsidRPr="00217593">
        <w:rPr>
          <w:b/>
          <w:bCs/>
        </w:rPr>
        <w:t>does not contain ff:fe</w:t>
      </w:r>
      <w:r>
        <w:rPr>
          <w:b/>
          <w:bCs/>
        </w:rPr>
        <w:t xml:space="preserve"> in the midd</w:t>
      </w:r>
      <w:r w:rsidR="0064230D">
        <w:rPr>
          <w:b/>
          <w:bCs/>
        </w:rPr>
        <w:t>le of the interface ID</w:t>
      </w:r>
      <w:r w:rsidRPr="00217593">
        <w:t xml:space="preserve">. </w:t>
      </w:r>
    </w:p>
    <w:p w14:paraId="4918CD22" w14:textId="0E0CE8BF" w:rsidR="00B364C8" w:rsidRDefault="00B364C8" w:rsidP="00217593">
      <w:pPr>
        <w:pStyle w:val="Bulletlevel1"/>
      </w:pPr>
      <w:r>
        <w:t>RFC 4941</w:t>
      </w:r>
      <w:r w:rsidR="00217593" w:rsidRPr="00217593">
        <w:t xml:space="preserve"> </w:t>
      </w:r>
      <w:r>
        <w:t>also creates two addresses:</w:t>
      </w:r>
      <w:r w:rsidR="00217593" w:rsidRPr="00217593">
        <w:t xml:space="preserve"> </w:t>
      </w:r>
      <w:r>
        <w:t>a</w:t>
      </w:r>
      <w:r w:rsidR="00217593" w:rsidRPr="00217593">
        <w:t xml:space="preserve"> </w:t>
      </w:r>
      <w:r w:rsidR="00217593" w:rsidRPr="006B1B6F">
        <w:rPr>
          <w:i/>
          <w:iCs/>
        </w:rPr>
        <w:t>stable</w:t>
      </w:r>
      <w:r w:rsidR="00217593" w:rsidRPr="00B364C8">
        <w:rPr>
          <w:b/>
          <w:bCs/>
        </w:rPr>
        <w:t xml:space="preserve"> IPv6 address</w:t>
      </w:r>
      <w:r w:rsidR="00217593" w:rsidRPr="00217593">
        <w:t xml:space="preserve"> (sometimes referred to as a public or permanent address</w:t>
      </w:r>
      <w:r>
        <w:t>), and a</w:t>
      </w:r>
      <w:r w:rsidR="00217593" w:rsidRPr="00217593">
        <w:t xml:space="preserve"> </w:t>
      </w:r>
      <w:r w:rsidR="00217593" w:rsidRPr="00217593">
        <w:rPr>
          <w:b/>
          <w:bCs/>
        </w:rPr>
        <w:t>temporary IPv6 address</w:t>
      </w:r>
      <w:r w:rsidR="00217593" w:rsidRPr="00217593">
        <w:t xml:space="preserve">, </w:t>
      </w:r>
    </w:p>
    <w:p w14:paraId="62D081A6" w14:textId="4F7FE72A" w:rsidR="00B364C8" w:rsidRDefault="00B364C8" w:rsidP="00B364C8">
      <w:pPr>
        <w:pStyle w:val="Bulletlevel2"/>
      </w:pPr>
      <w:r w:rsidRPr="00B364C8">
        <w:t xml:space="preserve">This </w:t>
      </w:r>
      <w:r w:rsidRPr="00B364C8">
        <w:rPr>
          <w:b/>
          <w:bCs/>
        </w:rPr>
        <w:t>temporary address</w:t>
      </w:r>
      <w:r w:rsidRPr="00B364C8">
        <w:t xml:space="preserve"> is typically used when the host </w:t>
      </w:r>
      <w:r w:rsidRPr="00B364C8">
        <w:rPr>
          <w:b/>
          <w:bCs/>
        </w:rPr>
        <w:t>initiates outbound communications</w:t>
      </w:r>
      <w:r w:rsidRPr="00B364C8">
        <w:t>, which helps protect user privacy by reducing the ability to track the device over time.</w:t>
      </w:r>
      <w:r>
        <w:t xml:space="preserve"> </w:t>
      </w:r>
      <w:r w:rsidRPr="00B364C8">
        <w:t xml:space="preserve">To further enhance privacy, the </w:t>
      </w:r>
      <w:r w:rsidRPr="00B364C8">
        <w:rPr>
          <w:b/>
          <w:bCs/>
        </w:rPr>
        <w:t>interface identifier of the temporary IPv6 address changes periodically</w:t>
      </w:r>
      <w:r w:rsidRPr="00B364C8">
        <w:t>, with the timing controlled by the host operating system’s privacy extension settings.</w:t>
      </w:r>
    </w:p>
    <w:p w14:paraId="4BAD7329" w14:textId="61F1DF3A" w:rsidR="00B364C8" w:rsidRDefault="00B364C8" w:rsidP="00B364C8">
      <w:pPr>
        <w:pStyle w:val="Bulletlevel2"/>
      </w:pPr>
      <w:r w:rsidRPr="00B364C8">
        <w:t xml:space="preserve">The </w:t>
      </w:r>
      <w:r w:rsidRPr="00B364C8">
        <w:rPr>
          <w:b/>
          <w:bCs/>
        </w:rPr>
        <w:t>stable IPv6 address</w:t>
      </w:r>
      <w:r w:rsidRPr="00B364C8">
        <w:t xml:space="preserve"> can still be used when </w:t>
      </w:r>
      <w:r w:rsidRPr="00B364C8">
        <w:rPr>
          <w:b/>
          <w:bCs/>
        </w:rPr>
        <w:t>other devices need to initiate connections</w:t>
      </w:r>
      <w:r w:rsidRPr="00B364C8">
        <w:t xml:space="preserve"> to this host.</w:t>
      </w:r>
      <w:r w:rsidR="006B1B6F">
        <w:t xml:space="preserve"> The interface ID can change but is designed to be stable per the prefix.</w:t>
      </w:r>
    </w:p>
    <w:p w14:paraId="00A6CD2A" w14:textId="17B30B4C" w:rsidR="00E74C70" w:rsidRDefault="00E74C70" w:rsidP="00E74C70">
      <w:pPr>
        <w:pStyle w:val="Bulletlevel1"/>
      </w:pPr>
      <w:r w:rsidRPr="00E74C70">
        <w:t xml:space="preserve">When using </w:t>
      </w:r>
      <w:r w:rsidRPr="00E74C70">
        <w:rPr>
          <w:b/>
          <w:bCs/>
        </w:rPr>
        <w:t>SLAAC</w:t>
      </w:r>
      <w:r w:rsidRPr="00E74C70">
        <w:t xml:space="preserve">, it is normal to see </w:t>
      </w:r>
      <w:r w:rsidRPr="00E74C70">
        <w:rPr>
          <w:b/>
          <w:bCs/>
        </w:rPr>
        <w:t>multiple temporary IPv6 addresses</w:t>
      </w:r>
      <w:r w:rsidRPr="00E74C70">
        <w:t xml:space="preserve"> on a host at the same time. Depending on their state (for example, </w:t>
      </w:r>
      <w:r w:rsidRPr="00E74C70">
        <w:rPr>
          <w:i/>
          <w:iCs/>
        </w:rPr>
        <w:t>preferred</w:t>
      </w:r>
      <w:r w:rsidRPr="00E74C70">
        <w:t xml:space="preserve"> or </w:t>
      </w:r>
      <w:r w:rsidRPr="00E74C70">
        <w:rPr>
          <w:i/>
          <w:iCs/>
        </w:rPr>
        <w:t>deprecated</w:t>
      </w:r>
      <w:r w:rsidRPr="00E74C70">
        <w:t>), older temporary addresses may remain valid for existing connections while newer temporary addresses are created for new outbound traffic, as part of the host’s IPv6 privacy extension behavior.</w:t>
      </w:r>
    </w:p>
    <w:p w14:paraId="4D306800" w14:textId="0E2FB511" w:rsidR="00F270B3" w:rsidRDefault="001C672D" w:rsidP="00F270B3">
      <w:pPr>
        <w:pStyle w:val="Heading3"/>
      </w:pPr>
      <w:r>
        <w:t xml:space="preserve">Examine DNS </w:t>
      </w:r>
      <w:r w:rsidR="00667298">
        <w:t>i</w:t>
      </w:r>
      <w:r>
        <w:t>nformation on PC1</w:t>
      </w:r>
      <w:r w:rsidR="00F270B3">
        <w:t>.</w:t>
      </w:r>
    </w:p>
    <w:p w14:paraId="42E81373" w14:textId="2122067A" w:rsidR="000706C5" w:rsidRDefault="001C672D" w:rsidP="000706C5">
      <w:pPr>
        <w:pStyle w:val="BodyTextL25"/>
      </w:pPr>
      <w:r>
        <w:t>Us</w:t>
      </w:r>
      <w:r w:rsidR="000175B2">
        <w:t>e</w:t>
      </w:r>
      <w:r>
        <w:t xml:space="preserve"> the </w:t>
      </w:r>
      <w:r w:rsidRPr="001C672D">
        <w:rPr>
          <w:b/>
          <w:bCs/>
        </w:rPr>
        <w:t>ipconfig /all</w:t>
      </w:r>
      <w:r>
        <w:t xml:space="preserve"> command on PC1, </w:t>
      </w:r>
      <w:r w:rsidR="000175B2">
        <w:t xml:space="preserve">to </w:t>
      </w:r>
      <w:r>
        <w:t>examine the DNS information for IPv6. Notice that PC1 does not have an IPv6 for valid DNS server</w:t>
      </w:r>
      <w:r w:rsidR="00F270B3" w:rsidRPr="001C672D">
        <w:t>.</w:t>
      </w:r>
    </w:p>
    <w:p w14:paraId="6948D680" w14:textId="2A59DB65" w:rsidR="00F1769A" w:rsidRDefault="000706C5" w:rsidP="00F1769A">
      <w:pPr>
        <w:pStyle w:val="BodyTextL25"/>
      </w:pPr>
      <w:r w:rsidRPr="000706C5">
        <w:rPr>
          <w:b/>
          <w:bCs/>
        </w:rPr>
        <w:t>Note</w:t>
      </w:r>
      <w:r>
        <w:t xml:space="preserve">: If you are using Windows, you may see DNS addresses beginning with </w:t>
      </w:r>
      <w:r w:rsidRPr="000706C5">
        <w:rPr>
          <w:b/>
          <w:bCs/>
        </w:rPr>
        <w:t>fec0:0:0:ffff::</w:t>
      </w:r>
      <w:r>
        <w:rPr>
          <w:b/>
          <w:bCs/>
        </w:rPr>
        <w:t>.</w:t>
      </w:r>
      <w:r>
        <w:t xml:space="preserve"> These</w:t>
      </w:r>
      <w:r w:rsidRPr="000706C5">
        <w:t xml:space="preserve"> </w:t>
      </w:r>
      <w:r>
        <w:t xml:space="preserve">are </w:t>
      </w:r>
      <w:r w:rsidRPr="000706C5">
        <w:rPr>
          <w:b/>
          <w:bCs/>
        </w:rPr>
        <w:t>Windows-generated placeholder DNS addresses</w:t>
      </w:r>
      <w:r w:rsidRPr="000706C5">
        <w:t xml:space="preserve"> used when no valid IPv6 DNS servers have been learned</w:t>
      </w:r>
      <w:r>
        <w:t xml:space="preserve">. </w:t>
      </w:r>
      <w:r w:rsidRPr="000706C5">
        <w:t xml:space="preserve">These addresses are part of the </w:t>
      </w:r>
      <w:r w:rsidRPr="000706C5">
        <w:rPr>
          <w:b/>
          <w:bCs/>
        </w:rPr>
        <w:t>deprecated IPv6 site-local address space</w:t>
      </w:r>
      <w:r w:rsidRPr="000706C5">
        <w:t xml:space="preserve"> (fec0::/10).</w:t>
      </w:r>
      <w:r>
        <w:t xml:space="preserve"> </w:t>
      </w:r>
      <w:r w:rsidRPr="000706C5">
        <w:t xml:space="preserve">Site-local addresses were removed from IPv6 standards long ago and </w:t>
      </w:r>
      <w:r w:rsidRPr="000706C5">
        <w:rPr>
          <w:b/>
          <w:bCs/>
        </w:rPr>
        <w:t xml:space="preserve">should not be used on </w:t>
      </w:r>
      <w:r>
        <w:rPr>
          <w:b/>
          <w:bCs/>
        </w:rPr>
        <w:t>today's</w:t>
      </w:r>
      <w:r w:rsidRPr="000706C5">
        <w:rPr>
          <w:b/>
          <w:bCs/>
        </w:rPr>
        <w:t xml:space="preserve"> networks</w:t>
      </w:r>
      <w:r w:rsidRPr="000706C5">
        <w:t>.</w:t>
      </w:r>
      <w:r>
        <w:t xml:space="preserve"> </w:t>
      </w:r>
      <w:r w:rsidRPr="000706C5">
        <w:t>Current server and network operating systems do not legitimately advertise these addresses.</w:t>
      </w:r>
    </w:p>
    <w:p w14:paraId="2F58192F" w14:textId="3F4A8110" w:rsidR="00F1769A" w:rsidRPr="001C672D" w:rsidRDefault="00F1769A" w:rsidP="00F1769A">
      <w:pPr>
        <w:pStyle w:val="BodyTextL25"/>
      </w:pPr>
      <w:r w:rsidRPr="00F1769A">
        <w:rPr>
          <w:b/>
          <w:bCs/>
        </w:rPr>
        <w:t>Note:</w:t>
      </w:r>
      <w:r w:rsidRPr="00F1769A">
        <w:t xml:space="preserve"> “Autoconfiguration Enabled: Yes” indicates that the host operating system is permitted to automatically configure IPv6 addressing. Whether a host actually uses </w:t>
      </w:r>
      <w:r w:rsidRPr="00F1769A">
        <w:rPr>
          <w:b/>
          <w:bCs/>
        </w:rPr>
        <w:t>SLAAC</w:t>
      </w:r>
      <w:r w:rsidRPr="00F1769A">
        <w:t xml:space="preserve"> depends on the </w:t>
      </w:r>
      <w:r w:rsidRPr="00F1769A">
        <w:rPr>
          <w:b/>
          <w:bCs/>
        </w:rPr>
        <w:t>A (Autonomous) flag</w:t>
      </w:r>
      <w:r w:rsidRPr="00F1769A">
        <w:t xml:space="preserve"> in Router Advertisements; if the A flag is set to 0, the host will not create a SLAAC address from that prefix even though autoconfiguration remains enabled.</w:t>
      </w:r>
    </w:p>
    <w:p w14:paraId="4830A960" w14:textId="377EF3A2" w:rsidR="004E03BC" w:rsidRPr="001C672D" w:rsidRDefault="004E03BC" w:rsidP="00E5646C">
      <w:pPr>
        <w:pStyle w:val="CMD"/>
        <w:rPr>
          <w:b/>
          <w:bCs/>
        </w:rPr>
      </w:pPr>
      <w:r>
        <w:t>C:\Users\Student&gt;</w:t>
      </w:r>
      <w:r w:rsidR="001C672D">
        <w:t xml:space="preserve"> </w:t>
      </w:r>
      <w:r w:rsidRPr="001C672D">
        <w:rPr>
          <w:b/>
          <w:bCs/>
        </w:rPr>
        <w:t>ipconfig /all</w:t>
      </w:r>
    </w:p>
    <w:p w14:paraId="0DDEB3DA" w14:textId="77777777" w:rsidR="004E03BC" w:rsidRDefault="004E03BC" w:rsidP="004E03BC">
      <w:pPr>
        <w:pStyle w:val="CMDOutput"/>
      </w:pPr>
    </w:p>
    <w:p w14:paraId="33A65BDB" w14:textId="77777777" w:rsidR="004E03BC" w:rsidRDefault="004E03BC" w:rsidP="004E03BC">
      <w:pPr>
        <w:pStyle w:val="CMDOutput"/>
      </w:pPr>
      <w:r>
        <w:t>Windows IP Configuration</w:t>
      </w:r>
    </w:p>
    <w:p w14:paraId="101EBA1A" w14:textId="77777777" w:rsidR="004E03BC" w:rsidRDefault="004E03BC" w:rsidP="004E03BC">
      <w:pPr>
        <w:pStyle w:val="CMDOutput"/>
      </w:pPr>
    </w:p>
    <w:p w14:paraId="6F62D0EE" w14:textId="3F5D8B76" w:rsidR="004E03BC" w:rsidRDefault="004E03BC" w:rsidP="004E03BC">
      <w:pPr>
        <w:pStyle w:val="CMDOutput"/>
      </w:pPr>
      <w:r>
        <w:t>&lt;output omitted&gt;</w:t>
      </w:r>
    </w:p>
    <w:p w14:paraId="04BC3E16" w14:textId="77777777" w:rsidR="004E03BC" w:rsidRDefault="004E03BC" w:rsidP="004E03BC">
      <w:pPr>
        <w:pStyle w:val="CMDOutput"/>
      </w:pPr>
    </w:p>
    <w:p w14:paraId="44A67762" w14:textId="77777777" w:rsidR="004E03BC" w:rsidRDefault="004E03BC" w:rsidP="004E03BC">
      <w:pPr>
        <w:pStyle w:val="CMDOutput"/>
      </w:pPr>
      <w:r>
        <w:t>Ethernet adapter Ethernet0:</w:t>
      </w:r>
    </w:p>
    <w:p w14:paraId="413EB694" w14:textId="77777777" w:rsidR="004E03BC" w:rsidRDefault="004E03BC" w:rsidP="004E03BC">
      <w:pPr>
        <w:pStyle w:val="CMDOutput"/>
      </w:pPr>
    </w:p>
    <w:p w14:paraId="1DEF2CA6" w14:textId="77777777" w:rsidR="004E03BC" w:rsidRDefault="004E03BC" w:rsidP="004E03BC">
      <w:pPr>
        <w:pStyle w:val="CMDOutput"/>
      </w:pPr>
      <w:r>
        <w:t xml:space="preserve">   Connection-specific DNS Suffix  . : example.netacad.com</w:t>
      </w:r>
    </w:p>
    <w:p w14:paraId="7B90B0D2" w14:textId="77777777" w:rsidR="004E03BC" w:rsidRDefault="004E03BC" w:rsidP="004E03BC">
      <w:pPr>
        <w:pStyle w:val="CMDOutput"/>
      </w:pPr>
      <w:r>
        <w:t xml:space="preserve">   Description . . . . . . . . . . . : Intel(R) 82574L Gigabit Network Connection</w:t>
      </w:r>
    </w:p>
    <w:p w14:paraId="78DC644B" w14:textId="77777777" w:rsidR="004E03BC" w:rsidRDefault="004E03BC" w:rsidP="004E03BC">
      <w:pPr>
        <w:pStyle w:val="CMDOutput"/>
      </w:pPr>
      <w:r>
        <w:t xml:space="preserve">   Physical Address. . . . . . . . . : 00-50-56-A8-68-59</w:t>
      </w:r>
    </w:p>
    <w:p w14:paraId="3A0082C3" w14:textId="77777777" w:rsidR="004E03BC" w:rsidRDefault="004E03BC" w:rsidP="004E03BC">
      <w:pPr>
        <w:pStyle w:val="CMDOutput"/>
      </w:pPr>
      <w:r>
        <w:t xml:space="preserve">   DHCP Enabled. . . . . . . . . . . : Yes</w:t>
      </w:r>
    </w:p>
    <w:p w14:paraId="40A553DF" w14:textId="77777777" w:rsidR="004E03BC" w:rsidRDefault="004E03BC" w:rsidP="004E03BC">
      <w:pPr>
        <w:pStyle w:val="CMDOutput"/>
      </w:pPr>
      <w:r>
        <w:t xml:space="preserve">   </w:t>
      </w:r>
      <w:r w:rsidRPr="00F1769A">
        <w:rPr>
          <w:highlight w:val="yellow"/>
        </w:rPr>
        <w:t>Autoconfiguration Enabled . . . . : Yes</w:t>
      </w:r>
    </w:p>
    <w:p w14:paraId="218F7478" w14:textId="353CD639" w:rsidR="004E03BC" w:rsidRDefault="004E03BC" w:rsidP="004E03BC">
      <w:pPr>
        <w:pStyle w:val="CMDOutput"/>
      </w:pPr>
      <w:r>
        <w:t xml:space="preserve">   IPv6 Address. . . . . . . . . . . : </w:t>
      </w:r>
      <w:r w:rsidRPr="004E03BC">
        <w:t>2001:db8:acad:23:61a4:5032:564f:f329</w:t>
      </w:r>
      <w:r>
        <w:t>(Preferred)</w:t>
      </w:r>
    </w:p>
    <w:p w14:paraId="1773ECFF" w14:textId="73274F24" w:rsidR="004E03BC" w:rsidRDefault="004E03BC" w:rsidP="004E03BC">
      <w:pPr>
        <w:pStyle w:val="CMDOutput"/>
      </w:pPr>
      <w:r>
        <w:lastRenderedPageBreak/>
        <w:t xml:space="preserve">   Temporary IPv6 Address. . . . . . : </w:t>
      </w:r>
      <w:r w:rsidRPr="004E03BC">
        <w:t>2001:db8:acad:23:3cf5:595a:81a4:9ac8</w:t>
      </w:r>
      <w:r>
        <w:t>(Preferred)</w:t>
      </w:r>
    </w:p>
    <w:p w14:paraId="5557BE77" w14:textId="095EFF57" w:rsidR="004E03BC" w:rsidRDefault="004E03BC" w:rsidP="004E03BC">
      <w:pPr>
        <w:pStyle w:val="CMDOutput"/>
      </w:pPr>
      <w:r>
        <w:t xml:space="preserve">   Link-local IPv6 Address . . . . . : </w:t>
      </w:r>
      <w:r w:rsidRPr="004E03BC">
        <w:t>fe80::6915:c0d:6c6d:2377%14</w:t>
      </w:r>
      <w:r>
        <w:t>(Preferred)</w:t>
      </w:r>
    </w:p>
    <w:p w14:paraId="2232AE2E" w14:textId="5B63F0BD" w:rsidR="004E03BC" w:rsidRDefault="004E03BC" w:rsidP="004E03BC">
      <w:pPr>
        <w:pStyle w:val="CMDOutput"/>
      </w:pPr>
      <w:r>
        <w:t xml:space="preserve">   IPv4 Address. . . . . . . . . . . : 10.23.0.3(Preferred)</w:t>
      </w:r>
    </w:p>
    <w:p w14:paraId="0D50D11D" w14:textId="77777777" w:rsidR="004E03BC" w:rsidRDefault="004E03BC" w:rsidP="004E03BC">
      <w:pPr>
        <w:pStyle w:val="CMDOutput"/>
      </w:pPr>
      <w:r>
        <w:t xml:space="preserve">   Subnet Mask . . . . . . . . . . . : 255.255.0.0</w:t>
      </w:r>
    </w:p>
    <w:p w14:paraId="7072F410" w14:textId="77777777" w:rsidR="004E03BC" w:rsidRDefault="004E03BC" w:rsidP="004E03BC">
      <w:pPr>
        <w:pStyle w:val="CMDOutput"/>
      </w:pPr>
      <w:r>
        <w:t xml:space="preserve">   Lease Obtained. . . . . . . . . . : Thursday, January 22, 2026 7:13:35 AM</w:t>
      </w:r>
    </w:p>
    <w:p w14:paraId="050A024D" w14:textId="77777777" w:rsidR="004E03BC" w:rsidRDefault="004E03BC" w:rsidP="004E03BC">
      <w:pPr>
        <w:pStyle w:val="CMDOutput"/>
      </w:pPr>
      <w:r>
        <w:t xml:space="preserve">   Lease Expires . . . . . . . . . . : Friday, January 23, 2026 7:13:34 AM</w:t>
      </w:r>
    </w:p>
    <w:p w14:paraId="62C2C346" w14:textId="5DE3B810" w:rsidR="004E03BC" w:rsidRDefault="004E03BC" w:rsidP="004E03BC">
      <w:pPr>
        <w:pStyle w:val="CMDOutput"/>
      </w:pPr>
      <w:r>
        <w:t xml:space="preserve">   Default Gateway . . . . . . . . . : fe80::23:1%14</w:t>
      </w:r>
    </w:p>
    <w:p w14:paraId="64CA48F1" w14:textId="77777777" w:rsidR="004E03BC" w:rsidRDefault="004E03BC" w:rsidP="004E03BC">
      <w:pPr>
        <w:pStyle w:val="CMDOutput"/>
      </w:pPr>
      <w:r>
        <w:t xml:space="preserve">                                       10.23.0.1</w:t>
      </w:r>
    </w:p>
    <w:p w14:paraId="3F5D30B3" w14:textId="77777777" w:rsidR="004E03BC" w:rsidRDefault="004E03BC" w:rsidP="004E03BC">
      <w:pPr>
        <w:pStyle w:val="CMDOutput"/>
      </w:pPr>
      <w:r>
        <w:t xml:space="preserve">   DHCP Server . . . . . . . . . . . : 10.23.0.1</w:t>
      </w:r>
    </w:p>
    <w:p w14:paraId="7522131F" w14:textId="77777777" w:rsidR="004E03BC" w:rsidRDefault="004E03BC" w:rsidP="004E03BC">
      <w:pPr>
        <w:pStyle w:val="CMDOutput"/>
      </w:pPr>
      <w:r>
        <w:t xml:space="preserve">   DHCPv6 IAID . . . . . . . . . . . : 50334761</w:t>
      </w:r>
    </w:p>
    <w:p w14:paraId="37449322" w14:textId="77777777" w:rsidR="004E03BC" w:rsidRDefault="004E03BC" w:rsidP="004E03BC">
      <w:pPr>
        <w:pStyle w:val="CMDOutput"/>
      </w:pPr>
      <w:r>
        <w:t xml:space="preserve">   DHCPv6 Client DUID. . . . . . . . : 00-01-00-01-31-03-ED-25-00-50-56-A8-68-59</w:t>
      </w:r>
    </w:p>
    <w:p w14:paraId="5CCD5764" w14:textId="77777777" w:rsidR="004E03BC" w:rsidRDefault="004E03BC" w:rsidP="004E03BC">
      <w:pPr>
        <w:pStyle w:val="CMDOutput"/>
      </w:pPr>
      <w:r>
        <w:t xml:space="preserve">   </w:t>
      </w:r>
      <w:r w:rsidRPr="00B70D66">
        <w:rPr>
          <w:highlight w:val="yellow"/>
        </w:rPr>
        <w:t>DNS Servers</w:t>
      </w:r>
      <w:r>
        <w:t xml:space="preserve"> . . . . . . . . . . . : fec0:0:0:ffff::1%1</w:t>
      </w:r>
    </w:p>
    <w:p w14:paraId="4C9E8193" w14:textId="77777777" w:rsidR="004E03BC" w:rsidRDefault="004E03BC" w:rsidP="004E03BC">
      <w:pPr>
        <w:pStyle w:val="CMDOutput"/>
      </w:pPr>
      <w:r>
        <w:t xml:space="preserve">                                       fec0:0:0:ffff::2%1</w:t>
      </w:r>
    </w:p>
    <w:p w14:paraId="77DDD3F8" w14:textId="77777777" w:rsidR="004E03BC" w:rsidRDefault="004E03BC" w:rsidP="004E03BC">
      <w:pPr>
        <w:pStyle w:val="CMDOutput"/>
      </w:pPr>
      <w:r>
        <w:t xml:space="preserve">                                       fec0:0:0:ffff::3%1</w:t>
      </w:r>
    </w:p>
    <w:p w14:paraId="5BAF3D9D" w14:textId="77777777" w:rsidR="004E03BC" w:rsidRDefault="004E03BC" w:rsidP="004E03BC">
      <w:pPr>
        <w:pStyle w:val="CMDOutput"/>
      </w:pPr>
      <w:r>
        <w:t xml:space="preserve">   NetBIOS over Tcpip. . . . . . . . : Enabled</w:t>
      </w:r>
    </w:p>
    <w:p w14:paraId="3B2B6792" w14:textId="1C0F6CFE" w:rsidR="00F270B3" w:rsidRDefault="004E03BC" w:rsidP="00EE39CB">
      <w:pPr>
        <w:pStyle w:val="CMDOutput"/>
      </w:pPr>
      <w:r>
        <w:t>&lt;output omitted&gt;</w:t>
      </w:r>
    </w:p>
    <w:p w14:paraId="0B311C11" w14:textId="50E6E724" w:rsidR="00F270B3" w:rsidRDefault="001561B3" w:rsidP="00F270B3">
      <w:pPr>
        <w:pStyle w:val="Heading3"/>
      </w:pPr>
      <w:r>
        <w:t xml:space="preserve">Configure the RA to </w:t>
      </w:r>
      <w:r w:rsidR="00667298">
        <w:t>i</w:t>
      </w:r>
      <w:r>
        <w:t xml:space="preserve">nclude an IPv6 DNS </w:t>
      </w:r>
      <w:r w:rsidR="00667298">
        <w:t>server</w:t>
      </w:r>
      <w:r>
        <w:t xml:space="preserve"> </w:t>
      </w:r>
      <w:r w:rsidR="00667298">
        <w:t>a</w:t>
      </w:r>
      <w:r>
        <w:t>ddress</w:t>
      </w:r>
      <w:r w:rsidR="00054F27">
        <w:t xml:space="preserve"> and </w:t>
      </w:r>
      <w:r w:rsidR="00667298">
        <w:t>v</w:t>
      </w:r>
      <w:r w:rsidR="00054F27">
        <w:t xml:space="preserve">erify with </w:t>
      </w:r>
      <w:r w:rsidR="00667298">
        <w:t>d</w:t>
      </w:r>
      <w:r w:rsidR="00054F27">
        <w:t>ebug</w:t>
      </w:r>
      <w:r w:rsidR="00F270B3">
        <w:t>.</w:t>
      </w:r>
    </w:p>
    <w:p w14:paraId="760E6B59" w14:textId="4DA5B1A3" w:rsidR="00F270B3" w:rsidRDefault="00107C60" w:rsidP="00F270B3">
      <w:pPr>
        <w:pStyle w:val="SubStepAlpha"/>
      </w:pPr>
      <w:r>
        <w:t>U</w:t>
      </w:r>
      <w:r w:rsidRPr="00107C60">
        <w:t xml:space="preserve">se </w:t>
      </w:r>
      <w:r w:rsidRPr="00107C60">
        <w:rPr>
          <w:b/>
          <w:bCs/>
        </w:rPr>
        <w:t>debug ipv6 nd</w:t>
      </w:r>
      <w:r w:rsidRPr="00107C60">
        <w:t xml:space="preserve"> to observe D1 sending the </w:t>
      </w:r>
      <w:r w:rsidRPr="00107C60">
        <w:rPr>
          <w:b/>
          <w:bCs/>
        </w:rPr>
        <w:t>RA with the IPv6 DNS address</w:t>
      </w:r>
      <w:r>
        <w:rPr>
          <w:b/>
          <w:bCs/>
        </w:rPr>
        <w:t>.</w:t>
      </w:r>
      <w:r w:rsidR="00856676">
        <w:rPr>
          <w:b/>
          <w:bCs/>
        </w:rPr>
        <w:t xml:space="preserve"> </w:t>
      </w:r>
    </w:p>
    <w:p w14:paraId="09C13870" w14:textId="406F0A55" w:rsidR="00091E12" w:rsidRPr="00091E12" w:rsidRDefault="00091E12" w:rsidP="00E5646C">
      <w:pPr>
        <w:pStyle w:val="CMD"/>
      </w:pPr>
      <w:r w:rsidRPr="00091E12">
        <w:t>D1#</w:t>
      </w:r>
      <w:r>
        <w:t xml:space="preserve"> </w:t>
      </w:r>
      <w:r w:rsidRPr="00E5646C">
        <w:rPr>
          <w:b/>
          <w:bCs/>
        </w:rPr>
        <w:t>debug ipv6 nd</w:t>
      </w:r>
    </w:p>
    <w:p w14:paraId="549EC8B3" w14:textId="77777777" w:rsidR="00091E12" w:rsidRPr="00091E12" w:rsidRDefault="00091E12" w:rsidP="00091E12">
      <w:pPr>
        <w:pStyle w:val="CMDOutput"/>
      </w:pPr>
      <w:r w:rsidRPr="00091E12">
        <w:t xml:space="preserve">  ICMP Neighbor Discovery events debugging is on</w:t>
      </w:r>
    </w:p>
    <w:p w14:paraId="6A8654B7" w14:textId="77777777" w:rsidR="00091E12" w:rsidRPr="00091E12" w:rsidRDefault="00091E12" w:rsidP="00091E12">
      <w:pPr>
        <w:pStyle w:val="CMDOutput"/>
      </w:pPr>
      <w:r w:rsidRPr="00091E12">
        <w:t xml:space="preserve">  ICMP ND HA events debugging is ON</w:t>
      </w:r>
    </w:p>
    <w:p w14:paraId="140E5429" w14:textId="4D062E79" w:rsidR="00091E12" w:rsidRDefault="00091E12" w:rsidP="00091E12">
      <w:pPr>
        <w:pStyle w:val="SubStepAlpha"/>
      </w:pPr>
      <w:r>
        <w:t xml:space="preserve">Configure the RA to include the IPv6 DNS server address </w:t>
      </w:r>
      <w:r w:rsidRPr="00A61B31">
        <w:rPr>
          <w:b/>
          <w:bCs/>
        </w:rPr>
        <w:t>2001:db8:acad:99::99</w:t>
      </w:r>
      <w:r>
        <w:rPr>
          <w:b/>
          <w:bCs/>
        </w:rPr>
        <w:t>.</w:t>
      </w:r>
      <w:r w:rsidR="0071446D">
        <w:rPr>
          <w:b/>
          <w:bCs/>
        </w:rPr>
        <w:t xml:space="preserve"> </w:t>
      </w:r>
      <w:r w:rsidR="0071446D" w:rsidRPr="0071446D">
        <w:t xml:space="preserve">This information is configured on the interface and is specific </w:t>
      </w:r>
      <w:r w:rsidR="000175B2">
        <w:t xml:space="preserve">to </w:t>
      </w:r>
      <w:r w:rsidR="0071446D" w:rsidRPr="0071446D">
        <w:t>the RA message sent out this interface.</w:t>
      </w:r>
    </w:p>
    <w:p w14:paraId="59B19ECC" w14:textId="1D4E3E1F" w:rsidR="00091E12" w:rsidRPr="00091E12" w:rsidRDefault="00091E12" w:rsidP="00E5646C">
      <w:pPr>
        <w:pStyle w:val="CMD"/>
      </w:pPr>
      <w:r w:rsidRPr="00091E12">
        <w:t>D1#</w:t>
      </w:r>
      <w:r>
        <w:t xml:space="preserve"> </w:t>
      </w:r>
      <w:r w:rsidRPr="00E5646C">
        <w:rPr>
          <w:b/>
          <w:bCs/>
        </w:rPr>
        <w:t>conf t</w:t>
      </w:r>
    </w:p>
    <w:p w14:paraId="5CEB5DD3" w14:textId="24035F62" w:rsidR="00091E12" w:rsidRPr="00E5646C" w:rsidRDefault="00091E12" w:rsidP="00E5646C">
      <w:pPr>
        <w:pStyle w:val="CMD"/>
        <w:rPr>
          <w:b/>
          <w:bCs/>
        </w:rPr>
      </w:pPr>
      <w:r w:rsidRPr="00091E12">
        <w:t>D1(config)#</w:t>
      </w:r>
      <w:r>
        <w:t xml:space="preserve"> </w:t>
      </w:r>
      <w:r w:rsidRPr="00E5646C">
        <w:rPr>
          <w:b/>
          <w:bCs/>
        </w:rPr>
        <w:t>interface g</w:t>
      </w:r>
      <w:r w:rsidR="00E86A1C">
        <w:rPr>
          <w:b/>
          <w:bCs/>
        </w:rPr>
        <w:t xml:space="preserve"> </w:t>
      </w:r>
      <w:r w:rsidRPr="00E5646C">
        <w:rPr>
          <w:b/>
          <w:bCs/>
        </w:rPr>
        <w:t>1/0/23</w:t>
      </w:r>
    </w:p>
    <w:p w14:paraId="4C7B5E43" w14:textId="4AB920EF" w:rsidR="00091E12" w:rsidRPr="00091E12" w:rsidRDefault="00091E12" w:rsidP="00E5646C">
      <w:pPr>
        <w:pStyle w:val="CMD"/>
      </w:pPr>
      <w:r w:rsidRPr="00091E12">
        <w:t>D1(config-if)#</w:t>
      </w:r>
      <w:r>
        <w:t xml:space="preserve"> </w:t>
      </w:r>
      <w:r w:rsidRPr="00E5646C">
        <w:rPr>
          <w:b/>
          <w:bCs/>
        </w:rPr>
        <w:t>ipv6 nd ra dns server 2001:db8:acad:99::9999</w:t>
      </w:r>
    </w:p>
    <w:p w14:paraId="3EBF9524" w14:textId="59150D63" w:rsidR="00091E12" w:rsidRPr="00AA52E9" w:rsidRDefault="00091E12" w:rsidP="00091E12">
      <w:pPr>
        <w:pStyle w:val="SubStepAlpha"/>
      </w:pPr>
      <w:r>
        <w:t>Locate and observe that the RA now includes the DNS server address</w:t>
      </w:r>
      <w:r>
        <w:rPr>
          <w:b/>
          <w:bCs/>
        </w:rPr>
        <w:t>.</w:t>
      </w:r>
      <w:r w:rsidR="00AA52E9">
        <w:rPr>
          <w:b/>
          <w:bCs/>
        </w:rPr>
        <w:t xml:space="preserve"> </w:t>
      </w:r>
      <w:r w:rsidR="00AA52E9" w:rsidRPr="00AA52E9">
        <w:t xml:space="preserve">The </w:t>
      </w:r>
      <w:r w:rsidR="00AA52E9" w:rsidRPr="00AA52E9">
        <w:rPr>
          <w:b/>
          <w:bCs/>
        </w:rPr>
        <w:t>DNS lifetime</w:t>
      </w:r>
      <w:r w:rsidR="00AA52E9" w:rsidRPr="00AA52E9">
        <w:t xml:space="preserve"> value specifies how long</w:t>
      </w:r>
      <w:r w:rsidR="00AA52E9">
        <w:t xml:space="preserve"> (in seconds)</w:t>
      </w:r>
      <w:r w:rsidR="00AA52E9" w:rsidRPr="00AA52E9">
        <w:t xml:space="preserve"> hosts should retain the DNS server information learned from Router Advertisements before it must be refreshed</w:t>
      </w:r>
    </w:p>
    <w:p w14:paraId="0BF9C951" w14:textId="77777777" w:rsidR="00091E12" w:rsidRPr="00091E12" w:rsidRDefault="00091E12" w:rsidP="00091E12">
      <w:pPr>
        <w:pStyle w:val="CMDOutput"/>
      </w:pPr>
      <w:r w:rsidRPr="00091E12">
        <w:t>*Jan 22 16:42:59.836: ICMPv6-ND: Allocate ND config on 28</w:t>
      </w:r>
    </w:p>
    <w:p w14:paraId="08ACDE87" w14:textId="77777777" w:rsidR="00091E12" w:rsidRPr="00091E12" w:rsidRDefault="00091E12" w:rsidP="00091E12">
      <w:pPr>
        <w:pStyle w:val="CMDOutput"/>
      </w:pPr>
      <w:r w:rsidRPr="00091E12">
        <w:t>*Jan 22 16:42:59.837: ICMPv6-ND: (GigabitEthernet1/0/23) RA parameter change</w:t>
      </w:r>
    </w:p>
    <w:p w14:paraId="6AE19A10" w14:textId="77777777" w:rsidR="00091E12" w:rsidRPr="00091E12" w:rsidRDefault="00091E12" w:rsidP="00091E12">
      <w:pPr>
        <w:pStyle w:val="CMDOutput"/>
      </w:pPr>
      <w:r w:rsidRPr="00091E12">
        <w:t>*Jan 22 16:43:00.323: ICMPv6-ND: (GigabitEthernet1/0/23,FE80::23:1) send RA to FF02::1</w:t>
      </w:r>
    </w:p>
    <w:p w14:paraId="6BE03A6A" w14:textId="77777777" w:rsidR="00091E12" w:rsidRPr="00091E12" w:rsidRDefault="00091E12" w:rsidP="00091E12">
      <w:pPr>
        <w:pStyle w:val="CMDOutput"/>
      </w:pPr>
      <w:r w:rsidRPr="00091E12">
        <w:t>*Jan 22 16:43:00.323: ICMPv6-ND: (GigabitEthernet1/0/23,FE80::23:1) Sending RA (1800) to FF02::1</w:t>
      </w:r>
    </w:p>
    <w:p w14:paraId="142DF636" w14:textId="77777777" w:rsidR="00091E12" w:rsidRPr="00091E12" w:rsidRDefault="00091E12" w:rsidP="00091E12">
      <w:pPr>
        <w:pStyle w:val="CMDOutput"/>
      </w:pPr>
      <w:r w:rsidRPr="00091E12">
        <w:t>*Jan 22 16:43:00.323: ICMPv6-ND:   MTU = 1500</w:t>
      </w:r>
    </w:p>
    <w:p w14:paraId="424B3947" w14:textId="77777777" w:rsidR="00091E12" w:rsidRPr="00091E12" w:rsidRDefault="00091E12" w:rsidP="00091E12">
      <w:pPr>
        <w:pStyle w:val="CMDOutput"/>
      </w:pPr>
      <w:r w:rsidRPr="00091E12">
        <w:t xml:space="preserve">*Jan 22 16:43:00.323: ICMPv6-ND:   </w:t>
      </w:r>
      <w:r w:rsidRPr="00AA52E9">
        <w:rPr>
          <w:highlight w:val="yellow"/>
        </w:rPr>
        <w:t>DNS lifetime 600</w:t>
      </w:r>
    </w:p>
    <w:p w14:paraId="5AE13374" w14:textId="77777777" w:rsidR="00091E12" w:rsidRPr="00091E12" w:rsidRDefault="00091E12" w:rsidP="00091E12">
      <w:pPr>
        <w:pStyle w:val="CMDOutput"/>
      </w:pPr>
      <w:r w:rsidRPr="00091E12">
        <w:t xml:space="preserve">*Jan 22 16:43:00.323: ICMPv6-ND: </w:t>
      </w:r>
      <w:r w:rsidRPr="00091E12">
        <w:rPr>
          <w:highlight w:val="yellow"/>
        </w:rPr>
        <w:t>DNS Server 2001:DB8:ACAD:99::9999</w:t>
      </w:r>
    </w:p>
    <w:p w14:paraId="0C7FE11B" w14:textId="77777777" w:rsidR="00091E12" w:rsidRPr="00091E12" w:rsidRDefault="00091E12" w:rsidP="00091E12">
      <w:pPr>
        <w:pStyle w:val="CMDOutput"/>
      </w:pPr>
      <w:r w:rsidRPr="00091E12">
        <w:t>*Jan 22 16:43:00.324: ICMPv6-ND:   prefix 2001:DB8:ACAD:23::/64 [LA] 2592000/604800</w:t>
      </w:r>
    </w:p>
    <w:p w14:paraId="086288D1" w14:textId="562674CA" w:rsidR="002826F7" w:rsidRDefault="002826F7" w:rsidP="002826F7">
      <w:pPr>
        <w:pStyle w:val="SubStepAlpha"/>
      </w:pPr>
      <w:r>
        <w:t>Disable all debug output</w:t>
      </w:r>
      <w:r>
        <w:rPr>
          <w:b/>
          <w:bCs/>
        </w:rPr>
        <w:t>.</w:t>
      </w:r>
    </w:p>
    <w:p w14:paraId="3AD6898E" w14:textId="346F9654" w:rsidR="002826F7" w:rsidRPr="002826F7" w:rsidRDefault="002826F7" w:rsidP="00E5646C">
      <w:pPr>
        <w:pStyle w:val="CMD"/>
      </w:pPr>
      <w:r w:rsidRPr="002826F7">
        <w:t>D1(config-if)#</w:t>
      </w:r>
      <w:r>
        <w:t xml:space="preserve"> </w:t>
      </w:r>
      <w:r w:rsidRPr="002826F7">
        <w:rPr>
          <w:b/>
          <w:bCs/>
        </w:rPr>
        <w:t>end</w:t>
      </w:r>
    </w:p>
    <w:p w14:paraId="1B949ED2" w14:textId="07A08734" w:rsidR="002826F7" w:rsidRPr="002826F7" w:rsidRDefault="002826F7" w:rsidP="00E5646C">
      <w:pPr>
        <w:pStyle w:val="CMD"/>
      </w:pPr>
      <w:r w:rsidRPr="002826F7">
        <w:t>D1#</w:t>
      </w:r>
      <w:r>
        <w:t xml:space="preserve"> </w:t>
      </w:r>
      <w:r w:rsidRPr="002826F7">
        <w:rPr>
          <w:b/>
          <w:bCs/>
        </w:rPr>
        <w:t>undebug all</w:t>
      </w:r>
    </w:p>
    <w:p w14:paraId="2F9DA3C0" w14:textId="77777777" w:rsidR="002826F7" w:rsidRPr="002826F7" w:rsidRDefault="002826F7" w:rsidP="002826F7">
      <w:pPr>
        <w:pStyle w:val="CMDOutput"/>
      </w:pPr>
      <w:r w:rsidRPr="002826F7">
        <w:t>All possible debugging has been turned off</w:t>
      </w:r>
    </w:p>
    <w:p w14:paraId="6A094CCA" w14:textId="7DD502CA" w:rsidR="00F270B3" w:rsidRDefault="00C8027A" w:rsidP="00F270B3">
      <w:pPr>
        <w:pStyle w:val="Heading3"/>
      </w:pPr>
      <w:r>
        <w:t>Re-</w:t>
      </w:r>
      <w:r w:rsidR="0063292A">
        <w:t>E</w:t>
      </w:r>
      <w:r>
        <w:t xml:space="preserve">xamine DNS </w:t>
      </w:r>
      <w:r w:rsidR="00667298">
        <w:t>i</w:t>
      </w:r>
      <w:r>
        <w:t>nformation on PC1</w:t>
      </w:r>
      <w:r w:rsidR="00F270B3">
        <w:t>.</w:t>
      </w:r>
    </w:p>
    <w:p w14:paraId="01D3D959" w14:textId="6C194A09" w:rsidR="00F270B3" w:rsidRDefault="00C8027A" w:rsidP="00E11520">
      <w:pPr>
        <w:pStyle w:val="BodyTextL25"/>
      </w:pPr>
      <w:r>
        <w:t xml:space="preserve">Using the </w:t>
      </w:r>
      <w:r w:rsidRPr="001C672D">
        <w:rPr>
          <w:b/>
          <w:bCs/>
        </w:rPr>
        <w:t>ipconfig /all</w:t>
      </w:r>
      <w:r>
        <w:t xml:space="preserve"> command on PC1, r</w:t>
      </w:r>
      <w:r w:rsidR="007A4828">
        <w:t>e</w:t>
      </w:r>
      <w:r>
        <w:t xml:space="preserve">-examine the DNS information for IPv6. Notice that PC1 now </w:t>
      </w:r>
      <w:r w:rsidR="000175B2">
        <w:t xml:space="preserve">has </w:t>
      </w:r>
      <w:r w:rsidR="007057D2">
        <w:t>the valid</w:t>
      </w:r>
      <w:r>
        <w:t xml:space="preserve"> IPv6 </w:t>
      </w:r>
      <w:r w:rsidR="007057D2">
        <w:t xml:space="preserve">address </w:t>
      </w:r>
      <w:r w:rsidR="007057D2" w:rsidRPr="0029040A">
        <w:rPr>
          <w:b/>
          <w:bCs/>
        </w:rPr>
        <w:t>2001:db8:acad:99::9999</w:t>
      </w:r>
      <w:r w:rsidR="007057D2">
        <w:t xml:space="preserve"> as a</w:t>
      </w:r>
      <w:r>
        <w:t xml:space="preserve"> </w:t>
      </w:r>
      <w:r w:rsidRPr="0029040A">
        <w:rPr>
          <w:b/>
          <w:bCs/>
        </w:rPr>
        <w:t>DNS server</w:t>
      </w:r>
      <w:r w:rsidR="00F270B3" w:rsidRPr="008F2B50">
        <w:t>.</w:t>
      </w:r>
    </w:p>
    <w:p w14:paraId="3869D2DD" w14:textId="77777777" w:rsidR="00C8027A" w:rsidRPr="00C8027A" w:rsidRDefault="00C8027A" w:rsidP="00E5646C">
      <w:pPr>
        <w:pStyle w:val="CMD"/>
        <w:rPr>
          <w:b/>
          <w:bCs/>
        </w:rPr>
      </w:pPr>
      <w:r w:rsidRPr="00C8027A">
        <w:lastRenderedPageBreak/>
        <w:t xml:space="preserve">C:\Users\Student&gt; </w:t>
      </w:r>
      <w:r w:rsidRPr="00C8027A">
        <w:rPr>
          <w:b/>
          <w:bCs/>
        </w:rPr>
        <w:t>ipconfig /all</w:t>
      </w:r>
    </w:p>
    <w:p w14:paraId="726B328D" w14:textId="77777777" w:rsidR="00C8027A" w:rsidRPr="00C8027A" w:rsidRDefault="00C8027A" w:rsidP="00E5646C">
      <w:pPr>
        <w:pStyle w:val="CMDOutput"/>
      </w:pPr>
    </w:p>
    <w:p w14:paraId="157F4715" w14:textId="77777777" w:rsidR="00C8027A" w:rsidRPr="00C8027A" w:rsidRDefault="00C8027A" w:rsidP="00C8027A">
      <w:pPr>
        <w:pStyle w:val="CMDOutput"/>
      </w:pPr>
      <w:r w:rsidRPr="00C8027A">
        <w:t>Ethernet adapter Ethernet0:</w:t>
      </w:r>
    </w:p>
    <w:p w14:paraId="4ED6ADD8" w14:textId="77777777" w:rsidR="00C8027A" w:rsidRPr="00C8027A" w:rsidRDefault="00C8027A" w:rsidP="00C8027A">
      <w:pPr>
        <w:pStyle w:val="CMDOutput"/>
      </w:pPr>
    </w:p>
    <w:p w14:paraId="1CD820AC" w14:textId="77777777" w:rsidR="00C8027A" w:rsidRPr="00C8027A" w:rsidRDefault="00C8027A" w:rsidP="00C8027A">
      <w:pPr>
        <w:pStyle w:val="CMDOutput"/>
      </w:pPr>
      <w:r w:rsidRPr="00C8027A">
        <w:t xml:space="preserve">   Connection-specific DNS Suffix  . : example.netacad.com</w:t>
      </w:r>
    </w:p>
    <w:p w14:paraId="2A6A1ADC" w14:textId="77777777" w:rsidR="00C8027A" w:rsidRPr="00C8027A" w:rsidRDefault="00C8027A" w:rsidP="00C8027A">
      <w:pPr>
        <w:pStyle w:val="CMDOutput"/>
      </w:pPr>
      <w:r w:rsidRPr="00C8027A">
        <w:t xml:space="preserve">   Description . . . . . . . . . . . : Intel(R) 82574L Gigabit Network Connection</w:t>
      </w:r>
    </w:p>
    <w:p w14:paraId="4395427D" w14:textId="77777777" w:rsidR="00C8027A" w:rsidRPr="00C8027A" w:rsidRDefault="00C8027A" w:rsidP="00C8027A">
      <w:pPr>
        <w:pStyle w:val="CMDOutput"/>
      </w:pPr>
      <w:r w:rsidRPr="00C8027A">
        <w:t xml:space="preserve">   Physical Address. . . . . . . . . : 00-50-56-A8-68-59</w:t>
      </w:r>
    </w:p>
    <w:p w14:paraId="502483B6" w14:textId="77777777" w:rsidR="00C8027A" w:rsidRPr="00C8027A" w:rsidRDefault="00C8027A" w:rsidP="00C8027A">
      <w:pPr>
        <w:pStyle w:val="CMDOutput"/>
      </w:pPr>
      <w:r w:rsidRPr="00C8027A">
        <w:t xml:space="preserve">   DHCP Enabled. . . . . . . . . . . : Yes</w:t>
      </w:r>
    </w:p>
    <w:p w14:paraId="23DDAFD7" w14:textId="77777777" w:rsidR="00C8027A" w:rsidRPr="00C8027A" w:rsidRDefault="00C8027A" w:rsidP="00C8027A">
      <w:pPr>
        <w:pStyle w:val="CMDOutput"/>
      </w:pPr>
      <w:r w:rsidRPr="00C8027A">
        <w:t xml:space="preserve">   Autoconfiguration Enabled . . . . : Yes</w:t>
      </w:r>
    </w:p>
    <w:p w14:paraId="0AAF92F7" w14:textId="77777777" w:rsidR="00C8027A" w:rsidRPr="00C8027A" w:rsidRDefault="00C8027A" w:rsidP="00C8027A">
      <w:pPr>
        <w:pStyle w:val="CMDOutput"/>
      </w:pPr>
      <w:r w:rsidRPr="00C8027A">
        <w:t xml:space="preserve">   IPv6 Address. . . . . . . . . . . : 2001:db8:acad:23:61a4:5032:564f:f329(Preferred)</w:t>
      </w:r>
    </w:p>
    <w:p w14:paraId="0CA5C8A1" w14:textId="77777777" w:rsidR="00C8027A" w:rsidRPr="00C8027A" w:rsidRDefault="00C8027A" w:rsidP="00C8027A">
      <w:pPr>
        <w:pStyle w:val="CMDOutput"/>
      </w:pPr>
      <w:r w:rsidRPr="00C8027A">
        <w:t xml:space="preserve">   Temporary IPv6 Address. . . . . . : 2001:db8:acad:23:3cf5:595a:81a4:9ac8(Preferred)</w:t>
      </w:r>
    </w:p>
    <w:p w14:paraId="4F0E731F" w14:textId="77777777" w:rsidR="00C8027A" w:rsidRPr="00C8027A" w:rsidRDefault="00C8027A" w:rsidP="00C8027A">
      <w:pPr>
        <w:pStyle w:val="CMDOutput"/>
      </w:pPr>
      <w:r w:rsidRPr="00C8027A">
        <w:t xml:space="preserve">   Link-local IPv6 Address . . . . . : fe80::6915:c0d:6c6d:2377%14(Preferred)</w:t>
      </w:r>
    </w:p>
    <w:p w14:paraId="786353A9" w14:textId="77777777" w:rsidR="00C8027A" w:rsidRPr="00C8027A" w:rsidRDefault="00C8027A" w:rsidP="00C8027A">
      <w:pPr>
        <w:pStyle w:val="CMDOutput"/>
      </w:pPr>
      <w:r w:rsidRPr="00C8027A">
        <w:t xml:space="preserve">   IPv4 Address. . . . . . . . . . . : 10.23.0.3(Preferred)</w:t>
      </w:r>
    </w:p>
    <w:p w14:paraId="158D6DB6" w14:textId="77777777" w:rsidR="00C8027A" w:rsidRPr="00C8027A" w:rsidRDefault="00C8027A" w:rsidP="00C8027A">
      <w:pPr>
        <w:pStyle w:val="CMDOutput"/>
      </w:pPr>
      <w:r w:rsidRPr="00C8027A">
        <w:t xml:space="preserve">   Subnet Mask . . . . . . . . . . . : 255.255.0.0</w:t>
      </w:r>
    </w:p>
    <w:p w14:paraId="6DB6A792" w14:textId="77777777" w:rsidR="00C8027A" w:rsidRPr="00C8027A" w:rsidRDefault="00C8027A" w:rsidP="00C8027A">
      <w:pPr>
        <w:pStyle w:val="CMDOutput"/>
      </w:pPr>
      <w:r w:rsidRPr="00C8027A">
        <w:t xml:space="preserve">   Lease Obtained. . . . . . . . . . : Thursday, January 22, 2026 7:13:35 AM</w:t>
      </w:r>
    </w:p>
    <w:p w14:paraId="13477EAF" w14:textId="77777777" w:rsidR="00C8027A" w:rsidRPr="00C8027A" w:rsidRDefault="00C8027A" w:rsidP="00C8027A">
      <w:pPr>
        <w:pStyle w:val="CMDOutput"/>
      </w:pPr>
      <w:r w:rsidRPr="00C8027A">
        <w:t xml:space="preserve">   Lease Expires . . . . . . . . . . : Friday, January 23, 2026 7:13:34 AM</w:t>
      </w:r>
    </w:p>
    <w:p w14:paraId="38D3AFC1" w14:textId="77777777" w:rsidR="00C8027A" w:rsidRPr="00C8027A" w:rsidRDefault="00C8027A" w:rsidP="00C8027A">
      <w:pPr>
        <w:pStyle w:val="CMDOutput"/>
      </w:pPr>
      <w:r w:rsidRPr="00C8027A">
        <w:t xml:space="preserve">   Default Gateway . . . . . . . . . : fe80::23:1%14</w:t>
      </w:r>
    </w:p>
    <w:p w14:paraId="2C0A5116" w14:textId="77777777" w:rsidR="00C8027A" w:rsidRPr="00C8027A" w:rsidRDefault="00C8027A" w:rsidP="00C8027A">
      <w:pPr>
        <w:pStyle w:val="CMDOutput"/>
      </w:pPr>
      <w:r w:rsidRPr="00C8027A">
        <w:t xml:space="preserve">                                       10.23.0.1</w:t>
      </w:r>
    </w:p>
    <w:p w14:paraId="22D587E5" w14:textId="77777777" w:rsidR="00C8027A" w:rsidRPr="00C8027A" w:rsidRDefault="00C8027A" w:rsidP="00C8027A">
      <w:pPr>
        <w:pStyle w:val="CMDOutput"/>
      </w:pPr>
      <w:r w:rsidRPr="00C8027A">
        <w:t xml:space="preserve">   DHCP Server . . . . . . . . . . . : 10.23.0.1</w:t>
      </w:r>
    </w:p>
    <w:p w14:paraId="74CB19EE" w14:textId="77777777" w:rsidR="00C8027A" w:rsidRPr="00C8027A" w:rsidRDefault="00C8027A" w:rsidP="00C8027A">
      <w:pPr>
        <w:pStyle w:val="CMDOutput"/>
      </w:pPr>
      <w:r w:rsidRPr="00C8027A">
        <w:t xml:space="preserve">   </w:t>
      </w:r>
      <w:r w:rsidRPr="00E11520">
        <w:t>DHCPv6 IAID . . . . . . . . . . . : 50334761</w:t>
      </w:r>
    </w:p>
    <w:p w14:paraId="2EAEB314" w14:textId="77777777" w:rsidR="00C8027A" w:rsidRPr="00C8027A" w:rsidRDefault="00C8027A" w:rsidP="00C8027A">
      <w:pPr>
        <w:pStyle w:val="CMDOutput"/>
      </w:pPr>
      <w:r w:rsidRPr="00C8027A">
        <w:t xml:space="preserve">   </w:t>
      </w:r>
      <w:r w:rsidRPr="00E11520">
        <w:t>DHCPv6 Client DUID. . . . . . . . : 00-01-00-01-31-03-ED-25-00-50-56-A8-68-59</w:t>
      </w:r>
    </w:p>
    <w:p w14:paraId="7F18C43A" w14:textId="442FB728" w:rsidR="00C8027A" w:rsidRPr="00C8027A" w:rsidRDefault="00C8027A" w:rsidP="00C8027A">
      <w:pPr>
        <w:pStyle w:val="CMDOutput"/>
      </w:pPr>
      <w:r w:rsidRPr="00C8027A">
        <w:t xml:space="preserve">   </w:t>
      </w:r>
      <w:r w:rsidRPr="00C8027A">
        <w:rPr>
          <w:highlight w:val="yellow"/>
        </w:rPr>
        <w:t>DNS Servers . . . . . . . . . . . : 2001:db8:acad:99::9999</w:t>
      </w:r>
    </w:p>
    <w:p w14:paraId="7020E883" w14:textId="77777777" w:rsidR="00C8027A" w:rsidRPr="00C8027A" w:rsidRDefault="00C8027A" w:rsidP="00C8027A">
      <w:pPr>
        <w:pStyle w:val="CMDOutput"/>
      </w:pPr>
      <w:r w:rsidRPr="00C8027A">
        <w:t xml:space="preserve">   NetBIOS over Tcpip. . . . . . . . : Enabled</w:t>
      </w:r>
    </w:p>
    <w:p w14:paraId="3984E034" w14:textId="77777777" w:rsidR="00C8027A" w:rsidRPr="00C8027A" w:rsidRDefault="00C8027A" w:rsidP="00C8027A">
      <w:pPr>
        <w:pStyle w:val="CMDOutput"/>
      </w:pPr>
      <w:r w:rsidRPr="00C8027A">
        <w:t>&lt;output omitted&gt;</w:t>
      </w:r>
    </w:p>
    <w:p w14:paraId="011E0223" w14:textId="7C497E5D" w:rsidR="00F270B3" w:rsidRDefault="0048365A" w:rsidP="00331F82">
      <w:pPr>
        <w:pStyle w:val="Heading2"/>
      </w:pPr>
      <w:r>
        <w:t>Implement</w:t>
      </w:r>
      <w:r w:rsidR="00B34B31">
        <w:t xml:space="preserve"> </w:t>
      </w:r>
      <w:r w:rsidR="00331F82">
        <w:t>Stateless DHCPv6</w:t>
      </w:r>
      <w:r w:rsidR="00B34B31">
        <w:t xml:space="preserve"> Server</w:t>
      </w:r>
      <w:r>
        <w:t xml:space="preserve"> on a Router</w:t>
      </w:r>
    </w:p>
    <w:p w14:paraId="35F8E35B" w14:textId="0B46503F" w:rsidR="00922B00" w:rsidRPr="00922B00" w:rsidRDefault="00B34B31" w:rsidP="00922B00">
      <w:pPr>
        <w:pStyle w:val="BodyText"/>
      </w:pPr>
      <w:r w:rsidRPr="00B34B31">
        <w:t xml:space="preserve">In this </w:t>
      </w:r>
      <w:r w:rsidR="00CE6133">
        <w:t>part</w:t>
      </w:r>
      <w:r w:rsidRPr="00B34B31">
        <w:t>, you will configure</w:t>
      </w:r>
      <w:r w:rsidR="00275FCB">
        <w:t xml:space="preserve"> the router to act as a</w:t>
      </w:r>
      <w:r w:rsidRPr="00B34B31">
        <w:t xml:space="preserve"> </w:t>
      </w:r>
      <w:r w:rsidRPr="00B34B31">
        <w:rPr>
          <w:b/>
          <w:bCs/>
        </w:rPr>
        <w:t>stateless DHCPv6</w:t>
      </w:r>
      <w:r w:rsidR="0009422B">
        <w:rPr>
          <w:b/>
          <w:bCs/>
        </w:rPr>
        <w:t xml:space="preserve"> server</w:t>
      </w:r>
      <w:r w:rsidRPr="00B34B31">
        <w:t xml:space="preserve">, which builds on SLAAC rather than replacing it. Hosts will continue to use </w:t>
      </w:r>
      <w:r w:rsidRPr="00B34B31">
        <w:rPr>
          <w:b/>
          <w:bCs/>
        </w:rPr>
        <w:t>SLAAC to generate their IPv6 global unicast addresses and learn the default gateway</w:t>
      </w:r>
      <w:r w:rsidRPr="00B34B31">
        <w:t xml:space="preserve"> from </w:t>
      </w:r>
      <w:r w:rsidR="0009422B">
        <w:t>RAs</w:t>
      </w:r>
      <w:r w:rsidRPr="00B34B31">
        <w:t xml:space="preserve">, but DHCPv6 is introduced to provide </w:t>
      </w:r>
      <w:r w:rsidRPr="00B34B31">
        <w:rPr>
          <w:b/>
          <w:bCs/>
        </w:rPr>
        <w:t>additional, generic configuration information</w:t>
      </w:r>
      <w:r w:rsidR="0009422B">
        <w:t xml:space="preserve">, </w:t>
      </w:r>
      <w:r w:rsidRPr="00B34B31">
        <w:t>such as DNS servers and domain names</w:t>
      </w:r>
      <w:r w:rsidR="0009422B">
        <w:t xml:space="preserve">, </w:t>
      </w:r>
      <w:r w:rsidRPr="00B34B31">
        <w:t>that is not tied to a specific interface prefix and is often shared across multiple networks. This approach combines the simplicity of SLAAC for addressing with the flexibility of DHCPv6 for distributing common network-wide parameters.</w:t>
      </w:r>
    </w:p>
    <w:p w14:paraId="0DB7E07D" w14:textId="435FA116" w:rsidR="00B64686" w:rsidRDefault="008D0359" w:rsidP="00B64686">
      <w:pPr>
        <w:pStyle w:val="Heading3"/>
      </w:pPr>
      <w:r>
        <w:t xml:space="preserve">Configure D1 as a </w:t>
      </w:r>
      <w:r w:rsidR="00667298">
        <w:t>s</w:t>
      </w:r>
      <w:r>
        <w:t xml:space="preserve">tateless DHCPv6 </w:t>
      </w:r>
      <w:r w:rsidR="00667298">
        <w:t>s</w:t>
      </w:r>
      <w:r>
        <w:t>erver</w:t>
      </w:r>
      <w:r w:rsidR="00B64686">
        <w:t>.</w:t>
      </w:r>
    </w:p>
    <w:p w14:paraId="608811EE" w14:textId="017A710B" w:rsidR="00F270B3" w:rsidRDefault="004B36F5" w:rsidP="00B04E50">
      <w:pPr>
        <w:pStyle w:val="SubStepAlpha"/>
      </w:pPr>
      <w:r>
        <w:t>R</w:t>
      </w:r>
      <w:r w:rsidR="00C04ADF" w:rsidRPr="00C04ADF">
        <w:t xml:space="preserve">emove the IPv6 DNS server information from Router Advertisements on </w:t>
      </w:r>
      <w:r w:rsidR="00C04ADF" w:rsidRPr="00C04ADF">
        <w:rPr>
          <w:b/>
          <w:bCs/>
        </w:rPr>
        <w:t>GigabitEthernet1/0/23</w:t>
      </w:r>
      <w:r w:rsidR="00C04ADF" w:rsidRPr="00C04ADF">
        <w:t xml:space="preserve">, ensuring that DNS configuration will be provided by </w:t>
      </w:r>
      <w:r w:rsidR="00C04ADF" w:rsidRPr="00C04ADF">
        <w:rPr>
          <w:b/>
          <w:bCs/>
        </w:rPr>
        <w:t>stateless DHCPv6</w:t>
      </w:r>
      <w:r w:rsidR="00C04ADF" w:rsidRPr="00C04ADF">
        <w:t xml:space="preserve"> instead of being advertised directly in the RA</w:t>
      </w:r>
      <w:r w:rsidR="00B64686">
        <w:t xml:space="preserve">. </w:t>
      </w:r>
    </w:p>
    <w:p w14:paraId="7AB40BE4" w14:textId="36D3F1B9" w:rsidR="00445709" w:rsidRDefault="00445709" w:rsidP="000002B5">
      <w:pPr>
        <w:pStyle w:val="CMD"/>
      </w:pPr>
      <w:r>
        <w:t>D1(config)#</w:t>
      </w:r>
      <w:r w:rsidR="00856676">
        <w:t xml:space="preserve"> </w:t>
      </w:r>
      <w:r w:rsidRPr="00856676">
        <w:rPr>
          <w:b/>
          <w:bCs/>
        </w:rPr>
        <w:t>inter</w:t>
      </w:r>
      <w:r w:rsidR="00856676">
        <w:rPr>
          <w:b/>
          <w:bCs/>
        </w:rPr>
        <w:t>face</w:t>
      </w:r>
      <w:r w:rsidRPr="00856676">
        <w:rPr>
          <w:b/>
          <w:bCs/>
        </w:rPr>
        <w:t xml:space="preserve"> g 1/0/23</w:t>
      </w:r>
      <w:r>
        <w:t xml:space="preserve"> </w:t>
      </w:r>
    </w:p>
    <w:p w14:paraId="12FEB5AF" w14:textId="4F6583BF" w:rsidR="00B64686" w:rsidRDefault="00445709" w:rsidP="000002B5">
      <w:pPr>
        <w:pStyle w:val="CMD"/>
        <w:rPr>
          <w:b/>
          <w:bCs/>
        </w:rPr>
      </w:pPr>
      <w:r>
        <w:t>D1(config-if)#</w:t>
      </w:r>
      <w:r w:rsidR="00856676">
        <w:t xml:space="preserve"> </w:t>
      </w:r>
      <w:r w:rsidRPr="00856676">
        <w:rPr>
          <w:b/>
          <w:bCs/>
        </w:rPr>
        <w:t>no ipv6 nd ra dns server 2001:db8:acad:99::9999</w:t>
      </w:r>
    </w:p>
    <w:p w14:paraId="48E04FA4" w14:textId="01CF37D7" w:rsidR="00032536" w:rsidRDefault="00032536" w:rsidP="000002B5">
      <w:pPr>
        <w:pStyle w:val="CMD"/>
      </w:pPr>
      <w:r>
        <w:t xml:space="preserve">D1(config-if)# </w:t>
      </w:r>
      <w:r>
        <w:rPr>
          <w:b/>
          <w:bCs/>
        </w:rPr>
        <w:t>exit</w:t>
      </w:r>
    </w:p>
    <w:p w14:paraId="5AB0BFE8" w14:textId="03600651" w:rsidR="00B04E50" w:rsidRPr="001C672D" w:rsidRDefault="00933C05" w:rsidP="00B04E50">
      <w:pPr>
        <w:pStyle w:val="SubStepAlpha"/>
      </w:pPr>
      <w:r>
        <w:t>C</w:t>
      </w:r>
      <w:r w:rsidR="00C04ADF" w:rsidRPr="00C04ADF">
        <w:t xml:space="preserve">reate a </w:t>
      </w:r>
      <w:r w:rsidR="00C04ADF" w:rsidRPr="00C04ADF">
        <w:rPr>
          <w:b/>
          <w:bCs/>
        </w:rPr>
        <w:t>stateless DHCPv6 pool</w:t>
      </w:r>
      <w:r w:rsidR="00C04ADF" w:rsidRPr="00C04ADF">
        <w:t xml:space="preserve"> that supplies non-address configuration information, such as </w:t>
      </w:r>
      <w:r w:rsidR="00C04ADF" w:rsidRPr="00C04ADF">
        <w:rPr>
          <w:b/>
          <w:bCs/>
        </w:rPr>
        <w:t>DNS server and domain name</w:t>
      </w:r>
      <w:r w:rsidR="00C04ADF" w:rsidRPr="00C04ADF">
        <w:t xml:space="preserve">, to IPv6 hosts. A </w:t>
      </w:r>
      <w:r w:rsidR="00C04ADF" w:rsidRPr="00C04ADF">
        <w:rPr>
          <w:b/>
          <w:bCs/>
        </w:rPr>
        <w:t>different DNS server address</w:t>
      </w:r>
      <w:r w:rsidR="00C04ADF" w:rsidRPr="00C04ADF">
        <w:t xml:space="preserve"> is intentionally used so you can clearly verify that the end device is receiving its DNS configuration from the </w:t>
      </w:r>
      <w:r w:rsidR="00C04ADF" w:rsidRPr="00C04ADF">
        <w:rPr>
          <w:b/>
          <w:bCs/>
        </w:rPr>
        <w:t>stateless DHCPv6 server</w:t>
      </w:r>
      <w:r w:rsidR="00C04ADF" w:rsidRPr="00C04ADF">
        <w:t xml:space="preserve"> rather than from </w:t>
      </w:r>
      <w:r>
        <w:t>RAs</w:t>
      </w:r>
      <w:r w:rsidR="00C04ADF" w:rsidRPr="00C04ADF">
        <w:t>.</w:t>
      </w:r>
    </w:p>
    <w:p w14:paraId="0D439684" w14:textId="449A8DEE" w:rsidR="00032536" w:rsidRDefault="00032536" w:rsidP="00032536">
      <w:pPr>
        <w:pStyle w:val="CMD"/>
      </w:pPr>
      <w:r>
        <w:t xml:space="preserve">D1(config)# </w:t>
      </w:r>
      <w:r w:rsidRPr="00032536">
        <w:rPr>
          <w:b/>
          <w:bCs/>
        </w:rPr>
        <w:t>ipv6 dhcp pool IPV6-STATELESS-POOL</w:t>
      </w:r>
    </w:p>
    <w:p w14:paraId="74F1F62B" w14:textId="77777777" w:rsidR="00032536" w:rsidRPr="00032536" w:rsidRDefault="00032536" w:rsidP="00032536">
      <w:pPr>
        <w:pStyle w:val="CMD"/>
        <w:rPr>
          <w:b/>
          <w:bCs/>
        </w:rPr>
      </w:pPr>
      <w:r>
        <w:t xml:space="preserve">D1(config-dhcpv6)# </w:t>
      </w:r>
      <w:r w:rsidRPr="00032536">
        <w:rPr>
          <w:b/>
          <w:bCs/>
        </w:rPr>
        <w:t>dns-server 2001:db8:acad:88::8888</w:t>
      </w:r>
    </w:p>
    <w:p w14:paraId="017DB843" w14:textId="77777777" w:rsidR="00032536" w:rsidRPr="00032536" w:rsidRDefault="00032536" w:rsidP="00032536">
      <w:pPr>
        <w:pStyle w:val="CMD"/>
        <w:rPr>
          <w:b/>
          <w:bCs/>
        </w:rPr>
      </w:pPr>
      <w:r>
        <w:t xml:space="preserve">D1(config-dhcpv6)# </w:t>
      </w:r>
      <w:r w:rsidRPr="00032536">
        <w:rPr>
          <w:b/>
          <w:bCs/>
        </w:rPr>
        <w:t>domain-name www.example.com</w:t>
      </w:r>
    </w:p>
    <w:p w14:paraId="588B471C" w14:textId="4F129C1C" w:rsidR="00F270B3" w:rsidRDefault="00032536" w:rsidP="00032536">
      <w:pPr>
        <w:pStyle w:val="CMD"/>
      </w:pPr>
      <w:r>
        <w:t xml:space="preserve">D1(config-dhcpv6)# </w:t>
      </w:r>
      <w:r w:rsidRPr="00032536">
        <w:rPr>
          <w:b/>
          <w:bCs/>
        </w:rPr>
        <w:t>exit</w:t>
      </w:r>
    </w:p>
    <w:p w14:paraId="0B60B653" w14:textId="24B176B2" w:rsidR="00032536" w:rsidRPr="001C672D" w:rsidRDefault="00B4282D" w:rsidP="00032536">
      <w:pPr>
        <w:pStyle w:val="SubStepAlpha"/>
      </w:pPr>
      <w:r w:rsidRPr="00B4282D">
        <w:lastRenderedPageBreak/>
        <w:t xml:space="preserve">This configuration enables </w:t>
      </w:r>
      <w:r w:rsidRPr="00B4282D">
        <w:rPr>
          <w:b/>
          <w:bCs/>
        </w:rPr>
        <w:t>stateless DHCPv6</w:t>
      </w:r>
      <w:r w:rsidRPr="00B4282D">
        <w:t xml:space="preserve"> on </w:t>
      </w:r>
      <w:r w:rsidRPr="00B4282D">
        <w:rPr>
          <w:b/>
          <w:bCs/>
        </w:rPr>
        <w:t>GigabitEthernet1/0/23</w:t>
      </w:r>
      <w:r w:rsidRPr="00B4282D">
        <w:t xml:space="preserve"> by setting the </w:t>
      </w:r>
      <w:r w:rsidRPr="00B4282D">
        <w:rPr>
          <w:b/>
          <w:bCs/>
        </w:rPr>
        <w:t>O (Other Configuration) flag to 1</w:t>
      </w:r>
      <w:r w:rsidRPr="00B4282D">
        <w:t xml:space="preserve"> in Router Advertisements, instructing hosts to use DHCPv6 to obtain additional configuration information. At the same time, the </w:t>
      </w:r>
      <w:r w:rsidRPr="00B4282D">
        <w:rPr>
          <w:b/>
          <w:bCs/>
        </w:rPr>
        <w:t>A (Autonomous) flag remains set to 1 by default</w:t>
      </w:r>
      <w:r w:rsidRPr="00B4282D">
        <w:t xml:space="preserve">, allowing hosts to continue using </w:t>
      </w:r>
      <w:r w:rsidRPr="00B4282D">
        <w:rPr>
          <w:b/>
          <w:bCs/>
        </w:rPr>
        <w:t>SLAAC</w:t>
      </w:r>
      <w:r w:rsidRPr="00B4282D">
        <w:t xml:space="preserve"> to generate their IPv6 global unicast addresses while receiving DNS and other network-wide parameters from the stateless DHCPv6 serve</w:t>
      </w:r>
    </w:p>
    <w:p w14:paraId="115FA9F9" w14:textId="3C85DBDC" w:rsidR="00032536" w:rsidRPr="00032536" w:rsidRDefault="00032536" w:rsidP="00032536">
      <w:pPr>
        <w:pStyle w:val="CMD"/>
        <w:rPr>
          <w:b/>
          <w:bCs/>
        </w:rPr>
      </w:pPr>
      <w:r>
        <w:t xml:space="preserve">D1(config)# </w:t>
      </w:r>
      <w:r w:rsidRPr="00032536">
        <w:rPr>
          <w:b/>
          <w:bCs/>
        </w:rPr>
        <w:t>interface GigabitEthernet 1/0/23</w:t>
      </w:r>
    </w:p>
    <w:p w14:paraId="1E085EF8" w14:textId="77777777" w:rsidR="00032536" w:rsidRPr="00032536" w:rsidRDefault="00032536" w:rsidP="00032536">
      <w:pPr>
        <w:pStyle w:val="CMD"/>
        <w:rPr>
          <w:b/>
          <w:bCs/>
        </w:rPr>
      </w:pPr>
      <w:r>
        <w:t xml:space="preserve">D1(config-if)# </w:t>
      </w:r>
      <w:r w:rsidRPr="00032536">
        <w:rPr>
          <w:b/>
          <w:bCs/>
        </w:rPr>
        <w:t>ipv6 nd other-config-flag</w:t>
      </w:r>
    </w:p>
    <w:p w14:paraId="42301BB2" w14:textId="77777777" w:rsidR="00032536" w:rsidRPr="00032536" w:rsidRDefault="00032536" w:rsidP="00032536">
      <w:pPr>
        <w:pStyle w:val="CMD"/>
        <w:rPr>
          <w:b/>
          <w:bCs/>
        </w:rPr>
      </w:pPr>
      <w:r>
        <w:t xml:space="preserve">D1(config-if)# </w:t>
      </w:r>
      <w:r w:rsidRPr="00032536">
        <w:rPr>
          <w:b/>
          <w:bCs/>
        </w:rPr>
        <w:t>ipv6 dhcp server IPV6-STATELESS-POOL</w:t>
      </w:r>
    </w:p>
    <w:p w14:paraId="7D4C34EF" w14:textId="79970A77" w:rsidR="00B04E50" w:rsidRDefault="00032536" w:rsidP="00EE39CB">
      <w:pPr>
        <w:pStyle w:val="CMD"/>
      </w:pPr>
      <w:r>
        <w:t xml:space="preserve">D1(config-if)# </w:t>
      </w:r>
      <w:r w:rsidRPr="00032536">
        <w:rPr>
          <w:b/>
          <w:bCs/>
        </w:rPr>
        <w:t>exit</w:t>
      </w:r>
    </w:p>
    <w:p w14:paraId="6CA0F7B9" w14:textId="01F6992A" w:rsidR="003604F9" w:rsidRDefault="006C7640" w:rsidP="003604F9">
      <w:pPr>
        <w:pStyle w:val="Heading3"/>
      </w:pPr>
      <w:r w:rsidRPr="00054F27">
        <w:t xml:space="preserve">Examine the Router Advertisement using </w:t>
      </w:r>
      <w:r w:rsidR="00863F54">
        <w:t>d</w:t>
      </w:r>
      <w:r w:rsidRPr="00054F27">
        <w:t>ebug</w:t>
      </w:r>
      <w:r w:rsidR="003604F9">
        <w:t>.</w:t>
      </w:r>
    </w:p>
    <w:p w14:paraId="764C68DE" w14:textId="04276025" w:rsidR="003604F9" w:rsidRDefault="00643AE2" w:rsidP="00DE747F">
      <w:pPr>
        <w:pStyle w:val="BodyTextL25"/>
      </w:pPr>
      <w:r>
        <w:t xml:space="preserve">Use </w:t>
      </w:r>
      <w:r w:rsidRPr="00643AE2">
        <w:rPr>
          <w:b/>
          <w:bCs/>
        </w:rPr>
        <w:t>debug ipv6 nd</w:t>
      </w:r>
      <w:r w:rsidRPr="00643AE2">
        <w:t xml:space="preserve"> </w:t>
      </w:r>
      <w:r>
        <w:t>to display the</w:t>
      </w:r>
      <w:r w:rsidRPr="00643AE2">
        <w:t xml:space="preserve"> </w:t>
      </w:r>
      <w:r>
        <w:t>RAs</w:t>
      </w:r>
      <w:r w:rsidRPr="00643AE2">
        <w:t xml:space="preserve"> being sent </w:t>
      </w:r>
      <w:r w:rsidRPr="00643AE2">
        <w:rPr>
          <w:b/>
          <w:bCs/>
        </w:rPr>
        <w:t>after stateless DHCPv6</w:t>
      </w:r>
      <w:r w:rsidRPr="00643AE2">
        <w:t xml:space="preserve"> has been enabled on </w:t>
      </w:r>
      <w:r w:rsidRPr="00643AE2">
        <w:rPr>
          <w:b/>
          <w:bCs/>
        </w:rPr>
        <w:t>GigabitEthernet1/0/23</w:t>
      </w:r>
      <w:r>
        <w:t>. This</w:t>
      </w:r>
      <w:r w:rsidRPr="00643AE2">
        <w:t xml:space="preserve"> may take </w:t>
      </w:r>
      <w:r w:rsidRPr="00643AE2">
        <w:rPr>
          <w:b/>
          <w:bCs/>
        </w:rPr>
        <w:t>up to 200 seconds</w:t>
      </w:r>
      <w:r w:rsidRPr="00643AE2">
        <w:t xml:space="preserve"> to appear because RAs are sent periodically at that interval unless triggered by a solicitation.</w:t>
      </w:r>
      <w:r w:rsidR="006E6240">
        <w:t xml:space="preserve"> Be sure to disable debug after the RA message is displayed.</w:t>
      </w:r>
    </w:p>
    <w:p w14:paraId="510C5FFE" w14:textId="06B94F4E" w:rsidR="00921B34" w:rsidRDefault="00921B34" w:rsidP="000002B5">
      <w:pPr>
        <w:pStyle w:val="CMD"/>
      </w:pPr>
      <w:r>
        <w:t>D1#</w:t>
      </w:r>
      <w:r w:rsidR="00986EF5">
        <w:t xml:space="preserve"> </w:t>
      </w:r>
      <w:r w:rsidRPr="000002B5">
        <w:rPr>
          <w:b/>
          <w:bCs/>
        </w:rPr>
        <w:t>debug ipv6 nd</w:t>
      </w:r>
    </w:p>
    <w:p w14:paraId="62CB7DE5" w14:textId="77777777" w:rsidR="00921B34" w:rsidRDefault="00921B34" w:rsidP="00921B34">
      <w:pPr>
        <w:pStyle w:val="CMDOutput"/>
      </w:pPr>
      <w:r>
        <w:t xml:space="preserve">  ICMP Neighbor Discovery events debugging is on</w:t>
      </w:r>
    </w:p>
    <w:p w14:paraId="33A9A63D" w14:textId="77777777" w:rsidR="00921B34" w:rsidRDefault="00921B34" w:rsidP="00921B34">
      <w:pPr>
        <w:pStyle w:val="CMDOutput"/>
      </w:pPr>
      <w:r>
        <w:t xml:space="preserve">  ICMP ND HA events debugging is ON</w:t>
      </w:r>
    </w:p>
    <w:p w14:paraId="6C6005CE" w14:textId="1C836290" w:rsidR="003604F9" w:rsidRDefault="00921B34" w:rsidP="00921B34">
      <w:pPr>
        <w:pStyle w:val="CMDOutput"/>
      </w:pPr>
      <w:r>
        <w:t>D1#</w:t>
      </w:r>
    </w:p>
    <w:p w14:paraId="0F8DBE55" w14:textId="0C4CFF70" w:rsidR="00921B34" w:rsidRDefault="00921B34" w:rsidP="00921B34">
      <w:pPr>
        <w:pStyle w:val="CMDOutput"/>
      </w:pPr>
      <w:r>
        <w:t>&lt;output omitted&gt;</w:t>
      </w:r>
    </w:p>
    <w:p w14:paraId="308B2E3C" w14:textId="77777777" w:rsidR="00643AE2" w:rsidRPr="00643AE2" w:rsidRDefault="00643AE2" w:rsidP="00643AE2">
      <w:pPr>
        <w:pStyle w:val="CMDOutput"/>
      </w:pPr>
      <w:r w:rsidRPr="00643AE2">
        <w:t>*Jan 22 18:13:05.269: ICMPv6-ND: (GigabitEthernet1/0/23,FE80::23:1) send RA to FF02::1</w:t>
      </w:r>
    </w:p>
    <w:p w14:paraId="667979EE" w14:textId="77777777" w:rsidR="00643AE2" w:rsidRPr="00643AE2" w:rsidRDefault="00643AE2" w:rsidP="00643AE2">
      <w:pPr>
        <w:pStyle w:val="CMDOutput"/>
      </w:pPr>
      <w:r w:rsidRPr="00643AE2">
        <w:t xml:space="preserve">*Jan 22 18:13:05.269: ICMPv6-ND:   </w:t>
      </w:r>
      <w:r w:rsidRPr="00643AE2">
        <w:rPr>
          <w:highlight w:val="yellow"/>
        </w:rPr>
        <w:t>Other stateful</w:t>
      </w:r>
    </w:p>
    <w:p w14:paraId="5D4779E6" w14:textId="77777777" w:rsidR="00643AE2" w:rsidRPr="00643AE2" w:rsidRDefault="00643AE2" w:rsidP="00643AE2">
      <w:pPr>
        <w:pStyle w:val="CMDOutput"/>
      </w:pPr>
      <w:r w:rsidRPr="00643AE2">
        <w:t>*Jan 22 18:13:05.269: ICMPv6-ND: (GigabitEthernet1/0/23,FE80::23:1) Sending RA (1800/</w:t>
      </w:r>
      <w:r w:rsidRPr="00643AE2">
        <w:rPr>
          <w:highlight w:val="yellow"/>
        </w:rPr>
        <w:t>O</w:t>
      </w:r>
      <w:r w:rsidRPr="00643AE2">
        <w:t>) to FF02::1</w:t>
      </w:r>
    </w:p>
    <w:p w14:paraId="1A1C4F9D" w14:textId="77777777" w:rsidR="00643AE2" w:rsidRPr="00643AE2" w:rsidRDefault="00643AE2" w:rsidP="00643AE2">
      <w:pPr>
        <w:pStyle w:val="CMDOutput"/>
      </w:pPr>
      <w:r w:rsidRPr="00643AE2">
        <w:t>*Jan 22 18:13:05.270: ICMPv6-ND:   MTU = 1500</w:t>
      </w:r>
    </w:p>
    <w:p w14:paraId="4B26F275" w14:textId="77777777" w:rsidR="00643AE2" w:rsidRPr="00643AE2" w:rsidRDefault="00643AE2" w:rsidP="00643AE2">
      <w:pPr>
        <w:pStyle w:val="CMDOutput"/>
      </w:pPr>
      <w:r w:rsidRPr="00643AE2">
        <w:t>*Jan 22 18:13:05.270: ICMPv6-ND:   prefix 2001:DB8:ACAD:23::/64 [L</w:t>
      </w:r>
      <w:r w:rsidRPr="00643AE2">
        <w:rPr>
          <w:highlight w:val="yellow"/>
        </w:rPr>
        <w:t>A</w:t>
      </w:r>
      <w:r w:rsidRPr="00643AE2">
        <w:t>] 2592000/604800</w:t>
      </w:r>
    </w:p>
    <w:p w14:paraId="303043BA" w14:textId="14037201" w:rsidR="00643AE2" w:rsidRPr="00643AE2" w:rsidRDefault="00643AE2" w:rsidP="000002B5">
      <w:pPr>
        <w:pStyle w:val="CMD"/>
      </w:pPr>
      <w:r w:rsidRPr="00643AE2">
        <w:t>D1#</w:t>
      </w:r>
      <w:r>
        <w:t xml:space="preserve"> </w:t>
      </w:r>
      <w:r w:rsidRPr="000002B5">
        <w:rPr>
          <w:b/>
          <w:bCs/>
        </w:rPr>
        <w:t>undebug all</w:t>
      </w:r>
    </w:p>
    <w:p w14:paraId="46A30C83" w14:textId="77777777" w:rsidR="00643AE2" w:rsidRPr="00643AE2" w:rsidRDefault="00643AE2" w:rsidP="00643AE2">
      <w:pPr>
        <w:pStyle w:val="CMDOutput"/>
      </w:pPr>
      <w:r w:rsidRPr="00643AE2">
        <w:t>All possible debugging has been turned off</w:t>
      </w:r>
    </w:p>
    <w:p w14:paraId="18C86A56" w14:textId="7823E48A" w:rsidR="00921B34" w:rsidRPr="00643AE2" w:rsidRDefault="00643AE2" w:rsidP="000002B5">
      <w:pPr>
        <w:pStyle w:val="CMD"/>
      </w:pPr>
      <w:r w:rsidRPr="00643AE2">
        <w:t>D1#</w:t>
      </w:r>
    </w:p>
    <w:p w14:paraId="3C0F7327" w14:textId="77777777" w:rsidR="00643AE2" w:rsidRDefault="00643AE2" w:rsidP="00643AE2">
      <w:pPr>
        <w:pStyle w:val="BodyTextL25"/>
      </w:pPr>
      <w:r w:rsidRPr="00643AE2">
        <w:t xml:space="preserve">The line </w:t>
      </w:r>
      <w:r w:rsidRPr="00643AE2">
        <w:rPr>
          <w:b/>
          <w:bCs/>
        </w:rPr>
        <w:t>“Other stateful”</w:t>
      </w:r>
      <w:r w:rsidRPr="00643AE2">
        <w:t xml:space="preserve"> indicates that the </w:t>
      </w:r>
      <w:r w:rsidRPr="00643AE2">
        <w:rPr>
          <w:b/>
          <w:bCs/>
        </w:rPr>
        <w:t>O (Other Configuration) flag is set to 1</w:t>
      </w:r>
      <w:r w:rsidRPr="00643AE2">
        <w:t xml:space="preserve">, </w:t>
      </w:r>
      <w:r>
        <w:t>suggests to the</w:t>
      </w:r>
      <w:r w:rsidRPr="00643AE2">
        <w:t xml:space="preserve"> hosts to use DHCPv6 for additional configuration information</w:t>
      </w:r>
      <w:r>
        <w:t>.</w:t>
      </w:r>
    </w:p>
    <w:p w14:paraId="375EF04C" w14:textId="77777777" w:rsidR="00643AE2" w:rsidRDefault="00643AE2" w:rsidP="00643AE2">
      <w:pPr>
        <w:pStyle w:val="BodyTextL25"/>
      </w:pPr>
      <w:r>
        <w:t>T</w:t>
      </w:r>
      <w:r w:rsidRPr="00643AE2">
        <w:t xml:space="preserve">he </w:t>
      </w:r>
      <w:r>
        <w:t>"</w:t>
      </w:r>
      <w:r w:rsidRPr="00871D23">
        <w:rPr>
          <w:b/>
          <w:bCs/>
        </w:rPr>
        <w:t>O</w:t>
      </w:r>
      <w:r>
        <w:t xml:space="preserve">" in the </w:t>
      </w:r>
      <w:r w:rsidRPr="00643AE2">
        <w:t xml:space="preserve">notation </w:t>
      </w:r>
      <w:r w:rsidRPr="00643AE2">
        <w:rPr>
          <w:b/>
          <w:bCs/>
        </w:rPr>
        <w:t>(1800/O)</w:t>
      </w:r>
      <w:r w:rsidRPr="00643AE2">
        <w:t xml:space="preserve"> shows </w:t>
      </w:r>
      <w:r>
        <w:t>indicates that</w:t>
      </w:r>
      <w:r w:rsidRPr="00643AE2">
        <w:t xml:space="preserve"> </w:t>
      </w:r>
      <w:r w:rsidRPr="00643AE2">
        <w:rPr>
          <w:b/>
          <w:bCs/>
        </w:rPr>
        <w:t>O flag</w:t>
      </w:r>
      <w:r w:rsidRPr="00643AE2">
        <w:t xml:space="preserve"> </w:t>
      </w:r>
      <w:r>
        <w:t xml:space="preserve">is </w:t>
      </w:r>
      <w:r w:rsidRPr="00643AE2">
        <w:t>being advertised</w:t>
      </w:r>
      <w:r>
        <w:t xml:space="preserve"> as </w:t>
      </w:r>
      <w:r w:rsidRPr="00643AE2">
        <w:rPr>
          <w:b/>
          <w:bCs/>
        </w:rPr>
        <w:t>set to 1</w:t>
      </w:r>
      <w:r w:rsidRPr="00643AE2">
        <w:t xml:space="preserve">. </w:t>
      </w:r>
    </w:p>
    <w:p w14:paraId="3ACBA519" w14:textId="481DB96A" w:rsidR="003604F9" w:rsidRPr="00643AE2" w:rsidRDefault="00643AE2" w:rsidP="00643AE2">
      <w:pPr>
        <w:pStyle w:val="BodyTextL25"/>
      </w:pPr>
      <w:r w:rsidRPr="00643AE2">
        <w:t xml:space="preserve">The prefix line still displays </w:t>
      </w:r>
      <w:r w:rsidRPr="00643AE2">
        <w:rPr>
          <w:b/>
          <w:bCs/>
        </w:rPr>
        <w:t>[LA]</w:t>
      </w:r>
      <w:r w:rsidRPr="00643AE2">
        <w:t xml:space="preserve">, confirming that the </w:t>
      </w:r>
      <w:r w:rsidRPr="00643AE2">
        <w:rPr>
          <w:b/>
          <w:bCs/>
        </w:rPr>
        <w:t>A (Autonomous) flag remains set</w:t>
      </w:r>
      <w:r w:rsidRPr="00643AE2">
        <w:t xml:space="preserve">, allowing hosts to continue using </w:t>
      </w:r>
      <w:r w:rsidRPr="00643AE2">
        <w:rPr>
          <w:b/>
          <w:bCs/>
        </w:rPr>
        <w:t>SLAAC</w:t>
      </w:r>
      <w:r w:rsidRPr="00643AE2">
        <w:t xml:space="preserve"> to generate their IPv6 global unicast addresses even while DHCPv6 is used for other configuration parameters.</w:t>
      </w:r>
    </w:p>
    <w:p w14:paraId="31899443" w14:textId="5EFCFD55" w:rsidR="003604F9" w:rsidRDefault="006C7640" w:rsidP="003604F9">
      <w:pPr>
        <w:pStyle w:val="Heading3"/>
      </w:pPr>
      <w:r w:rsidRPr="00A872A4">
        <w:t xml:space="preserve">Examine IPv6 </w:t>
      </w:r>
      <w:r w:rsidR="00863F54">
        <w:t>i</w:t>
      </w:r>
      <w:r w:rsidRPr="00A872A4">
        <w:t xml:space="preserve">nterface </w:t>
      </w:r>
      <w:r w:rsidR="00863F54">
        <w:t>i</w:t>
      </w:r>
      <w:r w:rsidRPr="00A872A4">
        <w:t>nformation</w:t>
      </w:r>
      <w:r>
        <w:t xml:space="preserve"> on G 1/0/23</w:t>
      </w:r>
      <w:r w:rsidR="003604F9">
        <w:t>.</w:t>
      </w:r>
    </w:p>
    <w:p w14:paraId="0609A290" w14:textId="79D6AE29" w:rsidR="003604F9" w:rsidRDefault="00144CB2" w:rsidP="00DE747F">
      <w:pPr>
        <w:pStyle w:val="BodyTextL25"/>
      </w:pPr>
      <w:r w:rsidRPr="00144CB2">
        <w:t xml:space="preserve">This output re-examines </w:t>
      </w:r>
      <w:r w:rsidRPr="00144CB2">
        <w:rPr>
          <w:b/>
          <w:bCs/>
        </w:rPr>
        <w:t>GigabitEthernet1/0/23</w:t>
      </w:r>
      <w:r w:rsidRPr="00144CB2">
        <w:t xml:space="preserve"> after configuring stateless DHCPv6, confirming how IPv6 hosts are instructed to obtain their addressing and configuration information.</w:t>
      </w:r>
    </w:p>
    <w:p w14:paraId="71693426" w14:textId="62F6B643" w:rsidR="00185CB0" w:rsidRPr="000002B5" w:rsidRDefault="00185CB0" w:rsidP="000002B5">
      <w:pPr>
        <w:pStyle w:val="CMD"/>
        <w:rPr>
          <w:b/>
          <w:bCs/>
        </w:rPr>
      </w:pPr>
      <w:r w:rsidRPr="00185CB0">
        <w:t>D1#</w:t>
      </w:r>
      <w:r>
        <w:t xml:space="preserve"> </w:t>
      </w:r>
      <w:r w:rsidRPr="000002B5">
        <w:rPr>
          <w:b/>
          <w:bCs/>
        </w:rPr>
        <w:t>show ipv6 interface g 1/0/23</w:t>
      </w:r>
    </w:p>
    <w:p w14:paraId="6C028BF7" w14:textId="77777777" w:rsidR="00185CB0" w:rsidRPr="00185CB0" w:rsidRDefault="00185CB0" w:rsidP="00185CB0">
      <w:pPr>
        <w:pStyle w:val="CMDOutput"/>
      </w:pPr>
      <w:r w:rsidRPr="00185CB0">
        <w:t>GigabitEthernet1/0/23 is up, line protocol is up</w:t>
      </w:r>
    </w:p>
    <w:p w14:paraId="38C06DCE" w14:textId="77777777" w:rsidR="00185CB0" w:rsidRPr="00185CB0" w:rsidRDefault="00185CB0" w:rsidP="00185CB0">
      <w:pPr>
        <w:pStyle w:val="CMDOutput"/>
      </w:pPr>
      <w:r w:rsidRPr="00185CB0">
        <w:t xml:space="preserve">  IPv6 is enabled, link-local address is FE80::23:1 </w:t>
      </w:r>
    </w:p>
    <w:p w14:paraId="4941410A" w14:textId="77777777" w:rsidR="00185CB0" w:rsidRPr="00185CB0" w:rsidRDefault="00185CB0" w:rsidP="00185CB0">
      <w:pPr>
        <w:pStyle w:val="CMDOutput"/>
      </w:pPr>
      <w:r w:rsidRPr="00185CB0">
        <w:t xml:space="preserve">  No Virtual link-local address(es):</w:t>
      </w:r>
    </w:p>
    <w:p w14:paraId="6769083A" w14:textId="77777777" w:rsidR="00185CB0" w:rsidRPr="00185CB0" w:rsidRDefault="00185CB0" w:rsidP="00185CB0">
      <w:pPr>
        <w:pStyle w:val="CMDOutput"/>
      </w:pPr>
      <w:r w:rsidRPr="00185CB0">
        <w:t xml:space="preserve">  Description: Link to PC</w:t>
      </w:r>
    </w:p>
    <w:p w14:paraId="436D92FB" w14:textId="77777777" w:rsidR="00185CB0" w:rsidRPr="00185CB0" w:rsidRDefault="00185CB0" w:rsidP="00185CB0">
      <w:pPr>
        <w:pStyle w:val="CMDOutput"/>
      </w:pPr>
      <w:r w:rsidRPr="00185CB0">
        <w:t xml:space="preserve">  Global unicast address(es):</w:t>
      </w:r>
    </w:p>
    <w:p w14:paraId="5DAC6EF7" w14:textId="77777777" w:rsidR="00185CB0" w:rsidRPr="00185CB0" w:rsidRDefault="00185CB0" w:rsidP="00185CB0">
      <w:pPr>
        <w:pStyle w:val="CMDOutput"/>
      </w:pPr>
      <w:r w:rsidRPr="00185CB0">
        <w:t xml:space="preserve">    2001:DB8:ACAD:23::1, subnet is 2001:DB8:ACAD:23::/64 </w:t>
      </w:r>
    </w:p>
    <w:p w14:paraId="3B29D405" w14:textId="77777777" w:rsidR="00185CB0" w:rsidRPr="00185CB0" w:rsidRDefault="00185CB0" w:rsidP="00185CB0">
      <w:pPr>
        <w:pStyle w:val="CMDOutput"/>
      </w:pPr>
      <w:r w:rsidRPr="00185CB0">
        <w:t xml:space="preserve">  Joined group address(es):</w:t>
      </w:r>
    </w:p>
    <w:p w14:paraId="4EB798EF" w14:textId="77777777" w:rsidR="00185CB0" w:rsidRPr="00185CB0" w:rsidRDefault="00185CB0" w:rsidP="00185CB0">
      <w:pPr>
        <w:pStyle w:val="CMDOutput"/>
      </w:pPr>
      <w:r w:rsidRPr="00185CB0">
        <w:t xml:space="preserve">    FF02::1</w:t>
      </w:r>
    </w:p>
    <w:p w14:paraId="7472EFD9" w14:textId="77777777" w:rsidR="00185CB0" w:rsidRPr="00185CB0" w:rsidRDefault="00185CB0" w:rsidP="00185CB0">
      <w:pPr>
        <w:pStyle w:val="CMDOutput"/>
      </w:pPr>
      <w:r w:rsidRPr="00185CB0">
        <w:t xml:space="preserve">    FF02::2</w:t>
      </w:r>
    </w:p>
    <w:p w14:paraId="78684EAA" w14:textId="77777777" w:rsidR="00185CB0" w:rsidRPr="00185CB0" w:rsidRDefault="00185CB0" w:rsidP="00185CB0">
      <w:pPr>
        <w:pStyle w:val="CMDOutput"/>
      </w:pPr>
      <w:r w:rsidRPr="00185CB0">
        <w:lastRenderedPageBreak/>
        <w:t xml:space="preserve">    FF02::1:2</w:t>
      </w:r>
    </w:p>
    <w:p w14:paraId="549ED342" w14:textId="77777777" w:rsidR="00185CB0" w:rsidRPr="00185CB0" w:rsidRDefault="00185CB0" w:rsidP="00185CB0">
      <w:pPr>
        <w:pStyle w:val="CMDOutput"/>
      </w:pPr>
      <w:r w:rsidRPr="00185CB0">
        <w:t xml:space="preserve">    FF02::1:FF00:1</w:t>
      </w:r>
    </w:p>
    <w:p w14:paraId="6C1B5C6C" w14:textId="77777777" w:rsidR="00185CB0" w:rsidRPr="00185CB0" w:rsidRDefault="00185CB0" w:rsidP="00185CB0">
      <w:pPr>
        <w:pStyle w:val="CMDOutput"/>
      </w:pPr>
      <w:r w:rsidRPr="00185CB0">
        <w:t xml:space="preserve">    FF02::1:FF23:1</w:t>
      </w:r>
    </w:p>
    <w:p w14:paraId="70B58614" w14:textId="77777777" w:rsidR="00185CB0" w:rsidRPr="00185CB0" w:rsidRDefault="00185CB0" w:rsidP="00185CB0">
      <w:pPr>
        <w:pStyle w:val="CMDOutput"/>
      </w:pPr>
      <w:r w:rsidRPr="00185CB0">
        <w:t xml:space="preserve">    </w:t>
      </w:r>
      <w:r w:rsidRPr="001D32AB">
        <w:rPr>
          <w:highlight w:val="yellow"/>
        </w:rPr>
        <w:t>FF05::1:3</w:t>
      </w:r>
    </w:p>
    <w:p w14:paraId="7EE5AE5D" w14:textId="77777777" w:rsidR="00185CB0" w:rsidRPr="00185CB0" w:rsidRDefault="00185CB0" w:rsidP="00185CB0">
      <w:pPr>
        <w:pStyle w:val="CMDOutput"/>
      </w:pPr>
      <w:r w:rsidRPr="00185CB0">
        <w:t xml:space="preserve">  MTU is 1500 bytes</w:t>
      </w:r>
    </w:p>
    <w:p w14:paraId="4C5F24CA" w14:textId="77777777" w:rsidR="00185CB0" w:rsidRPr="00185CB0" w:rsidRDefault="00185CB0" w:rsidP="00185CB0">
      <w:pPr>
        <w:pStyle w:val="CMDOutput"/>
      </w:pPr>
      <w:r w:rsidRPr="00185CB0">
        <w:t xml:space="preserve">  ICMP error messages limited to one every 100 milliseconds</w:t>
      </w:r>
    </w:p>
    <w:p w14:paraId="79132EB9" w14:textId="77777777" w:rsidR="00185CB0" w:rsidRPr="00185CB0" w:rsidRDefault="00185CB0" w:rsidP="00185CB0">
      <w:pPr>
        <w:pStyle w:val="CMDOutput"/>
      </w:pPr>
      <w:r w:rsidRPr="00185CB0">
        <w:t xml:space="preserve">  ICMP redirects are enabled</w:t>
      </w:r>
    </w:p>
    <w:p w14:paraId="6FF46B23" w14:textId="77777777" w:rsidR="00185CB0" w:rsidRPr="00185CB0" w:rsidRDefault="00185CB0" w:rsidP="00185CB0">
      <w:pPr>
        <w:pStyle w:val="CMDOutput"/>
      </w:pPr>
      <w:r w:rsidRPr="00185CB0">
        <w:t xml:space="preserve">  ICMP unreachables are sent</w:t>
      </w:r>
    </w:p>
    <w:p w14:paraId="0EBF0857" w14:textId="77777777" w:rsidR="00185CB0" w:rsidRPr="00185CB0" w:rsidRDefault="00185CB0" w:rsidP="00185CB0">
      <w:pPr>
        <w:pStyle w:val="CMDOutput"/>
      </w:pPr>
      <w:r w:rsidRPr="00185CB0">
        <w:t xml:space="preserve">  ND DAD is enabled, number of DAD attempts: 1</w:t>
      </w:r>
    </w:p>
    <w:p w14:paraId="51AFB75D" w14:textId="77777777" w:rsidR="00185CB0" w:rsidRPr="00185CB0" w:rsidRDefault="00185CB0" w:rsidP="00185CB0">
      <w:pPr>
        <w:pStyle w:val="CMDOutput"/>
      </w:pPr>
      <w:r w:rsidRPr="00185CB0">
        <w:t xml:space="preserve">  ND reachable time is 30000 milliseconds (using 30000)</w:t>
      </w:r>
    </w:p>
    <w:p w14:paraId="5D1A48BE" w14:textId="77777777" w:rsidR="00185CB0" w:rsidRPr="00185CB0" w:rsidRDefault="00185CB0" w:rsidP="00185CB0">
      <w:pPr>
        <w:pStyle w:val="CMDOutput"/>
      </w:pPr>
      <w:r w:rsidRPr="00185CB0">
        <w:t xml:space="preserve">  ND advertised reachable time is 0 (unspecified)</w:t>
      </w:r>
    </w:p>
    <w:p w14:paraId="546598AF" w14:textId="77777777" w:rsidR="00185CB0" w:rsidRPr="00185CB0" w:rsidRDefault="00185CB0" w:rsidP="00185CB0">
      <w:pPr>
        <w:pStyle w:val="CMDOutput"/>
      </w:pPr>
      <w:r w:rsidRPr="00185CB0">
        <w:t xml:space="preserve">  ND advertised retransmit interval is 0 (unspecified)</w:t>
      </w:r>
    </w:p>
    <w:p w14:paraId="589F4E7C" w14:textId="77777777" w:rsidR="00185CB0" w:rsidRPr="00185CB0" w:rsidRDefault="00185CB0" w:rsidP="00185CB0">
      <w:pPr>
        <w:pStyle w:val="CMDOutput"/>
      </w:pPr>
      <w:r w:rsidRPr="00185CB0">
        <w:t xml:space="preserve">  ND router advertisements are sent every 200 seconds</w:t>
      </w:r>
    </w:p>
    <w:p w14:paraId="7292CDE0" w14:textId="77777777" w:rsidR="00185CB0" w:rsidRPr="00185CB0" w:rsidRDefault="00185CB0" w:rsidP="00185CB0">
      <w:pPr>
        <w:pStyle w:val="CMDOutput"/>
      </w:pPr>
      <w:r w:rsidRPr="00185CB0">
        <w:t xml:space="preserve">  ND router advertisements live for 1800 seconds</w:t>
      </w:r>
    </w:p>
    <w:p w14:paraId="04F0FA9F" w14:textId="77777777" w:rsidR="00185CB0" w:rsidRPr="00185CB0" w:rsidRDefault="00185CB0" w:rsidP="00185CB0">
      <w:pPr>
        <w:pStyle w:val="CMDOutput"/>
      </w:pPr>
      <w:r w:rsidRPr="00185CB0">
        <w:t xml:space="preserve">  ND advertised default router preference is Medium</w:t>
      </w:r>
    </w:p>
    <w:p w14:paraId="2BCB5D23" w14:textId="77777777" w:rsidR="00185CB0" w:rsidRPr="00185CB0" w:rsidRDefault="00185CB0" w:rsidP="00185CB0">
      <w:pPr>
        <w:pStyle w:val="CMDOutput"/>
      </w:pPr>
      <w:r w:rsidRPr="00185CB0">
        <w:t xml:space="preserve">  </w:t>
      </w:r>
      <w:r w:rsidRPr="00185CB0">
        <w:rPr>
          <w:highlight w:val="yellow"/>
        </w:rPr>
        <w:t>Hosts use stateless autoconfig for addresses.</w:t>
      </w:r>
    </w:p>
    <w:p w14:paraId="33C0C41C" w14:textId="77777777" w:rsidR="00185CB0" w:rsidRPr="00185CB0" w:rsidRDefault="00185CB0" w:rsidP="00185CB0">
      <w:pPr>
        <w:pStyle w:val="CMDOutput"/>
      </w:pPr>
      <w:r w:rsidRPr="00185CB0">
        <w:t xml:space="preserve">  </w:t>
      </w:r>
      <w:r w:rsidRPr="00185CB0">
        <w:rPr>
          <w:highlight w:val="yellow"/>
        </w:rPr>
        <w:t>Hosts use DHCP to obtain other configuration.</w:t>
      </w:r>
    </w:p>
    <w:p w14:paraId="3333244B" w14:textId="21939FE7" w:rsidR="001D32AB" w:rsidRPr="001D32AB" w:rsidRDefault="001D32AB" w:rsidP="00144CB2">
      <w:pPr>
        <w:pStyle w:val="Bulletlevel1"/>
      </w:pPr>
      <w:r w:rsidRPr="001D32AB">
        <w:rPr>
          <w:b/>
          <w:bCs/>
        </w:rPr>
        <w:t>FF05::1:3</w:t>
      </w:r>
      <w:r w:rsidR="00E83F2B">
        <w:t xml:space="preserve"> - </w:t>
      </w:r>
      <w:r w:rsidRPr="001D32AB">
        <w:t>Th</w:t>
      </w:r>
      <w:r>
        <w:t>is</w:t>
      </w:r>
      <w:r w:rsidRPr="001D32AB">
        <w:t xml:space="preserve"> multicast address indicates that the interface has joined the </w:t>
      </w:r>
      <w:r w:rsidRPr="001D32AB">
        <w:rPr>
          <w:b/>
          <w:bCs/>
        </w:rPr>
        <w:t>site-local multicast group for all DHCPv6 servers</w:t>
      </w:r>
      <w:r w:rsidRPr="001D32AB">
        <w:t>, which is used for DHCPv6 communication beyond the local link within the same site.</w:t>
      </w:r>
    </w:p>
    <w:p w14:paraId="060BB6B5" w14:textId="37BD9ECF" w:rsidR="00144CB2" w:rsidRPr="00144CB2" w:rsidRDefault="00144CB2" w:rsidP="00144CB2">
      <w:pPr>
        <w:pStyle w:val="Bulletlevel1"/>
      </w:pPr>
      <w:r w:rsidRPr="00144CB2">
        <w:rPr>
          <w:b/>
          <w:bCs/>
        </w:rPr>
        <w:t>Hosts use stateless autoconfig for addresses</w:t>
      </w:r>
      <w:r w:rsidR="00E83F2B">
        <w:t xml:space="preserve"> - </w:t>
      </w:r>
      <w:r w:rsidRPr="00144CB2">
        <w:t xml:space="preserve">This indicates that the </w:t>
      </w:r>
      <w:r w:rsidRPr="00144CB2">
        <w:rPr>
          <w:b/>
          <w:bCs/>
        </w:rPr>
        <w:t>A (Autonomous) flag</w:t>
      </w:r>
      <w:r w:rsidRPr="00144CB2">
        <w:t xml:space="preserve"> is set in Router Advertisements, allowing hosts to continue using </w:t>
      </w:r>
      <w:r w:rsidRPr="00144CB2">
        <w:rPr>
          <w:b/>
          <w:bCs/>
        </w:rPr>
        <w:t>SLAAC</w:t>
      </w:r>
      <w:r w:rsidRPr="00144CB2">
        <w:t xml:space="preserve"> to generate their IPv6 global unicast addresses.</w:t>
      </w:r>
    </w:p>
    <w:p w14:paraId="46448931" w14:textId="1CD3CE05" w:rsidR="003604F9" w:rsidRDefault="00144CB2" w:rsidP="00EE39CB">
      <w:pPr>
        <w:pStyle w:val="Bulletlevel1"/>
      </w:pPr>
      <w:r w:rsidRPr="00144CB2">
        <w:rPr>
          <w:b/>
          <w:bCs/>
        </w:rPr>
        <w:t>Hosts use DHCP to obtain other configuration</w:t>
      </w:r>
      <w:r w:rsidR="00E83F2B">
        <w:t xml:space="preserve"> - </w:t>
      </w:r>
      <w:r w:rsidRPr="00144CB2">
        <w:t xml:space="preserve">This indicates that the </w:t>
      </w:r>
      <w:r w:rsidRPr="00144CB2">
        <w:rPr>
          <w:b/>
          <w:bCs/>
        </w:rPr>
        <w:t>O (Other Configuration) flag</w:t>
      </w:r>
      <w:r w:rsidRPr="00144CB2">
        <w:t xml:space="preserve"> is set, instructing hosts to use </w:t>
      </w:r>
      <w:r w:rsidRPr="00144CB2">
        <w:rPr>
          <w:b/>
          <w:bCs/>
        </w:rPr>
        <w:t>DHCPv6</w:t>
      </w:r>
      <w:r w:rsidRPr="00144CB2">
        <w:t xml:space="preserve"> to obtain additional, non-address configuration </w:t>
      </w:r>
      <w:r>
        <w:t xml:space="preserve">(generic) </w:t>
      </w:r>
      <w:r w:rsidRPr="00144CB2">
        <w:t>information such as DNS servers and domain names.</w:t>
      </w:r>
    </w:p>
    <w:p w14:paraId="4E4FF54A" w14:textId="60962B52" w:rsidR="003604F9" w:rsidRDefault="00B57EFF" w:rsidP="003604F9">
      <w:pPr>
        <w:pStyle w:val="Heading3"/>
      </w:pPr>
      <w:r>
        <w:t xml:space="preserve">Verify IPv6 </w:t>
      </w:r>
      <w:r w:rsidR="00863F54">
        <w:t>a</w:t>
      </w:r>
      <w:r>
        <w:t>ddressing on PC1</w:t>
      </w:r>
      <w:r w:rsidR="003604F9">
        <w:t>.</w:t>
      </w:r>
    </w:p>
    <w:p w14:paraId="6C820593" w14:textId="58DAA0E8" w:rsidR="003604F9" w:rsidRDefault="00A41B06" w:rsidP="00DE747F">
      <w:pPr>
        <w:pStyle w:val="BodyTextL25"/>
      </w:pPr>
      <w:r w:rsidRPr="00A41B06">
        <w:t xml:space="preserve">This output verifies the IPv6 configuration on the PC after </w:t>
      </w:r>
      <w:r w:rsidRPr="00A41B06">
        <w:rPr>
          <w:b/>
          <w:bCs/>
        </w:rPr>
        <w:t>stateless DHCPv6</w:t>
      </w:r>
      <w:r w:rsidRPr="00A41B06">
        <w:t xml:space="preserve"> has been enabled, showing that the host continues to use </w:t>
      </w:r>
      <w:r w:rsidRPr="00A41B06">
        <w:rPr>
          <w:b/>
          <w:bCs/>
        </w:rPr>
        <w:t>SLAAC for IPv6 addressing</w:t>
      </w:r>
      <w:r w:rsidRPr="00A41B06">
        <w:t xml:space="preserve"> while receiving </w:t>
      </w:r>
      <w:r w:rsidRPr="00A41B06">
        <w:rPr>
          <w:b/>
          <w:bCs/>
        </w:rPr>
        <w:t>DNS and domain information from the DHCPv6 server</w:t>
      </w:r>
      <w:r w:rsidR="003604F9">
        <w:t xml:space="preserve">. </w:t>
      </w:r>
    </w:p>
    <w:p w14:paraId="7817D730" w14:textId="77777777" w:rsidR="00E95B0E" w:rsidRPr="00E95B0E" w:rsidRDefault="00E95B0E" w:rsidP="000002B5">
      <w:pPr>
        <w:pStyle w:val="CMD"/>
        <w:rPr>
          <w:b/>
          <w:bCs/>
        </w:rPr>
      </w:pPr>
      <w:r w:rsidRPr="00E95B0E">
        <w:t xml:space="preserve">C:\Users\Student&gt; </w:t>
      </w:r>
      <w:r w:rsidRPr="00E95B0E">
        <w:rPr>
          <w:b/>
          <w:bCs/>
        </w:rPr>
        <w:t>ipconfig /all</w:t>
      </w:r>
    </w:p>
    <w:p w14:paraId="45A73197" w14:textId="77777777" w:rsidR="00E95B0E" w:rsidRDefault="00E95B0E" w:rsidP="00E95B0E">
      <w:pPr>
        <w:pStyle w:val="CMDOutput"/>
      </w:pPr>
    </w:p>
    <w:p w14:paraId="3F6877D9" w14:textId="77777777" w:rsidR="00E95B0E" w:rsidRDefault="00E95B0E" w:rsidP="00E95B0E">
      <w:pPr>
        <w:pStyle w:val="CMDOutput"/>
      </w:pPr>
      <w:r>
        <w:t>Windows IP Configuration</w:t>
      </w:r>
    </w:p>
    <w:p w14:paraId="25CAA01E" w14:textId="77777777" w:rsidR="00E95B0E" w:rsidRDefault="00E95B0E" w:rsidP="00E95B0E">
      <w:pPr>
        <w:pStyle w:val="CMDOutput"/>
      </w:pPr>
    </w:p>
    <w:p w14:paraId="696D6208" w14:textId="77777777" w:rsidR="00E95B0E" w:rsidRDefault="00E95B0E" w:rsidP="00E95B0E">
      <w:pPr>
        <w:pStyle w:val="CMDOutput"/>
      </w:pPr>
      <w:r>
        <w:t xml:space="preserve">   Host Name . . . . . . . . . . . . : DESKTOP-3FR7RKA</w:t>
      </w:r>
    </w:p>
    <w:p w14:paraId="2456C385" w14:textId="77777777" w:rsidR="00E95B0E" w:rsidRDefault="00E95B0E" w:rsidP="00E95B0E">
      <w:pPr>
        <w:pStyle w:val="CMDOutput"/>
      </w:pPr>
      <w:r>
        <w:t xml:space="preserve">   Primary Dns Suffix  . . . . . . . :</w:t>
      </w:r>
    </w:p>
    <w:p w14:paraId="2F978D66" w14:textId="77777777" w:rsidR="00E95B0E" w:rsidRDefault="00E95B0E" w:rsidP="00E95B0E">
      <w:pPr>
        <w:pStyle w:val="CMDOutput"/>
      </w:pPr>
      <w:r>
        <w:t xml:space="preserve">   Node Type . . . . . . . . . . . . : Hybrid</w:t>
      </w:r>
    </w:p>
    <w:p w14:paraId="641851DA" w14:textId="77777777" w:rsidR="00E95B0E" w:rsidRDefault="00E95B0E" w:rsidP="00E95B0E">
      <w:pPr>
        <w:pStyle w:val="CMDOutput"/>
      </w:pPr>
      <w:r>
        <w:t xml:space="preserve">   IP Routing Enabled. . . . . . . . : No</w:t>
      </w:r>
    </w:p>
    <w:p w14:paraId="14090332" w14:textId="77777777" w:rsidR="00E95B0E" w:rsidRDefault="00E95B0E" w:rsidP="00E95B0E">
      <w:pPr>
        <w:pStyle w:val="CMDOutput"/>
      </w:pPr>
      <w:r>
        <w:t xml:space="preserve">   WINS Proxy Enabled. . . . . . . . : No</w:t>
      </w:r>
    </w:p>
    <w:p w14:paraId="12168BC1" w14:textId="38CC5754" w:rsidR="00E95B0E" w:rsidRDefault="00E95B0E" w:rsidP="00E95B0E">
      <w:pPr>
        <w:pStyle w:val="CMDOutput"/>
      </w:pPr>
      <w:r>
        <w:t xml:space="preserve">   </w:t>
      </w:r>
      <w:r w:rsidRPr="00E95B0E">
        <w:rPr>
          <w:highlight w:val="yellow"/>
        </w:rPr>
        <w:t>DNS Suffix Search List. . . . . . : www.example.com</w:t>
      </w:r>
    </w:p>
    <w:p w14:paraId="3550AB77" w14:textId="77777777" w:rsidR="00E95B0E" w:rsidRPr="00E95B0E" w:rsidRDefault="00E95B0E" w:rsidP="00E95B0E">
      <w:pPr>
        <w:pStyle w:val="CMDOutput"/>
      </w:pPr>
    </w:p>
    <w:p w14:paraId="3A265016" w14:textId="77777777" w:rsidR="00E95B0E" w:rsidRPr="00E95B0E" w:rsidRDefault="00E95B0E" w:rsidP="00E95B0E">
      <w:pPr>
        <w:pStyle w:val="CMDOutput"/>
      </w:pPr>
      <w:r w:rsidRPr="00E95B0E">
        <w:t>Ethernet adapter Ethernet0:</w:t>
      </w:r>
    </w:p>
    <w:p w14:paraId="6ADB3AD9" w14:textId="77777777" w:rsidR="00E95B0E" w:rsidRPr="00E95B0E" w:rsidRDefault="00E95B0E" w:rsidP="00E95B0E">
      <w:pPr>
        <w:pStyle w:val="CMDOutput"/>
      </w:pPr>
    </w:p>
    <w:p w14:paraId="776D9562" w14:textId="77777777" w:rsidR="00E95B0E" w:rsidRPr="00E95B0E" w:rsidRDefault="00E95B0E" w:rsidP="00E95B0E">
      <w:pPr>
        <w:pStyle w:val="CMDOutput"/>
      </w:pPr>
      <w:r w:rsidRPr="00E95B0E">
        <w:t xml:space="preserve">   Connection-specific DNS Suffix  . : example.netacad.com</w:t>
      </w:r>
    </w:p>
    <w:p w14:paraId="4208C8DD" w14:textId="77777777" w:rsidR="00E95B0E" w:rsidRPr="00E95B0E" w:rsidRDefault="00E95B0E" w:rsidP="00E95B0E">
      <w:pPr>
        <w:pStyle w:val="CMDOutput"/>
      </w:pPr>
      <w:r w:rsidRPr="00E95B0E">
        <w:t xml:space="preserve">   Description . . . . . . . . . . . : Intel(R) 82574L Gigabit Network Connection</w:t>
      </w:r>
    </w:p>
    <w:p w14:paraId="660E8E4A" w14:textId="77777777" w:rsidR="00E95B0E" w:rsidRPr="00E95B0E" w:rsidRDefault="00E95B0E" w:rsidP="00E95B0E">
      <w:pPr>
        <w:pStyle w:val="CMDOutput"/>
      </w:pPr>
      <w:r w:rsidRPr="00E95B0E">
        <w:t xml:space="preserve">   Physical Address. . . . . . . . . : 00-50-56-A8-68-59</w:t>
      </w:r>
    </w:p>
    <w:p w14:paraId="57759C13" w14:textId="77777777" w:rsidR="00E95B0E" w:rsidRPr="00E95B0E" w:rsidRDefault="00E95B0E" w:rsidP="00E95B0E">
      <w:pPr>
        <w:pStyle w:val="CMDOutput"/>
      </w:pPr>
      <w:r w:rsidRPr="00E95B0E">
        <w:t xml:space="preserve">   DHCP Enabled. . . . . . . . . . . : Yes</w:t>
      </w:r>
    </w:p>
    <w:p w14:paraId="55F17405" w14:textId="77777777" w:rsidR="00E95B0E" w:rsidRPr="00E95B0E" w:rsidRDefault="00E95B0E" w:rsidP="00E95B0E">
      <w:pPr>
        <w:pStyle w:val="CMDOutput"/>
      </w:pPr>
      <w:r w:rsidRPr="00E95B0E">
        <w:lastRenderedPageBreak/>
        <w:t xml:space="preserve">   Autoconfiguration Enabled . . . . : Yes</w:t>
      </w:r>
    </w:p>
    <w:p w14:paraId="2AFCCBF8" w14:textId="77777777" w:rsidR="00E95B0E" w:rsidRPr="00E95B0E" w:rsidRDefault="00E95B0E" w:rsidP="00E95B0E">
      <w:pPr>
        <w:pStyle w:val="CMDOutput"/>
      </w:pPr>
      <w:r w:rsidRPr="00E95B0E">
        <w:t xml:space="preserve">   </w:t>
      </w:r>
      <w:r w:rsidRPr="00E95B0E">
        <w:rPr>
          <w:highlight w:val="yellow"/>
        </w:rPr>
        <w:t>IPv6 Address</w:t>
      </w:r>
      <w:r w:rsidRPr="00E95B0E">
        <w:t xml:space="preserve">. . . . . . . . . . . : </w:t>
      </w:r>
      <w:r w:rsidRPr="00E95B0E">
        <w:rPr>
          <w:highlight w:val="yellow"/>
        </w:rPr>
        <w:t>2001:db8:acad:23:61a4:5032:564f:f329(Preferred)</w:t>
      </w:r>
    </w:p>
    <w:p w14:paraId="3F29AF01" w14:textId="01BE1C76" w:rsidR="00E95B0E" w:rsidRPr="00E95B0E" w:rsidRDefault="00E95B0E" w:rsidP="00E95B0E">
      <w:pPr>
        <w:pStyle w:val="CMDOutput"/>
      </w:pPr>
      <w:r w:rsidRPr="00E95B0E">
        <w:t xml:space="preserve">   </w:t>
      </w:r>
      <w:r w:rsidRPr="00E95B0E">
        <w:rPr>
          <w:highlight w:val="yellow"/>
        </w:rPr>
        <w:t>Temporary IPv6 Address</w:t>
      </w:r>
      <w:r w:rsidRPr="00E95B0E">
        <w:t xml:space="preserve">. . . . . . : </w:t>
      </w:r>
      <w:r w:rsidRPr="00E95B0E">
        <w:rPr>
          <w:highlight w:val="yellow"/>
        </w:rPr>
        <w:t>2001:db8:acad:23:4cce:e25b:425b:4d09(Preferred)</w:t>
      </w:r>
    </w:p>
    <w:p w14:paraId="3D2B7EE6" w14:textId="0B7E452C" w:rsidR="00E95B0E" w:rsidRPr="00E95B0E" w:rsidRDefault="00E95B0E" w:rsidP="00E95B0E">
      <w:pPr>
        <w:pStyle w:val="CMDOutput"/>
      </w:pPr>
      <w:r w:rsidRPr="00E95B0E">
        <w:t xml:space="preserve">   </w:t>
      </w:r>
      <w:r w:rsidRPr="004A2C27">
        <w:rPr>
          <w:highlight w:val="yellow"/>
        </w:rPr>
        <w:t>Link-local IPv6 Address</w:t>
      </w:r>
      <w:r w:rsidRPr="00E95B0E">
        <w:t xml:space="preserve"> . . . . . : </w:t>
      </w:r>
      <w:r w:rsidR="00295D43" w:rsidRPr="00295D43">
        <w:rPr>
          <w:highlight w:val="yellow"/>
        </w:rPr>
        <w:t>fe80::6915:c0d:6c6d:2377%14</w:t>
      </w:r>
      <w:r w:rsidRPr="004A2C27">
        <w:rPr>
          <w:highlight w:val="yellow"/>
        </w:rPr>
        <w:t>(Preferred)</w:t>
      </w:r>
    </w:p>
    <w:p w14:paraId="48B0069C" w14:textId="77777777" w:rsidR="00E95B0E" w:rsidRPr="00E95B0E" w:rsidRDefault="00E95B0E" w:rsidP="00E95B0E">
      <w:pPr>
        <w:pStyle w:val="CMDOutput"/>
      </w:pPr>
      <w:r w:rsidRPr="00E95B0E">
        <w:t xml:space="preserve">   IPv4 Address. . . . . . . . . . . : 10.23.0.3(Preferred)</w:t>
      </w:r>
    </w:p>
    <w:p w14:paraId="23FA6C56" w14:textId="77777777" w:rsidR="00E95B0E" w:rsidRPr="00E95B0E" w:rsidRDefault="00E95B0E" w:rsidP="00E95B0E">
      <w:pPr>
        <w:pStyle w:val="CMDOutput"/>
      </w:pPr>
      <w:r w:rsidRPr="00E95B0E">
        <w:t xml:space="preserve">   Subnet Mask . . . . . . . . . . . : 255.255.0.0</w:t>
      </w:r>
    </w:p>
    <w:p w14:paraId="591AD4AA" w14:textId="77777777" w:rsidR="00E95B0E" w:rsidRPr="00E95B0E" w:rsidRDefault="00E95B0E" w:rsidP="00E95B0E">
      <w:pPr>
        <w:pStyle w:val="CMDOutput"/>
      </w:pPr>
      <w:r w:rsidRPr="00E95B0E">
        <w:t xml:space="preserve">   Lease Obtained. . . . . . . . . . : Thursday, January 22, 2026 7:13:35 AM</w:t>
      </w:r>
    </w:p>
    <w:p w14:paraId="755D6B26" w14:textId="77777777" w:rsidR="00E95B0E" w:rsidRPr="00E95B0E" w:rsidRDefault="00E95B0E" w:rsidP="00E95B0E">
      <w:pPr>
        <w:pStyle w:val="CMDOutput"/>
      </w:pPr>
      <w:r w:rsidRPr="00E95B0E">
        <w:t xml:space="preserve">   Lease Expires . . . . . . . . . . : Friday, January 23, 2026 7:13:34 AM</w:t>
      </w:r>
    </w:p>
    <w:p w14:paraId="1BE49881" w14:textId="77777777" w:rsidR="00E95B0E" w:rsidRPr="00E95B0E" w:rsidRDefault="00E95B0E" w:rsidP="00E95B0E">
      <w:pPr>
        <w:pStyle w:val="CMDOutput"/>
      </w:pPr>
      <w:r w:rsidRPr="00E95B0E">
        <w:t xml:space="preserve">   Default Gateway . . . . . . . . . : fe80::23:1%14</w:t>
      </w:r>
    </w:p>
    <w:p w14:paraId="2BBB3E8B" w14:textId="77777777" w:rsidR="00E95B0E" w:rsidRPr="00E95B0E" w:rsidRDefault="00E95B0E" w:rsidP="00E95B0E">
      <w:pPr>
        <w:pStyle w:val="CMDOutput"/>
      </w:pPr>
      <w:r w:rsidRPr="00E95B0E">
        <w:t xml:space="preserve">                                       10.23.0.1</w:t>
      </w:r>
    </w:p>
    <w:p w14:paraId="495B1E62" w14:textId="77777777" w:rsidR="00E95B0E" w:rsidRPr="00E95B0E" w:rsidRDefault="00E95B0E" w:rsidP="00E95B0E">
      <w:pPr>
        <w:pStyle w:val="CMDOutput"/>
      </w:pPr>
      <w:r w:rsidRPr="00E95B0E">
        <w:t xml:space="preserve">   DHCP Server . . . . . . . . . . . : 10.23.0.1</w:t>
      </w:r>
    </w:p>
    <w:p w14:paraId="47A95ECE" w14:textId="77777777" w:rsidR="00E95B0E" w:rsidRPr="00E95B0E" w:rsidRDefault="00E95B0E" w:rsidP="00E95B0E">
      <w:pPr>
        <w:pStyle w:val="CMDOutput"/>
      </w:pPr>
      <w:r w:rsidRPr="00E95B0E">
        <w:t xml:space="preserve">   DHCPv6 IAID . . . . . . . . . . . : 50334761</w:t>
      </w:r>
    </w:p>
    <w:p w14:paraId="47A6F06F" w14:textId="77777777" w:rsidR="00E95B0E" w:rsidRPr="00E95B0E" w:rsidRDefault="00E95B0E" w:rsidP="00E95B0E">
      <w:pPr>
        <w:pStyle w:val="CMDOutput"/>
      </w:pPr>
      <w:r w:rsidRPr="00E95B0E">
        <w:t xml:space="preserve">   DHCPv6 Client DUID. . . . . . . . : 00-01-00-01-31-03-ED-25-00-50-56-A8-68-59</w:t>
      </w:r>
    </w:p>
    <w:p w14:paraId="6A62A5DE" w14:textId="0A9EEEF1" w:rsidR="00E95B0E" w:rsidRPr="00E95B0E" w:rsidRDefault="00E95B0E" w:rsidP="00E95B0E">
      <w:pPr>
        <w:pStyle w:val="CMDOutput"/>
      </w:pPr>
      <w:r w:rsidRPr="00E95B0E">
        <w:t xml:space="preserve">   </w:t>
      </w:r>
      <w:r w:rsidRPr="00DB7B50">
        <w:rPr>
          <w:highlight w:val="yellow"/>
        </w:rPr>
        <w:t>DNS Servers</w:t>
      </w:r>
      <w:r w:rsidRPr="00E95B0E">
        <w:t xml:space="preserve"> . . . . . . . . . . . : </w:t>
      </w:r>
      <w:r w:rsidRPr="00DB7B50">
        <w:rPr>
          <w:highlight w:val="yellow"/>
        </w:rPr>
        <w:t>2001:db8:acad:</w:t>
      </w:r>
      <w:r w:rsidR="00DB7B50" w:rsidRPr="00DB7B50">
        <w:rPr>
          <w:highlight w:val="yellow"/>
        </w:rPr>
        <w:t>88</w:t>
      </w:r>
      <w:r w:rsidRPr="00DB7B50">
        <w:rPr>
          <w:highlight w:val="yellow"/>
        </w:rPr>
        <w:t>::</w:t>
      </w:r>
      <w:r w:rsidR="00DB7B50" w:rsidRPr="00DB7B50">
        <w:rPr>
          <w:highlight w:val="yellow"/>
        </w:rPr>
        <w:t>8888</w:t>
      </w:r>
    </w:p>
    <w:p w14:paraId="658223CB" w14:textId="77777777" w:rsidR="00E95B0E" w:rsidRPr="00E95B0E" w:rsidRDefault="00E95B0E" w:rsidP="00E95B0E">
      <w:pPr>
        <w:pStyle w:val="CMDOutput"/>
      </w:pPr>
      <w:r w:rsidRPr="00E95B0E">
        <w:t xml:space="preserve">   NetBIOS over Tcpip. . . . . . . . : Enabled</w:t>
      </w:r>
    </w:p>
    <w:p w14:paraId="4CA3FD09" w14:textId="77777777" w:rsidR="00E95B0E" w:rsidRPr="00E95B0E" w:rsidRDefault="00E95B0E" w:rsidP="00E95B0E">
      <w:pPr>
        <w:pStyle w:val="CMDOutput"/>
      </w:pPr>
      <w:r w:rsidRPr="00E95B0E">
        <w:t>&lt;output omitted&gt;</w:t>
      </w:r>
    </w:p>
    <w:p w14:paraId="65974F12" w14:textId="0402F448" w:rsidR="007253DF" w:rsidRPr="007253DF" w:rsidRDefault="007253DF" w:rsidP="007253DF">
      <w:pPr>
        <w:pStyle w:val="BodyTextL25"/>
      </w:pPr>
      <w:r>
        <w:t xml:space="preserve">The following is an explanation of the highlighted output. </w:t>
      </w:r>
    </w:p>
    <w:p w14:paraId="1DF05ED7" w14:textId="60ECFA47" w:rsidR="00295D43" w:rsidRPr="00295D43" w:rsidRDefault="00295D43" w:rsidP="00295D43">
      <w:pPr>
        <w:pStyle w:val="Bulletlevel1"/>
      </w:pPr>
      <w:r w:rsidRPr="00295D43">
        <w:rPr>
          <w:b/>
          <w:bCs/>
        </w:rPr>
        <w:t>DNS Suffix Search List</w:t>
      </w:r>
      <w:r w:rsidR="00E83F2B">
        <w:t xml:space="preserve"> - </w:t>
      </w:r>
      <w:r w:rsidRPr="00295D43">
        <w:t xml:space="preserve">The appearance of </w:t>
      </w:r>
      <w:r w:rsidRPr="00295D43">
        <w:rPr>
          <w:b/>
          <w:bCs/>
        </w:rPr>
        <w:t>www.example.com</w:t>
      </w:r>
      <w:r w:rsidRPr="00295D43">
        <w:t xml:space="preserve"> confirms that the DNS suffix search list is now being learned from the </w:t>
      </w:r>
      <w:r w:rsidRPr="00295D43">
        <w:rPr>
          <w:b/>
          <w:bCs/>
        </w:rPr>
        <w:t>stateless DHCPv6 server</w:t>
      </w:r>
      <w:r w:rsidRPr="00295D43">
        <w:t>, which was not available when using SLAAC alone.</w:t>
      </w:r>
    </w:p>
    <w:p w14:paraId="297323F1" w14:textId="0730A53F" w:rsidR="00295D43" w:rsidRPr="00295D43" w:rsidRDefault="00295D43" w:rsidP="00295D43">
      <w:pPr>
        <w:pStyle w:val="Bulletlevel1"/>
      </w:pPr>
      <w:r w:rsidRPr="00295D43">
        <w:rPr>
          <w:b/>
          <w:bCs/>
        </w:rPr>
        <w:t>IPv6 Address (stable GUA</w:t>
      </w:r>
      <w:r w:rsidR="00E83F2B">
        <w:t xml:space="preserve"> - </w:t>
      </w:r>
      <w:r w:rsidRPr="00295D43">
        <w:t xml:space="preserve">The stable IPv6 global unicast address </w:t>
      </w:r>
      <w:r w:rsidRPr="005961D5">
        <w:rPr>
          <w:b/>
          <w:bCs/>
        </w:rPr>
        <w:t>remains</w:t>
      </w:r>
      <w:r w:rsidRPr="00295D43">
        <w:t xml:space="preserve"> </w:t>
      </w:r>
      <w:r w:rsidRPr="00295D43">
        <w:rPr>
          <w:b/>
          <w:bCs/>
        </w:rPr>
        <w:t>unchanged</w:t>
      </w:r>
      <w:r w:rsidRPr="00295D43">
        <w:t xml:space="preserve">, confirming that </w:t>
      </w:r>
      <w:r w:rsidRPr="00295D43">
        <w:rPr>
          <w:b/>
          <w:bCs/>
        </w:rPr>
        <w:t>SLAAC is still responsible for IPv6 address assignment</w:t>
      </w:r>
      <w:r w:rsidRPr="00295D43">
        <w:t xml:space="preserve"> because the A flag is still set.</w:t>
      </w:r>
    </w:p>
    <w:p w14:paraId="5F5FEEB9" w14:textId="669FD586" w:rsidR="005961D5" w:rsidRDefault="005961D5" w:rsidP="00295D43">
      <w:pPr>
        <w:pStyle w:val="Bulletlevel1"/>
      </w:pPr>
      <w:r w:rsidRPr="005961D5">
        <w:rPr>
          <w:b/>
          <w:bCs/>
        </w:rPr>
        <w:t>Temporary IPv6 address</w:t>
      </w:r>
      <w:r w:rsidR="00474619">
        <w:t xml:space="preserve">: </w:t>
      </w:r>
      <w:r w:rsidR="00E83F2B">
        <w:t xml:space="preserve">- </w:t>
      </w:r>
      <w:r>
        <w:t xml:space="preserve">temporary IPv6 address </w:t>
      </w:r>
      <w:r w:rsidRPr="005961D5">
        <w:t xml:space="preserve">is generated using </w:t>
      </w:r>
      <w:r w:rsidRPr="005961D5">
        <w:rPr>
          <w:b/>
          <w:bCs/>
        </w:rPr>
        <w:t>RFC 4941 privacy extensions</w:t>
      </w:r>
      <w:r w:rsidRPr="005961D5">
        <w:t xml:space="preserve"> and </w:t>
      </w:r>
      <w:r w:rsidRPr="005961D5">
        <w:rPr>
          <w:b/>
          <w:bCs/>
        </w:rPr>
        <w:t>may change</w:t>
      </w:r>
      <w:r w:rsidRPr="005961D5">
        <w:t xml:space="preserve"> if the system is </w:t>
      </w:r>
      <w:r w:rsidRPr="005961D5">
        <w:rPr>
          <w:b/>
          <w:bCs/>
        </w:rPr>
        <w:t>rebooted, the interface is reset, or when the operating system performs a periodic address rotation</w:t>
      </w:r>
      <w:r w:rsidRPr="005961D5">
        <w:t xml:space="preserve"> to enhance privacy. If none of these events occur, the temporary address may remain the same for some time, which is why it can appear unchanged during short lab intervals.</w:t>
      </w:r>
    </w:p>
    <w:p w14:paraId="6475D1B7" w14:textId="599A626F" w:rsidR="005961D5" w:rsidRPr="005961D5" w:rsidRDefault="005961D5" w:rsidP="00295D43">
      <w:pPr>
        <w:pStyle w:val="Bulletlevel1"/>
      </w:pPr>
      <w:r w:rsidRPr="005961D5">
        <w:rPr>
          <w:b/>
          <w:bCs/>
        </w:rPr>
        <w:t>Link-local IPv6 Address</w:t>
      </w:r>
      <w:r w:rsidR="00E83F2B">
        <w:t xml:space="preserve"> - </w:t>
      </w:r>
      <w:r w:rsidRPr="005961D5">
        <w:t xml:space="preserve">The link-local IPv6 address </w:t>
      </w:r>
      <w:r w:rsidRPr="005961D5">
        <w:rPr>
          <w:b/>
          <w:bCs/>
        </w:rPr>
        <w:t>may change</w:t>
      </w:r>
      <w:r w:rsidRPr="005961D5">
        <w:t xml:space="preserve"> if the interface is reset or reinitialized</w:t>
      </w:r>
      <w:r>
        <w:t>.</w:t>
      </w:r>
      <w:r w:rsidRPr="005961D5">
        <w:t xml:space="preserve"> </w:t>
      </w:r>
      <w:r>
        <w:t>However,</w:t>
      </w:r>
      <w:r w:rsidRPr="005961D5">
        <w:t xml:space="preserve"> it typically remains the same because it is </w:t>
      </w:r>
      <w:r w:rsidRPr="005961D5">
        <w:rPr>
          <w:b/>
          <w:bCs/>
        </w:rPr>
        <w:t>locally generated by the host</w:t>
      </w:r>
      <w:r w:rsidRPr="005961D5">
        <w:t xml:space="preserve"> and is </w:t>
      </w:r>
      <w:r w:rsidRPr="005961D5">
        <w:rPr>
          <w:b/>
          <w:bCs/>
        </w:rPr>
        <w:t>not affected by SLAAC or DHCPv6</w:t>
      </w:r>
      <w:r w:rsidRPr="005961D5">
        <w:t xml:space="preserve">. Although modern operating systems use a </w:t>
      </w:r>
      <w:r w:rsidRPr="005961D5">
        <w:rPr>
          <w:b/>
          <w:bCs/>
        </w:rPr>
        <w:t>non-MAC-based interface identifier</w:t>
      </w:r>
      <w:r w:rsidRPr="005961D5">
        <w:t>, the link-local address is designed to be stable</w:t>
      </w:r>
      <w:r>
        <w:t>.</w:t>
      </w:r>
      <w:r w:rsidRPr="005961D5">
        <w:t xml:space="preserve"> On modern operating systems, the link-local IPv6 address typically persists across reboots and only changes if the interface or network configuration is reset.</w:t>
      </w:r>
    </w:p>
    <w:p w14:paraId="143B893B" w14:textId="4920CB27" w:rsidR="003604F9" w:rsidRDefault="00295D43" w:rsidP="003604F9">
      <w:pPr>
        <w:pStyle w:val="Bulletlevel1"/>
      </w:pPr>
      <w:r w:rsidRPr="00295D43">
        <w:rPr>
          <w:b/>
          <w:bCs/>
        </w:rPr>
        <w:t>DNS Server</w:t>
      </w:r>
      <w:r w:rsidR="00E83F2B">
        <w:t>v</w:t>
      </w:r>
      <w:r w:rsidR="00474619">
        <w:t xml:space="preserve"> </w:t>
      </w:r>
      <w:r w:rsidRPr="00295D43">
        <w:t xml:space="preserve">The DNS server address </w:t>
      </w:r>
      <w:r w:rsidRPr="00295D43">
        <w:rPr>
          <w:b/>
          <w:bCs/>
        </w:rPr>
        <w:t>2001:db8:acad:88::8888</w:t>
      </w:r>
      <w:r w:rsidRPr="00295D43">
        <w:t xml:space="preserve"> confirms that the host is now receiving DNS server information from the </w:t>
      </w:r>
      <w:r w:rsidRPr="00295D43">
        <w:rPr>
          <w:b/>
          <w:bCs/>
        </w:rPr>
        <w:t>stateless DHCPv6 server</w:t>
      </w:r>
      <w:r w:rsidRPr="00295D43">
        <w:t xml:space="preserve"> rather than from Router Advertisements.</w:t>
      </w:r>
    </w:p>
    <w:p w14:paraId="4B0C61D1" w14:textId="7A66C665" w:rsidR="003604F9" w:rsidRDefault="00A32B81" w:rsidP="003604F9">
      <w:pPr>
        <w:pStyle w:val="Heading3"/>
      </w:pPr>
      <w:r>
        <w:t xml:space="preserve">Verify DHCPv6 </w:t>
      </w:r>
      <w:r w:rsidR="00863F54">
        <w:t>p</w:t>
      </w:r>
      <w:r>
        <w:t>ool on D1</w:t>
      </w:r>
      <w:r w:rsidR="003604F9">
        <w:t>.</w:t>
      </w:r>
    </w:p>
    <w:p w14:paraId="5C334507" w14:textId="77777777" w:rsidR="00F51085" w:rsidRPr="00F51085" w:rsidRDefault="00F51085" w:rsidP="00DE747F">
      <w:pPr>
        <w:pStyle w:val="BodyTextL25"/>
      </w:pPr>
      <w:r w:rsidRPr="00F51085">
        <w:t xml:space="preserve">This output verifies the configuration of the </w:t>
      </w:r>
      <w:r w:rsidRPr="00F51085">
        <w:rPr>
          <w:b/>
          <w:bCs/>
        </w:rPr>
        <w:t>stateless DHCPv6 pool</w:t>
      </w:r>
      <w:r w:rsidRPr="00F51085">
        <w:t xml:space="preserve"> on D1 and shows the parameters being advertised to IPv6 hosts.</w:t>
      </w:r>
    </w:p>
    <w:p w14:paraId="2FFD40B2" w14:textId="50A1D350" w:rsidR="00F51085" w:rsidRPr="00F51085" w:rsidRDefault="00F51085" w:rsidP="000002B5">
      <w:pPr>
        <w:pStyle w:val="CMD"/>
      </w:pPr>
      <w:r w:rsidRPr="00F51085">
        <w:t>D1#</w:t>
      </w:r>
      <w:r>
        <w:t xml:space="preserve"> </w:t>
      </w:r>
      <w:r w:rsidRPr="000002B5">
        <w:rPr>
          <w:b/>
          <w:bCs/>
        </w:rPr>
        <w:t>show ipv6 dhcp pool</w:t>
      </w:r>
    </w:p>
    <w:p w14:paraId="21A7B100" w14:textId="77777777" w:rsidR="00F51085" w:rsidRPr="00F51085" w:rsidRDefault="00F51085" w:rsidP="00F51085">
      <w:pPr>
        <w:pStyle w:val="CMDOutput"/>
      </w:pPr>
      <w:r w:rsidRPr="00F51085">
        <w:t xml:space="preserve">DHCPv6 pool: </w:t>
      </w:r>
      <w:r w:rsidRPr="00E5169E">
        <w:t>IPV6-STATELESS-POOL</w:t>
      </w:r>
    </w:p>
    <w:p w14:paraId="393E19A7" w14:textId="77777777" w:rsidR="00F51085" w:rsidRPr="00F51085" w:rsidRDefault="00F51085" w:rsidP="00F51085">
      <w:pPr>
        <w:pStyle w:val="CMDOutput"/>
      </w:pPr>
      <w:r w:rsidRPr="00F51085">
        <w:t xml:space="preserve">  </w:t>
      </w:r>
      <w:r w:rsidRPr="00F51085">
        <w:rPr>
          <w:highlight w:val="yellow"/>
        </w:rPr>
        <w:t>DNS server</w:t>
      </w:r>
      <w:r w:rsidRPr="00F51085">
        <w:t>: 2001:DB8:ACAD:88::8888</w:t>
      </w:r>
    </w:p>
    <w:p w14:paraId="1E6AEE8B" w14:textId="77777777" w:rsidR="00F51085" w:rsidRPr="00F51085" w:rsidRDefault="00F51085" w:rsidP="00F51085">
      <w:pPr>
        <w:pStyle w:val="CMDOutput"/>
      </w:pPr>
      <w:r w:rsidRPr="00F51085">
        <w:t xml:space="preserve">  </w:t>
      </w:r>
      <w:r w:rsidRPr="00F51085">
        <w:rPr>
          <w:highlight w:val="yellow"/>
        </w:rPr>
        <w:t>Domain name</w:t>
      </w:r>
      <w:r w:rsidRPr="00F51085">
        <w:t>: www.example.com</w:t>
      </w:r>
    </w:p>
    <w:p w14:paraId="074DF9EE" w14:textId="77777777" w:rsidR="00F51085" w:rsidRPr="00F51085" w:rsidRDefault="00F51085" w:rsidP="00F51085">
      <w:pPr>
        <w:pStyle w:val="CMDOutput"/>
      </w:pPr>
      <w:r w:rsidRPr="00F51085">
        <w:t xml:space="preserve">  </w:t>
      </w:r>
      <w:r w:rsidRPr="00F51085">
        <w:rPr>
          <w:highlight w:val="yellow"/>
        </w:rPr>
        <w:t>Active clients</w:t>
      </w:r>
      <w:r w:rsidRPr="00F51085">
        <w:t>: 0</w:t>
      </w:r>
    </w:p>
    <w:p w14:paraId="36FB3669" w14:textId="15A1595B" w:rsidR="00F51085" w:rsidRPr="00F51085" w:rsidRDefault="00F51085" w:rsidP="00F51085">
      <w:pPr>
        <w:pStyle w:val="Bulletlevel1"/>
      </w:pPr>
      <w:r w:rsidRPr="00F51085">
        <w:rPr>
          <w:b/>
          <w:bCs/>
        </w:rPr>
        <w:t>DNS server</w:t>
      </w:r>
      <w:r w:rsidR="00E83F2B">
        <w:t xml:space="preserve"> - </w:t>
      </w:r>
      <w:r w:rsidR="00C1053C">
        <w:t>This command d</w:t>
      </w:r>
      <w:r w:rsidRPr="00F51085">
        <w:t>isplays the IPv6 DNS server address that the stateless DHCPv6 server provides to clients.</w:t>
      </w:r>
    </w:p>
    <w:p w14:paraId="5E632320" w14:textId="4FF1C1A6" w:rsidR="00F51085" w:rsidRPr="00F51085" w:rsidRDefault="00F51085" w:rsidP="00F51085">
      <w:pPr>
        <w:pStyle w:val="Bulletlevel1"/>
      </w:pPr>
      <w:r w:rsidRPr="00F51085">
        <w:rPr>
          <w:b/>
          <w:bCs/>
        </w:rPr>
        <w:t>Domain name</w:t>
      </w:r>
      <w:r w:rsidR="00E83F2B">
        <w:t xml:space="preserve"> - </w:t>
      </w:r>
      <w:r w:rsidR="00C1053C">
        <w:t>This command s</w:t>
      </w:r>
      <w:r w:rsidRPr="00F51085">
        <w:t>hows the DNS domain name distributed to hosts via stateless DHCPv6.</w:t>
      </w:r>
    </w:p>
    <w:p w14:paraId="0E4EF3CB" w14:textId="793E7559" w:rsidR="00A32B81" w:rsidRPr="00F51085" w:rsidRDefault="00F51085" w:rsidP="00A32B81">
      <w:pPr>
        <w:pStyle w:val="Bulletlevel1"/>
      </w:pPr>
      <w:r w:rsidRPr="00F51085">
        <w:rPr>
          <w:b/>
          <w:bCs/>
        </w:rPr>
        <w:lastRenderedPageBreak/>
        <w:t>Active clients: 0</w:t>
      </w:r>
      <w:r w:rsidR="00E83F2B">
        <w:t xml:space="preserve"> - </w:t>
      </w:r>
      <w:r w:rsidR="00C1053C">
        <w:t>This command i</w:t>
      </w:r>
      <w:r w:rsidRPr="00F51085">
        <w:t xml:space="preserve">ndicates that no DHCPv6 clients currently have an active lease or binding in this pool, which is expected for </w:t>
      </w:r>
      <w:r w:rsidRPr="00F51085">
        <w:rPr>
          <w:b/>
          <w:bCs/>
        </w:rPr>
        <w:t>stateless DHCPv6</w:t>
      </w:r>
      <w:r w:rsidRPr="00F51085">
        <w:t xml:space="preserve"> because the router does not track address assignments.</w:t>
      </w:r>
    </w:p>
    <w:p w14:paraId="48F1E997" w14:textId="5457BB08" w:rsidR="00F270B3" w:rsidRDefault="0048365A" w:rsidP="00A32B81">
      <w:pPr>
        <w:pStyle w:val="Heading2"/>
      </w:pPr>
      <w:r>
        <w:t>Implement</w:t>
      </w:r>
      <w:r w:rsidR="00A32B81">
        <w:t xml:space="preserve"> </w:t>
      </w:r>
      <w:r w:rsidR="00863F54">
        <w:t>s</w:t>
      </w:r>
      <w:r w:rsidR="00A32B81">
        <w:t xml:space="preserve">tateful DHCPv6 </w:t>
      </w:r>
      <w:r w:rsidR="00863F54">
        <w:t>s</w:t>
      </w:r>
      <w:r w:rsidR="00A32B81">
        <w:t>erver</w:t>
      </w:r>
      <w:r>
        <w:t xml:space="preserve"> on a Router</w:t>
      </w:r>
    </w:p>
    <w:p w14:paraId="16C0554A" w14:textId="7F890D6D" w:rsidR="00204878" w:rsidRDefault="008479AF" w:rsidP="00E5169E">
      <w:pPr>
        <w:pStyle w:val="BodyText"/>
      </w:pPr>
      <w:r w:rsidRPr="008479AF">
        <w:t xml:space="preserve">In this </w:t>
      </w:r>
      <w:r w:rsidR="00E5169E">
        <w:t>part</w:t>
      </w:r>
      <w:r w:rsidRPr="008479AF">
        <w:t xml:space="preserve">, you will configure </w:t>
      </w:r>
      <w:r w:rsidRPr="008479AF">
        <w:rPr>
          <w:b/>
          <w:bCs/>
        </w:rPr>
        <w:t>stateful DHCPv6</w:t>
      </w:r>
      <w:r w:rsidRPr="008479AF">
        <w:t xml:space="preserve">, which operates in a manner </w:t>
      </w:r>
      <w:r w:rsidR="00E5169E" w:rsidRPr="008479AF">
        <w:t>like</w:t>
      </w:r>
      <w:r w:rsidRPr="008479AF">
        <w:t xml:space="preserve"> </w:t>
      </w:r>
      <w:r w:rsidRPr="008479AF">
        <w:rPr>
          <w:b/>
          <w:bCs/>
        </w:rPr>
        <w:t>DHCP for IPv4</w:t>
      </w:r>
      <w:r w:rsidRPr="008479AF">
        <w:t xml:space="preserve"> by centrally assigning IPv6 addresses and maintaining state information for each client. One important difference is that </w:t>
      </w:r>
      <w:r w:rsidRPr="008479AF">
        <w:rPr>
          <w:b/>
          <w:bCs/>
        </w:rPr>
        <w:t>DHCPv6</w:t>
      </w:r>
      <w:r w:rsidR="00E5169E">
        <w:rPr>
          <w:b/>
          <w:bCs/>
        </w:rPr>
        <w:t xml:space="preserve">, </w:t>
      </w:r>
      <w:r w:rsidRPr="008479AF">
        <w:rPr>
          <w:b/>
          <w:bCs/>
        </w:rPr>
        <w:t>whether stateless or stateful</w:t>
      </w:r>
      <w:r w:rsidR="00E5169E">
        <w:rPr>
          <w:b/>
          <w:bCs/>
        </w:rPr>
        <w:t xml:space="preserve">, </w:t>
      </w:r>
      <w:r w:rsidRPr="008479AF">
        <w:rPr>
          <w:b/>
          <w:bCs/>
        </w:rPr>
        <w:t>does not provide the default gateway</w:t>
      </w:r>
      <w:r w:rsidR="00CB152D">
        <w:t>. I</w:t>
      </w:r>
      <w:r w:rsidRPr="008479AF">
        <w:t xml:space="preserve">nstead, IPv6 hosts always learn the default gateway from </w:t>
      </w:r>
      <w:r w:rsidR="00CB152D">
        <w:rPr>
          <w:b/>
          <w:bCs/>
        </w:rPr>
        <w:t>RAs</w:t>
      </w:r>
      <w:r w:rsidRPr="008479AF">
        <w:t xml:space="preserve">, using the router’s </w:t>
      </w:r>
      <w:r w:rsidRPr="008479AF">
        <w:rPr>
          <w:b/>
          <w:bCs/>
        </w:rPr>
        <w:t>link-local address (LLA)</w:t>
      </w:r>
      <w:r w:rsidRPr="008479AF">
        <w:t xml:space="preserve"> as the next hop. Depending on the configuration, </w:t>
      </w:r>
      <w:r w:rsidRPr="008479AF">
        <w:rPr>
          <w:b/>
          <w:bCs/>
        </w:rPr>
        <w:t>SLAAC may still be present</w:t>
      </w:r>
      <w:r w:rsidRPr="008479AF">
        <w:t xml:space="preserve"> (via the A flag in the RA), but in stateful DHCPv6 the IPv6 address itself is assigned by the DHCPv6 server rather than generated by the host</w:t>
      </w:r>
      <w:r w:rsidR="00905E2F">
        <w:t>.</w:t>
      </w:r>
    </w:p>
    <w:p w14:paraId="0DF570C0" w14:textId="09172FDA" w:rsidR="00905E2F" w:rsidRPr="00204878" w:rsidRDefault="00905E2F" w:rsidP="00E5169E">
      <w:pPr>
        <w:pStyle w:val="BodyText"/>
      </w:pPr>
      <w:r w:rsidRPr="00905E2F">
        <w:t xml:space="preserve">Many enterprises choose </w:t>
      </w:r>
      <w:r w:rsidRPr="00905E2F">
        <w:rPr>
          <w:b/>
          <w:bCs/>
        </w:rPr>
        <w:t>stateful DHCPv6</w:t>
      </w:r>
      <w:r w:rsidRPr="00905E2F">
        <w:t xml:space="preserve"> because it allows </w:t>
      </w:r>
      <w:r w:rsidRPr="00905E2F">
        <w:rPr>
          <w:b/>
          <w:bCs/>
        </w:rPr>
        <w:t>centralized control and tracking of IPv6 address assignments</w:t>
      </w:r>
      <w:r w:rsidRPr="00905E2F">
        <w:t xml:space="preserve">, making it easier to audit which device is using a specific address and to integrate IPv6 addressing with security, logging, and compliance requirements. In these environments, </w:t>
      </w:r>
      <w:r w:rsidRPr="00905E2F">
        <w:rPr>
          <w:b/>
          <w:bCs/>
        </w:rPr>
        <w:t>SLAAC is often disabled</w:t>
      </w:r>
      <w:r>
        <w:rPr>
          <w:b/>
          <w:bCs/>
        </w:rPr>
        <w:t>,</w:t>
      </w:r>
      <w:r w:rsidRPr="00905E2F">
        <w:t xml:space="preserve"> </w:t>
      </w:r>
      <w:r>
        <w:t xml:space="preserve">along with specific security features, </w:t>
      </w:r>
      <w:r w:rsidRPr="00905E2F">
        <w:t xml:space="preserve">so hosts cannot self-generate IPv6 addresses, ensuring that all routable IPv6 addresses are assigned, recorded, and managed by the DHCPv6 server in a manner </w:t>
      </w:r>
      <w:r w:rsidR="00052385" w:rsidRPr="00905E2F">
        <w:t>like</w:t>
      </w:r>
      <w:r w:rsidRPr="00905E2F">
        <w:t xml:space="preserve"> traditional IPv4 enterprise networks.</w:t>
      </w:r>
    </w:p>
    <w:p w14:paraId="4397CC10" w14:textId="2DA41D8F" w:rsidR="00A32B81" w:rsidRDefault="008479AF" w:rsidP="00A32B81">
      <w:pPr>
        <w:pStyle w:val="Heading3"/>
      </w:pPr>
      <w:r w:rsidRPr="008479AF">
        <w:t>Return D1 to a non-DHCPv6 (SLAAC-only) baseline configuration</w:t>
      </w:r>
      <w:r w:rsidR="00A32B81">
        <w:t>.</w:t>
      </w:r>
    </w:p>
    <w:p w14:paraId="41316BC8" w14:textId="6B751254" w:rsidR="008479AF" w:rsidRPr="008479AF" w:rsidRDefault="008479AF" w:rsidP="008479AF">
      <w:pPr>
        <w:pStyle w:val="BodyTextL25"/>
      </w:pPr>
      <w:r w:rsidRPr="008479AF">
        <w:t xml:space="preserve">This step removes the stateless DHCPv6 configuration from D1 so the interface is returned to a clean IPv6 baseline before configuring </w:t>
      </w:r>
      <w:r w:rsidRPr="008479AF">
        <w:rPr>
          <w:b/>
          <w:bCs/>
        </w:rPr>
        <w:t>stateful DHCPv6</w:t>
      </w:r>
      <w:r w:rsidRPr="008479AF">
        <w:t>.</w:t>
      </w:r>
    </w:p>
    <w:p w14:paraId="317C5CA0" w14:textId="2657D6FD" w:rsidR="00A32B81" w:rsidRDefault="008479AF" w:rsidP="00204878">
      <w:pPr>
        <w:pStyle w:val="SubStepAlpha"/>
      </w:pPr>
      <w:r w:rsidRPr="008479AF">
        <w:t>Remove the stateless DHCPv6 pool from D1</w:t>
      </w:r>
      <w:r w:rsidR="00204878">
        <w:t>.</w:t>
      </w:r>
      <w:r w:rsidR="00A32B81">
        <w:t xml:space="preserve"> </w:t>
      </w:r>
    </w:p>
    <w:p w14:paraId="3E4F2E93" w14:textId="604791AF" w:rsidR="00A32B81" w:rsidRPr="000002B5" w:rsidRDefault="008479AF" w:rsidP="000002B5">
      <w:pPr>
        <w:pStyle w:val="CMD"/>
      </w:pPr>
      <w:r w:rsidRPr="008479AF">
        <w:t>D1(config)#</w:t>
      </w:r>
      <w:r>
        <w:t xml:space="preserve"> </w:t>
      </w:r>
      <w:r w:rsidRPr="000002B5">
        <w:rPr>
          <w:b/>
          <w:bCs/>
        </w:rPr>
        <w:t>no ipv6 dhcp pool IPV6-STATELESS-POOL</w:t>
      </w:r>
    </w:p>
    <w:p w14:paraId="25CBE63D" w14:textId="12DF5F23" w:rsidR="00204878" w:rsidRDefault="00F520D2" w:rsidP="00204878">
      <w:pPr>
        <w:pStyle w:val="SubStepAlpha"/>
      </w:pPr>
      <w:r w:rsidRPr="00F520D2">
        <w:t>Remove stateless DHCPv6 settings from the interface</w:t>
      </w:r>
      <w:r w:rsidR="00204878">
        <w:t xml:space="preserve">. </w:t>
      </w:r>
    </w:p>
    <w:p w14:paraId="4AF38D93" w14:textId="7090FB95" w:rsidR="008479AF" w:rsidRPr="008479AF" w:rsidRDefault="008479AF" w:rsidP="000002B5">
      <w:pPr>
        <w:pStyle w:val="CMD"/>
      </w:pPr>
      <w:r w:rsidRPr="008479AF">
        <w:t>D1(config)#</w:t>
      </w:r>
      <w:r>
        <w:t xml:space="preserve"> </w:t>
      </w:r>
      <w:r w:rsidRPr="000002B5">
        <w:rPr>
          <w:b/>
          <w:bCs/>
        </w:rPr>
        <w:t>interface GigabitEthernet 1/0/23</w:t>
      </w:r>
    </w:p>
    <w:p w14:paraId="7C8B227C" w14:textId="77777777" w:rsidR="008479AF" w:rsidRPr="008479AF" w:rsidRDefault="008479AF" w:rsidP="000002B5">
      <w:pPr>
        <w:pStyle w:val="CMD"/>
      </w:pPr>
      <w:r w:rsidRPr="008479AF">
        <w:t xml:space="preserve">D1(config-if)# </w:t>
      </w:r>
      <w:r w:rsidRPr="000002B5">
        <w:rPr>
          <w:b/>
          <w:bCs/>
        </w:rPr>
        <w:t>no ipv6 nd other-config-flag</w:t>
      </w:r>
    </w:p>
    <w:p w14:paraId="00B6D6FA" w14:textId="77777777" w:rsidR="008479AF" w:rsidRPr="008479AF" w:rsidRDefault="008479AF" w:rsidP="000002B5">
      <w:pPr>
        <w:pStyle w:val="CMD"/>
      </w:pPr>
      <w:r w:rsidRPr="008479AF">
        <w:t xml:space="preserve">D1(config-if)# </w:t>
      </w:r>
      <w:r w:rsidRPr="000002B5">
        <w:rPr>
          <w:b/>
          <w:bCs/>
        </w:rPr>
        <w:t>no ipv6 dhcp server IPV6-STATELESS-POOL</w:t>
      </w:r>
    </w:p>
    <w:p w14:paraId="016AE9CE" w14:textId="090987F3" w:rsidR="00204878" w:rsidRPr="000002B5" w:rsidRDefault="008479AF" w:rsidP="000002B5">
      <w:pPr>
        <w:pStyle w:val="CMD"/>
      </w:pPr>
      <w:r w:rsidRPr="008479AF">
        <w:t xml:space="preserve">D1(config-if)# </w:t>
      </w:r>
      <w:r w:rsidRPr="000002B5">
        <w:rPr>
          <w:b/>
          <w:bCs/>
        </w:rPr>
        <w:t>exit</w:t>
      </w:r>
    </w:p>
    <w:p w14:paraId="7D982E21" w14:textId="1E51702C" w:rsidR="00204878" w:rsidRDefault="00F520D2" w:rsidP="00204878">
      <w:pPr>
        <w:pStyle w:val="SubStepAlpha"/>
      </w:pPr>
      <w:r w:rsidRPr="00F520D2">
        <w:t>Verify the interface has returned to a non-DHCPv6 configuration</w:t>
      </w:r>
      <w:r w:rsidR="00204878">
        <w:t xml:space="preserve">. </w:t>
      </w:r>
    </w:p>
    <w:p w14:paraId="325C4CBD" w14:textId="77777777" w:rsidR="008479AF" w:rsidRPr="008479AF" w:rsidRDefault="008479AF" w:rsidP="000002B5">
      <w:pPr>
        <w:pStyle w:val="CMD"/>
      </w:pPr>
      <w:r w:rsidRPr="008479AF">
        <w:t xml:space="preserve">D1# </w:t>
      </w:r>
      <w:r w:rsidRPr="000002B5">
        <w:rPr>
          <w:b/>
          <w:bCs/>
        </w:rPr>
        <w:t>show running-config | section interface GigabitEthernet1/0/23</w:t>
      </w:r>
    </w:p>
    <w:p w14:paraId="19F8CCFF" w14:textId="77777777" w:rsidR="008479AF" w:rsidRPr="008479AF" w:rsidRDefault="008479AF" w:rsidP="008479AF">
      <w:pPr>
        <w:pStyle w:val="CMDOutput"/>
      </w:pPr>
      <w:r w:rsidRPr="008479AF">
        <w:t>interface GigabitEthernet1/0/23</w:t>
      </w:r>
    </w:p>
    <w:p w14:paraId="78DD2069" w14:textId="77777777" w:rsidR="008479AF" w:rsidRPr="008479AF" w:rsidRDefault="008479AF" w:rsidP="008479AF">
      <w:pPr>
        <w:pStyle w:val="CMDOutput"/>
      </w:pPr>
      <w:r w:rsidRPr="008479AF">
        <w:t xml:space="preserve"> description Link to PC</w:t>
      </w:r>
    </w:p>
    <w:p w14:paraId="56314AD0" w14:textId="77777777" w:rsidR="008479AF" w:rsidRPr="008479AF" w:rsidRDefault="008479AF" w:rsidP="008479AF">
      <w:pPr>
        <w:pStyle w:val="CMDOutput"/>
      </w:pPr>
      <w:r w:rsidRPr="008479AF">
        <w:t xml:space="preserve"> no switchport</w:t>
      </w:r>
    </w:p>
    <w:p w14:paraId="3C0FF257" w14:textId="77777777" w:rsidR="008479AF" w:rsidRPr="008479AF" w:rsidRDefault="008479AF" w:rsidP="008479AF">
      <w:pPr>
        <w:pStyle w:val="CMDOutput"/>
      </w:pPr>
      <w:r w:rsidRPr="008479AF">
        <w:t xml:space="preserve"> ip address 10.23.0.1 255.255.0.0</w:t>
      </w:r>
    </w:p>
    <w:p w14:paraId="4AD0D935" w14:textId="77777777" w:rsidR="008479AF" w:rsidRPr="008479AF" w:rsidRDefault="008479AF" w:rsidP="008479AF">
      <w:pPr>
        <w:pStyle w:val="CMDOutput"/>
      </w:pPr>
      <w:r w:rsidRPr="008479AF">
        <w:t xml:space="preserve"> ipv6 address FE80::23:1 link-local</w:t>
      </w:r>
    </w:p>
    <w:p w14:paraId="4929ABC8" w14:textId="77777777" w:rsidR="008479AF" w:rsidRPr="008479AF" w:rsidRDefault="008479AF" w:rsidP="008479AF">
      <w:pPr>
        <w:pStyle w:val="CMDOutput"/>
      </w:pPr>
      <w:r w:rsidRPr="008479AF">
        <w:t xml:space="preserve"> ipv6 address 2001:DB8:ACAD:23::1/64</w:t>
      </w:r>
    </w:p>
    <w:p w14:paraId="657A9CE4" w14:textId="40E0DCCC" w:rsidR="00204878" w:rsidRDefault="004C6432" w:rsidP="00A32B81">
      <w:pPr>
        <w:pStyle w:val="SubStepAlpha"/>
      </w:pPr>
      <w:r>
        <w:t xml:space="preserve">You can enter </w:t>
      </w:r>
      <w:r w:rsidRPr="004C6432">
        <w:rPr>
          <w:b/>
          <w:bCs/>
        </w:rPr>
        <w:t>ipconfig /renew</w:t>
      </w:r>
      <w:r>
        <w:t xml:space="preserve"> to </w:t>
      </w:r>
      <w:r w:rsidRPr="004C6432">
        <w:t xml:space="preserve">reset </w:t>
      </w:r>
      <w:r w:rsidR="00D2569C" w:rsidRPr="004C6432">
        <w:t xml:space="preserve">PC1 </w:t>
      </w:r>
      <w:r w:rsidRPr="004C6432">
        <w:t>ensuring</w:t>
      </w:r>
      <w:r w:rsidR="00D2569C" w:rsidRPr="00D2569C">
        <w:t xml:space="preserve"> a clean starting point for the stateful DHCPv6 configuration</w:t>
      </w:r>
      <w:r>
        <w:t>. H</w:t>
      </w:r>
      <w:r w:rsidR="00D2569C" w:rsidRPr="00D2569C">
        <w:t xml:space="preserve">owever, resetting the host is </w:t>
      </w:r>
      <w:r w:rsidR="00D2569C" w:rsidRPr="00D2569C">
        <w:rPr>
          <w:b/>
          <w:bCs/>
        </w:rPr>
        <w:t>not required</w:t>
      </w:r>
      <w:r w:rsidR="00D2569C" w:rsidRPr="00D2569C">
        <w:t xml:space="preserve"> in most real-world scenarios, as IPv6 hosts will automatically update their configuration when new </w:t>
      </w:r>
      <w:r>
        <w:t>RAs</w:t>
      </w:r>
      <w:r w:rsidR="00D2569C" w:rsidRPr="00D2569C">
        <w:t xml:space="preserve"> or DHCPv6 information are received.</w:t>
      </w:r>
    </w:p>
    <w:p w14:paraId="7EBA907F" w14:textId="0B5655F3" w:rsidR="00A32B81" w:rsidRDefault="0048365A" w:rsidP="00A32B81">
      <w:pPr>
        <w:pStyle w:val="Heading3"/>
      </w:pPr>
      <w:r>
        <w:t xml:space="preserve">Configure </w:t>
      </w:r>
      <w:r w:rsidR="00313C0F">
        <w:t>D1</w:t>
      </w:r>
      <w:r>
        <w:t xml:space="preserve"> as a </w:t>
      </w:r>
      <w:r w:rsidR="00313C0F">
        <w:t>s</w:t>
      </w:r>
      <w:r>
        <w:t xml:space="preserve">tateful DHCPv6 </w:t>
      </w:r>
      <w:r w:rsidR="00313C0F">
        <w:t>s</w:t>
      </w:r>
      <w:r>
        <w:t>erver</w:t>
      </w:r>
      <w:r w:rsidR="00A32B81">
        <w:t>.</w:t>
      </w:r>
    </w:p>
    <w:p w14:paraId="564642D5" w14:textId="6491FAA2" w:rsidR="00A32B81" w:rsidRDefault="00FE03F9" w:rsidP="00FE03F9">
      <w:pPr>
        <w:pStyle w:val="SubStepAlpha"/>
      </w:pPr>
      <w:r>
        <w:t>Next,</w:t>
      </w:r>
      <w:r w:rsidRPr="00FE03F9">
        <w:t xml:space="preserve"> configure a </w:t>
      </w:r>
      <w:r w:rsidRPr="00FE03F9">
        <w:rPr>
          <w:b/>
          <w:bCs/>
        </w:rPr>
        <w:t>stateful DHCPv6 pool</w:t>
      </w:r>
      <w:r w:rsidRPr="00FE03F9">
        <w:t xml:space="preserve"> that assigns IPv6 addresses directly to clients and maintains state information for each host, similar to DHCP for IPv4. Once again, a </w:t>
      </w:r>
      <w:r w:rsidRPr="00FE03F9">
        <w:rPr>
          <w:b/>
          <w:bCs/>
        </w:rPr>
        <w:t>different DNS server address</w:t>
      </w:r>
      <w:r w:rsidRPr="00FE03F9">
        <w:t xml:space="preserve"> is intentionally used so you can clearly verify that the end device is receiving its IPv6 address and DNS information from the </w:t>
      </w:r>
      <w:r w:rsidRPr="00FE03F9">
        <w:rPr>
          <w:b/>
          <w:bCs/>
        </w:rPr>
        <w:t>stateful DHCPv6 server</w:t>
      </w:r>
      <w:r w:rsidRPr="00FE03F9">
        <w:t>, not from SLAAC or a previous configuration.</w:t>
      </w:r>
      <w:r w:rsidR="00A32B81">
        <w:t xml:space="preserve"> </w:t>
      </w:r>
    </w:p>
    <w:p w14:paraId="74E5FB25" w14:textId="77777777" w:rsidR="00FE03F9" w:rsidRDefault="00FE03F9" w:rsidP="000002B5">
      <w:pPr>
        <w:pStyle w:val="CMD"/>
      </w:pPr>
      <w:r>
        <w:t xml:space="preserve">D1(config)# </w:t>
      </w:r>
      <w:r w:rsidRPr="000002B5">
        <w:rPr>
          <w:b/>
          <w:bCs/>
        </w:rPr>
        <w:t>ipv6 dhcp pool IPV6-STATEFUL-POOL</w:t>
      </w:r>
    </w:p>
    <w:p w14:paraId="35E0C223" w14:textId="77777777" w:rsidR="00FE03F9" w:rsidRPr="00FE03F9" w:rsidRDefault="00FE03F9" w:rsidP="000002B5">
      <w:pPr>
        <w:pStyle w:val="CMD"/>
      </w:pPr>
      <w:r>
        <w:t xml:space="preserve">D1(config-dhcpv6)# </w:t>
      </w:r>
      <w:r w:rsidRPr="000002B5">
        <w:rPr>
          <w:b/>
          <w:bCs/>
        </w:rPr>
        <w:t>address prefix 2001:db8:acad:23:deed::/80</w:t>
      </w:r>
    </w:p>
    <w:p w14:paraId="1AB2265D" w14:textId="77777777" w:rsidR="00FE03F9" w:rsidRPr="000002B5" w:rsidRDefault="00FE03F9" w:rsidP="000002B5">
      <w:pPr>
        <w:pStyle w:val="CMD"/>
        <w:rPr>
          <w:b/>
          <w:bCs/>
        </w:rPr>
      </w:pPr>
      <w:r>
        <w:lastRenderedPageBreak/>
        <w:t xml:space="preserve">D1(config-dhcpv6)# </w:t>
      </w:r>
      <w:r w:rsidRPr="000002B5">
        <w:rPr>
          <w:b/>
          <w:bCs/>
        </w:rPr>
        <w:t>dns-server 2001:db8:cafe:77::7777</w:t>
      </w:r>
    </w:p>
    <w:p w14:paraId="3F7686FE" w14:textId="77777777" w:rsidR="00FE03F9" w:rsidRPr="00FE03F9" w:rsidRDefault="00FE03F9" w:rsidP="000002B5">
      <w:pPr>
        <w:pStyle w:val="CMD"/>
      </w:pPr>
      <w:r>
        <w:t xml:space="preserve">D1(config-dhcpv6)# </w:t>
      </w:r>
      <w:r w:rsidRPr="000002B5">
        <w:rPr>
          <w:b/>
          <w:bCs/>
        </w:rPr>
        <w:t>domain-name www.example.com</w:t>
      </w:r>
    </w:p>
    <w:p w14:paraId="607ED864" w14:textId="2BACB468" w:rsidR="00A32B81" w:rsidRPr="001C672D" w:rsidRDefault="00FE03F9" w:rsidP="000002B5">
      <w:pPr>
        <w:pStyle w:val="CMD"/>
      </w:pPr>
      <w:r>
        <w:t xml:space="preserve">D1(config-dhcpv6)# </w:t>
      </w:r>
      <w:r w:rsidRPr="000002B5">
        <w:rPr>
          <w:b/>
          <w:bCs/>
        </w:rPr>
        <w:t>exit</w:t>
      </w:r>
    </w:p>
    <w:p w14:paraId="7FAA9873" w14:textId="37FA5F4D" w:rsidR="00FE03F9" w:rsidRPr="00FE03F9" w:rsidRDefault="00FE03F9" w:rsidP="00337C5E">
      <w:pPr>
        <w:pStyle w:val="BulletBody"/>
        <w:numPr>
          <w:ilvl w:val="0"/>
          <w:numId w:val="6"/>
        </w:numPr>
      </w:pPr>
      <w:r w:rsidRPr="00E83F2B">
        <w:rPr>
          <w:b/>
          <w:bCs/>
        </w:rPr>
        <w:t>address prefix 2001:db8:acad:23:deed::/80</w:t>
      </w:r>
      <w:r w:rsidR="00E83F2B" w:rsidRPr="00E83F2B">
        <w:t xml:space="preserve"> - </w:t>
      </w:r>
      <w:r w:rsidR="00E83F2B">
        <w:t>This command s</w:t>
      </w:r>
      <w:r w:rsidRPr="00FE03F9">
        <w:t>pecifies the IPv6 prefix that the DHCPv6 server will use to assign addresses to clients.</w:t>
      </w:r>
      <w:r w:rsidR="00E83F2B">
        <w:t xml:space="preserve"> </w:t>
      </w:r>
      <w:r w:rsidRPr="00FE03F9">
        <w:t xml:space="preserve">While a /64 prefix (for example, </w:t>
      </w:r>
      <w:r w:rsidRPr="00E83F2B">
        <w:rPr>
          <w:b/>
          <w:bCs/>
        </w:rPr>
        <w:t>2001:db8:acad:23::/64</w:t>
      </w:r>
      <w:r w:rsidRPr="00FE03F9">
        <w:t xml:space="preserve">) is the most common and typical choice in production networks, using a </w:t>
      </w:r>
      <w:r w:rsidRPr="00E83F2B">
        <w:rPr>
          <w:b/>
          <w:bCs/>
        </w:rPr>
        <w:t>/80 prefix</w:t>
      </w:r>
      <w:r w:rsidRPr="00FE03F9">
        <w:t xml:space="preserve"> here allows the first 16 bits of the interface identifier (</w:t>
      </w:r>
      <w:r w:rsidRPr="00E83F2B">
        <w:rPr>
          <w:b/>
          <w:bCs/>
        </w:rPr>
        <w:t>deed</w:t>
      </w:r>
      <w:r w:rsidRPr="00FE03F9">
        <w:t>) to be easily recognized. This makes it simple to verify that the IPv6 address was assigned by the stateful DHCPv6 server rather than generated via SLAAC.</w:t>
      </w:r>
    </w:p>
    <w:p w14:paraId="089D44A8" w14:textId="212D446E" w:rsidR="00FE03F9" w:rsidRPr="00FE03F9" w:rsidRDefault="00FE03F9" w:rsidP="00E83F2B">
      <w:pPr>
        <w:pStyle w:val="BulletBody"/>
        <w:numPr>
          <w:ilvl w:val="0"/>
          <w:numId w:val="6"/>
        </w:numPr>
      </w:pPr>
      <w:r w:rsidRPr="00E83F2B">
        <w:rPr>
          <w:b/>
          <w:bCs/>
        </w:rPr>
        <w:t>dns-server 2001:db8:cafe:77::7777</w:t>
      </w:r>
      <w:r w:rsidR="00E83F2B" w:rsidRPr="00E83F2B">
        <w:t xml:space="preserve"> - </w:t>
      </w:r>
      <w:r w:rsidR="00E83F2B">
        <w:t>This command d</w:t>
      </w:r>
      <w:r w:rsidRPr="00FE03F9">
        <w:t>efines the IPv6 DNS server address provided to clients, using a new value to clearly confirm that DNS information is now being supplied by the stateful DHCPv6 server.</w:t>
      </w:r>
    </w:p>
    <w:p w14:paraId="7D406D8F" w14:textId="6023A180" w:rsidR="00A32B81" w:rsidRDefault="00FE03F9" w:rsidP="00E83F2B">
      <w:pPr>
        <w:pStyle w:val="BulletBody"/>
        <w:numPr>
          <w:ilvl w:val="0"/>
          <w:numId w:val="6"/>
        </w:numPr>
      </w:pPr>
      <w:r w:rsidRPr="00E83F2B">
        <w:rPr>
          <w:b/>
          <w:bCs/>
        </w:rPr>
        <w:t>domain-name www.example.com</w:t>
      </w:r>
      <w:r w:rsidR="00E83F2B" w:rsidRPr="00E83F2B">
        <w:t xml:space="preserve"> - </w:t>
      </w:r>
      <w:r w:rsidR="00E83F2B">
        <w:t xml:space="preserve">This command s </w:t>
      </w:r>
      <w:r w:rsidRPr="00FE03F9">
        <w:t>pecifies the DNS domain name that will be distributed to clients via DHCPv6, providing additional network-wide</w:t>
      </w:r>
      <w:r>
        <w:t xml:space="preserve"> configuration information.</w:t>
      </w:r>
    </w:p>
    <w:p w14:paraId="3038056C" w14:textId="191093DF" w:rsidR="00FE03F9" w:rsidRDefault="00233D31" w:rsidP="00FE03F9">
      <w:pPr>
        <w:pStyle w:val="SubStepAlpha"/>
      </w:pPr>
      <w:r w:rsidRPr="00233D31">
        <w:t xml:space="preserve">This configuration enables </w:t>
      </w:r>
      <w:r w:rsidRPr="00233D31">
        <w:rPr>
          <w:b/>
          <w:bCs/>
        </w:rPr>
        <w:t>stateful DHCPv6</w:t>
      </w:r>
      <w:r w:rsidRPr="00233D31">
        <w:t xml:space="preserve"> on </w:t>
      </w:r>
      <w:r w:rsidRPr="00233D31">
        <w:rPr>
          <w:b/>
          <w:bCs/>
        </w:rPr>
        <w:t>GigabitEthernet1/0/23</w:t>
      </w:r>
      <w:r w:rsidRPr="00233D31">
        <w:t xml:space="preserve"> by setting the </w:t>
      </w:r>
      <w:r w:rsidRPr="00233D31">
        <w:rPr>
          <w:b/>
          <w:bCs/>
        </w:rPr>
        <w:t>M (Managed Configuration) flag</w:t>
      </w:r>
      <w:r w:rsidRPr="00233D31">
        <w:t xml:space="preserve"> in </w:t>
      </w:r>
      <w:r w:rsidR="004A65AE">
        <w:t>RAs</w:t>
      </w:r>
      <w:r w:rsidRPr="00233D31">
        <w:t xml:space="preserve">, instructing hosts to obtain their IPv6 addresses from a DHCPv6 server. The DHCPv6 server is then associated with the interface so clients can receive IPv6 addresses and other configuration information from the </w:t>
      </w:r>
      <w:r w:rsidRPr="00233D31">
        <w:rPr>
          <w:b/>
          <w:bCs/>
        </w:rPr>
        <w:t>IPV6-STATEFUL-POOL</w:t>
      </w:r>
      <w:r w:rsidRPr="00233D31">
        <w:t xml:space="preserve">; </w:t>
      </w:r>
      <w:r w:rsidRPr="00233D31">
        <w:rPr>
          <w:b/>
          <w:bCs/>
        </w:rPr>
        <w:t>by default, the A (Autonomous) flag remains set to 1</w:t>
      </w:r>
      <w:r w:rsidRPr="00233D31">
        <w:t>, even though address assignment is now managed by DHCPv6 rather than SLAAC</w:t>
      </w:r>
      <w:r w:rsidR="00FE03F9">
        <w:t xml:space="preserve">. </w:t>
      </w:r>
    </w:p>
    <w:p w14:paraId="2ECF0A8F" w14:textId="77777777" w:rsidR="00FE03F9" w:rsidRPr="000002B5" w:rsidRDefault="00FE03F9" w:rsidP="000002B5">
      <w:pPr>
        <w:pStyle w:val="CMD"/>
        <w:rPr>
          <w:b/>
          <w:bCs/>
        </w:rPr>
      </w:pPr>
      <w:r>
        <w:t xml:space="preserve">D1(config)# </w:t>
      </w:r>
      <w:r w:rsidRPr="000002B5">
        <w:rPr>
          <w:b/>
          <w:bCs/>
        </w:rPr>
        <w:t>interface GigabitEthernet 1/0/23</w:t>
      </w:r>
    </w:p>
    <w:p w14:paraId="78A44EDD" w14:textId="77777777" w:rsidR="00FE03F9" w:rsidRPr="00583AF7" w:rsidRDefault="00FE03F9" w:rsidP="000002B5">
      <w:pPr>
        <w:pStyle w:val="CMD"/>
      </w:pPr>
      <w:r>
        <w:t xml:space="preserve">D1(config-if)# </w:t>
      </w:r>
      <w:r w:rsidRPr="000002B5">
        <w:rPr>
          <w:b/>
          <w:bCs/>
        </w:rPr>
        <w:t>ipv6 nd managed-config-flag</w:t>
      </w:r>
    </w:p>
    <w:p w14:paraId="52726A39" w14:textId="77777777" w:rsidR="00FE03F9" w:rsidRDefault="00FE03F9" w:rsidP="000002B5">
      <w:pPr>
        <w:pStyle w:val="CMD"/>
      </w:pPr>
      <w:r>
        <w:t xml:space="preserve">D1(config-if)# </w:t>
      </w:r>
      <w:r w:rsidRPr="000002B5">
        <w:rPr>
          <w:b/>
          <w:bCs/>
        </w:rPr>
        <w:t>ipv6 dhcp server IPV6-STATEFUL-POOL</w:t>
      </w:r>
    </w:p>
    <w:p w14:paraId="0684D04E" w14:textId="01B5F068" w:rsidR="00FE03F9" w:rsidRPr="00EE39CB" w:rsidRDefault="00FE03F9" w:rsidP="000002B5">
      <w:pPr>
        <w:pStyle w:val="CMD"/>
      </w:pPr>
      <w:r>
        <w:t xml:space="preserve">D1(config-if)# </w:t>
      </w:r>
      <w:r w:rsidR="000002B5">
        <w:rPr>
          <w:b/>
          <w:bCs/>
        </w:rPr>
        <w:t>end</w:t>
      </w:r>
    </w:p>
    <w:p w14:paraId="2BB8031B" w14:textId="17898CA7" w:rsidR="00A32B81" w:rsidRDefault="00E0795A" w:rsidP="00A32B81">
      <w:pPr>
        <w:pStyle w:val="Heading3"/>
      </w:pPr>
      <w:r w:rsidRPr="00054F27">
        <w:t xml:space="preserve">Examine the Router Advertisement using </w:t>
      </w:r>
      <w:r w:rsidR="000E68D5">
        <w:t>d</w:t>
      </w:r>
      <w:r w:rsidRPr="00054F27">
        <w:t>ebug</w:t>
      </w:r>
      <w:r w:rsidR="00A32B81">
        <w:t>.</w:t>
      </w:r>
    </w:p>
    <w:p w14:paraId="4D5BFBE6" w14:textId="6BB6660E" w:rsidR="00A32B81" w:rsidRDefault="00680A93" w:rsidP="00DE747F">
      <w:pPr>
        <w:pStyle w:val="BodyTextL25"/>
      </w:pPr>
      <w:r w:rsidRPr="00680A93">
        <w:t xml:space="preserve">This debug output shows </w:t>
      </w:r>
      <w:r w:rsidRPr="00680A93">
        <w:rPr>
          <w:b/>
          <w:bCs/>
        </w:rPr>
        <w:t>RAs</w:t>
      </w:r>
      <w:r w:rsidRPr="00680A93">
        <w:t xml:space="preserve"> being sent after enabling </w:t>
      </w:r>
      <w:r w:rsidRPr="00680A93">
        <w:rPr>
          <w:b/>
          <w:bCs/>
        </w:rPr>
        <w:t>stateful DHCPv6</w:t>
      </w:r>
      <w:r w:rsidRPr="00680A93">
        <w:t xml:space="preserve"> on the interface, allowing you to verify how hosts are instructed to obtain their IPv6 addressing information</w:t>
      </w:r>
      <w:r w:rsidR="00A32B81">
        <w:t xml:space="preserve">. </w:t>
      </w:r>
      <w:r>
        <w:t>Be sure to disable debug after receiving the RA.</w:t>
      </w:r>
    </w:p>
    <w:p w14:paraId="49A6EFE9" w14:textId="77777777" w:rsidR="00E0795A" w:rsidRPr="00E0795A" w:rsidRDefault="00E0795A" w:rsidP="000002B5">
      <w:pPr>
        <w:pStyle w:val="CMD"/>
      </w:pPr>
      <w:r w:rsidRPr="00E0795A">
        <w:t xml:space="preserve">D1# </w:t>
      </w:r>
      <w:r w:rsidRPr="000002B5">
        <w:rPr>
          <w:b/>
          <w:bCs/>
        </w:rPr>
        <w:t>debug ipv6 nd</w:t>
      </w:r>
    </w:p>
    <w:p w14:paraId="244E8967" w14:textId="77777777" w:rsidR="00E0795A" w:rsidRPr="00E0795A" w:rsidRDefault="00E0795A" w:rsidP="00E0795A">
      <w:pPr>
        <w:pStyle w:val="CMDOutput"/>
      </w:pPr>
      <w:r w:rsidRPr="00E0795A">
        <w:t xml:space="preserve">  ICMP Neighbor Discovery events debugging is on</w:t>
      </w:r>
    </w:p>
    <w:p w14:paraId="73F9E86A" w14:textId="77777777" w:rsidR="00E0795A" w:rsidRPr="00E0795A" w:rsidRDefault="00E0795A" w:rsidP="00E0795A">
      <w:pPr>
        <w:pStyle w:val="CMDOutput"/>
      </w:pPr>
      <w:r w:rsidRPr="00E0795A">
        <w:t xml:space="preserve">  ICMP ND HA events debugging is ON</w:t>
      </w:r>
    </w:p>
    <w:p w14:paraId="55562CF5" w14:textId="77777777" w:rsidR="00E0795A" w:rsidRPr="00E0795A" w:rsidRDefault="00E0795A" w:rsidP="00E0795A">
      <w:pPr>
        <w:pStyle w:val="CMDOutput"/>
      </w:pPr>
      <w:r w:rsidRPr="00E0795A">
        <w:t>D1#</w:t>
      </w:r>
    </w:p>
    <w:p w14:paraId="660795FB" w14:textId="77777777" w:rsidR="00E0795A" w:rsidRPr="00E0795A" w:rsidRDefault="00E0795A" w:rsidP="00E0795A">
      <w:pPr>
        <w:pStyle w:val="CMDOutput"/>
      </w:pPr>
      <w:r w:rsidRPr="00E0795A">
        <w:t>&lt;output omitted&gt;</w:t>
      </w:r>
    </w:p>
    <w:p w14:paraId="535256E5" w14:textId="77777777" w:rsidR="00E0795A" w:rsidRPr="00E0795A" w:rsidRDefault="00E0795A" w:rsidP="00E0795A">
      <w:pPr>
        <w:pStyle w:val="CMDOutput"/>
      </w:pPr>
      <w:r w:rsidRPr="00E0795A">
        <w:t>*Jan 22 21:37:25.246: ICMPv6-ND: (GigabitEthernet1/0/23,FE80::23:1) send RA to FF02::1</w:t>
      </w:r>
    </w:p>
    <w:p w14:paraId="18DC7060" w14:textId="77777777" w:rsidR="00E0795A" w:rsidRPr="00E0795A" w:rsidRDefault="00E0795A" w:rsidP="00E0795A">
      <w:pPr>
        <w:pStyle w:val="CMDOutput"/>
      </w:pPr>
      <w:r w:rsidRPr="00E0795A">
        <w:t xml:space="preserve">*Jan 22 21:37:25.246: ICMPv6-ND:   </w:t>
      </w:r>
      <w:r w:rsidRPr="00E0795A">
        <w:rPr>
          <w:highlight w:val="yellow"/>
        </w:rPr>
        <w:t>Managed address</w:t>
      </w:r>
    </w:p>
    <w:p w14:paraId="5BCFDCE7" w14:textId="77777777" w:rsidR="00E0795A" w:rsidRPr="00E0795A" w:rsidRDefault="00E0795A" w:rsidP="00E0795A">
      <w:pPr>
        <w:pStyle w:val="CMDOutput"/>
      </w:pPr>
      <w:r w:rsidRPr="00E0795A">
        <w:t>*Jan 22 21:37:25.246: ICMPv6-ND: (GigabitEthernet1/0/23,FE80::23:1) Sending RA (1800/</w:t>
      </w:r>
      <w:r w:rsidRPr="00E0795A">
        <w:rPr>
          <w:highlight w:val="yellow"/>
        </w:rPr>
        <w:t>M</w:t>
      </w:r>
      <w:r w:rsidRPr="00E0795A">
        <w:t>) to FF02::1</w:t>
      </w:r>
    </w:p>
    <w:p w14:paraId="505A7570" w14:textId="77777777" w:rsidR="00E0795A" w:rsidRPr="00E0795A" w:rsidRDefault="00E0795A" w:rsidP="00E0795A">
      <w:pPr>
        <w:pStyle w:val="CMDOutput"/>
      </w:pPr>
      <w:r w:rsidRPr="00E0795A">
        <w:t>*Jan 22 21:37:25.246: ICMPv6-ND:   MTU = 1500</w:t>
      </w:r>
    </w:p>
    <w:p w14:paraId="39583CA1" w14:textId="77777777" w:rsidR="00E0795A" w:rsidRPr="00E0795A" w:rsidRDefault="00E0795A" w:rsidP="00E0795A">
      <w:pPr>
        <w:pStyle w:val="CMDOutput"/>
      </w:pPr>
      <w:r w:rsidRPr="00E0795A">
        <w:t>*Jan 22 21:37:25.246: ICMPv6-ND:   prefix 2001:DB8:ACAD:23::/64 [L</w:t>
      </w:r>
      <w:r w:rsidRPr="00E0795A">
        <w:rPr>
          <w:highlight w:val="yellow"/>
        </w:rPr>
        <w:t>A</w:t>
      </w:r>
      <w:r w:rsidRPr="00E0795A">
        <w:t>] 2592000/604800</w:t>
      </w:r>
    </w:p>
    <w:p w14:paraId="091AB865" w14:textId="706E7586" w:rsidR="00E0795A" w:rsidRPr="00E0795A" w:rsidRDefault="00E0795A" w:rsidP="000002B5">
      <w:pPr>
        <w:pStyle w:val="CMD"/>
      </w:pPr>
      <w:r w:rsidRPr="00E0795A">
        <w:t>D1#</w:t>
      </w:r>
      <w:r>
        <w:t xml:space="preserve"> </w:t>
      </w:r>
      <w:r w:rsidRPr="000002B5">
        <w:rPr>
          <w:b/>
          <w:bCs/>
        </w:rPr>
        <w:t>undebug all</w:t>
      </w:r>
    </w:p>
    <w:p w14:paraId="6120AE3E" w14:textId="77777777" w:rsidR="00E0795A" w:rsidRPr="00E0795A" w:rsidRDefault="00E0795A" w:rsidP="00E0795A">
      <w:pPr>
        <w:pStyle w:val="CMDOutput"/>
      </w:pPr>
      <w:r w:rsidRPr="00E0795A">
        <w:t>All possible debugging has been turned off</w:t>
      </w:r>
    </w:p>
    <w:p w14:paraId="59F04430" w14:textId="3DC9592A" w:rsidR="00E0795A" w:rsidRPr="00E0795A" w:rsidRDefault="00E0795A" w:rsidP="000002B5">
      <w:pPr>
        <w:pStyle w:val="CMD"/>
      </w:pPr>
      <w:r w:rsidRPr="00E0795A">
        <w:t>D1#</w:t>
      </w:r>
    </w:p>
    <w:p w14:paraId="03AC81FB" w14:textId="0915FAFD" w:rsidR="00CD4792" w:rsidRPr="00CD4792" w:rsidRDefault="00CD4792" w:rsidP="001F7A5C">
      <w:pPr>
        <w:pStyle w:val="Bulletlevel1"/>
      </w:pPr>
      <w:r w:rsidRPr="00CD4792">
        <w:rPr>
          <w:b/>
          <w:bCs/>
        </w:rPr>
        <w:t>Managed address</w:t>
      </w:r>
      <w:r w:rsidR="00102063">
        <w:t xml:space="preserve"> - </w:t>
      </w:r>
      <w:r w:rsidRPr="00CD4792">
        <w:t xml:space="preserve">This line indicates that the </w:t>
      </w:r>
      <w:r w:rsidRPr="00CD4792">
        <w:rPr>
          <w:b/>
          <w:bCs/>
        </w:rPr>
        <w:t>M (Managed Configuration) flag</w:t>
      </w:r>
      <w:r w:rsidRPr="00CD4792">
        <w:t xml:space="preserve"> is set in the RA, </w:t>
      </w:r>
      <w:r>
        <w:t>suggesting to</w:t>
      </w:r>
      <w:r w:rsidRPr="00CD4792">
        <w:t xml:space="preserve"> hosts to obtain their IPv6 addresses from a </w:t>
      </w:r>
      <w:r w:rsidRPr="00CD4792">
        <w:rPr>
          <w:b/>
          <w:bCs/>
        </w:rPr>
        <w:t>stateful DHCPv6 server</w:t>
      </w:r>
      <w:r w:rsidRPr="00CD4792">
        <w:t>.</w:t>
      </w:r>
    </w:p>
    <w:p w14:paraId="0C032E0A" w14:textId="455A2EB0" w:rsidR="00CD4792" w:rsidRPr="00CD4792" w:rsidRDefault="00CD4792" w:rsidP="001F7A5C">
      <w:pPr>
        <w:pStyle w:val="Bulletlevel1"/>
      </w:pPr>
      <w:r w:rsidRPr="00CD4792">
        <w:rPr>
          <w:b/>
          <w:bCs/>
        </w:rPr>
        <w:t>The M in (1800/M</w:t>
      </w:r>
      <w:r w:rsidR="00102063">
        <w:t xml:space="preserve"> - </w:t>
      </w:r>
      <w:r w:rsidRPr="00CD4792">
        <w:t xml:space="preserve">The </w:t>
      </w:r>
      <w:r w:rsidRPr="00CD4792">
        <w:rPr>
          <w:b/>
          <w:bCs/>
        </w:rPr>
        <w:t>M</w:t>
      </w:r>
      <w:r w:rsidRPr="00CD4792">
        <w:t xml:space="preserve"> confirms that the Managed flag is advertised in the RA, signaling stateful DHCPv6 address assignment (the 1800 value represents the router lifetime and can be disregarded here).</w:t>
      </w:r>
    </w:p>
    <w:p w14:paraId="6BAE564D" w14:textId="2345C6BF" w:rsidR="00A32B81" w:rsidRDefault="00CD4792" w:rsidP="001F7A5C">
      <w:pPr>
        <w:pStyle w:val="Bulletlevel1"/>
      </w:pPr>
      <w:r w:rsidRPr="00CD4792">
        <w:rPr>
          <w:b/>
          <w:bCs/>
        </w:rPr>
        <w:lastRenderedPageBreak/>
        <w:t>The A in [LA</w:t>
      </w:r>
      <w:r w:rsidR="00102063">
        <w:t xml:space="preserve"> - </w:t>
      </w:r>
      <w:r w:rsidRPr="00CD4792">
        <w:t xml:space="preserve">The </w:t>
      </w:r>
      <w:r w:rsidRPr="00CD4792">
        <w:rPr>
          <w:b/>
          <w:bCs/>
        </w:rPr>
        <w:t>A (Autonomous) flag</w:t>
      </w:r>
      <w:r w:rsidRPr="00CD4792">
        <w:t xml:space="preserve"> remains set, indicating that SLAAC is still permitted by default, even though address assignment is now managed by DHCPv6 (the </w:t>
      </w:r>
      <w:r w:rsidRPr="00CD4792">
        <w:rPr>
          <w:b/>
          <w:bCs/>
        </w:rPr>
        <w:t>L</w:t>
      </w:r>
      <w:r w:rsidRPr="00CD4792">
        <w:t xml:space="preserve"> simply indicates the prefix is on-link and can be disregarded for this discussion).</w:t>
      </w:r>
    </w:p>
    <w:p w14:paraId="1A31B8D1" w14:textId="58446699" w:rsidR="00A32B81" w:rsidRDefault="002868C0" w:rsidP="00A32B81">
      <w:pPr>
        <w:pStyle w:val="Heading3"/>
      </w:pPr>
      <w:r w:rsidRPr="002868C0">
        <w:t xml:space="preserve">Examine IPv6 </w:t>
      </w:r>
      <w:r w:rsidR="000E68D5">
        <w:t>i</w:t>
      </w:r>
      <w:r w:rsidRPr="002868C0">
        <w:t xml:space="preserve">nterface </w:t>
      </w:r>
      <w:r w:rsidR="000E68D5">
        <w:t>i</w:t>
      </w:r>
      <w:r w:rsidRPr="002868C0">
        <w:t>nformation on G 1/0/23.</w:t>
      </w:r>
    </w:p>
    <w:p w14:paraId="008BF2AF" w14:textId="39A0D7BF" w:rsidR="00A32B81" w:rsidRDefault="00936215" w:rsidP="00DE747F">
      <w:pPr>
        <w:pStyle w:val="BodyTextL25"/>
      </w:pPr>
      <w:r w:rsidRPr="00936215">
        <w:t xml:space="preserve">This output verifies the IPv6 behavior of </w:t>
      </w:r>
      <w:r w:rsidRPr="00936215">
        <w:rPr>
          <w:b/>
          <w:bCs/>
        </w:rPr>
        <w:t>GigabitEthernet1/0/23</w:t>
      </w:r>
      <w:r w:rsidRPr="00936215">
        <w:t xml:space="preserve"> after configuring </w:t>
      </w:r>
      <w:r w:rsidRPr="00936215">
        <w:rPr>
          <w:b/>
          <w:bCs/>
        </w:rPr>
        <w:t>stateful DHCPv6</w:t>
      </w:r>
      <w:r w:rsidRPr="00936215">
        <w:t>, showing how hosts are instructed to obtain their IPv6 addresses</w:t>
      </w:r>
      <w:r w:rsidR="00A32B81">
        <w:t xml:space="preserve">. </w:t>
      </w:r>
    </w:p>
    <w:p w14:paraId="1C93666A" w14:textId="77777777" w:rsidR="002868C0" w:rsidRDefault="002868C0" w:rsidP="00D51A35">
      <w:pPr>
        <w:pStyle w:val="CMD"/>
      </w:pPr>
      <w:r>
        <w:t xml:space="preserve">D1# </w:t>
      </w:r>
      <w:r w:rsidRPr="00D51A35">
        <w:rPr>
          <w:b/>
          <w:bCs/>
        </w:rPr>
        <w:t>show ipv6 interface g 1/0/23</w:t>
      </w:r>
    </w:p>
    <w:p w14:paraId="5DCCA149" w14:textId="77777777" w:rsidR="002868C0" w:rsidRDefault="002868C0" w:rsidP="002868C0">
      <w:pPr>
        <w:pStyle w:val="CMDOutput"/>
      </w:pPr>
      <w:r>
        <w:t>GigabitEthernet1/0/23 is up, line protocol is up</w:t>
      </w:r>
    </w:p>
    <w:p w14:paraId="0E5450E1" w14:textId="77777777" w:rsidR="002868C0" w:rsidRDefault="002868C0" w:rsidP="002868C0">
      <w:pPr>
        <w:pStyle w:val="CMDOutput"/>
      </w:pPr>
      <w:r>
        <w:t xml:space="preserve">  IPv6 is enabled, link-local address is FE80::23:1 </w:t>
      </w:r>
    </w:p>
    <w:p w14:paraId="53AF75AB" w14:textId="77777777" w:rsidR="002868C0" w:rsidRDefault="002868C0" w:rsidP="002868C0">
      <w:pPr>
        <w:pStyle w:val="CMDOutput"/>
      </w:pPr>
      <w:r>
        <w:t xml:space="preserve">  No Virtual link-local address(es):</w:t>
      </w:r>
    </w:p>
    <w:p w14:paraId="0D42083A" w14:textId="77777777" w:rsidR="002868C0" w:rsidRDefault="002868C0" w:rsidP="002868C0">
      <w:pPr>
        <w:pStyle w:val="CMDOutput"/>
      </w:pPr>
      <w:r>
        <w:t xml:space="preserve">  Description: Link to PC</w:t>
      </w:r>
    </w:p>
    <w:p w14:paraId="39424A26" w14:textId="77777777" w:rsidR="002868C0" w:rsidRDefault="002868C0" w:rsidP="002868C0">
      <w:pPr>
        <w:pStyle w:val="CMDOutput"/>
      </w:pPr>
      <w:r>
        <w:t xml:space="preserve">  Global unicast address(es):</w:t>
      </w:r>
    </w:p>
    <w:p w14:paraId="3F236CAC" w14:textId="77777777" w:rsidR="002868C0" w:rsidRDefault="002868C0" w:rsidP="002868C0">
      <w:pPr>
        <w:pStyle w:val="CMDOutput"/>
      </w:pPr>
      <w:r>
        <w:t xml:space="preserve">    2001:DB8:ACAD:23::1, subnet is 2001:DB8:ACAD:23::/64 </w:t>
      </w:r>
    </w:p>
    <w:p w14:paraId="4D0CC64B" w14:textId="77777777" w:rsidR="002868C0" w:rsidRDefault="002868C0" w:rsidP="002868C0">
      <w:pPr>
        <w:pStyle w:val="CMDOutput"/>
      </w:pPr>
      <w:r>
        <w:t xml:space="preserve">  Joined group address(es):</w:t>
      </w:r>
    </w:p>
    <w:p w14:paraId="7E2013D8" w14:textId="77777777" w:rsidR="002868C0" w:rsidRDefault="002868C0" w:rsidP="002868C0">
      <w:pPr>
        <w:pStyle w:val="CMDOutput"/>
      </w:pPr>
      <w:r>
        <w:t xml:space="preserve">    FF02::1</w:t>
      </w:r>
    </w:p>
    <w:p w14:paraId="2FA63530" w14:textId="77777777" w:rsidR="002868C0" w:rsidRDefault="002868C0" w:rsidP="002868C0">
      <w:pPr>
        <w:pStyle w:val="CMDOutput"/>
      </w:pPr>
      <w:r>
        <w:t xml:space="preserve">    FF02::2</w:t>
      </w:r>
    </w:p>
    <w:p w14:paraId="165345B0" w14:textId="77777777" w:rsidR="002868C0" w:rsidRDefault="002868C0" w:rsidP="002868C0">
      <w:pPr>
        <w:pStyle w:val="CMDOutput"/>
      </w:pPr>
      <w:r>
        <w:t xml:space="preserve">    FF02::1:2</w:t>
      </w:r>
    </w:p>
    <w:p w14:paraId="13A51CD9" w14:textId="77777777" w:rsidR="002868C0" w:rsidRDefault="002868C0" w:rsidP="002868C0">
      <w:pPr>
        <w:pStyle w:val="CMDOutput"/>
      </w:pPr>
      <w:r>
        <w:t xml:space="preserve">    FF02::1:FF00:1</w:t>
      </w:r>
    </w:p>
    <w:p w14:paraId="4050753E" w14:textId="77777777" w:rsidR="002868C0" w:rsidRDefault="002868C0" w:rsidP="002868C0">
      <w:pPr>
        <w:pStyle w:val="CMDOutput"/>
      </w:pPr>
      <w:r>
        <w:t xml:space="preserve">    FF02::1:FF23:1</w:t>
      </w:r>
    </w:p>
    <w:p w14:paraId="69AE9F24" w14:textId="77777777" w:rsidR="002868C0" w:rsidRDefault="002868C0" w:rsidP="002868C0">
      <w:pPr>
        <w:pStyle w:val="CMDOutput"/>
      </w:pPr>
      <w:r>
        <w:t xml:space="preserve">    </w:t>
      </w:r>
      <w:r w:rsidRPr="002868C0">
        <w:rPr>
          <w:highlight w:val="yellow"/>
        </w:rPr>
        <w:t>FF05::1:3</w:t>
      </w:r>
    </w:p>
    <w:p w14:paraId="6B1C1D30" w14:textId="77777777" w:rsidR="002868C0" w:rsidRDefault="002868C0" w:rsidP="002868C0">
      <w:pPr>
        <w:pStyle w:val="CMDOutput"/>
      </w:pPr>
      <w:r>
        <w:t xml:space="preserve">  MTU is 1500 bytes</w:t>
      </w:r>
    </w:p>
    <w:p w14:paraId="3098B6F8" w14:textId="77777777" w:rsidR="002868C0" w:rsidRDefault="002868C0" w:rsidP="002868C0">
      <w:pPr>
        <w:pStyle w:val="CMDOutput"/>
      </w:pPr>
      <w:r>
        <w:t xml:space="preserve">  ICMP error messages limited to one every 100 milliseconds</w:t>
      </w:r>
    </w:p>
    <w:p w14:paraId="6DB01DBC" w14:textId="77777777" w:rsidR="002868C0" w:rsidRDefault="002868C0" w:rsidP="002868C0">
      <w:pPr>
        <w:pStyle w:val="CMDOutput"/>
      </w:pPr>
      <w:r>
        <w:t xml:space="preserve">  ICMP redirects are enabled</w:t>
      </w:r>
    </w:p>
    <w:p w14:paraId="1871A6BE" w14:textId="77777777" w:rsidR="002868C0" w:rsidRDefault="002868C0" w:rsidP="002868C0">
      <w:pPr>
        <w:pStyle w:val="CMDOutput"/>
      </w:pPr>
      <w:r>
        <w:t xml:space="preserve">  ICMP unreachables are sent</w:t>
      </w:r>
    </w:p>
    <w:p w14:paraId="5B167ACC" w14:textId="77777777" w:rsidR="002868C0" w:rsidRDefault="002868C0" w:rsidP="002868C0">
      <w:pPr>
        <w:pStyle w:val="CMDOutput"/>
      </w:pPr>
      <w:r>
        <w:t xml:space="preserve">  ND DAD is enabled, number of DAD attempts: 1</w:t>
      </w:r>
    </w:p>
    <w:p w14:paraId="0871D1A9" w14:textId="77777777" w:rsidR="002868C0" w:rsidRDefault="002868C0" w:rsidP="002868C0">
      <w:pPr>
        <w:pStyle w:val="CMDOutput"/>
      </w:pPr>
      <w:r>
        <w:t xml:space="preserve">  ND reachable time is 30000 milliseconds (using 30000)</w:t>
      </w:r>
    </w:p>
    <w:p w14:paraId="1184E2F1" w14:textId="77777777" w:rsidR="002868C0" w:rsidRDefault="002868C0" w:rsidP="002868C0">
      <w:pPr>
        <w:pStyle w:val="CMDOutput"/>
      </w:pPr>
      <w:r>
        <w:t xml:space="preserve">  ND advertised reachable time is 0 (unspecified)</w:t>
      </w:r>
    </w:p>
    <w:p w14:paraId="3202E0EA" w14:textId="77777777" w:rsidR="002868C0" w:rsidRDefault="002868C0" w:rsidP="002868C0">
      <w:pPr>
        <w:pStyle w:val="CMDOutput"/>
      </w:pPr>
      <w:r>
        <w:t xml:space="preserve">  ND advertised retransmit interval is 0 (unspecified)</w:t>
      </w:r>
    </w:p>
    <w:p w14:paraId="337B2EAD" w14:textId="77777777" w:rsidR="002868C0" w:rsidRDefault="002868C0" w:rsidP="002868C0">
      <w:pPr>
        <w:pStyle w:val="CMDOutput"/>
      </w:pPr>
      <w:r>
        <w:t xml:space="preserve">  ND router advertisements are sent every 200 seconds</w:t>
      </w:r>
    </w:p>
    <w:p w14:paraId="17BA6922" w14:textId="77777777" w:rsidR="002868C0" w:rsidRDefault="002868C0" w:rsidP="002868C0">
      <w:pPr>
        <w:pStyle w:val="CMDOutput"/>
      </w:pPr>
      <w:r>
        <w:t xml:space="preserve">  ND router advertisements live for 1800 seconds</w:t>
      </w:r>
    </w:p>
    <w:p w14:paraId="655FFF5D" w14:textId="77777777" w:rsidR="002868C0" w:rsidRDefault="002868C0" w:rsidP="002868C0">
      <w:pPr>
        <w:pStyle w:val="CMDOutput"/>
      </w:pPr>
      <w:r>
        <w:t xml:space="preserve">  ND advertised default router preference is Medium</w:t>
      </w:r>
    </w:p>
    <w:p w14:paraId="2ED46D9A" w14:textId="77777777" w:rsidR="002868C0" w:rsidRDefault="002868C0" w:rsidP="002868C0">
      <w:pPr>
        <w:pStyle w:val="CMDOutput"/>
      </w:pPr>
      <w:r>
        <w:t xml:space="preserve">  </w:t>
      </w:r>
      <w:r w:rsidRPr="002868C0">
        <w:rPr>
          <w:highlight w:val="yellow"/>
        </w:rPr>
        <w:t>Hosts use DHCP to obtain routable addresses</w:t>
      </w:r>
      <w:r>
        <w:t>.</w:t>
      </w:r>
    </w:p>
    <w:p w14:paraId="4748456A" w14:textId="0ADD29C1" w:rsidR="00936215" w:rsidRPr="00936215" w:rsidRDefault="00936215" w:rsidP="00936215">
      <w:pPr>
        <w:pStyle w:val="Bulletlevel1"/>
      </w:pPr>
      <w:r w:rsidRPr="00936215">
        <w:rPr>
          <w:b/>
          <w:bCs/>
        </w:rPr>
        <w:t>FF05::1:3</w:t>
      </w:r>
      <w:r w:rsidR="00102063">
        <w:t xml:space="preserve"> - </w:t>
      </w:r>
      <w:r w:rsidRPr="00936215">
        <w:t xml:space="preserve">This multicast address indicates that the interface has joined the </w:t>
      </w:r>
      <w:r w:rsidRPr="00936215">
        <w:rPr>
          <w:b/>
          <w:bCs/>
        </w:rPr>
        <w:t>site-local multicast group for all DHCPv6 servers and relay agents</w:t>
      </w:r>
      <w:r w:rsidRPr="00936215">
        <w:t>, which is used for DHCPv6 communication beyond the local link.</w:t>
      </w:r>
    </w:p>
    <w:p w14:paraId="0F10E6B3" w14:textId="0BCF31A7" w:rsidR="00A32B81" w:rsidRPr="00936215" w:rsidRDefault="00936215" w:rsidP="00121691">
      <w:pPr>
        <w:pStyle w:val="Bulletlevel1"/>
      </w:pPr>
      <w:r w:rsidRPr="00936215">
        <w:rPr>
          <w:b/>
          <w:bCs/>
        </w:rPr>
        <w:t>Hosts use DHCP to obtain routable addresses</w:t>
      </w:r>
      <w:r w:rsidR="00102063">
        <w:t xml:space="preserve"> - </w:t>
      </w:r>
      <w:r w:rsidRPr="00936215">
        <w:t xml:space="preserve">This line confirms that the </w:t>
      </w:r>
      <w:r w:rsidRPr="00936215">
        <w:rPr>
          <w:b/>
          <w:bCs/>
        </w:rPr>
        <w:t>M (Managed Configuration) flag</w:t>
      </w:r>
      <w:r w:rsidRPr="00936215">
        <w:t xml:space="preserve"> is set in Router Advertisements, </w:t>
      </w:r>
      <w:r>
        <w:t>suggesting to</w:t>
      </w:r>
      <w:r w:rsidRPr="00936215">
        <w:t xml:space="preserve"> hosts to obtain their </w:t>
      </w:r>
      <w:r w:rsidRPr="00936215">
        <w:rPr>
          <w:b/>
          <w:bCs/>
        </w:rPr>
        <w:t>global (routable) IPv6 addresses</w:t>
      </w:r>
      <w:r w:rsidRPr="00936215">
        <w:t xml:space="preserve"> from the stateful DHCPv6 server rather than using SLAAC.</w:t>
      </w:r>
    </w:p>
    <w:p w14:paraId="166F0BB4" w14:textId="304343E7" w:rsidR="00A32B81" w:rsidRDefault="00BE2819" w:rsidP="00A32B81">
      <w:pPr>
        <w:pStyle w:val="Heading3"/>
      </w:pPr>
      <w:r>
        <w:t xml:space="preserve">Verifying IPv6 </w:t>
      </w:r>
      <w:r w:rsidR="000E68D5">
        <w:t>a</w:t>
      </w:r>
      <w:r>
        <w:t>ddressing on PC1</w:t>
      </w:r>
      <w:r w:rsidR="00A32B81">
        <w:t>.</w:t>
      </w:r>
    </w:p>
    <w:p w14:paraId="3D20A9BB" w14:textId="593240FF" w:rsidR="00A32B81" w:rsidRDefault="006422DB" w:rsidP="00DE747F">
      <w:pPr>
        <w:pStyle w:val="BodyTextL25"/>
      </w:pPr>
      <w:r w:rsidRPr="006422DB">
        <w:t xml:space="preserve">This command displays the IPv6 addressing information currently configured on the PC, allowing you to verify how IPv6 addresses were obtained. The output shows </w:t>
      </w:r>
      <w:r w:rsidRPr="006422DB">
        <w:rPr>
          <w:b/>
          <w:bCs/>
        </w:rPr>
        <w:t>two stable IPv6 global unicast addresses</w:t>
      </w:r>
      <w:r w:rsidRPr="006422DB">
        <w:t xml:space="preserve">: one assigned by </w:t>
      </w:r>
      <w:r w:rsidRPr="006422DB">
        <w:rPr>
          <w:b/>
          <w:bCs/>
        </w:rPr>
        <w:t>stateful DHCPv6</w:t>
      </w:r>
      <w:r w:rsidRPr="006422DB">
        <w:t xml:space="preserve">, identified by the first 16 bits of the interface identifier set to </w:t>
      </w:r>
      <w:r w:rsidRPr="006422DB">
        <w:rPr>
          <w:b/>
          <w:bCs/>
        </w:rPr>
        <w:t>deed</w:t>
      </w:r>
      <w:r w:rsidRPr="006422DB">
        <w:t>, and a</w:t>
      </w:r>
      <w:r w:rsidR="00D53260">
        <w:t xml:space="preserve"> </w:t>
      </w:r>
      <w:r w:rsidRPr="006422DB">
        <w:t xml:space="preserve">second address generated using </w:t>
      </w:r>
      <w:r w:rsidRPr="006422DB">
        <w:rPr>
          <w:b/>
          <w:bCs/>
        </w:rPr>
        <w:t>SLAAC</w:t>
      </w:r>
      <w:r w:rsidRPr="006422DB">
        <w:t xml:space="preserve">. Using a </w:t>
      </w:r>
      <w:r w:rsidRPr="006422DB">
        <w:rPr>
          <w:b/>
          <w:bCs/>
        </w:rPr>
        <w:t>/80 prefix</w:t>
      </w:r>
      <w:r w:rsidRPr="006422DB">
        <w:t xml:space="preserve"> in the DHCPv6 address pool makes this distinction easy to see, clearly confirming which address was assigned by the stateful DHCPv6 server</w:t>
      </w:r>
      <w:r w:rsidR="00A32B81">
        <w:t xml:space="preserve">. </w:t>
      </w:r>
      <w:r w:rsidR="00D53260" w:rsidRPr="00D53260">
        <w:rPr>
          <w:b/>
          <w:bCs/>
        </w:rPr>
        <w:t>SLAAC</w:t>
      </w:r>
      <w:r w:rsidR="00D53260">
        <w:t xml:space="preserve"> has also generated a </w:t>
      </w:r>
      <w:r w:rsidR="00D53260" w:rsidRPr="00D53260">
        <w:rPr>
          <w:b/>
          <w:bCs/>
        </w:rPr>
        <w:t>temporary IPv6 address</w:t>
      </w:r>
      <w:r w:rsidR="00D53260">
        <w:t xml:space="preserve">. </w:t>
      </w:r>
    </w:p>
    <w:p w14:paraId="0A1FEA59" w14:textId="19C6BC9D" w:rsidR="006422DB" w:rsidRDefault="006422DB" w:rsidP="00D51A35">
      <w:pPr>
        <w:pStyle w:val="CMD"/>
      </w:pPr>
      <w:r>
        <w:t xml:space="preserve">C:\Users\Student&gt; </w:t>
      </w:r>
      <w:r w:rsidRPr="006422DB">
        <w:rPr>
          <w:b/>
          <w:bCs/>
        </w:rPr>
        <w:t>ipconfig</w:t>
      </w:r>
    </w:p>
    <w:p w14:paraId="056E1913" w14:textId="77777777" w:rsidR="006422DB" w:rsidRDefault="006422DB" w:rsidP="006422DB">
      <w:pPr>
        <w:pStyle w:val="CMDOutput"/>
      </w:pPr>
    </w:p>
    <w:p w14:paraId="6BC49EFA" w14:textId="77777777" w:rsidR="006422DB" w:rsidRDefault="006422DB" w:rsidP="006422DB">
      <w:pPr>
        <w:pStyle w:val="CMDOutput"/>
      </w:pPr>
      <w:r>
        <w:lastRenderedPageBreak/>
        <w:t>Windows IP Configuration</w:t>
      </w:r>
    </w:p>
    <w:p w14:paraId="7113DC0C" w14:textId="77777777" w:rsidR="006422DB" w:rsidRDefault="006422DB" w:rsidP="006422DB">
      <w:pPr>
        <w:pStyle w:val="CMDOutput"/>
      </w:pPr>
    </w:p>
    <w:p w14:paraId="21EDA2AF" w14:textId="77777777" w:rsidR="006422DB" w:rsidRDefault="006422DB" w:rsidP="006422DB">
      <w:pPr>
        <w:pStyle w:val="CMDOutput"/>
      </w:pPr>
      <w:r>
        <w:t>Ethernet adapter Ethernet0:</w:t>
      </w:r>
    </w:p>
    <w:p w14:paraId="3486E3D3" w14:textId="77777777" w:rsidR="006422DB" w:rsidRDefault="006422DB" w:rsidP="006422DB">
      <w:pPr>
        <w:pStyle w:val="CMDOutput"/>
      </w:pPr>
    </w:p>
    <w:p w14:paraId="35DEDDBC" w14:textId="77777777" w:rsidR="006422DB" w:rsidRDefault="006422DB" w:rsidP="006422DB">
      <w:pPr>
        <w:pStyle w:val="CMDOutput"/>
      </w:pPr>
      <w:r>
        <w:t xml:space="preserve">   Connection-specific DNS Suffix  . : example.netacad.com</w:t>
      </w:r>
    </w:p>
    <w:p w14:paraId="41ED4519" w14:textId="77777777" w:rsidR="006422DB" w:rsidRDefault="006422DB" w:rsidP="006422DB">
      <w:pPr>
        <w:pStyle w:val="CMDOutput"/>
      </w:pPr>
      <w:r>
        <w:t xml:space="preserve">   IPv6 Address. . . . . . . . . . . : 2001:db8:acad:23:9f8f:9d75:439:928b</w:t>
      </w:r>
    </w:p>
    <w:p w14:paraId="468094B7" w14:textId="77777777" w:rsidR="006422DB" w:rsidRDefault="006422DB" w:rsidP="006422DB">
      <w:pPr>
        <w:pStyle w:val="CMDOutput"/>
      </w:pPr>
      <w:r>
        <w:t xml:space="preserve">   IPv6 Address. . . . . . . . . . . : 2001:db8:acad:23:</w:t>
      </w:r>
      <w:r w:rsidRPr="006422DB">
        <w:rPr>
          <w:highlight w:val="yellow"/>
        </w:rPr>
        <w:t>deed</w:t>
      </w:r>
      <w:r>
        <w:t>:6a9c:45f:6b4a</w:t>
      </w:r>
    </w:p>
    <w:p w14:paraId="4DD61901" w14:textId="77777777" w:rsidR="006422DB" w:rsidRDefault="006422DB" w:rsidP="006422DB">
      <w:pPr>
        <w:pStyle w:val="CMDOutput"/>
      </w:pPr>
      <w:r>
        <w:t xml:space="preserve">   Temporary IPv6 Address. . . . . . : 2001:db8:acad:23:1081:3ff1:9de2:e2c5</w:t>
      </w:r>
    </w:p>
    <w:p w14:paraId="298A241D" w14:textId="77777777" w:rsidR="006422DB" w:rsidRDefault="006422DB" w:rsidP="006422DB">
      <w:pPr>
        <w:pStyle w:val="CMDOutput"/>
      </w:pPr>
      <w:r>
        <w:t xml:space="preserve">   Link-local IPv6 Address . . . . . : fe80::532f:367f:dad2:abc2%14</w:t>
      </w:r>
    </w:p>
    <w:p w14:paraId="339843D4" w14:textId="77777777" w:rsidR="006422DB" w:rsidRDefault="006422DB" w:rsidP="006422DB">
      <w:pPr>
        <w:pStyle w:val="CMDOutput"/>
      </w:pPr>
      <w:r>
        <w:t xml:space="preserve">   IPv4 Address. . . . . . . . . . . : 10.23.0.2</w:t>
      </w:r>
    </w:p>
    <w:p w14:paraId="736EE6F1" w14:textId="77777777" w:rsidR="006422DB" w:rsidRDefault="006422DB" w:rsidP="006422DB">
      <w:pPr>
        <w:pStyle w:val="CMDOutput"/>
      </w:pPr>
      <w:r>
        <w:t xml:space="preserve">   Subnet Mask . . . . . . . . . . . : 255.255.0.0</w:t>
      </w:r>
    </w:p>
    <w:p w14:paraId="009E9DF8" w14:textId="77777777" w:rsidR="006422DB" w:rsidRDefault="006422DB" w:rsidP="006422DB">
      <w:pPr>
        <w:pStyle w:val="CMDOutput"/>
      </w:pPr>
      <w:r>
        <w:t xml:space="preserve">   Default Gateway . . . . . . . . . : fe80::23:1%14</w:t>
      </w:r>
    </w:p>
    <w:p w14:paraId="3D299A42" w14:textId="4233C84E" w:rsidR="00A32B81" w:rsidRPr="00121691" w:rsidRDefault="006422DB" w:rsidP="00121691">
      <w:pPr>
        <w:pStyle w:val="CMDOutput"/>
        <w:rPr>
          <w:b/>
          <w:bCs/>
        </w:rPr>
      </w:pPr>
      <w:r>
        <w:t xml:space="preserve">                                       10.23.0.1</w:t>
      </w:r>
    </w:p>
    <w:p w14:paraId="000FA93A" w14:textId="11BA75C1" w:rsidR="00A32B81" w:rsidRDefault="0033406B" w:rsidP="00A32B81">
      <w:pPr>
        <w:pStyle w:val="Heading3"/>
      </w:pPr>
      <w:r>
        <w:t>Disabl</w:t>
      </w:r>
      <w:r w:rsidR="000E68D5">
        <w:t>e</w:t>
      </w:r>
      <w:r>
        <w:t xml:space="preserve"> SLAAC on G 1/0/23</w:t>
      </w:r>
      <w:r w:rsidR="00A32B81">
        <w:t>.</w:t>
      </w:r>
    </w:p>
    <w:p w14:paraId="73DBC1FA" w14:textId="17D9084D" w:rsidR="00A32B81" w:rsidRDefault="0033406B" w:rsidP="00DE747F">
      <w:pPr>
        <w:pStyle w:val="BodyTextL25"/>
      </w:pPr>
      <w:r w:rsidRPr="0033406B">
        <w:t xml:space="preserve">This step disables </w:t>
      </w:r>
      <w:r w:rsidRPr="0033406B">
        <w:rPr>
          <w:b/>
          <w:bCs/>
        </w:rPr>
        <w:t>SLAAC</w:t>
      </w:r>
      <w:r w:rsidRPr="0033406B">
        <w:t xml:space="preserve"> on </w:t>
      </w:r>
      <w:r w:rsidRPr="0033406B">
        <w:rPr>
          <w:b/>
          <w:bCs/>
        </w:rPr>
        <w:t>GigabitEthernet1/0/23</w:t>
      </w:r>
      <w:r w:rsidRPr="0033406B">
        <w:t xml:space="preserve"> so that hosts can no longer generate IPv6 addresses autonomously from </w:t>
      </w:r>
      <w:r w:rsidR="00F32DB4">
        <w:t>RAs</w:t>
      </w:r>
      <w:r w:rsidRPr="0033406B">
        <w:t xml:space="preserve">. By preventing SLAAC, this configuration ensures that </w:t>
      </w:r>
      <w:r w:rsidRPr="0033406B">
        <w:rPr>
          <w:b/>
          <w:bCs/>
        </w:rPr>
        <w:t>stateful DHCPv6 is the sole method used for IPv6 address assignment</w:t>
      </w:r>
      <w:r w:rsidRPr="0033406B">
        <w:t>, making it clear that all IPv6 global unicast addresses are being obtained from the DHCPv6 server rather than being self-generated by the host</w:t>
      </w:r>
      <w:r w:rsidR="00A32B81">
        <w:t xml:space="preserve">. </w:t>
      </w:r>
    </w:p>
    <w:p w14:paraId="243E4631" w14:textId="77777777" w:rsidR="0033406B" w:rsidRPr="0033406B" w:rsidRDefault="0033406B" w:rsidP="0033406B">
      <w:pPr>
        <w:pStyle w:val="CMD"/>
        <w:rPr>
          <w:b/>
          <w:bCs/>
        </w:rPr>
      </w:pPr>
      <w:r>
        <w:t xml:space="preserve">D1(config)# </w:t>
      </w:r>
      <w:r w:rsidRPr="0033406B">
        <w:rPr>
          <w:b/>
          <w:bCs/>
        </w:rPr>
        <w:t>interface GigabitEthernet 1/0/23</w:t>
      </w:r>
    </w:p>
    <w:p w14:paraId="7E170FF1" w14:textId="77777777" w:rsidR="0033406B" w:rsidRPr="0033406B" w:rsidRDefault="0033406B" w:rsidP="0033406B">
      <w:pPr>
        <w:pStyle w:val="CMD"/>
      </w:pPr>
      <w:r>
        <w:t xml:space="preserve">D1(config-if)# </w:t>
      </w:r>
      <w:r w:rsidRPr="0033406B">
        <w:rPr>
          <w:b/>
          <w:bCs/>
        </w:rPr>
        <w:t>ipv6 nd prefix default no-autoconfig</w:t>
      </w:r>
    </w:p>
    <w:p w14:paraId="07020FB1" w14:textId="77777777" w:rsidR="0033406B" w:rsidRPr="0033406B" w:rsidRDefault="0033406B" w:rsidP="00DE747F">
      <w:pPr>
        <w:pStyle w:val="BodyTextL25"/>
      </w:pPr>
      <w:r w:rsidRPr="0033406B">
        <w:rPr>
          <w:b/>
          <w:bCs/>
        </w:rPr>
        <w:t>Note:</w:t>
      </w:r>
      <w:r w:rsidRPr="0033406B">
        <w:t xml:space="preserve"> Instead of disabling SLAAC for all advertised prefixes, you could alternatively disable SLAAC for a specific prefix using the following command:</w:t>
      </w:r>
    </w:p>
    <w:p w14:paraId="7520BBFC" w14:textId="1742029F" w:rsidR="0033406B" w:rsidRPr="0033406B" w:rsidRDefault="0033406B" w:rsidP="0033406B">
      <w:pPr>
        <w:pStyle w:val="CMD"/>
      </w:pPr>
      <w:r>
        <w:t xml:space="preserve">D1(config-if)# </w:t>
      </w:r>
      <w:r w:rsidRPr="0033406B">
        <w:rPr>
          <w:b/>
          <w:bCs/>
        </w:rPr>
        <w:t>ipv6 nd prefix 2001:db8:acad:23::/64 no-autoconfig</w:t>
      </w:r>
    </w:p>
    <w:p w14:paraId="2ADE6E8D" w14:textId="067344D5" w:rsidR="00A32B81" w:rsidRDefault="0033406B" w:rsidP="00DE747F">
      <w:pPr>
        <w:pStyle w:val="BodyTextL25"/>
      </w:pPr>
      <w:r w:rsidRPr="0033406B">
        <w:t xml:space="preserve">This variation allows more granular control by preventing hosts from using </w:t>
      </w:r>
      <w:r w:rsidRPr="0033406B">
        <w:rPr>
          <w:b/>
          <w:bCs/>
        </w:rPr>
        <w:t>SLAAC</w:t>
      </w:r>
      <w:r w:rsidRPr="0033406B">
        <w:t xml:space="preserve"> for a particular prefix while leaving other advertised prefixes unaffected.</w:t>
      </w:r>
    </w:p>
    <w:p w14:paraId="3243EF31" w14:textId="24D99563" w:rsidR="00A32B81" w:rsidRDefault="00583E8B" w:rsidP="00A32B81">
      <w:pPr>
        <w:pStyle w:val="Heading3"/>
      </w:pPr>
      <w:r>
        <w:t>Re-</w:t>
      </w:r>
      <w:r w:rsidRPr="00583E8B">
        <w:t>Examine the Router Advertisement using Debug</w:t>
      </w:r>
      <w:r w:rsidR="00A32B81">
        <w:t>.</w:t>
      </w:r>
    </w:p>
    <w:p w14:paraId="733BE7B7" w14:textId="552FDD87" w:rsidR="00A32B81" w:rsidRDefault="00583E8B" w:rsidP="00DE747F">
      <w:pPr>
        <w:pStyle w:val="BodyTextL25"/>
      </w:pPr>
      <w:r w:rsidRPr="00583E8B">
        <w:t xml:space="preserve">In this step, you use </w:t>
      </w:r>
      <w:r w:rsidRPr="00583E8B">
        <w:rPr>
          <w:b/>
          <w:bCs/>
        </w:rPr>
        <w:t>debug ipv6 nd</w:t>
      </w:r>
      <w:r w:rsidRPr="00583E8B">
        <w:t xml:space="preserve"> to examine the </w:t>
      </w:r>
      <w:r w:rsidRPr="00583E8B">
        <w:rPr>
          <w:b/>
          <w:bCs/>
        </w:rPr>
        <w:t>Router Advertisements (RAs)</w:t>
      </w:r>
      <w:r w:rsidRPr="00583E8B">
        <w:t xml:space="preserve"> sent on </w:t>
      </w:r>
      <w:r w:rsidRPr="00583E8B">
        <w:rPr>
          <w:b/>
          <w:bCs/>
        </w:rPr>
        <w:t>GigabitEthernet1/0/23</w:t>
      </w:r>
      <w:r w:rsidRPr="00583E8B">
        <w:t xml:space="preserve"> and verify that </w:t>
      </w:r>
      <w:r w:rsidRPr="00583E8B">
        <w:rPr>
          <w:b/>
          <w:bCs/>
        </w:rPr>
        <w:t>SLAAC has been disabled</w:t>
      </w:r>
      <w:r w:rsidRPr="00583E8B">
        <w:t xml:space="preserve">. The debug output confirms that the </w:t>
      </w:r>
      <w:r w:rsidRPr="00583E8B">
        <w:rPr>
          <w:b/>
          <w:bCs/>
        </w:rPr>
        <w:t>A (Autonomous) flag is no longer set</w:t>
      </w:r>
      <w:r w:rsidRPr="00583E8B">
        <w:t xml:space="preserve">, as indicated by the prefix being advertised with </w:t>
      </w:r>
      <w:r w:rsidRPr="00583E8B">
        <w:rPr>
          <w:b/>
          <w:bCs/>
        </w:rPr>
        <w:t>[L] instead of [LA]</w:t>
      </w:r>
      <w:r w:rsidRPr="00583E8B">
        <w:t xml:space="preserve">, while the </w:t>
      </w:r>
      <w:r w:rsidRPr="00583E8B">
        <w:rPr>
          <w:b/>
          <w:bCs/>
        </w:rPr>
        <w:t>M (Managed Configuration) flag</w:t>
      </w:r>
      <w:r w:rsidRPr="00583E8B">
        <w:t xml:space="preserve"> remains set, ensuring that hosts must obtain their IPv6 addresses exclusively through </w:t>
      </w:r>
      <w:r w:rsidRPr="00583E8B">
        <w:rPr>
          <w:b/>
          <w:bCs/>
        </w:rPr>
        <w:t>stateful DHCPv6</w:t>
      </w:r>
      <w:r w:rsidR="00A32B81">
        <w:t xml:space="preserve">. </w:t>
      </w:r>
    </w:p>
    <w:p w14:paraId="568A2BE2" w14:textId="77777777" w:rsidR="00583E8B" w:rsidRPr="00583E8B" w:rsidRDefault="00583E8B" w:rsidP="00D51A35">
      <w:pPr>
        <w:pStyle w:val="CMD"/>
      </w:pPr>
      <w:r w:rsidRPr="00583E8B">
        <w:t xml:space="preserve">D1# </w:t>
      </w:r>
      <w:r w:rsidRPr="00D51A35">
        <w:rPr>
          <w:b/>
          <w:bCs/>
        </w:rPr>
        <w:t>debug ipv6 nd</w:t>
      </w:r>
    </w:p>
    <w:p w14:paraId="0DC26FD2" w14:textId="77777777" w:rsidR="00583E8B" w:rsidRPr="00583E8B" w:rsidRDefault="00583E8B" w:rsidP="00583E8B">
      <w:pPr>
        <w:pStyle w:val="CMDOutput"/>
      </w:pPr>
      <w:r w:rsidRPr="00583E8B">
        <w:t xml:space="preserve">  ICMP Neighbor Discovery events debugging is on</w:t>
      </w:r>
    </w:p>
    <w:p w14:paraId="77488249" w14:textId="77777777" w:rsidR="00583E8B" w:rsidRPr="00583E8B" w:rsidRDefault="00583E8B" w:rsidP="00583E8B">
      <w:pPr>
        <w:pStyle w:val="CMDOutput"/>
      </w:pPr>
      <w:r w:rsidRPr="00583E8B">
        <w:t xml:space="preserve">  ICMP ND HA events debugging is ON</w:t>
      </w:r>
    </w:p>
    <w:p w14:paraId="33BB10CC" w14:textId="020B5630" w:rsidR="00583E8B" w:rsidRPr="00583E8B" w:rsidRDefault="00583E8B" w:rsidP="00583E8B">
      <w:pPr>
        <w:pStyle w:val="CMDOutput"/>
      </w:pPr>
      <w:r>
        <w:t>D1#</w:t>
      </w:r>
    </w:p>
    <w:p w14:paraId="2A8039B4" w14:textId="77777777" w:rsidR="00583E8B" w:rsidRPr="00583E8B" w:rsidRDefault="00583E8B" w:rsidP="00583E8B">
      <w:pPr>
        <w:pStyle w:val="CMDOutput"/>
      </w:pPr>
      <w:r w:rsidRPr="00583E8B">
        <w:t>&lt;output omitted&gt;</w:t>
      </w:r>
    </w:p>
    <w:p w14:paraId="46639B8B" w14:textId="77777777" w:rsidR="00583E8B" w:rsidRDefault="00583E8B" w:rsidP="00583E8B">
      <w:pPr>
        <w:pStyle w:val="CMDOutput"/>
      </w:pPr>
      <w:r>
        <w:t>*Jan 22 22:00:34.438: ICMPv6-ND: (GigabitEthernet1/0/23,FE80::23:1) send RA to FF02::1</w:t>
      </w:r>
    </w:p>
    <w:p w14:paraId="7652F2D8" w14:textId="77777777" w:rsidR="00583E8B" w:rsidRDefault="00583E8B" w:rsidP="00583E8B">
      <w:pPr>
        <w:pStyle w:val="CMDOutput"/>
      </w:pPr>
      <w:r>
        <w:t xml:space="preserve">*Jan 22 22:00:34.438: ICMPv6-ND:   </w:t>
      </w:r>
      <w:r w:rsidRPr="00583E8B">
        <w:rPr>
          <w:highlight w:val="yellow"/>
        </w:rPr>
        <w:t>Managed address</w:t>
      </w:r>
    </w:p>
    <w:p w14:paraId="673B3005" w14:textId="77777777" w:rsidR="00583E8B" w:rsidRDefault="00583E8B" w:rsidP="00583E8B">
      <w:pPr>
        <w:pStyle w:val="CMDOutput"/>
      </w:pPr>
      <w:r>
        <w:t>*Jan 22 22:00:34.438: ICMPv6-ND: (GigabitEthernet1/0/23,FE80::23:1) Sending RA (1800/</w:t>
      </w:r>
      <w:r w:rsidRPr="00583E8B">
        <w:rPr>
          <w:highlight w:val="yellow"/>
        </w:rPr>
        <w:t>M</w:t>
      </w:r>
      <w:r>
        <w:t>) to FF02::1</w:t>
      </w:r>
    </w:p>
    <w:p w14:paraId="64AE0ADA" w14:textId="77777777" w:rsidR="00583E8B" w:rsidRDefault="00583E8B" w:rsidP="00583E8B">
      <w:pPr>
        <w:pStyle w:val="CMDOutput"/>
      </w:pPr>
      <w:r>
        <w:t>*Jan 22 22:00:34.438: ICMPv6-ND:   MTU = 1500</w:t>
      </w:r>
    </w:p>
    <w:p w14:paraId="03E341A3" w14:textId="77777777" w:rsidR="00583E8B" w:rsidRDefault="00583E8B" w:rsidP="00583E8B">
      <w:pPr>
        <w:pStyle w:val="CMDOutput"/>
      </w:pPr>
      <w:r>
        <w:t xml:space="preserve">*Jan 22 22:00:34.438: ICMPv6-ND:   prefix 2001:DB8:ACAD:23::/64 </w:t>
      </w:r>
      <w:r w:rsidRPr="00583E8B">
        <w:rPr>
          <w:highlight w:val="yellow"/>
        </w:rPr>
        <w:t>[L]</w:t>
      </w:r>
      <w:r>
        <w:t xml:space="preserve"> 2592000/604800</w:t>
      </w:r>
    </w:p>
    <w:p w14:paraId="4059C808" w14:textId="3A49F627" w:rsidR="00583E8B" w:rsidRPr="00583E8B" w:rsidRDefault="00583E8B" w:rsidP="00D51A35">
      <w:pPr>
        <w:pStyle w:val="CMD"/>
      </w:pPr>
      <w:r>
        <w:t xml:space="preserve">D1# </w:t>
      </w:r>
      <w:r w:rsidRPr="00D51A35">
        <w:rPr>
          <w:b/>
          <w:bCs/>
        </w:rPr>
        <w:t>undebug all</w:t>
      </w:r>
    </w:p>
    <w:p w14:paraId="4F5BAF20" w14:textId="77777777" w:rsidR="00583E8B" w:rsidRDefault="00583E8B" w:rsidP="00583E8B">
      <w:pPr>
        <w:pStyle w:val="CMDOutput"/>
      </w:pPr>
      <w:r>
        <w:t>All possible debugging has been turned off</w:t>
      </w:r>
    </w:p>
    <w:p w14:paraId="03919BD9" w14:textId="0B9B24A2" w:rsidR="00A32B81" w:rsidRPr="00121691" w:rsidRDefault="00583E8B" w:rsidP="00D51A35">
      <w:pPr>
        <w:pStyle w:val="CMD"/>
        <w:rPr>
          <w:b/>
          <w:bCs/>
        </w:rPr>
      </w:pPr>
      <w:r>
        <w:t>D1#</w:t>
      </w:r>
    </w:p>
    <w:p w14:paraId="0414848A" w14:textId="55B2B96D" w:rsidR="00A32B81" w:rsidRDefault="00583E8B" w:rsidP="00A32B81">
      <w:pPr>
        <w:pStyle w:val="Heading3"/>
      </w:pPr>
      <w:r>
        <w:lastRenderedPageBreak/>
        <w:t xml:space="preserve">Re-initialize PC1 and </w:t>
      </w:r>
      <w:r w:rsidR="000E68D5">
        <w:t>v</w:t>
      </w:r>
      <w:r>
        <w:t xml:space="preserve">erify IPv6 </w:t>
      </w:r>
      <w:r w:rsidR="000E68D5">
        <w:t>a</w:t>
      </w:r>
      <w:r>
        <w:t>ddressing</w:t>
      </w:r>
      <w:r w:rsidR="00A32B81">
        <w:t>.</w:t>
      </w:r>
    </w:p>
    <w:p w14:paraId="222D5829" w14:textId="597C1262" w:rsidR="00A32B81" w:rsidRDefault="00386C37" w:rsidP="00DE747F">
      <w:pPr>
        <w:pStyle w:val="BodyTextL25"/>
      </w:pPr>
      <w:r w:rsidRPr="00386C37">
        <w:t xml:space="preserve">This output verifies that the host is now using </w:t>
      </w:r>
      <w:r w:rsidRPr="00386C37">
        <w:rPr>
          <w:b/>
          <w:bCs/>
        </w:rPr>
        <w:t>stateful DHCPv6 only</w:t>
      </w:r>
      <w:r w:rsidRPr="00386C37">
        <w:t xml:space="preserve"> for IPv6 </w:t>
      </w:r>
      <w:r w:rsidR="00741B5F" w:rsidRPr="00386C37">
        <w:t>addressing</w:t>
      </w:r>
      <w:r w:rsidR="00741B5F">
        <w:t>. I</w:t>
      </w:r>
      <w:r w:rsidRPr="00386C37">
        <w:t xml:space="preserve">t has a single IPv6 global unicast address assigned from the DHCPv6 pool (identified by </w:t>
      </w:r>
      <w:r w:rsidRPr="00386C37">
        <w:rPr>
          <w:b/>
          <w:bCs/>
        </w:rPr>
        <w:t>deed</w:t>
      </w:r>
      <w:r w:rsidRPr="00386C37">
        <w:t xml:space="preserve">), no temporary IPv6 addresses are present because </w:t>
      </w:r>
      <w:r w:rsidRPr="00386C37">
        <w:rPr>
          <w:b/>
          <w:bCs/>
        </w:rPr>
        <w:t>SLAAC is disabled</w:t>
      </w:r>
      <w:r w:rsidRPr="00386C37">
        <w:t xml:space="preserve">, and the </w:t>
      </w:r>
      <w:r w:rsidRPr="00386C37">
        <w:rPr>
          <w:b/>
          <w:bCs/>
        </w:rPr>
        <w:t>default gateway</w:t>
      </w:r>
      <w:r w:rsidRPr="00386C37">
        <w:t xml:space="preserve"> is still learned via Router Advertisements using the router’s </w:t>
      </w:r>
      <w:r w:rsidRPr="00386C37">
        <w:rPr>
          <w:b/>
          <w:bCs/>
        </w:rPr>
        <w:t>link-local address</w:t>
      </w:r>
      <w:r w:rsidR="00A32B81">
        <w:t xml:space="preserve">. </w:t>
      </w:r>
    </w:p>
    <w:p w14:paraId="6E45A9E8" w14:textId="7AE59D7A" w:rsidR="00D53260" w:rsidRDefault="00D53260" w:rsidP="00D51A35">
      <w:pPr>
        <w:pStyle w:val="CMD"/>
      </w:pPr>
      <w:r>
        <w:t>C:\Users\Student&gt;</w:t>
      </w:r>
      <w:r w:rsidR="00D51A35">
        <w:t xml:space="preserve"> </w:t>
      </w:r>
      <w:r w:rsidRPr="00386C37">
        <w:rPr>
          <w:b/>
          <w:bCs/>
        </w:rPr>
        <w:t>ipconfig</w:t>
      </w:r>
    </w:p>
    <w:p w14:paraId="0194224B" w14:textId="77777777" w:rsidR="00D53260" w:rsidRDefault="00D53260" w:rsidP="00D53260">
      <w:pPr>
        <w:pStyle w:val="CMDOutput"/>
      </w:pPr>
    </w:p>
    <w:p w14:paraId="2AF45836" w14:textId="77777777" w:rsidR="00D53260" w:rsidRDefault="00D53260" w:rsidP="00D53260">
      <w:pPr>
        <w:pStyle w:val="CMDOutput"/>
      </w:pPr>
      <w:r>
        <w:t>Windows IP Configuration</w:t>
      </w:r>
    </w:p>
    <w:p w14:paraId="7AE8D599" w14:textId="77777777" w:rsidR="00D53260" w:rsidRDefault="00D53260" w:rsidP="00D53260">
      <w:pPr>
        <w:pStyle w:val="CMDOutput"/>
      </w:pPr>
    </w:p>
    <w:p w14:paraId="51574CF3" w14:textId="77777777" w:rsidR="00D53260" w:rsidRDefault="00D53260" w:rsidP="00D53260">
      <w:pPr>
        <w:pStyle w:val="CMDOutput"/>
      </w:pPr>
      <w:r>
        <w:t>Ethernet adapter Ethernet0:</w:t>
      </w:r>
    </w:p>
    <w:p w14:paraId="1D2FD9FA" w14:textId="77777777" w:rsidR="00D53260" w:rsidRDefault="00D53260" w:rsidP="00D53260">
      <w:pPr>
        <w:pStyle w:val="CMDOutput"/>
      </w:pPr>
    </w:p>
    <w:p w14:paraId="4FC9FB2D" w14:textId="77777777" w:rsidR="00D53260" w:rsidRDefault="00D53260" w:rsidP="00D53260">
      <w:pPr>
        <w:pStyle w:val="CMDOutput"/>
      </w:pPr>
      <w:r>
        <w:t xml:space="preserve">   Connection-specific DNS Suffix  . : example.netacad.com</w:t>
      </w:r>
    </w:p>
    <w:p w14:paraId="12B5BF66" w14:textId="77777777" w:rsidR="00D53260" w:rsidRDefault="00D53260" w:rsidP="00D53260">
      <w:pPr>
        <w:pStyle w:val="CMDOutput"/>
      </w:pPr>
      <w:r>
        <w:t xml:space="preserve">   </w:t>
      </w:r>
      <w:r w:rsidRPr="00D53260">
        <w:rPr>
          <w:highlight w:val="yellow"/>
        </w:rPr>
        <w:t>IPv6 Address</w:t>
      </w:r>
      <w:r>
        <w:t>. . . . . . . . . . . : 2001:db8:acad:23:</w:t>
      </w:r>
      <w:r w:rsidRPr="00D53260">
        <w:rPr>
          <w:highlight w:val="yellow"/>
        </w:rPr>
        <w:t>deed</w:t>
      </w:r>
      <w:r>
        <w:t>:6a9c:45f:6b4a</w:t>
      </w:r>
    </w:p>
    <w:p w14:paraId="617C5B8F" w14:textId="77777777" w:rsidR="00D53260" w:rsidRDefault="00D53260" w:rsidP="00D53260">
      <w:pPr>
        <w:pStyle w:val="CMDOutput"/>
      </w:pPr>
      <w:r>
        <w:t xml:space="preserve">   Link-local IPv6 Address . . . . . : fe80::532f:367f:dad2:abc2%14</w:t>
      </w:r>
    </w:p>
    <w:p w14:paraId="7AD15CEE" w14:textId="77777777" w:rsidR="00D53260" w:rsidRDefault="00D53260" w:rsidP="00D53260">
      <w:pPr>
        <w:pStyle w:val="CMDOutput"/>
      </w:pPr>
      <w:r>
        <w:t xml:space="preserve">   IPv4 Address. . . . . . . . . . . : 10.23.0.2</w:t>
      </w:r>
    </w:p>
    <w:p w14:paraId="4CE70A73" w14:textId="77777777" w:rsidR="00D53260" w:rsidRDefault="00D53260" w:rsidP="00D53260">
      <w:pPr>
        <w:pStyle w:val="CMDOutput"/>
      </w:pPr>
      <w:r>
        <w:t xml:space="preserve">   Subnet Mask . . . . . . . . . . . : 255.255.0.0</w:t>
      </w:r>
    </w:p>
    <w:p w14:paraId="5688BE82" w14:textId="77777777" w:rsidR="00D53260" w:rsidRDefault="00D53260" w:rsidP="00D53260">
      <w:pPr>
        <w:pStyle w:val="CMDOutput"/>
      </w:pPr>
      <w:r>
        <w:t xml:space="preserve">   Default Gateway . . . . . . . . . : fe80::23:1%14</w:t>
      </w:r>
    </w:p>
    <w:p w14:paraId="345F00A4" w14:textId="0AD34559" w:rsidR="00A32B81" w:rsidRPr="00121691" w:rsidRDefault="00D53260" w:rsidP="00121691">
      <w:pPr>
        <w:pStyle w:val="CMDOutput"/>
        <w:rPr>
          <w:b/>
          <w:bCs/>
        </w:rPr>
      </w:pPr>
      <w:r>
        <w:t xml:space="preserve">                                       10.23.0.</w:t>
      </w:r>
    </w:p>
    <w:p w14:paraId="3BA86E8B" w14:textId="6D931AEA" w:rsidR="00A32B81" w:rsidRDefault="00C14919" w:rsidP="00A32B81">
      <w:pPr>
        <w:pStyle w:val="Heading3"/>
      </w:pPr>
      <w:r>
        <w:t xml:space="preserve">Check the IPv6 addressing on </w:t>
      </w:r>
      <w:r w:rsidR="00A32B81">
        <w:t>PC1.</w:t>
      </w:r>
    </w:p>
    <w:p w14:paraId="47A5919A" w14:textId="0B7ACD7F" w:rsidR="00A32B81" w:rsidRDefault="00386C37" w:rsidP="00DE747F">
      <w:pPr>
        <w:pStyle w:val="BodyTextL25"/>
      </w:pPr>
      <w:r w:rsidRPr="00386C37">
        <w:t xml:space="preserve">This output confirms that the host is now receiving </w:t>
      </w:r>
      <w:r w:rsidRPr="00386C37">
        <w:rPr>
          <w:b/>
          <w:bCs/>
        </w:rPr>
        <w:t>DNS server information and the DNS domain name from the stateful DHCPv6 server</w:t>
      </w:r>
      <w:r w:rsidRPr="00386C37">
        <w:t xml:space="preserve">, as shown by the DNS server address (2001:db8:cafe:77::7777) and the DNS suffix search list (www.example.com). Because </w:t>
      </w:r>
      <w:r w:rsidRPr="00386C37">
        <w:rPr>
          <w:b/>
          <w:bCs/>
        </w:rPr>
        <w:t>SLAAC has been disabled</w:t>
      </w:r>
      <w:r w:rsidRPr="00386C37">
        <w:t xml:space="preserve">, this information could only have been provided by the </w:t>
      </w:r>
      <w:r w:rsidRPr="00386C37">
        <w:rPr>
          <w:b/>
          <w:bCs/>
        </w:rPr>
        <w:t>stateful DHCPv6 configuration</w:t>
      </w:r>
      <w:r w:rsidRPr="00386C37">
        <w:t>, verifying that the DHCPv6 server is functioning as intended</w:t>
      </w:r>
      <w:r w:rsidR="00A32B81">
        <w:t xml:space="preserve">. </w:t>
      </w:r>
    </w:p>
    <w:p w14:paraId="6AA87EF6" w14:textId="7057B258" w:rsidR="00386C37" w:rsidRDefault="00386C37" w:rsidP="00D51A35">
      <w:pPr>
        <w:pStyle w:val="CMD"/>
      </w:pPr>
      <w:r>
        <w:t>C:\Users\Student&gt;</w:t>
      </w:r>
      <w:r w:rsidR="00D51A35">
        <w:t xml:space="preserve"> </w:t>
      </w:r>
      <w:r w:rsidRPr="00386C37">
        <w:rPr>
          <w:b/>
          <w:bCs/>
        </w:rPr>
        <w:t>ipconfig /all</w:t>
      </w:r>
    </w:p>
    <w:p w14:paraId="5D1B89B8" w14:textId="77777777" w:rsidR="00386C37" w:rsidRDefault="00386C37" w:rsidP="00386C37">
      <w:pPr>
        <w:pStyle w:val="CMDOutput"/>
      </w:pPr>
    </w:p>
    <w:p w14:paraId="047F3655" w14:textId="77777777" w:rsidR="00386C37" w:rsidRDefault="00386C37" w:rsidP="00386C37">
      <w:pPr>
        <w:pStyle w:val="CMDOutput"/>
      </w:pPr>
      <w:r>
        <w:t>Windows IP Configuration</w:t>
      </w:r>
    </w:p>
    <w:p w14:paraId="1F54103B" w14:textId="77777777" w:rsidR="00386C37" w:rsidRDefault="00386C37" w:rsidP="00386C37">
      <w:pPr>
        <w:pStyle w:val="CMDOutput"/>
      </w:pPr>
    </w:p>
    <w:p w14:paraId="76FF677F" w14:textId="77777777" w:rsidR="00386C37" w:rsidRDefault="00386C37" w:rsidP="00386C37">
      <w:pPr>
        <w:pStyle w:val="CMDOutput"/>
      </w:pPr>
      <w:r>
        <w:t xml:space="preserve">   Host Name . . . . . . . . . . . . : DESKTOP-3FR7RKA</w:t>
      </w:r>
    </w:p>
    <w:p w14:paraId="3F325897" w14:textId="77777777" w:rsidR="00386C37" w:rsidRDefault="00386C37" w:rsidP="00386C37">
      <w:pPr>
        <w:pStyle w:val="CMDOutput"/>
      </w:pPr>
      <w:r>
        <w:t xml:space="preserve">   Primary Dns Suffix  . . . . . . . :</w:t>
      </w:r>
    </w:p>
    <w:p w14:paraId="097D709A" w14:textId="77777777" w:rsidR="00386C37" w:rsidRDefault="00386C37" w:rsidP="00386C37">
      <w:pPr>
        <w:pStyle w:val="CMDOutput"/>
      </w:pPr>
      <w:r>
        <w:t xml:space="preserve">   Node Type . . . . . . . . . . . . : Hybrid</w:t>
      </w:r>
    </w:p>
    <w:p w14:paraId="2C556BF5" w14:textId="77777777" w:rsidR="00386C37" w:rsidRDefault="00386C37" w:rsidP="00386C37">
      <w:pPr>
        <w:pStyle w:val="CMDOutput"/>
      </w:pPr>
      <w:r>
        <w:t xml:space="preserve">   IP Routing Enabled. . . . . . . . : No</w:t>
      </w:r>
    </w:p>
    <w:p w14:paraId="641B6FB1" w14:textId="77777777" w:rsidR="00386C37" w:rsidRDefault="00386C37" w:rsidP="00386C37">
      <w:pPr>
        <w:pStyle w:val="CMDOutput"/>
      </w:pPr>
      <w:r>
        <w:t xml:space="preserve">   WINS Proxy Enabled. . . . . . . . : No</w:t>
      </w:r>
    </w:p>
    <w:p w14:paraId="0B98C367" w14:textId="77777777" w:rsidR="00386C37" w:rsidRDefault="00386C37" w:rsidP="00386C37">
      <w:pPr>
        <w:pStyle w:val="CMDOutput"/>
      </w:pPr>
      <w:r>
        <w:t xml:space="preserve">   </w:t>
      </w:r>
      <w:r w:rsidRPr="00386C37">
        <w:rPr>
          <w:highlight w:val="yellow"/>
        </w:rPr>
        <w:t>DNS Suffix Search List</w:t>
      </w:r>
      <w:r>
        <w:t xml:space="preserve">. . . . . . : </w:t>
      </w:r>
      <w:r w:rsidRPr="00386C37">
        <w:rPr>
          <w:highlight w:val="yellow"/>
        </w:rPr>
        <w:t>www.example.com</w:t>
      </w:r>
    </w:p>
    <w:p w14:paraId="7E8D01AF" w14:textId="77777777" w:rsidR="00386C37" w:rsidRDefault="00386C37" w:rsidP="00386C37">
      <w:pPr>
        <w:pStyle w:val="CMDOutput"/>
      </w:pPr>
    </w:p>
    <w:p w14:paraId="02868A6B" w14:textId="77777777" w:rsidR="00386C37" w:rsidRDefault="00386C37" w:rsidP="00386C37">
      <w:pPr>
        <w:pStyle w:val="CMDOutput"/>
      </w:pPr>
      <w:r>
        <w:t>Ethernet adapter Ethernet0:</w:t>
      </w:r>
    </w:p>
    <w:p w14:paraId="7E78D773" w14:textId="77777777" w:rsidR="00386C37" w:rsidRDefault="00386C37" w:rsidP="00386C37">
      <w:pPr>
        <w:pStyle w:val="CMDOutput"/>
      </w:pPr>
    </w:p>
    <w:p w14:paraId="7CEE59E7" w14:textId="77777777" w:rsidR="00386C37" w:rsidRDefault="00386C37" w:rsidP="00386C37">
      <w:pPr>
        <w:pStyle w:val="CMDOutput"/>
      </w:pPr>
      <w:r>
        <w:t xml:space="preserve">   Connection-specific DNS Suffix  . : example.netacad.com</w:t>
      </w:r>
    </w:p>
    <w:p w14:paraId="5EFBDEE3" w14:textId="77777777" w:rsidR="00386C37" w:rsidRDefault="00386C37" w:rsidP="00386C37">
      <w:pPr>
        <w:pStyle w:val="CMDOutput"/>
      </w:pPr>
      <w:r>
        <w:t xml:space="preserve">   Description . . . . . . . . . . . : Intel(R) 82574L Gigabit Network Connection</w:t>
      </w:r>
    </w:p>
    <w:p w14:paraId="7FA2A0EC" w14:textId="77777777" w:rsidR="00386C37" w:rsidRDefault="00386C37" w:rsidP="00386C37">
      <w:pPr>
        <w:pStyle w:val="CMDOutput"/>
      </w:pPr>
      <w:r>
        <w:t xml:space="preserve">   Physical Address. . . . . . . . . : 00-50-56-A8-68-59</w:t>
      </w:r>
    </w:p>
    <w:p w14:paraId="1D04849C" w14:textId="77777777" w:rsidR="00386C37" w:rsidRDefault="00386C37" w:rsidP="00386C37">
      <w:pPr>
        <w:pStyle w:val="CMDOutput"/>
      </w:pPr>
      <w:r>
        <w:t xml:space="preserve">   DHCP Enabled. . . . . . . . . . . : Yes</w:t>
      </w:r>
    </w:p>
    <w:p w14:paraId="51600659" w14:textId="77777777" w:rsidR="00386C37" w:rsidRDefault="00386C37" w:rsidP="00386C37">
      <w:pPr>
        <w:pStyle w:val="CMDOutput"/>
      </w:pPr>
      <w:r>
        <w:t xml:space="preserve">   Autoconfiguration Enabled . . . . : Yes</w:t>
      </w:r>
    </w:p>
    <w:p w14:paraId="6BE06E94" w14:textId="77777777" w:rsidR="00386C37" w:rsidRDefault="00386C37" w:rsidP="00386C37">
      <w:pPr>
        <w:pStyle w:val="CMDOutput"/>
      </w:pPr>
      <w:r>
        <w:t xml:space="preserve">   </w:t>
      </w:r>
      <w:r w:rsidRPr="00386C37">
        <w:rPr>
          <w:highlight w:val="yellow"/>
        </w:rPr>
        <w:t>IPv6 Address</w:t>
      </w:r>
      <w:r>
        <w:t xml:space="preserve">. . . . . . . . . . . : </w:t>
      </w:r>
      <w:r w:rsidRPr="00386C37">
        <w:rPr>
          <w:highlight w:val="yellow"/>
        </w:rPr>
        <w:t>2001:db8:acad:23:deed:6a9c:45f:6b4a</w:t>
      </w:r>
      <w:r>
        <w:t xml:space="preserve"> (Preferred)</w:t>
      </w:r>
    </w:p>
    <w:p w14:paraId="1BFF1356" w14:textId="77777777" w:rsidR="00386C37" w:rsidRDefault="00386C37" w:rsidP="00386C37">
      <w:pPr>
        <w:pStyle w:val="CMDOutput"/>
      </w:pPr>
      <w:r>
        <w:t xml:space="preserve">   Lease Obtained. . . . . . . . . . : Thursday, January 22, 2026 1:16:19 PM</w:t>
      </w:r>
    </w:p>
    <w:p w14:paraId="23958F8E" w14:textId="77777777" w:rsidR="00386C37" w:rsidRDefault="00386C37" w:rsidP="00386C37">
      <w:pPr>
        <w:pStyle w:val="CMDOutput"/>
      </w:pPr>
      <w:r>
        <w:t xml:space="preserve">   Lease Expires . . . . . . . . . . : Saturday, January 24, 2026 12:31:37 PM</w:t>
      </w:r>
    </w:p>
    <w:p w14:paraId="3BB0EEBD" w14:textId="77777777" w:rsidR="00386C37" w:rsidRDefault="00386C37" w:rsidP="00386C37">
      <w:pPr>
        <w:pStyle w:val="CMDOutput"/>
      </w:pPr>
      <w:r>
        <w:t xml:space="preserve">   Link-local IPv6 Address . . . . . : fe80::532f:367f:dad2:abc2%14 (Preferred)</w:t>
      </w:r>
    </w:p>
    <w:p w14:paraId="0DC38C53" w14:textId="77777777" w:rsidR="00386C37" w:rsidRDefault="00386C37" w:rsidP="00386C37">
      <w:pPr>
        <w:pStyle w:val="CMDOutput"/>
      </w:pPr>
      <w:r>
        <w:t xml:space="preserve">   IPv4 Address. . . . . . . . . . . : 10.23.0.2 (Preferred)</w:t>
      </w:r>
    </w:p>
    <w:p w14:paraId="21EB0074" w14:textId="77777777" w:rsidR="00386C37" w:rsidRDefault="00386C37" w:rsidP="00386C37">
      <w:pPr>
        <w:pStyle w:val="CMDOutput"/>
      </w:pPr>
      <w:r>
        <w:lastRenderedPageBreak/>
        <w:t xml:space="preserve">   Subnet Mask . . . . . . . . . . . : 255.255.0.0</w:t>
      </w:r>
    </w:p>
    <w:p w14:paraId="4F7D33BD" w14:textId="77777777" w:rsidR="00386C37" w:rsidRDefault="00386C37" w:rsidP="00386C37">
      <w:pPr>
        <w:pStyle w:val="CMDOutput"/>
      </w:pPr>
      <w:r>
        <w:t xml:space="preserve">   Lease Obtained. . . . . . . . . . : Thursday, January 22, 2026 1:16:18 PM</w:t>
      </w:r>
    </w:p>
    <w:p w14:paraId="1136AC16" w14:textId="77777777" w:rsidR="00386C37" w:rsidRDefault="00386C37" w:rsidP="00386C37">
      <w:pPr>
        <w:pStyle w:val="CMDOutput"/>
      </w:pPr>
      <w:r>
        <w:t xml:space="preserve">   Lease Expires . . . . . . . . . . : Friday, January 23, 2026 1:16:18 PM</w:t>
      </w:r>
    </w:p>
    <w:p w14:paraId="797473F9" w14:textId="77777777" w:rsidR="00386C37" w:rsidRDefault="00386C37" w:rsidP="00386C37">
      <w:pPr>
        <w:pStyle w:val="CMDOutput"/>
      </w:pPr>
      <w:r>
        <w:t xml:space="preserve">   Default Gateway . . . . . . . . . : fe80::23:1%14</w:t>
      </w:r>
    </w:p>
    <w:p w14:paraId="03920934" w14:textId="77777777" w:rsidR="00386C37" w:rsidRDefault="00386C37" w:rsidP="00386C37">
      <w:pPr>
        <w:pStyle w:val="CMDOutput"/>
      </w:pPr>
      <w:r>
        <w:t xml:space="preserve">                                       10.23.0.1</w:t>
      </w:r>
    </w:p>
    <w:p w14:paraId="1477B92E" w14:textId="77777777" w:rsidR="00386C37" w:rsidRDefault="00386C37" w:rsidP="00386C37">
      <w:pPr>
        <w:pStyle w:val="CMDOutput"/>
      </w:pPr>
      <w:r>
        <w:t xml:space="preserve">   DHCP Server . . . . . . . . . . . : 10.23.0.1</w:t>
      </w:r>
    </w:p>
    <w:p w14:paraId="5007D068" w14:textId="77777777" w:rsidR="00386C37" w:rsidRDefault="00386C37" w:rsidP="00386C37">
      <w:pPr>
        <w:pStyle w:val="CMDOutput"/>
      </w:pPr>
      <w:r>
        <w:t xml:space="preserve">   DHCPv6 IAID . . . . . . . . . . . : 50334761</w:t>
      </w:r>
    </w:p>
    <w:p w14:paraId="56D3168C" w14:textId="77777777" w:rsidR="00386C37" w:rsidRDefault="00386C37" w:rsidP="00386C37">
      <w:pPr>
        <w:pStyle w:val="CMDOutput"/>
      </w:pPr>
      <w:r>
        <w:t xml:space="preserve">   DHCPv6 Client DUID. . . . . . . . : 00-01-00-01-31-03-ED-25-00-50-56-A8-68-59</w:t>
      </w:r>
    </w:p>
    <w:p w14:paraId="7B14E0DB" w14:textId="77777777" w:rsidR="00386C37" w:rsidRDefault="00386C37" w:rsidP="00386C37">
      <w:pPr>
        <w:pStyle w:val="CMDOutput"/>
      </w:pPr>
      <w:r>
        <w:t xml:space="preserve">   </w:t>
      </w:r>
      <w:r w:rsidRPr="00386C37">
        <w:rPr>
          <w:highlight w:val="yellow"/>
        </w:rPr>
        <w:t>DNS Servers</w:t>
      </w:r>
      <w:r>
        <w:t xml:space="preserve"> . . . . . . . . . . . : </w:t>
      </w:r>
      <w:r w:rsidRPr="00386C37">
        <w:rPr>
          <w:highlight w:val="yellow"/>
        </w:rPr>
        <w:t>2001:db8:cafe:77::7777</w:t>
      </w:r>
    </w:p>
    <w:p w14:paraId="6B033641" w14:textId="77777777" w:rsidR="00386C37" w:rsidRDefault="00386C37" w:rsidP="00386C37">
      <w:pPr>
        <w:pStyle w:val="CMDOutput"/>
      </w:pPr>
      <w:r>
        <w:t xml:space="preserve">   NetBIOS over Tcpip. . . . . . . . : Enabled</w:t>
      </w:r>
    </w:p>
    <w:p w14:paraId="75454FD3" w14:textId="77777777" w:rsidR="00386C37" w:rsidRDefault="00386C37" w:rsidP="00386C37">
      <w:pPr>
        <w:pStyle w:val="CMDOutput"/>
      </w:pPr>
    </w:p>
    <w:p w14:paraId="7F14475C" w14:textId="77777777" w:rsidR="00386C37" w:rsidRDefault="00386C37" w:rsidP="00386C37">
      <w:pPr>
        <w:pStyle w:val="CMDOutput"/>
      </w:pPr>
      <w:r>
        <w:t xml:space="preserve">   Connection-specific DNS Suffix Search List :</w:t>
      </w:r>
    </w:p>
    <w:p w14:paraId="0F5731EE" w14:textId="77777777" w:rsidR="00386C37" w:rsidRDefault="00386C37" w:rsidP="00386C37">
      <w:pPr>
        <w:pStyle w:val="CMDOutput"/>
      </w:pPr>
      <w:r>
        <w:t xml:space="preserve">                                       www.example.com</w:t>
      </w:r>
    </w:p>
    <w:p w14:paraId="7A9CA9BA" w14:textId="6BCC9859" w:rsidR="00A32B81" w:rsidRPr="00C14919" w:rsidRDefault="00386C37" w:rsidP="00C14919">
      <w:pPr>
        <w:pStyle w:val="CMDOutput"/>
        <w:rPr>
          <w:b/>
          <w:bCs/>
        </w:rPr>
      </w:pPr>
      <w:r>
        <w:t>&lt;output omitted&gt;</w:t>
      </w:r>
    </w:p>
    <w:p w14:paraId="67284E96" w14:textId="7B9DA190" w:rsidR="00A32B81" w:rsidRDefault="003C087C" w:rsidP="00A32B81">
      <w:pPr>
        <w:pStyle w:val="Heading3"/>
      </w:pPr>
      <w:r>
        <w:t xml:space="preserve">Verify </w:t>
      </w:r>
      <w:r w:rsidR="000E68D5">
        <w:t>s</w:t>
      </w:r>
      <w:r>
        <w:t xml:space="preserve">tateful DHCPv6 </w:t>
      </w:r>
      <w:r w:rsidR="000E68D5">
        <w:t>a</w:t>
      </w:r>
      <w:r>
        <w:t>ctivity on D1</w:t>
      </w:r>
      <w:r w:rsidR="00A32B81">
        <w:t>.</w:t>
      </w:r>
    </w:p>
    <w:p w14:paraId="105BC0D0" w14:textId="43A2B213" w:rsidR="00A32B81" w:rsidRPr="00E0613B" w:rsidRDefault="003C087C" w:rsidP="00E0613B">
      <w:pPr>
        <w:pStyle w:val="SubStepAlpha"/>
      </w:pPr>
      <w:r w:rsidRPr="003C087C">
        <w:t xml:space="preserve">This command displays the current status of the </w:t>
      </w:r>
      <w:r w:rsidRPr="003C087C">
        <w:rPr>
          <w:b/>
          <w:bCs/>
        </w:rPr>
        <w:t>stateful DHCPv6 pool</w:t>
      </w:r>
      <w:r w:rsidRPr="003C087C">
        <w:t xml:space="preserve">, allowing you to verify the configured address prefix, DNS information, and client usage. The output confirms that the </w:t>
      </w:r>
      <w:r w:rsidRPr="003C087C">
        <w:rPr>
          <w:b/>
          <w:bCs/>
        </w:rPr>
        <w:t>IPV6-STATEFUL-POOL</w:t>
      </w:r>
      <w:r w:rsidRPr="003C087C">
        <w:t xml:space="preserve"> is using the specified </w:t>
      </w:r>
      <w:r w:rsidRPr="003C087C">
        <w:rPr>
          <w:b/>
          <w:bCs/>
        </w:rPr>
        <w:t>/80 address prefix</w:t>
      </w:r>
      <w:r w:rsidRPr="003C087C">
        <w:t xml:space="preserve">, shows that </w:t>
      </w:r>
      <w:r w:rsidRPr="003C087C">
        <w:rPr>
          <w:b/>
          <w:bCs/>
        </w:rPr>
        <w:t>one IPv6 address is currently allocated and in use</w:t>
      </w:r>
      <w:r w:rsidRPr="003C087C">
        <w:t xml:space="preserve">, and indicates </w:t>
      </w:r>
      <w:r w:rsidRPr="003C087C">
        <w:rPr>
          <w:b/>
          <w:bCs/>
        </w:rPr>
        <w:t>one active DHCPv6 client</w:t>
      </w:r>
      <w:r w:rsidRPr="003C087C">
        <w:t>, verifying that stateful DHCPv6 address assignment is operating correctly</w:t>
      </w:r>
      <w:r w:rsidR="00A32B81" w:rsidRPr="00E0613B">
        <w:t xml:space="preserve">. </w:t>
      </w:r>
    </w:p>
    <w:p w14:paraId="4675163F" w14:textId="77777777" w:rsidR="00E0613B" w:rsidRPr="00E0613B" w:rsidRDefault="00E0613B" w:rsidP="00D51A35">
      <w:pPr>
        <w:pStyle w:val="CMD"/>
      </w:pPr>
      <w:r w:rsidRPr="00E0613B">
        <w:t xml:space="preserve">D1# </w:t>
      </w:r>
      <w:r w:rsidRPr="00D51A35">
        <w:rPr>
          <w:b/>
          <w:bCs/>
        </w:rPr>
        <w:t>show ipv6 dhcp pool</w:t>
      </w:r>
      <w:r w:rsidRPr="00E0613B">
        <w:t xml:space="preserve"> </w:t>
      </w:r>
    </w:p>
    <w:p w14:paraId="14E3523F" w14:textId="77777777" w:rsidR="00E0613B" w:rsidRPr="00E0613B" w:rsidRDefault="00E0613B" w:rsidP="00E0613B">
      <w:pPr>
        <w:pStyle w:val="CMDOutput"/>
      </w:pPr>
      <w:r w:rsidRPr="003C087C">
        <w:rPr>
          <w:highlight w:val="yellow"/>
        </w:rPr>
        <w:t>DHCPv6 pool: IPV6-STATEFUL-POOL</w:t>
      </w:r>
    </w:p>
    <w:p w14:paraId="6FD6E8D1" w14:textId="77777777" w:rsidR="00E0613B" w:rsidRPr="00E0613B" w:rsidRDefault="00E0613B" w:rsidP="00E0613B">
      <w:pPr>
        <w:pStyle w:val="CMDOutput"/>
      </w:pPr>
      <w:r w:rsidRPr="00E0613B">
        <w:t xml:space="preserve">  Address allocation </w:t>
      </w:r>
      <w:r w:rsidRPr="00B97557">
        <w:rPr>
          <w:highlight w:val="yellow"/>
        </w:rPr>
        <w:t>prefix: 2001:DB8:ACAD:23:DEED::/80</w:t>
      </w:r>
      <w:r w:rsidRPr="00E0613B">
        <w:t xml:space="preserve"> valid 172800 preferred 86400 (</w:t>
      </w:r>
      <w:r w:rsidRPr="003C087C">
        <w:rPr>
          <w:highlight w:val="yellow"/>
        </w:rPr>
        <w:t>1 in use</w:t>
      </w:r>
      <w:r w:rsidRPr="00E0613B">
        <w:t>, 0 conflicts)</w:t>
      </w:r>
    </w:p>
    <w:p w14:paraId="22AE8107" w14:textId="77777777" w:rsidR="00E0613B" w:rsidRPr="00E0613B" w:rsidRDefault="00E0613B" w:rsidP="00E0613B">
      <w:pPr>
        <w:pStyle w:val="CMDOutput"/>
      </w:pPr>
      <w:r w:rsidRPr="00E0613B">
        <w:t xml:space="preserve">  DNS server: 2001:DB8:CAFE:77::7777</w:t>
      </w:r>
    </w:p>
    <w:p w14:paraId="1B98C0FD" w14:textId="77777777" w:rsidR="00E0613B" w:rsidRPr="00E0613B" w:rsidRDefault="00E0613B" w:rsidP="00E0613B">
      <w:pPr>
        <w:pStyle w:val="CMDOutput"/>
      </w:pPr>
      <w:r w:rsidRPr="00E0613B">
        <w:t xml:space="preserve">  Domain name: www.example.com</w:t>
      </w:r>
    </w:p>
    <w:p w14:paraId="4E305C69" w14:textId="77777777" w:rsidR="00E0613B" w:rsidRPr="00E0613B" w:rsidRDefault="00E0613B" w:rsidP="00E0613B">
      <w:pPr>
        <w:pStyle w:val="CMDOutput"/>
      </w:pPr>
      <w:r w:rsidRPr="00E0613B">
        <w:t xml:space="preserve">  </w:t>
      </w:r>
      <w:r w:rsidRPr="00B97557">
        <w:rPr>
          <w:highlight w:val="yellow"/>
        </w:rPr>
        <w:t>Active clients: 1</w:t>
      </w:r>
    </w:p>
    <w:p w14:paraId="352DA739" w14:textId="3BA5B1FC" w:rsidR="00E0613B" w:rsidRPr="00E0613B" w:rsidRDefault="004D6040" w:rsidP="00E0613B">
      <w:pPr>
        <w:pStyle w:val="SubStepAlpha"/>
      </w:pPr>
      <w:r w:rsidRPr="004D6040">
        <w:t xml:space="preserve">This command displays the </w:t>
      </w:r>
      <w:r w:rsidRPr="004D6040">
        <w:rPr>
          <w:b/>
          <w:bCs/>
        </w:rPr>
        <w:t>stateful DHCPv6 bindings</w:t>
      </w:r>
      <w:r w:rsidRPr="004D6040">
        <w:t xml:space="preserve">, allowing you to verify which IPv6 address has been assigned to a specific client and how long that address remains valid. The output shows the </w:t>
      </w:r>
      <w:r w:rsidRPr="004D6040">
        <w:rPr>
          <w:b/>
          <w:bCs/>
        </w:rPr>
        <w:t>client’s link-local address (FE80::532F:367F:DAD2:ABC2)</w:t>
      </w:r>
      <w:r w:rsidRPr="004D6040">
        <w:t xml:space="preserve"> used for DHCPv6 communication, the </w:t>
      </w:r>
      <w:r w:rsidRPr="004D6040">
        <w:rPr>
          <w:b/>
          <w:bCs/>
        </w:rPr>
        <w:t>IPv6 address assigned from the DHCPv6 pool (2001:DB8:ACAD:23:DEED:6A9C:45F:6B4A)</w:t>
      </w:r>
      <w:r w:rsidRPr="004D6040">
        <w:t xml:space="preserve">, and the associated </w:t>
      </w:r>
      <w:r w:rsidRPr="004D6040">
        <w:rPr>
          <w:b/>
          <w:bCs/>
        </w:rPr>
        <w:t>preferred and valid lifetimes</w:t>
      </w:r>
      <w:r w:rsidRPr="004D6040">
        <w:t>, confirming that the address is actively leased to the client and will expire at the indicated time if not renewed</w:t>
      </w:r>
      <w:r w:rsidR="00E0613B" w:rsidRPr="00E0613B">
        <w:t xml:space="preserve">. </w:t>
      </w:r>
    </w:p>
    <w:p w14:paraId="52C7B6C9" w14:textId="77777777" w:rsidR="00E0613B" w:rsidRPr="00E0613B" w:rsidRDefault="00E0613B" w:rsidP="00D51A35">
      <w:pPr>
        <w:pStyle w:val="CMD"/>
      </w:pPr>
      <w:r w:rsidRPr="00E0613B">
        <w:t xml:space="preserve">D1# </w:t>
      </w:r>
      <w:r w:rsidRPr="00D51A35">
        <w:rPr>
          <w:b/>
          <w:bCs/>
        </w:rPr>
        <w:t>show ipv6 dhcp binding</w:t>
      </w:r>
    </w:p>
    <w:p w14:paraId="52BC3175" w14:textId="77777777" w:rsidR="00E0613B" w:rsidRPr="00E0613B" w:rsidRDefault="00E0613B" w:rsidP="00E0613B">
      <w:pPr>
        <w:pStyle w:val="CMDOutput"/>
      </w:pPr>
      <w:r w:rsidRPr="0014765F">
        <w:rPr>
          <w:highlight w:val="yellow"/>
        </w:rPr>
        <w:t>Client: FE80::532F:367F:DAD2:ABC2</w:t>
      </w:r>
      <w:r w:rsidRPr="00E0613B">
        <w:t xml:space="preserve"> </w:t>
      </w:r>
    </w:p>
    <w:p w14:paraId="18C239B0" w14:textId="77777777" w:rsidR="00E0613B" w:rsidRPr="00E0613B" w:rsidRDefault="00E0613B" w:rsidP="00E0613B">
      <w:pPr>
        <w:pStyle w:val="CMDOutput"/>
      </w:pPr>
      <w:r w:rsidRPr="00E0613B">
        <w:t xml:space="preserve">  DUID: 000100013103ED25005056A86859</w:t>
      </w:r>
    </w:p>
    <w:p w14:paraId="6E2BC2CB" w14:textId="77777777" w:rsidR="00E0613B" w:rsidRPr="00E0613B" w:rsidRDefault="00E0613B" w:rsidP="00E0613B">
      <w:pPr>
        <w:pStyle w:val="CMDOutput"/>
      </w:pPr>
      <w:r w:rsidRPr="00E0613B">
        <w:t xml:space="preserve">  Username : unassigned</w:t>
      </w:r>
    </w:p>
    <w:p w14:paraId="1FDCC5E2" w14:textId="77777777" w:rsidR="00E0613B" w:rsidRPr="00E0613B" w:rsidRDefault="00E0613B" w:rsidP="00E0613B">
      <w:pPr>
        <w:pStyle w:val="CMDOutput"/>
      </w:pPr>
      <w:r w:rsidRPr="00E0613B">
        <w:t xml:space="preserve">  VRF : default</w:t>
      </w:r>
    </w:p>
    <w:p w14:paraId="73A0245F" w14:textId="77777777" w:rsidR="00E0613B" w:rsidRPr="00174AD6" w:rsidRDefault="00E0613B" w:rsidP="00E0613B">
      <w:pPr>
        <w:pStyle w:val="CMDOutput"/>
        <w:rPr>
          <w:lang w:val="de-DE"/>
        </w:rPr>
      </w:pPr>
      <w:r w:rsidRPr="00E0613B">
        <w:t xml:space="preserve">  </w:t>
      </w:r>
      <w:r w:rsidRPr="00174AD6">
        <w:rPr>
          <w:lang w:val="de-DE"/>
        </w:rPr>
        <w:t>IA NA: IA ID 0x03000C29, T1 0, T2 0</w:t>
      </w:r>
    </w:p>
    <w:p w14:paraId="61A05655" w14:textId="77777777" w:rsidR="00E0613B" w:rsidRPr="00E0613B" w:rsidRDefault="00E0613B" w:rsidP="00E0613B">
      <w:pPr>
        <w:pStyle w:val="CMDOutput"/>
      </w:pPr>
      <w:r w:rsidRPr="00174AD6">
        <w:rPr>
          <w:lang w:val="de-DE"/>
        </w:rPr>
        <w:t xml:space="preserve">    </w:t>
      </w:r>
      <w:r w:rsidRPr="00E0613B">
        <w:t>Address: 2001:DB8:ACAD:23:DEED:6A9C:45F:6B4A</w:t>
      </w:r>
    </w:p>
    <w:p w14:paraId="5F1CE49A" w14:textId="77777777" w:rsidR="00E0613B" w:rsidRPr="00E0613B" w:rsidRDefault="00E0613B" w:rsidP="00E0613B">
      <w:pPr>
        <w:pStyle w:val="CMDOutput"/>
      </w:pPr>
      <w:r w:rsidRPr="00E0613B">
        <w:t xml:space="preserve">            </w:t>
      </w:r>
      <w:r w:rsidRPr="0014765F">
        <w:rPr>
          <w:highlight w:val="yellow"/>
        </w:rPr>
        <w:t>preferred lifetime 86400</w:t>
      </w:r>
      <w:r w:rsidRPr="00E0613B">
        <w:t xml:space="preserve">, </w:t>
      </w:r>
      <w:r w:rsidRPr="0014765F">
        <w:rPr>
          <w:highlight w:val="yellow"/>
        </w:rPr>
        <w:t>valid lifetime 172800</w:t>
      </w:r>
    </w:p>
    <w:p w14:paraId="727ACD19" w14:textId="77777777" w:rsidR="00E0613B" w:rsidRPr="00E0613B" w:rsidRDefault="00E0613B" w:rsidP="00E0613B">
      <w:pPr>
        <w:pStyle w:val="CMDOutput"/>
      </w:pPr>
      <w:r w:rsidRPr="00E0613B">
        <w:t xml:space="preserve">            </w:t>
      </w:r>
      <w:r w:rsidRPr="0014765F">
        <w:rPr>
          <w:highlight w:val="yellow"/>
        </w:rPr>
        <w:t>expires at Jan 24 2026 09:19 PM (169097 seconds)</w:t>
      </w:r>
    </w:p>
    <w:p w14:paraId="7E605539" w14:textId="77777777" w:rsidR="004D6040" w:rsidRPr="004D6040" w:rsidRDefault="004D6040" w:rsidP="004D6040">
      <w:pPr>
        <w:pStyle w:val="BodyTextL50"/>
      </w:pPr>
      <w:r w:rsidRPr="004D6040">
        <w:t xml:space="preserve">On </w:t>
      </w:r>
      <w:r w:rsidRPr="004D6040">
        <w:rPr>
          <w:b/>
          <w:bCs/>
        </w:rPr>
        <w:t>Cisco IOS XE</w:t>
      </w:r>
      <w:r w:rsidRPr="004D6040">
        <w:t xml:space="preserve">, the </w:t>
      </w:r>
      <w:r w:rsidRPr="004D6040">
        <w:rPr>
          <w:b/>
          <w:bCs/>
        </w:rPr>
        <w:t>default stateful DHCPv6 lease timers</w:t>
      </w:r>
      <w:r w:rsidRPr="004D6040">
        <w:t xml:space="preserve"> are:</w:t>
      </w:r>
    </w:p>
    <w:p w14:paraId="50B2756D" w14:textId="7F3842DA" w:rsidR="004D6040" w:rsidRPr="004D6040" w:rsidRDefault="004D6040" w:rsidP="004D6040">
      <w:pPr>
        <w:pStyle w:val="BulletBody"/>
      </w:pPr>
      <w:r w:rsidRPr="004D6040">
        <w:t>Preferred lifetime</w:t>
      </w:r>
      <w:r w:rsidR="00E86A1C">
        <w:t xml:space="preserve"> - </w:t>
      </w:r>
      <w:r w:rsidRPr="004D6040">
        <w:t>86,400 seconds (24 hours)</w:t>
      </w:r>
    </w:p>
    <w:p w14:paraId="694FAB0A" w14:textId="4179CAC3" w:rsidR="004D6040" w:rsidRDefault="004D6040" w:rsidP="004D6040">
      <w:pPr>
        <w:pStyle w:val="BulletBody"/>
      </w:pPr>
      <w:r w:rsidRPr="004D6040">
        <w:t>Valid lifetime</w:t>
      </w:r>
      <w:r w:rsidR="00E86A1C">
        <w:t xml:space="preserve"> - </w:t>
      </w:r>
      <w:r w:rsidRPr="004D6040">
        <w:t xml:space="preserve"> 172,800 seconds (48 hours)</w:t>
      </w:r>
    </w:p>
    <w:p w14:paraId="7FF0A476" w14:textId="690EF0BD" w:rsidR="00C630DE" w:rsidRDefault="00C630DE" w:rsidP="00C630DE">
      <w:pPr>
        <w:pStyle w:val="BodyTextL50"/>
        <w:rPr>
          <w:b/>
          <w:bCs/>
        </w:rPr>
      </w:pPr>
      <w:r w:rsidRPr="00C630DE">
        <w:t>The</w:t>
      </w:r>
      <w:r>
        <w:rPr>
          <w:b/>
          <w:bCs/>
        </w:rPr>
        <w:t xml:space="preserve"> </w:t>
      </w:r>
      <w:r w:rsidRPr="00C630DE">
        <w:t>remaining lifetime of the</w:t>
      </w:r>
      <w:r w:rsidRPr="00C630DE">
        <w:rPr>
          <w:b/>
          <w:bCs/>
        </w:rPr>
        <w:t xml:space="preserve"> DHCPv6 lease</w:t>
      </w:r>
      <w:r>
        <w:rPr>
          <w:b/>
          <w:bCs/>
        </w:rPr>
        <w:t xml:space="preserve"> </w:t>
      </w:r>
      <w:r w:rsidRPr="00C630DE">
        <w:t>is the</w:t>
      </w:r>
      <w:r>
        <w:rPr>
          <w:b/>
          <w:bCs/>
        </w:rPr>
        <w:t xml:space="preserve"> Valid lifetime of 48 hours</w:t>
      </w:r>
      <w:r w:rsidRPr="00C630DE">
        <w:rPr>
          <w:b/>
          <w:bCs/>
        </w:rPr>
        <w:t xml:space="preserve"> </w:t>
      </w:r>
      <w:r w:rsidRPr="00C630DE">
        <w:t>expressed in two ways</w:t>
      </w:r>
      <w:r>
        <w:t>:</w:t>
      </w:r>
    </w:p>
    <w:p w14:paraId="38E9A4D0" w14:textId="77777777" w:rsidR="00C630DE" w:rsidRDefault="00C630DE" w:rsidP="00C630DE">
      <w:pPr>
        <w:pStyle w:val="BulletBody"/>
      </w:pPr>
      <w:r w:rsidRPr="00C630DE">
        <w:rPr>
          <w:b/>
          <w:bCs/>
        </w:rPr>
        <w:lastRenderedPageBreak/>
        <w:t>expires at Jan 24 2026 09:19 PM</w:t>
      </w:r>
      <w:r w:rsidRPr="00C630DE">
        <w:t xml:space="preserve"> is the wall-clock time when the </w:t>
      </w:r>
      <w:r w:rsidRPr="00C630DE">
        <w:rPr>
          <w:b/>
          <w:bCs/>
        </w:rPr>
        <w:t>valid lifetime</w:t>
      </w:r>
      <w:r w:rsidRPr="00C630DE">
        <w:t xml:space="preserve"> will end if the lease is not renewed</w:t>
      </w:r>
    </w:p>
    <w:p w14:paraId="2BE4FAB0" w14:textId="11BA7365" w:rsidR="004D6040" w:rsidRPr="004D6040" w:rsidRDefault="00C630DE" w:rsidP="00C630DE">
      <w:pPr>
        <w:pStyle w:val="BulletBody"/>
      </w:pPr>
      <w:r w:rsidRPr="00C630DE">
        <w:rPr>
          <w:b/>
          <w:bCs/>
        </w:rPr>
        <w:t>(169097 seconds)</w:t>
      </w:r>
      <w:r w:rsidRPr="00C630DE">
        <w:t xml:space="preserve"> is the </w:t>
      </w:r>
      <w:r w:rsidRPr="00C630DE">
        <w:rPr>
          <w:b/>
          <w:bCs/>
        </w:rPr>
        <w:t>remaining number of seconds</w:t>
      </w:r>
      <w:r w:rsidRPr="00C630DE">
        <w:t xml:space="preserve"> until that expiration moment, counted from when the command was issued.</w:t>
      </w:r>
    </w:p>
    <w:p w14:paraId="531303BD" w14:textId="77777777" w:rsidR="00BE1AB5" w:rsidRPr="00BE1AB5" w:rsidRDefault="00BE1AB5" w:rsidP="00BE1AB5">
      <w:pPr>
        <w:pStyle w:val="SubStepAlpha"/>
      </w:pPr>
      <w:r w:rsidRPr="00BE1AB5">
        <w:t xml:space="preserve">This output provides a </w:t>
      </w:r>
      <w:r w:rsidRPr="00BE1AB5">
        <w:rPr>
          <w:b/>
          <w:bCs/>
        </w:rPr>
        <w:t>summary of DHCPv6 message activity</w:t>
      </w:r>
      <w:r w:rsidRPr="00BE1AB5">
        <w:t xml:space="preserve"> on D1, confirming that stateful DHCPv6 exchanges are occurring successfully.</w:t>
      </w:r>
    </w:p>
    <w:p w14:paraId="1B8350FD" w14:textId="77777777" w:rsidR="00BE1AB5" w:rsidRPr="00BE1AB5" w:rsidRDefault="00BE1AB5" w:rsidP="00BE1AB5">
      <w:pPr>
        <w:pStyle w:val="BulletBody"/>
      </w:pPr>
      <w:r w:rsidRPr="00BE1AB5">
        <w:rPr>
          <w:b/>
          <w:bCs/>
        </w:rPr>
        <w:t>Messages received / sent</w:t>
      </w:r>
      <w:r w:rsidRPr="00BE1AB5">
        <w:t xml:space="preserve"> – Shows that DHCPv6 communication is active, with no messages discarded or failed.</w:t>
      </w:r>
    </w:p>
    <w:p w14:paraId="17C6BFE5" w14:textId="77777777" w:rsidR="00BE1AB5" w:rsidRPr="00BE1AB5" w:rsidRDefault="00BE1AB5" w:rsidP="00BE1AB5">
      <w:pPr>
        <w:pStyle w:val="BulletBody"/>
      </w:pPr>
      <w:r w:rsidRPr="00BE1AB5">
        <w:rPr>
          <w:b/>
          <w:bCs/>
        </w:rPr>
        <w:t>SOLICIT / ADVERTISE</w:t>
      </w:r>
      <w:r w:rsidRPr="00BE1AB5">
        <w:t xml:space="preserve"> – Indicates the client discovered the DHCPv6 server and the server responded, starting the address assignment process.</w:t>
      </w:r>
    </w:p>
    <w:p w14:paraId="3EBC80B2" w14:textId="77777777" w:rsidR="00BE1AB5" w:rsidRPr="00BE1AB5" w:rsidRDefault="00BE1AB5" w:rsidP="00BE1AB5">
      <w:pPr>
        <w:pStyle w:val="BulletBody"/>
      </w:pPr>
      <w:r w:rsidRPr="00BE1AB5">
        <w:rPr>
          <w:b/>
          <w:bCs/>
        </w:rPr>
        <w:t>REQUEST / REPLY</w:t>
      </w:r>
      <w:r w:rsidRPr="00BE1AB5">
        <w:t xml:space="preserve"> – Confirms the client requested an IPv6 address and the server successfully assigned it.</w:t>
      </w:r>
    </w:p>
    <w:p w14:paraId="60A1F199" w14:textId="77777777" w:rsidR="00BE1AB5" w:rsidRPr="00BE1AB5" w:rsidRDefault="00BE1AB5" w:rsidP="00BE1AB5">
      <w:pPr>
        <w:pStyle w:val="BulletBody"/>
      </w:pPr>
      <w:r w:rsidRPr="00BE1AB5">
        <w:rPr>
          <w:b/>
          <w:bCs/>
        </w:rPr>
        <w:t>CONFIRM</w:t>
      </w:r>
      <w:r w:rsidRPr="00BE1AB5">
        <w:t xml:space="preserve"> – Shows the client verified that its assigned IPv6 address is still valid on the link, which commonly occurs after a restart or interface reset.</w:t>
      </w:r>
    </w:p>
    <w:p w14:paraId="3FBE589E" w14:textId="77777777" w:rsidR="00BE1AB5" w:rsidRPr="00BE1AB5" w:rsidRDefault="00BE1AB5" w:rsidP="00BE1AB5">
      <w:pPr>
        <w:pStyle w:val="BodyTextL50"/>
      </w:pPr>
      <w:r w:rsidRPr="00BE1AB5">
        <w:t xml:space="preserve">Overall, this output confirms </w:t>
      </w:r>
      <w:r w:rsidRPr="00BE1AB5">
        <w:rPr>
          <w:b/>
          <w:bCs/>
        </w:rPr>
        <w:t>normal and successful stateful DHCPv6 operation</w:t>
      </w:r>
      <w:r w:rsidRPr="00BE1AB5">
        <w:t xml:space="preserve"> with no errors</w:t>
      </w:r>
    </w:p>
    <w:p w14:paraId="6AFC1811" w14:textId="77777777" w:rsidR="00E0613B" w:rsidRPr="00E0613B" w:rsidRDefault="00E0613B" w:rsidP="00667298">
      <w:pPr>
        <w:pStyle w:val="CMD"/>
      </w:pPr>
      <w:r w:rsidRPr="00E0613B">
        <w:t xml:space="preserve">D1# </w:t>
      </w:r>
      <w:r w:rsidRPr="00667298">
        <w:rPr>
          <w:b/>
          <w:bCs/>
        </w:rPr>
        <w:t>show ipv6 dhcp statistics</w:t>
      </w:r>
    </w:p>
    <w:p w14:paraId="643436AA" w14:textId="77777777" w:rsidR="00E0613B" w:rsidRPr="0014765F" w:rsidRDefault="00E0613B" w:rsidP="00E0613B">
      <w:pPr>
        <w:pStyle w:val="CMDOutput"/>
        <w:rPr>
          <w:highlight w:val="yellow"/>
        </w:rPr>
      </w:pPr>
      <w:r w:rsidRPr="0014765F">
        <w:rPr>
          <w:highlight w:val="yellow"/>
        </w:rPr>
        <w:t>Messages received                4</w:t>
      </w:r>
    </w:p>
    <w:p w14:paraId="42220694" w14:textId="77777777" w:rsidR="00E0613B" w:rsidRPr="00E0613B" w:rsidRDefault="00E0613B" w:rsidP="00E0613B">
      <w:pPr>
        <w:pStyle w:val="CMDOutput"/>
      </w:pPr>
      <w:r w:rsidRPr="0014765F">
        <w:rPr>
          <w:highlight w:val="yellow"/>
        </w:rPr>
        <w:t>Messages sent                    4</w:t>
      </w:r>
    </w:p>
    <w:p w14:paraId="2E63280B" w14:textId="77777777" w:rsidR="00E0613B" w:rsidRPr="00E0613B" w:rsidRDefault="00E0613B" w:rsidP="00E0613B">
      <w:pPr>
        <w:pStyle w:val="CMDOutput"/>
      </w:pPr>
      <w:r w:rsidRPr="00E0613B">
        <w:t>Messages discarded               0</w:t>
      </w:r>
    </w:p>
    <w:p w14:paraId="2D040464" w14:textId="77777777" w:rsidR="00E0613B" w:rsidRPr="00E0613B" w:rsidRDefault="00E0613B" w:rsidP="00E0613B">
      <w:pPr>
        <w:pStyle w:val="CMDOutput"/>
      </w:pPr>
      <w:r w:rsidRPr="00E0613B">
        <w:t>Messages could not be sent       0</w:t>
      </w:r>
    </w:p>
    <w:p w14:paraId="0E29345E" w14:textId="77777777" w:rsidR="00E0613B" w:rsidRPr="00E0613B" w:rsidRDefault="00E0613B" w:rsidP="00E0613B">
      <w:pPr>
        <w:pStyle w:val="CMDOutput"/>
      </w:pPr>
    </w:p>
    <w:p w14:paraId="5DCAAAED" w14:textId="77777777" w:rsidR="00E0613B" w:rsidRPr="00E0613B" w:rsidRDefault="00E0613B" w:rsidP="00E0613B">
      <w:pPr>
        <w:pStyle w:val="CMDOutput"/>
      </w:pPr>
      <w:r w:rsidRPr="00E0613B">
        <w:t>Messages                         Received</w:t>
      </w:r>
    </w:p>
    <w:p w14:paraId="430C2974" w14:textId="77777777" w:rsidR="00E0613B" w:rsidRPr="00BE1AB5" w:rsidRDefault="00E0613B" w:rsidP="00E0613B">
      <w:pPr>
        <w:pStyle w:val="CMDOutput"/>
        <w:rPr>
          <w:highlight w:val="yellow"/>
        </w:rPr>
      </w:pPr>
      <w:r w:rsidRPr="00BE1AB5">
        <w:rPr>
          <w:highlight w:val="yellow"/>
        </w:rPr>
        <w:t>SOLICIT                          1</w:t>
      </w:r>
    </w:p>
    <w:p w14:paraId="449F1B6F" w14:textId="77777777" w:rsidR="00E0613B" w:rsidRPr="00BE1AB5" w:rsidRDefault="00E0613B" w:rsidP="00E0613B">
      <w:pPr>
        <w:pStyle w:val="CMDOutput"/>
        <w:rPr>
          <w:highlight w:val="yellow"/>
        </w:rPr>
      </w:pPr>
      <w:r w:rsidRPr="00BE1AB5">
        <w:rPr>
          <w:highlight w:val="yellow"/>
        </w:rPr>
        <w:t>REQUEST                          1</w:t>
      </w:r>
    </w:p>
    <w:p w14:paraId="26EC586D" w14:textId="77777777" w:rsidR="00E0613B" w:rsidRPr="00E0613B" w:rsidRDefault="00E0613B" w:rsidP="00E0613B">
      <w:pPr>
        <w:pStyle w:val="CMDOutput"/>
      </w:pPr>
      <w:r w:rsidRPr="00BE1AB5">
        <w:rPr>
          <w:highlight w:val="yellow"/>
        </w:rPr>
        <w:t>CONFIRM                          2</w:t>
      </w:r>
    </w:p>
    <w:p w14:paraId="5409250A" w14:textId="77777777" w:rsidR="00E0613B" w:rsidRPr="00E0613B" w:rsidRDefault="00E0613B" w:rsidP="00E0613B">
      <w:pPr>
        <w:pStyle w:val="CMDOutput"/>
      </w:pPr>
    </w:p>
    <w:p w14:paraId="7DDEC97F" w14:textId="77777777" w:rsidR="00E0613B" w:rsidRPr="00E0613B" w:rsidRDefault="00E0613B" w:rsidP="00E0613B">
      <w:pPr>
        <w:pStyle w:val="CMDOutput"/>
      </w:pPr>
      <w:r w:rsidRPr="00E0613B">
        <w:t>Messages                         Sent</w:t>
      </w:r>
    </w:p>
    <w:p w14:paraId="66E4F74F" w14:textId="77777777" w:rsidR="00E0613B" w:rsidRPr="00BE1AB5" w:rsidRDefault="00E0613B" w:rsidP="00E0613B">
      <w:pPr>
        <w:pStyle w:val="CMDOutput"/>
        <w:rPr>
          <w:highlight w:val="yellow"/>
        </w:rPr>
      </w:pPr>
      <w:r w:rsidRPr="00BE1AB5">
        <w:rPr>
          <w:highlight w:val="yellow"/>
        </w:rPr>
        <w:t>ADVERTISE                        1</w:t>
      </w:r>
    </w:p>
    <w:p w14:paraId="78F07A5F" w14:textId="77777777" w:rsidR="00E0613B" w:rsidRPr="00E0613B" w:rsidRDefault="00E0613B" w:rsidP="00E0613B">
      <w:pPr>
        <w:pStyle w:val="CMDOutput"/>
      </w:pPr>
      <w:r w:rsidRPr="00BE1AB5">
        <w:rPr>
          <w:highlight w:val="yellow"/>
        </w:rPr>
        <w:t>REPLY                            3</w:t>
      </w:r>
    </w:p>
    <w:p w14:paraId="7D451681" w14:textId="0FB546AB" w:rsidR="00A343F8" w:rsidRDefault="00793446" w:rsidP="00793446">
      <w:pPr>
        <w:pStyle w:val="ConfigWindow"/>
      </w:pPr>
      <w:r>
        <w:t>of document</w:t>
      </w:r>
    </w:p>
    <w:p w14:paraId="7F8BB9DD" w14:textId="77777777" w:rsidR="00A343F8" w:rsidRPr="00E05ABD" w:rsidRDefault="00A343F8" w:rsidP="00E05ABD">
      <w:pPr>
        <w:pStyle w:val="Heading1"/>
        <w:rPr>
          <w:rStyle w:val="LabSectionGray"/>
        </w:rPr>
      </w:pPr>
      <w:r w:rsidRPr="00E05ABD">
        <w:rPr>
          <w:rStyle w:val="LabSectionGray"/>
        </w:rPr>
        <w:t>Device Configs - Final</w:t>
      </w:r>
    </w:p>
    <w:p w14:paraId="3684CF10" w14:textId="7CF793C5" w:rsidR="00390CE3" w:rsidRPr="00390CE3" w:rsidRDefault="00D64A13" w:rsidP="00D64A13">
      <w:pPr>
        <w:pStyle w:val="DevConfigs"/>
        <w:rPr>
          <w:rStyle w:val="DevConfigGray"/>
        </w:rPr>
      </w:pPr>
      <w:r w:rsidRPr="00D64A13">
        <w:rPr>
          <w:rStyle w:val="DevConfigGray"/>
        </w:rPr>
        <w:t xml:space="preserve">    </w:t>
      </w:r>
    </w:p>
    <w:p w14:paraId="32EFF31A" w14:textId="27C1D056" w:rsidR="00A343F8" w:rsidRPr="00E05ABD" w:rsidRDefault="00A343F8" w:rsidP="00E05ABD">
      <w:pPr>
        <w:pStyle w:val="Heading1"/>
        <w:rPr>
          <w:rStyle w:val="LabSectionGray"/>
        </w:rPr>
      </w:pPr>
      <w:r w:rsidRPr="00E05ABD">
        <w:rPr>
          <w:rStyle w:val="LabSectionGray"/>
        </w:rPr>
        <w:t>Switch D1</w:t>
      </w:r>
    </w:p>
    <w:p w14:paraId="5416B0F5" w14:textId="6CC4B659" w:rsidR="000B4831" w:rsidRDefault="000B4831" w:rsidP="000B4831">
      <w:pPr>
        <w:pStyle w:val="DevConfigs"/>
        <w:rPr>
          <w:rStyle w:val="DevConfigGray"/>
          <w:b/>
          <w:bCs/>
        </w:rPr>
      </w:pPr>
      <w:r w:rsidRPr="00A343F8">
        <w:rPr>
          <w:rStyle w:val="DevConfigGray"/>
        </w:rPr>
        <w:t>D</w:t>
      </w:r>
      <w:r>
        <w:rPr>
          <w:rStyle w:val="DevConfigGray"/>
        </w:rPr>
        <w:t>1</w:t>
      </w:r>
      <w:r w:rsidRPr="00A343F8">
        <w:rPr>
          <w:rStyle w:val="DevConfigGray"/>
        </w:rPr>
        <w:t>#</w:t>
      </w:r>
      <w:r>
        <w:rPr>
          <w:rStyle w:val="DevConfigGray"/>
        </w:rPr>
        <w:t xml:space="preserve"> </w:t>
      </w:r>
      <w:r w:rsidRPr="00A343F8">
        <w:rPr>
          <w:rStyle w:val="DevConfigGray"/>
          <w:b/>
          <w:bCs/>
        </w:rPr>
        <w:t>show run</w:t>
      </w:r>
      <w:r>
        <w:rPr>
          <w:rStyle w:val="DevConfigGray"/>
          <w:b/>
          <w:bCs/>
        </w:rPr>
        <w:t xml:space="preserve"> brief</w:t>
      </w:r>
    </w:p>
    <w:p w14:paraId="7A1079BF" w14:textId="77777777" w:rsidR="00D200B7" w:rsidRPr="00D200B7" w:rsidRDefault="00D200B7" w:rsidP="00D200B7">
      <w:pPr>
        <w:pStyle w:val="DevConfigs"/>
        <w:rPr>
          <w:rStyle w:val="DevConfigGray"/>
        </w:rPr>
      </w:pPr>
      <w:r w:rsidRPr="00D200B7">
        <w:rPr>
          <w:rStyle w:val="DevConfigGray"/>
        </w:rPr>
        <w:t>Building configuration...</w:t>
      </w:r>
    </w:p>
    <w:p w14:paraId="651B9915" w14:textId="77777777" w:rsidR="00D200B7" w:rsidRPr="00D200B7" w:rsidRDefault="00D200B7" w:rsidP="00D200B7">
      <w:pPr>
        <w:pStyle w:val="DevConfigs"/>
        <w:rPr>
          <w:rStyle w:val="DevConfigGray"/>
        </w:rPr>
      </w:pPr>
    </w:p>
    <w:p w14:paraId="6ECCAED7" w14:textId="77777777" w:rsidR="00D200B7" w:rsidRPr="00D200B7" w:rsidRDefault="00D200B7" w:rsidP="00D200B7">
      <w:pPr>
        <w:pStyle w:val="DevConfigs"/>
        <w:rPr>
          <w:rStyle w:val="DevConfigGray"/>
        </w:rPr>
      </w:pPr>
      <w:r w:rsidRPr="00D200B7">
        <w:rPr>
          <w:rStyle w:val="DevConfigGray"/>
        </w:rPr>
        <w:t>Current configuration : 5530 bytes</w:t>
      </w:r>
    </w:p>
    <w:p w14:paraId="3D5C63BE" w14:textId="77777777" w:rsidR="00D200B7" w:rsidRPr="00D200B7" w:rsidRDefault="00D200B7" w:rsidP="00D200B7">
      <w:pPr>
        <w:pStyle w:val="DevConfigs"/>
        <w:rPr>
          <w:rStyle w:val="DevConfigGray"/>
        </w:rPr>
      </w:pPr>
      <w:r w:rsidRPr="00D200B7">
        <w:rPr>
          <w:rStyle w:val="DevConfigGray"/>
        </w:rPr>
        <w:t>version 17.12</w:t>
      </w:r>
    </w:p>
    <w:p w14:paraId="1C6B50C2" w14:textId="77777777" w:rsidR="00D200B7" w:rsidRPr="00D200B7" w:rsidRDefault="00D200B7" w:rsidP="00D200B7">
      <w:pPr>
        <w:pStyle w:val="DevConfigs"/>
        <w:rPr>
          <w:rStyle w:val="DevConfigGray"/>
        </w:rPr>
      </w:pPr>
      <w:r w:rsidRPr="00D200B7">
        <w:rPr>
          <w:rStyle w:val="DevConfigGray"/>
        </w:rPr>
        <w:t>service timestamps debug datetime msec</w:t>
      </w:r>
    </w:p>
    <w:p w14:paraId="5C05E90F" w14:textId="77777777" w:rsidR="00D200B7" w:rsidRPr="00D200B7" w:rsidRDefault="00D200B7" w:rsidP="00D200B7">
      <w:pPr>
        <w:pStyle w:val="DevConfigs"/>
        <w:rPr>
          <w:rStyle w:val="DevConfigGray"/>
        </w:rPr>
      </w:pPr>
      <w:r w:rsidRPr="00D200B7">
        <w:rPr>
          <w:rStyle w:val="DevConfigGray"/>
        </w:rPr>
        <w:t>service timestamps log datetime msec</w:t>
      </w:r>
    </w:p>
    <w:p w14:paraId="69CAC255" w14:textId="77777777" w:rsidR="00D200B7" w:rsidRPr="00D200B7" w:rsidRDefault="00D200B7" w:rsidP="00D200B7">
      <w:pPr>
        <w:pStyle w:val="DevConfigs"/>
        <w:rPr>
          <w:rStyle w:val="DevConfigGray"/>
        </w:rPr>
      </w:pPr>
      <w:r w:rsidRPr="00D200B7">
        <w:rPr>
          <w:rStyle w:val="DevConfigGray"/>
        </w:rPr>
        <w:t>platform punt-keepalive disable-kernel-core</w:t>
      </w:r>
    </w:p>
    <w:p w14:paraId="228E2793" w14:textId="77777777" w:rsidR="00D200B7" w:rsidRPr="00D200B7" w:rsidRDefault="00D200B7" w:rsidP="00D200B7">
      <w:pPr>
        <w:pStyle w:val="DevConfigs"/>
        <w:rPr>
          <w:rStyle w:val="DevConfigGray"/>
        </w:rPr>
      </w:pPr>
      <w:r w:rsidRPr="00D200B7">
        <w:rPr>
          <w:rStyle w:val="DevConfigGray"/>
        </w:rPr>
        <w:t>hostname D1</w:t>
      </w:r>
    </w:p>
    <w:p w14:paraId="4290ED12" w14:textId="77777777" w:rsidR="00D200B7" w:rsidRPr="00D200B7" w:rsidRDefault="00D200B7" w:rsidP="00D200B7">
      <w:pPr>
        <w:pStyle w:val="DevConfigs"/>
        <w:rPr>
          <w:rStyle w:val="DevConfigGray"/>
        </w:rPr>
      </w:pPr>
      <w:r w:rsidRPr="00D200B7">
        <w:rPr>
          <w:rStyle w:val="DevConfigGray"/>
        </w:rPr>
        <w:t>vrf definition Mgmt-vrf</w:t>
      </w:r>
    </w:p>
    <w:p w14:paraId="4CE3ADFF" w14:textId="77777777" w:rsidR="00D200B7" w:rsidRPr="00D200B7" w:rsidRDefault="00D200B7" w:rsidP="00D200B7">
      <w:pPr>
        <w:pStyle w:val="DevConfigs"/>
        <w:rPr>
          <w:rStyle w:val="DevConfigGray"/>
        </w:rPr>
      </w:pPr>
      <w:r w:rsidRPr="00D200B7">
        <w:rPr>
          <w:rStyle w:val="DevConfigGray"/>
        </w:rPr>
        <w:t xml:space="preserve"> address-family ipv4</w:t>
      </w:r>
    </w:p>
    <w:p w14:paraId="5596DD09" w14:textId="77777777" w:rsidR="00D200B7" w:rsidRPr="00D200B7" w:rsidRDefault="00D200B7" w:rsidP="00D200B7">
      <w:pPr>
        <w:pStyle w:val="DevConfigs"/>
        <w:rPr>
          <w:rStyle w:val="DevConfigGray"/>
        </w:rPr>
      </w:pPr>
      <w:r w:rsidRPr="00D200B7">
        <w:rPr>
          <w:rStyle w:val="DevConfigGray"/>
        </w:rPr>
        <w:t xml:space="preserve"> exit-address-family</w:t>
      </w:r>
    </w:p>
    <w:p w14:paraId="17AA9477" w14:textId="77777777" w:rsidR="00D200B7" w:rsidRPr="00D200B7" w:rsidRDefault="00D200B7" w:rsidP="00D200B7">
      <w:pPr>
        <w:pStyle w:val="DevConfigs"/>
        <w:rPr>
          <w:rStyle w:val="DevConfigGray"/>
        </w:rPr>
      </w:pPr>
      <w:r w:rsidRPr="00D200B7">
        <w:rPr>
          <w:rStyle w:val="DevConfigGray"/>
        </w:rPr>
        <w:t xml:space="preserve"> address-family ipv6</w:t>
      </w:r>
    </w:p>
    <w:p w14:paraId="060E45D1" w14:textId="77777777" w:rsidR="00D200B7" w:rsidRPr="00D200B7" w:rsidRDefault="00D200B7" w:rsidP="00D200B7">
      <w:pPr>
        <w:pStyle w:val="DevConfigs"/>
        <w:rPr>
          <w:rStyle w:val="DevConfigGray"/>
        </w:rPr>
      </w:pPr>
      <w:r w:rsidRPr="00D200B7">
        <w:rPr>
          <w:rStyle w:val="DevConfigGray"/>
        </w:rPr>
        <w:t xml:space="preserve"> exit-address-family</w:t>
      </w:r>
    </w:p>
    <w:p w14:paraId="6C991952" w14:textId="77777777" w:rsidR="00D200B7" w:rsidRPr="00D200B7" w:rsidRDefault="00D200B7" w:rsidP="00D200B7">
      <w:pPr>
        <w:pStyle w:val="DevConfigs"/>
        <w:rPr>
          <w:rStyle w:val="DevConfigGray"/>
        </w:rPr>
      </w:pPr>
      <w:r w:rsidRPr="00D200B7">
        <w:rPr>
          <w:rStyle w:val="DevConfigGray"/>
        </w:rPr>
        <w:lastRenderedPageBreak/>
        <w:t>no aaa new-model</w:t>
      </w:r>
    </w:p>
    <w:p w14:paraId="486D5A0C" w14:textId="77777777" w:rsidR="00D200B7" w:rsidRPr="00D200B7" w:rsidRDefault="00D200B7" w:rsidP="00D200B7">
      <w:pPr>
        <w:pStyle w:val="DevConfigs"/>
        <w:rPr>
          <w:rStyle w:val="DevConfigGray"/>
        </w:rPr>
      </w:pPr>
      <w:r w:rsidRPr="00D200B7">
        <w:rPr>
          <w:rStyle w:val="DevConfigGray"/>
        </w:rPr>
        <w:t>switch 1 provision c9300l-24t-4g</w:t>
      </w:r>
    </w:p>
    <w:p w14:paraId="2624508F" w14:textId="77777777" w:rsidR="00D200B7" w:rsidRPr="00D200B7" w:rsidRDefault="00D200B7" w:rsidP="00D200B7">
      <w:pPr>
        <w:pStyle w:val="DevConfigs"/>
        <w:rPr>
          <w:rStyle w:val="DevConfigGray"/>
        </w:rPr>
      </w:pPr>
      <w:r w:rsidRPr="00D200B7">
        <w:rPr>
          <w:rStyle w:val="DevConfigGray"/>
        </w:rPr>
        <w:t>no ip domain lookup</w:t>
      </w:r>
    </w:p>
    <w:p w14:paraId="5A333B64" w14:textId="77777777" w:rsidR="00D200B7" w:rsidRPr="00D200B7" w:rsidRDefault="00D200B7" w:rsidP="00D200B7">
      <w:pPr>
        <w:pStyle w:val="DevConfigs"/>
        <w:rPr>
          <w:rStyle w:val="DevConfigGray"/>
        </w:rPr>
      </w:pPr>
      <w:r w:rsidRPr="00D200B7">
        <w:rPr>
          <w:rStyle w:val="DevConfigGray"/>
        </w:rPr>
        <w:t>ip dhcp pool LAN</w:t>
      </w:r>
    </w:p>
    <w:p w14:paraId="7A7A4311" w14:textId="77777777" w:rsidR="00D200B7" w:rsidRPr="00D200B7" w:rsidRDefault="00D200B7" w:rsidP="00D200B7">
      <w:pPr>
        <w:pStyle w:val="DevConfigs"/>
        <w:rPr>
          <w:rStyle w:val="DevConfigGray"/>
        </w:rPr>
      </w:pPr>
      <w:r w:rsidRPr="00D200B7">
        <w:rPr>
          <w:rStyle w:val="DevConfigGray"/>
        </w:rPr>
        <w:t xml:space="preserve"> network 10.23.0.0 255.255.0.0</w:t>
      </w:r>
    </w:p>
    <w:p w14:paraId="3F6BD7EA" w14:textId="77777777" w:rsidR="00D200B7" w:rsidRPr="00D200B7" w:rsidRDefault="00D200B7" w:rsidP="00D200B7">
      <w:pPr>
        <w:pStyle w:val="DevConfigs"/>
        <w:rPr>
          <w:rStyle w:val="DevConfigGray"/>
        </w:rPr>
      </w:pPr>
      <w:r w:rsidRPr="00D200B7">
        <w:rPr>
          <w:rStyle w:val="DevConfigGray"/>
        </w:rPr>
        <w:t xml:space="preserve"> default-router 10.23.0.1 </w:t>
      </w:r>
    </w:p>
    <w:p w14:paraId="274705D9" w14:textId="77777777" w:rsidR="00D200B7" w:rsidRPr="00D200B7" w:rsidRDefault="00D200B7" w:rsidP="00D200B7">
      <w:pPr>
        <w:pStyle w:val="DevConfigs"/>
        <w:rPr>
          <w:rStyle w:val="DevConfigGray"/>
        </w:rPr>
      </w:pPr>
      <w:r w:rsidRPr="00D200B7">
        <w:rPr>
          <w:rStyle w:val="DevConfigGray"/>
        </w:rPr>
        <w:t xml:space="preserve"> domain-name example.netacad.com</w:t>
      </w:r>
    </w:p>
    <w:p w14:paraId="6AB82780" w14:textId="77777777" w:rsidR="00D200B7" w:rsidRPr="00D200B7" w:rsidRDefault="00D200B7" w:rsidP="00D200B7">
      <w:pPr>
        <w:pStyle w:val="DevConfigs"/>
        <w:rPr>
          <w:rStyle w:val="DevConfigGray"/>
        </w:rPr>
      </w:pPr>
      <w:r w:rsidRPr="00D200B7">
        <w:rPr>
          <w:rStyle w:val="DevConfigGray"/>
        </w:rPr>
        <w:t>login on-success log</w:t>
      </w:r>
    </w:p>
    <w:p w14:paraId="35D05941" w14:textId="77777777" w:rsidR="00D200B7" w:rsidRPr="00D200B7" w:rsidRDefault="00D200B7" w:rsidP="00D200B7">
      <w:pPr>
        <w:pStyle w:val="DevConfigs"/>
        <w:rPr>
          <w:rStyle w:val="DevConfigGray"/>
        </w:rPr>
      </w:pPr>
      <w:r w:rsidRPr="00D200B7">
        <w:rPr>
          <w:rStyle w:val="DevConfigGray"/>
        </w:rPr>
        <w:t>ipv6 nd cache expire refresh</w:t>
      </w:r>
    </w:p>
    <w:p w14:paraId="14FCE0D7" w14:textId="77777777" w:rsidR="00D200B7" w:rsidRPr="00D200B7" w:rsidRDefault="00D200B7" w:rsidP="00D200B7">
      <w:pPr>
        <w:pStyle w:val="DevConfigs"/>
        <w:rPr>
          <w:rStyle w:val="DevConfigGray"/>
        </w:rPr>
      </w:pPr>
      <w:r w:rsidRPr="00D200B7">
        <w:rPr>
          <w:rStyle w:val="DevConfigGray"/>
        </w:rPr>
        <w:t>ipv6 unicast-routing</w:t>
      </w:r>
    </w:p>
    <w:p w14:paraId="444A63DC" w14:textId="77777777" w:rsidR="00D200B7" w:rsidRPr="00D200B7" w:rsidRDefault="00D200B7" w:rsidP="00D200B7">
      <w:pPr>
        <w:pStyle w:val="DevConfigs"/>
        <w:rPr>
          <w:rStyle w:val="DevConfigGray"/>
        </w:rPr>
      </w:pPr>
      <w:r w:rsidRPr="00D200B7">
        <w:rPr>
          <w:rStyle w:val="DevConfigGray"/>
        </w:rPr>
        <w:t>ipv6 dhcp pool IPV6-STATEFUL-POOL</w:t>
      </w:r>
    </w:p>
    <w:p w14:paraId="74E5BAE5" w14:textId="77777777" w:rsidR="00D200B7" w:rsidRPr="00D200B7" w:rsidRDefault="00D200B7" w:rsidP="00D200B7">
      <w:pPr>
        <w:pStyle w:val="DevConfigs"/>
        <w:rPr>
          <w:rStyle w:val="DevConfigGray"/>
        </w:rPr>
      </w:pPr>
      <w:r w:rsidRPr="00D200B7">
        <w:rPr>
          <w:rStyle w:val="DevConfigGray"/>
        </w:rPr>
        <w:t xml:space="preserve"> address prefix 2001:DB8:ACAD:23:DEED::/80</w:t>
      </w:r>
    </w:p>
    <w:p w14:paraId="2C3FEA70" w14:textId="77777777" w:rsidR="00D200B7" w:rsidRPr="00D200B7" w:rsidRDefault="00D200B7" w:rsidP="00D200B7">
      <w:pPr>
        <w:pStyle w:val="DevConfigs"/>
        <w:rPr>
          <w:rStyle w:val="DevConfigGray"/>
        </w:rPr>
      </w:pPr>
      <w:r w:rsidRPr="00D200B7">
        <w:rPr>
          <w:rStyle w:val="DevConfigGray"/>
        </w:rPr>
        <w:t xml:space="preserve"> dns-server 2001:DB8:CAFE:77::7777</w:t>
      </w:r>
    </w:p>
    <w:p w14:paraId="2B119F48" w14:textId="77777777" w:rsidR="00D200B7" w:rsidRPr="00D200B7" w:rsidRDefault="00D200B7" w:rsidP="00D200B7">
      <w:pPr>
        <w:pStyle w:val="DevConfigs"/>
        <w:rPr>
          <w:rStyle w:val="DevConfigGray"/>
        </w:rPr>
      </w:pPr>
      <w:r w:rsidRPr="00D200B7">
        <w:rPr>
          <w:rStyle w:val="DevConfigGray"/>
        </w:rPr>
        <w:t xml:space="preserve"> domain-name www.example.com</w:t>
      </w:r>
    </w:p>
    <w:p w14:paraId="5E1869C4" w14:textId="77777777" w:rsidR="00D200B7" w:rsidRPr="00D200B7" w:rsidRDefault="00D200B7" w:rsidP="00D200B7">
      <w:pPr>
        <w:pStyle w:val="DevConfigs"/>
        <w:rPr>
          <w:rStyle w:val="DevConfigGray"/>
        </w:rPr>
      </w:pPr>
      <w:r w:rsidRPr="00D200B7">
        <w:rPr>
          <w:rStyle w:val="DevConfigGray"/>
        </w:rPr>
        <w:t>crypto pki trustpoint TP-self-signed-1929813547</w:t>
      </w:r>
    </w:p>
    <w:p w14:paraId="699E7185" w14:textId="77777777" w:rsidR="00D200B7" w:rsidRPr="00D200B7" w:rsidRDefault="00D200B7" w:rsidP="00D200B7">
      <w:pPr>
        <w:pStyle w:val="DevConfigs"/>
        <w:rPr>
          <w:rStyle w:val="DevConfigGray"/>
        </w:rPr>
      </w:pPr>
      <w:r w:rsidRPr="00D200B7">
        <w:rPr>
          <w:rStyle w:val="DevConfigGray"/>
        </w:rPr>
        <w:t xml:space="preserve"> enrollment selfsigned</w:t>
      </w:r>
    </w:p>
    <w:p w14:paraId="7E75FC0A" w14:textId="77777777" w:rsidR="00D200B7" w:rsidRPr="00D200B7" w:rsidRDefault="00D200B7" w:rsidP="00D200B7">
      <w:pPr>
        <w:pStyle w:val="DevConfigs"/>
        <w:rPr>
          <w:rStyle w:val="DevConfigGray"/>
        </w:rPr>
      </w:pPr>
      <w:r w:rsidRPr="00D200B7">
        <w:rPr>
          <w:rStyle w:val="DevConfigGray"/>
        </w:rPr>
        <w:t xml:space="preserve"> subject-name cn=IOS-Self-Signed-Certificate-1929813547</w:t>
      </w:r>
    </w:p>
    <w:p w14:paraId="0F530E16" w14:textId="77777777" w:rsidR="00D200B7" w:rsidRPr="00D200B7" w:rsidRDefault="00D200B7" w:rsidP="00D200B7">
      <w:pPr>
        <w:pStyle w:val="DevConfigs"/>
        <w:rPr>
          <w:rStyle w:val="DevConfigGray"/>
        </w:rPr>
      </w:pPr>
      <w:r w:rsidRPr="00D200B7">
        <w:rPr>
          <w:rStyle w:val="DevConfigGray"/>
        </w:rPr>
        <w:t xml:space="preserve"> revocation-check none</w:t>
      </w:r>
    </w:p>
    <w:p w14:paraId="00501E9D" w14:textId="77777777" w:rsidR="00D200B7" w:rsidRPr="00D200B7" w:rsidRDefault="00D200B7" w:rsidP="00D200B7">
      <w:pPr>
        <w:pStyle w:val="DevConfigs"/>
        <w:rPr>
          <w:rStyle w:val="DevConfigGray"/>
        </w:rPr>
      </w:pPr>
      <w:r w:rsidRPr="00D200B7">
        <w:rPr>
          <w:rStyle w:val="DevConfigGray"/>
        </w:rPr>
        <w:t xml:space="preserve"> rsakeypair TP-self-signed-1929813547</w:t>
      </w:r>
    </w:p>
    <w:p w14:paraId="1CB31E7E" w14:textId="77777777" w:rsidR="00D200B7" w:rsidRPr="00D200B7" w:rsidRDefault="00D200B7" w:rsidP="00D200B7">
      <w:pPr>
        <w:pStyle w:val="DevConfigs"/>
        <w:rPr>
          <w:rStyle w:val="DevConfigGray"/>
        </w:rPr>
      </w:pPr>
      <w:r w:rsidRPr="00D200B7">
        <w:rPr>
          <w:rStyle w:val="DevConfigGray"/>
        </w:rPr>
        <w:t xml:space="preserve"> hash sha512</w:t>
      </w:r>
    </w:p>
    <w:p w14:paraId="1EA576C2" w14:textId="77777777" w:rsidR="00D200B7" w:rsidRPr="00D200B7" w:rsidRDefault="00D200B7" w:rsidP="00D200B7">
      <w:pPr>
        <w:pStyle w:val="DevConfigs"/>
        <w:rPr>
          <w:rStyle w:val="DevConfigGray"/>
        </w:rPr>
      </w:pPr>
      <w:r w:rsidRPr="00D200B7">
        <w:rPr>
          <w:rStyle w:val="DevConfigGray"/>
        </w:rPr>
        <w:t>crypto pki trustpoint SLA-TrustPoint</w:t>
      </w:r>
    </w:p>
    <w:p w14:paraId="4CC9AE11" w14:textId="77777777" w:rsidR="00D200B7" w:rsidRPr="00D200B7" w:rsidRDefault="00D200B7" w:rsidP="00D200B7">
      <w:pPr>
        <w:pStyle w:val="DevConfigs"/>
        <w:rPr>
          <w:rStyle w:val="DevConfigGray"/>
        </w:rPr>
      </w:pPr>
      <w:r w:rsidRPr="00D200B7">
        <w:rPr>
          <w:rStyle w:val="DevConfigGray"/>
        </w:rPr>
        <w:t xml:space="preserve"> enrollment pkcs12</w:t>
      </w:r>
    </w:p>
    <w:p w14:paraId="7027A7DA" w14:textId="77777777" w:rsidR="00D200B7" w:rsidRPr="00D200B7" w:rsidRDefault="00D200B7" w:rsidP="00D200B7">
      <w:pPr>
        <w:pStyle w:val="DevConfigs"/>
        <w:rPr>
          <w:rStyle w:val="DevConfigGray"/>
        </w:rPr>
      </w:pPr>
      <w:r w:rsidRPr="00D200B7">
        <w:rPr>
          <w:rStyle w:val="DevConfigGray"/>
        </w:rPr>
        <w:t xml:space="preserve"> revocation-check crl</w:t>
      </w:r>
    </w:p>
    <w:p w14:paraId="3C5F42B1" w14:textId="77777777" w:rsidR="00D200B7" w:rsidRPr="00D200B7" w:rsidRDefault="00D200B7" w:rsidP="00D200B7">
      <w:pPr>
        <w:pStyle w:val="DevConfigs"/>
        <w:rPr>
          <w:rStyle w:val="DevConfigGray"/>
        </w:rPr>
      </w:pPr>
      <w:r w:rsidRPr="00D200B7">
        <w:rPr>
          <w:rStyle w:val="DevConfigGray"/>
        </w:rPr>
        <w:t xml:space="preserve"> hash sha512</w:t>
      </w:r>
    </w:p>
    <w:p w14:paraId="2D8E5ABE" w14:textId="77777777" w:rsidR="00D200B7" w:rsidRPr="00D200B7" w:rsidRDefault="00D200B7" w:rsidP="00D200B7">
      <w:pPr>
        <w:pStyle w:val="DevConfigs"/>
        <w:rPr>
          <w:rStyle w:val="DevConfigGray"/>
        </w:rPr>
      </w:pPr>
      <w:r w:rsidRPr="00D200B7">
        <w:rPr>
          <w:rStyle w:val="DevConfigGray"/>
        </w:rPr>
        <w:t>crypto pki certificate chain TP-self-signed-1929813547</w:t>
      </w:r>
    </w:p>
    <w:p w14:paraId="493BE7B7" w14:textId="77777777" w:rsidR="00D200B7" w:rsidRPr="00D200B7" w:rsidRDefault="00D200B7" w:rsidP="00D200B7">
      <w:pPr>
        <w:pStyle w:val="DevConfigs"/>
        <w:rPr>
          <w:rStyle w:val="DevConfigGray"/>
        </w:rPr>
      </w:pPr>
      <w:r w:rsidRPr="00D200B7">
        <w:rPr>
          <w:rStyle w:val="DevConfigGray"/>
        </w:rPr>
        <w:t xml:space="preserve"> certificate self-signed 01</w:t>
      </w:r>
    </w:p>
    <w:p w14:paraId="1A353644" w14:textId="77777777" w:rsidR="00D200B7" w:rsidRPr="00D200B7" w:rsidRDefault="00D200B7" w:rsidP="00D200B7">
      <w:pPr>
        <w:pStyle w:val="DevConfigs"/>
        <w:rPr>
          <w:rStyle w:val="DevConfigGray"/>
        </w:rPr>
      </w:pPr>
      <w:r w:rsidRPr="00D200B7">
        <w:rPr>
          <w:rStyle w:val="DevConfigGray"/>
        </w:rPr>
        <w:t>crypto pki certificate chain SLA-TrustPoint</w:t>
      </w:r>
    </w:p>
    <w:p w14:paraId="066F9FEE" w14:textId="77777777" w:rsidR="00D200B7" w:rsidRPr="00D200B7" w:rsidRDefault="00D200B7" w:rsidP="00D200B7">
      <w:pPr>
        <w:pStyle w:val="DevConfigs"/>
        <w:rPr>
          <w:rStyle w:val="DevConfigGray"/>
        </w:rPr>
      </w:pPr>
      <w:r w:rsidRPr="00D200B7">
        <w:rPr>
          <w:rStyle w:val="DevConfigGray"/>
        </w:rPr>
        <w:t xml:space="preserve"> certificate ca 01</w:t>
      </w:r>
    </w:p>
    <w:p w14:paraId="03571D0B" w14:textId="77777777" w:rsidR="00D200B7" w:rsidRPr="00D200B7" w:rsidRDefault="00D200B7" w:rsidP="00D200B7">
      <w:pPr>
        <w:pStyle w:val="DevConfigs"/>
        <w:rPr>
          <w:rStyle w:val="DevConfigGray"/>
        </w:rPr>
      </w:pPr>
      <w:r w:rsidRPr="00D200B7">
        <w:rPr>
          <w:rStyle w:val="DevConfigGray"/>
        </w:rPr>
        <w:t>license boot level network-advantage addon dna-advantage</w:t>
      </w:r>
    </w:p>
    <w:p w14:paraId="4001EF96" w14:textId="77777777" w:rsidR="00D200B7" w:rsidRPr="00D200B7" w:rsidRDefault="00D200B7" w:rsidP="00D200B7">
      <w:pPr>
        <w:pStyle w:val="DevConfigs"/>
        <w:rPr>
          <w:rStyle w:val="DevConfigGray"/>
        </w:rPr>
      </w:pPr>
      <w:r w:rsidRPr="00D200B7">
        <w:rPr>
          <w:rStyle w:val="DevConfigGray"/>
        </w:rPr>
        <w:t>memory free low-watermark processor 130178</w:t>
      </w:r>
    </w:p>
    <w:p w14:paraId="25511700" w14:textId="77777777" w:rsidR="00D200B7" w:rsidRPr="00D200B7" w:rsidRDefault="00D200B7" w:rsidP="00D200B7">
      <w:pPr>
        <w:pStyle w:val="DevConfigs"/>
        <w:rPr>
          <w:rStyle w:val="DevConfigGray"/>
        </w:rPr>
      </w:pPr>
      <w:r w:rsidRPr="00D200B7">
        <w:rPr>
          <w:rStyle w:val="DevConfigGray"/>
        </w:rPr>
        <w:t>diagnostic bootup level minimal</w:t>
      </w:r>
    </w:p>
    <w:p w14:paraId="32EC15BF" w14:textId="77777777" w:rsidR="00D200B7" w:rsidRPr="00D200B7" w:rsidRDefault="00D200B7" w:rsidP="00D200B7">
      <w:pPr>
        <w:pStyle w:val="DevConfigs"/>
        <w:rPr>
          <w:rStyle w:val="DevConfigGray"/>
        </w:rPr>
      </w:pPr>
      <w:r w:rsidRPr="00D200B7">
        <w:rPr>
          <w:rStyle w:val="DevConfigGray"/>
        </w:rPr>
        <w:t>spanning-tree mode rapid-pvst</w:t>
      </w:r>
    </w:p>
    <w:p w14:paraId="260B0373" w14:textId="77777777" w:rsidR="00D200B7" w:rsidRPr="00D200B7" w:rsidRDefault="00D200B7" w:rsidP="00D200B7">
      <w:pPr>
        <w:pStyle w:val="DevConfigs"/>
        <w:rPr>
          <w:rStyle w:val="DevConfigGray"/>
        </w:rPr>
      </w:pPr>
      <w:r w:rsidRPr="00D200B7">
        <w:rPr>
          <w:rStyle w:val="DevConfigGray"/>
        </w:rPr>
        <w:t>spanning-tree extend system-id</w:t>
      </w:r>
    </w:p>
    <w:p w14:paraId="0F901C0F" w14:textId="77777777" w:rsidR="00D200B7" w:rsidRPr="00D200B7" w:rsidRDefault="00D200B7" w:rsidP="00D200B7">
      <w:pPr>
        <w:pStyle w:val="DevConfigs"/>
        <w:rPr>
          <w:rStyle w:val="DevConfigGray"/>
        </w:rPr>
      </w:pPr>
      <w:r w:rsidRPr="00D200B7">
        <w:rPr>
          <w:rStyle w:val="DevConfigGray"/>
        </w:rPr>
        <w:t>enable secret 9 $9$e26G7zmh8eJZkE$sqhsQF1TpyytrYD2f74J9egNg6f6kIKHDVW/9ls4AiU</w:t>
      </w:r>
    </w:p>
    <w:p w14:paraId="269137A7" w14:textId="77777777" w:rsidR="00D200B7" w:rsidRPr="00D200B7" w:rsidRDefault="00D200B7" w:rsidP="00D200B7">
      <w:pPr>
        <w:pStyle w:val="DevConfigs"/>
        <w:rPr>
          <w:rStyle w:val="DevConfigGray"/>
        </w:rPr>
      </w:pPr>
      <w:r w:rsidRPr="00D200B7">
        <w:rPr>
          <w:rStyle w:val="DevConfigGray"/>
        </w:rPr>
        <w:t>redundancy</w:t>
      </w:r>
    </w:p>
    <w:p w14:paraId="2C10D118" w14:textId="77777777" w:rsidR="00D200B7" w:rsidRPr="00D200B7" w:rsidRDefault="00D200B7" w:rsidP="00D200B7">
      <w:pPr>
        <w:pStyle w:val="DevConfigs"/>
        <w:rPr>
          <w:rStyle w:val="DevConfigGray"/>
        </w:rPr>
      </w:pPr>
      <w:r w:rsidRPr="00D200B7">
        <w:rPr>
          <w:rStyle w:val="DevConfigGray"/>
        </w:rPr>
        <w:t xml:space="preserve"> mode sso</w:t>
      </w:r>
    </w:p>
    <w:p w14:paraId="1C324DE1" w14:textId="77777777" w:rsidR="00D200B7" w:rsidRPr="00D200B7" w:rsidRDefault="00D200B7" w:rsidP="00D200B7">
      <w:pPr>
        <w:pStyle w:val="DevConfigs"/>
        <w:rPr>
          <w:rStyle w:val="DevConfigGray"/>
        </w:rPr>
      </w:pPr>
      <w:r w:rsidRPr="00D200B7">
        <w:rPr>
          <w:rStyle w:val="DevConfigGray"/>
        </w:rPr>
        <w:t>crypto engine compliance shield disable</w:t>
      </w:r>
    </w:p>
    <w:p w14:paraId="50E26124" w14:textId="77777777" w:rsidR="00D200B7" w:rsidRPr="00D200B7" w:rsidRDefault="00D200B7" w:rsidP="00D200B7">
      <w:pPr>
        <w:pStyle w:val="DevConfigs"/>
        <w:rPr>
          <w:rStyle w:val="DevConfigGray"/>
        </w:rPr>
      </w:pPr>
      <w:r w:rsidRPr="00D200B7">
        <w:rPr>
          <w:rStyle w:val="DevConfigGray"/>
        </w:rPr>
        <w:t>transceiver type all</w:t>
      </w:r>
    </w:p>
    <w:p w14:paraId="17B588F5" w14:textId="77777777" w:rsidR="00D200B7" w:rsidRPr="00D200B7" w:rsidRDefault="00D200B7" w:rsidP="00D200B7">
      <w:pPr>
        <w:pStyle w:val="DevConfigs"/>
        <w:rPr>
          <w:rStyle w:val="DevConfigGray"/>
        </w:rPr>
      </w:pPr>
      <w:r w:rsidRPr="00D200B7">
        <w:rPr>
          <w:rStyle w:val="DevConfigGray"/>
        </w:rPr>
        <w:t xml:space="preserve"> monitoring</w:t>
      </w:r>
    </w:p>
    <w:p w14:paraId="2A53E18B" w14:textId="77777777" w:rsidR="00D200B7" w:rsidRPr="00D200B7" w:rsidRDefault="00D200B7" w:rsidP="00D200B7">
      <w:pPr>
        <w:pStyle w:val="DevConfigs"/>
        <w:rPr>
          <w:rStyle w:val="DevConfigGray"/>
        </w:rPr>
      </w:pPr>
      <w:r w:rsidRPr="00D200B7">
        <w:rPr>
          <w:rStyle w:val="DevConfigGray"/>
        </w:rPr>
        <w:t>class-map match-any system-cpp-police-ewlc-control</w:t>
      </w:r>
    </w:p>
    <w:p w14:paraId="6F00505C" w14:textId="77777777" w:rsidR="00D200B7" w:rsidRPr="00D200B7" w:rsidRDefault="00D200B7" w:rsidP="00D200B7">
      <w:pPr>
        <w:pStyle w:val="DevConfigs"/>
        <w:rPr>
          <w:rStyle w:val="DevConfigGray"/>
        </w:rPr>
      </w:pPr>
      <w:r w:rsidRPr="00D200B7">
        <w:rPr>
          <w:rStyle w:val="DevConfigGray"/>
        </w:rPr>
        <w:t xml:space="preserve">  description EWLC Control </w:t>
      </w:r>
    </w:p>
    <w:p w14:paraId="7A17C278" w14:textId="77777777" w:rsidR="00D200B7" w:rsidRPr="00D200B7" w:rsidRDefault="00D200B7" w:rsidP="00D200B7">
      <w:pPr>
        <w:pStyle w:val="DevConfigs"/>
        <w:rPr>
          <w:rStyle w:val="DevConfigGray"/>
        </w:rPr>
      </w:pPr>
      <w:r w:rsidRPr="00D200B7">
        <w:rPr>
          <w:rStyle w:val="DevConfigGray"/>
        </w:rPr>
        <w:t>class-map match-any system-cpp-police-topology-control</w:t>
      </w:r>
    </w:p>
    <w:p w14:paraId="7C8C68E8" w14:textId="77777777" w:rsidR="00D200B7" w:rsidRPr="00D200B7" w:rsidRDefault="00D200B7" w:rsidP="00D200B7">
      <w:pPr>
        <w:pStyle w:val="DevConfigs"/>
        <w:rPr>
          <w:rStyle w:val="DevConfigGray"/>
        </w:rPr>
      </w:pPr>
      <w:r w:rsidRPr="00D200B7">
        <w:rPr>
          <w:rStyle w:val="DevConfigGray"/>
        </w:rPr>
        <w:t xml:space="preserve">  description Topology control</w:t>
      </w:r>
    </w:p>
    <w:p w14:paraId="31A17B1A" w14:textId="77777777" w:rsidR="00D200B7" w:rsidRPr="00D200B7" w:rsidRDefault="00D200B7" w:rsidP="00D200B7">
      <w:pPr>
        <w:pStyle w:val="DevConfigs"/>
        <w:rPr>
          <w:rStyle w:val="DevConfigGray"/>
        </w:rPr>
      </w:pPr>
      <w:r w:rsidRPr="00D200B7">
        <w:rPr>
          <w:rStyle w:val="DevConfigGray"/>
        </w:rPr>
        <w:t>class-map match-any system-cpp-police-sw-forward</w:t>
      </w:r>
    </w:p>
    <w:p w14:paraId="1AFC60CD" w14:textId="77777777" w:rsidR="00D200B7" w:rsidRPr="00D200B7" w:rsidRDefault="00D200B7" w:rsidP="00D200B7">
      <w:pPr>
        <w:pStyle w:val="DevConfigs"/>
        <w:rPr>
          <w:rStyle w:val="DevConfigGray"/>
        </w:rPr>
      </w:pPr>
      <w:r w:rsidRPr="00D200B7">
        <w:rPr>
          <w:rStyle w:val="DevConfigGray"/>
        </w:rPr>
        <w:t xml:space="preserve">  description Sw forwarding, L2 LVX data packets, LOGGING, Transit Traffic</w:t>
      </w:r>
    </w:p>
    <w:p w14:paraId="5F1A4F78" w14:textId="77777777" w:rsidR="00D200B7" w:rsidRPr="00D200B7" w:rsidRDefault="00D200B7" w:rsidP="00D200B7">
      <w:pPr>
        <w:pStyle w:val="DevConfigs"/>
        <w:rPr>
          <w:rStyle w:val="DevConfigGray"/>
        </w:rPr>
      </w:pPr>
      <w:r w:rsidRPr="00D200B7">
        <w:rPr>
          <w:rStyle w:val="DevConfigGray"/>
        </w:rPr>
        <w:t>class-map match-any system-cpp-default</w:t>
      </w:r>
    </w:p>
    <w:p w14:paraId="0F6794E0" w14:textId="77777777" w:rsidR="00D200B7" w:rsidRPr="00D200B7" w:rsidRDefault="00D200B7" w:rsidP="00D200B7">
      <w:pPr>
        <w:pStyle w:val="DevConfigs"/>
        <w:rPr>
          <w:rStyle w:val="DevConfigGray"/>
        </w:rPr>
      </w:pPr>
      <w:r w:rsidRPr="00D200B7">
        <w:rPr>
          <w:rStyle w:val="DevConfigGray"/>
        </w:rPr>
        <w:t xml:space="preserve">  description EWLC Data, Inter FED Traffic </w:t>
      </w:r>
    </w:p>
    <w:p w14:paraId="13C70688" w14:textId="77777777" w:rsidR="00D200B7" w:rsidRPr="00D200B7" w:rsidRDefault="00D200B7" w:rsidP="00D200B7">
      <w:pPr>
        <w:pStyle w:val="DevConfigs"/>
        <w:rPr>
          <w:rStyle w:val="DevConfigGray"/>
        </w:rPr>
      </w:pPr>
      <w:r w:rsidRPr="00D200B7">
        <w:rPr>
          <w:rStyle w:val="DevConfigGray"/>
        </w:rPr>
        <w:t>class-map match-any system-cpp-police-sys-data</w:t>
      </w:r>
    </w:p>
    <w:p w14:paraId="555248E0" w14:textId="77777777" w:rsidR="00D200B7" w:rsidRPr="00D200B7" w:rsidRDefault="00D200B7" w:rsidP="00D200B7">
      <w:pPr>
        <w:pStyle w:val="DevConfigs"/>
        <w:rPr>
          <w:rStyle w:val="DevConfigGray"/>
        </w:rPr>
      </w:pPr>
      <w:r w:rsidRPr="00D200B7">
        <w:rPr>
          <w:rStyle w:val="DevConfigGray"/>
        </w:rPr>
        <w:t xml:space="preserve">  description Openflow, Exception, EGR Exception, NFL Sampled Data, RPF Failed</w:t>
      </w:r>
    </w:p>
    <w:p w14:paraId="50C29F6D" w14:textId="77777777" w:rsidR="00D200B7" w:rsidRPr="00D200B7" w:rsidRDefault="00D200B7" w:rsidP="00D200B7">
      <w:pPr>
        <w:pStyle w:val="DevConfigs"/>
        <w:rPr>
          <w:rStyle w:val="DevConfigGray"/>
        </w:rPr>
      </w:pPr>
      <w:r w:rsidRPr="00D200B7">
        <w:rPr>
          <w:rStyle w:val="DevConfigGray"/>
        </w:rPr>
        <w:t>class-map match-any system-cpp-police-punt-webauth</w:t>
      </w:r>
    </w:p>
    <w:p w14:paraId="556B0192" w14:textId="77777777" w:rsidR="00D200B7" w:rsidRPr="00D200B7" w:rsidRDefault="00D200B7" w:rsidP="00D200B7">
      <w:pPr>
        <w:pStyle w:val="DevConfigs"/>
        <w:rPr>
          <w:rStyle w:val="DevConfigGray"/>
        </w:rPr>
      </w:pPr>
      <w:r w:rsidRPr="00D200B7">
        <w:rPr>
          <w:rStyle w:val="DevConfigGray"/>
        </w:rPr>
        <w:t xml:space="preserve">  description Punt Webauth</w:t>
      </w:r>
    </w:p>
    <w:p w14:paraId="05282A3D" w14:textId="77777777" w:rsidR="00D200B7" w:rsidRPr="00D200B7" w:rsidRDefault="00D200B7" w:rsidP="00D200B7">
      <w:pPr>
        <w:pStyle w:val="DevConfigs"/>
        <w:rPr>
          <w:rStyle w:val="DevConfigGray"/>
        </w:rPr>
      </w:pPr>
      <w:r w:rsidRPr="00D200B7">
        <w:rPr>
          <w:rStyle w:val="DevConfigGray"/>
        </w:rPr>
        <w:t>class-map match-any system-cpp-police-l2lvx-control</w:t>
      </w:r>
    </w:p>
    <w:p w14:paraId="70E924B9" w14:textId="77777777" w:rsidR="00D200B7" w:rsidRPr="00D200B7" w:rsidRDefault="00D200B7" w:rsidP="00D200B7">
      <w:pPr>
        <w:pStyle w:val="DevConfigs"/>
        <w:rPr>
          <w:rStyle w:val="DevConfigGray"/>
        </w:rPr>
      </w:pPr>
      <w:r w:rsidRPr="00D200B7">
        <w:rPr>
          <w:rStyle w:val="DevConfigGray"/>
        </w:rPr>
        <w:t xml:space="preserve">  description L2 LVX control packets</w:t>
      </w:r>
    </w:p>
    <w:p w14:paraId="3B32C0BF" w14:textId="77777777" w:rsidR="00D200B7" w:rsidRPr="00D200B7" w:rsidRDefault="00D200B7" w:rsidP="00D200B7">
      <w:pPr>
        <w:pStyle w:val="DevConfigs"/>
        <w:rPr>
          <w:rStyle w:val="DevConfigGray"/>
        </w:rPr>
      </w:pPr>
      <w:r w:rsidRPr="00D200B7">
        <w:rPr>
          <w:rStyle w:val="DevConfigGray"/>
        </w:rPr>
        <w:t>class-map match-any system-cpp-police-forus</w:t>
      </w:r>
    </w:p>
    <w:p w14:paraId="25193CD3" w14:textId="77777777" w:rsidR="00D200B7" w:rsidRPr="00D200B7" w:rsidRDefault="00D200B7" w:rsidP="00D200B7">
      <w:pPr>
        <w:pStyle w:val="DevConfigs"/>
        <w:rPr>
          <w:rStyle w:val="DevConfigGray"/>
        </w:rPr>
      </w:pPr>
      <w:r w:rsidRPr="00D200B7">
        <w:rPr>
          <w:rStyle w:val="DevConfigGray"/>
        </w:rPr>
        <w:t xml:space="preserve">  description Forus Address resolution and Forus traffic</w:t>
      </w:r>
    </w:p>
    <w:p w14:paraId="543F3189" w14:textId="77777777" w:rsidR="00D200B7" w:rsidRPr="00D200B7" w:rsidRDefault="00D200B7" w:rsidP="00D200B7">
      <w:pPr>
        <w:pStyle w:val="DevConfigs"/>
        <w:rPr>
          <w:rStyle w:val="DevConfigGray"/>
        </w:rPr>
      </w:pPr>
      <w:r w:rsidRPr="00D200B7">
        <w:rPr>
          <w:rStyle w:val="DevConfigGray"/>
        </w:rPr>
        <w:t>class-map match-any system-cpp-police-multicast-end-station</w:t>
      </w:r>
    </w:p>
    <w:p w14:paraId="175C282B" w14:textId="77777777" w:rsidR="00D200B7" w:rsidRPr="00D200B7" w:rsidRDefault="00D200B7" w:rsidP="00D200B7">
      <w:pPr>
        <w:pStyle w:val="DevConfigs"/>
        <w:rPr>
          <w:rStyle w:val="DevConfigGray"/>
        </w:rPr>
      </w:pPr>
      <w:r w:rsidRPr="00D200B7">
        <w:rPr>
          <w:rStyle w:val="DevConfigGray"/>
        </w:rPr>
        <w:t xml:space="preserve">  description MCAST END STATION</w:t>
      </w:r>
    </w:p>
    <w:p w14:paraId="457DB377" w14:textId="77777777" w:rsidR="00D200B7" w:rsidRPr="00D200B7" w:rsidRDefault="00D200B7" w:rsidP="00D200B7">
      <w:pPr>
        <w:pStyle w:val="DevConfigs"/>
        <w:rPr>
          <w:rStyle w:val="DevConfigGray"/>
        </w:rPr>
      </w:pPr>
      <w:r w:rsidRPr="00D200B7">
        <w:rPr>
          <w:rStyle w:val="DevConfigGray"/>
        </w:rPr>
        <w:lastRenderedPageBreak/>
        <w:t>class-map match-any system-cpp-police-high-rate-app</w:t>
      </w:r>
    </w:p>
    <w:p w14:paraId="025ABEC4" w14:textId="77777777" w:rsidR="00D200B7" w:rsidRPr="00D200B7" w:rsidRDefault="00D200B7" w:rsidP="00D200B7">
      <w:pPr>
        <w:pStyle w:val="DevConfigs"/>
        <w:rPr>
          <w:rStyle w:val="DevConfigGray"/>
        </w:rPr>
      </w:pPr>
      <w:r w:rsidRPr="00D200B7">
        <w:rPr>
          <w:rStyle w:val="DevConfigGray"/>
        </w:rPr>
        <w:t xml:space="preserve">  description High Rate Applications </w:t>
      </w:r>
    </w:p>
    <w:p w14:paraId="6E551335" w14:textId="77777777" w:rsidR="00D200B7" w:rsidRPr="00D200B7" w:rsidRDefault="00D200B7" w:rsidP="00D200B7">
      <w:pPr>
        <w:pStyle w:val="DevConfigs"/>
        <w:rPr>
          <w:rStyle w:val="DevConfigGray"/>
        </w:rPr>
      </w:pPr>
      <w:r w:rsidRPr="00D200B7">
        <w:rPr>
          <w:rStyle w:val="DevConfigGray"/>
        </w:rPr>
        <w:t>class-map match-any system-cpp-police-multicast</w:t>
      </w:r>
    </w:p>
    <w:p w14:paraId="50CEC653" w14:textId="77777777" w:rsidR="00D200B7" w:rsidRPr="00D200B7" w:rsidRDefault="00D200B7" w:rsidP="00D200B7">
      <w:pPr>
        <w:pStyle w:val="DevConfigs"/>
        <w:rPr>
          <w:rStyle w:val="DevConfigGray"/>
        </w:rPr>
      </w:pPr>
      <w:r w:rsidRPr="00D200B7">
        <w:rPr>
          <w:rStyle w:val="DevConfigGray"/>
        </w:rPr>
        <w:t xml:space="preserve">  description MCAST Data</w:t>
      </w:r>
    </w:p>
    <w:p w14:paraId="279B487A" w14:textId="77777777" w:rsidR="00D200B7" w:rsidRPr="00D200B7" w:rsidRDefault="00D200B7" w:rsidP="00D200B7">
      <w:pPr>
        <w:pStyle w:val="DevConfigs"/>
        <w:rPr>
          <w:rStyle w:val="DevConfigGray"/>
        </w:rPr>
      </w:pPr>
      <w:r w:rsidRPr="00D200B7">
        <w:rPr>
          <w:rStyle w:val="DevConfigGray"/>
        </w:rPr>
        <w:t>class-map match-any system-cpp-police-l2-control</w:t>
      </w:r>
    </w:p>
    <w:p w14:paraId="0B38407F" w14:textId="77777777" w:rsidR="00D200B7" w:rsidRPr="00D200B7" w:rsidRDefault="00D200B7" w:rsidP="00D200B7">
      <w:pPr>
        <w:pStyle w:val="DevConfigs"/>
        <w:rPr>
          <w:rStyle w:val="DevConfigGray"/>
        </w:rPr>
      </w:pPr>
      <w:r w:rsidRPr="00D200B7">
        <w:rPr>
          <w:rStyle w:val="DevConfigGray"/>
        </w:rPr>
        <w:t xml:space="preserve">  description L2 control</w:t>
      </w:r>
    </w:p>
    <w:p w14:paraId="080F0941" w14:textId="77777777" w:rsidR="00D200B7" w:rsidRPr="00D200B7" w:rsidRDefault="00D200B7" w:rsidP="00D200B7">
      <w:pPr>
        <w:pStyle w:val="DevConfigs"/>
        <w:rPr>
          <w:rStyle w:val="DevConfigGray"/>
        </w:rPr>
      </w:pPr>
      <w:r w:rsidRPr="00D200B7">
        <w:rPr>
          <w:rStyle w:val="DevConfigGray"/>
        </w:rPr>
        <w:t>class-map match-any system-cpp-police-dot1x-auth</w:t>
      </w:r>
    </w:p>
    <w:p w14:paraId="43E2B02B" w14:textId="77777777" w:rsidR="00D200B7" w:rsidRPr="00D200B7" w:rsidRDefault="00D200B7" w:rsidP="00D200B7">
      <w:pPr>
        <w:pStyle w:val="DevConfigs"/>
        <w:rPr>
          <w:rStyle w:val="DevConfigGray"/>
        </w:rPr>
      </w:pPr>
      <w:r w:rsidRPr="00D200B7">
        <w:rPr>
          <w:rStyle w:val="DevConfigGray"/>
        </w:rPr>
        <w:t xml:space="preserve">  description DOT1X Auth</w:t>
      </w:r>
    </w:p>
    <w:p w14:paraId="6A8D4C3E" w14:textId="77777777" w:rsidR="00D200B7" w:rsidRPr="00D200B7" w:rsidRDefault="00D200B7" w:rsidP="00D200B7">
      <w:pPr>
        <w:pStyle w:val="DevConfigs"/>
        <w:rPr>
          <w:rStyle w:val="DevConfigGray"/>
        </w:rPr>
      </w:pPr>
      <w:r w:rsidRPr="00D200B7">
        <w:rPr>
          <w:rStyle w:val="DevConfigGray"/>
        </w:rPr>
        <w:t>class-map match-any system-cpp-police-data</w:t>
      </w:r>
    </w:p>
    <w:p w14:paraId="49B2D292" w14:textId="77777777" w:rsidR="00D200B7" w:rsidRPr="00D200B7" w:rsidRDefault="00D200B7" w:rsidP="00D200B7">
      <w:pPr>
        <w:pStyle w:val="DevConfigs"/>
        <w:rPr>
          <w:rStyle w:val="DevConfigGray"/>
        </w:rPr>
      </w:pPr>
      <w:r w:rsidRPr="00D200B7">
        <w:rPr>
          <w:rStyle w:val="DevConfigGray"/>
        </w:rPr>
        <w:t xml:space="preserve">  description ICMP redirect, ICMP_GEN and BROADCAST</w:t>
      </w:r>
    </w:p>
    <w:p w14:paraId="6C450207" w14:textId="77777777" w:rsidR="00D200B7" w:rsidRPr="00D200B7" w:rsidRDefault="00D200B7" w:rsidP="00D200B7">
      <w:pPr>
        <w:pStyle w:val="DevConfigs"/>
        <w:rPr>
          <w:rStyle w:val="DevConfigGray"/>
        </w:rPr>
      </w:pPr>
      <w:r w:rsidRPr="00D200B7">
        <w:rPr>
          <w:rStyle w:val="DevConfigGray"/>
        </w:rPr>
        <w:t>class-map match-any system-cpp-police-stackwise-virt-control</w:t>
      </w:r>
    </w:p>
    <w:p w14:paraId="2E6BC253" w14:textId="77777777" w:rsidR="00D200B7" w:rsidRPr="00D200B7" w:rsidRDefault="00D200B7" w:rsidP="00D200B7">
      <w:pPr>
        <w:pStyle w:val="DevConfigs"/>
        <w:rPr>
          <w:rStyle w:val="DevConfigGray"/>
        </w:rPr>
      </w:pPr>
      <w:r w:rsidRPr="00D200B7">
        <w:rPr>
          <w:rStyle w:val="DevConfigGray"/>
        </w:rPr>
        <w:t xml:space="preserve">  description Stackwise Virtual OOB</w:t>
      </w:r>
    </w:p>
    <w:p w14:paraId="770AC6B0" w14:textId="77777777" w:rsidR="00D200B7" w:rsidRPr="00D200B7" w:rsidRDefault="00D200B7" w:rsidP="00D200B7">
      <w:pPr>
        <w:pStyle w:val="DevConfigs"/>
        <w:rPr>
          <w:rStyle w:val="DevConfigGray"/>
        </w:rPr>
      </w:pPr>
      <w:r w:rsidRPr="00D200B7">
        <w:rPr>
          <w:rStyle w:val="DevConfigGray"/>
        </w:rPr>
        <w:t>class-map match-any non-client-nrt-class</w:t>
      </w:r>
    </w:p>
    <w:p w14:paraId="73753449" w14:textId="77777777" w:rsidR="00D200B7" w:rsidRPr="00D200B7" w:rsidRDefault="00D200B7" w:rsidP="00D200B7">
      <w:pPr>
        <w:pStyle w:val="DevConfigs"/>
        <w:rPr>
          <w:rStyle w:val="DevConfigGray"/>
        </w:rPr>
      </w:pPr>
      <w:r w:rsidRPr="00D200B7">
        <w:rPr>
          <w:rStyle w:val="DevConfigGray"/>
        </w:rPr>
        <w:t>class-map match-any system-cpp-police-routing-control</w:t>
      </w:r>
    </w:p>
    <w:p w14:paraId="7263D984" w14:textId="77777777" w:rsidR="00D200B7" w:rsidRPr="00D200B7" w:rsidRDefault="00D200B7" w:rsidP="00D200B7">
      <w:pPr>
        <w:pStyle w:val="DevConfigs"/>
        <w:rPr>
          <w:rStyle w:val="DevConfigGray"/>
        </w:rPr>
      </w:pPr>
      <w:r w:rsidRPr="00D200B7">
        <w:rPr>
          <w:rStyle w:val="DevConfigGray"/>
        </w:rPr>
        <w:t xml:space="preserve">  description Routing control and Low Latency</w:t>
      </w:r>
    </w:p>
    <w:p w14:paraId="7B9C86AC" w14:textId="77777777" w:rsidR="00D200B7" w:rsidRPr="00D200B7" w:rsidRDefault="00D200B7" w:rsidP="00D200B7">
      <w:pPr>
        <w:pStyle w:val="DevConfigs"/>
        <w:rPr>
          <w:rStyle w:val="DevConfigGray"/>
        </w:rPr>
      </w:pPr>
      <w:r w:rsidRPr="00D200B7">
        <w:rPr>
          <w:rStyle w:val="DevConfigGray"/>
        </w:rPr>
        <w:t>class-map match-any system-cpp-police-protocol-snooping</w:t>
      </w:r>
    </w:p>
    <w:p w14:paraId="3EE78014" w14:textId="77777777" w:rsidR="00D200B7" w:rsidRPr="00D200B7" w:rsidRDefault="00D200B7" w:rsidP="00D200B7">
      <w:pPr>
        <w:pStyle w:val="DevConfigs"/>
        <w:rPr>
          <w:rStyle w:val="DevConfigGray"/>
        </w:rPr>
      </w:pPr>
      <w:r w:rsidRPr="00D200B7">
        <w:rPr>
          <w:rStyle w:val="DevConfigGray"/>
        </w:rPr>
        <w:t xml:space="preserve">  description Protocol snooping</w:t>
      </w:r>
    </w:p>
    <w:p w14:paraId="52294207" w14:textId="77777777" w:rsidR="00D200B7" w:rsidRPr="00D200B7" w:rsidRDefault="00D200B7" w:rsidP="00D200B7">
      <w:pPr>
        <w:pStyle w:val="DevConfigs"/>
        <w:rPr>
          <w:rStyle w:val="DevConfigGray"/>
        </w:rPr>
      </w:pPr>
      <w:r w:rsidRPr="00D200B7">
        <w:rPr>
          <w:rStyle w:val="DevConfigGray"/>
        </w:rPr>
        <w:t>class-map match-any system-cpp-police-dhcp-snooping</w:t>
      </w:r>
    </w:p>
    <w:p w14:paraId="13D6DA51" w14:textId="77777777" w:rsidR="00D200B7" w:rsidRPr="00D200B7" w:rsidRDefault="00D200B7" w:rsidP="00D200B7">
      <w:pPr>
        <w:pStyle w:val="DevConfigs"/>
        <w:rPr>
          <w:rStyle w:val="DevConfigGray"/>
        </w:rPr>
      </w:pPr>
      <w:r w:rsidRPr="00D200B7">
        <w:rPr>
          <w:rStyle w:val="DevConfigGray"/>
        </w:rPr>
        <w:t xml:space="preserve">  description DHCP snooping</w:t>
      </w:r>
    </w:p>
    <w:p w14:paraId="34820BC0" w14:textId="77777777" w:rsidR="00D200B7" w:rsidRPr="00D200B7" w:rsidRDefault="00D200B7" w:rsidP="00D200B7">
      <w:pPr>
        <w:pStyle w:val="DevConfigs"/>
        <w:rPr>
          <w:rStyle w:val="DevConfigGray"/>
        </w:rPr>
      </w:pPr>
      <w:r w:rsidRPr="00D200B7">
        <w:rPr>
          <w:rStyle w:val="DevConfigGray"/>
        </w:rPr>
        <w:t>class-map match-any system-cpp-police-ios-routing</w:t>
      </w:r>
    </w:p>
    <w:p w14:paraId="7C0992AC" w14:textId="77777777" w:rsidR="00D200B7" w:rsidRPr="00D200B7" w:rsidRDefault="00D200B7" w:rsidP="00D200B7">
      <w:pPr>
        <w:pStyle w:val="DevConfigs"/>
        <w:rPr>
          <w:rStyle w:val="DevConfigGray"/>
        </w:rPr>
      </w:pPr>
      <w:r w:rsidRPr="00D200B7">
        <w:rPr>
          <w:rStyle w:val="DevConfigGray"/>
        </w:rPr>
        <w:t xml:space="preserve">  description L2 control, Topology control, Routing control, Low Latency</w:t>
      </w:r>
    </w:p>
    <w:p w14:paraId="164CCD18" w14:textId="77777777" w:rsidR="00D200B7" w:rsidRPr="00D200B7" w:rsidRDefault="00D200B7" w:rsidP="00D200B7">
      <w:pPr>
        <w:pStyle w:val="DevConfigs"/>
        <w:rPr>
          <w:rStyle w:val="DevConfigGray"/>
        </w:rPr>
      </w:pPr>
      <w:r w:rsidRPr="00D200B7">
        <w:rPr>
          <w:rStyle w:val="DevConfigGray"/>
        </w:rPr>
        <w:t>class-map match-any system-cpp-police-system-critical</w:t>
      </w:r>
    </w:p>
    <w:p w14:paraId="1B64C7E5" w14:textId="77777777" w:rsidR="00D200B7" w:rsidRPr="00D200B7" w:rsidRDefault="00D200B7" w:rsidP="00D200B7">
      <w:pPr>
        <w:pStyle w:val="DevConfigs"/>
        <w:rPr>
          <w:rStyle w:val="DevConfigGray"/>
        </w:rPr>
      </w:pPr>
      <w:r w:rsidRPr="00D200B7">
        <w:rPr>
          <w:rStyle w:val="DevConfigGray"/>
        </w:rPr>
        <w:t xml:space="preserve">  description System Critical and Gold Pkt</w:t>
      </w:r>
    </w:p>
    <w:p w14:paraId="04555C2F" w14:textId="77777777" w:rsidR="00D200B7" w:rsidRPr="00D200B7" w:rsidRDefault="00D200B7" w:rsidP="00D200B7">
      <w:pPr>
        <w:pStyle w:val="DevConfigs"/>
        <w:rPr>
          <w:rStyle w:val="DevConfigGray"/>
        </w:rPr>
      </w:pPr>
      <w:r w:rsidRPr="00D200B7">
        <w:rPr>
          <w:rStyle w:val="DevConfigGray"/>
        </w:rPr>
        <w:t>class-map match-any system-cpp-police-ios-feature</w:t>
      </w:r>
    </w:p>
    <w:p w14:paraId="59BE2F32" w14:textId="77777777" w:rsidR="00D200B7" w:rsidRPr="00D200B7" w:rsidRDefault="00D200B7" w:rsidP="00D200B7">
      <w:pPr>
        <w:pStyle w:val="DevConfigs"/>
        <w:rPr>
          <w:rStyle w:val="DevConfigGray"/>
        </w:rPr>
      </w:pPr>
      <w:r w:rsidRPr="00D200B7">
        <w:rPr>
          <w:rStyle w:val="DevConfigGray"/>
        </w:rPr>
        <w:t xml:space="preserve">  description ICMPGEN,BROADCAST,ICMP,L2LVXCntrl,ProtoSnoop,PuntWebauth,MCASTData,Transit,DOT1XAuth,Swfwd,LOGGING,L2LVXData,ForusTraffic,ForusARP,McastEndStn,Openflow,Exception,EGRExcption,NflSampled,RpfFailed</w:t>
      </w:r>
    </w:p>
    <w:p w14:paraId="70256CE0" w14:textId="77777777" w:rsidR="00D200B7" w:rsidRPr="00D200B7" w:rsidRDefault="00D200B7" w:rsidP="00D200B7">
      <w:pPr>
        <w:pStyle w:val="DevConfigs"/>
        <w:rPr>
          <w:rStyle w:val="DevConfigGray"/>
        </w:rPr>
      </w:pPr>
      <w:r w:rsidRPr="00D200B7">
        <w:rPr>
          <w:rStyle w:val="DevConfigGray"/>
        </w:rPr>
        <w:t>policy-map system-cpp-policy</w:t>
      </w:r>
    </w:p>
    <w:p w14:paraId="66CEB3CD" w14:textId="77777777" w:rsidR="00D200B7" w:rsidRPr="00D200B7" w:rsidRDefault="00D200B7" w:rsidP="00D200B7">
      <w:pPr>
        <w:pStyle w:val="DevConfigs"/>
        <w:rPr>
          <w:rStyle w:val="DevConfigGray"/>
        </w:rPr>
      </w:pPr>
      <w:r w:rsidRPr="00D200B7">
        <w:rPr>
          <w:rStyle w:val="DevConfigGray"/>
        </w:rPr>
        <w:t>interface GigabitEthernet0/0</w:t>
      </w:r>
    </w:p>
    <w:p w14:paraId="22D4A501" w14:textId="77777777" w:rsidR="00D200B7" w:rsidRPr="00D200B7" w:rsidRDefault="00D200B7" w:rsidP="00D200B7">
      <w:pPr>
        <w:pStyle w:val="DevConfigs"/>
        <w:rPr>
          <w:rStyle w:val="DevConfigGray"/>
        </w:rPr>
      </w:pPr>
      <w:r w:rsidRPr="00D200B7">
        <w:rPr>
          <w:rStyle w:val="DevConfigGray"/>
        </w:rPr>
        <w:t xml:space="preserve"> vrf forwarding Mgmt-vrf</w:t>
      </w:r>
    </w:p>
    <w:p w14:paraId="52CACF8F" w14:textId="77777777" w:rsidR="00D200B7" w:rsidRPr="00D200B7" w:rsidRDefault="00D200B7" w:rsidP="00D200B7">
      <w:pPr>
        <w:pStyle w:val="DevConfigs"/>
        <w:rPr>
          <w:rStyle w:val="DevConfigGray"/>
        </w:rPr>
      </w:pPr>
      <w:r w:rsidRPr="00D200B7">
        <w:rPr>
          <w:rStyle w:val="DevConfigGray"/>
        </w:rPr>
        <w:t xml:space="preserve"> no ip address</w:t>
      </w:r>
    </w:p>
    <w:p w14:paraId="498983A1" w14:textId="77777777" w:rsidR="00D200B7" w:rsidRPr="00D200B7" w:rsidRDefault="00D200B7" w:rsidP="00D200B7">
      <w:pPr>
        <w:pStyle w:val="DevConfigs"/>
        <w:rPr>
          <w:rStyle w:val="DevConfigGray"/>
        </w:rPr>
      </w:pPr>
      <w:r w:rsidRPr="00D200B7">
        <w:rPr>
          <w:rStyle w:val="DevConfigGray"/>
        </w:rPr>
        <w:t xml:space="preserve"> shutdown</w:t>
      </w:r>
    </w:p>
    <w:p w14:paraId="3B8B99CB" w14:textId="77777777" w:rsidR="00D200B7" w:rsidRPr="00D200B7" w:rsidRDefault="00D200B7" w:rsidP="00D200B7">
      <w:pPr>
        <w:pStyle w:val="DevConfigs"/>
        <w:rPr>
          <w:rStyle w:val="DevConfigGray"/>
        </w:rPr>
      </w:pPr>
      <w:r w:rsidRPr="00D200B7">
        <w:rPr>
          <w:rStyle w:val="DevConfigGray"/>
        </w:rPr>
        <w:t xml:space="preserve"> negotiation auto</w:t>
      </w:r>
    </w:p>
    <w:p w14:paraId="7597E692" w14:textId="77777777" w:rsidR="00D200B7" w:rsidRPr="00D200B7" w:rsidRDefault="00D200B7" w:rsidP="00D200B7">
      <w:pPr>
        <w:pStyle w:val="DevConfigs"/>
        <w:rPr>
          <w:rStyle w:val="DevConfigGray"/>
        </w:rPr>
      </w:pPr>
      <w:r w:rsidRPr="00D200B7">
        <w:rPr>
          <w:rStyle w:val="DevConfigGray"/>
        </w:rPr>
        <w:t>interface GigabitEthernet1/0/1</w:t>
      </w:r>
    </w:p>
    <w:p w14:paraId="5F756978" w14:textId="77777777" w:rsidR="00D200B7" w:rsidRPr="00D200B7" w:rsidRDefault="00D200B7" w:rsidP="00D200B7">
      <w:pPr>
        <w:pStyle w:val="DevConfigs"/>
        <w:rPr>
          <w:rStyle w:val="DevConfigGray"/>
        </w:rPr>
      </w:pPr>
      <w:r w:rsidRPr="00D200B7">
        <w:rPr>
          <w:rStyle w:val="DevConfigGray"/>
        </w:rPr>
        <w:t>interface GigabitEthernet1/0/2</w:t>
      </w:r>
    </w:p>
    <w:p w14:paraId="365C194E" w14:textId="77777777" w:rsidR="00D200B7" w:rsidRPr="00D200B7" w:rsidRDefault="00D200B7" w:rsidP="00D200B7">
      <w:pPr>
        <w:pStyle w:val="DevConfigs"/>
        <w:rPr>
          <w:rStyle w:val="DevConfigGray"/>
        </w:rPr>
      </w:pPr>
      <w:r w:rsidRPr="00D200B7">
        <w:rPr>
          <w:rStyle w:val="DevConfigGray"/>
        </w:rPr>
        <w:t>interface GigabitEthernet1/0/3</w:t>
      </w:r>
    </w:p>
    <w:p w14:paraId="064390B8" w14:textId="77777777" w:rsidR="00D200B7" w:rsidRPr="00D200B7" w:rsidRDefault="00D200B7" w:rsidP="00D200B7">
      <w:pPr>
        <w:pStyle w:val="DevConfigs"/>
        <w:rPr>
          <w:rStyle w:val="DevConfigGray"/>
        </w:rPr>
      </w:pPr>
      <w:r w:rsidRPr="00D200B7">
        <w:rPr>
          <w:rStyle w:val="DevConfigGray"/>
        </w:rPr>
        <w:t>interface GigabitEthernet1/0/4</w:t>
      </w:r>
    </w:p>
    <w:p w14:paraId="69138BFA" w14:textId="77777777" w:rsidR="00D200B7" w:rsidRPr="00D200B7" w:rsidRDefault="00D200B7" w:rsidP="00D200B7">
      <w:pPr>
        <w:pStyle w:val="DevConfigs"/>
        <w:rPr>
          <w:rStyle w:val="DevConfigGray"/>
        </w:rPr>
      </w:pPr>
      <w:r w:rsidRPr="00D200B7">
        <w:rPr>
          <w:rStyle w:val="DevConfigGray"/>
        </w:rPr>
        <w:t>interface GigabitEthernet1/0/5</w:t>
      </w:r>
    </w:p>
    <w:p w14:paraId="2DEDEB4F" w14:textId="77777777" w:rsidR="00D200B7" w:rsidRPr="00D200B7" w:rsidRDefault="00D200B7" w:rsidP="00D200B7">
      <w:pPr>
        <w:pStyle w:val="DevConfigs"/>
        <w:rPr>
          <w:rStyle w:val="DevConfigGray"/>
        </w:rPr>
      </w:pPr>
      <w:r w:rsidRPr="00D200B7">
        <w:rPr>
          <w:rStyle w:val="DevConfigGray"/>
        </w:rPr>
        <w:t>interface GigabitEthernet1/0/6</w:t>
      </w:r>
    </w:p>
    <w:p w14:paraId="1B690859" w14:textId="77777777" w:rsidR="00D200B7" w:rsidRPr="00D200B7" w:rsidRDefault="00D200B7" w:rsidP="00D200B7">
      <w:pPr>
        <w:pStyle w:val="DevConfigs"/>
        <w:rPr>
          <w:rStyle w:val="DevConfigGray"/>
        </w:rPr>
      </w:pPr>
      <w:r w:rsidRPr="00D200B7">
        <w:rPr>
          <w:rStyle w:val="DevConfigGray"/>
        </w:rPr>
        <w:t>interface GigabitEthernet1/0/7</w:t>
      </w:r>
    </w:p>
    <w:p w14:paraId="2771FF39" w14:textId="77777777" w:rsidR="00D200B7" w:rsidRPr="00D200B7" w:rsidRDefault="00D200B7" w:rsidP="00D200B7">
      <w:pPr>
        <w:pStyle w:val="DevConfigs"/>
        <w:rPr>
          <w:rStyle w:val="DevConfigGray"/>
        </w:rPr>
      </w:pPr>
      <w:r w:rsidRPr="00D200B7">
        <w:rPr>
          <w:rStyle w:val="DevConfigGray"/>
        </w:rPr>
        <w:t>interface GigabitEthernet1/0/8</w:t>
      </w:r>
    </w:p>
    <w:p w14:paraId="5B58ECB8" w14:textId="77777777" w:rsidR="00D200B7" w:rsidRPr="00D200B7" w:rsidRDefault="00D200B7" w:rsidP="00D200B7">
      <w:pPr>
        <w:pStyle w:val="DevConfigs"/>
        <w:rPr>
          <w:rStyle w:val="DevConfigGray"/>
        </w:rPr>
      </w:pPr>
      <w:r w:rsidRPr="00D200B7">
        <w:rPr>
          <w:rStyle w:val="DevConfigGray"/>
        </w:rPr>
        <w:t>interface GigabitEthernet1/0/9</w:t>
      </w:r>
    </w:p>
    <w:p w14:paraId="7D7E45D4" w14:textId="77777777" w:rsidR="00D200B7" w:rsidRPr="00D200B7" w:rsidRDefault="00D200B7" w:rsidP="00D200B7">
      <w:pPr>
        <w:pStyle w:val="DevConfigs"/>
        <w:rPr>
          <w:rStyle w:val="DevConfigGray"/>
        </w:rPr>
      </w:pPr>
      <w:r w:rsidRPr="00D200B7">
        <w:rPr>
          <w:rStyle w:val="DevConfigGray"/>
        </w:rPr>
        <w:t>interface GigabitEthernet1/0/10</w:t>
      </w:r>
    </w:p>
    <w:p w14:paraId="7049C0F0" w14:textId="77777777" w:rsidR="00D200B7" w:rsidRPr="00D200B7" w:rsidRDefault="00D200B7" w:rsidP="00D200B7">
      <w:pPr>
        <w:pStyle w:val="DevConfigs"/>
        <w:rPr>
          <w:rStyle w:val="DevConfigGray"/>
        </w:rPr>
      </w:pPr>
      <w:r w:rsidRPr="00D200B7">
        <w:rPr>
          <w:rStyle w:val="DevConfigGray"/>
        </w:rPr>
        <w:t>interface GigabitEthernet1/0/11</w:t>
      </w:r>
    </w:p>
    <w:p w14:paraId="587B98D1" w14:textId="77777777" w:rsidR="00D200B7" w:rsidRPr="00D200B7" w:rsidRDefault="00D200B7" w:rsidP="00D200B7">
      <w:pPr>
        <w:pStyle w:val="DevConfigs"/>
        <w:rPr>
          <w:rStyle w:val="DevConfigGray"/>
        </w:rPr>
      </w:pPr>
      <w:r w:rsidRPr="00D200B7">
        <w:rPr>
          <w:rStyle w:val="DevConfigGray"/>
        </w:rPr>
        <w:t>interface GigabitEthernet1/0/12</w:t>
      </w:r>
    </w:p>
    <w:p w14:paraId="18A27DD8" w14:textId="77777777" w:rsidR="00D200B7" w:rsidRPr="00D200B7" w:rsidRDefault="00D200B7" w:rsidP="00D200B7">
      <w:pPr>
        <w:pStyle w:val="DevConfigs"/>
        <w:rPr>
          <w:rStyle w:val="DevConfigGray"/>
        </w:rPr>
      </w:pPr>
      <w:r w:rsidRPr="00D200B7">
        <w:rPr>
          <w:rStyle w:val="DevConfigGray"/>
        </w:rPr>
        <w:t>interface GigabitEthernet1/0/13</w:t>
      </w:r>
    </w:p>
    <w:p w14:paraId="2CC27ADF" w14:textId="77777777" w:rsidR="00D200B7" w:rsidRPr="00D200B7" w:rsidRDefault="00D200B7" w:rsidP="00D200B7">
      <w:pPr>
        <w:pStyle w:val="DevConfigs"/>
        <w:rPr>
          <w:rStyle w:val="DevConfigGray"/>
        </w:rPr>
      </w:pPr>
      <w:r w:rsidRPr="00D200B7">
        <w:rPr>
          <w:rStyle w:val="DevConfigGray"/>
        </w:rPr>
        <w:t>interface GigabitEthernet1/0/14</w:t>
      </w:r>
    </w:p>
    <w:p w14:paraId="3BF087B7" w14:textId="77777777" w:rsidR="00D200B7" w:rsidRPr="00D200B7" w:rsidRDefault="00D200B7" w:rsidP="00D200B7">
      <w:pPr>
        <w:pStyle w:val="DevConfigs"/>
        <w:rPr>
          <w:rStyle w:val="DevConfigGray"/>
        </w:rPr>
      </w:pPr>
      <w:r w:rsidRPr="00D200B7">
        <w:rPr>
          <w:rStyle w:val="DevConfigGray"/>
        </w:rPr>
        <w:t>interface GigabitEthernet1/0/15</w:t>
      </w:r>
    </w:p>
    <w:p w14:paraId="159354FE" w14:textId="77777777" w:rsidR="00D200B7" w:rsidRPr="00D200B7" w:rsidRDefault="00D200B7" w:rsidP="00D200B7">
      <w:pPr>
        <w:pStyle w:val="DevConfigs"/>
        <w:rPr>
          <w:rStyle w:val="DevConfigGray"/>
        </w:rPr>
      </w:pPr>
      <w:r w:rsidRPr="00D200B7">
        <w:rPr>
          <w:rStyle w:val="DevConfigGray"/>
        </w:rPr>
        <w:t>interface GigabitEthernet1/0/16</w:t>
      </w:r>
    </w:p>
    <w:p w14:paraId="50306220" w14:textId="77777777" w:rsidR="00D200B7" w:rsidRPr="00D200B7" w:rsidRDefault="00D200B7" w:rsidP="00D200B7">
      <w:pPr>
        <w:pStyle w:val="DevConfigs"/>
        <w:rPr>
          <w:rStyle w:val="DevConfigGray"/>
        </w:rPr>
      </w:pPr>
      <w:r w:rsidRPr="00D200B7">
        <w:rPr>
          <w:rStyle w:val="DevConfigGray"/>
        </w:rPr>
        <w:t>interface GigabitEthernet1/0/17</w:t>
      </w:r>
    </w:p>
    <w:p w14:paraId="6B3134E6" w14:textId="77777777" w:rsidR="00D200B7" w:rsidRPr="00D200B7" w:rsidRDefault="00D200B7" w:rsidP="00D200B7">
      <w:pPr>
        <w:pStyle w:val="DevConfigs"/>
        <w:rPr>
          <w:rStyle w:val="DevConfigGray"/>
        </w:rPr>
      </w:pPr>
      <w:r w:rsidRPr="00D200B7">
        <w:rPr>
          <w:rStyle w:val="DevConfigGray"/>
        </w:rPr>
        <w:t>interface GigabitEthernet1/0/18</w:t>
      </w:r>
    </w:p>
    <w:p w14:paraId="59C73C23" w14:textId="77777777" w:rsidR="00D200B7" w:rsidRPr="00D200B7" w:rsidRDefault="00D200B7" w:rsidP="00D200B7">
      <w:pPr>
        <w:pStyle w:val="DevConfigs"/>
        <w:rPr>
          <w:rStyle w:val="DevConfigGray"/>
        </w:rPr>
      </w:pPr>
      <w:r w:rsidRPr="00D200B7">
        <w:rPr>
          <w:rStyle w:val="DevConfigGray"/>
        </w:rPr>
        <w:t>interface GigabitEthernet1/0/19</w:t>
      </w:r>
    </w:p>
    <w:p w14:paraId="4B5AE9CC" w14:textId="77777777" w:rsidR="00D200B7" w:rsidRPr="00D200B7" w:rsidRDefault="00D200B7" w:rsidP="00D200B7">
      <w:pPr>
        <w:pStyle w:val="DevConfigs"/>
        <w:rPr>
          <w:rStyle w:val="DevConfigGray"/>
        </w:rPr>
      </w:pPr>
      <w:r w:rsidRPr="00D200B7">
        <w:rPr>
          <w:rStyle w:val="DevConfigGray"/>
        </w:rPr>
        <w:t>interface GigabitEthernet1/0/20</w:t>
      </w:r>
    </w:p>
    <w:p w14:paraId="79C82434" w14:textId="77777777" w:rsidR="00D200B7" w:rsidRPr="00D200B7" w:rsidRDefault="00D200B7" w:rsidP="00D200B7">
      <w:pPr>
        <w:pStyle w:val="DevConfigs"/>
        <w:rPr>
          <w:rStyle w:val="DevConfigGray"/>
        </w:rPr>
      </w:pPr>
      <w:r w:rsidRPr="00D200B7">
        <w:rPr>
          <w:rStyle w:val="DevConfigGray"/>
        </w:rPr>
        <w:t>interface GigabitEthernet1/0/21</w:t>
      </w:r>
    </w:p>
    <w:p w14:paraId="0E21CAB7" w14:textId="77777777" w:rsidR="00D200B7" w:rsidRPr="00D200B7" w:rsidRDefault="00D200B7" w:rsidP="00D200B7">
      <w:pPr>
        <w:pStyle w:val="DevConfigs"/>
        <w:rPr>
          <w:rStyle w:val="DevConfigGray"/>
        </w:rPr>
      </w:pPr>
      <w:r w:rsidRPr="00D200B7">
        <w:rPr>
          <w:rStyle w:val="DevConfigGray"/>
        </w:rPr>
        <w:t>interface GigabitEthernet1/0/22</w:t>
      </w:r>
    </w:p>
    <w:p w14:paraId="416A90A4" w14:textId="77777777" w:rsidR="00D200B7" w:rsidRPr="00D200B7" w:rsidRDefault="00D200B7" w:rsidP="00D200B7">
      <w:pPr>
        <w:pStyle w:val="DevConfigs"/>
        <w:rPr>
          <w:rStyle w:val="DevConfigGray"/>
        </w:rPr>
      </w:pPr>
      <w:r w:rsidRPr="00D200B7">
        <w:rPr>
          <w:rStyle w:val="DevConfigGray"/>
        </w:rPr>
        <w:t>interface GigabitEthernet1/0/23</w:t>
      </w:r>
    </w:p>
    <w:p w14:paraId="303BCC54" w14:textId="77777777" w:rsidR="00D200B7" w:rsidRPr="00D200B7" w:rsidRDefault="00D200B7" w:rsidP="00D200B7">
      <w:pPr>
        <w:pStyle w:val="DevConfigs"/>
        <w:rPr>
          <w:rStyle w:val="DevConfigGray"/>
        </w:rPr>
      </w:pPr>
      <w:r w:rsidRPr="00D200B7">
        <w:rPr>
          <w:rStyle w:val="DevConfigGray"/>
        </w:rPr>
        <w:lastRenderedPageBreak/>
        <w:t xml:space="preserve"> description Link to PC</w:t>
      </w:r>
    </w:p>
    <w:p w14:paraId="011A89D0" w14:textId="77777777" w:rsidR="00D200B7" w:rsidRPr="00D200B7" w:rsidRDefault="00D200B7" w:rsidP="00D200B7">
      <w:pPr>
        <w:pStyle w:val="DevConfigs"/>
        <w:rPr>
          <w:rStyle w:val="DevConfigGray"/>
        </w:rPr>
      </w:pPr>
      <w:r w:rsidRPr="00D200B7">
        <w:rPr>
          <w:rStyle w:val="DevConfigGray"/>
        </w:rPr>
        <w:t xml:space="preserve"> no switchport</w:t>
      </w:r>
    </w:p>
    <w:p w14:paraId="72259520" w14:textId="77777777" w:rsidR="00D200B7" w:rsidRPr="00D200B7" w:rsidRDefault="00D200B7" w:rsidP="00D200B7">
      <w:pPr>
        <w:pStyle w:val="DevConfigs"/>
        <w:rPr>
          <w:rStyle w:val="DevConfigGray"/>
        </w:rPr>
      </w:pPr>
      <w:r w:rsidRPr="00D200B7">
        <w:rPr>
          <w:rStyle w:val="DevConfigGray"/>
        </w:rPr>
        <w:t xml:space="preserve"> ip address 10.23.0.1 255.255.0.0</w:t>
      </w:r>
    </w:p>
    <w:p w14:paraId="26D6DF0B" w14:textId="77777777" w:rsidR="00D200B7" w:rsidRPr="00D200B7" w:rsidRDefault="00D200B7" w:rsidP="00D200B7">
      <w:pPr>
        <w:pStyle w:val="DevConfigs"/>
        <w:rPr>
          <w:rStyle w:val="DevConfigGray"/>
        </w:rPr>
      </w:pPr>
      <w:r w:rsidRPr="00D200B7">
        <w:rPr>
          <w:rStyle w:val="DevConfigGray"/>
        </w:rPr>
        <w:t xml:space="preserve"> ipv6 address FE80::23:1 link-local</w:t>
      </w:r>
    </w:p>
    <w:p w14:paraId="1C37761A" w14:textId="77777777" w:rsidR="00D200B7" w:rsidRPr="00D200B7" w:rsidRDefault="00D200B7" w:rsidP="00D200B7">
      <w:pPr>
        <w:pStyle w:val="DevConfigs"/>
        <w:rPr>
          <w:rStyle w:val="DevConfigGray"/>
        </w:rPr>
      </w:pPr>
      <w:r w:rsidRPr="00D200B7">
        <w:rPr>
          <w:rStyle w:val="DevConfigGray"/>
        </w:rPr>
        <w:t xml:space="preserve"> ipv6 address 2001:DB8:ACAD:23::1/64</w:t>
      </w:r>
    </w:p>
    <w:p w14:paraId="16BA7367" w14:textId="77777777" w:rsidR="00D200B7" w:rsidRPr="00D200B7" w:rsidRDefault="00D200B7" w:rsidP="00D200B7">
      <w:pPr>
        <w:pStyle w:val="DevConfigs"/>
        <w:rPr>
          <w:rStyle w:val="DevConfigGray"/>
        </w:rPr>
      </w:pPr>
      <w:r w:rsidRPr="00D200B7">
        <w:rPr>
          <w:rStyle w:val="DevConfigGray"/>
        </w:rPr>
        <w:t xml:space="preserve"> ipv6 nd prefix default 2592000 604800 no-autoconfig</w:t>
      </w:r>
    </w:p>
    <w:p w14:paraId="09E9F37D" w14:textId="77777777" w:rsidR="00D200B7" w:rsidRPr="00D200B7" w:rsidRDefault="00D200B7" w:rsidP="00D200B7">
      <w:pPr>
        <w:pStyle w:val="DevConfigs"/>
        <w:rPr>
          <w:rStyle w:val="DevConfigGray"/>
        </w:rPr>
      </w:pPr>
      <w:r w:rsidRPr="00D200B7">
        <w:rPr>
          <w:rStyle w:val="DevConfigGray"/>
        </w:rPr>
        <w:t xml:space="preserve"> ipv6 nd managed-config-flag</w:t>
      </w:r>
    </w:p>
    <w:p w14:paraId="6F2EB74F" w14:textId="77777777" w:rsidR="00D200B7" w:rsidRPr="00D200B7" w:rsidRDefault="00D200B7" w:rsidP="00D200B7">
      <w:pPr>
        <w:pStyle w:val="DevConfigs"/>
        <w:rPr>
          <w:rStyle w:val="DevConfigGray"/>
        </w:rPr>
      </w:pPr>
      <w:r w:rsidRPr="00D200B7">
        <w:rPr>
          <w:rStyle w:val="DevConfigGray"/>
        </w:rPr>
        <w:t xml:space="preserve"> ipv6 dhcp server IPV6-STATEFUL-POOL</w:t>
      </w:r>
    </w:p>
    <w:p w14:paraId="6E3B34AD" w14:textId="77777777" w:rsidR="00D200B7" w:rsidRPr="00D200B7" w:rsidRDefault="00D200B7" w:rsidP="00D200B7">
      <w:pPr>
        <w:pStyle w:val="DevConfigs"/>
        <w:rPr>
          <w:rStyle w:val="DevConfigGray"/>
        </w:rPr>
      </w:pPr>
      <w:r w:rsidRPr="00D200B7">
        <w:rPr>
          <w:rStyle w:val="DevConfigGray"/>
        </w:rPr>
        <w:t>interface GigabitEthernet1/0/24</w:t>
      </w:r>
    </w:p>
    <w:p w14:paraId="7060CF19" w14:textId="77777777" w:rsidR="00D200B7" w:rsidRPr="00D200B7" w:rsidRDefault="00D200B7" w:rsidP="00D200B7">
      <w:pPr>
        <w:pStyle w:val="DevConfigs"/>
        <w:rPr>
          <w:rStyle w:val="DevConfigGray"/>
        </w:rPr>
      </w:pPr>
      <w:r w:rsidRPr="00D200B7">
        <w:rPr>
          <w:rStyle w:val="DevConfigGray"/>
        </w:rPr>
        <w:t>interface GigabitEthernet1/1/1</w:t>
      </w:r>
    </w:p>
    <w:p w14:paraId="4CF5F4D5" w14:textId="77777777" w:rsidR="00D200B7" w:rsidRPr="00D200B7" w:rsidRDefault="00D200B7" w:rsidP="00D200B7">
      <w:pPr>
        <w:pStyle w:val="DevConfigs"/>
        <w:rPr>
          <w:rStyle w:val="DevConfigGray"/>
        </w:rPr>
      </w:pPr>
      <w:r w:rsidRPr="00D200B7">
        <w:rPr>
          <w:rStyle w:val="DevConfigGray"/>
        </w:rPr>
        <w:t>interface GigabitEthernet1/1/2</w:t>
      </w:r>
    </w:p>
    <w:p w14:paraId="12BE67DF" w14:textId="77777777" w:rsidR="00D200B7" w:rsidRPr="00D200B7" w:rsidRDefault="00D200B7" w:rsidP="00D200B7">
      <w:pPr>
        <w:pStyle w:val="DevConfigs"/>
        <w:rPr>
          <w:rStyle w:val="DevConfigGray"/>
        </w:rPr>
      </w:pPr>
      <w:r w:rsidRPr="00D200B7">
        <w:rPr>
          <w:rStyle w:val="DevConfigGray"/>
        </w:rPr>
        <w:t>interface GigabitEthernet1/1/3</w:t>
      </w:r>
    </w:p>
    <w:p w14:paraId="2DA39D58" w14:textId="77777777" w:rsidR="00D200B7" w:rsidRPr="00D200B7" w:rsidRDefault="00D200B7" w:rsidP="00D200B7">
      <w:pPr>
        <w:pStyle w:val="DevConfigs"/>
        <w:rPr>
          <w:rStyle w:val="DevConfigGray"/>
        </w:rPr>
      </w:pPr>
      <w:r w:rsidRPr="00D200B7">
        <w:rPr>
          <w:rStyle w:val="DevConfigGray"/>
        </w:rPr>
        <w:t>interface GigabitEthernet1/1/4</w:t>
      </w:r>
    </w:p>
    <w:p w14:paraId="78D80FCF" w14:textId="77777777" w:rsidR="00D200B7" w:rsidRPr="00D200B7" w:rsidRDefault="00D200B7" w:rsidP="00D200B7">
      <w:pPr>
        <w:pStyle w:val="DevConfigs"/>
        <w:rPr>
          <w:rStyle w:val="DevConfigGray"/>
        </w:rPr>
      </w:pPr>
      <w:r w:rsidRPr="00D200B7">
        <w:rPr>
          <w:rStyle w:val="DevConfigGray"/>
        </w:rPr>
        <w:t>interface AppGigabitEthernet1/0/1</w:t>
      </w:r>
    </w:p>
    <w:p w14:paraId="13E3660C" w14:textId="77777777" w:rsidR="00D200B7" w:rsidRPr="00D200B7" w:rsidRDefault="00D200B7" w:rsidP="00D200B7">
      <w:pPr>
        <w:pStyle w:val="DevConfigs"/>
        <w:rPr>
          <w:rStyle w:val="DevConfigGray"/>
        </w:rPr>
      </w:pPr>
      <w:r w:rsidRPr="00D200B7">
        <w:rPr>
          <w:rStyle w:val="DevConfigGray"/>
        </w:rPr>
        <w:t>interface Vlan1</w:t>
      </w:r>
    </w:p>
    <w:p w14:paraId="15CE98ED" w14:textId="77777777" w:rsidR="00D200B7" w:rsidRPr="00D200B7" w:rsidRDefault="00D200B7" w:rsidP="00D200B7">
      <w:pPr>
        <w:pStyle w:val="DevConfigs"/>
        <w:rPr>
          <w:rStyle w:val="DevConfigGray"/>
        </w:rPr>
      </w:pPr>
      <w:r w:rsidRPr="00D200B7">
        <w:rPr>
          <w:rStyle w:val="DevConfigGray"/>
        </w:rPr>
        <w:t xml:space="preserve"> no ip address</w:t>
      </w:r>
    </w:p>
    <w:p w14:paraId="31CD8946" w14:textId="77777777" w:rsidR="00D200B7" w:rsidRPr="00D200B7" w:rsidRDefault="00D200B7" w:rsidP="00D200B7">
      <w:pPr>
        <w:pStyle w:val="DevConfigs"/>
        <w:rPr>
          <w:rStyle w:val="DevConfigGray"/>
        </w:rPr>
      </w:pPr>
      <w:r w:rsidRPr="00D200B7">
        <w:rPr>
          <w:rStyle w:val="DevConfigGray"/>
        </w:rPr>
        <w:t>ip forward-protocol nd</w:t>
      </w:r>
    </w:p>
    <w:p w14:paraId="35181FB7" w14:textId="77777777" w:rsidR="00D200B7" w:rsidRPr="00D200B7" w:rsidRDefault="00D200B7" w:rsidP="00D200B7">
      <w:pPr>
        <w:pStyle w:val="DevConfigs"/>
        <w:rPr>
          <w:rStyle w:val="DevConfigGray"/>
        </w:rPr>
      </w:pPr>
      <w:r w:rsidRPr="00D200B7">
        <w:rPr>
          <w:rStyle w:val="DevConfigGray"/>
        </w:rPr>
        <w:t>ip http server</w:t>
      </w:r>
    </w:p>
    <w:p w14:paraId="79858EC9" w14:textId="77777777" w:rsidR="00D200B7" w:rsidRPr="00D200B7" w:rsidRDefault="00D200B7" w:rsidP="00D200B7">
      <w:pPr>
        <w:pStyle w:val="DevConfigs"/>
        <w:rPr>
          <w:rStyle w:val="DevConfigGray"/>
        </w:rPr>
      </w:pPr>
      <w:r w:rsidRPr="00D200B7">
        <w:rPr>
          <w:rStyle w:val="DevConfigGray"/>
        </w:rPr>
        <w:t>ip http authentication local</w:t>
      </w:r>
    </w:p>
    <w:p w14:paraId="13C3B706" w14:textId="77777777" w:rsidR="00D200B7" w:rsidRPr="00D200B7" w:rsidRDefault="00D200B7" w:rsidP="00D200B7">
      <w:pPr>
        <w:pStyle w:val="DevConfigs"/>
        <w:rPr>
          <w:rStyle w:val="DevConfigGray"/>
        </w:rPr>
      </w:pPr>
      <w:r w:rsidRPr="00D200B7">
        <w:rPr>
          <w:rStyle w:val="DevConfigGray"/>
        </w:rPr>
        <w:t>ip http secure-server</w:t>
      </w:r>
    </w:p>
    <w:p w14:paraId="56511A59" w14:textId="77777777" w:rsidR="00D200B7" w:rsidRPr="00D200B7" w:rsidRDefault="00D200B7" w:rsidP="00D200B7">
      <w:pPr>
        <w:pStyle w:val="DevConfigs"/>
        <w:rPr>
          <w:rStyle w:val="DevConfigGray"/>
        </w:rPr>
      </w:pPr>
      <w:r w:rsidRPr="00D200B7">
        <w:rPr>
          <w:rStyle w:val="DevConfigGray"/>
        </w:rPr>
        <w:t>ip ssh bulk-mode 131072</w:t>
      </w:r>
    </w:p>
    <w:p w14:paraId="006CB8E1" w14:textId="77777777" w:rsidR="00D200B7" w:rsidRPr="00D200B7" w:rsidRDefault="00D200B7" w:rsidP="00D200B7">
      <w:pPr>
        <w:pStyle w:val="DevConfigs"/>
        <w:rPr>
          <w:rStyle w:val="DevConfigGray"/>
        </w:rPr>
      </w:pPr>
      <w:r w:rsidRPr="00D200B7">
        <w:rPr>
          <w:rStyle w:val="DevConfigGray"/>
        </w:rPr>
        <w:t>control-plane</w:t>
      </w:r>
    </w:p>
    <w:p w14:paraId="65FD3C78" w14:textId="77777777" w:rsidR="00D200B7" w:rsidRPr="00D200B7" w:rsidRDefault="00D200B7" w:rsidP="00D200B7">
      <w:pPr>
        <w:pStyle w:val="DevConfigs"/>
        <w:rPr>
          <w:rStyle w:val="DevConfigGray"/>
        </w:rPr>
      </w:pPr>
      <w:r w:rsidRPr="00D200B7">
        <w:rPr>
          <w:rStyle w:val="DevConfigGray"/>
        </w:rPr>
        <w:t xml:space="preserve"> service-policy input system-cpp-policy</w:t>
      </w:r>
    </w:p>
    <w:p w14:paraId="3F05B24B" w14:textId="77777777" w:rsidR="00D200B7" w:rsidRPr="00D200B7" w:rsidRDefault="00D200B7" w:rsidP="00D200B7">
      <w:pPr>
        <w:pStyle w:val="DevConfigs"/>
        <w:rPr>
          <w:rStyle w:val="DevConfigGray"/>
        </w:rPr>
      </w:pPr>
      <w:r w:rsidRPr="00D200B7">
        <w:rPr>
          <w:rStyle w:val="DevConfigGray"/>
        </w:rPr>
        <w:t>line con 0</w:t>
      </w:r>
    </w:p>
    <w:p w14:paraId="5895BF5C" w14:textId="77777777" w:rsidR="00D200B7" w:rsidRPr="00D200B7" w:rsidRDefault="00D200B7" w:rsidP="00D200B7">
      <w:pPr>
        <w:pStyle w:val="DevConfigs"/>
        <w:rPr>
          <w:rStyle w:val="DevConfigGray"/>
        </w:rPr>
      </w:pPr>
      <w:r w:rsidRPr="00D200B7">
        <w:rPr>
          <w:rStyle w:val="DevConfigGray"/>
        </w:rPr>
        <w:t xml:space="preserve"> exec-timeout 0 0</w:t>
      </w:r>
    </w:p>
    <w:p w14:paraId="03DB1DA4" w14:textId="77777777" w:rsidR="00D200B7" w:rsidRPr="00D200B7" w:rsidRDefault="00D200B7" w:rsidP="00D200B7">
      <w:pPr>
        <w:pStyle w:val="DevConfigs"/>
        <w:rPr>
          <w:rStyle w:val="DevConfigGray"/>
        </w:rPr>
      </w:pPr>
      <w:r w:rsidRPr="00D200B7">
        <w:rPr>
          <w:rStyle w:val="DevConfigGray"/>
        </w:rPr>
        <w:t xml:space="preserve"> logging synchronous</w:t>
      </w:r>
    </w:p>
    <w:p w14:paraId="080CE1AA" w14:textId="77777777" w:rsidR="00D200B7" w:rsidRPr="00D200B7" w:rsidRDefault="00D200B7" w:rsidP="00D200B7">
      <w:pPr>
        <w:pStyle w:val="DevConfigs"/>
        <w:rPr>
          <w:rStyle w:val="DevConfigGray"/>
        </w:rPr>
      </w:pPr>
      <w:r w:rsidRPr="00D200B7">
        <w:rPr>
          <w:rStyle w:val="DevConfigGray"/>
        </w:rPr>
        <w:t xml:space="preserve"> stopbits 1</w:t>
      </w:r>
    </w:p>
    <w:p w14:paraId="7139FC5D" w14:textId="77777777" w:rsidR="00D200B7" w:rsidRPr="00D200B7" w:rsidRDefault="00D200B7" w:rsidP="00D200B7">
      <w:pPr>
        <w:pStyle w:val="DevConfigs"/>
        <w:rPr>
          <w:rStyle w:val="DevConfigGray"/>
        </w:rPr>
      </w:pPr>
      <w:r w:rsidRPr="00D200B7">
        <w:rPr>
          <w:rStyle w:val="DevConfigGray"/>
        </w:rPr>
        <w:t>line vty 0 4</w:t>
      </w:r>
    </w:p>
    <w:p w14:paraId="5893722C" w14:textId="77777777" w:rsidR="00D200B7" w:rsidRPr="00D200B7" w:rsidRDefault="00D200B7" w:rsidP="00D200B7">
      <w:pPr>
        <w:pStyle w:val="DevConfigs"/>
        <w:rPr>
          <w:rStyle w:val="DevConfigGray"/>
        </w:rPr>
      </w:pPr>
      <w:r w:rsidRPr="00D200B7">
        <w:rPr>
          <w:rStyle w:val="DevConfigGray"/>
        </w:rPr>
        <w:t xml:space="preserve"> login</w:t>
      </w:r>
    </w:p>
    <w:p w14:paraId="2B8FDB86" w14:textId="77777777" w:rsidR="00D200B7" w:rsidRPr="00D200B7" w:rsidRDefault="00D200B7" w:rsidP="00D200B7">
      <w:pPr>
        <w:pStyle w:val="DevConfigs"/>
        <w:rPr>
          <w:rStyle w:val="DevConfigGray"/>
        </w:rPr>
      </w:pPr>
      <w:r w:rsidRPr="00D200B7">
        <w:rPr>
          <w:rStyle w:val="DevConfigGray"/>
        </w:rPr>
        <w:t xml:space="preserve"> transport input ssh</w:t>
      </w:r>
    </w:p>
    <w:p w14:paraId="48E57FD7" w14:textId="77777777" w:rsidR="00D200B7" w:rsidRPr="00D200B7" w:rsidRDefault="00D200B7" w:rsidP="00D200B7">
      <w:pPr>
        <w:pStyle w:val="DevConfigs"/>
        <w:rPr>
          <w:rStyle w:val="DevConfigGray"/>
        </w:rPr>
      </w:pPr>
      <w:r w:rsidRPr="00D200B7">
        <w:rPr>
          <w:rStyle w:val="DevConfigGray"/>
        </w:rPr>
        <w:t>line vty 5 31</w:t>
      </w:r>
    </w:p>
    <w:p w14:paraId="276644FB" w14:textId="77777777" w:rsidR="00D200B7" w:rsidRPr="00D200B7" w:rsidRDefault="00D200B7" w:rsidP="00D200B7">
      <w:pPr>
        <w:pStyle w:val="DevConfigs"/>
        <w:rPr>
          <w:rStyle w:val="DevConfigGray"/>
        </w:rPr>
      </w:pPr>
      <w:r w:rsidRPr="00D200B7">
        <w:rPr>
          <w:rStyle w:val="DevConfigGray"/>
        </w:rPr>
        <w:t xml:space="preserve"> login</w:t>
      </w:r>
    </w:p>
    <w:p w14:paraId="19711DEA" w14:textId="77777777" w:rsidR="00D200B7" w:rsidRPr="00D200B7" w:rsidRDefault="00D200B7" w:rsidP="00D200B7">
      <w:pPr>
        <w:pStyle w:val="DevConfigs"/>
        <w:rPr>
          <w:rStyle w:val="DevConfigGray"/>
        </w:rPr>
      </w:pPr>
      <w:r w:rsidRPr="00D200B7">
        <w:rPr>
          <w:rStyle w:val="DevConfigGray"/>
        </w:rPr>
        <w:t xml:space="preserve"> transport input ssh</w:t>
      </w:r>
    </w:p>
    <w:p w14:paraId="23954D7C" w14:textId="77777777" w:rsidR="00D200B7" w:rsidRPr="00D200B7" w:rsidRDefault="00D200B7" w:rsidP="00D200B7">
      <w:pPr>
        <w:pStyle w:val="DevConfigs"/>
        <w:rPr>
          <w:rStyle w:val="DevConfigGray"/>
        </w:rPr>
      </w:pPr>
      <w:r w:rsidRPr="00D200B7">
        <w:rPr>
          <w:rStyle w:val="DevConfigGray"/>
        </w:rPr>
        <w:t>end</w:t>
      </w:r>
    </w:p>
    <w:p w14:paraId="31CA5FB8" w14:textId="77777777" w:rsidR="00D200B7" w:rsidRPr="00D200B7" w:rsidRDefault="00D200B7" w:rsidP="00D200B7">
      <w:pPr>
        <w:pStyle w:val="DevConfigs"/>
        <w:rPr>
          <w:rStyle w:val="DevConfigGray"/>
        </w:rPr>
      </w:pPr>
    </w:p>
    <w:p w14:paraId="1AAB1012" w14:textId="3BC6EF3C" w:rsidR="00453B4B" w:rsidRPr="00C77B29" w:rsidRDefault="00D200B7" w:rsidP="00D200B7">
      <w:pPr>
        <w:pStyle w:val="DevConfigs"/>
        <w:rPr>
          <w:rStyle w:val="DevConfigGray"/>
          <w:rFonts w:ascii="Arial" w:hAnsi="Arial"/>
          <w:shd w:val="clear" w:color="auto" w:fill="auto"/>
        </w:rPr>
      </w:pPr>
      <w:r w:rsidRPr="00D200B7">
        <w:rPr>
          <w:rStyle w:val="DevConfigGray"/>
        </w:rPr>
        <w:t>D1#</w:t>
      </w:r>
    </w:p>
    <w:sectPr w:rsidR="00453B4B" w:rsidRPr="00C77B29" w:rsidSect="009C3182">
      <w:headerReference w:type="even" r:id="rId12"/>
      <w:headerReference w:type="default" r:id="rId13"/>
      <w:footerReference w:type="even" r:id="rId14"/>
      <w:footerReference w:type="default" r:id="rId15"/>
      <w:headerReference w:type="first" r:id="rId16"/>
      <w:footerReference w:type="first" r:id="rId17"/>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3FABE" w14:textId="77777777" w:rsidR="0097698C" w:rsidRDefault="0097698C" w:rsidP="00710659">
      <w:r>
        <w:separator/>
      </w:r>
    </w:p>
    <w:p w14:paraId="2A5709BD" w14:textId="77777777" w:rsidR="0097698C" w:rsidRDefault="0097698C"/>
  </w:endnote>
  <w:endnote w:type="continuationSeparator" w:id="0">
    <w:p w14:paraId="4CC8EAF9" w14:textId="77777777" w:rsidR="0097698C" w:rsidRDefault="0097698C" w:rsidP="00710659">
      <w:r>
        <w:continuationSeparator/>
      </w:r>
    </w:p>
    <w:p w14:paraId="52EB3284" w14:textId="77777777" w:rsidR="0097698C" w:rsidRDefault="009769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87F06" w14:textId="54C76FC6" w:rsidR="00CB5423" w:rsidRDefault="00260F8B" w:rsidP="003F6013">
    <w:pPr>
      <w:pStyle w:val="Footer"/>
    </w:pPr>
    <w:r>
      <w:rPr>
        <w:noProof/>
      </w:rPr>
      <mc:AlternateContent>
        <mc:Choice Requires="wps">
          <w:drawing>
            <wp:anchor distT="0" distB="0" distL="0" distR="0" simplePos="0" relativeHeight="251659264" behindDoc="0" locked="0" layoutInCell="1" allowOverlap="1" wp14:anchorId="0217E979" wp14:editId="166A6292">
              <wp:simplePos x="635" y="635"/>
              <wp:positionH relativeFrom="page">
                <wp:align>left</wp:align>
              </wp:positionH>
              <wp:positionV relativeFrom="page">
                <wp:align>bottom</wp:align>
              </wp:positionV>
              <wp:extent cx="258445" cy="246380"/>
              <wp:effectExtent l="0" t="0" r="8255" b="0"/>
              <wp:wrapNone/>
              <wp:docPr id="1992360150" name="Text Box 2"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46380"/>
                      </a:xfrm>
                      <a:prstGeom prst="rect">
                        <a:avLst/>
                      </a:prstGeom>
                      <a:noFill/>
                      <a:ln>
                        <a:noFill/>
                      </a:ln>
                    </wps:spPr>
                    <wps:txbx>
                      <w:txbxContent>
                        <w:p w14:paraId="2B1E8CFC" w14:textId="4E1361EF" w:rsidR="00260F8B" w:rsidRPr="00260F8B" w:rsidRDefault="00260F8B" w:rsidP="00260F8B">
                          <w:pPr>
                            <w:rPr>
                              <w:rFonts w:ascii="Calibri" w:hAnsi="Calibri" w:cs="Calibri"/>
                              <w:noProof/>
                              <w:color w:val="000000"/>
                              <w:sz w:val="2"/>
                              <w:szCs w:val="2"/>
                            </w:rPr>
                          </w:pPr>
                          <w:r w:rsidRPr="00260F8B">
                            <w:rPr>
                              <w:rFonts w:ascii="Calibri" w:hAnsi="Calibri" w:cs="Calibri"/>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217E979" id="_x0000_t202" coordsize="21600,21600" o:spt="202" path="m,l,21600r21600,l21600,xe">
              <v:stroke joinstyle="miter"/>
              <v:path gradientshapeok="t" o:connecttype="rect"/>
            </v:shapetype>
            <v:shape id="Text Box 2" o:spid="_x0000_s1026" type="#_x0000_t202" alt="-" style="position:absolute;margin-left:0;margin-top:0;width:20.35pt;height:19.4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" filled="f" stroked="f">
              <v:textbox style="mso-fit-shape-to-text:t" inset="20pt,0,0,15pt">
                <w:txbxContent>
                  <w:p w14:paraId="2B1E8CFC" w14:textId="4E1361EF" w:rsidR="00260F8B" w:rsidRPr="00260F8B" w:rsidRDefault="00260F8B" w:rsidP="00260F8B">
                    <w:pPr>
                      <w:rPr>
                        <w:rFonts w:ascii="Calibri" w:hAnsi="Calibri" w:cs="Calibri"/>
                        <w:noProof/>
                        <w:color w:val="000000"/>
                        <w:sz w:val="2"/>
                        <w:szCs w:val="2"/>
                      </w:rPr>
                    </w:pPr>
                    <w:r w:rsidRPr="00260F8B">
                      <w:rPr>
                        <w:rFonts w:ascii="Calibri" w:hAnsi="Calibri" w:cs="Calibri"/>
                        <w:noProof/>
                        <w:color w:val="000000"/>
                        <w:sz w:val="2"/>
                        <w:szCs w:val="2"/>
                      </w:rPr>
                      <w: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0355E" w14:textId="59A09670" w:rsidR="00415F6D" w:rsidRPr="00882B63" w:rsidRDefault="00260F8B" w:rsidP="003F6013">
    <w:pPr>
      <w:pStyle w:val="Footer"/>
      <w:rPr>
        <w:szCs w:val="16"/>
      </w:rPr>
    </w:pPr>
    <w:r>
      <w:rPr>
        <w:noProof/>
      </w:rPr>
      <mc:AlternateContent>
        <mc:Choice Requires="wps">
          <w:drawing>
            <wp:anchor distT="0" distB="0" distL="0" distR="0" simplePos="0" relativeHeight="251660288" behindDoc="0" locked="0" layoutInCell="1" allowOverlap="1" wp14:anchorId="52776136" wp14:editId="21ED3975">
              <wp:simplePos x="635" y="635"/>
              <wp:positionH relativeFrom="page">
                <wp:align>left</wp:align>
              </wp:positionH>
              <wp:positionV relativeFrom="page">
                <wp:align>bottom</wp:align>
              </wp:positionV>
              <wp:extent cx="258445" cy="246380"/>
              <wp:effectExtent l="0" t="0" r="8255" b="0"/>
              <wp:wrapNone/>
              <wp:docPr id="1520752637" name="Text Box 3"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46380"/>
                      </a:xfrm>
                      <a:prstGeom prst="rect">
                        <a:avLst/>
                      </a:prstGeom>
                      <a:noFill/>
                      <a:ln>
                        <a:noFill/>
                      </a:ln>
                    </wps:spPr>
                    <wps:txbx>
                      <w:txbxContent>
                        <w:p w14:paraId="50A6DB5B" w14:textId="2C3A0023" w:rsidR="00260F8B" w:rsidRPr="00260F8B" w:rsidRDefault="00260F8B" w:rsidP="00260F8B">
                          <w:pPr>
                            <w:rPr>
                              <w:rFonts w:ascii="Calibri" w:hAnsi="Calibri" w:cs="Calibri"/>
                              <w:noProof/>
                              <w:color w:val="000000"/>
                              <w:sz w:val="2"/>
                              <w:szCs w:val="2"/>
                            </w:rPr>
                          </w:pPr>
                          <w:r w:rsidRPr="00260F8B">
                            <w:rPr>
                              <w:rFonts w:ascii="Calibri" w:hAnsi="Calibri" w:cs="Calibri"/>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2776136" id="_x0000_t202" coordsize="21600,21600" o:spt="202" path="m,l,21600r21600,l21600,xe">
              <v:stroke joinstyle="miter"/>
              <v:path gradientshapeok="t" o:connecttype="rect"/>
            </v:shapetype>
            <v:shape id="Text Box 3" o:spid="_x0000_s1027" type="#_x0000_t202" alt="-" style="position:absolute;margin-left:0;margin-top:0;width:20.35pt;height:19.4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" filled="f" stroked="f">
              <v:textbox style="mso-fit-shape-to-text:t" inset="20pt,0,0,15pt">
                <w:txbxContent>
                  <w:p w14:paraId="50A6DB5B" w14:textId="2C3A0023" w:rsidR="00260F8B" w:rsidRPr="00260F8B" w:rsidRDefault="00260F8B" w:rsidP="00260F8B">
                    <w:pPr>
                      <w:rPr>
                        <w:rFonts w:ascii="Calibri" w:hAnsi="Calibri" w:cs="Calibri"/>
                        <w:noProof/>
                        <w:color w:val="000000"/>
                        <w:sz w:val="2"/>
                        <w:szCs w:val="2"/>
                      </w:rPr>
                    </w:pPr>
                    <w:r w:rsidRPr="00260F8B">
                      <w:rPr>
                        <w:rFonts w:ascii="Calibri" w:hAnsi="Calibri" w:cs="Calibri"/>
                        <w:noProof/>
                        <w:color w:val="000000"/>
                        <w:sz w:val="2"/>
                        <w:szCs w:val="2"/>
                      </w:rPr>
                      <w:t>-</w:t>
                    </w:r>
                  </w:p>
                </w:txbxContent>
              </v:textbox>
              <w10:wrap anchorx="page" anchory="page"/>
            </v:shape>
          </w:pict>
        </mc:Fallback>
      </mc:AlternateContent>
    </w:r>
    <w:r w:rsidR="00415F6D" w:rsidRPr="00B31F19">
      <w:sym w:font="Symbol" w:char="F0E3"/>
    </w:r>
    <w:r w:rsidR="00415F6D">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DA6091">
          <w:t>2020</w:t>
        </w:r>
      </w:sdtContent>
    </w:sdt>
    <w:r w:rsidR="00415F6D">
      <w:t xml:space="preserve"> - </w:t>
    </w:r>
    <w:r w:rsidR="00415F6D">
      <w:fldChar w:fldCharType="begin"/>
    </w:r>
    <w:r w:rsidR="00415F6D">
      <w:instrText xml:space="preserve"> SAVEDATE  \@ "yyyy"  \* MERGEFORMAT </w:instrText>
    </w:r>
    <w:r w:rsidR="00415F6D">
      <w:fldChar w:fldCharType="separate"/>
    </w:r>
    <w:r w:rsidR="00D577A6">
      <w:rPr>
        <w:noProof/>
      </w:rPr>
      <w:t>2026</w:t>
    </w:r>
    <w:r w:rsidR="00415F6D">
      <w:fldChar w:fldCharType="end"/>
    </w:r>
    <w:r w:rsidR="00415F6D">
      <w:t xml:space="preserve"> </w:t>
    </w:r>
    <w:r w:rsidR="00415F6D" w:rsidRPr="00B31F19">
      <w:t xml:space="preserve">Cisco and/or its affiliates. All rights reserved. Cisco </w:t>
    </w:r>
    <w:r w:rsidR="00415F6D">
      <w:t>Public</w:t>
    </w:r>
    <w:r w:rsidR="00415F6D">
      <w:tab/>
    </w:r>
    <w:r w:rsidR="00415F6D" w:rsidRPr="0090659A">
      <w:rPr>
        <w:szCs w:val="16"/>
      </w:rPr>
      <w:t xml:space="preserve">Page </w:t>
    </w:r>
    <w:r w:rsidR="00415F6D" w:rsidRPr="0090659A">
      <w:rPr>
        <w:b/>
        <w:szCs w:val="16"/>
      </w:rPr>
      <w:fldChar w:fldCharType="begin"/>
    </w:r>
    <w:r w:rsidR="00415F6D" w:rsidRPr="0090659A">
      <w:rPr>
        <w:b/>
        <w:szCs w:val="16"/>
      </w:rPr>
      <w:instrText xml:space="preserve"> PAGE </w:instrText>
    </w:r>
    <w:r w:rsidR="00415F6D" w:rsidRPr="0090659A">
      <w:rPr>
        <w:b/>
        <w:szCs w:val="16"/>
      </w:rPr>
      <w:fldChar w:fldCharType="separate"/>
    </w:r>
    <w:r w:rsidR="00415F6D">
      <w:rPr>
        <w:b/>
        <w:noProof/>
        <w:szCs w:val="16"/>
      </w:rPr>
      <w:t>6</w:t>
    </w:r>
    <w:r w:rsidR="00415F6D" w:rsidRPr="0090659A">
      <w:rPr>
        <w:b/>
        <w:szCs w:val="16"/>
      </w:rPr>
      <w:fldChar w:fldCharType="end"/>
    </w:r>
    <w:r w:rsidR="00415F6D" w:rsidRPr="0090659A">
      <w:rPr>
        <w:szCs w:val="16"/>
      </w:rPr>
      <w:t xml:space="preserve"> of </w:t>
    </w:r>
    <w:r w:rsidR="00415F6D" w:rsidRPr="0090659A">
      <w:rPr>
        <w:b/>
        <w:szCs w:val="16"/>
      </w:rPr>
      <w:fldChar w:fldCharType="begin"/>
    </w:r>
    <w:r w:rsidR="00415F6D" w:rsidRPr="0090659A">
      <w:rPr>
        <w:b/>
        <w:szCs w:val="16"/>
      </w:rPr>
      <w:instrText xml:space="preserve"> NUMPAGES  </w:instrText>
    </w:r>
    <w:r w:rsidR="00415F6D" w:rsidRPr="0090659A">
      <w:rPr>
        <w:b/>
        <w:szCs w:val="16"/>
      </w:rPr>
      <w:fldChar w:fldCharType="separate"/>
    </w:r>
    <w:r w:rsidR="00415F6D">
      <w:rPr>
        <w:b/>
        <w:noProof/>
        <w:szCs w:val="16"/>
      </w:rPr>
      <w:t>6</w:t>
    </w:r>
    <w:r w:rsidR="00415F6D" w:rsidRPr="0090659A">
      <w:rPr>
        <w:b/>
        <w:szCs w:val="16"/>
      </w:rPr>
      <w:fldChar w:fldCharType="end"/>
    </w:r>
    <w:r w:rsidR="00415F6D">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AAA2C" w14:textId="2E5932A4" w:rsidR="00415F6D" w:rsidRPr="00882B63" w:rsidRDefault="00260F8B" w:rsidP="003F6013">
    <w:pPr>
      <w:pStyle w:val="Footer"/>
      <w:rPr>
        <w:szCs w:val="16"/>
      </w:rPr>
    </w:pPr>
    <w:r>
      <w:rPr>
        <w:noProof/>
      </w:rPr>
      <mc:AlternateContent>
        <mc:Choice Requires="wps">
          <w:drawing>
            <wp:anchor distT="0" distB="0" distL="0" distR="0" simplePos="0" relativeHeight="251658240" behindDoc="0" locked="0" layoutInCell="1" allowOverlap="1" wp14:anchorId="1690FA25" wp14:editId="02F18282">
              <wp:simplePos x="685800" y="9439275"/>
              <wp:positionH relativeFrom="page">
                <wp:align>left</wp:align>
              </wp:positionH>
              <wp:positionV relativeFrom="page">
                <wp:align>bottom</wp:align>
              </wp:positionV>
              <wp:extent cx="258445" cy="246380"/>
              <wp:effectExtent l="0" t="0" r="8255" b="0"/>
              <wp:wrapNone/>
              <wp:docPr id="1753937789" name="Text Box 1"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46380"/>
                      </a:xfrm>
                      <a:prstGeom prst="rect">
                        <a:avLst/>
                      </a:prstGeom>
                      <a:noFill/>
                      <a:ln>
                        <a:noFill/>
                      </a:ln>
                    </wps:spPr>
                    <wps:txbx>
                      <w:txbxContent>
                        <w:p w14:paraId="6D900BD9" w14:textId="4A23853C" w:rsidR="00260F8B" w:rsidRPr="00260F8B" w:rsidRDefault="00260F8B" w:rsidP="00260F8B">
                          <w:pPr>
                            <w:rPr>
                              <w:rFonts w:ascii="Calibri" w:hAnsi="Calibri" w:cs="Calibri"/>
                              <w:noProof/>
                              <w:color w:val="000000"/>
                              <w:sz w:val="2"/>
                              <w:szCs w:val="2"/>
                            </w:rPr>
                          </w:pPr>
                          <w:r w:rsidRPr="00260F8B">
                            <w:rPr>
                              <w:rFonts w:ascii="Calibri" w:hAnsi="Calibri" w:cs="Calibri"/>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690FA25" id="_x0000_t202" coordsize="21600,21600" o:spt="202" path="m,l,21600r21600,l21600,xe">
              <v:stroke joinstyle="miter"/>
              <v:path gradientshapeok="t" o:connecttype="rect"/>
            </v:shapetype>
            <v:shape id="Text Box 1" o:spid="_x0000_s1028" type="#_x0000_t202" alt="-" style="position:absolute;margin-left:0;margin-top:0;width:20.35pt;height:19.4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" filled="f" stroked="f">
              <v:textbox style="mso-fit-shape-to-text:t" inset="20pt,0,0,15pt">
                <w:txbxContent>
                  <w:p w14:paraId="6D900BD9" w14:textId="4A23853C" w:rsidR="00260F8B" w:rsidRPr="00260F8B" w:rsidRDefault="00260F8B" w:rsidP="00260F8B">
                    <w:pPr>
                      <w:rPr>
                        <w:rFonts w:ascii="Calibri" w:hAnsi="Calibri" w:cs="Calibri"/>
                        <w:noProof/>
                        <w:color w:val="000000"/>
                        <w:sz w:val="2"/>
                        <w:szCs w:val="2"/>
                      </w:rPr>
                    </w:pPr>
                    <w:r w:rsidRPr="00260F8B">
                      <w:rPr>
                        <w:rFonts w:ascii="Calibri" w:hAnsi="Calibri" w:cs="Calibri"/>
                        <w:noProof/>
                        <w:color w:val="000000"/>
                        <w:sz w:val="2"/>
                        <w:szCs w:val="2"/>
                      </w:rPr>
                      <w:t>-</w:t>
                    </w:r>
                  </w:p>
                </w:txbxContent>
              </v:textbox>
              <w10:wrap anchorx="page" anchory="page"/>
            </v:shape>
          </w:pict>
        </mc:Fallback>
      </mc:AlternateContent>
    </w:r>
    <w:r w:rsidR="00415F6D" w:rsidRPr="00B31F19">
      <w:sym w:font="Symbol" w:char="F0E3"/>
    </w:r>
    <w:r w:rsidR="00415F6D">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DA6091">
          <w:t>2020</w:t>
        </w:r>
      </w:sdtContent>
    </w:sdt>
    <w:r w:rsidR="00415F6D">
      <w:t xml:space="preserve"> - </w:t>
    </w:r>
    <w:r w:rsidR="00415F6D">
      <w:fldChar w:fldCharType="begin"/>
    </w:r>
    <w:r w:rsidR="00415F6D">
      <w:instrText xml:space="preserve"> SAVEDATE  \@ "yyyy"  \* MERGEFORMAT </w:instrText>
    </w:r>
    <w:r w:rsidR="00415F6D">
      <w:fldChar w:fldCharType="separate"/>
    </w:r>
    <w:r w:rsidR="00D577A6">
      <w:rPr>
        <w:noProof/>
      </w:rPr>
      <w:t>2026</w:t>
    </w:r>
    <w:r w:rsidR="00415F6D">
      <w:fldChar w:fldCharType="end"/>
    </w:r>
    <w:r w:rsidR="00415F6D">
      <w:t xml:space="preserve"> </w:t>
    </w:r>
    <w:r w:rsidR="00415F6D" w:rsidRPr="00B31F19">
      <w:t xml:space="preserve">Cisco and/or its affiliates. All rights reserved. Cisco </w:t>
    </w:r>
    <w:r w:rsidR="00415F6D">
      <w:t>Public</w:t>
    </w:r>
    <w:r w:rsidR="00415F6D">
      <w:tab/>
    </w:r>
    <w:r w:rsidR="00415F6D" w:rsidRPr="0090659A">
      <w:rPr>
        <w:szCs w:val="16"/>
      </w:rPr>
      <w:t xml:space="preserve">Page </w:t>
    </w:r>
    <w:r w:rsidR="00415F6D" w:rsidRPr="0090659A">
      <w:rPr>
        <w:b/>
        <w:szCs w:val="16"/>
      </w:rPr>
      <w:fldChar w:fldCharType="begin"/>
    </w:r>
    <w:r w:rsidR="00415F6D" w:rsidRPr="0090659A">
      <w:rPr>
        <w:b/>
        <w:szCs w:val="16"/>
      </w:rPr>
      <w:instrText xml:space="preserve"> PAGE </w:instrText>
    </w:r>
    <w:r w:rsidR="00415F6D" w:rsidRPr="0090659A">
      <w:rPr>
        <w:b/>
        <w:szCs w:val="16"/>
      </w:rPr>
      <w:fldChar w:fldCharType="separate"/>
    </w:r>
    <w:r w:rsidR="00415F6D">
      <w:rPr>
        <w:b/>
        <w:noProof/>
        <w:szCs w:val="16"/>
      </w:rPr>
      <w:t>1</w:t>
    </w:r>
    <w:r w:rsidR="00415F6D" w:rsidRPr="0090659A">
      <w:rPr>
        <w:b/>
        <w:szCs w:val="16"/>
      </w:rPr>
      <w:fldChar w:fldCharType="end"/>
    </w:r>
    <w:r w:rsidR="00415F6D" w:rsidRPr="0090659A">
      <w:rPr>
        <w:szCs w:val="16"/>
      </w:rPr>
      <w:t xml:space="preserve"> of </w:t>
    </w:r>
    <w:r w:rsidR="00415F6D" w:rsidRPr="0090659A">
      <w:rPr>
        <w:b/>
        <w:szCs w:val="16"/>
      </w:rPr>
      <w:fldChar w:fldCharType="begin"/>
    </w:r>
    <w:r w:rsidR="00415F6D" w:rsidRPr="0090659A">
      <w:rPr>
        <w:b/>
        <w:szCs w:val="16"/>
      </w:rPr>
      <w:instrText xml:space="preserve"> NUMPAGES  </w:instrText>
    </w:r>
    <w:r w:rsidR="00415F6D" w:rsidRPr="0090659A">
      <w:rPr>
        <w:b/>
        <w:szCs w:val="16"/>
      </w:rPr>
      <w:fldChar w:fldCharType="separate"/>
    </w:r>
    <w:r w:rsidR="00415F6D">
      <w:rPr>
        <w:b/>
        <w:noProof/>
        <w:szCs w:val="16"/>
      </w:rPr>
      <w:t>6</w:t>
    </w:r>
    <w:r w:rsidR="00415F6D" w:rsidRPr="0090659A">
      <w:rPr>
        <w:b/>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8F267" w14:textId="77777777" w:rsidR="0097698C" w:rsidRDefault="0097698C" w:rsidP="00710659">
      <w:r>
        <w:separator/>
      </w:r>
    </w:p>
    <w:p w14:paraId="5D0842C4" w14:textId="77777777" w:rsidR="0097698C" w:rsidRDefault="0097698C"/>
  </w:footnote>
  <w:footnote w:type="continuationSeparator" w:id="0">
    <w:p w14:paraId="224A2510" w14:textId="77777777" w:rsidR="0097698C" w:rsidRDefault="0097698C" w:rsidP="00710659">
      <w:r>
        <w:continuationSeparator/>
      </w:r>
    </w:p>
    <w:p w14:paraId="117CA5DD" w14:textId="77777777" w:rsidR="0097698C" w:rsidRDefault="009769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F41DF" w14:textId="77777777" w:rsidR="002C49A9" w:rsidRDefault="002C49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08D83F19C21D42EE9E0B308F3798F43F"/>
      </w:placeholder>
      <w:dataBinding w:prefixMappings="xmlns:ns0='http://purl.org/dc/elements/1.1/' xmlns:ns1='http://schemas.openxmlformats.org/package/2006/metadata/core-properties' " w:xpath="/ns1:coreProperties[1]/ns0:title[1]" w:storeItemID="{6C3C8BC8-F283-45AE-878A-BAB7291924A1}"/>
      <w:text/>
    </w:sdtPr>
    <w:sdtContent>
      <w:p w14:paraId="3B7AA5BE" w14:textId="6E6253CC" w:rsidR="00415F6D" w:rsidRDefault="00DB388C" w:rsidP="008402F2">
        <w:pPr>
          <w:pStyle w:val="PageHead"/>
        </w:pPr>
        <w:r>
          <w:t>Lab – Implement DHCPv6</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39250" w14:textId="77777777" w:rsidR="00415F6D" w:rsidRDefault="00415F6D" w:rsidP="006C3FCF">
    <w:pPr>
      <w:ind w:left="-288"/>
    </w:pPr>
    <w:r>
      <w:rPr>
        <w:noProof/>
      </w:rPr>
      <w:drawing>
        <wp:inline distT="0" distB="0" distL="0" distR="0" wp14:anchorId="568BC222" wp14:editId="4AA36A3E">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30E21039"/>
    <w:multiLevelType w:val="hybridMultilevel"/>
    <w:tmpl w:val="70469504"/>
    <w:lvl w:ilvl="0" w:tplc="43B6F2E2">
      <w:start w:val="1"/>
      <w:numFmt w:val="bullet"/>
      <w:pStyle w:val="BulletBody"/>
      <w:lvlText w:val=""/>
      <w:lvlJc w:val="left"/>
      <w:pPr>
        <w:tabs>
          <w:tab w:val="num" w:pos="1080"/>
        </w:tabs>
        <w:ind w:left="1080" w:hanging="360"/>
      </w:pPr>
      <w:rPr>
        <w:rFonts w:ascii="Symbol" w:hAnsi="Symbol" w:hint="default"/>
      </w:rPr>
    </w:lvl>
    <w:lvl w:ilvl="1" w:tplc="FFFFFFFF">
      <w:start w:val="1"/>
      <w:numFmt w:val="bullet"/>
      <w:lvlText w:val="o"/>
      <w:lvlJc w:val="left"/>
      <w:pPr>
        <w:tabs>
          <w:tab w:val="num" w:pos="2160"/>
        </w:tabs>
        <w:ind w:left="2160" w:hanging="360"/>
      </w:pPr>
      <w:rPr>
        <w:rFonts w:ascii="Courier New" w:hAnsi="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45D9495C"/>
    <w:multiLevelType w:val="hybridMultilevel"/>
    <w:tmpl w:val="30720B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708997448">
    <w:abstractNumId w:val="5"/>
  </w:num>
  <w:num w:numId="2" w16cid:durableId="1067532306">
    <w:abstractNumId w:val="1"/>
  </w:num>
  <w:num w:numId="3" w16cid:durableId="226500103">
    <w:abstractNumId w:val="2"/>
  </w:num>
  <w:num w:numId="4" w16cid:durableId="1186864272">
    <w:abstractNumId w:val="0"/>
  </w:num>
  <w:num w:numId="5" w16cid:durableId="1670524">
    <w:abstractNumId w:val="3"/>
  </w:num>
  <w:num w:numId="6" w16cid:durableId="1115442089">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911"/>
    <w:rsid w:val="000002B5"/>
    <w:rsid w:val="00001BDF"/>
    <w:rsid w:val="00003705"/>
    <w:rsid w:val="0000380F"/>
    <w:rsid w:val="00003818"/>
    <w:rsid w:val="00004175"/>
    <w:rsid w:val="0000486D"/>
    <w:rsid w:val="000059C9"/>
    <w:rsid w:val="00005D65"/>
    <w:rsid w:val="00010FA2"/>
    <w:rsid w:val="00011C4E"/>
    <w:rsid w:val="00011D40"/>
    <w:rsid w:val="00012C22"/>
    <w:rsid w:val="00014909"/>
    <w:rsid w:val="000160BF"/>
    <w:rsid w:val="000160F7"/>
    <w:rsid w:val="00016D5B"/>
    <w:rsid w:val="00016F30"/>
    <w:rsid w:val="000175B2"/>
    <w:rsid w:val="00017B5D"/>
    <w:rsid w:val="0002047C"/>
    <w:rsid w:val="00021B9A"/>
    <w:rsid w:val="00022647"/>
    <w:rsid w:val="000242D6"/>
    <w:rsid w:val="00024EE5"/>
    <w:rsid w:val="000264E1"/>
    <w:rsid w:val="00032536"/>
    <w:rsid w:val="00035FFD"/>
    <w:rsid w:val="00041AF6"/>
    <w:rsid w:val="00041D0C"/>
    <w:rsid w:val="00042241"/>
    <w:rsid w:val="0004298B"/>
    <w:rsid w:val="00044370"/>
    <w:rsid w:val="0004464A"/>
    <w:rsid w:val="00044E62"/>
    <w:rsid w:val="00050337"/>
    <w:rsid w:val="00050BA4"/>
    <w:rsid w:val="0005141D"/>
    <w:rsid w:val="00051738"/>
    <w:rsid w:val="00051B4B"/>
    <w:rsid w:val="00052385"/>
    <w:rsid w:val="0005242B"/>
    <w:rsid w:val="00052548"/>
    <w:rsid w:val="00052F0D"/>
    <w:rsid w:val="00054F27"/>
    <w:rsid w:val="000559CA"/>
    <w:rsid w:val="00055FC2"/>
    <w:rsid w:val="00060696"/>
    <w:rsid w:val="000614BB"/>
    <w:rsid w:val="00062D89"/>
    <w:rsid w:val="000637C2"/>
    <w:rsid w:val="00065D82"/>
    <w:rsid w:val="00067A67"/>
    <w:rsid w:val="000706C5"/>
    <w:rsid w:val="00070C16"/>
    <w:rsid w:val="00071047"/>
    <w:rsid w:val="000716B4"/>
    <w:rsid w:val="00072C58"/>
    <w:rsid w:val="00075EA9"/>
    <w:rsid w:val="000769CF"/>
    <w:rsid w:val="00080AD8"/>
    <w:rsid w:val="000815D8"/>
    <w:rsid w:val="00084C99"/>
    <w:rsid w:val="00085BED"/>
    <w:rsid w:val="00085CC6"/>
    <w:rsid w:val="00090C07"/>
    <w:rsid w:val="0009147A"/>
    <w:rsid w:val="00091E12"/>
    <w:rsid w:val="00091E8D"/>
    <w:rsid w:val="00093335"/>
    <w:rsid w:val="00093768"/>
    <w:rsid w:val="0009378D"/>
    <w:rsid w:val="0009422B"/>
    <w:rsid w:val="0009463B"/>
    <w:rsid w:val="00094BD2"/>
    <w:rsid w:val="00094C97"/>
    <w:rsid w:val="00097163"/>
    <w:rsid w:val="000A18A8"/>
    <w:rsid w:val="000A1B02"/>
    <w:rsid w:val="000A22C8"/>
    <w:rsid w:val="000A7544"/>
    <w:rsid w:val="000B09B3"/>
    <w:rsid w:val="000B2344"/>
    <w:rsid w:val="000B417A"/>
    <w:rsid w:val="000B4831"/>
    <w:rsid w:val="000B7DE5"/>
    <w:rsid w:val="000C1235"/>
    <w:rsid w:val="000C2118"/>
    <w:rsid w:val="000C333E"/>
    <w:rsid w:val="000C5EAB"/>
    <w:rsid w:val="000C5EF2"/>
    <w:rsid w:val="000C6425"/>
    <w:rsid w:val="000C6E6E"/>
    <w:rsid w:val="000C7B7D"/>
    <w:rsid w:val="000D02CB"/>
    <w:rsid w:val="000D036B"/>
    <w:rsid w:val="000D2A5C"/>
    <w:rsid w:val="000D55B4"/>
    <w:rsid w:val="000D5858"/>
    <w:rsid w:val="000D5B09"/>
    <w:rsid w:val="000E35B0"/>
    <w:rsid w:val="000E65F0"/>
    <w:rsid w:val="000E68D5"/>
    <w:rsid w:val="000F072C"/>
    <w:rsid w:val="000F1DD5"/>
    <w:rsid w:val="000F2074"/>
    <w:rsid w:val="000F29B2"/>
    <w:rsid w:val="000F2E95"/>
    <w:rsid w:val="000F31D7"/>
    <w:rsid w:val="000F6743"/>
    <w:rsid w:val="001006C2"/>
    <w:rsid w:val="00101BE8"/>
    <w:rsid w:val="00101E07"/>
    <w:rsid w:val="00102063"/>
    <w:rsid w:val="00103401"/>
    <w:rsid w:val="00103A44"/>
    <w:rsid w:val="00103D36"/>
    <w:rsid w:val="0010436E"/>
    <w:rsid w:val="0010502E"/>
    <w:rsid w:val="00107B2B"/>
    <w:rsid w:val="00107C60"/>
    <w:rsid w:val="00111132"/>
    <w:rsid w:val="00112AC5"/>
    <w:rsid w:val="001133DD"/>
    <w:rsid w:val="0011543E"/>
    <w:rsid w:val="001167F4"/>
    <w:rsid w:val="00120A62"/>
    <w:rsid w:val="00120CBE"/>
    <w:rsid w:val="00121691"/>
    <w:rsid w:val="00121BAE"/>
    <w:rsid w:val="001229F4"/>
    <w:rsid w:val="00125399"/>
    <w:rsid w:val="001257A2"/>
    <w:rsid w:val="00125806"/>
    <w:rsid w:val="001261C4"/>
    <w:rsid w:val="00130A20"/>
    <w:rsid w:val="001314FB"/>
    <w:rsid w:val="00132319"/>
    <w:rsid w:val="001329C7"/>
    <w:rsid w:val="001353C0"/>
    <w:rsid w:val="001366EC"/>
    <w:rsid w:val="00136C9C"/>
    <w:rsid w:val="00140E10"/>
    <w:rsid w:val="0014219C"/>
    <w:rsid w:val="001425ED"/>
    <w:rsid w:val="00143450"/>
    <w:rsid w:val="00144997"/>
    <w:rsid w:val="00144CB2"/>
    <w:rsid w:val="0014765F"/>
    <w:rsid w:val="001511B5"/>
    <w:rsid w:val="001523C0"/>
    <w:rsid w:val="001535FE"/>
    <w:rsid w:val="00154E3A"/>
    <w:rsid w:val="00155352"/>
    <w:rsid w:val="00155954"/>
    <w:rsid w:val="001561B3"/>
    <w:rsid w:val="00157902"/>
    <w:rsid w:val="00162105"/>
    <w:rsid w:val="00162EEA"/>
    <w:rsid w:val="00163164"/>
    <w:rsid w:val="00165856"/>
    <w:rsid w:val="00165C68"/>
    <w:rsid w:val="00166253"/>
    <w:rsid w:val="001704B7"/>
    <w:rsid w:val="001708A6"/>
    <w:rsid w:val="00170977"/>
    <w:rsid w:val="001710C0"/>
    <w:rsid w:val="00172333"/>
    <w:rsid w:val="00172AFB"/>
    <w:rsid w:val="001742C5"/>
    <w:rsid w:val="00174AD6"/>
    <w:rsid w:val="00175363"/>
    <w:rsid w:val="001772B8"/>
    <w:rsid w:val="00180FBF"/>
    <w:rsid w:val="001813C3"/>
    <w:rsid w:val="00182CF4"/>
    <w:rsid w:val="00185CB0"/>
    <w:rsid w:val="00186CE1"/>
    <w:rsid w:val="00190DE5"/>
    <w:rsid w:val="00191B32"/>
    <w:rsid w:val="00191F00"/>
    <w:rsid w:val="00192F12"/>
    <w:rsid w:val="00193F14"/>
    <w:rsid w:val="00194B63"/>
    <w:rsid w:val="001958E0"/>
    <w:rsid w:val="00196CBC"/>
    <w:rsid w:val="0019753E"/>
    <w:rsid w:val="00197614"/>
    <w:rsid w:val="001A0312"/>
    <w:rsid w:val="001A15DA"/>
    <w:rsid w:val="001A2694"/>
    <w:rsid w:val="001A3CC7"/>
    <w:rsid w:val="001A41EA"/>
    <w:rsid w:val="001A67A4"/>
    <w:rsid w:val="001A69A3"/>
    <w:rsid w:val="001A69AC"/>
    <w:rsid w:val="001A70BC"/>
    <w:rsid w:val="001B4B99"/>
    <w:rsid w:val="001B67D8"/>
    <w:rsid w:val="001B6C7E"/>
    <w:rsid w:val="001B6F95"/>
    <w:rsid w:val="001C05A1"/>
    <w:rsid w:val="001C1D9E"/>
    <w:rsid w:val="001C26B6"/>
    <w:rsid w:val="001C5998"/>
    <w:rsid w:val="001C672D"/>
    <w:rsid w:val="001C7C3B"/>
    <w:rsid w:val="001D0C49"/>
    <w:rsid w:val="001D0D83"/>
    <w:rsid w:val="001D0FF1"/>
    <w:rsid w:val="001D2875"/>
    <w:rsid w:val="001D32AB"/>
    <w:rsid w:val="001D3379"/>
    <w:rsid w:val="001D409F"/>
    <w:rsid w:val="001D4B57"/>
    <w:rsid w:val="001D4B6A"/>
    <w:rsid w:val="001D5B6F"/>
    <w:rsid w:val="001E0AB8"/>
    <w:rsid w:val="001E1834"/>
    <w:rsid w:val="001E38E0"/>
    <w:rsid w:val="001E4E72"/>
    <w:rsid w:val="001E4FEC"/>
    <w:rsid w:val="001E62B3"/>
    <w:rsid w:val="001E6424"/>
    <w:rsid w:val="001E767A"/>
    <w:rsid w:val="001F0171"/>
    <w:rsid w:val="001F0D77"/>
    <w:rsid w:val="001F40CA"/>
    <w:rsid w:val="001F57D0"/>
    <w:rsid w:val="001F58BA"/>
    <w:rsid w:val="001F61F2"/>
    <w:rsid w:val="001F643A"/>
    <w:rsid w:val="001F7A5C"/>
    <w:rsid w:val="001F7DD8"/>
    <w:rsid w:val="002013CC"/>
    <w:rsid w:val="00201928"/>
    <w:rsid w:val="00203E26"/>
    <w:rsid w:val="0020449C"/>
    <w:rsid w:val="00204878"/>
    <w:rsid w:val="00204E43"/>
    <w:rsid w:val="002104C9"/>
    <w:rsid w:val="002106CA"/>
    <w:rsid w:val="002113B8"/>
    <w:rsid w:val="002132FA"/>
    <w:rsid w:val="00214DBB"/>
    <w:rsid w:val="00215665"/>
    <w:rsid w:val="002163BB"/>
    <w:rsid w:val="00217593"/>
    <w:rsid w:val="0021792C"/>
    <w:rsid w:val="00220909"/>
    <w:rsid w:val="002240AB"/>
    <w:rsid w:val="00225AC3"/>
    <w:rsid w:val="00225E37"/>
    <w:rsid w:val="00231DCA"/>
    <w:rsid w:val="00233C5C"/>
    <w:rsid w:val="00233D31"/>
    <w:rsid w:val="002353A4"/>
    <w:rsid w:val="00235792"/>
    <w:rsid w:val="00237824"/>
    <w:rsid w:val="00242573"/>
    <w:rsid w:val="002425EE"/>
    <w:rsid w:val="00242E3A"/>
    <w:rsid w:val="00246492"/>
    <w:rsid w:val="002506CF"/>
    <w:rsid w:val="0025107F"/>
    <w:rsid w:val="00254019"/>
    <w:rsid w:val="00256126"/>
    <w:rsid w:val="0025632E"/>
    <w:rsid w:val="00260CD4"/>
    <w:rsid w:val="00260F8B"/>
    <w:rsid w:val="00263662"/>
    <w:rsid w:val="002639D8"/>
    <w:rsid w:val="00265F22"/>
    <w:rsid w:val="00265F77"/>
    <w:rsid w:val="00266A23"/>
    <w:rsid w:val="00266C83"/>
    <w:rsid w:val="00270FCC"/>
    <w:rsid w:val="00272E1E"/>
    <w:rsid w:val="00275FCB"/>
    <w:rsid w:val="002768DC"/>
    <w:rsid w:val="002826F7"/>
    <w:rsid w:val="00283AB7"/>
    <w:rsid w:val="00285135"/>
    <w:rsid w:val="002868C0"/>
    <w:rsid w:val="00290092"/>
    <w:rsid w:val="0029040A"/>
    <w:rsid w:val="00294C8F"/>
    <w:rsid w:val="00295D43"/>
    <w:rsid w:val="00295D91"/>
    <w:rsid w:val="002A03D5"/>
    <w:rsid w:val="002A0B2E"/>
    <w:rsid w:val="002A0DC1"/>
    <w:rsid w:val="002A0FA4"/>
    <w:rsid w:val="002A5C64"/>
    <w:rsid w:val="002A631F"/>
    <w:rsid w:val="002A6C56"/>
    <w:rsid w:val="002B0485"/>
    <w:rsid w:val="002B0E54"/>
    <w:rsid w:val="002B168B"/>
    <w:rsid w:val="002B19A3"/>
    <w:rsid w:val="002B654F"/>
    <w:rsid w:val="002C04C4"/>
    <w:rsid w:val="002C090C"/>
    <w:rsid w:val="002C1243"/>
    <w:rsid w:val="002C17FB"/>
    <w:rsid w:val="002C1815"/>
    <w:rsid w:val="002C2F0E"/>
    <w:rsid w:val="002C475E"/>
    <w:rsid w:val="002C49A9"/>
    <w:rsid w:val="002C4FE4"/>
    <w:rsid w:val="002C6AD6"/>
    <w:rsid w:val="002D5048"/>
    <w:rsid w:val="002D69F1"/>
    <w:rsid w:val="002D6C2A"/>
    <w:rsid w:val="002D7A86"/>
    <w:rsid w:val="002D7D25"/>
    <w:rsid w:val="002E08F6"/>
    <w:rsid w:val="002E17E5"/>
    <w:rsid w:val="002E5970"/>
    <w:rsid w:val="002E5F0B"/>
    <w:rsid w:val="002E71EB"/>
    <w:rsid w:val="002F2895"/>
    <w:rsid w:val="002F399E"/>
    <w:rsid w:val="002F45FF"/>
    <w:rsid w:val="002F66D3"/>
    <w:rsid w:val="002F6D17"/>
    <w:rsid w:val="0030236A"/>
    <w:rsid w:val="00302887"/>
    <w:rsid w:val="00303B07"/>
    <w:rsid w:val="003056EB"/>
    <w:rsid w:val="00306ACB"/>
    <w:rsid w:val="003071FF"/>
    <w:rsid w:val="00310652"/>
    <w:rsid w:val="00311065"/>
    <w:rsid w:val="0031371D"/>
    <w:rsid w:val="00313B29"/>
    <w:rsid w:val="00313C0F"/>
    <w:rsid w:val="00315C0F"/>
    <w:rsid w:val="00317517"/>
    <w:rsid w:val="0031789F"/>
    <w:rsid w:val="00320788"/>
    <w:rsid w:val="00320ADC"/>
    <w:rsid w:val="00321A0E"/>
    <w:rsid w:val="003233A3"/>
    <w:rsid w:val="0032350A"/>
    <w:rsid w:val="00324216"/>
    <w:rsid w:val="00326897"/>
    <w:rsid w:val="00331F82"/>
    <w:rsid w:val="00332291"/>
    <w:rsid w:val="00332435"/>
    <w:rsid w:val="003337C4"/>
    <w:rsid w:val="0033406B"/>
    <w:rsid w:val="0033478A"/>
    <w:rsid w:val="00334C33"/>
    <w:rsid w:val="00335949"/>
    <w:rsid w:val="0034180C"/>
    <w:rsid w:val="0034218C"/>
    <w:rsid w:val="0034455D"/>
    <w:rsid w:val="00345533"/>
    <w:rsid w:val="0034604B"/>
    <w:rsid w:val="00346D17"/>
    <w:rsid w:val="00347972"/>
    <w:rsid w:val="00347EEF"/>
    <w:rsid w:val="0035002A"/>
    <w:rsid w:val="003510A2"/>
    <w:rsid w:val="00351335"/>
    <w:rsid w:val="0035469B"/>
    <w:rsid w:val="003559CC"/>
    <w:rsid w:val="00355B22"/>
    <w:rsid w:val="00355D4B"/>
    <w:rsid w:val="0035636D"/>
    <w:rsid w:val="003569D7"/>
    <w:rsid w:val="00357F0F"/>
    <w:rsid w:val="003604F9"/>
    <w:rsid w:val="003608AC"/>
    <w:rsid w:val="00362683"/>
    <w:rsid w:val="00362C32"/>
    <w:rsid w:val="00363A23"/>
    <w:rsid w:val="0036440C"/>
    <w:rsid w:val="0036465A"/>
    <w:rsid w:val="00365858"/>
    <w:rsid w:val="003703CB"/>
    <w:rsid w:val="00370BE1"/>
    <w:rsid w:val="003755DE"/>
    <w:rsid w:val="0038184C"/>
    <w:rsid w:val="00382B79"/>
    <w:rsid w:val="003838EE"/>
    <w:rsid w:val="00384306"/>
    <w:rsid w:val="00384551"/>
    <w:rsid w:val="0038544C"/>
    <w:rsid w:val="00386C37"/>
    <w:rsid w:val="00386DC0"/>
    <w:rsid w:val="00387448"/>
    <w:rsid w:val="003909F7"/>
    <w:rsid w:val="00390C38"/>
    <w:rsid w:val="00390CE3"/>
    <w:rsid w:val="0039105D"/>
    <w:rsid w:val="003926A7"/>
    <w:rsid w:val="00392748"/>
    <w:rsid w:val="00392C65"/>
    <w:rsid w:val="00392ED5"/>
    <w:rsid w:val="00395F36"/>
    <w:rsid w:val="0039646C"/>
    <w:rsid w:val="003A19DC"/>
    <w:rsid w:val="003A1B45"/>
    <w:rsid w:val="003A220C"/>
    <w:rsid w:val="003A6D66"/>
    <w:rsid w:val="003B0312"/>
    <w:rsid w:val="003B256A"/>
    <w:rsid w:val="003B3F43"/>
    <w:rsid w:val="003B46FC"/>
    <w:rsid w:val="003B5767"/>
    <w:rsid w:val="003B7605"/>
    <w:rsid w:val="003C087C"/>
    <w:rsid w:val="003C08AA"/>
    <w:rsid w:val="003C22E6"/>
    <w:rsid w:val="003C2A7B"/>
    <w:rsid w:val="003C3EAA"/>
    <w:rsid w:val="003C49EF"/>
    <w:rsid w:val="003C4D84"/>
    <w:rsid w:val="003C6BCA"/>
    <w:rsid w:val="003C7902"/>
    <w:rsid w:val="003C7F0A"/>
    <w:rsid w:val="003D0250"/>
    <w:rsid w:val="003D0BFF"/>
    <w:rsid w:val="003D2253"/>
    <w:rsid w:val="003D3848"/>
    <w:rsid w:val="003D4B7A"/>
    <w:rsid w:val="003D6EF1"/>
    <w:rsid w:val="003E0A23"/>
    <w:rsid w:val="003E168A"/>
    <w:rsid w:val="003E1C23"/>
    <w:rsid w:val="003E433B"/>
    <w:rsid w:val="003E5BE5"/>
    <w:rsid w:val="003E6903"/>
    <w:rsid w:val="003E757B"/>
    <w:rsid w:val="003F126A"/>
    <w:rsid w:val="003F15A4"/>
    <w:rsid w:val="003F18D1"/>
    <w:rsid w:val="003F20EC"/>
    <w:rsid w:val="003F2270"/>
    <w:rsid w:val="003F2FA4"/>
    <w:rsid w:val="003F4F0E"/>
    <w:rsid w:val="003F6013"/>
    <w:rsid w:val="003F6096"/>
    <w:rsid w:val="003F6E06"/>
    <w:rsid w:val="003F7C7E"/>
    <w:rsid w:val="00400EAF"/>
    <w:rsid w:val="004023D9"/>
    <w:rsid w:val="0040318B"/>
    <w:rsid w:val="004038B7"/>
    <w:rsid w:val="00403C7A"/>
    <w:rsid w:val="0040435B"/>
    <w:rsid w:val="004057A6"/>
    <w:rsid w:val="00406554"/>
    <w:rsid w:val="00406BF9"/>
    <w:rsid w:val="00407362"/>
    <w:rsid w:val="00407755"/>
    <w:rsid w:val="004121B3"/>
    <w:rsid w:val="0041293B"/>
    <w:rsid w:val="00412BA4"/>
    <w:rsid w:val="004131B0"/>
    <w:rsid w:val="00415F6D"/>
    <w:rsid w:val="00416C42"/>
    <w:rsid w:val="004207A3"/>
    <w:rsid w:val="00420E4D"/>
    <w:rsid w:val="00422476"/>
    <w:rsid w:val="0042385C"/>
    <w:rsid w:val="00426FA5"/>
    <w:rsid w:val="00430B74"/>
    <w:rsid w:val="00431654"/>
    <w:rsid w:val="004335F8"/>
    <w:rsid w:val="00434926"/>
    <w:rsid w:val="00436F38"/>
    <w:rsid w:val="00443ACE"/>
    <w:rsid w:val="00443D45"/>
    <w:rsid w:val="00444217"/>
    <w:rsid w:val="00445709"/>
    <w:rsid w:val="004478F4"/>
    <w:rsid w:val="00450F7A"/>
    <w:rsid w:val="00452B56"/>
    <w:rsid w:val="00452C6D"/>
    <w:rsid w:val="00453B4B"/>
    <w:rsid w:val="00454F21"/>
    <w:rsid w:val="0045547E"/>
    <w:rsid w:val="00455E0B"/>
    <w:rsid w:val="00456923"/>
    <w:rsid w:val="0045724D"/>
    <w:rsid w:val="00457934"/>
    <w:rsid w:val="00460786"/>
    <w:rsid w:val="00461723"/>
    <w:rsid w:val="00462B9F"/>
    <w:rsid w:val="004659EE"/>
    <w:rsid w:val="00466F57"/>
    <w:rsid w:val="00473E34"/>
    <w:rsid w:val="00474619"/>
    <w:rsid w:val="00475A0C"/>
    <w:rsid w:val="00475A1E"/>
    <w:rsid w:val="00476B6C"/>
    <w:rsid w:val="00476BA9"/>
    <w:rsid w:val="00477FFB"/>
    <w:rsid w:val="00481650"/>
    <w:rsid w:val="0048365A"/>
    <w:rsid w:val="004852AF"/>
    <w:rsid w:val="00490807"/>
    <w:rsid w:val="00490F89"/>
    <w:rsid w:val="00492285"/>
    <w:rsid w:val="00492F0F"/>
    <w:rsid w:val="00493032"/>
    <w:rsid w:val="004936C2"/>
    <w:rsid w:val="0049379C"/>
    <w:rsid w:val="00495687"/>
    <w:rsid w:val="004A1CA0"/>
    <w:rsid w:val="004A22E9"/>
    <w:rsid w:val="004A2C27"/>
    <w:rsid w:val="004A3345"/>
    <w:rsid w:val="004A4ACD"/>
    <w:rsid w:val="004A506C"/>
    <w:rsid w:val="004A5BC5"/>
    <w:rsid w:val="004A65AE"/>
    <w:rsid w:val="004B023D"/>
    <w:rsid w:val="004B36F5"/>
    <w:rsid w:val="004B6846"/>
    <w:rsid w:val="004B695C"/>
    <w:rsid w:val="004B6CAB"/>
    <w:rsid w:val="004C0909"/>
    <w:rsid w:val="004C0B8C"/>
    <w:rsid w:val="004C3F97"/>
    <w:rsid w:val="004C602A"/>
    <w:rsid w:val="004C6432"/>
    <w:rsid w:val="004C6C69"/>
    <w:rsid w:val="004D01F2"/>
    <w:rsid w:val="004D2CED"/>
    <w:rsid w:val="004D3339"/>
    <w:rsid w:val="004D350F"/>
    <w:rsid w:val="004D353F"/>
    <w:rsid w:val="004D36D7"/>
    <w:rsid w:val="004D6040"/>
    <w:rsid w:val="004D682B"/>
    <w:rsid w:val="004E03BC"/>
    <w:rsid w:val="004E0FBC"/>
    <w:rsid w:val="004E250A"/>
    <w:rsid w:val="004E5225"/>
    <w:rsid w:val="004E6152"/>
    <w:rsid w:val="004F3420"/>
    <w:rsid w:val="004F344A"/>
    <w:rsid w:val="004F4EC3"/>
    <w:rsid w:val="004F5EBB"/>
    <w:rsid w:val="004F6BAD"/>
    <w:rsid w:val="004F6E0F"/>
    <w:rsid w:val="0050466F"/>
    <w:rsid w:val="00504ED4"/>
    <w:rsid w:val="005068CA"/>
    <w:rsid w:val="00510639"/>
    <w:rsid w:val="00511759"/>
    <w:rsid w:val="00511791"/>
    <w:rsid w:val="005120FA"/>
    <w:rsid w:val="005139BE"/>
    <w:rsid w:val="00516142"/>
    <w:rsid w:val="00516775"/>
    <w:rsid w:val="0051681C"/>
    <w:rsid w:val="00517389"/>
    <w:rsid w:val="0051794A"/>
    <w:rsid w:val="005179E6"/>
    <w:rsid w:val="00520027"/>
    <w:rsid w:val="0052024A"/>
    <w:rsid w:val="0052093C"/>
    <w:rsid w:val="00521B31"/>
    <w:rsid w:val="00522469"/>
    <w:rsid w:val="00523808"/>
    <w:rsid w:val="00523FE7"/>
    <w:rsid w:val="0052400A"/>
    <w:rsid w:val="005279C4"/>
    <w:rsid w:val="00536277"/>
    <w:rsid w:val="0053632F"/>
    <w:rsid w:val="00536F43"/>
    <w:rsid w:val="00542616"/>
    <w:rsid w:val="00545825"/>
    <w:rsid w:val="005468C1"/>
    <w:rsid w:val="00546EE6"/>
    <w:rsid w:val="00547521"/>
    <w:rsid w:val="00547B96"/>
    <w:rsid w:val="005510BA"/>
    <w:rsid w:val="005538C8"/>
    <w:rsid w:val="00553CB1"/>
    <w:rsid w:val="00554B4E"/>
    <w:rsid w:val="00556C02"/>
    <w:rsid w:val="00561BB2"/>
    <w:rsid w:val="00563249"/>
    <w:rsid w:val="00564D96"/>
    <w:rsid w:val="005677A2"/>
    <w:rsid w:val="00570A65"/>
    <w:rsid w:val="005748CD"/>
    <w:rsid w:val="005762B1"/>
    <w:rsid w:val="00580456"/>
    <w:rsid w:val="00580E73"/>
    <w:rsid w:val="00581D05"/>
    <w:rsid w:val="00583AF7"/>
    <w:rsid w:val="00583E8B"/>
    <w:rsid w:val="00585841"/>
    <w:rsid w:val="00587897"/>
    <w:rsid w:val="00590031"/>
    <w:rsid w:val="00592329"/>
    <w:rsid w:val="00593386"/>
    <w:rsid w:val="00594316"/>
    <w:rsid w:val="00595BA3"/>
    <w:rsid w:val="005961D5"/>
    <w:rsid w:val="00596998"/>
    <w:rsid w:val="00597210"/>
    <w:rsid w:val="0059790F"/>
    <w:rsid w:val="005A0B88"/>
    <w:rsid w:val="005A3953"/>
    <w:rsid w:val="005A6E62"/>
    <w:rsid w:val="005B0DF5"/>
    <w:rsid w:val="005B2FB3"/>
    <w:rsid w:val="005B7F41"/>
    <w:rsid w:val="005C23F6"/>
    <w:rsid w:val="005C6DE5"/>
    <w:rsid w:val="005D2B29"/>
    <w:rsid w:val="005D354A"/>
    <w:rsid w:val="005D3E53"/>
    <w:rsid w:val="005D506C"/>
    <w:rsid w:val="005D7767"/>
    <w:rsid w:val="005E3168"/>
    <w:rsid w:val="005E3202"/>
    <w:rsid w:val="005E3235"/>
    <w:rsid w:val="005E4176"/>
    <w:rsid w:val="005E44A7"/>
    <w:rsid w:val="005E4876"/>
    <w:rsid w:val="005E4FD7"/>
    <w:rsid w:val="005E5A99"/>
    <w:rsid w:val="005E65B5"/>
    <w:rsid w:val="005F0301"/>
    <w:rsid w:val="005F2D99"/>
    <w:rsid w:val="005F3AE9"/>
    <w:rsid w:val="005F595C"/>
    <w:rsid w:val="005F7E83"/>
    <w:rsid w:val="006007BB"/>
    <w:rsid w:val="00601DC0"/>
    <w:rsid w:val="006034CB"/>
    <w:rsid w:val="00603503"/>
    <w:rsid w:val="00603C52"/>
    <w:rsid w:val="006114A9"/>
    <w:rsid w:val="0061253F"/>
    <w:rsid w:val="006131CE"/>
    <w:rsid w:val="0061336B"/>
    <w:rsid w:val="00613F12"/>
    <w:rsid w:val="00614129"/>
    <w:rsid w:val="00617D6E"/>
    <w:rsid w:val="00620ED5"/>
    <w:rsid w:val="00622D61"/>
    <w:rsid w:val="00624198"/>
    <w:rsid w:val="006249A8"/>
    <w:rsid w:val="006278C9"/>
    <w:rsid w:val="00630D98"/>
    <w:rsid w:val="00631623"/>
    <w:rsid w:val="0063261E"/>
    <w:rsid w:val="0063292A"/>
    <w:rsid w:val="00632E80"/>
    <w:rsid w:val="006334D3"/>
    <w:rsid w:val="0063539B"/>
    <w:rsid w:val="00635A28"/>
    <w:rsid w:val="00636C28"/>
    <w:rsid w:val="00637961"/>
    <w:rsid w:val="00640C5A"/>
    <w:rsid w:val="006422DB"/>
    <w:rsid w:val="0064230D"/>
    <w:rsid w:val="006428E5"/>
    <w:rsid w:val="00643AE2"/>
    <w:rsid w:val="00643B57"/>
    <w:rsid w:val="00644958"/>
    <w:rsid w:val="00647531"/>
    <w:rsid w:val="006513FB"/>
    <w:rsid w:val="00653EBA"/>
    <w:rsid w:val="00655B13"/>
    <w:rsid w:val="00656CB6"/>
    <w:rsid w:val="00656EEF"/>
    <w:rsid w:val="006576AF"/>
    <w:rsid w:val="00661918"/>
    <w:rsid w:val="00665A08"/>
    <w:rsid w:val="00667298"/>
    <w:rsid w:val="006676EA"/>
    <w:rsid w:val="0067255C"/>
    <w:rsid w:val="00672919"/>
    <w:rsid w:val="00676F3B"/>
    <w:rsid w:val="00677544"/>
    <w:rsid w:val="00680A93"/>
    <w:rsid w:val="0068165A"/>
    <w:rsid w:val="00681687"/>
    <w:rsid w:val="00684D27"/>
    <w:rsid w:val="00686295"/>
    <w:rsid w:val="00686587"/>
    <w:rsid w:val="006904CF"/>
    <w:rsid w:val="00691276"/>
    <w:rsid w:val="00691361"/>
    <w:rsid w:val="00694EAF"/>
    <w:rsid w:val="00695799"/>
    <w:rsid w:val="00695EE2"/>
    <w:rsid w:val="00696249"/>
    <w:rsid w:val="0069660B"/>
    <w:rsid w:val="00696F82"/>
    <w:rsid w:val="006A1B33"/>
    <w:rsid w:val="006A232F"/>
    <w:rsid w:val="006A4071"/>
    <w:rsid w:val="006A449F"/>
    <w:rsid w:val="006A48F1"/>
    <w:rsid w:val="006A71A3"/>
    <w:rsid w:val="006B03F2"/>
    <w:rsid w:val="006B14C1"/>
    <w:rsid w:val="006B1639"/>
    <w:rsid w:val="006B1B6F"/>
    <w:rsid w:val="006B3044"/>
    <w:rsid w:val="006B3C0A"/>
    <w:rsid w:val="006B45A0"/>
    <w:rsid w:val="006B5CA7"/>
    <w:rsid w:val="006B5E89"/>
    <w:rsid w:val="006B7302"/>
    <w:rsid w:val="006B7B6D"/>
    <w:rsid w:val="006C19B2"/>
    <w:rsid w:val="006C30A0"/>
    <w:rsid w:val="006C35FF"/>
    <w:rsid w:val="006C3FCF"/>
    <w:rsid w:val="006C3FDA"/>
    <w:rsid w:val="006C4CB0"/>
    <w:rsid w:val="006C54C7"/>
    <w:rsid w:val="006C57F2"/>
    <w:rsid w:val="006C5949"/>
    <w:rsid w:val="006C5F2C"/>
    <w:rsid w:val="006C6832"/>
    <w:rsid w:val="006C6C60"/>
    <w:rsid w:val="006C73BE"/>
    <w:rsid w:val="006C7640"/>
    <w:rsid w:val="006C7A22"/>
    <w:rsid w:val="006D1370"/>
    <w:rsid w:val="006D2C28"/>
    <w:rsid w:val="006D3FC1"/>
    <w:rsid w:val="006D7590"/>
    <w:rsid w:val="006E372B"/>
    <w:rsid w:val="006E5FE9"/>
    <w:rsid w:val="006E6240"/>
    <w:rsid w:val="006E6581"/>
    <w:rsid w:val="006E71DF"/>
    <w:rsid w:val="006E7777"/>
    <w:rsid w:val="006F1237"/>
    <w:rsid w:val="006F1616"/>
    <w:rsid w:val="006F1CC4"/>
    <w:rsid w:val="006F2A86"/>
    <w:rsid w:val="006F3163"/>
    <w:rsid w:val="006F4AB2"/>
    <w:rsid w:val="006F639A"/>
    <w:rsid w:val="007057D2"/>
    <w:rsid w:val="00705FEC"/>
    <w:rsid w:val="007063C9"/>
    <w:rsid w:val="00706B58"/>
    <w:rsid w:val="00710659"/>
    <w:rsid w:val="0071147A"/>
    <w:rsid w:val="0071185D"/>
    <w:rsid w:val="00711A03"/>
    <w:rsid w:val="0071446D"/>
    <w:rsid w:val="00714877"/>
    <w:rsid w:val="00715991"/>
    <w:rsid w:val="00721031"/>
    <w:rsid w:val="00721E01"/>
    <w:rsid w:val="007222AD"/>
    <w:rsid w:val="007239F8"/>
    <w:rsid w:val="00724680"/>
    <w:rsid w:val="007253DF"/>
    <w:rsid w:val="007267CF"/>
    <w:rsid w:val="00726D47"/>
    <w:rsid w:val="00727A10"/>
    <w:rsid w:val="00731F3F"/>
    <w:rsid w:val="00732A37"/>
    <w:rsid w:val="00733807"/>
    <w:rsid w:val="00733BAB"/>
    <w:rsid w:val="00733D25"/>
    <w:rsid w:val="0073604C"/>
    <w:rsid w:val="00736B96"/>
    <w:rsid w:val="00737E80"/>
    <w:rsid w:val="00737F00"/>
    <w:rsid w:val="00741B5F"/>
    <w:rsid w:val="007436BF"/>
    <w:rsid w:val="00743F90"/>
    <w:rsid w:val="007443E9"/>
    <w:rsid w:val="00745937"/>
    <w:rsid w:val="00745DCE"/>
    <w:rsid w:val="00746C00"/>
    <w:rsid w:val="00751A29"/>
    <w:rsid w:val="00753D89"/>
    <w:rsid w:val="00753DDA"/>
    <w:rsid w:val="00754A6E"/>
    <w:rsid w:val="007550F9"/>
    <w:rsid w:val="007553D8"/>
    <w:rsid w:val="00755C9B"/>
    <w:rsid w:val="00757397"/>
    <w:rsid w:val="00760FE4"/>
    <w:rsid w:val="0076321B"/>
    <w:rsid w:val="007636C2"/>
    <w:rsid w:val="00763D8B"/>
    <w:rsid w:val="007657F6"/>
    <w:rsid w:val="00765E47"/>
    <w:rsid w:val="0076714D"/>
    <w:rsid w:val="0077104B"/>
    <w:rsid w:val="0077125A"/>
    <w:rsid w:val="007715B7"/>
    <w:rsid w:val="007746A8"/>
    <w:rsid w:val="00774F8A"/>
    <w:rsid w:val="00775B9A"/>
    <w:rsid w:val="007764B8"/>
    <w:rsid w:val="00780F1B"/>
    <w:rsid w:val="00780F6B"/>
    <w:rsid w:val="0078405B"/>
    <w:rsid w:val="007851F4"/>
    <w:rsid w:val="00785B23"/>
    <w:rsid w:val="007868AF"/>
    <w:rsid w:val="00786F58"/>
    <w:rsid w:val="00787CC1"/>
    <w:rsid w:val="007906B7"/>
    <w:rsid w:val="00790915"/>
    <w:rsid w:val="007911CF"/>
    <w:rsid w:val="007916DA"/>
    <w:rsid w:val="00792394"/>
    <w:rsid w:val="00792F23"/>
    <w:rsid w:val="00792F4E"/>
    <w:rsid w:val="00793446"/>
    <w:rsid w:val="007938D7"/>
    <w:rsid w:val="0079398D"/>
    <w:rsid w:val="007943A8"/>
    <w:rsid w:val="00794B47"/>
    <w:rsid w:val="00796C25"/>
    <w:rsid w:val="00796DAA"/>
    <w:rsid w:val="00797B20"/>
    <w:rsid w:val="00797F58"/>
    <w:rsid w:val="007A287C"/>
    <w:rsid w:val="007A3B2A"/>
    <w:rsid w:val="007A4828"/>
    <w:rsid w:val="007A66F1"/>
    <w:rsid w:val="007A78C9"/>
    <w:rsid w:val="007B0C9D"/>
    <w:rsid w:val="007B11A7"/>
    <w:rsid w:val="007B13DE"/>
    <w:rsid w:val="007B20BB"/>
    <w:rsid w:val="007B283D"/>
    <w:rsid w:val="007B4A61"/>
    <w:rsid w:val="007B5522"/>
    <w:rsid w:val="007B5ADE"/>
    <w:rsid w:val="007C0179"/>
    <w:rsid w:val="007C0EE0"/>
    <w:rsid w:val="007C1B71"/>
    <w:rsid w:val="007C2FBB"/>
    <w:rsid w:val="007C4379"/>
    <w:rsid w:val="007C7164"/>
    <w:rsid w:val="007C7413"/>
    <w:rsid w:val="007C763D"/>
    <w:rsid w:val="007D1984"/>
    <w:rsid w:val="007D1DA2"/>
    <w:rsid w:val="007D2AFE"/>
    <w:rsid w:val="007D3206"/>
    <w:rsid w:val="007E1944"/>
    <w:rsid w:val="007E3264"/>
    <w:rsid w:val="007E3FEA"/>
    <w:rsid w:val="007E4151"/>
    <w:rsid w:val="007E492F"/>
    <w:rsid w:val="007E6402"/>
    <w:rsid w:val="007E6718"/>
    <w:rsid w:val="007E6DF4"/>
    <w:rsid w:val="007E727C"/>
    <w:rsid w:val="007F0933"/>
    <w:rsid w:val="007F0A0B"/>
    <w:rsid w:val="007F3A60"/>
    <w:rsid w:val="007F3D0B"/>
    <w:rsid w:val="007F44B8"/>
    <w:rsid w:val="007F7916"/>
    <w:rsid w:val="007F7C94"/>
    <w:rsid w:val="00802FFA"/>
    <w:rsid w:val="008071E0"/>
    <w:rsid w:val="00810E4B"/>
    <w:rsid w:val="00811471"/>
    <w:rsid w:val="00811C19"/>
    <w:rsid w:val="00812DAF"/>
    <w:rsid w:val="00814BAA"/>
    <w:rsid w:val="00815590"/>
    <w:rsid w:val="00815BAA"/>
    <w:rsid w:val="0081629F"/>
    <w:rsid w:val="00816F0C"/>
    <w:rsid w:val="00817078"/>
    <w:rsid w:val="008211B9"/>
    <w:rsid w:val="00821451"/>
    <w:rsid w:val="0082211C"/>
    <w:rsid w:val="00824295"/>
    <w:rsid w:val="00824E79"/>
    <w:rsid w:val="0082698E"/>
    <w:rsid w:val="00827013"/>
    <w:rsid w:val="00827A65"/>
    <w:rsid w:val="00827F82"/>
    <w:rsid w:val="00830473"/>
    <w:rsid w:val="008313F3"/>
    <w:rsid w:val="00835791"/>
    <w:rsid w:val="008402F2"/>
    <w:rsid w:val="00840469"/>
    <w:rsid w:val="008405BB"/>
    <w:rsid w:val="00842232"/>
    <w:rsid w:val="0084564F"/>
    <w:rsid w:val="008460BB"/>
    <w:rsid w:val="00846494"/>
    <w:rsid w:val="008467A2"/>
    <w:rsid w:val="00847438"/>
    <w:rsid w:val="008479AF"/>
    <w:rsid w:val="00847B20"/>
    <w:rsid w:val="008509D3"/>
    <w:rsid w:val="00853418"/>
    <w:rsid w:val="00856676"/>
    <w:rsid w:val="00856EBD"/>
    <w:rsid w:val="00857CF6"/>
    <w:rsid w:val="008610ED"/>
    <w:rsid w:val="00861413"/>
    <w:rsid w:val="0086146C"/>
    <w:rsid w:val="00861C6A"/>
    <w:rsid w:val="0086344E"/>
    <w:rsid w:val="00863F54"/>
    <w:rsid w:val="00865199"/>
    <w:rsid w:val="00867EAF"/>
    <w:rsid w:val="008701F7"/>
    <w:rsid w:val="00870763"/>
    <w:rsid w:val="008713EA"/>
    <w:rsid w:val="00871D23"/>
    <w:rsid w:val="00873C6B"/>
    <w:rsid w:val="00875D25"/>
    <w:rsid w:val="00876E2F"/>
    <w:rsid w:val="00882B63"/>
    <w:rsid w:val="00883500"/>
    <w:rsid w:val="00883F37"/>
    <w:rsid w:val="0088426A"/>
    <w:rsid w:val="008852BA"/>
    <w:rsid w:val="00887399"/>
    <w:rsid w:val="00890108"/>
    <w:rsid w:val="00893877"/>
    <w:rsid w:val="0089418E"/>
    <w:rsid w:val="0089521E"/>
    <w:rsid w:val="0089532C"/>
    <w:rsid w:val="00896165"/>
    <w:rsid w:val="00896681"/>
    <w:rsid w:val="008975BB"/>
    <w:rsid w:val="008A03CE"/>
    <w:rsid w:val="008A2749"/>
    <w:rsid w:val="008A3A90"/>
    <w:rsid w:val="008B06D4"/>
    <w:rsid w:val="008B0B51"/>
    <w:rsid w:val="008B1466"/>
    <w:rsid w:val="008B1473"/>
    <w:rsid w:val="008B4000"/>
    <w:rsid w:val="008B4F20"/>
    <w:rsid w:val="008B68E7"/>
    <w:rsid w:val="008B7FFD"/>
    <w:rsid w:val="008C286A"/>
    <w:rsid w:val="008C2920"/>
    <w:rsid w:val="008C29B6"/>
    <w:rsid w:val="008C3A8E"/>
    <w:rsid w:val="008C3C03"/>
    <w:rsid w:val="008C4307"/>
    <w:rsid w:val="008C6631"/>
    <w:rsid w:val="008C7BFD"/>
    <w:rsid w:val="008D0359"/>
    <w:rsid w:val="008D23DF"/>
    <w:rsid w:val="008D4C49"/>
    <w:rsid w:val="008D5B69"/>
    <w:rsid w:val="008D63BE"/>
    <w:rsid w:val="008D73BF"/>
    <w:rsid w:val="008D7F09"/>
    <w:rsid w:val="008E00D5"/>
    <w:rsid w:val="008E115B"/>
    <w:rsid w:val="008E5B64"/>
    <w:rsid w:val="008E62BE"/>
    <w:rsid w:val="008E7DAA"/>
    <w:rsid w:val="008F0094"/>
    <w:rsid w:val="008F03EF"/>
    <w:rsid w:val="008F1AB9"/>
    <w:rsid w:val="008F2B50"/>
    <w:rsid w:val="008F340F"/>
    <w:rsid w:val="008F35F7"/>
    <w:rsid w:val="008F5905"/>
    <w:rsid w:val="008F742E"/>
    <w:rsid w:val="009001B8"/>
    <w:rsid w:val="0090080A"/>
    <w:rsid w:val="00903523"/>
    <w:rsid w:val="00903D9F"/>
    <w:rsid w:val="00905624"/>
    <w:rsid w:val="00905E2F"/>
    <w:rsid w:val="00906281"/>
    <w:rsid w:val="0090659A"/>
    <w:rsid w:val="00911080"/>
    <w:rsid w:val="00912500"/>
    <w:rsid w:val="0091350B"/>
    <w:rsid w:val="00915986"/>
    <w:rsid w:val="00917624"/>
    <w:rsid w:val="00921B34"/>
    <w:rsid w:val="00922B00"/>
    <w:rsid w:val="00925812"/>
    <w:rsid w:val="00926CB2"/>
    <w:rsid w:val="00930386"/>
    <w:rsid w:val="009309F5"/>
    <w:rsid w:val="00932FE1"/>
    <w:rsid w:val="00933237"/>
    <w:rsid w:val="009338E0"/>
    <w:rsid w:val="00933C05"/>
    <w:rsid w:val="00933F28"/>
    <w:rsid w:val="00935BA6"/>
    <w:rsid w:val="00936215"/>
    <w:rsid w:val="00936474"/>
    <w:rsid w:val="00936C19"/>
    <w:rsid w:val="009400C3"/>
    <w:rsid w:val="00941CB1"/>
    <w:rsid w:val="00942299"/>
    <w:rsid w:val="009453F7"/>
    <w:rsid w:val="00945639"/>
    <w:rsid w:val="009476C0"/>
    <w:rsid w:val="00953141"/>
    <w:rsid w:val="009540DC"/>
    <w:rsid w:val="00954353"/>
    <w:rsid w:val="0096015F"/>
    <w:rsid w:val="00960591"/>
    <w:rsid w:val="00961E31"/>
    <w:rsid w:val="00963536"/>
    <w:rsid w:val="00963E34"/>
    <w:rsid w:val="00964DFA"/>
    <w:rsid w:val="00965085"/>
    <w:rsid w:val="00965AB2"/>
    <w:rsid w:val="00970A69"/>
    <w:rsid w:val="0097179D"/>
    <w:rsid w:val="009719BD"/>
    <w:rsid w:val="00975FFB"/>
    <w:rsid w:val="0097698C"/>
    <w:rsid w:val="00977EFA"/>
    <w:rsid w:val="0098155C"/>
    <w:rsid w:val="00981CCA"/>
    <w:rsid w:val="00983B77"/>
    <w:rsid w:val="00985135"/>
    <w:rsid w:val="00986EF5"/>
    <w:rsid w:val="00995367"/>
    <w:rsid w:val="00996053"/>
    <w:rsid w:val="009972F8"/>
    <w:rsid w:val="00997E71"/>
    <w:rsid w:val="009A0B2F"/>
    <w:rsid w:val="009A1CF4"/>
    <w:rsid w:val="009A37D7"/>
    <w:rsid w:val="009A4548"/>
    <w:rsid w:val="009A4E17"/>
    <w:rsid w:val="009A6955"/>
    <w:rsid w:val="009B045F"/>
    <w:rsid w:val="009B0697"/>
    <w:rsid w:val="009B3024"/>
    <w:rsid w:val="009B341C"/>
    <w:rsid w:val="009B5747"/>
    <w:rsid w:val="009B6CFF"/>
    <w:rsid w:val="009C0B81"/>
    <w:rsid w:val="009C3182"/>
    <w:rsid w:val="009C4C88"/>
    <w:rsid w:val="009D11EA"/>
    <w:rsid w:val="009D2C27"/>
    <w:rsid w:val="009D3C37"/>
    <w:rsid w:val="009D503E"/>
    <w:rsid w:val="009D53DA"/>
    <w:rsid w:val="009E069B"/>
    <w:rsid w:val="009E1209"/>
    <w:rsid w:val="009E2309"/>
    <w:rsid w:val="009E3BEF"/>
    <w:rsid w:val="009E42B9"/>
    <w:rsid w:val="009E4E17"/>
    <w:rsid w:val="009E54B9"/>
    <w:rsid w:val="009E6CBD"/>
    <w:rsid w:val="009E763F"/>
    <w:rsid w:val="009F218B"/>
    <w:rsid w:val="009F4C2E"/>
    <w:rsid w:val="009F63B1"/>
    <w:rsid w:val="00A014A3"/>
    <w:rsid w:val="00A01EB3"/>
    <w:rsid w:val="00A027CC"/>
    <w:rsid w:val="00A031F7"/>
    <w:rsid w:val="00A0412D"/>
    <w:rsid w:val="00A05294"/>
    <w:rsid w:val="00A15BA9"/>
    <w:rsid w:val="00A15DF0"/>
    <w:rsid w:val="00A163C3"/>
    <w:rsid w:val="00A21211"/>
    <w:rsid w:val="00A228C7"/>
    <w:rsid w:val="00A253F5"/>
    <w:rsid w:val="00A30F8A"/>
    <w:rsid w:val="00A31D70"/>
    <w:rsid w:val="00A31DA1"/>
    <w:rsid w:val="00A32B81"/>
    <w:rsid w:val="00A33890"/>
    <w:rsid w:val="00A343F8"/>
    <w:rsid w:val="00A34E7F"/>
    <w:rsid w:val="00A4108D"/>
    <w:rsid w:val="00A41B06"/>
    <w:rsid w:val="00A46F0A"/>
    <w:rsid w:val="00A46F25"/>
    <w:rsid w:val="00A47B28"/>
    <w:rsid w:val="00A47CC2"/>
    <w:rsid w:val="00A502BA"/>
    <w:rsid w:val="00A5310E"/>
    <w:rsid w:val="00A55697"/>
    <w:rsid w:val="00A5591F"/>
    <w:rsid w:val="00A55993"/>
    <w:rsid w:val="00A575CA"/>
    <w:rsid w:val="00A60146"/>
    <w:rsid w:val="00A601A9"/>
    <w:rsid w:val="00A60F6F"/>
    <w:rsid w:val="00A61B31"/>
    <w:rsid w:val="00A622C4"/>
    <w:rsid w:val="00A6283D"/>
    <w:rsid w:val="00A65FC4"/>
    <w:rsid w:val="00A66947"/>
    <w:rsid w:val="00A67368"/>
    <w:rsid w:val="00A676FF"/>
    <w:rsid w:val="00A71360"/>
    <w:rsid w:val="00A725AC"/>
    <w:rsid w:val="00A72D3D"/>
    <w:rsid w:val="00A73696"/>
    <w:rsid w:val="00A73758"/>
    <w:rsid w:val="00A73EBA"/>
    <w:rsid w:val="00A753C7"/>
    <w:rsid w:val="00A754B4"/>
    <w:rsid w:val="00A76665"/>
    <w:rsid w:val="00A76749"/>
    <w:rsid w:val="00A76CA0"/>
    <w:rsid w:val="00A803AF"/>
    <w:rsid w:val="00A80717"/>
    <w:rsid w:val="00A807C1"/>
    <w:rsid w:val="00A82658"/>
    <w:rsid w:val="00A83374"/>
    <w:rsid w:val="00A833EA"/>
    <w:rsid w:val="00A84800"/>
    <w:rsid w:val="00A85036"/>
    <w:rsid w:val="00A872A4"/>
    <w:rsid w:val="00A930F4"/>
    <w:rsid w:val="00A94101"/>
    <w:rsid w:val="00A96172"/>
    <w:rsid w:val="00A96D52"/>
    <w:rsid w:val="00A97C5F"/>
    <w:rsid w:val="00AA0FEA"/>
    <w:rsid w:val="00AA25CE"/>
    <w:rsid w:val="00AA4386"/>
    <w:rsid w:val="00AA4895"/>
    <w:rsid w:val="00AA52E9"/>
    <w:rsid w:val="00AB0BAD"/>
    <w:rsid w:val="00AB0D6A"/>
    <w:rsid w:val="00AB17F0"/>
    <w:rsid w:val="00AB43B3"/>
    <w:rsid w:val="00AB49B9"/>
    <w:rsid w:val="00AB501D"/>
    <w:rsid w:val="00AB758A"/>
    <w:rsid w:val="00AC027E"/>
    <w:rsid w:val="00AC05AB"/>
    <w:rsid w:val="00AC1E7E"/>
    <w:rsid w:val="00AC2CEC"/>
    <w:rsid w:val="00AC507D"/>
    <w:rsid w:val="00AC66E4"/>
    <w:rsid w:val="00AD0118"/>
    <w:rsid w:val="00AD04F2"/>
    <w:rsid w:val="00AD1093"/>
    <w:rsid w:val="00AD2B8F"/>
    <w:rsid w:val="00AD3370"/>
    <w:rsid w:val="00AD4578"/>
    <w:rsid w:val="00AD5FFC"/>
    <w:rsid w:val="00AD68E9"/>
    <w:rsid w:val="00AD6C24"/>
    <w:rsid w:val="00AD761F"/>
    <w:rsid w:val="00AE56C0"/>
    <w:rsid w:val="00AE6CE1"/>
    <w:rsid w:val="00AF35FB"/>
    <w:rsid w:val="00AF3956"/>
    <w:rsid w:val="00AF6221"/>
    <w:rsid w:val="00AF7ACC"/>
    <w:rsid w:val="00B00914"/>
    <w:rsid w:val="00B02A8E"/>
    <w:rsid w:val="00B04E50"/>
    <w:rsid w:val="00B052EE"/>
    <w:rsid w:val="00B07744"/>
    <w:rsid w:val="00B07CD4"/>
    <w:rsid w:val="00B1081F"/>
    <w:rsid w:val="00B12079"/>
    <w:rsid w:val="00B1231D"/>
    <w:rsid w:val="00B1504B"/>
    <w:rsid w:val="00B1654D"/>
    <w:rsid w:val="00B21A7D"/>
    <w:rsid w:val="00B2496B"/>
    <w:rsid w:val="00B24F79"/>
    <w:rsid w:val="00B27499"/>
    <w:rsid w:val="00B3010D"/>
    <w:rsid w:val="00B3026E"/>
    <w:rsid w:val="00B32817"/>
    <w:rsid w:val="00B33EF5"/>
    <w:rsid w:val="00B34B31"/>
    <w:rsid w:val="00B35151"/>
    <w:rsid w:val="00B35985"/>
    <w:rsid w:val="00B364C8"/>
    <w:rsid w:val="00B403CC"/>
    <w:rsid w:val="00B4282D"/>
    <w:rsid w:val="00B433F2"/>
    <w:rsid w:val="00B451B9"/>
    <w:rsid w:val="00B458E8"/>
    <w:rsid w:val="00B47168"/>
    <w:rsid w:val="00B47940"/>
    <w:rsid w:val="00B50C2F"/>
    <w:rsid w:val="00B5397B"/>
    <w:rsid w:val="00B53EE9"/>
    <w:rsid w:val="00B53F9A"/>
    <w:rsid w:val="00B54BED"/>
    <w:rsid w:val="00B54D85"/>
    <w:rsid w:val="00B57EFF"/>
    <w:rsid w:val="00B6183E"/>
    <w:rsid w:val="00B62809"/>
    <w:rsid w:val="00B64686"/>
    <w:rsid w:val="00B70D66"/>
    <w:rsid w:val="00B72F2A"/>
    <w:rsid w:val="00B74595"/>
    <w:rsid w:val="00B74716"/>
    <w:rsid w:val="00B75B4E"/>
    <w:rsid w:val="00B7675A"/>
    <w:rsid w:val="00B771B3"/>
    <w:rsid w:val="00B771EE"/>
    <w:rsid w:val="00B81898"/>
    <w:rsid w:val="00B82DED"/>
    <w:rsid w:val="00B84966"/>
    <w:rsid w:val="00B8606B"/>
    <w:rsid w:val="00B86CE6"/>
    <w:rsid w:val="00B878E7"/>
    <w:rsid w:val="00B879CC"/>
    <w:rsid w:val="00B95F2D"/>
    <w:rsid w:val="00B96FBE"/>
    <w:rsid w:val="00B97278"/>
    <w:rsid w:val="00B97557"/>
    <w:rsid w:val="00B97943"/>
    <w:rsid w:val="00B97F51"/>
    <w:rsid w:val="00BA1D0B"/>
    <w:rsid w:val="00BA233C"/>
    <w:rsid w:val="00BA24DF"/>
    <w:rsid w:val="00BA2B50"/>
    <w:rsid w:val="00BA35E4"/>
    <w:rsid w:val="00BA5F26"/>
    <w:rsid w:val="00BA6486"/>
    <w:rsid w:val="00BA6972"/>
    <w:rsid w:val="00BB1E0D"/>
    <w:rsid w:val="00BB26C8"/>
    <w:rsid w:val="00BB4D9B"/>
    <w:rsid w:val="00BB73FF"/>
    <w:rsid w:val="00BB7688"/>
    <w:rsid w:val="00BC2936"/>
    <w:rsid w:val="00BC4612"/>
    <w:rsid w:val="00BC64AC"/>
    <w:rsid w:val="00BC6AB5"/>
    <w:rsid w:val="00BC7423"/>
    <w:rsid w:val="00BC79A0"/>
    <w:rsid w:val="00BC7CAC"/>
    <w:rsid w:val="00BD1C8F"/>
    <w:rsid w:val="00BD1CF6"/>
    <w:rsid w:val="00BD66E6"/>
    <w:rsid w:val="00BD6D76"/>
    <w:rsid w:val="00BE1AB5"/>
    <w:rsid w:val="00BE2819"/>
    <w:rsid w:val="00BE3A73"/>
    <w:rsid w:val="00BE56B3"/>
    <w:rsid w:val="00BE676D"/>
    <w:rsid w:val="00BF04E8"/>
    <w:rsid w:val="00BF16BF"/>
    <w:rsid w:val="00BF21EB"/>
    <w:rsid w:val="00BF4D1F"/>
    <w:rsid w:val="00BF76BE"/>
    <w:rsid w:val="00C01908"/>
    <w:rsid w:val="00C02A73"/>
    <w:rsid w:val="00C04ADF"/>
    <w:rsid w:val="00C04C10"/>
    <w:rsid w:val="00C063D2"/>
    <w:rsid w:val="00C06B62"/>
    <w:rsid w:val="00C07FD9"/>
    <w:rsid w:val="00C1053C"/>
    <w:rsid w:val="00C10955"/>
    <w:rsid w:val="00C1130A"/>
    <w:rsid w:val="00C11A5E"/>
    <w:rsid w:val="00C11C4D"/>
    <w:rsid w:val="00C14919"/>
    <w:rsid w:val="00C14B3F"/>
    <w:rsid w:val="00C152F5"/>
    <w:rsid w:val="00C1549B"/>
    <w:rsid w:val="00C15D0E"/>
    <w:rsid w:val="00C160EB"/>
    <w:rsid w:val="00C162C0"/>
    <w:rsid w:val="00C1712C"/>
    <w:rsid w:val="00C20634"/>
    <w:rsid w:val="00C21176"/>
    <w:rsid w:val="00C212E0"/>
    <w:rsid w:val="00C23E16"/>
    <w:rsid w:val="00C24D46"/>
    <w:rsid w:val="00C26966"/>
    <w:rsid w:val="00C27017"/>
    <w:rsid w:val="00C27753"/>
    <w:rsid w:val="00C27E37"/>
    <w:rsid w:val="00C31BA3"/>
    <w:rsid w:val="00C32713"/>
    <w:rsid w:val="00C33113"/>
    <w:rsid w:val="00C34717"/>
    <w:rsid w:val="00C351B8"/>
    <w:rsid w:val="00C410D9"/>
    <w:rsid w:val="00C43C68"/>
    <w:rsid w:val="00C44DB7"/>
    <w:rsid w:val="00C4510A"/>
    <w:rsid w:val="00C45DB5"/>
    <w:rsid w:val="00C47F2E"/>
    <w:rsid w:val="00C506F8"/>
    <w:rsid w:val="00C51529"/>
    <w:rsid w:val="00C52BA6"/>
    <w:rsid w:val="00C5463E"/>
    <w:rsid w:val="00C5502B"/>
    <w:rsid w:val="00C56331"/>
    <w:rsid w:val="00C57957"/>
    <w:rsid w:val="00C57A1A"/>
    <w:rsid w:val="00C57B38"/>
    <w:rsid w:val="00C60BBD"/>
    <w:rsid w:val="00C61A38"/>
    <w:rsid w:val="00C61D7C"/>
    <w:rsid w:val="00C6258F"/>
    <w:rsid w:val="00C62C41"/>
    <w:rsid w:val="00C630DE"/>
    <w:rsid w:val="00C63DF6"/>
    <w:rsid w:val="00C63E58"/>
    <w:rsid w:val="00C63EB4"/>
    <w:rsid w:val="00C6495E"/>
    <w:rsid w:val="00C665A2"/>
    <w:rsid w:val="00C670EE"/>
    <w:rsid w:val="00C67E3B"/>
    <w:rsid w:val="00C71F4C"/>
    <w:rsid w:val="00C73E03"/>
    <w:rsid w:val="00C74EEC"/>
    <w:rsid w:val="00C77B29"/>
    <w:rsid w:val="00C8027A"/>
    <w:rsid w:val="00C84812"/>
    <w:rsid w:val="00C84DF3"/>
    <w:rsid w:val="00C87039"/>
    <w:rsid w:val="00C8718B"/>
    <w:rsid w:val="00C872E4"/>
    <w:rsid w:val="00C878D9"/>
    <w:rsid w:val="00C90311"/>
    <w:rsid w:val="00C90AEE"/>
    <w:rsid w:val="00C91647"/>
    <w:rsid w:val="00C91C26"/>
    <w:rsid w:val="00C9641B"/>
    <w:rsid w:val="00C971D0"/>
    <w:rsid w:val="00CA2BB2"/>
    <w:rsid w:val="00CA435D"/>
    <w:rsid w:val="00CA47AA"/>
    <w:rsid w:val="00CA519D"/>
    <w:rsid w:val="00CA53B8"/>
    <w:rsid w:val="00CA5C89"/>
    <w:rsid w:val="00CA6E58"/>
    <w:rsid w:val="00CA73D5"/>
    <w:rsid w:val="00CA7C7B"/>
    <w:rsid w:val="00CB152D"/>
    <w:rsid w:val="00CB2158"/>
    <w:rsid w:val="00CB2FC9"/>
    <w:rsid w:val="00CB5068"/>
    <w:rsid w:val="00CB5423"/>
    <w:rsid w:val="00CB6A15"/>
    <w:rsid w:val="00CB7D2B"/>
    <w:rsid w:val="00CC1C87"/>
    <w:rsid w:val="00CC3000"/>
    <w:rsid w:val="00CC4859"/>
    <w:rsid w:val="00CC7A35"/>
    <w:rsid w:val="00CD072A"/>
    <w:rsid w:val="00CD1070"/>
    <w:rsid w:val="00CD1DDA"/>
    <w:rsid w:val="00CD2E92"/>
    <w:rsid w:val="00CD378F"/>
    <w:rsid w:val="00CD40B1"/>
    <w:rsid w:val="00CD4792"/>
    <w:rsid w:val="00CD51E0"/>
    <w:rsid w:val="00CD57D9"/>
    <w:rsid w:val="00CD6EF0"/>
    <w:rsid w:val="00CD729F"/>
    <w:rsid w:val="00CD7F73"/>
    <w:rsid w:val="00CE26C5"/>
    <w:rsid w:val="00CE2CDD"/>
    <w:rsid w:val="00CE36AF"/>
    <w:rsid w:val="00CE47F3"/>
    <w:rsid w:val="00CE54DD"/>
    <w:rsid w:val="00CE5881"/>
    <w:rsid w:val="00CE6133"/>
    <w:rsid w:val="00CF09A7"/>
    <w:rsid w:val="00CF0DA5"/>
    <w:rsid w:val="00CF26E3"/>
    <w:rsid w:val="00CF42FB"/>
    <w:rsid w:val="00CF4911"/>
    <w:rsid w:val="00CF4CD9"/>
    <w:rsid w:val="00CF5D31"/>
    <w:rsid w:val="00CF5F3B"/>
    <w:rsid w:val="00CF7733"/>
    <w:rsid w:val="00CF791A"/>
    <w:rsid w:val="00D00513"/>
    <w:rsid w:val="00D00D7D"/>
    <w:rsid w:val="00D030AE"/>
    <w:rsid w:val="00D06A61"/>
    <w:rsid w:val="00D1007A"/>
    <w:rsid w:val="00D139C8"/>
    <w:rsid w:val="00D14A3C"/>
    <w:rsid w:val="00D17374"/>
    <w:rsid w:val="00D17F81"/>
    <w:rsid w:val="00D200B7"/>
    <w:rsid w:val="00D22EDE"/>
    <w:rsid w:val="00D2569C"/>
    <w:rsid w:val="00D2758C"/>
    <w:rsid w:val="00D275CA"/>
    <w:rsid w:val="00D2789B"/>
    <w:rsid w:val="00D30365"/>
    <w:rsid w:val="00D3045F"/>
    <w:rsid w:val="00D3052D"/>
    <w:rsid w:val="00D33A7D"/>
    <w:rsid w:val="00D345AB"/>
    <w:rsid w:val="00D41566"/>
    <w:rsid w:val="00D424D8"/>
    <w:rsid w:val="00D42E53"/>
    <w:rsid w:val="00D452F4"/>
    <w:rsid w:val="00D458EC"/>
    <w:rsid w:val="00D464E7"/>
    <w:rsid w:val="00D466BB"/>
    <w:rsid w:val="00D501B0"/>
    <w:rsid w:val="00D51A35"/>
    <w:rsid w:val="00D52582"/>
    <w:rsid w:val="00D531D0"/>
    <w:rsid w:val="00D53260"/>
    <w:rsid w:val="00D54293"/>
    <w:rsid w:val="00D56A0E"/>
    <w:rsid w:val="00D56E45"/>
    <w:rsid w:val="00D57267"/>
    <w:rsid w:val="00D577A6"/>
    <w:rsid w:val="00D57AD3"/>
    <w:rsid w:val="00D6024D"/>
    <w:rsid w:val="00D62F25"/>
    <w:rsid w:val="00D635FE"/>
    <w:rsid w:val="00D64A13"/>
    <w:rsid w:val="00D66A7B"/>
    <w:rsid w:val="00D711E4"/>
    <w:rsid w:val="00D71203"/>
    <w:rsid w:val="00D729DE"/>
    <w:rsid w:val="00D732EF"/>
    <w:rsid w:val="00D74FC7"/>
    <w:rsid w:val="00D75B6A"/>
    <w:rsid w:val="00D7747F"/>
    <w:rsid w:val="00D777BB"/>
    <w:rsid w:val="00D778DF"/>
    <w:rsid w:val="00D82442"/>
    <w:rsid w:val="00D837AD"/>
    <w:rsid w:val="00D84BDA"/>
    <w:rsid w:val="00D86D9E"/>
    <w:rsid w:val="00D87013"/>
    <w:rsid w:val="00D876A8"/>
    <w:rsid w:val="00D87F26"/>
    <w:rsid w:val="00D913F0"/>
    <w:rsid w:val="00D93063"/>
    <w:rsid w:val="00D933B0"/>
    <w:rsid w:val="00D93BD7"/>
    <w:rsid w:val="00D951FC"/>
    <w:rsid w:val="00D977E8"/>
    <w:rsid w:val="00D97B16"/>
    <w:rsid w:val="00DA08C6"/>
    <w:rsid w:val="00DA119B"/>
    <w:rsid w:val="00DA1B8C"/>
    <w:rsid w:val="00DA3964"/>
    <w:rsid w:val="00DA6091"/>
    <w:rsid w:val="00DA63AD"/>
    <w:rsid w:val="00DB1C89"/>
    <w:rsid w:val="00DB3533"/>
    <w:rsid w:val="00DB3763"/>
    <w:rsid w:val="00DB388C"/>
    <w:rsid w:val="00DB4029"/>
    <w:rsid w:val="00DB5F4D"/>
    <w:rsid w:val="00DB66F2"/>
    <w:rsid w:val="00DB675B"/>
    <w:rsid w:val="00DB6DA5"/>
    <w:rsid w:val="00DB7B50"/>
    <w:rsid w:val="00DC076B"/>
    <w:rsid w:val="00DC186F"/>
    <w:rsid w:val="00DC211E"/>
    <w:rsid w:val="00DC2172"/>
    <w:rsid w:val="00DC252F"/>
    <w:rsid w:val="00DC5734"/>
    <w:rsid w:val="00DC6050"/>
    <w:rsid w:val="00DC6445"/>
    <w:rsid w:val="00DD1541"/>
    <w:rsid w:val="00DD1D5A"/>
    <w:rsid w:val="00DD35E1"/>
    <w:rsid w:val="00DD43EA"/>
    <w:rsid w:val="00DD730C"/>
    <w:rsid w:val="00DD7D8A"/>
    <w:rsid w:val="00DD7EF1"/>
    <w:rsid w:val="00DE2A23"/>
    <w:rsid w:val="00DE3B3A"/>
    <w:rsid w:val="00DE678F"/>
    <w:rsid w:val="00DE6F44"/>
    <w:rsid w:val="00DE747F"/>
    <w:rsid w:val="00DE7C3D"/>
    <w:rsid w:val="00DF1B58"/>
    <w:rsid w:val="00DF2416"/>
    <w:rsid w:val="00DF259D"/>
    <w:rsid w:val="00DF2BD9"/>
    <w:rsid w:val="00DF3A47"/>
    <w:rsid w:val="00DF4200"/>
    <w:rsid w:val="00DF5D3E"/>
    <w:rsid w:val="00E009DA"/>
    <w:rsid w:val="00E0128C"/>
    <w:rsid w:val="00E037D9"/>
    <w:rsid w:val="00E04927"/>
    <w:rsid w:val="00E05ABD"/>
    <w:rsid w:val="00E0613B"/>
    <w:rsid w:val="00E0795A"/>
    <w:rsid w:val="00E104A0"/>
    <w:rsid w:val="00E11520"/>
    <w:rsid w:val="00E11A48"/>
    <w:rsid w:val="00E11C26"/>
    <w:rsid w:val="00E125E4"/>
    <w:rsid w:val="00E130EB"/>
    <w:rsid w:val="00E1491C"/>
    <w:rsid w:val="00E14F16"/>
    <w:rsid w:val="00E162CD"/>
    <w:rsid w:val="00E17FA5"/>
    <w:rsid w:val="00E21BFE"/>
    <w:rsid w:val="00E21C88"/>
    <w:rsid w:val="00E223AC"/>
    <w:rsid w:val="00E22E92"/>
    <w:rsid w:val="00E245EC"/>
    <w:rsid w:val="00E266AC"/>
    <w:rsid w:val="00E26930"/>
    <w:rsid w:val="00E27257"/>
    <w:rsid w:val="00E27F4F"/>
    <w:rsid w:val="00E30741"/>
    <w:rsid w:val="00E33C65"/>
    <w:rsid w:val="00E35B3E"/>
    <w:rsid w:val="00E449D0"/>
    <w:rsid w:val="00E44A34"/>
    <w:rsid w:val="00E4506A"/>
    <w:rsid w:val="00E46E15"/>
    <w:rsid w:val="00E50172"/>
    <w:rsid w:val="00E5169E"/>
    <w:rsid w:val="00E5281C"/>
    <w:rsid w:val="00E5315F"/>
    <w:rsid w:val="00E53F99"/>
    <w:rsid w:val="00E541FC"/>
    <w:rsid w:val="00E54BE2"/>
    <w:rsid w:val="00E552E2"/>
    <w:rsid w:val="00E554AB"/>
    <w:rsid w:val="00E5646C"/>
    <w:rsid w:val="00E56510"/>
    <w:rsid w:val="00E609B0"/>
    <w:rsid w:val="00E62EA8"/>
    <w:rsid w:val="00E67A6E"/>
    <w:rsid w:val="00E70096"/>
    <w:rsid w:val="00E71B43"/>
    <w:rsid w:val="00E7332E"/>
    <w:rsid w:val="00E74C70"/>
    <w:rsid w:val="00E81612"/>
    <w:rsid w:val="00E818F8"/>
    <w:rsid w:val="00E82BD7"/>
    <w:rsid w:val="00E83F2B"/>
    <w:rsid w:val="00E859E3"/>
    <w:rsid w:val="00E85D8A"/>
    <w:rsid w:val="00E868C5"/>
    <w:rsid w:val="00E86A1C"/>
    <w:rsid w:val="00E86DEE"/>
    <w:rsid w:val="00E87957"/>
    <w:rsid w:val="00E87D18"/>
    <w:rsid w:val="00E87D62"/>
    <w:rsid w:val="00E90F5F"/>
    <w:rsid w:val="00E939EA"/>
    <w:rsid w:val="00E93C1E"/>
    <w:rsid w:val="00E95B0E"/>
    <w:rsid w:val="00E95EC0"/>
    <w:rsid w:val="00E97333"/>
    <w:rsid w:val="00E973B9"/>
    <w:rsid w:val="00E97E3D"/>
    <w:rsid w:val="00EA46DD"/>
    <w:rsid w:val="00EA486E"/>
    <w:rsid w:val="00EA4FA3"/>
    <w:rsid w:val="00EA5578"/>
    <w:rsid w:val="00EB001B"/>
    <w:rsid w:val="00EB3082"/>
    <w:rsid w:val="00EB555C"/>
    <w:rsid w:val="00EB6C33"/>
    <w:rsid w:val="00EB7D34"/>
    <w:rsid w:val="00EC082A"/>
    <w:rsid w:val="00EC148A"/>
    <w:rsid w:val="00EC1593"/>
    <w:rsid w:val="00EC1DEA"/>
    <w:rsid w:val="00EC2443"/>
    <w:rsid w:val="00EC6D3A"/>
    <w:rsid w:val="00EC6F62"/>
    <w:rsid w:val="00ED2EA2"/>
    <w:rsid w:val="00ED5E04"/>
    <w:rsid w:val="00ED6019"/>
    <w:rsid w:val="00ED7830"/>
    <w:rsid w:val="00EE2BFF"/>
    <w:rsid w:val="00EE3909"/>
    <w:rsid w:val="00EE39CB"/>
    <w:rsid w:val="00EF0114"/>
    <w:rsid w:val="00EF1C85"/>
    <w:rsid w:val="00EF4205"/>
    <w:rsid w:val="00EF461E"/>
    <w:rsid w:val="00EF466E"/>
    <w:rsid w:val="00EF5939"/>
    <w:rsid w:val="00EF621A"/>
    <w:rsid w:val="00EF7B9B"/>
    <w:rsid w:val="00F01714"/>
    <w:rsid w:val="00F0258F"/>
    <w:rsid w:val="00F02D06"/>
    <w:rsid w:val="00F030E7"/>
    <w:rsid w:val="00F033CF"/>
    <w:rsid w:val="00F03D9F"/>
    <w:rsid w:val="00F056E5"/>
    <w:rsid w:val="00F05C86"/>
    <w:rsid w:val="00F06FDD"/>
    <w:rsid w:val="00F10819"/>
    <w:rsid w:val="00F11219"/>
    <w:rsid w:val="00F141FF"/>
    <w:rsid w:val="00F14645"/>
    <w:rsid w:val="00F16F35"/>
    <w:rsid w:val="00F17559"/>
    <w:rsid w:val="00F1769A"/>
    <w:rsid w:val="00F2229D"/>
    <w:rsid w:val="00F24103"/>
    <w:rsid w:val="00F253F9"/>
    <w:rsid w:val="00F25ABB"/>
    <w:rsid w:val="00F266F0"/>
    <w:rsid w:val="00F26F37"/>
    <w:rsid w:val="00F26F62"/>
    <w:rsid w:val="00F270B3"/>
    <w:rsid w:val="00F27963"/>
    <w:rsid w:val="00F27B05"/>
    <w:rsid w:val="00F30103"/>
    <w:rsid w:val="00F30446"/>
    <w:rsid w:val="00F32DB4"/>
    <w:rsid w:val="00F4135D"/>
    <w:rsid w:val="00F41B28"/>
    <w:rsid w:val="00F41F1B"/>
    <w:rsid w:val="00F46BD9"/>
    <w:rsid w:val="00F4788D"/>
    <w:rsid w:val="00F4797B"/>
    <w:rsid w:val="00F51085"/>
    <w:rsid w:val="00F51304"/>
    <w:rsid w:val="00F5143A"/>
    <w:rsid w:val="00F520D2"/>
    <w:rsid w:val="00F52522"/>
    <w:rsid w:val="00F53991"/>
    <w:rsid w:val="00F602A0"/>
    <w:rsid w:val="00F60BE0"/>
    <w:rsid w:val="00F6280E"/>
    <w:rsid w:val="00F656E1"/>
    <w:rsid w:val="00F666EC"/>
    <w:rsid w:val="00F67F2D"/>
    <w:rsid w:val="00F7050A"/>
    <w:rsid w:val="00F71012"/>
    <w:rsid w:val="00F722C7"/>
    <w:rsid w:val="00F72967"/>
    <w:rsid w:val="00F75533"/>
    <w:rsid w:val="00F77ECD"/>
    <w:rsid w:val="00F8036D"/>
    <w:rsid w:val="00F8054C"/>
    <w:rsid w:val="00F809DC"/>
    <w:rsid w:val="00F839B1"/>
    <w:rsid w:val="00F86EB0"/>
    <w:rsid w:val="00F87592"/>
    <w:rsid w:val="00F878CB"/>
    <w:rsid w:val="00F87BDA"/>
    <w:rsid w:val="00F929A5"/>
    <w:rsid w:val="00F943EB"/>
    <w:rsid w:val="00F94489"/>
    <w:rsid w:val="00F9689E"/>
    <w:rsid w:val="00FA0E0F"/>
    <w:rsid w:val="00FA154B"/>
    <w:rsid w:val="00FA3811"/>
    <w:rsid w:val="00FA3A3D"/>
    <w:rsid w:val="00FA3B9F"/>
    <w:rsid w:val="00FA3F06"/>
    <w:rsid w:val="00FA4A26"/>
    <w:rsid w:val="00FA7000"/>
    <w:rsid w:val="00FA7084"/>
    <w:rsid w:val="00FA7BEF"/>
    <w:rsid w:val="00FA7C96"/>
    <w:rsid w:val="00FB1105"/>
    <w:rsid w:val="00FB18D3"/>
    <w:rsid w:val="00FB1929"/>
    <w:rsid w:val="00FB30BA"/>
    <w:rsid w:val="00FB5FD9"/>
    <w:rsid w:val="00FB6264"/>
    <w:rsid w:val="00FB6713"/>
    <w:rsid w:val="00FB7FFE"/>
    <w:rsid w:val="00FC08C2"/>
    <w:rsid w:val="00FC2DAC"/>
    <w:rsid w:val="00FC5459"/>
    <w:rsid w:val="00FC683B"/>
    <w:rsid w:val="00FD1398"/>
    <w:rsid w:val="00FD33AB"/>
    <w:rsid w:val="00FD3BA4"/>
    <w:rsid w:val="00FD4724"/>
    <w:rsid w:val="00FD4A68"/>
    <w:rsid w:val="00FD68ED"/>
    <w:rsid w:val="00FD7E00"/>
    <w:rsid w:val="00FE03F9"/>
    <w:rsid w:val="00FE2181"/>
    <w:rsid w:val="00FE2824"/>
    <w:rsid w:val="00FE2B44"/>
    <w:rsid w:val="00FE2EA5"/>
    <w:rsid w:val="00FE2F0E"/>
    <w:rsid w:val="00FE346D"/>
    <w:rsid w:val="00FE53F2"/>
    <w:rsid w:val="00FE661F"/>
    <w:rsid w:val="00FE67E9"/>
    <w:rsid w:val="00FF0400"/>
    <w:rsid w:val="00FF3D6B"/>
    <w:rsid w:val="00FF4FFD"/>
    <w:rsid w:val="00FF5407"/>
    <w:rsid w:val="00FF5B44"/>
    <w:rsid w:val="00FF7E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4CB8B2"/>
  <w15:docId w15:val="{649D877F-9BED-487D-AAD2-D52E3D816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1AB5"/>
    <w:rPr>
      <w:rFonts w:ascii="Times New Roman" w:eastAsia="Times New Roman" w:hAnsi="Times New Roman"/>
      <w:sz w:val="24"/>
      <w:szCs w:val="24"/>
    </w:rPr>
  </w:style>
  <w:style w:type="paragraph" w:styleId="Heading1">
    <w:name w:val="heading 1"/>
    <w:basedOn w:val="Normal"/>
    <w:next w:val="BodyTextL25"/>
    <w:link w:val="Heading1Char"/>
    <w:uiPriority w:val="9"/>
    <w:unhideWhenUsed/>
    <w:qFormat/>
    <w:rsid w:val="002B0485"/>
    <w:pPr>
      <w:keepNext/>
      <w:keepLines/>
      <w:numPr>
        <w:numId w:val="3"/>
      </w:numPr>
      <w:spacing w:before="240" w:after="120"/>
      <w:outlineLvl w:val="0"/>
    </w:pPr>
    <w:rPr>
      <w:rFonts w:ascii="Arial" w:hAnsi="Arial"/>
      <w:b/>
      <w:bCs/>
      <w:noProof/>
      <w:sz w:val="26"/>
      <w:szCs w:val="26"/>
    </w:rPr>
  </w:style>
  <w:style w:type="paragraph" w:styleId="Heading2">
    <w:name w:val="heading 2"/>
    <w:basedOn w:val="Normal"/>
    <w:next w:val="BodyTextL25"/>
    <w:link w:val="Heading2Char"/>
    <w:uiPriority w:val="9"/>
    <w:unhideWhenUsed/>
    <w:qFormat/>
    <w:rsid w:val="005677A2"/>
    <w:pPr>
      <w:keepNext/>
      <w:numPr>
        <w:ilvl w:val="1"/>
        <w:numId w:val="3"/>
      </w:numPr>
      <w:spacing w:before="240" w:after="120"/>
      <w:outlineLvl w:val="1"/>
    </w:pPr>
    <w:rPr>
      <w:rFonts w:ascii="Arial" w:hAnsi="Arial"/>
      <w:b/>
      <w:bCs/>
      <w:sz w:val="26"/>
      <w:szCs w:val="26"/>
    </w:rPr>
  </w:style>
  <w:style w:type="paragraph" w:styleId="Heading3">
    <w:name w:val="heading 3"/>
    <w:basedOn w:val="Normal"/>
    <w:next w:val="Normal"/>
    <w:link w:val="Heading3Char"/>
    <w:unhideWhenUsed/>
    <w:qFormat/>
    <w:rsid w:val="005677A2"/>
    <w:pPr>
      <w:keepNext/>
      <w:numPr>
        <w:ilvl w:val="2"/>
        <w:numId w:val="3"/>
      </w:numPr>
      <w:spacing w:before="240" w:after="120"/>
      <w:outlineLvl w:val="2"/>
    </w:pPr>
    <w:rPr>
      <w:rFonts w:ascii="Arial" w:hAnsi="Arial"/>
      <w:b/>
      <w:bCs/>
      <w:szCs w:val="26"/>
    </w:rPr>
  </w:style>
  <w:style w:type="paragraph" w:styleId="Heading4">
    <w:name w:val="heading 4"/>
    <w:basedOn w:val="BodyTextL25"/>
    <w:next w:val="BodyTextL25"/>
    <w:link w:val="Heading4Char"/>
    <w:unhideWhenUsed/>
    <w:qFormat/>
    <w:rsid w:val="006C6C60"/>
    <w:pPr>
      <w:keepNext/>
      <w:spacing w:before="0" w:after="0"/>
      <w:ind w:left="720"/>
      <w:outlineLvl w:val="3"/>
    </w:pPr>
    <w:rPr>
      <w:bCs/>
      <w:color w:val="FFFFFF" w:themeColor="background1"/>
      <w:sz w:val="6"/>
      <w:szCs w:val="28"/>
    </w:rPr>
  </w:style>
  <w:style w:type="paragraph" w:styleId="Heading5">
    <w:name w:val="heading 5"/>
    <w:basedOn w:val="Normal"/>
    <w:next w:val="Normal"/>
    <w:link w:val="Heading5Char"/>
    <w:unhideWhenUsed/>
    <w:qFormat/>
    <w:rsid w:val="00AB17F0"/>
    <w:pPr>
      <w:spacing w:before="240"/>
      <w:outlineLvl w:val="4"/>
    </w:pPr>
    <w:rPr>
      <w:rFonts w:ascii="Arial" w:hAnsi="Arial"/>
      <w:b/>
      <w:bCs/>
      <w:i/>
      <w:iCs/>
      <w:sz w:val="26"/>
      <w:szCs w:val="26"/>
    </w:rPr>
  </w:style>
  <w:style w:type="paragraph" w:styleId="Heading6">
    <w:name w:val="heading 6"/>
    <w:basedOn w:val="Normal"/>
    <w:next w:val="Normal"/>
    <w:link w:val="Heading6Char"/>
    <w:unhideWhenUsed/>
    <w:qFormat/>
    <w:rsid w:val="00797F58"/>
    <w:pPr>
      <w:spacing w:before="240"/>
      <w:outlineLvl w:val="5"/>
    </w:pPr>
    <w:rPr>
      <w:rFonts w:ascii="Arial" w:hAnsi="Arial"/>
      <w:b/>
      <w:bCs/>
    </w:rPr>
  </w:style>
  <w:style w:type="paragraph" w:styleId="Heading7">
    <w:name w:val="heading 7"/>
    <w:basedOn w:val="Normal"/>
    <w:next w:val="Normal"/>
    <w:link w:val="Heading7Char"/>
    <w:semiHidden/>
    <w:unhideWhenUsed/>
    <w:qFormat/>
    <w:rsid w:val="00231DCA"/>
    <w:pPr>
      <w:spacing w:before="240"/>
      <w:outlineLvl w:val="6"/>
    </w:pPr>
    <w:rPr>
      <w:sz w:val="20"/>
    </w:rPr>
  </w:style>
  <w:style w:type="paragraph" w:styleId="Heading8">
    <w:name w:val="heading 8"/>
    <w:basedOn w:val="Normal"/>
    <w:next w:val="Normal"/>
    <w:link w:val="Heading8Char"/>
    <w:semiHidden/>
    <w:unhideWhenUsed/>
    <w:qFormat/>
    <w:rsid w:val="00231DCA"/>
    <w:pPr>
      <w:spacing w:before="240"/>
      <w:outlineLvl w:val="7"/>
    </w:pPr>
    <w:rPr>
      <w:i/>
      <w:iCs/>
      <w:sz w:val="20"/>
    </w:rPr>
  </w:style>
  <w:style w:type="paragraph" w:styleId="Heading9">
    <w:name w:val="heading 9"/>
    <w:basedOn w:val="Normal"/>
    <w:next w:val="Normal"/>
    <w:link w:val="Heading9Char"/>
    <w:semiHidden/>
    <w:unhideWhenUsed/>
    <w:qFormat/>
    <w:rsid w:val="00231DCA"/>
    <w:pPr>
      <w:spacing w:before="24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B0485"/>
    <w:rPr>
      <w:rFonts w:eastAsia="Times New Roman"/>
      <w:b/>
      <w:bCs/>
      <w:noProof/>
      <w:sz w:val="26"/>
      <w:szCs w:val="26"/>
    </w:rPr>
  </w:style>
  <w:style w:type="character" w:customStyle="1" w:styleId="Heading2Char">
    <w:name w:val="Heading 2 Char"/>
    <w:link w:val="Heading2"/>
    <w:uiPriority w:val="9"/>
    <w:rsid w:val="005677A2"/>
    <w:rPr>
      <w:rFonts w:eastAsia="Times New Roman"/>
      <w:b/>
      <w:bCs/>
      <w:sz w:val="26"/>
      <w:szCs w:val="26"/>
    </w:rPr>
  </w:style>
  <w:style w:type="paragraph" w:customStyle="1" w:styleId="ClientNote">
    <w:name w:val="Client Note"/>
    <w:basedOn w:val="Normal"/>
    <w:next w:val="Normal"/>
    <w:autoRedefine/>
    <w:semiHidden/>
    <w:unhideWhenUsed/>
    <w:qFormat/>
    <w:rsid w:val="003C7902"/>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6C6C60"/>
    <w:pPr>
      <w:spacing w:after="360"/>
      <w:ind w:left="720"/>
    </w:pPr>
    <w:rPr>
      <w:color w:val="FFFFFF" w:themeColor="background1"/>
    </w:rPr>
  </w:style>
  <w:style w:type="paragraph" w:styleId="Header">
    <w:name w:val="header"/>
    <w:basedOn w:val="Normal"/>
    <w:link w:val="HeaderChar"/>
    <w:uiPriority w:val="99"/>
    <w:unhideWhenUsed/>
    <w:rsid w:val="008402F2"/>
    <w:pPr>
      <w:tabs>
        <w:tab w:val="center" w:pos="4680"/>
        <w:tab w:val="right" w:pos="9360"/>
      </w:tabs>
    </w:pPr>
  </w:style>
  <w:style w:type="character" w:customStyle="1" w:styleId="HeaderChar">
    <w:name w:val="Header Char"/>
    <w:basedOn w:val="DefaultParagraphFont"/>
    <w:link w:val="Header"/>
    <w:uiPriority w:val="99"/>
    <w:rsid w:val="008402F2"/>
    <w:rPr>
      <w:sz w:val="22"/>
      <w:szCs w:val="22"/>
    </w:rPr>
  </w:style>
  <w:style w:type="paragraph" w:styleId="Footer">
    <w:name w:val="footer"/>
    <w:basedOn w:val="Normal"/>
    <w:link w:val="FooterChar"/>
    <w:autoRedefine/>
    <w:uiPriority w:val="99"/>
    <w:unhideWhenUsed/>
    <w:rsid w:val="003F6013"/>
    <w:pPr>
      <w:tabs>
        <w:tab w:val="right" w:pos="10080"/>
        <w:tab w:val="right" w:pos="10800"/>
      </w:tabs>
    </w:pPr>
    <w:rPr>
      <w:sz w:val="16"/>
    </w:rPr>
  </w:style>
  <w:style w:type="character" w:customStyle="1" w:styleId="FooterChar">
    <w:name w:val="Footer Char"/>
    <w:link w:val="Footer"/>
    <w:uiPriority w:val="99"/>
    <w:rsid w:val="003F6013"/>
    <w:rPr>
      <w:sz w:val="16"/>
      <w:szCs w:val="22"/>
    </w:rPr>
  </w:style>
  <w:style w:type="paragraph" w:styleId="BalloonText">
    <w:name w:val="Balloon Text"/>
    <w:basedOn w:val="Normal"/>
    <w:link w:val="BalloonTextChar"/>
    <w:uiPriority w:val="99"/>
    <w:semiHidden/>
    <w:unhideWhenUsed/>
    <w:rsid w:val="0090659A"/>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9E763F"/>
    <w:pPr>
      <w:numPr>
        <w:numId w:val="1"/>
      </w:numPr>
    </w:pPr>
  </w:style>
  <w:style w:type="paragraph" w:customStyle="1" w:styleId="Bulletlevel2">
    <w:name w:val="Bullet level 2"/>
    <w:basedOn w:val="BodyTextL25"/>
    <w:qFormat/>
    <w:rsid w:val="0036440C"/>
    <w:pPr>
      <w:numPr>
        <w:numId w:val="4"/>
      </w:numPr>
      <w:ind w:left="1080"/>
    </w:pPr>
  </w:style>
  <w:style w:type="paragraph" w:customStyle="1" w:styleId="InstNoteRed">
    <w:name w:val="Inst Note Red"/>
    <w:basedOn w:val="Normal"/>
    <w:qFormat/>
    <w:rsid w:val="00D030AE"/>
    <w:rPr>
      <w:color w:val="EE0000"/>
      <w:sz w:val="20"/>
    </w:rPr>
  </w:style>
  <w:style w:type="paragraph" w:customStyle="1" w:styleId="ConfigWindow">
    <w:name w:val="Config Window"/>
    <w:basedOn w:val="BodyText"/>
    <w:next w:val="BodyTextL25"/>
    <w:qFormat/>
    <w:rsid w:val="006C6C60"/>
    <w:pPr>
      <w:spacing w:before="0" w:after="0"/>
    </w:pPr>
    <w:rPr>
      <w:i/>
      <w:color w:val="FFFFFF" w:themeColor="background1"/>
      <w:sz w:val="6"/>
    </w:rPr>
  </w:style>
  <w:style w:type="paragraph" w:customStyle="1" w:styleId="SubStepAlpha">
    <w:name w:val="SubStep Alpha"/>
    <w:basedOn w:val="BodyTextL25"/>
    <w:qFormat/>
    <w:rsid w:val="006A449F"/>
    <w:pPr>
      <w:numPr>
        <w:ilvl w:val="3"/>
        <w:numId w:val="3"/>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E818F8"/>
    <w:pPr>
      <w:spacing w:before="120" w:after="120"/>
      <w:ind w:left="720"/>
    </w:pPr>
    <w:rPr>
      <w:rFonts w:ascii="Arial" w:hAnsi="Arial"/>
      <w:sz w:val="20"/>
    </w:rPr>
  </w:style>
  <w:style w:type="paragraph" w:customStyle="1" w:styleId="BodyTextL25">
    <w:name w:val="Body Text L25"/>
    <w:basedOn w:val="Normal"/>
    <w:link w:val="BodyTextL25Char"/>
    <w:qFormat/>
    <w:rsid w:val="00F87BDA"/>
    <w:pPr>
      <w:spacing w:before="120" w:after="120"/>
      <w:ind w:left="360"/>
    </w:pPr>
    <w:rPr>
      <w:rFonts w:ascii="Arial" w:hAnsi="Arial"/>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A930F4"/>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3"/>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343F8"/>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3"/>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unhideWhenUsed/>
    <w:rsid w:val="000B2344"/>
    <w:rPr>
      <w:sz w:val="20"/>
      <w:szCs w:val="20"/>
    </w:rPr>
  </w:style>
  <w:style w:type="character" w:customStyle="1" w:styleId="CommentTextChar">
    <w:name w:val="Comment Text Char"/>
    <w:basedOn w:val="DefaultParagraphFont"/>
    <w:link w:val="CommentText"/>
    <w:uiPriority w:val="99"/>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2"/>
      </w:numPr>
    </w:pPr>
  </w:style>
  <w:style w:type="numbering" w:customStyle="1" w:styleId="SectionList">
    <w:name w:val="Section_List"/>
    <w:basedOn w:val="NoList"/>
    <w:uiPriority w:val="99"/>
    <w:rsid w:val="00596998"/>
    <w:pPr>
      <w:numPr>
        <w:numId w:val="2"/>
      </w:numPr>
    </w:pPr>
  </w:style>
  <w:style w:type="character" w:customStyle="1" w:styleId="Heading4Char">
    <w:name w:val="Heading 4 Char"/>
    <w:basedOn w:val="DefaultParagraphFont"/>
    <w:link w:val="Heading4"/>
    <w:rsid w:val="006C6C60"/>
    <w:rPr>
      <w:rFonts w:eastAsia="Times New Roman"/>
      <w:bCs/>
      <w:color w:val="FFFFFF" w:themeColor="background1"/>
      <w:sz w:val="6"/>
      <w:szCs w:val="28"/>
    </w:rPr>
  </w:style>
  <w:style w:type="character" w:customStyle="1" w:styleId="Heading5Char">
    <w:name w:val="Heading 5 Char"/>
    <w:basedOn w:val="DefaultParagraphFont"/>
    <w:link w:val="Heading5"/>
    <w:rsid w:val="00AB17F0"/>
    <w:rPr>
      <w:rFonts w:eastAsia="Times New Roman"/>
      <w:b/>
      <w:bCs/>
      <w:i/>
      <w:iCs/>
      <w:sz w:val="26"/>
      <w:szCs w:val="26"/>
    </w:rPr>
  </w:style>
  <w:style w:type="character" w:customStyle="1" w:styleId="Heading6Char">
    <w:name w:val="Heading 6 Char"/>
    <w:basedOn w:val="DefaultParagraphFont"/>
    <w:link w:val="Heading6"/>
    <w:rsid w:val="00797F58"/>
    <w:rPr>
      <w:rFonts w:eastAsia="Times New Roman"/>
      <w:b/>
      <w:bCs/>
      <w:sz w:val="24"/>
      <w:szCs w:val="24"/>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5677A2"/>
    <w:rPr>
      <w:rFonts w:eastAsia="Times New Roman"/>
      <w:b/>
      <w:bCs/>
      <w:sz w:val="24"/>
      <w:szCs w:val="26"/>
    </w:rPr>
  </w:style>
  <w:style w:type="paragraph" w:styleId="EndnoteText">
    <w:name w:val="endnote text"/>
    <w:basedOn w:val="Normal"/>
    <w:link w:val="EndnoteTextChar"/>
    <w:semiHidden/>
    <w:rsid w:val="00231DCA"/>
    <w:rPr>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rPr>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ind w:left="240" w:hanging="240"/>
    </w:pPr>
    <w:rPr>
      <w:sz w:val="20"/>
    </w:rPr>
  </w:style>
  <w:style w:type="paragraph" w:styleId="Index2">
    <w:name w:val="index 2"/>
    <w:basedOn w:val="Normal"/>
    <w:next w:val="Normal"/>
    <w:autoRedefine/>
    <w:semiHidden/>
    <w:rsid w:val="00231DCA"/>
    <w:pPr>
      <w:ind w:left="480" w:hanging="240"/>
    </w:pPr>
    <w:rPr>
      <w:sz w:val="20"/>
    </w:rPr>
  </w:style>
  <w:style w:type="paragraph" w:styleId="Index3">
    <w:name w:val="index 3"/>
    <w:basedOn w:val="Normal"/>
    <w:next w:val="Normal"/>
    <w:autoRedefine/>
    <w:semiHidden/>
    <w:rsid w:val="00231DCA"/>
    <w:pPr>
      <w:ind w:left="720" w:hanging="240"/>
    </w:pPr>
    <w:rPr>
      <w:sz w:val="20"/>
    </w:rPr>
  </w:style>
  <w:style w:type="paragraph" w:styleId="Index4">
    <w:name w:val="index 4"/>
    <w:basedOn w:val="Normal"/>
    <w:next w:val="Normal"/>
    <w:autoRedefine/>
    <w:semiHidden/>
    <w:rsid w:val="00231DCA"/>
    <w:pPr>
      <w:ind w:left="960" w:hanging="240"/>
    </w:pPr>
    <w:rPr>
      <w:sz w:val="20"/>
    </w:rPr>
  </w:style>
  <w:style w:type="paragraph" w:styleId="Index5">
    <w:name w:val="index 5"/>
    <w:basedOn w:val="Normal"/>
    <w:next w:val="Normal"/>
    <w:autoRedefine/>
    <w:semiHidden/>
    <w:rsid w:val="00231DCA"/>
    <w:pPr>
      <w:ind w:left="1200" w:hanging="240"/>
    </w:pPr>
    <w:rPr>
      <w:sz w:val="20"/>
    </w:rPr>
  </w:style>
  <w:style w:type="paragraph" w:styleId="Index6">
    <w:name w:val="index 6"/>
    <w:basedOn w:val="Normal"/>
    <w:next w:val="Normal"/>
    <w:autoRedefine/>
    <w:semiHidden/>
    <w:rsid w:val="00231DCA"/>
    <w:pPr>
      <w:ind w:left="1440" w:hanging="240"/>
    </w:pPr>
    <w:rPr>
      <w:sz w:val="20"/>
    </w:rPr>
  </w:style>
  <w:style w:type="paragraph" w:styleId="Index7">
    <w:name w:val="index 7"/>
    <w:basedOn w:val="Normal"/>
    <w:next w:val="Normal"/>
    <w:autoRedefine/>
    <w:semiHidden/>
    <w:rsid w:val="00231DCA"/>
    <w:pPr>
      <w:ind w:left="1680" w:hanging="240"/>
    </w:pPr>
    <w:rPr>
      <w:sz w:val="20"/>
    </w:rPr>
  </w:style>
  <w:style w:type="paragraph" w:styleId="Index8">
    <w:name w:val="index 8"/>
    <w:basedOn w:val="Normal"/>
    <w:next w:val="Normal"/>
    <w:autoRedefine/>
    <w:semiHidden/>
    <w:rsid w:val="00231DCA"/>
    <w:pPr>
      <w:ind w:left="1920" w:hanging="240"/>
    </w:pPr>
    <w:rPr>
      <w:sz w:val="20"/>
    </w:rPr>
  </w:style>
  <w:style w:type="paragraph" w:styleId="Index9">
    <w:name w:val="index 9"/>
    <w:basedOn w:val="Normal"/>
    <w:next w:val="Normal"/>
    <w:autoRedefine/>
    <w:semiHidden/>
    <w:rsid w:val="00231DCA"/>
    <w:pPr>
      <w:ind w:left="2160" w:hanging="240"/>
    </w:pPr>
    <w:rPr>
      <w:sz w:val="20"/>
    </w:rPr>
  </w:style>
  <w:style w:type="paragraph" w:styleId="IndexHeading">
    <w:name w:val="index heading"/>
    <w:basedOn w:val="Normal"/>
    <w:next w:val="Index1"/>
    <w:semiHidden/>
    <w:rsid w:val="00231DCA"/>
    <w:rPr>
      <w:rFonts w:cs="Arial"/>
      <w:b/>
      <w:bCs/>
      <w:sz w:val="20"/>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ind w:left="240" w:hanging="240"/>
    </w:pPr>
    <w:rPr>
      <w:sz w:val="20"/>
    </w:rPr>
  </w:style>
  <w:style w:type="paragraph" w:styleId="TableofFigures">
    <w:name w:val="table of figures"/>
    <w:basedOn w:val="Normal"/>
    <w:next w:val="Normal"/>
    <w:semiHidden/>
    <w:rsid w:val="00231DCA"/>
    <w:pPr>
      <w:ind w:left="480" w:hanging="480"/>
    </w:pPr>
    <w:rPr>
      <w:sz w:val="20"/>
    </w:rPr>
  </w:style>
  <w:style w:type="paragraph" w:styleId="TOAHeading">
    <w:name w:val="toa heading"/>
    <w:basedOn w:val="Normal"/>
    <w:next w:val="Normal"/>
    <w:semiHidden/>
    <w:rsid w:val="00231DCA"/>
    <w:pPr>
      <w:spacing w:before="120"/>
    </w:pPr>
    <w:rPr>
      <w:rFonts w:cs="Arial"/>
      <w:b/>
      <w:bCs/>
      <w:sz w:val="20"/>
    </w:rPr>
  </w:style>
  <w:style w:type="paragraph" w:styleId="TOC1">
    <w:name w:val="toc 1"/>
    <w:basedOn w:val="Normal"/>
    <w:next w:val="Normal"/>
    <w:autoRedefine/>
    <w:semiHidden/>
    <w:rsid w:val="00231DCA"/>
    <w:rPr>
      <w:sz w:val="20"/>
    </w:rPr>
  </w:style>
  <w:style w:type="paragraph" w:styleId="TOC2">
    <w:name w:val="toc 2"/>
    <w:basedOn w:val="Normal"/>
    <w:next w:val="Normal"/>
    <w:autoRedefine/>
    <w:semiHidden/>
    <w:rsid w:val="00231DCA"/>
    <w:pPr>
      <w:ind w:left="240"/>
    </w:pPr>
    <w:rPr>
      <w:sz w:val="20"/>
    </w:rPr>
  </w:style>
  <w:style w:type="paragraph" w:styleId="TOC3">
    <w:name w:val="toc 3"/>
    <w:basedOn w:val="Normal"/>
    <w:next w:val="Normal"/>
    <w:autoRedefine/>
    <w:semiHidden/>
    <w:rsid w:val="00231DCA"/>
    <w:pPr>
      <w:ind w:left="480"/>
    </w:pPr>
    <w:rPr>
      <w:sz w:val="20"/>
    </w:rPr>
  </w:style>
  <w:style w:type="paragraph" w:styleId="TOC4">
    <w:name w:val="toc 4"/>
    <w:basedOn w:val="Normal"/>
    <w:next w:val="Normal"/>
    <w:autoRedefine/>
    <w:semiHidden/>
    <w:rsid w:val="00231DCA"/>
    <w:pPr>
      <w:ind w:left="720"/>
    </w:pPr>
    <w:rPr>
      <w:sz w:val="20"/>
    </w:rPr>
  </w:style>
  <w:style w:type="paragraph" w:styleId="TOC5">
    <w:name w:val="toc 5"/>
    <w:basedOn w:val="Normal"/>
    <w:next w:val="Normal"/>
    <w:autoRedefine/>
    <w:semiHidden/>
    <w:rsid w:val="00231DCA"/>
    <w:pPr>
      <w:ind w:left="960"/>
    </w:pPr>
    <w:rPr>
      <w:sz w:val="20"/>
    </w:rPr>
  </w:style>
  <w:style w:type="paragraph" w:styleId="TOC6">
    <w:name w:val="toc 6"/>
    <w:basedOn w:val="Normal"/>
    <w:next w:val="Normal"/>
    <w:autoRedefine/>
    <w:semiHidden/>
    <w:rsid w:val="00231DCA"/>
    <w:pPr>
      <w:ind w:left="1200"/>
    </w:pPr>
    <w:rPr>
      <w:sz w:val="20"/>
    </w:rPr>
  </w:style>
  <w:style w:type="paragraph" w:styleId="TOC7">
    <w:name w:val="toc 7"/>
    <w:basedOn w:val="Normal"/>
    <w:next w:val="Normal"/>
    <w:autoRedefine/>
    <w:semiHidden/>
    <w:rsid w:val="00231DCA"/>
    <w:pPr>
      <w:ind w:left="1440"/>
    </w:pPr>
    <w:rPr>
      <w:sz w:val="20"/>
    </w:rPr>
  </w:style>
  <w:style w:type="paragraph" w:styleId="TOC8">
    <w:name w:val="toc 8"/>
    <w:basedOn w:val="Normal"/>
    <w:next w:val="Normal"/>
    <w:autoRedefine/>
    <w:semiHidden/>
    <w:rsid w:val="00231DCA"/>
    <w:pPr>
      <w:ind w:left="1680"/>
    </w:pPr>
    <w:rPr>
      <w:sz w:val="20"/>
    </w:rPr>
  </w:style>
  <w:style w:type="paragraph" w:styleId="TOC9">
    <w:name w:val="toc 9"/>
    <w:basedOn w:val="Normal"/>
    <w:next w:val="Normal"/>
    <w:autoRedefine/>
    <w:semiHidden/>
    <w:rsid w:val="00231DCA"/>
    <w:pPr>
      <w:ind w:left="1920"/>
    </w:pPr>
    <w:rPr>
      <w:sz w:val="20"/>
    </w:rPr>
  </w:style>
  <w:style w:type="paragraph" w:styleId="BodyText">
    <w:name w:val="Body Text"/>
    <w:basedOn w:val="Normal"/>
    <w:link w:val="BodyTextChar"/>
    <w:rsid w:val="006A449F"/>
    <w:pPr>
      <w:spacing w:before="120" w:after="120"/>
    </w:pPr>
    <w:rPr>
      <w:rFonts w:ascii="Arial" w:hAnsi="Arial"/>
      <w:sz w:val="20"/>
    </w:rPr>
  </w:style>
  <w:style w:type="character" w:customStyle="1" w:styleId="BodyTextChar">
    <w:name w:val="Body Text Char"/>
    <w:link w:val="BodyText"/>
    <w:rsid w:val="006A449F"/>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after="120"/>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F87BDA"/>
    <w:rPr>
      <w:rFonts w:eastAsia="Times New Roman"/>
      <w:szCs w:val="24"/>
    </w:rPr>
  </w:style>
  <w:style w:type="character" w:customStyle="1" w:styleId="CMDOutputChar">
    <w:name w:val="CMD Output Char"/>
    <w:basedOn w:val="BodyTextL25Char"/>
    <w:link w:val="CMDOutput"/>
    <w:rsid w:val="00490807"/>
    <w:rPr>
      <w:rFonts w:ascii="Courier New" w:eastAsia="Times New Roman" w:hAnsi="Courier New"/>
      <w:sz w:val="18"/>
      <w:szCs w:val="22"/>
    </w:rPr>
  </w:style>
  <w:style w:type="character" w:customStyle="1" w:styleId="CMDOutputRedChar">
    <w:name w:val="CMD Output Red Char"/>
    <w:basedOn w:val="CMDOutputChar"/>
    <w:link w:val="CMDOutputRed"/>
    <w:rsid w:val="00490807"/>
    <w:rPr>
      <w:rFonts w:ascii="Courier New" w:eastAsia="Times New Roman" w:hAnsi="Courier New"/>
      <w:color w:val="EE0000"/>
      <w:sz w:val="18"/>
      <w:szCs w:val="22"/>
    </w:rPr>
  </w:style>
  <w:style w:type="paragraph" w:styleId="ListParagraph">
    <w:name w:val="List Paragraph"/>
    <w:basedOn w:val="Normal"/>
    <w:uiPriority w:val="34"/>
    <w:qFormat/>
    <w:rsid w:val="007E4151"/>
    <w:pPr>
      <w:ind w:left="720"/>
      <w:contextualSpacing/>
    </w:pPr>
  </w:style>
  <w:style w:type="paragraph" w:customStyle="1" w:styleId="LabTitle">
    <w:name w:val="Lab Title"/>
    <w:basedOn w:val="Normal"/>
    <w:link w:val="LabTitleChar"/>
    <w:qFormat/>
    <w:rsid w:val="005677A2"/>
    <w:rPr>
      <w:rFonts w:ascii="Arial" w:hAnsi="Arial"/>
      <w:b/>
      <w:sz w:val="32"/>
    </w:rPr>
  </w:style>
  <w:style w:type="paragraph" w:customStyle="1" w:styleId="BodyText1">
    <w:name w:val="Body Text1"/>
    <w:basedOn w:val="Normal"/>
    <w:qFormat/>
    <w:rsid w:val="00DF259D"/>
    <w:rPr>
      <w:rFonts w:ascii="Arial" w:hAnsi="Arial"/>
      <w:sz w:val="20"/>
    </w:rPr>
  </w:style>
  <w:style w:type="paragraph" w:styleId="Revision">
    <w:name w:val="Revision"/>
    <w:hidden/>
    <w:uiPriority w:val="99"/>
    <w:semiHidden/>
    <w:rsid w:val="00A343F8"/>
    <w:rPr>
      <w:sz w:val="22"/>
      <w:szCs w:val="22"/>
    </w:rPr>
  </w:style>
  <w:style w:type="paragraph" w:customStyle="1" w:styleId="BodyFormat">
    <w:name w:val="Body Format"/>
    <w:basedOn w:val="Normal"/>
    <w:link w:val="BodyFormatChar"/>
    <w:rsid w:val="00A343F8"/>
    <w:pPr>
      <w:spacing w:before="120" w:after="120" w:line="260" w:lineRule="atLeast"/>
      <w:ind w:left="360"/>
    </w:pPr>
    <w:rPr>
      <w:sz w:val="20"/>
    </w:rPr>
  </w:style>
  <w:style w:type="character" w:customStyle="1" w:styleId="BodyFormatChar">
    <w:name w:val="Body Format Char"/>
    <w:link w:val="BodyFormat"/>
    <w:rsid w:val="00A343F8"/>
    <w:rPr>
      <w:rFonts w:eastAsia="Times New Roman"/>
      <w:szCs w:val="24"/>
    </w:rPr>
  </w:style>
  <w:style w:type="character" w:customStyle="1" w:styleId="LabTitleChar">
    <w:name w:val="Lab Title Char"/>
    <w:link w:val="LabTitle"/>
    <w:rsid w:val="005677A2"/>
    <w:rPr>
      <w:rFonts w:eastAsia="Times New Roman"/>
      <w:b/>
      <w:sz w:val="32"/>
      <w:szCs w:val="24"/>
    </w:rPr>
  </w:style>
  <w:style w:type="paragraph" w:customStyle="1" w:styleId="BulletBody">
    <w:name w:val="Bullet Body"/>
    <w:basedOn w:val="BodyFormat"/>
    <w:qFormat/>
    <w:rsid w:val="009E763F"/>
    <w:pPr>
      <w:numPr>
        <w:numId w:val="5"/>
      </w:numPr>
      <w:tabs>
        <w:tab w:val="clear" w:pos="1080"/>
      </w:tabs>
      <w:spacing w:before="60" w:after="60"/>
      <w:ind w:left="1440"/>
    </w:pPr>
    <w:rPr>
      <w:rFonts w:ascii="Arial" w:hAnsi="Arial"/>
    </w:rPr>
  </w:style>
  <w:style w:type="character" w:styleId="Strong">
    <w:name w:val="Strong"/>
    <w:basedOn w:val="DefaultParagraphFont"/>
    <w:uiPriority w:val="22"/>
    <w:qFormat/>
    <w:rsid w:val="00D3052D"/>
    <w:rPr>
      <w:b/>
      <w:bCs/>
    </w:rPr>
  </w:style>
  <w:style w:type="table" w:styleId="TableGridLight">
    <w:name w:val="Grid Table Light"/>
    <w:basedOn w:val="TableNormal"/>
    <w:uiPriority w:val="40"/>
    <w:rsid w:val="00D3052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F4797B"/>
  </w:style>
  <w:style w:type="character" w:styleId="Hyperlink">
    <w:name w:val="Hyperlink"/>
    <w:basedOn w:val="DefaultParagraphFont"/>
    <w:unhideWhenUsed/>
    <w:rsid w:val="00386C37"/>
    <w:rPr>
      <w:color w:val="0000FF" w:themeColor="hyperlink"/>
      <w:u w:val="single"/>
    </w:rPr>
  </w:style>
  <w:style w:type="character" w:styleId="UnresolvedMention">
    <w:name w:val="Unresolved Mention"/>
    <w:basedOn w:val="DefaultParagraphFont"/>
    <w:uiPriority w:val="99"/>
    <w:semiHidden/>
    <w:unhideWhenUsed/>
    <w:rsid w:val="00386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8D83F19C21D42EE9E0B308F3798F43F"/>
        <w:category>
          <w:name w:val="General"/>
          <w:gallery w:val="placeholder"/>
        </w:category>
        <w:types>
          <w:type w:val="bbPlcHdr"/>
        </w:types>
        <w:behaviors>
          <w:behavior w:val="content"/>
        </w:behaviors>
        <w:guid w:val="{E57BEA6C-604C-4F14-86F5-DB43173D7126}"/>
      </w:docPartPr>
      <w:docPartBody>
        <w:p w:rsidR="004221B2" w:rsidRDefault="009C10B2">
          <w:pPr>
            <w:pStyle w:val="08D83F19C21D42EE9E0B308F3798F43F"/>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0B2"/>
    <w:rsid w:val="000A18A8"/>
    <w:rsid w:val="000A7AC5"/>
    <w:rsid w:val="000C0965"/>
    <w:rsid w:val="00125399"/>
    <w:rsid w:val="001C5AFD"/>
    <w:rsid w:val="001E767A"/>
    <w:rsid w:val="00233C5C"/>
    <w:rsid w:val="00244609"/>
    <w:rsid w:val="002C17FB"/>
    <w:rsid w:val="003B09CE"/>
    <w:rsid w:val="004221B2"/>
    <w:rsid w:val="004A42C9"/>
    <w:rsid w:val="004B4DB3"/>
    <w:rsid w:val="004E0FBC"/>
    <w:rsid w:val="004F3420"/>
    <w:rsid w:val="005A6152"/>
    <w:rsid w:val="00673F89"/>
    <w:rsid w:val="006836BE"/>
    <w:rsid w:val="006926EA"/>
    <w:rsid w:val="006B53FD"/>
    <w:rsid w:val="006F79F1"/>
    <w:rsid w:val="007063C9"/>
    <w:rsid w:val="00721031"/>
    <w:rsid w:val="00761515"/>
    <w:rsid w:val="007E35E5"/>
    <w:rsid w:val="007F0933"/>
    <w:rsid w:val="00886994"/>
    <w:rsid w:val="008B7738"/>
    <w:rsid w:val="008C50C7"/>
    <w:rsid w:val="008D5B69"/>
    <w:rsid w:val="00907932"/>
    <w:rsid w:val="0092668D"/>
    <w:rsid w:val="00950D11"/>
    <w:rsid w:val="0099276B"/>
    <w:rsid w:val="009972F8"/>
    <w:rsid w:val="009A4548"/>
    <w:rsid w:val="009C10B2"/>
    <w:rsid w:val="00A234D7"/>
    <w:rsid w:val="00A52D9F"/>
    <w:rsid w:val="00A74928"/>
    <w:rsid w:val="00A91332"/>
    <w:rsid w:val="00AD1CCF"/>
    <w:rsid w:val="00AE1477"/>
    <w:rsid w:val="00B21A7D"/>
    <w:rsid w:val="00B54D85"/>
    <w:rsid w:val="00BA745A"/>
    <w:rsid w:val="00BF21EB"/>
    <w:rsid w:val="00C3419A"/>
    <w:rsid w:val="00C52D9E"/>
    <w:rsid w:val="00C56EE4"/>
    <w:rsid w:val="00C80EF4"/>
    <w:rsid w:val="00C84812"/>
    <w:rsid w:val="00CC01AE"/>
    <w:rsid w:val="00DC2172"/>
    <w:rsid w:val="00DF3A47"/>
    <w:rsid w:val="00E15E0D"/>
    <w:rsid w:val="00E319DE"/>
    <w:rsid w:val="00EA1AFD"/>
    <w:rsid w:val="00F24103"/>
    <w:rsid w:val="00F50E65"/>
    <w:rsid w:val="00F820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08D83F19C21D42EE9E0B308F3798F43F">
    <w:name w:val="08D83F19C21D42EE9E0B308F3798F43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810553ce-449d-4340-bb0a-414d416a9b51" xsi:nil="true"/>
    <lcf76f155ced4ddcb4097134ff3c332f xmlns="810553ce-449d-4340-bb0a-414d416a9b51">
      <Terms xmlns="http://schemas.microsoft.com/office/infopath/2007/PartnerControls"/>
    </lcf76f155ced4ddcb4097134ff3c332f>
    <TaxCatchAll xmlns="20a0b39e-fcd0-423b-9f17-9d26d967be5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1F18ECBD8ED834DABF5ACC3DB9AA918" ma:contentTypeVersion="21" ma:contentTypeDescription="Create a new document." ma:contentTypeScope="" ma:versionID="7abb003736edb4b4552f65a457e9be15">
  <xsd:schema xmlns:xsd="http://www.w3.org/2001/XMLSchema" xmlns:xs="http://www.w3.org/2001/XMLSchema" xmlns:p="http://schemas.microsoft.com/office/2006/metadata/properties" xmlns:ns2="810553ce-449d-4340-bb0a-414d416a9b51" xmlns:ns3="20a0b39e-fcd0-423b-9f17-9d26d967be51" targetNamespace="http://schemas.microsoft.com/office/2006/metadata/properties" ma:root="true" ma:fieldsID="33c3492facb1bd0095dfa4335a247f42" ns2:_="" ns3:_="">
    <xsd:import namespace="810553ce-449d-4340-bb0a-414d416a9b51"/>
    <xsd:import namespace="20a0b39e-fcd0-423b-9f17-9d26d967be5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Comment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0553ce-449d-4340-bb0a-414d416a9b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Comments" ma:index="20" nillable="true" ma:displayName="Comments" ma:internalName="Comments">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description="" ma:indexed="true" ma:internalName="MediaServiceLocation" ma:readOnly="true">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a0b39e-fcd0-423b-9f17-9d26d967be5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fb9ddd-df90-44ec-9ce2-a3135905c5f1}" ma:internalName="TaxCatchAll" ma:showField="CatchAllData" ma:web="20a0b39e-fcd0-423b-9f17-9d26d967be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FAADFF1-F353-470F-BD6A-9837D6CBEB69}">
  <ds:schemaRefs>
    <ds:schemaRef ds:uri="http://schemas.microsoft.com/office/2006/metadata/properties"/>
    <ds:schemaRef ds:uri="http://schemas.microsoft.com/office/infopath/2007/PartnerControls"/>
    <ds:schemaRef ds:uri="810553ce-449d-4340-bb0a-414d416a9b51"/>
    <ds:schemaRef ds:uri="20a0b39e-fcd0-423b-9f17-9d26d967be51"/>
  </ds:schemaRefs>
</ds:datastoreItem>
</file>

<file path=customXml/itemProps2.xml><?xml version="1.0" encoding="utf-8"?>
<ds:datastoreItem xmlns:ds="http://schemas.openxmlformats.org/officeDocument/2006/customXml" ds:itemID="{25571973-E15A-4109-B205-FCC1F5A66698}">
  <ds:schemaRefs>
    <ds:schemaRef ds:uri="http://schemas.microsoft.com/sharepoint/v3/contenttype/forms"/>
  </ds:schemaRefs>
</ds:datastoreItem>
</file>

<file path=customXml/itemProps3.xml><?xml version="1.0" encoding="utf-8"?>
<ds:datastoreItem xmlns:ds="http://schemas.openxmlformats.org/officeDocument/2006/customXml" ds:itemID="{1A558B75-FF6E-4B22-BC4D-B72AB61A67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0553ce-449d-4340-bb0a-414d416a9b51"/>
    <ds:schemaRef ds:uri="20a0b39e-fcd0-423b-9f17-9d26d967be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78A7F8A-83BE-4DFE-A9E4-45707F2DB1E4}">
  <ds:schemaRefs>
    <ds:schemaRef ds:uri="http://schemas.openxmlformats.org/officeDocument/2006/bibliography"/>
  </ds:schemaRefs>
</ds:datastoreItem>
</file>

<file path=docMetadata/LabelInfo.xml><?xml version="1.0" encoding="utf-8"?>
<clbl:labelList xmlns:clbl="http://schemas.microsoft.com/office/2020/mipLabelMetadata">
  <clbl:label id="{a189e4fd-a2fa-47bf-9b21-17f706ee2968}" enabled="1" method="Privileged" siteId="{5ae1af62-9505-4097-a69a-c1553ef7840e}" removed="0"/>
</clbl:labelList>
</file>

<file path=docProps/app.xml><?xml version="1.0" encoding="utf-8"?>
<Properties xmlns="http://schemas.openxmlformats.org/officeDocument/2006/extended-properties" xmlns:vt="http://schemas.openxmlformats.org/officeDocument/2006/docPropsVTypes">
  <Template>Lab_Template - ILM_2019_Accessibility.dotx</Template>
  <TotalTime>35</TotalTime>
  <Pages>22</Pages>
  <Words>7842</Words>
  <Characters>44702</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Lab – Implement DHCPv6</vt:lpstr>
    </vt:vector>
  </TitlesOfParts>
  <Company>Cisco Systems, Inc.</Company>
  <LinksUpToDate>false</LinksUpToDate>
  <CharactersWithSpaces>52440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Implement DHCPv6</dc:title>
  <dc:subject/>
  <dc:creator>Allan Johnson -X (alljohns - UNICON INC at Cisco)</dc:creator>
  <cp:keywords/>
  <dc:description>2020</dc:description>
  <cp:lastModifiedBy>Dave Holzinger -X (dholzing - UNICON INC at Cisco)</cp:lastModifiedBy>
  <cp:revision>7</cp:revision>
  <cp:lastPrinted>2026-01-22T16:32:00Z</cp:lastPrinted>
  <dcterms:created xsi:type="dcterms:W3CDTF">2026-02-04T21:09:00Z</dcterms:created>
  <dcterms:modified xsi:type="dcterms:W3CDTF">2026-02-04T22:40:00Z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0x01010001F18ECBD8ED834DABF5ACC3DB9AA918</vt:lpwstr>
  </property>
  <property fmtid="{D5CDD505-2E9C-101B-9397-08002B2CF9AE}" pid="3" name="ClassificationContentMarkingFooterShapeIds">
    <vt:lpwstr>688af77d,76c100d6,5aa4d7fd</vt:lpwstr>
  </property>
  <property fmtid="{D5CDD505-2E9C-101B-9397-08002B2CF9AE}" pid="4" name="ClassificationContentMarkingFooterFontProps">
    <vt:lpwstr>#000000,1,Calibri</vt:lpwstr>
  </property>
  <property fmtid="{D5CDD505-2E9C-101B-9397-08002B2CF9AE}" pid="5" name="ClassificationContentMarkingFooterText">
    <vt:lpwstr>-</vt:lpwstr>
  </property>
  <property fmtid="{D5CDD505-2E9C-101B-9397-08002B2CF9AE}" pid="6" name="MediaServiceImageTags">
    <vt:lpwstr/>
  </property>
  <property fmtid="{D5CDD505-2E9C-101B-9397-08002B2CF9AE}" pid="7" name="MSIP_Label_a189e4fd-a2fa-47bf-9b21-17f706ee2968_Enabled">
    <vt:lpwstr>true</vt:lpwstr>
  </property>
  <property fmtid="{D5CDD505-2E9C-101B-9397-08002B2CF9AE}" pid="8" name="MSIP_Label_a189e4fd-a2fa-47bf-9b21-17f706ee2968_SetDate">
    <vt:lpwstr>2025-09-29T21:05:32Z</vt:lpwstr>
  </property>
  <property fmtid="{D5CDD505-2E9C-101B-9397-08002B2CF9AE}" pid="9" name="MSIP_Label_a189e4fd-a2fa-47bf-9b21-17f706ee2968_Method">
    <vt:lpwstr>Privileged</vt:lpwstr>
  </property>
  <property fmtid="{D5CDD505-2E9C-101B-9397-08002B2CF9AE}" pid="10" name="MSIP_Label_a189e4fd-a2fa-47bf-9b21-17f706ee2968_Name">
    <vt:lpwstr>Cisco Public Label</vt:lpwstr>
  </property>
  <property fmtid="{D5CDD505-2E9C-101B-9397-08002B2CF9AE}" pid="11" name="MSIP_Label_a189e4fd-a2fa-47bf-9b21-17f706ee2968_SiteId">
    <vt:lpwstr>5ae1af62-9505-4097-a69a-c1553ef7840e</vt:lpwstr>
  </property>
  <property fmtid="{D5CDD505-2E9C-101B-9397-08002B2CF9AE}" pid="12" name="MSIP_Label_a189e4fd-a2fa-47bf-9b21-17f706ee2968_ActionId">
    <vt:lpwstr>6c901f12-f1fa-408a-849b-ab84493b5198</vt:lpwstr>
  </property>
  <property fmtid="{D5CDD505-2E9C-101B-9397-08002B2CF9AE}" pid="13" name="MSIP_Label_a189e4fd-a2fa-47bf-9b21-17f706ee2968_ContentBits">
    <vt:lpwstr>2</vt:lpwstr>
  </property>
  <property fmtid="{D5CDD505-2E9C-101B-9397-08002B2CF9AE}" pid="14" name="MSIP_Label_a189e4fd-a2fa-47bf-9b21-17f706ee2968_Tag">
    <vt:lpwstr>10, 0, 1, 1</vt:lpwstr>
  </property>
</Properties>
</file>