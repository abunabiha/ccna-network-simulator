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7F98C" w14:textId="2520A1E4" w:rsidR="004D36D7" w:rsidRPr="00FD4A68" w:rsidRDefault="00000000" w:rsidP="00A82852">
      <w:pPr>
        <w:pStyle w:val="Title"/>
        <w:rPr>
          <w:rStyle w:val="LabTitleInstVersred"/>
          <w:b/>
          <w:color w:val="auto"/>
        </w:rPr>
      </w:pPr>
      <w:sdt>
        <w:sdtPr>
          <w:rPr>
            <w:b w:val="0"/>
            <w:color w:val="EE0000"/>
          </w:rPr>
          <w:alias w:val="Title"/>
          <w:tag w:val=""/>
          <w:id w:val="-487021785"/>
          <w:placeholder>
            <w:docPart w:val="48EA93A032DB4ABA9D9C738C1AC5C0DD"/>
          </w:placeholder>
          <w:dataBinding w:prefixMappings="xmlns:ns0='http://purl.org/dc/elements/1.1/' xmlns:ns1='http://schemas.openxmlformats.org/package/2006/metadata/core-properties' " w:xpath="/ns1:coreProperties[1]/ns0:title[1]" w:storeItemID="{6C3C8BC8-F283-45AE-878A-BAB7291924A1}"/>
          <w:text/>
        </w:sdtPr>
        <w:sdtContent>
          <w:r w:rsidR="00A82852">
            <w:t xml:space="preserve">Lab - </w:t>
          </w:r>
          <w:r w:rsidR="00A82852" w:rsidRPr="00374ACC">
            <w:t>Configure Secure DMVPN Tunnels</w:t>
          </w:r>
        </w:sdtContent>
      </w:sdt>
      <w:r w:rsidR="004D36D7" w:rsidRPr="00FD4A68">
        <w:t xml:space="preserve"> </w:t>
      </w:r>
      <w:r w:rsidR="00D84BDA" w:rsidRPr="00FD4A68">
        <w:rPr>
          <w:rStyle w:val="LabTitleInstVersred"/>
        </w:rPr>
        <w:t>(Instructor Version)</w:t>
      </w:r>
    </w:p>
    <w:p w14:paraId="2E6D730F"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37E3E263" w14:textId="77777777" w:rsidR="00D778DF" w:rsidRPr="00E70096" w:rsidRDefault="00D778DF" w:rsidP="00D452F4">
      <w:pPr>
        <w:pStyle w:val="Heading1"/>
      </w:pPr>
      <w:r w:rsidRPr="00E70096">
        <w:t>Topology</w:t>
      </w:r>
    </w:p>
    <w:p w14:paraId="3C70C4EF" w14:textId="77777777" w:rsidR="00D778DF" w:rsidRDefault="00C44634" w:rsidP="00D778DF">
      <w:pPr>
        <w:pStyle w:val="Visual"/>
      </w:pPr>
      <w:r>
        <w:rPr>
          <w:noProof/>
        </w:rPr>
        <w:drawing>
          <wp:inline distT="0" distB="0" distL="0" distR="0" wp14:anchorId="2F3B88ED" wp14:editId="227F119B">
            <wp:extent cx="5279390" cy="2212975"/>
            <wp:effectExtent l="0" t="0" r="0" b="0"/>
            <wp:docPr id="1" name="Picture 1" descr="This topology has 3 routers and 1 switch. R1 G0/0/1 is connected D1 G1/0/11. R2 G0/0/1 is connected to D1 G1/012. R3 G0/0/1 is connected to D1 G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9390" cy="2212975"/>
                    </a:xfrm>
                    <a:prstGeom prst="rect">
                      <a:avLst/>
                    </a:prstGeom>
                    <a:noFill/>
                  </pic:spPr>
                </pic:pic>
              </a:graphicData>
            </a:graphic>
          </wp:inline>
        </w:drawing>
      </w:r>
    </w:p>
    <w:p w14:paraId="4D3FDDEA" w14:textId="77777777" w:rsidR="00D778DF" w:rsidRDefault="00D778DF" w:rsidP="00D452F4">
      <w:pPr>
        <w:pStyle w:val="Heading1"/>
      </w:pPr>
      <w:r w:rsidRPr="00E70096">
        <w:t>Addressing Table</w:t>
      </w:r>
    </w:p>
    <w:tbl>
      <w:tblPr>
        <w:tblW w:w="1017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and IPv4 Address."/>
      </w:tblPr>
      <w:tblGrid>
        <w:gridCol w:w="2787"/>
        <w:gridCol w:w="3690"/>
        <w:gridCol w:w="3699"/>
      </w:tblGrid>
      <w:tr w:rsidR="00C44634" w:rsidRPr="0032293D" w14:paraId="3C0713CC" w14:textId="77777777" w:rsidTr="00F66C26">
        <w:trPr>
          <w:cantSplit/>
          <w:tblHeader/>
          <w:jc w:val="center"/>
        </w:trPr>
        <w:tc>
          <w:tcPr>
            <w:tcW w:w="278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63132BA" w14:textId="77777777" w:rsidR="00C44634" w:rsidRPr="0032293D" w:rsidRDefault="00C44634" w:rsidP="00CF7E37">
            <w:pPr>
              <w:keepNext/>
              <w:spacing w:before="120" w:after="120"/>
              <w:jc w:val="center"/>
              <w:rPr>
                <w:b/>
                <w:sz w:val="20"/>
              </w:rPr>
            </w:pPr>
            <w:r w:rsidRPr="0032293D">
              <w:rPr>
                <w:b/>
                <w:sz w:val="20"/>
              </w:rPr>
              <w:t>Device</w:t>
            </w:r>
          </w:p>
        </w:tc>
        <w:tc>
          <w:tcPr>
            <w:tcW w:w="36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873BF72" w14:textId="77777777" w:rsidR="00C44634" w:rsidRPr="0032293D" w:rsidRDefault="00C44634" w:rsidP="00CF7E37">
            <w:pPr>
              <w:keepNext/>
              <w:spacing w:before="120" w:after="120"/>
              <w:jc w:val="center"/>
              <w:rPr>
                <w:b/>
                <w:sz w:val="20"/>
              </w:rPr>
            </w:pPr>
            <w:r w:rsidRPr="0032293D">
              <w:rPr>
                <w:b/>
                <w:sz w:val="20"/>
              </w:rPr>
              <w:t>Interface</w:t>
            </w:r>
          </w:p>
        </w:tc>
        <w:tc>
          <w:tcPr>
            <w:tcW w:w="369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B8442E5" w14:textId="77777777" w:rsidR="00C44634" w:rsidRPr="0032293D" w:rsidRDefault="00C44634" w:rsidP="00CF7E37">
            <w:pPr>
              <w:keepNext/>
              <w:spacing w:before="120" w:after="120"/>
              <w:jc w:val="center"/>
              <w:rPr>
                <w:b/>
                <w:sz w:val="20"/>
              </w:rPr>
            </w:pPr>
            <w:r w:rsidRPr="0032293D">
              <w:rPr>
                <w:b/>
                <w:sz w:val="20"/>
              </w:rPr>
              <w:t>IPv4 Address</w:t>
            </w:r>
          </w:p>
        </w:tc>
      </w:tr>
      <w:tr w:rsidR="00C44634" w:rsidRPr="0032293D" w14:paraId="7291234E" w14:textId="77777777" w:rsidTr="00F66C26">
        <w:trPr>
          <w:cantSplit/>
          <w:jc w:val="center"/>
        </w:trPr>
        <w:tc>
          <w:tcPr>
            <w:tcW w:w="2787" w:type="dxa"/>
            <w:tcBorders>
              <w:bottom w:val="nil"/>
            </w:tcBorders>
            <w:vAlign w:val="bottom"/>
          </w:tcPr>
          <w:p w14:paraId="768F5352" w14:textId="77777777" w:rsidR="00C44634" w:rsidRPr="0032293D" w:rsidRDefault="00C44634" w:rsidP="00CF7E37">
            <w:pPr>
              <w:spacing w:line="240" w:lineRule="auto"/>
              <w:rPr>
                <w:sz w:val="20"/>
                <w:szCs w:val="20"/>
              </w:rPr>
            </w:pPr>
            <w:r w:rsidRPr="0032293D">
              <w:rPr>
                <w:sz w:val="20"/>
                <w:szCs w:val="20"/>
              </w:rPr>
              <w:t>R1</w:t>
            </w:r>
          </w:p>
        </w:tc>
        <w:tc>
          <w:tcPr>
            <w:tcW w:w="3690" w:type="dxa"/>
            <w:vAlign w:val="bottom"/>
          </w:tcPr>
          <w:p w14:paraId="737C654D" w14:textId="77777777" w:rsidR="00C44634" w:rsidRPr="0032293D" w:rsidRDefault="00C44634" w:rsidP="00CF7E37">
            <w:pPr>
              <w:spacing w:line="240" w:lineRule="auto"/>
              <w:rPr>
                <w:sz w:val="20"/>
                <w:szCs w:val="20"/>
              </w:rPr>
            </w:pPr>
            <w:r w:rsidRPr="0032293D">
              <w:rPr>
                <w:sz w:val="20"/>
                <w:szCs w:val="20"/>
              </w:rPr>
              <w:t>G0/0/</w:t>
            </w:r>
            <w:r>
              <w:rPr>
                <w:sz w:val="20"/>
                <w:szCs w:val="20"/>
              </w:rPr>
              <w:t>1</w:t>
            </w:r>
          </w:p>
        </w:tc>
        <w:tc>
          <w:tcPr>
            <w:tcW w:w="3699" w:type="dxa"/>
            <w:vAlign w:val="bottom"/>
          </w:tcPr>
          <w:p w14:paraId="06472633" w14:textId="3D9CA39C" w:rsidR="00C44634" w:rsidRPr="0032293D" w:rsidRDefault="003E7BB1" w:rsidP="00CF7E37">
            <w:pPr>
              <w:spacing w:line="240" w:lineRule="auto"/>
              <w:rPr>
                <w:sz w:val="20"/>
                <w:szCs w:val="20"/>
              </w:rPr>
            </w:pPr>
            <w:r>
              <w:rPr>
                <w:sz w:val="20"/>
                <w:szCs w:val="20"/>
              </w:rPr>
              <w:t>192.0.2</w:t>
            </w:r>
            <w:r w:rsidR="00C44634" w:rsidRPr="0032293D">
              <w:rPr>
                <w:sz w:val="20"/>
                <w:szCs w:val="20"/>
              </w:rPr>
              <w:t>.1/24</w:t>
            </w:r>
          </w:p>
        </w:tc>
      </w:tr>
      <w:tr w:rsidR="00C44634" w:rsidRPr="0032293D" w14:paraId="55AD4703" w14:textId="77777777" w:rsidTr="00F66C26">
        <w:trPr>
          <w:cantSplit/>
          <w:jc w:val="center"/>
        </w:trPr>
        <w:tc>
          <w:tcPr>
            <w:tcW w:w="2787" w:type="dxa"/>
            <w:tcBorders>
              <w:top w:val="nil"/>
              <w:bottom w:val="single" w:sz="2" w:space="0" w:color="auto"/>
            </w:tcBorders>
            <w:vAlign w:val="bottom"/>
          </w:tcPr>
          <w:p w14:paraId="45044AB1" w14:textId="77777777" w:rsidR="00C44634" w:rsidRPr="0032293D" w:rsidRDefault="00C44634" w:rsidP="00CF7E37">
            <w:pPr>
              <w:pStyle w:val="ConfigWindow"/>
            </w:pPr>
            <w:r>
              <w:t>R1</w:t>
            </w:r>
          </w:p>
        </w:tc>
        <w:tc>
          <w:tcPr>
            <w:tcW w:w="3690" w:type="dxa"/>
            <w:vAlign w:val="bottom"/>
          </w:tcPr>
          <w:p w14:paraId="50B23CBF" w14:textId="77777777" w:rsidR="00C44634" w:rsidRPr="0032293D" w:rsidRDefault="00C44634" w:rsidP="00CF7E37">
            <w:pPr>
              <w:spacing w:line="240" w:lineRule="auto"/>
              <w:rPr>
                <w:sz w:val="20"/>
                <w:szCs w:val="20"/>
              </w:rPr>
            </w:pPr>
            <w:r>
              <w:rPr>
                <w:sz w:val="20"/>
                <w:szCs w:val="20"/>
              </w:rPr>
              <w:t>Tunnel 1</w:t>
            </w:r>
          </w:p>
        </w:tc>
        <w:tc>
          <w:tcPr>
            <w:tcW w:w="3699" w:type="dxa"/>
            <w:vAlign w:val="bottom"/>
          </w:tcPr>
          <w:p w14:paraId="60D13A0F" w14:textId="77777777" w:rsidR="00C44634" w:rsidRPr="0032293D" w:rsidRDefault="00C44634" w:rsidP="00CF7E37">
            <w:pPr>
              <w:spacing w:line="240" w:lineRule="auto"/>
              <w:rPr>
                <w:sz w:val="20"/>
                <w:szCs w:val="20"/>
              </w:rPr>
            </w:pPr>
            <w:r>
              <w:rPr>
                <w:sz w:val="20"/>
                <w:szCs w:val="20"/>
              </w:rPr>
              <w:t>100.100.100.1/29</w:t>
            </w:r>
          </w:p>
        </w:tc>
      </w:tr>
      <w:tr w:rsidR="00C44634" w:rsidRPr="0032293D" w14:paraId="51D99283" w14:textId="77777777" w:rsidTr="00F66C26">
        <w:trPr>
          <w:cantSplit/>
          <w:jc w:val="center"/>
        </w:trPr>
        <w:tc>
          <w:tcPr>
            <w:tcW w:w="2787" w:type="dxa"/>
            <w:tcBorders>
              <w:bottom w:val="nil"/>
            </w:tcBorders>
            <w:vAlign w:val="bottom"/>
          </w:tcPr>
          <w:p w14:paraId="738A17B4" w14:textId="77777777" w:rsidR="00C44634" w:rsidRPr="0032293D" w:rsidRDefault="00C44634" w:rsidP="00CF7E37">
            <w:pPr>
              <w:spacing w:line="240" w:lineRule="auto"/>
              <w:rPr>
                <w:sz w:val="20"/>
                <w:szCs w:val="20"/>
              </w:rPr>
            </w:pPr>
            <w:r w:rsidRPr="0032293D">
              <w:rPr>
                <w:sz w:val="20"/>
                <w:szCs w:val="20"/>
              </w:rPr>
              <w:t>R2</w:t>
            </w:r>
          </w:p>
        </w:tc>
        <w:tc>
          <w:tcPr>
            <w:tcW w:w="3690" w:type="dxa"/>
            <w:vAlign w:val="bottom"/>
          </w:tcPr>
          <w:p w14:paraId="13BC3786" w14:textId="77777777" w:rsidR="00C44634" w:rsidRPr="0032293D" w:rsidRDefault="00C44634" w:rsidP="00CF7E37">
            <w:pPr>
              <w:spacing w:line="240" w:lineRule="auto"/>
              <w:rPr>
                <w:sz w:val="20"/>
                <w:szCs w:val="20"/>
              </w:rPr>
            </w:pPr>
            <w:r w:rsidRPr="0032293D">
              <w:rPr>
                <w:sz w:val="20"/>
                <w:szCs w:val="20"/>
              </w:rPr>
              <w:t>G0/0/</w:t>
            </w:r>
            <w:r>
              <w:rPr>
                <w:sz w:val="20"/>
                <w:szCs w:val="20"/>
              </w:rPr>
              <w:t>1</w:t>
            </w:r>
          </w:p>
        </w:tc>
        <w:tc>
          <w:tcPr>
            <w:tcW w:w="3699" w:type="dxa"/>
            <w:vAlign w:val="bottom"/>
          </w:tcPr>
          <w:p w14:paraId="36AACF25" w14:textId="3E50855B" w:rsidR="00C44634" w:rsidRPr="0032293D" w:rsidRDefault="003E7BB1" w:rsidP="00CF7E37">
            <w:pPr>
              <w:spacing w:line="240" w:lineRule="auto"/>
              <w:rPr>
                <w:sz w:val="20"/>
                <w:szCs w:val="20"/>
              </w:rPr>
            </w:pPr>
            <w:r>
              <w:rPr>
                <w:sz w:val="20"/>
                <w:szCs w:val="20"/>
              </w:rPr>
              <w:t>198.51.100</w:t>
            </w:r>
            <w:r w:rsidR="00C44634" w:rsidRPr="0032293D">
              <w:rPr>
                <w:sz w:val="20"/>
                <w:szCs w:val="20"/>
              </w:rPr>
              <w:t>.2/24</w:t>
            </w:r>
          </w:p>
        </w:tc>
      </w:tr>
      <w:tr w:rsidR="00C44634" w:rsidRPr="0032293D" w14:paraId="6DDDD210" w14:textId="77777777" w:rsidTr="00F66C26">
        <w:trPr>
          <w:cantSplit/>
          <w:jc w:val="center"/>
        </w:trPr>
        <w:tc>
          <w:tcPr>
            <w:tcW w:w="2787" w:type="dxa"/>
            <w:tcBorders>
              <w:top w:val="nil"/>
              <w:left w:val="single" w:sz="2" w:space="0" w:color="auto"/>
              <w:bottom w:val="nil"/>
              <w:right w:val="single" w:sz="2" w:space="0" w:color="auto"/>
            </w:tcBorders>
            <w:vAlign w:val="bottom"/>
          </w:tcPr>
          <w:p w14:paraId="22D67DCA" w14:textId="77777777" w:rsidR="00C44634" w:rsidRPr="0032293D" w:rsidRDefault="00C44634" w:rsidP="00CF7E37">
            <w:pPr>
              <w:pStyle w:val="ConfigWindow"/>
              <w:rPr>
                <w:rFonts w:eastAsia="Calibri"/>
                <w:color w:val="auto"/>
              </w:rPr>
            </w:pPr>
            <w:r>
              <w:t>R2</w:t>
            </w:r>
          </w:p>
        </w:tc>
        <w:tc>
          <w:tcPr>
            <w:tcW w:w="3690" w:type="dxa"/>
            <w:tcBorders>
              <w:top w:val="single" w:sz="2" w:space="0" w:color="auto"/>
              <w:left w:val="single" w:sz="2" w:space="0" w:color="auto"/>
              <w:bottom w:val="single" w:sz="2" w:space="0" w:color="auto"/>
              <w:right w:val="single" w:sz="2" w:space="0" w:color="auto"/>
            </w:tcBorders>
            <w:vAlign w:val="bottom"/>
          </w:tcPr>
          <w:p w14:paraId="19A46BD4" w14:textId="77777777" w:rsidR="00C44634" w:rsidRPr="0032293D" w:rsidRDefault="00C44634" w:rsidP="00CF7E37">
            <w:pPr>
              <w:spacing w:line="240" w:lineRule="auto"/>
              <w:rPr>
                <w:sz w:val="20"/>
                <w:szCs w:val="20"/>
              </w:rPr>
            </w:pPr>
            <w:r w:rsidRPr="0032293D">
              <w:rPr>
                <w:sz w:val="20"/>
                <w:szCs w:val="20"/>
              </w:rPr>
              <w:t>Loopback 0</w:t>
            </w:r>
          </w:p>
        </w:tc>
        <w:tc>
          <w:tcPr>
            <w:tcW w:w="3699" w:type="dxa"/>
            <w:tcBorders>
              <w:top w:val="single" w:sz="2" w:space="0" w:color="auto"/>
              <w:left w:val="single" w:sz="2" w:space="0" w:color="auto"/>
              <w:bottom w:val="single" w:sz="2" w:space="0" w:color="auto"/>
              <w:right w:val="single" w:sz="2" w:space="0" w:color="auto"/>
            </w:tcBorders>
            <w:vAlign w:val="bottom"/>
          </w:tcPr>
          <w:p w14:paraId="53C95564" w14:textId="77777777" w:rsidR="00C44634" w:rsidRPr="0032293D" w:rsidRDefault="00C44634" w:rsidP="00CF7E37">
            <w:pPr>
              <w:spacing w:line="240" w:lineRule="auto"/>
              <w:rPr>
                <w:sz w:val="20"/>
                <w:szCs w:val="20"/>
              </w:rPr>
            </w:pPr>
            <w:r w:rsidRPr="0032293D">
              <w:rPr>
                <w:sz w:val="20"/>
                <w:szCs w:val="20"/>
              </w:rPr>
              <w:t>192.168.1.1/24</w:t>
            </w:r>
          </w:p>
        </w:tc>
      </w:tr>
      <w:tr w:rsidR="00C44634" w:rsidRPr="0032293D" w14:paraId="43C0751C" w14:textId="77777777" w:rsidTr="00F66C26">
        <w:trPr>
          <w:cantSplit/>
          <w:jc w:val="center"/>
        </w:trPr>
        <w:tc>
          <w:tcPr>
            <w:tcW w:w="2787" w:type="dxa"/>
            <w:tcBorders>
              <w:top w:val="nil"/>
              <w:left w:val="single" w:sz="2" w:space="0" w:color="auto"/>
              <w:bottom w:val="nil"/>
              <w:right w:val="single" w:sz="2" w:space="0" w:color="auto"/>
            </w:tcBorders>
            <w:vAlign w:val="bottom"/>
          </w:tcPr>
          <w:p w14:paraId="71D0AFDD" w14:textId="77777777" w:rsidR="00C44634" w:rsidRPr="0032293D" w:rsidRDefault="00C44634" w:rsidP="00CF7E37">
            <w:pPr>
              <w:pStyle w:val="ConfigWindow"/>
              <w:rPr>
                <w:rFonts w:eastAsia="Calibri"/>
                <w:color w:val="auto"/>
              </w:rPr>
            </w:pPr>
            <w:r>
              <w:t>R2</w:t>
            </w:r>
          </w:p>
        </w:tc>
        <w:tc>
          <w:tcPr>
            <w:tcW w:w="3690" w:type="dxa"/>
            <w:tcBorders>
              <w:top w:val="single" w:sz="2" w:space="0" w:color="auto"/>
              <w:left w:val="single" w:sz="2" w:space="0" w:color="auto"/>
              <w:bottom w:val="single" w:sz="2" w:space="0" w:color="auto"/>
              <w:right w:val="single" w:sz="2" w:space="0" w:color="auto"/>
            </w:tcBorders>
            <w:vAlign w:val="bottom"/>
          </w:tcPr>
          <w:p w14:paraId="6DF79B75" w14:textId="77777777" w:rsidR="00C44634" w:rsidRPr="0032293D" w:rsidRDefault="00C44634" w:rsidP="00CF7E37">
            <w:pPr>
              <w:spacing w:line="240" w:lineRule="auto"/>
              <w:rPr>
                <w:sz w:val="20"/>
                <w:szCs w:val="20"/>
              </w:rPr>
            </w:pPr>
            <w:r w:rsidRPr="0032293D">
              <w:rPr>
                <w:sz w:val="20"/>
                <w:szCs w:val="20"/>
              </w:rPr>
              <w:t>Loopback 1</w:t>
            </w:r>
          </w:p>
        </w:tc>
        <w:tc>
          <w:tcPr>
            <w:tcW w:w="3699" w:type="dxa"/>
            <w:tcBorders>
              <w:top w:val="single" w:sz="2" w:space="0" w:color="auto"/>
              <w:left w:val="single" w:sz="2" w:space="0" w:color="auto"/>
              <w:bottom w:val="single" w:sz="2" w:space="0" w:color="auto"/>
              <w:right w:val="single" w:sz="2" w:space="0" w:color="auto"/>
            </w:tcBorders>
            <w:vAlign w:val="bottom"/>
          </w:tcPr>
          <w:p w14:paraId="4F13C02E" w14:textId="77777777" w:rsidR="00C44634" w:rsidRPr="0032293D" w:rsidRDefault="00C44634" w:rsidP="00CF7E37">
            <w:pPr>
              <w:spacing w:line="240" w:lineRule="auto"/>
              <w:rPr>
                <w:sz w:val="20"/>
                <w:szCs w:val="20"/>
              </w:rPr>
            </w:pPr>
            <w:r w:rsidRPr="0032293D">
              <w:rPr>
                <w:sz w:val="20"/>
                <w:szCs w:val="20"/>
              </w:rPr>
              <w:t>172.16.1.1/24</w:t>
            </w:r>
          </w:p>
        </w:tc>
      </w:tr>
      <w:tr w:rsidR="00C44634" w:rsidRPr="0032293D" w14:paraId="705C5A51" w14:textId="77777777" w:rsidTr="00F66C26">
        <w:trPr>
          <w:cantSplit/>
          <w:jc w:val="center"/>
        </w:trPr>
        <w:tc>
          <w:tcPr>
            <w:tcW w:w="2787" w:type="dxa"/>
            <w:tcBorders>
              <w:top w:val="nil"/>
              <w:bottom w:val="single" w:sz="2" w:space="0" w:color="auto"/>
            </w:tcBorders>
            <w:vAlign w:val="bottom"/>
          </w:tcPr>
          <w:p w14:paraId="49598930" w14:textId="77777777" w:rsidR="00C44634" w:rsidRPr="0032293D" w:rsidRDefault="00C44634" w:rsidP="00CF7E37">
            <w:pPr>
              <w:pStyle w:val="ConfigWindow"/>
            </w:pPr>
            <w:r w:rsidRPr="00347B40">
              <w:t>R2</w:t>
            </w:r>
          </w:p>
        </w:tc>
        <w:tc>
          <w:tcPr>
            <w:tcW w:w="3690" w:type="dxa"/>
            <w:vAlign w:val="bottom"/>
          </w:tcPr>
          <w:p w14:paraId="0AF0E45C" w14:textId="77777777" w:rsidR="00C44634" w:rsidRPr="0032293D" w:rsidRDefault="00C44634" w:rsidP="00CF7E37">
            <w:pPr>
              <w:spacing w:line="240" w:lineRule="auto"/>
              <w:rPr>
                <w:sz w:val="20"/>
                <w:szCs w:val="20"/>
              </w:rPr>
            </w:pPr>
            <w:r>
              <w:rPr>
                <w:sz w:val="20"/>
                <w:szCs w:val="20"/>
              </w:rPr>
              <w:t>Tunnel 1</w:t>
            </w:r>
          </w:p>
        </w:tc>
        <w:tc>
          <w:tcPr>
            <w:tcW w:w="3699" w:type="dxa"/>
            <w:vAlign w:val="bottom"/>
          </w:tcPr>
          <w:p w14:paraId="567562CE" w14:textId="77777777" w:rsidR="00C44634" w:rsidRPr="0032293D" w:rsidRDefault="00C44634" w:rsidP="00CF7E37">
            <w:pPr>
              <w:spacing w:line="240" w:lineRule="auto"/>
              <w:rPr>
                <w:sz w:val="20"/>
                <w:szCs w:val="20"/>
              </w:rPr>
            </w:pPr>
            <w:r>
              <w:rPr>
                <w:sz w:val="20"/>
                <w:szCs w:val="20"/>
              </w:rPr>
              <w:t>100.100.100.2/29</w:t>
            </w:r>
          </w:p>
        </w:tc>
      </w:tr>
      <w:tr w:rsidR="00C44634" w:rsidRPr="0032293D" w14:paraId="092D3894" w14:textId="77777777" w:rsidTr="00F66C26">
        <w:trPr>
          <w:cantSplit/>
          <w:jc w:val="center"/>
        </w:trPr>
        <w:tc>
          <w:tcPr>
            <w:tcW w:w="2787" w:type="dxa"/>
            <w:tcBorders>
              <w:bottom w:val="nil"/>
            </w:tcBorders>
            <w:vAlign w:val="bottom"/>
          </w:tcPr>
          <w:p w14:paraId="2201BB55" w14:textId="77777777" w:rsidR="00C44634" w:rsidRPr="0032293D" w:rsidRDefault="00C44634" w:rsidP="00CF7E37">
            <w:pPr>
              <w:spacing w:line="240" w:lineRule="auto"/>
              <w:rPr>
                <w:sz w:val="20"/>
                <w:szCs w:val="20"/>
              </w:rPr>
            </w:pPr>
            <w:r w:rsidRPr="0032293D">
              <w:rPr>
                <w:sz w:val="20"/>
                <w:szCs w:val="20"/>
              </w:rPr>
              <w:t>R3</w:t>
            </w:r>
          </w:p>
        </w:tc>
        <w:tc>
          <w:tcPr>
            <w:tcW w:w="3690" w:type="dxa"/>
            <w:vAlign w:val="bottom"/>
          </w:tcPr>
          <w:p w14:paraId="377C608E" w14:textId="77777777" w:rsidR="00C44634" w:rsidRPr="0032293D" w:rsidRDefault="00C44634" w:rsidP="00CF7E37">
            <w:pPr>
              <w:spacing w:line="240" w:lineRule="auto"/>
              <w:rPr>
                <w:sz w:val="20"/>
                <w:szCs w:val="20"/>
              </w:rPr>
            </w:pPr>
            <w:r w:rsidRPr="0032293D">
              <w:rPr>
                <w:sz w:val="20"/>
                <w:szCs w:val="20"/>
              </w:rPr>
              <w:t>G0/0/</w:t>
            </w:r>
            <w:r>
              <w:rPr>
                <w:sz w:val="20"/>
                <w:szCs w:val="20"/>
              </w:rPr>
              <w:t>1</w:t>
            </w:r>
          </w:p>
        </w:tc>
        <w:tc>
          <w:tcPr>
            <w:tcW w:w="3699" w:type="dxa"/>
            <w:vAlign w:val="bottom"/>
          </w:tcPr>
          <w:p w14:paraId="3990F5A9" w14:textId="5B3F7233" w:rsidR="00C44634" w:rsidRPr="0032293D" w:rsidRDefault="003E7BB1" w:rsidP="00CF7E37">
            <w:pPr>
              <w:spacing w:line="240" w:lineRule="auto"/>
              <w:rPr>
                <w:sz w:val="20"/>
                <w:szCs w:val="20"/>
              </w:rPr>
            </w:pPr>
            <w:r>
              <w:rPr>
                <w:sz w:val="20"/>
                <w:szCs w:val="20"/>
              </w:rPr>
              <w:t>203.0.113.2</w:t>
            </w:r>
            <w:r w:rsidR="00C44634" w:rsidRPr="0032293D">
              <w:rPr>
                <w:sz w:val="20"/>
                <w:szCs w:val="20"/>
              </w:rPr>
              <w:t>/24</w:t>
            </w:r>
          </w:p>
        </w:tc>
      </w:tr>
      <w:tr w:rsidR="00C44634" w:rsidRPr="0032293D" w14:paraId="64054A9B" w14:textId="77777777" w:rsidTr="00F66C26">
        <w:trPr>
          <w:cantSplit/>
          <w:jc w:val="center"/>
        </w:trPr>
        <w:tc>
          <w:tcPr>
            <w:tcW w:w="2787" w:type="dxa"/>
            <w:tcBorders>
              <w:top w:val="nil"/>
              <w:bottom w:val="nil"/>
            </w:tcBorders>
            <w:vAlign w:val="bottom"/>
          </w:tcPr>
          <w:p w14:paraId="26E033A0" w14:textId="77777777" w:rsidR="00C44634" w:rsidRPr="0032293D" w:rsidRDefault="00C44634" w:rsidP="00CF7E37">
            <w:pPr>
              <w:pStyle w:val="ConfigWindow"/>
            </w:pPr>
            <w:r w:rsidRPr="0032293D">
              <w:t>R3</w:t>
            </w:r>
          </w:p>
        </w:tc>
        <w:tc>
          <w:tcPr>
            <w:tcW w:w="3690" w:type="dxa"/>
            <w:vAlign w:val="bottom"/>
          </w:tcPr>
          <w:p w14:paraId="02293AE6" w14:textId="77777777" w:rsidR="00C44634" w:rsidRPr="0032293D" w:rsidRDefault="00C44634" w:rsidP="00CF7E37">
            <w:pPr>
              <w:spacing w:line="240" w:lineRule="auto"/>
              <w:rPr>
                <w:sz w:val="20"/>
                <w:szCs w:val="20"/>
              </w:rPr>
            </w:pPr>
            <w:r w:rsidRPr="0032293D">
              <w:rPr>
                <w:sz w:val="20"/>
                <w:szCs w:val="20"/>
              </w:rPr>
              <w:t>Loopback 0</w:t>
            </w:r>
          </w:p>
        </w:tc>
        <w:tc>
          <w:tcPr>
            <w:tcW w:w="3699" w:type="dxa"/>
            <w:vAlign w:val="bottom"/>
          </w:tcPr>
          <w:p w14:paraId="02C53EC2" w14:textId="77777777" w:rsidR="00C44634" w:rsidRPr="0032293D" w:rsidRDefault="00C44634" w:rsidP="00CF7E37">
            <w:pPr>
              <w:spacing w:line="240" w:lineRule="auto"/>
              <w:rPr>
                <w:sz w:val="20"/>
                <w:szCs w:val="20"/>
              </w:rPr>
            </w:pPr>
            <w:r w:rsidRPr="0032293D">
              <w:rPr>
                <w:sz w:val="20"/>
                <w:szCs w:val="20"/>
              </w:rPr>
              <w:t>192.168.3.1/24</w:t>
            </w:r>
          </w:p>
        </w:tc>
      </w:tr>
      <w:tr w:rsidR="00C44634" w:rsidRPr="0032293D" w14:paraId="43098DB7" w14:textId="77777777" w:rsidTr="00F66C26">
        <w:trPr>
          <w:cantSplit/>
          <w:jc w:val="center"/>
        </w:trPr>
        <w:tc>
          <w:tcPr>
            <w:tcW w:w="2787" w:type="dxa"/>
            <w:tcBorders>
              <w:top w:val="nil"/>
              <w:bottom w:val="nil"/>
            </w:tcBorders>
            <w:vAlign w:val="bottom"/>
          </w:tcPr>
          <w:p w14:paraId="3A0BFAA4" w14:textId="77777777" w:rsidR="00C44634" w:rsidRPr="0032293D" w:rsidRDefault="00C44634" w:rsidP="00CF7E37">
            <w:pPr>
              <w:pStyle w:val="ConfigWindow"/>
            </w:pPr>
            <w:r w:rsidRPr="0032293D">
              <w:t>R3</w:t>
            </w:r>
          </w:p>
        </w:tc>
        <w:tc>
          <w:tcPr>
            <w:tcW w:w="3690" w:type="dxa"/>
            <w:vAlign w:val="bottom"/>
          </w:tcPr>
          <w:p w14:paraId="789B2BB5" w14:textId="77777777" w:rsidR="00C44634" w:rsidRPr="0032293D" w:rsidRDefault="00C44634" w:rsidP="00CF7E37">
            <w:pPr>
              <w:spacing w:line="240" w:lineRule="auto"/>
              <w:rPr>
                <w:sz w:val="20"/>
                <w:szCs w:val="20"/>
              </w:rPr>
            </w:pPr>
            <w:r w:rsidRPr="0032293D">
              <w:rPr>
                <w:sz w:val="20"/>
                <w:szCs w:val="20"/>
              </w:rPr>
              <w:t>Loopback 1</w:t>
            </w:r>
          </w:p>
        </w:tc>
        <w:tc>
          <w:tcPr>
            <w:tcW w:w="3699" w:type="dxa"/>
            <w:vAlign w:val="bottom"/>
          </w:tcPr>
          <w:p w14:paraId="73E8BF8E" w14:textId="77777777" w:rsidR="00C44634" w:rsidRPr="0032293D" w:rsidRDefault="00C44634" w:rsidP="00CF7E37">
            <w:pPr>
              <w:spacing w:line="240" w:lineRule="auto"/>
              <w:rPr>
                <w:sz w:val="20"/>
                <w:szCs w:val="20"/>
              </w:rPr>
            </w:pPr>
            <w:r w:rsidRPr="0032293D">
              <w:rPr>
                <w:sz w:val="20"/>
                <w:szCs w:val="20"/>
              </w:rPr>
              <w:t>172.16.3.1/24</w:t>
            </w:r>
          </w:p>
        </w:tc>
      </w:tr>
      <w:tr w:rsidR="00C44634" w:rsidRPr="0032293D" w14:paraId="64B5E8A4" w14:textId="77777777" w:rsidTr="00F66C26">
        <w:trPr>
          <w:cantSplit/>
          <w:jc w:val="center"/>
        </w:trPr>
        <w:tc>
          <w:tcPr>
            <w:tcW w:w="2787" w:type="dxa"/>
            <w:tcBorders>
              <w:top w:val="nil"/>
            </w:tcBorders>
            <w:vAlign w:val="bottom"/>
          </w:tcPr>
          <w:p w14:paraId="608E8B4E" w14:textId="77777777" w:rsidR="00C44634" w:rsidRPr="0032293D" w:rsidRDefault="00C44634" w:rsidP="00CF7E37">
            <w:pPr>
              <w:pStyle w:val="ConfigWindow"/>
            </w:pPr>
            <w:r w:rsidRPr="0032293D">
              <w:t>R3</w:t>
            </w:r>
          </w:p>
        </w:tc>
        <w:tc>
          <w:tcPr>
            <w:tcW w:w="3690" w:type="dxa"/>
            <w:vAlign w:val="bottom"/>
          </w:tcPr>
          <w:p w14:paraId="578329C5" w14:textId="77777777" w:rsidR="00C44634" w:rsidRPr="0032293D" w:rsidRDefault="00C44634" w:rsidP="00CF7E37">
            <w:pPr>
              <w:spacing w:line="240" w:lineRule="auto"/>
              <w:rPr>
                <w:sz w:val="20"/>
                <w:szCs w:val="20"/>
              </w:rPr>
            </w:pPr>
            <w:r>
              <w:rPr>
                <w:sz w:val="20"/>
                <w:szCs w:val="20"/>
              </w:rPr>
              <w:t>Tunnel 1</w:t>
            </w:r>
          </w:p>
        </w:tc>
        <w:tc>
          <w:tcPr>
            <w:tcW w:w="3699" w:type="dxa"/>
            <w:vAlign w:val="bottom"/>
          </w:tcPr>
          <w:p w14:paraId="5DE63CC3" w14:textId="77777777" w:rsidR="00C44634" w:rsidRPr="0032293D" w:rsidRDefault="00C44634" w:rsidP="00CF7E37">
            <w:pPr>
              <w:spacing w:line="240" w:lineRule="auto"/>
              <w:rPr>
                <w:sz w:val="20"/>
                <w:szCs w:val="20"/>
              </w:rPr>
            </w:pPr>
            <w:r>
              <w:rPr>
                <w:sz w:val="20"/>
                <w:szCs w:val="20"/>
              </w:rPr>
              <w:t>100.100.100.3/29</w:t>
            </w:r>
          </w:p>
        </w:tc>
      </w:tr>
    </w:tbl>
    <w:p w14:paraId="31AAD9AF" w14:textId="77777777" w:rsidR="00D778DF" w:rsidRPr="00E70096" w:rsidRDefault="00D778DF" w:rsidP="00D452F4">
      <w:pPr>
        <w:pStyle w:val="Heading1"/>
      </w:pPr>
      <w:r w:rsidRPr="00E70096">
        <w:t>Objectives</w:t>
      </w:r>
    </w:p>
    <w:p w14:paraId="4BC22FF7" w14:textId="4438CC91" w:rsidR="00C44634" w:rsidRPr="00F66C26" w:rsidRDefault="00C44634" w:rsidP="00F66C26">
      <w:pPr>
        <w:pStyle w:val="BodyTextL25Bold"/>
        <w:rPr>
          <w:b w:val="0"/>
        </w:rPr>
      </w:pPr>
      <w:r w:rsidRPr="00816C2C">
        <w:t>Part 1:</w:t>
      </w:r>
      <w:r w:rsidR="008566E6" w:rsidRPr="0097119B">
        <w:t xml:space="preserve"> </w:t>
      </w:r>
      <w:r w:rsidR="000773D7" w:rsidRPr="0097119B">
        <w:t>Build the Network and Verify DMVPN Phase 3 Operation</w:t>
      </w:r>
    </w:p>
    <w:p w14:paraId="73B700D4" w14:textId="77777777" w:rsidR="00D778DF" w:rsidRPr="004C0909" w:rsidRDefault="00C44634" w:rsidP="00F66C26">
      <w:pPr>
        <w:pStyle w:val="BodyTextL25Bold"/>
      </w:pPr>
      <w:r w:rsidRPr="00C44634">
        <w:t xml:space="preserve">Part 2: </w:t>
      </w:r>
      <w:r>
        <w:t>Secure DMVPN Phase 3 Tunnels</w:t>
      </w:r>
    </w:p>
    <w:p w14:paraId="4EA7BDA6" w14:textId="77777777" w:rsidR="00D778DF" w:rsidRDefault="00D778DF" w:rsidP="00D452F4">
      <w:pPr>
        <w:pStyle w:val="Heading1"/>
      </w:pPr>
      <w:r w:rsidRPr="00E70096">
        <w:lastRenderedPageBreak/>
        <w:t>Background / Scenario</w:t>
      </w:r>
    </w:p>
    <w:p w14:paraId="1423743B" w14:textId="6C4CA668" w:rsidR="000671D9" w:rsidRDefault="008566E6" w:rsidP="005F0301">
      <w:pPr>
        <w:pStyle w:val="BodyTextL25"/>
      </w:pPr>
      <w:r>
        <w:t xml:space="preserve">In previous labs, you have configured DMVPN Phase 1 and Phase 3 networks, including configuration of DMVPN Phase 3 with IPv6. However, in those labs, IPsec was not used to encrypt and protect data travelling on the tunnels. IPsec functionality is essential to DMVPN implementation. In this lab, you will work with the DMVPN Phase 3 implementation from the </w:t>
      </w:r>
      <w:r>
        <w:rPr>
          <w:rFonts w:cs="Arial"/>
          <w:color w:val="000000"/>
          <w:szCs w:val="20"/>
          <w:shd w:val="clear" w:color="auto" w:fill="FFFFFF"/>
        </w:rPr>
        <w:t xml:space="preserve">Implement a DMVPN Phase 3 Spoke-to-Spoke Topology lab. You will start with a working configuration and then apply IPsec to the </w:t>
      </w:r>
      <w:r w:rsidR="00E521F1">
        <w:rPr>
          <w:rFonts w:cs="Arial"/>
          <w:color w:val="000000"/>
          <w:szCs w:val="20"/>
          <w:shd w:val="clear" w:color="auto" w:fill="FFFFFF"/>
        </w:rPr>
        <w:t>spoke-to-hub</w:t>
      </w:r>
      <w:r>
        <w:rPr>
          <w:rFonts w:cs="Arial"/>
          <w:color w:val="000000"/>
          <w:szCs w:val="20"/>
          <w:shd w:val="clear" w:color="auto" w:fill="FFFFFF"/>
        </w:rPr>
        <w:t xml:space="preserve"> and spoke-to-spoke tunnels. Finally, you will verify the operation of the secured tunnels.</w:t>
      </w:r>
    </w:p>
    <w:p w14:paraId="2E2104FF" w14:textId="7F324825" w:rsidR="00F266F0" w:rsidRDefault="00F266F0" w:rsidP="00F266F0">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sidR="005244AB">
        <w:rPr>
          <w:rFonts w:eastAsia="Arial"/>
        </w:rPr>
        <w:t>8200L</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5244AB">
        <w:rPr>
          <w:rFonts w:eastAsia="Arial"/>
        </w:rPr>
        <w:t>7</w:t>
      </w:r>
      <w:r>
        <w:rPr>
          <w:rFonts w:eastAsia="Arial"/>
        </w:rPr>
        <w:t>.</w:t>
      </w:r>
      <w:r w:rsidR="005244AB">
        <w:rPr>
          <w:rFonts w:eastAsia="Arial"/>
        </w:rPr>
        <w:t>12</w:t>
      </w:r>
      <w:r>
        <w:rPr>
          <w:rFonts w:eastAsia="Arial"/>
        </w:rPr>
        <w:t>.</w:t>
      </w:r>
      <w:r w:rsidR="00820A74">
        <w:rPr>
          <w:rFonts w:eastAsia="Arial"/>
        </w:rPr>
        <w:t>0</w:t>
      </w:r>
      <w:r w:rsidR="005244AB">
        <w:rPr>
          <w:rFonts w:eastAsia="Arial"/>
        </w:rPr>
        <w:t>5</w:t>
      </w:r>
      <w:r w:rsidR="00820A74">
        <w:rPr>
          <w:rFonts w:eastAsia="Arial"/>
        </w:rPr>
        <w:t>c</w:t>
      </w:r>
      <w:r>
        <w:rPr>
          <w:rFonts w:eastAsia="Arial"/>
        </w:rPr>
        <w:t xml:space="preserve"> (universalk9 </w:t>
      </w:r>
      <w:r w:rsidRPr="00A86660">
        <w:rPr>
          <w:rFonts w:eastAsia="Arial"/>
        </w:rPr>
        <w:t xml:space="preserve">image). </w:t>
      </w:r>
      <w:r w:rsidR="008566E6" w:rsidRPr="00A86660">
        <w:rPr>
          <w:rFonts w:eastAsia="Arial"/>
        </w:rPr>
        <w:t xml:space="preserve">The </w:t>
      </w:r>
      <w:r w:rsidR="008566E6">
        <w:rPr>
          <w:rFonts w:eastAsia="Arial"/>
        </w:rPr>
        <w:t xml:space="preserve">switch used is a </w:t>
      </w:r>
      <w:r w:rsidR="008566E6" w:rsidRPr="00A86660">
        <w:rPr>
          <w:rFonts w:eastAsia="Arial"/>
        </w:rPr>
        <w:t xml:space="preserve">Cisco </w:t>
      </w:r>
      <w:r w:rsidR="008566E6">
        <w:rPr>
          <w:rFonts w:eastAsia="Arial"/>
        </w:rPr>
        <w:t xml:space="preserve">Catalyst </w:t>
      </w:r>
      <w:r w:rsidR="005244AB">
        <w:rPr>
          <w:rFonts w:eastAsia="Arial"/>
        </w:rPr>
        <w:t>9300L</w:t>
      </w:r>
      <w:r w:rsidR="008566E6" w:rsidRPr="00A86660">
        <w:rPr>
          <w:rFonts w:eastAsia="Arial"/>
        </w:rPr>
        <w:t xml:space="preserve"> with </w:t>
      </w:r>
      <w:r w:rsidR="008566E6">
        <w:rPr>
          <w:rFonts w:eastAsia="Arial"/>
        </w:rPr>
        <w:t xml:space="preserve">Cisco </w:t>
      </w:r>
      <w:r w:rsidR="008566E6" w:rsidRPr="00A86660">
        <w:rPr>
          <w:rFonts w:eastAsia="Arial"/>
        </w:rPr>
        <w:t xml:space="preserve">IOS </w:t>
      </w:r>
      <w:r w:rsidR="008566E6">
        <w:rPr>
          <w:rFonts w:eastAsia="Arial"/>
        </w:rPr>
        <w:t xml:space="preserve">XE Release </w:t>
      </w:r>
      <w:r w:rsidR="008566E6" w:rsidRPr="00A86660">
        <w:rPr>
          <w:rFonts w:eastAsia="Arial"/>
        </w:rPr>
        <w:t>1</w:t>
      </w:r>
      <w:r w:rsidR="005244AB">
        <w:rPr>
          <w:rFonts w:eastAsia="Arial"/>
        </w:rPr>
        <w:t>7.12.</w:t>
      </w:r>
      <w:r w:rsidR="00820A74">
        <w:rPr>
          <w:rFonts w:eastAsia="Arial"/>
        </w:rPr>
        <w:t>0</w:t>
      </w:r>
      <w:r w:rsidR="005244AB">
        <w:rPr>
          <w:rFonts w:eastAsia="Arial"/>
        </w:rPr>
        <w:t>5</w:t>
      </w:r>
      <w:r w:rsidR="008566E6">
        <w:rPr>
          <w:rFonts w:eastAsia="Arial"/>
        </w:rPr>
        <w:t xml:space="preserve"> (universalk9 </w:t>
      </w:r>
      <w:r w:rsidR="008566E6" w:rsidRPr="00A86660">
        <w:rPr>
          <w:rFonts w:eastAsia="Arial"/>
        </w:rPr>
        <w:t>image).</w:t>
      </w:r>
      <w:r w:rsidR="008566E6">
        <w:rPr>
          <w:rFonts w:eastAsia="Arial"/>
        </w:rPr>
        <w:t xml:space="preserve"> </w:t>
      </w:r>
      <w:r w:rsidR="008566E6" w:rsidRPr="00A86660">
        <w:rPr>
          <w:rFonts w:eastAsia="Arial"/>
        </w:rPr>
        <w:t xml:space="preserve">Other </w:t>
      </w:r>
      <w:r w:rsidR="008566E6">
        <w:rPr>
          <w:rFonts w:eastAsia="Arial"/>
        </w:rPr>
        <w:t xml:space="preserve">routers, Layer 3 switches, and Cisco </w:t>
      </w:r>
      <w:r w:rsidR="008566E6" w:rsidRPr="00A86660">
        <w:rPr>
          <w:rFonts w:eastAsia="Arial"/>
        </w:rPr>
        <w:t>IOS versions can be used</w:t>
      </w:r>
      <w:r w:rsidR="008566E6">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p>
    <w:p w14:paraId="515CDD99" w14:textId="77777777" w:rsidR="00D778DF" w:rsidRPr="00E70096" w:rsidRDefault="00D778DF" w:rsidP="00D452F4">
      <w:pPr>
        <w:pStyle w:val="Heading1"/>
      </w:pPr>
      <w:r w:rsidRPr="00E70096">
        <w:t>Required Resources</w:t>
      </w:r>
    </w:p>
    <w:p w14:paraId="72AE259F" w14:textId="4AFA4694" w:rsidR="00334C33" w:rsidRDefault="008566E6" w:rsidP="00334C33">
      <w:pPr>
        <w:pStyle w:val="Bulletlevel1"/>
      </w:pPr>
      <w:r>
        <w:t>3</w:t>
      </w:r>
      <w:r w:rsidR="00334C33">
        <w:t xml:space="preserve"> Router</w:t>
      </w:r>
      <w:r w:rsidR="00196CBC">
        <w:t>s</w:t>
      </w:r>
      <w:r w:rsidR="00334C33">
        <w:t xml:space="preserve"> (Cisco </w:t>
      </w:r>
      <w:r w:rsidR="005244AB">
        <w:t>8200L</w:t>
      </w:r>
      <w:r w:rsidR="00334C33">
        <w:t xml:space="preserve"> with Cisco IOS</w:t>
      </w:r>
      <w:r w:rsidR="00F666EC">
        <w:t xml:space="preserve"> XE</w:t>
      </w:r>
      <w:r w:rsidR="00334C33">
        <w:t xml:space="preserve"> Release </w:t>
      </w:r>
      <w:r w:rsidR="00AC05AB">
        <w:t>1</w:t>
      </w:r>
      <w:r w:rsidR="005244AB">
        <w:t>7.12.</w:t>
      </w:r>
      <w:r w:rsidR="00820A74">
        <w:t>0</w:t>
      </w:r>
      <w:r w:rsidR="005244AB">
        <w:t>5c</w:t>
      </w:r>
      <w:r w:rsidR="00334C33">
        <w:t xml:space="preserve"> universal image or comparable)</w:t>
      </w:r>
    </w:p>
    <w:p w14:paraId="1DE64C4F" w14:textId="1B77BD61" w:rsidR="00334C33" w:rsidRDefault="000671D9" w:rsidP="00334C33">
      <w:pPr>
        <w:pStyle w:val="Bulletlevel1"/>
      </w:pPr>
      <w:r>
        <w:t>1</w:t>
      </w:r>
      <w:r w:rsidR="00334C33">
        <w:t xml:space="preserve"> </w:t>
      </w:r>
      <w:r w:rsidR="00A82852">
        <w:t>S</w:t>
      </w:r>
      <w:r w:rsidR="00334C33">
        <w:t xml:space="preserve">witch </w:t>
      </w:r>
      <w:r w:rsidR="00A82852">
        <w:t xml:space="preserve">(Cisco </w:t>
      </w:r>
      <w:r w:rsidR="005244AB">
        <w:t>9300L</w:t>
      </w:r>
      <w:r w:rsidR="00A82852">
        <w:t xml:space="preserve"> with Cisco IOS XE Release 1</w:t>
      </w:r>
      <w:r w:rsidR="005244AB">
        <w:t>7.12.</w:t>
      </w:r>
      <w:r w:rsidR="00820A74">
        <w:t>0</w:t>
      </w:r>
      <w:r w:rsidR="005244AB">
        <w:t>5</w:t>
      </w:r>
      <w:r w:rsidR="00A82852">
        <w:t xml:space="preserve"> universal image or comparable)</w:t>
      </w:r>
    </w:p>
    <w:p w14:paraId="270A3CCE" w14:textId="77777777" w:rsidR="00334C33" w:rsidRDefault="00177B76" w:rsidP="00334C33">
      <w:pPr>
        <w:pStyle w:val="Bulletlevel1"/>
      </w:pPr>
      <w:r w:rsidRPr="00177B76">
        <w:t>1 PC (Choice of operating system with a terminal emulation program installed)</w:t>
      </w:r>
    </w:p>
    <w:p w14:paraId="4ECB76F6" w14:textId="77777777" w:rsidR="00334C33" w:rsidRDefault="00334C33" w:rsidP="00334C33">
      <w:pPr>
        <w:pStyle w:val="Bulletlevel1"/>
      </w:pPr>
      <w:r>
        <w:t>Console cables to configure the Cisco IOS devices via the console ports</w:t>
      </w:r>
    </w:p>
    <w:p w14:paraId="6E9FAA2F" w14:textId="65DF8F29" w:rsidR="00457934" w:rsidRDefault="00334C33" w:rsidP="00457934">
      <w:pPr>
        <w:pStyle w:val="Bulletlevel1"/>
      </w:pPr>
      <w:r>
        <w:t>Ethernet cables as shown in the topology</w:t>
      </w:r>
    </w:p>
    <w:p w14:paraId="261224AE" w14:textId="77777777" w:rsidR="000671D9" w:rsidRPr="00797469" w:rsidRDefault="000671D9" w:rsidP="00797469">
      <w:pPr>
        <w:pStyle w:val="Heading1"/>
      </w:pPr>
      <w:r w:rsidRPr="00797469">
        <w:rPr>
          <w:rStyle w:val="LabTitleInstVersred"/>
          <w:b/>
          <w:color w:val="auto"/>
          <w:sz w:val="26"/>
        </w:rPr>
        <w:t>Initial Configurations</w:t>
      </w:r>
    </w:p>
    <w:p w14:paraId="3B5CFF85" w14:textId="7A46E914" w:rsidR="00240361" w:rsidRPr="00DE5200" w:rsidRDefault="00240361" w:rsidP="00240361">
      <w:pPr>
        <w:pStyle w:val="BodyTextL25"/>
      </w:pPr>
      <w:r>
        <w:t>These are the final configurations from</w:t>
      </w:r>
      <w:r w:rsidRPr="00DE5200">
        <w:t xml:space="preserve"> the </w:t>
      </w:r>
      <w:r>
        <w:t xml:space="preserve">“Lab - </w:t>
      </w:r>
      <w:r w:rsidRPr="00DE5200">
        <w:t xml:space="preserve">Implement a DMVPN Phase </w:t>
      </w:r>
      <w:r>
        <w:t>3</w:t>
      </w:r>
      <w:r w:rsidRPr="00DE5200">
        <w:t xml:space="preserve"> </w:t>
      </w:r>
      <w:r w:rsidR="006A7B18">
        <w:t>Spoke</w:t>
      </w:r>
      <w:r w:rsidRPr="00DE5200">
        <w:t>-to-Spoke Topology.</w:t>
      </w:r>
      <w:r w:rsidR="006A7B18">
        <w:t>”</w:t>
      </w:r>
      <w:r w:rsidRPr="00DE5200">
        <w:t xml:space="preserve"> If </w:t>
      </w:r>
      <w:r>
        <w:t>you</w:t>
      </w:r>
      <w:r w:rsidRPr="00DE5200">
        <w:t xml:space="preserve"> do not have preconfigured devices</w:t>
      </w:r>
      <w:r>
        <w:t xml:space="preserve"> from that lab</w:t>
      </w:r>
      <w:r w:rsidRPr="00DE5200">
        <w:t xml:space="preserve">, paste </w:t>
      </w:r>
      <w:r>
        <w:t>in these</w:t>
      </w:r>
      <w:r w:rsidRPr="00DE5200">
        <w:t xml:space="preserve"> initial configurations into the devices</w:t>
      </w:r>
      <w:r>
        <w:t xml:space="preserve"> before proceeding to Part 1.</w:t>
      </w:r>
    </w:p>
    <w:p w14:paraId="4C83F46E" w14:textId="509047DA" w:rsidR="000671D9" w:rsidRPr="00797469" w:rsidRDefault="000671D9" w:rsidP="00797469">
      <w:pPr>
        <w:pStyle w:val="BodyTextL25Bold"/>
        <w:rPr>
          <w:rStyle w:val="AnswerGray"/>
          <w:b/>
          <w:shd w:val="clear" w:color="auto" w:fill="auto"/>
        </w:rPr>
      </w:pPr>
      <w:r w:rsidRPr="00797469">
        <w:rPr>
          <w:rStyle w:val="AnswerGray"/>
          <w:b/>
          <w:shd w:val="clear" w:color="auto" w:fill="auto"/>
        </w:rPr>
        <w:t>R1 hub router</w:t>
      </w:r>
    </w:p>
    <w:p w14:paraId="09F8BC52" w14:textId="77777777" w:rsidR="000671D9" w:rsidRPr="00566781" w:rsidRDefault="000671D9" w:rsidP="00566781">
      <w:pPr>
        <w:pStyle w:val="CMD"/>
      </w:pPr>
      <w:r w:rsidRPr="00566781">
        <w:t>hostname R1</w:t>
      </w:r>
    </w:p>
    <w:p w14:paraId="265D5268" w14:textId="77777777" w:rsidR="000671D9" w:rsidRPr="00566781" w:rsidRDefault="000671D9" w:rsidP="00566781">
      <w:pPr>
        <w:pStyle w:val="CMD"/>
      </w:pPr>
      <w:r w:rsidRPr="00566781">
        <w:t xml:space="preserve">no </w:t>
      </w:r>
      <w:proofErr w:type="spellStart"/>
      <w:r w:rsidRPr="00566781">
        <w:t>ip</w:t>
      </w:r>
      <w:proofErr w:type="spellEnd"/>
      <w:r w:rsidRPr="00566781">
        <w:t xml:space="preserve"> domain lookup</w:t>
      </w:r>
    </w:p>
    <w:p w14:paraId="652F3798" w14:textId="77777777" w:rsidR="000671D9" w:rsidRPr="00566781" w:rsidRDefault="000671D9" w:rsidP="00566781">
      <w:pPr>
        <w:pStyle w:val="CMD"/>
      </w:pPr>
      <w:r w:rsidRPr="00566781">
        <w:t xml:space="preserve">banner </w:t>
      </w:r>
      <w:proofErr w:type="spellStart"/>
      <w:r w:rsidRPr="00566781">
        <w:t>motd</w:t>
      </w:r>
      <w:proofErr w:type="spellEnd"/>
      <w:r w:rsidRPr="00566781">
        <w:t xml:space="preserve"> # R1, Implement DMVPN Hub #</w:t>
      </w:r>
    </w:p>
    <w:p w14:paraId="5F74BDEC" w14:textId="77777777" w:rsidR="000671D9" w:rsidRPr="00566781" w:rsidRDefault="000671D9" w:rsidP="00566781">
      <w:pPr>
        <w:pStyle w:val="CMD"/>
      </w:pPr>
      <w:r w:rsidRPr="00566781">
        <w:t>line con 0</w:t>
      </w:r>
    </w:p>
    <w:p w14:paraId="1CA702AB" w14:textId="77777777" w:rsidR="000671D9" w:rsidRPr="00566781" w:rsidRDefault="000671D9" w:rsidP="00566781">
      <w:pPr>
        <w:pStyle w:val="CMD"/>
      </w:pPr>
      <w:r w:rsidRPr="00566781">
        <w:t xml:space="preserve"> exec-timeout 0 0</w:t>
      </w:r>
    </w:p>
    <w:p w14:paraId="4E1E1E3B" w14:textId="77777777" w:rsidR="000671D9" w:rsidRPr="00566781" w:rsidRDefault="000671D9" w:rsidP="00566781">
      <w:pPr>
        <w:pStyle w:val="CMD"/>
      </w:pPr>
      <w:r w:rsidRPr="00566781">
        <w:t xml:space="preserve"> logging synchronous</w:t>
      </w:r>
    </w:p>
    <w:p w14:paraId="747A9B8A" w14:textId="77777777" w:rsidR="000671D9" w:rsidRPr="00566781" w:rsidRDefault="000671D9" w:rsidP="00566781">
      <w:pPr>
        <w:pStyle w:val="CMD"/>
      </w:pPr>
      <w:r w:rsidRPr="00566781">
        <w:t xml:space="preserve"> exit</w:t>
      </w:r>
    </w:p>
    <w:p w14:paraId="1EAE02BB" w14:textId="77777777" w:rsidR="000671D9" w:rsidRPr="00566781" w:rsidRDefault="000671D9" w:rsidP="00566781">
      <w:pPr>
        <w:pStyle w:val="CMD"/>
      </w:pPr>
      <w:r w:rsidRPr="00566781">
        <w:t xml:space="preserve">line </w:t>
      </w:r>
      <w:proofErr w:type="spellStart"/>
      <w:r w:rsidRPr="00566781">
        <w:t>vty</w:t>
      </w:r>
      <w:proofErr w:type="spellEnd"/>
      <w:r w:rsidRPr="00566781">
        <w:t xml:space="preserve"> 0 4</w:t>
      </w:r>
    </w:p>
    <w:p w14:paraId="14AB94AE" w14:textId="77777777" w:rsidR="000671D9" w:rsidRPr="00566781" w:rsidRDefault="000671D9" w:rsidP="00566781">
      <w:pPr>
        <w:pStyle w:val="CMD"/>
      </w:pPr>
      <w:r w:rsidRPr="00566781">
        <w:t xml:space="preserve"> privilege level 15</w:t>
      </w:r>
    </w:p>
    <w:p w14:paraId="15739B66" w14:textId="77777777" w:rsidR="000671D9" w:rsidRPr="00566781" w:rsidRDefault="000671D9" w:rsidP="00566781">
      <w:pPr>
        <w:pStyle w:val="CMD"/>
      </w:pPr>
      <w:r w:rsidRPr="00566781">
        <w:t xml:space="preserve"> password cisco123</w:t>
      </w:r>
    </w:p>
    <w:p w14:paraId="0F1D56C6" w14:textId="77777777" w:rsidR="000671D9" w:rsidRPr="00566781" w:rsidRDefault="000671D9" w:rsidP="00566781">
      <w:pPr>
        <w:pStyle w:val="CMD"/>
      </w:pPr>
      <w:r w:rsidRPr="00566781">
        <w:t xml:space="preserve"> exec-timeout 0 0</w:t>
      </w:r>
    </w:p>
    <w:p w14:paraId="73969EAD" w14:textId="77777777" w:rsidR="000671D9" w:rsidRPr="00566781" w:rsidRDefault="000671D9" w:rsidP="00566781">
      <w:pPr>
        <w:pStyle w:val="CMD"/>
      </w:pPr>
      <w:r w:rsidRPr="00566781">
        <w:t xml:space="preserve"> logging synchronous</w:t>
      </w:r>
    </w:p>
    <w:p w14:paraId="74524E40" w14:textId="77777777" w:rsidR="000671D9" w:rsidRPr="00566781" w:rsidRDefault="000671D9" w:rsidP="00566781">
      <w:pPr>
        <w:pStyle w:val="CMD"/>
      </w:pPr>
      <w:r w:rsidRPr="00566781">
        <w:t xml:space="preserve"> login</w:t>
      </w:r>
    </w:p>
    <w:p w14:paraId="1490F3C0" w14:textId="77777777" w:rsidR="000671D9" w:rsidRPr="00566781" w:rsidRDefault="000671D9" w:rsidP="00566781">
      <w:pPr>
        <w:pStyle w:val="CMD"/>
      </w:pPr>
      <w:r w:rsidRPr="00566781">
        <w:t xml:space="preserve"> exit</w:t>
      </w:r>
    </w:p>
    <w:p w14:paraId="17E3C207" w14:textId="77777777" w:rsidR="000671D9" w:rsidRPr="00566781" w:rsidRDefault="000671D9" w:rsidP="00566781">
      <w:pPr>
        <w:pStyle w:val="CMD"/>
      </w:pPr>
      <w:r w:rsidRPr="00566781">
        <w:t>interface g0/0/1</w:t>
      </w:r>
    </w:p>
    <w:p w14:paraId="17973FA4" w14:textId="77777777" w:rsidR="000671D9" w:rsidRPr="00566781" w:rsidRDefault="000671D9" w:rsidP="00566781">
      <w:pPr>
        <w:pStyle w:val="CMD"/>
      </w:pPr>
      <w:r w:rsidRPr="00566781">
        <w:t xml:space="preserve"> </w:t>
      </w:r>
      <w:proofErr w:type="spellStart"/>
      <w:r w:rsidRPr="00566781">
        <w:t>ip</w:t>
      </w:r>
      <w:proofErr w:type="spellEnd"/>
      <w:r w:rsidRPr="00566781">
        <w:t xml:space="preserve"> address 192.0.2.1 255.255.255.252</w:t>
      </w:r>
    </w:p>
    <w:p w14:paraId="207139CB" w14:textId="77777777" w:rsidR="000671D9" w:rsidRPr="00566781" w:rsidRDefault="000671D9" w:rsidP="00566781">
      <w:pPr>
        <w:pStyle w:val="CMD"/>
      </w:pPr>
      <w:r w:rsidRPr="00566781">
        <w:t xml:space="preserve"> </w:t>
      </w:r>
      <w:proofErr w:type="gramStart"/>
      <w:r w:rsidRPr="00566781">
        <w:t>no</w:t>
      </w:r>
      <w:proofErr w:type="gramEnd"/>
      <w:r w:rsidRPr="00566781">
        <w:t xml:space="preserve"> shutdown</w:t>
      </w:r>
    </w:p>
    <w:p w14:paraId="32C2D19A" w14:textId="77777777" w:rsidR="000671D9" w:rsidRPr="00566781" w:rsidRDefault="000671D9" w:rsidP="00566781">
      <w:pPr>
        <w:pStyle w:val="CMD"/>
      </w:pPr>
      <w:r w:rsidRPr="00566781">
        <w:t xml:space="preserve"> exit</w:t>
      </w:r>
    </w:p>
    <w:p w14:paraId="76EFC4E7" w14:textId="77777777" w:rsidR="000671D9" w:rsidRPr="00566781" w:rsidRDefault="000671D9" w:rsidP="00566781">
      <w:pPr>
        <w:pStyle w:val="CMD"/>
      </w:pPr>
      <w:r w:rsidRPr="00566781">
        <w:t>interface tunnel 1</w:t>
      </w:r>
    </w:p>
    <w:p w14:paraId="6761C874" w14:textId="77777777" w:rsidR="000671D9" w:rsidRPr="00566781" w:rsidRDefault="000671D9" w:rsidP="00566781">
      <w:pPr>
        <w:pStyle w:val="CMD"/>
      </w:pPr>
      <w:r w:rsidRPr="00566781">
        <w:t xml:space="preserve"> </w:t>
      </w:r>
      <w:proofErr w:type="gramStart"/>
      <w:r w:rsidRPr="00566781">
        <w:t xml:space="preserve">tunnel mode </w:t>
      </w:r>
      <w:proofErr w:type="spellStart"/>
      <w:r w:rsidRPr="00566781">
        <w:t>gre</w:t>
      </w:r>
      <w:proofErr w:type="spellEnd"/>
      <w:proofErr w:type="gramEnd"/>
      <w:r w:rsidRPr="00566781">
        <w:t xml:space="preserve"> </w:t>
      </w:r>
      <w:proofErr w:type="gramStart"/>
      <w:r w:rsidRPr="00566781">
        <w:t>multipoint</w:t>
      </w:r>
      <w:proofErr w:type="gramEnd"/>
    </w:p>
    <w:p w14:paraId="2D53F1C5" w14:textId="77777777" w:rsidR="000671D9" w:rsidRPr="00566781" w:rsidRDefault="000671D9" w:rsidP="00566781">
      <w:pPr>
        <w:pStyle w:val="CMD"/>
      </w:pPr>
      <w:r w:rsidRPr="00566781">
        <w:lastRenderedPageBreak/>
        <w:t xml:space="preserve"> tunnel source g0/0/1</w:t>
      </w:r>
    </w:p>
    <w:p w14:paraId="086ECE10" w14:textId="77777777" w:rsidR="000671D9" w:rsidRPr="00566781" w:rsidRDefault="000671D9" w:rsidP="00566781">
      <w:pPr>
        <w:pStyle w:val="CMD"/>
      </w:pPr>
      <w:r w:rsidRPr="00566781">
        <w:t xml:space="preserve"> tunnel key 999</w:t>
      </w:r>
    </w:p>
    <w:p w14:paraId="1DE3F7D5" w14:textId="77777777" w:rsidR="000671D9" w:rsidRPr="00566781" w:rsidRDefault="000671D9" w:rsidP="00566781">
      <w:pPr>
        <w:pStyle w:val="CMD"/>
      </w:pPr>
      <w:r w:rsidRPr="00566781">
        <w:t xml:space="preserve"> </w:t>
      </w:r>
      <w:proofErr w:type="spellStart"/>
      <w:r w:rsidRPr="00566781">
        <w:t>ip</w:t>
      </w:r>
      <w:proofErr w:type="spellEnd"/>
      <w:r w:rsidRPr="00566781">
        <w:t xml:space="preserve"> address 100.100.100.1 255.255.255.248</w:t>
      </w:r>
    </w:p>
    <w:p w14:paraId="4DA76CD0" w14:textId="77777777" w:rsidR="000671D9" w:rsidRPr="00566781" w:rsidRDefault="000671D9" w:rsidP="00566781">
      <w:pPr>
        <w:pStyle w:val="CMD"/>
      </w:pPr>
      <w:r w:rsidRPr="00566781">
        <w:t xml:space="preserve"> </w:t>
      </w:r>
      <w:proofErr w:type="spellStart"/>
      <w:r w:rsidRPr="00566781">
        <w:t>ip</w:t>
      </w:r>
      <w:proofErr w:type="spellEnd"/>
      <w:r w:rsidRPr="00566781">
        <w:t xml:space="preserve"> </w:t>
      </w:r>
      <w:proofErr w:type="spellStart"/>
      <w:r w:rsidRPr="00566781">
        <w:t>nhrp</w:t>
      </w:r>
      <w:proofErr w:type="spellEnd"/>
      <w:r w:rsidRPr="00566781">
        <w:t xml:space="preserve"> network-id 1</w:t>
      </w:r>
    </w:p>
    <w:p w14:paraId="2B063783" w14:textId="77777777" w:rsidR="000671D9" w:rsidRPr="00566781" w:rsidRDefault="000671D9" w:rsidP="00566781">
      <w:pPr>
        <w:pStyle w:val="CMD"/>
      </w:pPr>
      <w:r w:rsidRPr="00566781">
        <w:t xml:space="preserve"> </w:t>
      </w:r>
      <w:proofErr w:type="spellStart"/>
      <w:r w:rsidRPr="00566781">
        <w:t>ip</w:t>
      </w:r>
      <w:proofErr w:type="spellEnd"/>
      <w:r w:rsidRPr="00566781">
        <w:t xml:space="preserve"> </w:t>
      </w:r>
      <w:proofErr w:type="spellStart"/>
      <w:r w:rsidRPr="00566781">
        <w:t>nhrp</w:t>
      </w:r>
      <w:proofErr w:type="spellEnd"/>
      <w:r w:rsidRPr="00566781">
        <w:t xml:space="preserve"> authentication </w:t>
      </w:r>
      <w:proofErr w:type="spellStart"/>
      <w:r w:rsidRPr="00566781">
        <w:t>NHRPauth</w:t>
      </w:r>
      <w:proofErr w:type="spellEnd"/>
    </w:p>
    <w:p w14:paraId="288C6F2A" w14:textId="77777777" w:rsidR="000671D9" w:rsidRPr="00566781" w:rsidRDefault="000671D9" w:rsidP="00566781">
      <w:pPr>
        <w:pStyle w:val="CMD"/>
      </w:pPr>
      <w:r w:rsidRPr="00566781">
        <w:t xml:space="preserve"> </w:t>
      </w:r>
      <w:proofErr w:type="spellStart"/>
      <w:r w:rsidRPr="00566781">
        <w:t>ip</w:t>
      </w:r>
      <w:proofErr w:type="spellEnd"/>
      <w:r w:rsidRPr="00566781">
        <w:t xml:space="preserve"> </w:t>
      </w:r>
      <w:proofErr w:type="spellStart"/>
      <w:r w:rsidRPr="00566781">
        <w:t>nhrp</w:t>
      </w:r>
      <w:proofErr w:type="spellEnd"/>
      <w:r w:rsidRPr="00566781">
        <w:t xml:space="preserve"> map multicast dynamic</w:t>
      </w:r>
    </w:p>
    <w:p w14:paraId="2E91582E" w14:textId="77777777" w:rsidR="000671D9" w:rsidRPr="00566781" w:rsidRDefault="000671D9" w:rsidP="00566781">
      <w:pPr>
        <w:pStyle w:val="CMD"/>
      </w:pPr>
      <w:r w:rsidRPr="00566781">
        <w:t xml:space="preserve"> </w:t>
      </w:r>
      <w:proofErr w:type="spellStart"/>
      <w:r w:rsidRPr="00566781">
        <w:t>ip</w:t>
      </w:r>
      <w:proofErr w:type="spellEnd"/>
      <w:r w:rsidRPr="00566781">
        <w:t xml:space="preserve"> </w:t>
      </w:r>
      <w:proofErr w:type="spellStart"/>
      <w:r w:rsidRPr="00566781">
        <w:t>nhrp</w:t>
      </w:r>
      <w:proofErr w:type="spellEnd"/>
      <w:r w:rsidRPr="00566781">
        <w:t xml:space="preserve"> redirect</w:t>
      </w:r>
    </w:p>
    <w:p w14:paraId="18F09FD9" w14:textId="77777777" w:rsidR="000671D9" w:rsidRPr="00566781" w:rsidRDefault="000671D9" w:rsidP="00566781">
      <w:pPr>
        <w:pStyle w:val="CMD"/>
      </w:pPr>
      <w:r w:rsidRPr="00566781">
        <w:t xml:space="preserve"> bandwidth 4000</w:t>
      </w:r>
    </w:p>
    <w:p w14:paraId="62311814" w14:textId="77777777" w:rsidR="000671D9" w:rsidRPr="00566781" w:rsidRDefault="000671D9" w:rsidP="00566781">
      <w:pPr>
        <w:pStyle w:val="CMD"/>
      </w:pPr>
      <w:r w:rsidRPr="00566781">
        <w:t xml:space="preserve"> </w:t>
      </w:r>
      <w:proofErr w:type="spellStart"/>
      <w:r w:rsidRPr="00566781">
        <w:t>ip</w:t>
      </w:r>
      <w:proofErr w:type="spellEnd"/>
      <w:r w:rsidRPr="00566781">
        <w:t xml:space="preserve"> </w:t>
      </w:r>
      <w:proofErr w:type="spellStart"/>
      <w:r w:rsidRPr="00566781">
        <w:t>mtu</w:t>
      </w:r>
      <w:proofErr w:type="spellEnd"/>
      <w:r w:rsidRPr="00566781">
        <w:t xml:space="preserve"> 1400</w:t>
      </w:r>
    </w:p>
    <w:p w14:paraId="1075A5B7" w14:textId="77777777" w:rsidR="000671D9" w:rsidRPr="00566781" w:rsidRDefault="000671D9" w:rsidP="00566781">
      <w:pPr>
        <w:pStyle w:val="CMD"/>
      </w:pPr>
      <w:r w:rsidRPr="00566781">
        <w:t xml:space="preserve"> </w:t>
      </w:r>
      <w:proofErr w:type="spellStart"/>
      <w:r w:rsidRPr="00566781">
        <w:t>ip</w:t>
      </w:r>
      <w:proofErr w:type="spellEnd"/>
      <w:r w:rsidRPr="00566781">
        <w:t xml:space="preserve"> </w:t>
      </w:r>
      <w:proofErr w:type="spellStart"/>
      <w:r w:rsidRPr="00566781">
        <w:t>tcp</w:t>
      </w:r>
      <w:proofErr w:type="spellEnd"/>
      <w:r w:rsidRPr="00566781">
        <w:t xml:space="preserve"> adjust-</w:t>
      </w:r>
      <w:proofErr w:type="spellStart"/>
      <w:r w:rsidRPr="00566781">
        <w:t>mss</w:t>
      </w:r>
      <w:proofErr w:type="spellEnd"/>
      <w:r w:rsidRPr="00566781">
        <w:t xml:space="preserve"> 1360</w:t>
      </w:r>
    </w:p>
    <w:p w14:paraId="0C6306EB" w14:textId="77777777" w:rsidR="000671D9" w:rsidRPr="00566781" w:rsidRDefault="000671D9" w:rsidP="00566781">
      <w:pPr>
        <w:pStyle w:val="CMD"/>
      </w:pPr>
      <w:r w:rsidRPr="00566781">
        <w:t xml:space="preserve"> exit</w:t>
      </w:r>
    </w:p>
    <w:p w14:paraId="4E0D2A01" w14:textId="77777777" w:rsidR="000671D9" w:rsidRPr="00566781" w:rsidRDefault="000671D9" w:rsidP="00566781">
      <w:pPr>
        <w:pStyle w:val="CMD"/>
      </w:pPr>
      <w:r w:rsidRPr="00566781">
        <w:t xml:space="preserve">router </w:t>
      </w:r>
      <w:proofErr w:type="spellStart"/>
      <w:r w:rsidRPr="00566781">
        <w:t>eigrp</w:t>
      </w:r>
      <w:proofErr w:type="spellEnd"/>
      <w:r w:rsidRPr="00566781">
        <w:t xml:space="preserve"> DMVPN_TUNNEL_NET</w:t>
      </w:r>
    </w:p>
    <w:p w14:paraId="6A1150E3" w14:textId="77777777" w:rsidR="000671D9" w:rsidRPr="00566781" w:rsidRDefault="000671D9" w:rsidP="00566781">
      <w:pPr>
        <w:pStyle w:val="CMD"/>
      </w:pPr>
      <w:r w:rsidRPr="00566781">
        <w:t xml:space="preserve"> address-family ipv4 unicast autonomous-system 68</w:t>
      </w:r>
    </w:p>
    <w:p w14:paraId="3558FD37" w14:textId="77777777" w:rsidR="000671D9" w:rsidRPr="00566781" w:rsidRDefault="000671D9" w:rsidP="00566781">
      <w:pPr>
        <w:pStyle w:val="CMD"/>
      </w:pPr>
      <w:r w:rsidRPr="00566781">
        <w:t xml:space="preserve"> </w:t>
      </w:r>
      <w:proofErr w:type="spellStart"/>
      <w:r w:rsidRPr="00566781">
        <w:t>eigrp</w:t>
      </w:r>
      <w:proofErr w:type="spellEnd"/>
      <w:r w:rsidRPr="00566781">
        <w:t xml:space="preserve"> router-id 1.1.1.1</w:t>
      </w:r>
    </w:p>
    <w:p w14:paraId="31F6FE46" w14:textId="77777777" w:rsidR="000671D9" w:rsidRPr="00566781" w:rsidRDefault="000671D9" w:rsidP="00566781">
      <w:pPr>
        <w:pStyle w:val="CMD"/>
      </w:pPr>
      <w:r w:rsidRPr="00566781">
        <w:t xml:space="preserve"> network 100.100.100.0 255.255.255.248</w:t>
      </w:r>
    </w:p>
    <w:p w14:paraId="6B858E5B" w14:textId="77777777" w:rsidR="000671D9" w:rsidRPr="00566781" w:rsidRDefault="000671D9" w:rsidP="00566781">
      <w:pPr>
        <w:pStyle w:val="CMD"/>
      </w:pPr>
      <w:r w:rsidRPr="00566781">
        <w:t xml:space="preserve"> </w:t>
      </w:r>
      <w:proofErr w:type="spellStart"/>
      <w:r w:rsidRPr="00566781">
        <w:t>af</w:t>
      </w:r>
      <w:proofErr w:type="spellEnd"/>
      <w:r w:rsidRPr="00566781">
        <w:t>-interface tunnel 1</w:t>
      </w:r>
    </w:p>
    <w:p w14:paraId="7DB32B78" w14:textId="4D65E036" w:rsidR="000671D9" w:rsidRPr="00566781" w:rsidRDefault="000671D9" w:rsidP="00566781">
      <w:pPr>
        <w:pStyle w:val="CMD"/>
      </w:pPr>
      <w:r w:rsidRPr="00566781">
        <w:t xml:space="preserve"> </w:t>
      </w:r>
      <w:r w:rsidR="0057595C" w:rsidRPr="00566781">
        <w:t xml:space="preserve"> </w:t>
      </w:r>
      <w:r w:rsidRPr="00566781">
        <w:t>no split-horizon</w:t>
      </w:r>
    </w:p>
    <w:p w14:paraId="5D97A8E2" w14:textId="77777777" w:rsidR="000671D9" w:rsidRPr="00566781" w:rsidRDefault="000671D9" w:rsidP="00566781">
      <w:pPr>
        <w:pStyle w:val="CMD"/>
      </w:pPr>
      <w:r w:rsidRPr="00566781">
        <w:t xml:space="preserve">router </w:t>
      </w:r>
      <w:proofErr w:type="spellStart"/>
      <w:r w:rsidRPr="00566781">
        <w:t>eigrp</w:t>
      </w:r>
      <w:proofErr w:type="spellEnd"/>
      <w:r w:rsidRPr="00566781">
        <w:t xml:space="preserve"> DMVPN_TRANS_NET</w:t>
      </w:r>
    </w:p>
    <w:p w14:paraId="1E36BD8C" w14:textId="77777777" w:rsidR="000671D9" w:rsidRPr="00566781" w:rsidRDefault="000671D9" w:rsidP="00566781">
      <w:pPr>
        <w:pStyle w:val="CMD"/>
      </w:pPr>
      <w:r w:rsidRPr="00566781">
        <w:t xml:space="preserve"> address-family ipv4 unicast autonomous-system 168</w:t>
      </w:r>
    </w:p>
    <w:p w14:paraId="3512565D" w14:textId="77777777" w:rsidR="000671D9" w:rsidRPr="00566781" w:rsidRDefault="000671D9" w:rsidP="00566781">
      <w:pPr>
        <w:pStyle w:val="CMD"/>
      </w:pPr>
      <w:r w:rsidRPr="00566781">
        <w:t xml:space="preserve"> </w:t>
      </w:r>
      <w:proofErr w:type="spellStart"/>
      <w:r w:rsidRPr="00566781">
        <w:t>eigrp</w:t>
      </w:r>
      <w:proofErr w:type="spellEnd"/>
      <w:r w:rsidRPr="00566781">
        <w:t xml:space="preserve"> router-id 10.1.1.1 </w:t>
      </w:r>
    </w:p>
    <w:p w14:paraId="1B87F199" w14:textId="77777777" w:rsidR="000671D9" w:rsidRPr="00566781" w:rsidRDefault="000671D9" w:rsidP="00566781">
      <w:pPr>
        <w:pStyle w:val="CMD"/>
      </w:pPr>
      <w:r w:rsidRPr="00566781">
        <w:t xml:space="preserve"> network 192.0.2.0 255.255.255.252</w:t>
      </w:r>
    </w:p>
    <w:p w14:paraId="4A21555B" w14:textId="6E84FB75" w:rsidR="000671D9" w:rsidRPr="00566781" w:rsidRDefault="000671D9" w:rsidP="00566781">
      <w:pPr>
        <w:pStyle w:val="CMD"/>
      </w:pPr>
      <w:r w:rsidRPr="00566781">
        <w:t>end</w:t>
      </w:r>
    </w:p>
    <w:p w14:paraId="56704770" w14:textId="77777777" w:rsidR="000671D9" w:rsidRPr="00797469" w:rsidRDefault="000671D9" w:rsidP="00797469">
      <w:pPr>
        <w:pStyle w:val="BodyTextL25Bold"/>
        <w:rPr>
          <w:rStyle w:val="AnswerGray"/>
          <w:b/>
          <w:shd w:val="clear" w:color="auto" w:fill="auto"/>
        </w:rPr>
      </w:pPr>
      <w:r w:rsidRPr="00797469">
        <w:rPr>
          <w:rStyle w:val="AnswerGray"/>
          <w:b/>
          <w:shd w:val="clear" w:color="auto" w:fill="auto"/>
        </w:rPr>
        <w:t>R2 spoke router 1</w:t>
      </w:r>
    </w:p>
    <w:p w14:paraId="53BAD08C" w14:textId="77777777" w:rsidR="005606AE" w:rsidRPr="00AA3A90" w:rsidRDefault="005606AE" w:rsidP="00797469">
      <w:pPr>
        <w:pStyle w:val="CMD"/>
      </w:pPr>
      <w:proofErr w:type="gramStart"/>
      <w:r w:rsidRPr="00AA3A90">
        <w:t>hostname</w:t>
      </w:r>
      <w:proofErr w:type="gramEnd"/>
      <w:r w:rsidRPr="00AA3A90">
        <w:t xml:space="preserve"> R2</w:t>
      </w:r>
    </w:p>
    <w:p w14:paraId="40DF5B55" w14:textId="77777777" w:rsidR="005606AE" w:rsidRPr="00AA3A90" w:rsidRDefault="005606AE" w:rsidP="00797469">
      <w:pPr>
        <w:pStyle w:val="CMD"/>
      </w:pPr>
      <w:r w:rsidRPr="00AA3A90">
        <w:t xml:space="preserve">no </w:t>
      </w:r>
      <w:proofErr w:type="spellStart"/>
      <w:r w:rsidRPr="00AA3A90">
        <w:t>ip</w:t>
      </w:r>
      <w:proofErr w:type="spellEnd"/>
      <w:r w:rsidRPr="00AA3A90">
        <w:t xml:space="preserve"> domain lookup</w:t>
      </w:r>
    </w:p>
    <w:p w14:paraId="53BFA8DD" w14:textId="77777777" w:rsidR="005606AE" w:rsidRPr="00AA3A90" w:rsidRDefault="005606AE" w:rsidP="00797469">
      <w:pPr>
        <w:pStyle w:val="CMD"/>
      </w:pPr>
      <w:r w:rsidRPr="00AA3A90">
        <w:t xml:space="preserve">banner </w:t>
      </w:r>
      <w:proofErr w:type="spellStart"/>
      <w:r w:rsidRPr="00AA3A90">
        <w:t>motd</w:t>
      </w:r>
      <w:proofErr w:type="spellEnd"/>
      <w:r w:rsidRPr="00AA3A90">
        <w:t xml:space="preserve"> # R2, Implement DMVPN Spoke 1 #</w:t>
      </w:r>
    </w:p>
    <w:p w14:paraId="7ABE1015" w14:textId="77777777" w:rsidR="005606AE" w:rsidRPr="00AA3A90" w:rsidRDefault="005606AE" w:rsidP="00797469">
      <w:pPr>
        <w:pStyle w:val="CMD"/>
      </w:pPr>
      <w:r w:rsidRPr="00AA3A90">
        <w:t>line con 0</w:t>
      </w:r>
    </w:p>
    <w:p w14:paraId="687BE1C0" w14:textId="77777777" w:rsidR="005606AE" w:rsidRPr="00AA3A90" w:rsidRDefault="005606AE" w:rsidP="00797469">
      <w:pPr>
        <w:pStyle w:val="CMD"/>
      </w:pPr>
      <w:r w:rsidRPr="00AA3A90">
        <w:t xml:space="preserve"> exec-timeout 0 0</w:t>
      </w:r>
    </w:p>
    <w:p w14:paraId="739060C8" w14:textId="77777777" w:rsidR="005606AE" w:rsidRPr="00AA3A90" w:rsidRDefault="005606AE" w:rsidP="00797469">
      <w:pPr>
        <w:pStyle w:val="CMD"/>
      </w:pPr>
      <w:r w:rsidRPr="00AA3A90">
        <w:t xml:space="preserve"> logging synchronous</w:t>
      </w:r>
    </w:p>
    <w:p w14:paraId="04DDD74A" w14:textId="77777777" w:rsidR="005606AE" w:rsidRPr="00AA3A90" w:rsidRDefault="005606AE" w:rsidP="00797469">
      <w:pPr>
        <w:pStyle w:val="CMD"/>
      </w:pPr>
      <w:r w:rsidRPr="00AA3A90">
        <w:t xml:space="preserve"> exit</w:t>
      </w:r>
    </w:p>
    <w:p w14:paraId="4D98E475" w14:textId="77777777" w:rsidR="005606AE" w:rsidRPr="00AA3A90" w:rsidRDefault="005606AE" w:rsidP="00797469">
      <w:pPr>
        <w:pStyle w:val="CMD"/>
      </w:pPr>
      <w:r w:rsidRPr="00AA3A90">
        <w:t xml:space="preserve">line </w:t>
      </w:r>
      <w:proofErr w:type="spellStart"/>
      <w:r w:rsidRPr="00AA3A90">
        <w:t>vty</w:t>
      </w:r>
      <w:proofErr w:type="spellEnd"/>
      <w:r w:rsidRPr="00AA3A90">
        <w:t xml:space="preserve"> 0 4</w:t>
      </w:r>
    </w:p>
    <w:p w14:paraId="7D814DA4" w14:textId="77777777" w:rsidR="005606AE" w:rsidRPr="00AA3A90" w:rsidRDefault="005606AE" w:rsidP="00797469">
      <w:pPr>
        <w:pStyle w:val="CMD"/>
      </w:pPr>
      <w:r w:rsidRPr="00AA3A90">
        <w:t xml:space="preserve"> privilege level 15</w:t>
      </w:r>
    </w:p>
    <w:p w14:paraId="648C976B" w14:textId="77777777" w:rsidR="005606AE" w:rsidRPr="00AA3A90" w:rsidRDefault="005606AE" w:rsidP="00797469">
      <w:pPr>
        <w:pStyle w:val="CMD"/>
      </w:pPr>
      <w:r w:rsidRPr="00AA3A90">
        <w:t xml:space="preserve"> password cisco123</w:t>
      </w:r>
    </w:p>
    <w:p w14:paraId="0099D40B" w14:textId="77777777" w:rsidR="005606AE" w:rsidRPr="00AA3A90" w:rsidRDefault="005606AE" w:rsidP="00797469">
      <w:pPr>
        <w:pStyle w:val="CMD"/>
      </w:pPr>
      <w:r w:rsidRPr="00AA3A90">
        <w:t xml:space="preserve"> exec-timeout 0 0</w:t>
      </w:r>
    </w:p>
    <w:p w14:paraId="28685A40" w14:textId="77777777" w:rsidR="005606AE" w:rsidRPr="00AA3A90" w:rsidRDefault="005606AE" w:rsidP="00797469">
      <w:pPr>
        <w:pStyle w:val="CMD"/>
      </w:pPr>
      <w:r w:rsidRPr="00AA3A90">
        <w:t xml:space="preserve"> logging synchronous</w:t>
      </w:r>
    </w:p>
    <w:p w14:paraId="465B2231" w14:textId="77777777" w:rsidR="005606AE" w:rsidRPr="00AA3A90" w:rsidRDefault="005606AE" w:rsidP="00797469">
      <w:pPr>
        <w:pStyle w:val="CMD"/>
      </w:pPr>
      <w:r w:rsidRPr="00AA3A90">
        <w:t xml:space="preserve"> login</w:t>
      </w:r>
    </w:p>
    <w:p w14:paraId="313B8815" w14:textId="77777777" w:rsidR="005606AE" w:rsidRPr="00AA3A90" w:rsidRDefault="005606AE" w:rsidP="00797469">
      <w:pPr>
        <w:pStyle w:val="CMD"/>
      </w:pPr>
      <w:r w:rsidRPr="00AA3A90">
        <w:t xml:space="preserve"> exit</w:t>
      </w:r>
    </w:p>
    <w:p w14:paraId="53E05A5B" w14:textId="77777777" w:rsidR="005606AE" w:rsidRPr="00AA3A90" w:rsidRDefault="005606AE" w:rsidP="00797469">
      <w:pPr>
        <w:pStyle w:val="CMD"/>
      </w:pPr>
      <w:r w:rsidRPr="00AA3A90">
        <w:t>interface g0/0/1</w:t>
      </w:r>
    </w:p>
    <w:p w14:paraId="60F72EE5" w14:textId="77777777" w:rsidR="005606AE" w:rsidRPr="00AA3A90" w:rsidRDefault="005606AE" w:rsidP="00797469">
      <w:pPr>
        <w:pStyle w:val="CMD"/>
      </w:pPr>
      <w:r w:rsidRPr="00AA3A90">
        <w:t xml:space="preserve"> </w:t>
      </w:r>
      <w:proofErr w:type="spellStart"/>
      <w:proofErr w:type="gramStart"/>
      <w:r w:rsidRPr="00AA3A90">
        <w:t>ip</w:t>
      </w:r>
      <w:proofErr w:type="spellEnd"/>
      <w:proofErr w:type="gramEnd"/>
      <w:r w:rsidRPr="00AA3A90">
        <w:t xml:space="preserve"> address 198.51.100.2 255.255.255.252</w:t>
      </w:r>
    </w:p>
    <w:p w14:paraId="05CEFF3B" w14:textId="77777777" w:rsidR="005606AE" w:rsidRPr="00AA3A90" w:rsidRDefault="005606AE" w:rsidP="00797469">
      <w:pPr>
        <w:pStyle w:val="CMD"/>
      </w:pPr>
      <w:r w:rsidRPr="00AA3A90">
        <w:t xml:space="preserve"> </w:t>
      </w:r>
      <w:proofErr w:type="gramStart"/>
      <w:r w:rsidRPr="00AA3A90">
        <w:t>no</w:t>
      </w:r>
      <w:proofErr w:type="gramEnd"/>
      <w:r w:rsidRPr="00AA3A90">
        <w:t xml:space="preserve"> shutdown</w:t>
      </w:r>
    </w:p>
    <w:p w14:paraId="71222D75" w14:textId="77777777" w:rsidR="005606AE" w:rsidRPr="00AA3A90" w:rsidRDefault="005606AE" w:rsidP="00797469">
      <w:pPr>
        <w:pStyle w:val="CMD"/>
      </w:pPr>
      <w:r w:rsidRPr="00AA3A90">
        <w:t xml:space="preserve"> exit</w:t>
      </w:r>
    </w:p>
    <w:p w14:paraId="4736D618" w14:textId="77777777" w:rsidR="005606AE" w:rsidRPr="00AA3A90" w:rsidRDefault="005606AE" w:rsidP="00797469">
      <w:pPr>
        <w:pStyle w:val="CMD"/>
      </w:pPr>
      <w:r w:rsidRPr="00AA3A90">
        <w:t>interface loopback 0</w:t>
      </w:r>
    </w:p>
    <w:p w14:paraId="1DC02279" w14:textId="77777777" w:rsidR="005606AE" w:rsidRPr="00AA3A90" w:rsidRDefault="005606AE" w:rsidP="00797469">
      <w:pPr>
        <w:pStyle w:val="CMD"/>
      </w:pPr>
      <w:r w:rsidRPr="00AA3A90">
        <w:t xml:space="preserve"> </w:t>
      </w:r>
      <w:proofErr w:type="spellStart"/>
      <w:r w:rsidRPr="00AA3A90">
        <w:t>ip</w:t>
      </w:r>
      <w:proofErr w:type="spellEnd"/>
      <w:r w:rsidRPr="00AA3A90">
        <w:t xml:space="preserve"> address 192.168.2.1 255.255.255.0</w:t>
      </w:r>
    </w:p>
    <w:p w14:paraId="6EF747EF" w14:textId="77777777" w:rsidR="005606AE" w:rsidRPr="00AA3A90" w:rsidRDefault="005606AE" w:rsidP="00797469">
      <w:pPr>
        <w:pStyle w:val="CMD"/>
      </w:pPr>
      <w:r w:rsidRPr="00AA3A90">
        <w:t xml:space="preserve"> </w:t>
      </w:r>
      <w:proofErr w:type="gramStart"/>
      <w:r w:rsidRPr="00AA3A90">
        <w:t>no</w:t>
      </w:r>
      <w:proofErr w:type="gramEnd"/>
      <w:r w:rsidRPr="00AA3A90">
        <w:t xml:space="preserve"> shutdown</w:t>
      </w:r>
    </w:p>
    <w:p w14:paraId="1F8F7CB5" w14:textId="77777777" w:rsidR="005606AE" w:rsidRPr="00AA3A90" w:rsidRDefault="005606AE" w:rsidP="00797469">
      <w:pPr>
        <w:pStyle w:val="CMD"/>
      </w:pPr>
      <w:r w:rsidRPr="00AA3A90">
        <w:t xml:space="preserve"> exit</w:t>
      </w:r>
    </w:p>
    <w:p w14:paraId="5EB00059" w14:textId="77777777" w:rsidR="005606AE" w:rsidRPr="00AA3A90" w:rsidRDefault="005606AE" w:rsidP="00797469">
      <w:pPr>
        <w:pStyle w:val="CMD"/>
      </w:pPr>
      <w:r w:rsidRPr="00AA3A90">
        <w:lastRenderedPageBreak/>
        <w:t>interface loopback 1</w:t>
      </w:r>
    </w:p>
    <w:p w14:paraId="210A32F2" w14:textId="77777777" w:rsidR="005606AE" w:rsidRPr="00AA3A90" w:rsidRDefault="005606AE" w:rsidP="00797469">
      <w:pPr>
        <w:pStyle w:val="CMD"/>
      </w:pPr>
      <w:r w:rsidRPr="00AA3A90">
        <w:t xml:space="preserve"> </w:t>
      </w:r>
      <w:proofErr w:type="spellStart"/>
      <w:r w:rsidRPr="00AA3A90">
        <w:t>ip</w:t>
      </w:r>
      <w:proofErr w:type="spellEnd"/>
      <w:r w:rsidRPr="00AA3A90">
        <w:t xml:space="preserve"> address 172.16.2.1 255.255.255.0</w:t>
      </w:r>
    </w:p>
    <w:p w14:paraId="1F5134E0" w14:textId="77777777" w:rsidR="005606AE" w:rsidRPr="00AA3A90" w:rsidRDefault="005606AE" w:rsidP="00797469">
      <w:pPr>
        <w:pStyle w:val="CMD"/>
      </w:pPr>
      <w:r w:rsidRPr="00AA3A90">
        <w:t xml:space="preserve"> </w:t>
      </w:r>
      <w:proofErr w:type="gramStart"/>
      <w:r w:rsidRPr="00AA3A90">
        <w:t>no</w:t>
      </w:r>
      <w:proofErr w:type="gramEnd"/>
      <w:r w:rsidRPr="00AA3A90">
        <w:t xml:space="preserve"> shutdown</w:t>
      </w:r>
    </w:p>
    <w:p w14:paraId="09662961" w14:textId="77777777" w:rsidR="005606AE" w:rsidRPr="00AA3A90" w:rsidRDefault="005606AE" w:rsidP="00797469">
      <w:pPr>
        <w:pStyle w:val="CMD"/>
      </w:pPr>
      <w:r w:rsidRPr="00AA3A90">
        <w:t xml:space="preserve"> exit</w:t>
      </w:r>
    </w:p>
    <w:p w14:paraId="2F4E23F7" w14:textId="77777777" w:rsidR="005606AE" w:rsidRPr="00AA3A90" w:rsidRDefault="005606AE" w:rsidP="00797469">
      <w:pPr>
        <w:pStyle w:val="CMD"/>
      </w:pPr>
      <w:r w:rsidRPr="00AA3A90">
        <w:t>interface tunnel 1</w:t>
      </w:r>
    </w:p>
    <w:p w14:paraId="63C67745" w14:textId="77777777" w:rsidR="005606AE" w:rsidRPr="00AA3A90" w:rsidRDefault="005606AE" w:rsidP="00797469">
      <w:pPr>
        <w:pStyle w:val="CMD"/>
      </w:pPr>
      <w:r w:rsidRPr="00AA3A90">
        <w:t xml:space="preserve"> </w:t>
      </w:r>
      <w:proofErr w:type="gramStart"/>
      <w:r w:rsidRPr="00AA3A90">
        <w:t xml:space="preserve">tunnel mode </w:t>
      </w:r>
      <w:proofErr w:type="spellStart"/>
      <w:r w:rsidRPr="00AA3A90">
        <w:t>gre</w:t>
      </w:r>
      <w:proofErr w:type="spellEnd"/>
      <w:proofErr w:type="gramEnd"/>
      <w:r w:rsidRPr="00AA3A90">
        <w:t xml:space="preserve"> </w:t>
      </w:r>
      <w:proofErr w:type="gramStart"/>
      <w:r w:rsidRPr="00AA3A90">
        <w:t>multipoint</w:t>
      </w:r>
      <w:proofErr w:type="gramEnd"/>
    </w:p>
    <w:p w14:paraId="4FDA8947" w14:textId="77777777" w:rsidR="005606AE" w:rsidRPr="00AA3A90" w:rsidRDefault="005606AE" w:rsidP="00797469">
      <w:pPr>
        <w:pStyle w:val="CMD"/>
      </w:pPr>
      <w:r w:rsidRPr="00AA3A90">
        <w:t xml:space="preserve"> tunnel source loopback 0</w:t>
      </w:r>
    </w:p>
    <w:p w14:paraId="0DD14243" w14:textId="77777777" w:rsidR="005606AE" w:rsidRPr="00AA3A90" w:rsidRDefault="005606AE" w:rsidP="00797469">
      <w:pPr>
        <w:pStyle w:val="CMD"/>
      </w:pPr>
      <w:r w:rsidRPr="00AA3A90">
        <w:t xml:space="preserve"> no tunnel destination</w:t>
      </w:r>
    </w:p>
    <w:p w14:paraId="2FE7B32C" w14:textId="77777777" w:rsidR="005606AE" w:rsidRPr="00AA3A90" w:rsidRDefault="005606AE" w:rsidP="00797469">
      <w:pPr>
        <w:pStyle w:val="CMD"/>
      </w:pPr>
      <w:r w:rsidRPr="00AA3A90">
        <w:t xml:space="preserve"> tunnel key 999</w:t>
      </w:r>
    </w:p>
    <w:p w14:paraId="66D1669D" w14:textId="77777777" w:rsidR="005606AE" w:rsidRPr="00AA3A90" w:rsidRDefault="005606AE" w:rsidP="00797469">
      <w:pPr>
        <w:pStyle w:val="CMD"/>
      </w:pPr>
      <w:r w:rsidRPr="00AA3A90">
        <w:t xml:space="preserve"> </w:t>
      </w:r>
      <w:proofErr w:type="spellStart"/>
      <w:r w:rsidRPr="00AA3A90">
        <w:t>ip</w:t>
      </w:r>
      <w:proofErr w:type="spellEnd"/>
      <w:r w:rsidRPr="00AA3A90">
        <w:t xml:space="preserve"> address 100.100.100.2 255.255.255.248</w:t>
      </w:r>
    </w:p>
    <w:p w14:paraId="0A5A87C1" w14:textId="77777777" w:rsidR="005606AE" w:rsidRPr="00AA3A90" w:rsidRDefault="005606AE" w:rsidP="00797469">
      <w:pPr>
        <w:pStyle w:val="CMD"/>
      </w:pPr>
      <w:r w:rsidRPr="00AA3A90">
        <w:t xml:space="preserve"> </w:t>
      </w:r>
      <w:proofErr w:type="spellStart"/>
      <w:r w:rsidRPr="00AA3A90">
        <w:t>ip</w:t>
      </w:r>
      <w:proofErr w:type="spellEnd"/>
      <w:r w:rsidRPr="00AA3A90">
        <w:t xml:space="preserve"> </w:t>
      </w:r>
      <w:proofErr w:type="spellStart"/>
      <w:r w:rsidRPr="00AA3A90">
        <w:t>nhrp</w:t>
      </w:r>
      <w:proofErr w:type="spellEnd"/>
      <w:r w:rsidRPr="00AA3A90">
        <w:t xml:space="preserve"> network-id 1</w:t>
      </w:r>
    </w:p>
    <w:p w14:paraId="4E16AE1C" w14:textId="77777777" w:rsidR="005606AE" w:rsidRPr="00AA3A90" w:rsidRDefault="005606AE" w:rsidP="00797469">
      <w:pPr>
        <w:pStyle w:val="CMD"/>
      </w:pPr>
      <w:r w:rsidRPr="00AA3A90">
        <w:t xml:space="preserve"> </w:t>
      </w:r>
      <w:proofErr w:type="spellStart"/>
      <w:r w:rsidRPr="00AA3A90">
        <w:t>ip</w:t>
      </w:r>
      <w:proofErr w:type="spellEnd"/>
      <w:r w:rsidRPr="00AA3A90">
        <w:t xml:space="preserve"> </w:t>
      </w:r>
      <w:proofErr w:type="spellStart"/>
      <w:r w:rsidRPr="00AA3A90">
        <w:t>nhrp</w:t>
      </w:r>
      <w:proofErr w:type="spellEnd"/>
      <w:r w:rsidRPr="00AA3A90">
        <w:t xml:space="preserve"> authentication </w:t>
      </w:r>
      <w:proofErr w:type="spellStart"/>
      <w:r w:rsidRPr="00AA3A90">
        <w:t>NHRPauth</w:t>
      </w:r>
      <w:proofErr w:type="spellEnd"/>
    </w:p>
    <w:p w14:paraId="57224E73" w14:textId="77777777" w:rsidR="005606AE" w:rsidRPr="00AA3A90" w:rsidRDefault="005606AE" w:rsidP="00797469">
      <w:pPr>
        <w:pStyle w:val="CMD"/>
      </w:pPr>
      <w:r w:rsidRPr="00AA3A90">
        <w:t xml:space="preserve"> </w:t>
      </w:r>
      <w:proofErr w:type="spellStart"/>
      <w:r w:rsidRPr="00AA3A90">
        <w:t>ip</w:t>
      </w:r>
      <w:proofErr w:type="spellEnd"/>
      <w:r w:rsidRPr="00AA3A90">
        <w:t xml:space="preserve"> </w:t>
      </w:r>
      <w:proofErr w:type="spellStart"/>
      <w:r w:rsidRPr="00AA3A90">
        <w:t>nhrp</w:t>
      </w:r>
      <w:proofErr w:type="spellEnd"/>
      <w:r w:rsidRPr="00AA3A90">
        <w:t xml:space="preserve"> </w:t>
      </w:r>
      <w:proofErr w:type="spellStart"/>
      <w:r w:rsidRPr="00AA3A90">
        <w:t>nhs</w:t>
      </w:r>
      <w:proofErr w:type="spellEnd"/>
      <w:r w:rsidRPr="00AA3A90">
        <w:t xml:space="preserve"> 100.100.100.1</w:t>
      </w:r>
    </w:p>
    <w:p w14:paraId="5A28694B" w14:textId="77777777" w:rsidR="005606AE" w:rsidRPr="00AA3A90" w:rsidRDefault="005606AE" w:rsidP="00797469">
      <w:pPr>
        <w:pStyle w:val="CMD"/>
      </w:pPr>
      <w:r w:rsidRPr="00AA3A90">
        <w:t xml:space="preserve"> </w:t>
      </w:r>
      <w:proofErr w:type="spellStart"/>
      <w:r w:rsidRPr="00AA3A90">
        <w:t>ip</w:t>
      </w:r>
      <w:proofErr w:type="spellEnd"/>
      <w:r w:rsidRPr="00AA3A90">
        <w:t xml:space="preserve"> </w:t>
      </w:r>
      <w:proofErr w:type="spellStart"/>
      <w:r w:rsidRPr="00AA3A90">
        <w:t>nhrp</w:t>
      </w:r>
      <w:proofErr w:type="spellEnd"/>
      <w:r w:rsidRPr="00AA3A90">
        <w:t xml:space="preserve"> map multicast 192.0.2.1</w:t>
      </w:r>
    </w:p>
    <w:p w14:paraId="5B5C4214" w14:textId="393CE4B7" w:rsidR="005606AE" w:rsidRPr="00AA3A90" w:rsidRDefault="005606AE" w:rsidP="00797469">
      <w:pPr>
        <w:pStyle w:val="CMD"/>
      </w:pPr>
      <w:r w:rsidRPr="00AA3A90">
        <w:t xml:space="preserve"> </w:t>
      </w:r>
      <w:proofErr w:type="spellStart"/>
      <w:r w:rsidRPr="00AA3A90">
        <w:t>ip</w:t>
      </w:r>
      <w:proofErr w:type="spellEnd"/>
      <w:r w:rsidRPr="00AA3A90">
        <w:t xml:space="preserve"> </w:t>
      </w:r>
      <w:proofErr w:type="spellStart"/>
      <w:r w:rsidRPr="00AA3A90">
        <w:t>nhrp</w:t>
      </w:r>
      <w:proofErr w:type="spellEnd"/>
      <w:r w:rsidRPr="00AA3A90">
        <w:t xml:space="preserve"> map 100.100.100.1 192.0.2.1</w:t>
      </w:r>
    </w:p>
    <w:p w14:paraId="701F14EC" w14:textId="49084F55" w:rsidR="00FB5DBC" w:rsidRPr="00AA3A90" w:rsidRDefault="00FB5DBC" w:rsidP="00797469">
      <w:pPr>
        <w:pStyle w:val="CMD"/>
      </w:pPr>
      <w:r w:rsidRPr="00AA3A90">
        <w:t xml:space="preserve"> </w:t>
      </w:r>
      <w:proofErr w:type="spellStart"/>
      <w:r w:rsidRPr="00AA3A90">
        <w:t>ip</w:t>
      </w:r>
      <w:proofErr w:type="spellEnd"/>
      <w:r w:rsidRPr="00AA3A90">
        <w:t xml:space="preserve"> </w:t>
      </w:r>
      <w:proofErr w:type="spellStart"/>
      <w:r w:rsidRPr="00AA3A90">
        <w:t>nhrp</w:t>
      </w:r>
      <w:proofErr w:type="spellEnd"/>
      <w:r w:rsidRPr="00AA3A90">
        <w:t xml:space="preserve"> shortcut</w:t>
      </w:r>
    </w:p>
    <w:p w14:paraId="7D5FDF51" w14:textId="77777777" w:rsidR="005606AE" w:rsidRPr="00AA3A90" w:rsidRDefault="005606AE" w:rsidP="00797469">
      <w:pPr>
        <w:pStyle w:val="CMD"/>
      </w:pPr>
      <w:r w:rsidRPr="00AA3A90">
        <w:t xml:space="preserve"> </w:t>
      </w:r>
      <w:proofErr w:type="spellStart"/>
      <w:r w:rsidRPr="00AA3A90">
        <w:t>ip</w:t>
      </w:r>
      <w:proofErr w:type="spellEnd"/>
      <w:r w:rsidRPr="00AA3A90">
        <w:t xml:space="preserve"> </w:t>
      </w:r>
      <w:proofErr w:type="spellStart"/>
      <w:r w:rsidRPr="00AA3A90">
        <w:t>mtu</w:t>
      </w:r>
      <w:proofErr w:type="spellEnd"/>
      <w:r w:rsidRPr="00AA3A90">
        <w:t xml:space="preserve"> 1400</w:t>
      </w:r>
    </w:p>
    <w:p w14:paraId="62070F66" w14:textId="77777777" w:rsidR="005606AE" w:rsidRPr="00AA3A90" w:rsidRDefault="005606AE" w:rsidP="00797469">
      <w:pPr>
        <w:pStyle w:val="CMD"/>
      </w:pPr>
      <w:r w:rsidRPr="00AA3A90">
        <w:t xml:space="preserve"> </w:t>
      </w:r>
      <w:proofErr w:type="spellStart"/>
      <w:r w:rsidRPr="00AA3A90">
        <w:t>ip</w:t>
      </w:r>
      <w:proofErr w:type="spellEnd"/>
      <w:r w:rsidRPr="00AA3A90">
        <w:t xml:space="preserve"> </w:t>
      </w:r>
      <w:proofErr w:type="spellStart"/>
      <w:r w:rsidRPr="00AA3A90">
        <w:t>tcp</w:t>
      </w:r>
      <w:proofErr w:type="spellEnd"/>
      <w:r w:rsidRPr="00AA3A90">
        <w:t xml:space="preserve"> adjust-</w:t>
      </w:r>
      <w:proofErr w:type="spellStart"/>
      <w:r w:rsidRPr="00AA3A90">
        <w:t>mss</w:t>
      </w:r>
      <w:proofErr w:type="spellEnd"/>
      <w:r w:rsidRPr="00AA3A90">
        <w:t xml:space="preserve"> 1360</w:t>
      </w:r>
    </w:p>
    <w:p w14:paraId="43E6A853" w14:textId="77777777" w:rsidR="005606AE" w:rsidRPr="00AA3A90" w:rsidRDefault="005606AE" w:rsidP="00797469">
      <w:pPr>
        <w:pStyle w:val="CMD"/>
      </w:pPr>
      <w:r w:rsidRPr="00AA3A90">
        <w:t xml:space="preserve">router </w:t>
      </w:r>
      <w:proofErr w:type="spellStart"/>
      <w:r w:rsidRPr="00AA3A90">
        <w:t>eigrp</w:t>
      </w:r>
      <w:proofErr w:type="spellEnd"/>
      <w:r w:rsidRPr="00AA3A90">
        <w:t xml:space="preserve"> DMVPN_TUNNEL_NET</w:t>
      </w:r>
    </w:p>
    <w:p w14:paraId="02D4640E" w14:textId="77777777" w:rsidR="005606AE" w:rsidRPr="00AA3A90" w:rsidRDefault="005606AE" w:rsidP="00797469">
      <w:pPr>
        <w:pStyle w:val="CMD"/>
      </w:pPr>
      <w:r w:rsidRPr="00AA3A90">
        <w:t xml:space="preserve"> address-family ipv4 unicast autonomous-system 68</w:t>
      </w:r>
    </w:p>
    <w:p w14:paraId="290F0FC8" w14:textId="77777777" w:rsidR="005606AE" w:rsidRPr="00AA3A90" w:rsidRDefault="005606AE" w:rsidP="00797469">
      <w:pPr>
        <w:pStyle w:val="CMD"/>
      </w:pPr>
      <w:r w:rsidRPr="00AA3A90">
        <w:t xml:space="preserve"> </w:t>
      </w:r>
      <w:proofErr w:type="spellStart"/>
      <w:r w:rsidRPr="00AA3A90">
        <w:t>eigrp</w:t>
      </w:r>
      <w:proofErr w:type="spellEnd"/>
      <w:r w:rsidRPr="00AA3A90">
        <w:t xml:space="preserve"> router-id 2.2.2.2</w:t>
      </w:r>
    </w:p>
    <w:p w14:paraId="41DD22F5" w14:textId="77777777" w:rsidR="005606AE" w:rsidRPr="00AA3A90" w:rsidRDefault="005606AE" w:rsidP="00797469">
      <w:pPr>
        <w:pStyle w:val="CMD"/>
      </w:pPr>
      <w:r w:rsidRPr="00AA3A90">
        <w:t xml:space="preserve"> network 100.100.100.0 255.255.255.248</w:t>
      </w:r>
    </w:p>
    <w:p w14:paraId="5B92DD6E" w14:textId="77777777" w:rsidR="005606AE" w:rsidRPr="00AA3A90" w:rsidRDefault="005606AE" w:rsidP="00797469">
      <w:pPr>
        <w:pStyle w:val="CMD"/>
      </w:pPr>
      <w:r w:rsidRPr="00AA3A90">
        <w:t xml:space="preserve"> network 172.16.2.0 255.255.255.0</w:t>
      </w:r>
    </w:p>
    <w:p w14:paraId="2C45A94B" w14:textId="77777777" w:rsidR="005606AE" w:rsidRPr="00AA3A90" w:rsidRDefault="005606AE" w:rsidP="00797469">
      <w:pPr>
        <w:pStyle w:val="CMD"/>
      </w:pPr>
      <w:r w:rsidRPr="00AA3A90">
        <w:t xml:space="preserve"> </w:t>
      </w:r>
      <w:proofErr w:type="spellStart"/>
      <w:r w:rsidRPr="00AA3A90">
        <w:t>eigrp</w:t>
      </w:r>
      <w:proofErr w:type="spellEnd"/>
      <w:r w:rsidRPr="00AA3A90">
        <w:t xml:space="preserve"> stub connected</w:t>
      </w:r>
    </w:p>
    <w:p w14:paraId="077C5E0B" w14:textId="77777777" w:rsidR="005606AE" w:rsidRPr="00AA3A90" w:rsidRDefault="005606AE" w:rsidP="00797469">
      <w:pPr>
        <w:pStyle w:val="CMD"/>
      </w:pPr>
      <w:r w:rsidRPr="00AA3A90">
        <w:t xml:space="preserve">router </w:t>
      </w:r>
      <w:proofErr w:type="spellStart"/>
      <w:r w:rsidRPr="00AA3A90">
        <w:t>eigrp</w:t>
      </w:r>
      <w:proofErr w:type="spellEnd"/>
      <w:r w:rsidRPr="00AA3A90">
        <w:t xml:space="preserve"> DMVPN_TRANS_NET</w:t>
      </w:r>
    </w:p>
    <w:p w14:paraId="49307D86" w14:textId="77777777" w:rsidR="005606AE" w:rsidRPr="00AA3A90" w:rsidRDefault="005606AE" w:rsidP="00797469">
      <w:pPr>
        <w:pStyle w:val="CMD"/>
      </w:pPr>
      <w:r w:rsidRPr="00AA3A90">
        <w:t xml:space="preserve"> address-family ipv4 unicast autonomous-system 168</w:t>
      </w:r>
    </w:p>
    <w:p w14:paraId="644C59FD" w14:textId="77777777" w:rsidR="005606AE" w:rsidRPr="00AA3A90" w:rsidRDefault="005606AE" w:rsidP="00797469">
      <w:pPr>
        <w:pStyle w:val="CMD"/>
      </w:pPr>
      <w:r w:rsidRPr="00AA3A90">
        <w:t xml:space="preserve"> </w:t>
      </w:r>
      <w:proofErr w:type="spellStart"/>
      <w:r w:rsidRPr="00AA3A90">
        <w:t>eigrp</w:t>
      </w:r>
      <w:proofErr w:type="spellEnd"/>
      <w:r w:rsidRPr="00AA3A90">
        <w:t xml:space="preserve"> router-id 20.2.2.2</w:t>
      </w:r>
    </w:p>
    <w:p w14:paraId="602536B8" w14:textId="77777777" w:rsidR="005606AE" w:rsidRPr="00AA3A90" w:rsidRDefault="005606AE" w:rsidP="00797469">
      <w:pPr>
        <w:pStyle w:val="CMD"/>
      </w:pPr>
      <w:r w:rsidRPr="00AA3A90">
        <w:t xml:space="preserve"> network 198.51.100.0 255.255.255.252</w:t>
      </w:r>
    </w:p>
    <w:p w14:paraId="0EB11BB2" w14:textId="77777777" w:rsidR="005606AE" w:rsidRPr="00AA3A90" w:rsidRDefault="005606AE" w:rsidP="00797469">
      <w:pPr>
        <w:pStyle w:val="CMD"/>
      </w:pPr>
      <w:r w:rsidRPr="00AA3A90">
        <w:t xml:space="preserve"> network 192.168.2.0 255.255.255.0</w:t>
      </w:r>
    </w:p>
    <w:p w14:paraId="7EAFA7BE" w14:textId="3FBA0875" w:rsidR="000671D9" w:rsidRPr="00AA3A90" w:rsidRDefault="005606AE" w:rsidP="00797469">
      <w:pPr>
        <w:pStyle w:val="CMD"/>
      </w:pPr>
      <w:r w:rsidRPr="00AA3A90">
        <w:t>end</w:t>
      </w:r>
    </w:p>
    <w:p w14:paraId="5FBAB0C7" w14:textId="58B4DBD7" w:rsidR="005606AE" w:rsidRPr="00797469" w:rsidRDefault="005606AE" w:rsidP="00797469">
      <w:pPr>
        <w:pStyle w:val="BodyTextL25Bold"/>
        <w:rPr>
          <w:rStyle w:val="AnswerGray"/>
          <w:b/>
          <w:shd w:val="clear" w:color="auto" w:fill="auto"/>
        </w:rPr>
      </w:pPr>
      <w:r w:rsidRPr="00797469">
        <w:rPr>
          <w:rStyle w:val="AnswerGray"/>
          <w:b/>
          <w:shd w:val="clear" w:color="auto" w:fill="auto"/>
        </w:rPr>
        <w:t>R</w:t>
      </w:r>
      <w:r w:rsidR="00797469">
        <w:rPr>
          <w:rStyle w:val="AnswerGray"/>
          <w:b/>
          <w:shd w:val="clear" w:color="auto" w:fill="auto"/>
        </w:rPr>
        <w:t xml:space="preserve">3 </w:t>
      </w:r>
      <w:r w:rsidRPr="00797469">
        <w:rPr>
          <w:rStyle w:val="AnswerGray"/>
          <w:b/>
          <w:shd w:val="clear" w:color="auto" w:fill="auto"/>
        </w:rPr>
        <w:t xml:space="preserve">spoke </w:t>
      </w:r>
      <w:r w:rsidR="00797469">
        <w:rPr>
          <w:rStyle w:val="AnswerGray"/>
          <w:b/>
          <w:shd w:val="clear" w:color="auto" w:fill="auto"/>
        </w:rPr>
        <w:t xml:space="preserve">router </w:t>
      </w:r>
      <w:r w:rsidRPr="00797469">
        <w:rPr>
          <w:rStyle w:val="AnswerGray"/>
          <w:b/>
          <w:shd w:val="clear" w:color="auto" w:fill="auto"/>
        </w:rPr>
        <w:t>2</w:t>
      </w:r>
    </w:p>
    <w:p w14:paraId="619182E6" w14:textId="77777777" w:rsidR="005606AE" w:rsidRPr="00AE11BD" w:rsidRDefault="005606AE" w:rsidP="00797469">
      <w:pPr>
        <w:pStyle w:val="CMD"/>
      </w:pPr>
      <w:r w:rsidRPr="00AE11BD">
        <w:t>hostname R3</w:t>
      </w:r>
    </w:p>
    <w:p w14:paraId="2657968F" w14:textId="77777777" w:rsidR="005606AE" w:rsidRPr="00AE11BD" w:rsidRDefault="005606AE" w:rsidP="00797469">
      <w:pPr>
        <w:pStyle w:val="CMD"/>
      </w:pPr>
      <w:r w:rsidRPr="00AE11BD">
        <w:t xml:space="preserve">no </w:t>
      </w:r>
      <w:proofErr w:type="spellStart"/>
      <w:r w:rsidRPr="00AE11BD">
        <w:t>ip</w:t>
      </w:r>
      <w:proofErr w:type="spellEnd"/>
      <w:r w:rsidRPr="00AE11BD">
        <w:t xml:space="preserve"> domain lookup</w:t>
      </w:r>
    </w:p>
    <w:p w14:paraId="0937C019" w14:textId="77777777" w:rsidR="005606AE" w:rsidRPr="00AE11BD" w:rsidRDefault="005606AE" w:rsidP="00797469">
      <w:pPr>
        <w:pStyle w:val="CMD"/>
      </w:pPr>
      <w:r w:rsidRPr="00AE11BD">
        <w:t xml:space="preserve">banner </w:t>
      </w:r>
      <w:proofErr w:type="spellStart"/>
      <w:r w:rsidRPr="00AE11BD">
        <w:t>motd</w:t>
      </w:r>
      <w:proofErr w:type="spellEnd"/>
      <w:r w:rsidRPr="00AE11BD">
        <w:t xml:space="preserve"> # R3, Implement DMVPN Spoke 2 #</w:t>
      </w:r>
    </w:p>
    <w:p w14:paraId="3AD131E2" w14:textId="77777777" w:rsidR="005606AE" w:rsidRPr="00AE11BD" w:rsidRDefault="005606AE" w:rsidP="00797469">
      <w:pPr>
        <w:pStyle w:val="CMD"/>
      </w:pPr>
      <w:r w:rsidRPr="00AE11BD">
        <w:t>line con 0</w:t>
      </w:r>
    </w:p>
    <w:p w14:paraId="06738ACA" w14:textId="77777777" w:rsidR="005606AE" w:rsidRPr="00AE11BD" w:rsidRDefault="005606AE" w:rsidP="00797469">
      <w:pPr>
        <w:pStyle w:val="CMD"/>
      </w:pPr>
      <w:r w:rsidRPr="00AE11BD">
        <w:t xml:space="preserve"> exec-timeout 0 0</w:t>
      </w:r>
    </w:p>
    <w:p w14:paraId="19A01923" w14:textId="77777777" w:rsidR="005606AE" w:rsidRPr="00AE11BD" w:rsidRDefault="005606AE" w:rsidP="00797469">
      <w:pPr>
        <w:pStyle w:val="CMD"/>
      </w:pPr>
      <w:r w:rsidRPr="00AE11BD">
        <w:t xml:space="preserve"> logging synchronous</w:t>
      </w:r>
    </w:p>
    <w:p w14:paraId="2DF11E92" w14:textId="77777777" w:rsidR="005606AE" w:rsidRPr="00AE11BD" w:rsidRDefault="005606AE" w:rsidP="00797469">
      <w:pPr>
        <w:pStyle w:val="CMD"/>
      </w:pPr>
      <w:r w:rsidRPr="00AE11BD">
        <w:t xml:space="preserve"> exit</w:t>
      </w:r>
    </w:p>
    <w:p w14:paraId="162E8C20" w14:textId="77777777" w:rsidR="005606AE" w:rsidRPr="00AE11BD" w:rsidRDefault="005606AE" w:rsidP="00797469">
      <w:pPr>
        <w:pStyle w:val="CMD"/>
      </w:pPr>
      <w:r w:rsidRPr="00AE11BD">
        <w:t xml:space="preserve">line </w:t>
      </w:r>
      <w:proofErr w:type="spellStart"/>
      <w:r w:rsidRPr="00AE11BD">
        <w:t>vty</w:t>
      </w:r>
      <w:proofErr w:type="spellEnd"/>
      <w:r w:rsidRPr="00AE11BD">
        <w:t xml:space="preserve"> 0 4</w:t>
      </w:r>
    </w:p>
    <w:p w14:paraId="12C26D3D" w14:textId="77777777" w:rsidR="005606AE" w:rsidRPr="00AE11BD" w:rsidRDefault="005606AE" w:rsidP="00797469">
      <w:pPr>
        <w:pStyle w:val="CMD"/>
      </w:pPr>
      <w:r w:rsidRPr="00AE11BD">
        <w:t xml:space="preserve"> privilege level 15</w:t>
      </w:r>
    </w:p>
    <w:p w14:paraId="47E566D2" w14:textId="77777777" w:rsidR="005606AE" w:rsidRPr="00AE11BD" w:rsidRDefault="005606AE" w:rsidP="00797469">
      <w:pPr>
        <w:pStyle w:val="CMD"/>
      </w:pPr>
      <w:r w:rsidRPr="00AE11BD">
        <w:t xml:space="preserve"> password cisco123</w:t>
      </w:r>
    </w:p>
    <w:p w14:paraId="46A65FD4" w14:textId="77777777" w:rsidR="005606AE" w:rsidRPr="00AE11BD" w:rsidRDefault="005606AE" w:rsidP="00797469">
      <w:pPr>
        <w:pStyle w:val="CMD"/>
      </w:pPr>
      <w:r w:rsidRPr="00AE11BD">
        <w:t xml:space="preserve"> exec-timeout 0 0</w:t>
      </w:r>
    </w:p>
    <w:p w14:paraId="77B7242D" w14:textId="77777777" w:rsidR="005606AE" w:rsidRPr="00AE11BD" w:rsidRDefault="005606AE" w:rsidP="00797469">
      <w:pPr>
        <w:pStyle w:val="CMD"/>
      </w:pPr>
      <w:r w:rsidRPr="00AE11BD">
        <w:t xml:space="preserve"> logging synchronous</w:t>
      </w:r>
    </w:p>
    <w:p w14:paraId="47F3BC39" w14:textId="77777777" w:rsidR="005606AE" w:rsidRPr="00AE11BD" w:rsidRDefault="005606AE" w:rsidP="00797469">
      <w:pPr>
        <w:pStyle w:val="CMD"/>
      </w:pPr>
      <w:r w:rsidRPr="00AE11BD">
        <w:t xml:space="preserve"> login</w:t>
      </w:r>
    </w:p>
    <w:p w14:paraId="6C88A382" w14:textId="77777777" w:rsidR="005606AE" w:rsidRPr="00AE11BD" w:rsidRDefault="005606AE" w:rsidP="00797469">
      <w:pPr>
        <w:pStyle w:val="CMD"/>
      </w:pPr>
      <w:r w:rsidRPr="00AE11BD">
        <w:t xml:space="preserve"> exit</w:t>
      </w:r>
    </w:p>
    <w:p w14:paraId="50F59309" w14:textId="77777777" w:rsidR="005606AE" w:rsidRPr="00AE11BD" w:rsidRDefault="005606AE" w:rsidP="00797469">
      <w:pPr>
        <w:pStyle w:val="CMD"/>
      </w:pPr>
      <w:r w:rsidRPr="00AE11BD">
        <w:lastRenderedPageBreak/>
        <w:t>interface g0/0/1</w:t>
      </w:r>
    </w:p>
    <w:p w14:paraId="78168DD1" w14:textId="77777777" w:rsidR="005606AE" w:rsidRPr="00AE11BD" w:rsidRDefault="005606AE" w:rsidP="00797469">
      <w:pPr>
        <w:pStyle w:val="CMD"/>
      </w:pPr>
      <w:r w:rsidRPr="00AE11BD">
        <w:t xml:space="preserve"> </w:t>
      </w:r>
      <w:proofErr w:type="spellStart"/>
      <w:proofErr w:type="gramStart"/>
      <w:r w:rsidRPr="00AE11BD">
        <w:t>ip</w:t>
      </w:r>
      <w:proofErr w:type="spellEnd"/>
      <w:proofErr w:type="gramEnd"/>
      <w:r w:rsidRPr="00AE11BD">
        <w:t xml:space="preserve"> address 203.0.113.2 255.255.255.252</w:t>
      </w:r>
    </w:p>
    <w:p w14:paraId="144B8B0E" w14:textId="77777777" w:rsidR="005606AE" w:rsidRPr="00AE11BD" w:rsidRDefault="005606AE" w:rsidP="00797469">
      <w:pPr>
        <w:pStyle w:val="CMD"/>
      </w:pPr>
      <w:r w:rsidRPr="00AE11BD">
        <w:t xml:space="preserve"> </w:t>
      </w:r>
      <w:proofErr w:type="gramStart"/>
      <w:r w:rsidRPr="00AE11BD">
        <w:t>no</w:t>
      </w:r>
      <w:proofErr w:type="gramEnd"/>
      <w:r w:rsidRPr="00AE11BD">
        <w:t xml:space="preserve"> shutdown</w:t>
      </w:r>
    </w:p>
    <w:p w14:paraId="312262F1" w14:textId="77777777" w:rsidR="005606AE" w:rsidRPr="00AE11BD" w:rsidRDefault="005606AE" w:rsidP="00797469">
      <w:pPr>
        <w:pStyle w:val="CMD"/>
      </w:pPr>
      <w:r w:rsidRPr="00AE11BD">
        <w:t xml:space="preserve"> exit</w:t>
      </w:r>
    </w:p>
    <w:p w14:paraId="0F3A7CA3" w14:textId="77777777" w:rsidR="005606AE" w:rsidRPr="00AE11BD" w:rsidRDefault="005606AE" w:rsidP="00797469">
      <w:pPr>
        <w:pStyle w:val="CMD"/>
      </w:pPr>
      <w:r w:rsidRPr="00AE11BD">
        <w:t>interface loopback 0</w:t>
      </w:r>
    </w:p>
    <w:p w14:paraId="51CC3ED3" w14:textId="77777777" w:rsidR="005606AE" w:rsidRPr="00AE11BD" w:rsidRDefault="005606AE" w:rsidP="00797469">
      <w:pPr>
        <w:pStyle w:val="CMD"/>
      </w:pPr>
      <w:r w:rsidRPr="00AE11BD">
        <w:t xml:space="preserve"> </w:t>
      </w:r>
      <w:proofErr w:type="spellStart"/>
      <w:r w:rsidRPr="00AE11BD">
        <w:t>ip</w:t>
      </w:r>
      <w:proofErr w:type="spellEnd"/>
      <w:r w:rsidRPr="00AE11BD">
        <w:t xml:space="preserve"> address 192.168.3.1 255.255.255.0</w:t>
      </w:r>
    </w:p>
    <w:p w14:paraId="2392F4AE" w14:textId="77777777" w:rsidR="005606AE" w:rsidRPr="00AE11BD" w:rsidRDefault="005606AE" w:rsidP="00797469">
      <w:pPr>
        <w:pStyle w:val="CMD"/>
      </w:pPr>
      <w:r w:rsidRPr="00AE11BD">
        <w:t xml:space="preserve"> </w:t>
      </w:r>
      <w:proofErr w:type="gramStart"/>
      <w:r w:rsidRPr="00AE11BD">
        <w:t>no</w:t>
      </w:r>
      <w:proofErr w:type="gramEnd"/>
      <w:r w:rsidRPr="00AE11BD">
        <w:t xml:space="preserve"> shutdown</w:t>
      </w:r>
    </w:p>
    <w:p w14:paraId="57C16A63" w14:textId="77777777" w:rsidR="005606AE" w:rsidRPr="00AE11BD" w:rsidRDefault="005606AE" w:rsidP="00797469">
      <w:pPr>
        <w:pStyle w:val="CMD"/>
      </w:pPr>
      <w:r w:rsidRPr="00AE11BD">
        <w:t xml:space="preserve"> exit</w:t>
      </w:r>
    </w:p>
    <w:p w14:paraId="321B3421" w14:textId="77777777" w:rsidR="005606AE" w:rsidRPr="00AE11BD" w:rsidRDefault="005606AE" w:rsidP="00797469">
      <w:pPr>
        <w:pStyle w:val="CMD"/>
      </w:pPr>
      <w:r w:rsidRPr="00AE11BD">
        <w:t>interface loopback 1</w:t>
      </w:r>
    </w:p>
    <w:p w14:paraId="58AB997F" w14:textId="77777777" w:rsidR="005606AE" w:rsidRPr="00AE11BD" w:rsidRDefault="005606AE" w:rsidP="00797469">
      <w:pPr>
        <w:pStyle w:val="CMD"/>
      </w:pPr>
      <w:r w:rsidRPr="00AE11BD">
        <w:t xml:space="preserve"> </w:t>
      </w:r>
      <w:proofErr w:type="spellStart"/>
      <w:r w:rsidRPr="00AE11BD">
        <w:t>ip</w:t>
      </w:r>
      <w:proofErr w:type="spellEnd"/>
      <w:r w:rsidRPr="00AE11BD">
        <w:t xml:space="preserve"> address 172.16.3.1 255.255.255.0</w:t>
      </w:r>
    </w:p>
    <w:p w14:paraId="4A2C903A" w14:textId="77777777" w:rsidR="005606AE" w:rsidRPr="00AE11BD" w:rsidRDefault="005606AE" w:rsidP="00797469">
      <w:pPr>
        <w:pStyle w:val="CMD"/>
      </w:pPr>
      <w:r w:rsidRPr="00AE11BD">
        <w:t xml:space="preserve"> </w:t>
      </w:r>
      <w:proofErr w:type="gramStart"/>
      <w:r w:rsidRPr="00AE11BD">
        <w:t>no</w:t>
      </w:r>
      <w:proofErr w:type="gramEnd"/>
      <w:r w:rsidRPr="00AE11BD">
        <w:t xml:space="preserve"> shutdown</w:t>
      </w:r>
    </w:p>
    <w:p w14:paraId="2AA5DAE9" w14:textId="77777777" w:rsidR="005606AE" w:rsidRPr="00AE11BD" w:rsidRDefault="005606AE" w:rsidP="00797469">
      <w:pPr>
        <w:pStyle w:val="CMD"/>
      </w:pPr>
      <w:r w:rsidRPr="00AE11BD">
        <w:t xml:space="preserve"> exit</w:t>
      </w:r>
    </w:p>
    <w:p w14:paraId="37CBEE51" w14:textId="77777777" w:rsidR="005606AE" w:rsidRPr="00AE11BD" w:rsidRDefault="005606AE" w:rsidP="00797469">
      <w:pPr>
        <w:pStyle w:val="CMD"/>
      </w:pPr>
      <w:r w:rsidRPr="00AE11BD">
        <w:t>interface tunnel 1</w:t>
      </w:r>
    </w:p>
    <w:p w14:paraId="258272D1" w14:textId="77777777" w:rsidR="005606AE" w:rsidRPr="00AE11BD" w:rsidRDefault="005606AE" w:rsidP="00797469">
      <w:pPr>
        <w:pStyle w:val="CMD"/>
      </w:pPr>
      <w:r w:rsidRPr="00AE11BD">
        <w:t xml:space="preserve"> </w:t>
      </w:r>
      <w:proofErr w:type="gramStart"/>
      <w:r w:rsidRPr="00AE11BD">
        <w:t xml:space="preserve">tunnel mode </w:t>
      </w:r>
      <w:proofErr w:type="spellStart"/>
      <w:r w:rsidRPr="00AE11BD">
        <w:t>gre</w:t>
      </w:r>
      <w:proofErr w:type="spellEnd"/>
      <w:proofErr w:type="gramEnd"/>
      <w:r w:rsidRPr="00AE11BD">
        <w:t xml:space="preserve"> </w:t>
      </w:r>
      <w:proofErr w:type="gramStart"/>
      <w:r w:rsidRPr="00AE11BD">
        <w:t>multipoint</w:t>
      </w:r>
      <w:proofErr w:type="gramEnd"/>
    </w:p>
    <w:p w14:paraId="187B8A27" w14:textId="77777777" w:rsidR="005606AE" w:rsidRPr="00AE11BD" w:rsidRDefault="005606AE" w:rsidP="00797469">
      <w:pPr>
        <w:pStyle w:val="CMD"/>
      </w:pPr>
      <w:r w:rsidRPr="00AE11BD">
        <w:t xml:space="preserve"> tunnel source loopback 0</w:t>
      </w:r>
    </w:p>
    <w:p w14:paraId="566FC5EB" w14:textId="77777777" w:rsidR="005606AE" w:rsidRPr="00AE11BD" w:rsidRDefault="005606AE" w:rsidP="00797469">
      <w:pPr>
        <w:pStyle w:val="CMD"/>
      </w:pPr>
      <w:r w:rsidRPr="00AE11BD">
        <w:t xml:space="preserve"> no tunnel destination</w:t>
      </w:r>
    </w:p>
    <w:p w14:paraId="1908BAB7" w14:textId="77777777" w:rsidR="005606AE" w:rsidRPr="00AE11BD" w:rsidRDefault="005606AE" w:rsidP="00797469">
      <w:pPr>
        <w:pStyle w:val="CMD"/>
      </w:pPr>
      <w:r w:rsidRPr="00AE11BD">
        <w:t xml:space="preserve"> tunnel key 999</w:t>
      </w:r>
    </w:p>
    <w:p w14:paraId="7EEFB8FF" w14:textId="77777777" w:rsidR="005606AE" w:rsidRPr="00AE11BD" w:rsidRDefault="005606AE" w:rsidP="00797469">
      <w:pPr>
        <w:pStyle w:val="CMD"/>
      </w:pPr>
      <w:r w:rsidRPr="00AE11BD">
        <w:t xml:space="preserve"> </w:t>
      </w:r>
      <w:proofErr w:type="spellStart"/>
      <w:r w:rsidRPr="00AE11BD">
        <w:t>ip</w:t>
      </w:r>
      <w:proofErr w:type="spellEnd"/>
      <w:r w:rsidRPr="00AE11BD">
        <w:t xml:space="preserve"> address 100.100.100.3 255.255.255.248</w:t>
      </w:r>
    </w:p>
    <w:p w14:paraId="4D990985" w14:textId="77777777" w:rsidR="005606AE" w:rsidRPr="00AE11BD" w:rsidRDefault="005606AE" w:rsidP="00797469">
      <w:pPr>
        <w:pStyle w:val="CMD"/>
      </w:pPr>
      <w:r w:rsidRPr="00AE11BD">
        <w:t xml:space="preserve"> </w:t>
      </w:r>
      <w:proofErr w:type="spellStart"/>
      <w:r w:rsidRPr="00AE11BD">
        <w:t>ip</w:t>
      </w:r>
      <w:proofErr w:type="spellEnd"/>
      <w:r w:rsidRPr="00AE11BD">
        <w:t xml:space="preserve"> </w:t>
      </w:r>
      <w:proofErr w:type="spellStart"/>
      <w:r w:rsidRPr="00AE11BD">
        <w:t>nhrp</w:t>
      </w:r>
      <w:proofErr w:type="spellEnd"/>
      <w:r w:rsidRPr="00AE11BD">
        <w:t xml:space="preserve"> network-id 1</w:t>
      </w:r>
    </w:p>
    <w:p w14:paraId="030F08F7" w14:textId="77777777" w:rsidR="005606AE" w:rsidRPr="00AE11BD" w:rsidRDefault="005606AE" w:rsidP="00797469">
      <w:pPr>
        <w:pStyle w:val="CMD"/>
      </w:pPr>
      <w:r w:rsidRPr="00AE11BD">
        <w:t xml:space="preserve"> </w:t>
      </w:r>
      <w:proofErr w:type="spellStart"/>
      <w:r w:rsidRPr="00AE11BD">
        <w:t>ip</w:t>
      </w:r>
      <w:proofErr w:type="spellEnd"/>
      <w:r w:rsidRPr="00AE11BD">
        <w:t xml:space="preserve"> </w:t>
      </w:r>
      <w:proofErr w:type="spellStart"/>
      <w:r w:rsidRPr="00AE11BD">
        <w:t>nhrp</w:t>
      </w:r>
      <w:proofErr w:type="spellEnd"/>
      <w:r w:rsidRPr="00AE11BD">
        <w:t xml:space="preserve"> authentication </w:t>
      </w:r>
      <w:proofErr w:type="spellStart"/>
      <w:r w:rsidRPr="00AE11BD">
        <w:t>NHRPauth</w:t>
      </w:r>
      <w:proofErr w:type="spellEnd"/>
    </w:p>
    <w:p w14:paraId="72D79071" w14:textId="77777777" w:rsidR="005606AE" w:rsidRPr="00AE11BD" w:rsidRDefault="005606AE" w:rsidP="00797469">
      <w:pPr>
        <w:pStyle w:val="CMD"/>
      </w:pPr>
      <w:r w:rsidRPr="00AE11BD">
        <w:t xml:space="preserve"> </w:t>
      </w:r>
      <w:proofErr w:type="spellStart"/>
      <w:r w:rsidRPr="00AE11BD">
        <w:t>ip</w:t>
      </w:r>
      <w:proofErr w:type="spellEnd"/>
      <w:r w:rsidRPr="00AE11BD">
        <w:t xml:space="preserve"> </w:t>
      </w:r>
      <w:proofErr w:type="spellStart"/>
      <w:r w:rsidRPr="00AE11BD">
        <w:t>nhrp</w:t>
      </w:r>
      <w:proofErr w:type="spellEnd"/>
      <w:r w:rsidRPr="00AE11BD">
        <w:t xml:space="preserve"> </w:t>
      </w:r>
      <w:proofErr w:type="spellStart"/>
      <w:r w:rsidRPr="00AE11BD">
        <w:t>nhs</w:t>
      </w:r>
      <w:proofErr w:type="spellEnd"/>
      <w:r w:rsidRPr="00AE11BD">
        <w:t xml:space="preserve"> 100.100.100.1</w:t>
      </w:r>
    </w:p>
    <w:p w14:paraId="52CD3F68" w14:textId="77777777" w:rsidR="005606AE" w:rsidRPr="00AE11BD" w:rsidRDefault="005606AE" w:rsidP="00797469">
      <w:pPr>
        <w:pStyle w:val="CMD"/>
      </w:pPr>
      <w:r w:rsidRPr="00AE11BD">
        <w:t xml:space="preserve"> </w:t>
      </w:r>
      <w:proofErr w:type="spellStart"/>
      <w:r w:rsidRPr="00AE11BD">
        <w:t>ip</w:t>
      </w:r>
      <w:proofErr w:type="spellEnd"/>
      <w:r w:rsidRPr="00AE11BD">
        <w:t xml:space="preserve"> </w:t>
      </w:r>
      <w:proofErr w:type="spellStart"/>
      <w:r w:rsidRPr="00AE11BD">
        <w:t>nhrp</w:t>
      </w:r>
      <w:proofErr w:type="spellEnd"/>
      <w:r w:rsidRPr="00AE11BD">
        <w:t xml:space="preserve"> map multicast 192.0.2.1</w:t>
      </w:r>
    </w:p>
    <w:p w14:paraId="27064908" w14:textId="281B65D7" w:rsidR="005606AE" w:rsidRPr="00AE11BD" w:rsidRDefault="005606AE" w:rsidP="00797469">
      <w:pPr>
        <w:pStyle w:val="CMD"/>
      </w:pPr>
      <w:r w:rsidRPr="00AE11BD">
        <w:t xml:space="preserve"> </w:t>
      </w:r>
      <w:proofErr w:type="spellStart"/>
      <w:r w:rsidRPr="00AE11BD">
        <w:t>ip</w:t>
      </w:r>
      <w:proofErr w:type="spellEnd"/>
      <w:r w:rsidRPr="00AE11BD">
        <w:t xml:space="preserve"> </w:t>
      </w:r>
      <w:proofErr w:type="spellStart"/>
      <w:r w:rsidRPr="00AE11BD">
        <w:t>nhrp</w:t>
      </w:r>
      <w:proofErr w:type="spellEnd"/>
      <w:r w:rsidRPr="00AE11BD">
        <w:t xml:space="preserve"> map 100.100.100.1 192.0.2.1</w:t>
      </w:r>
    </w:p>
    <w:p w14:paraId="3A5DCFCA" w14:textId="3BF9481B" w:rsidR="00FB5DBC" w:rsidRPr="00AE11BD" w:rsidRDefault="00FB5DBC" w:rsidP="00797469">
      <w:pPr>
        <w:pStyle w:val="CMD"/>
      </w:pPr>
      <w:r w:rsidRPr="00AE11BD">
        <w:t xml:space="preserve"> </w:t>
      </w:r>
      <w:proofErr w:type="spellStart"/>
      <w:r w:rsidRPr="00AE11BD">
        <w:t>ip</w:t>
      </w:r>
      <w:proofErr w:type="spellEnd"/>
      <w:r w:rsidRPr="00AE11BD">
        <w:t xml:space="preserve"> </w:t>
      </w:r>
      <w:proofErr w:type="spellStart"/>
      <w:r w:rsidRPr="00AE11BD">
        <w:t>nhrp</w:t>
      </w:r>
      <w:proofErr w:type="spellEnd"/>
      <w:r w:rsidRPr="00AE11BD">
        <w:t xml:space="preserve"> shortcut</w:t>
      </w:r>
    </w:p>
    <w:p w14:paraId="372C7FFD" w14:textId="77777777" w:rsidR="005606AE" w:rsidRPr="00AE11BD" w:rsidRDefault="005606AE" w:rsidP="00797469">
      <w:pPr>
        <w:pStyle w:val="CMD"/>
      </w:pPr>
      <w:r w:rsidRPr="00AE11BD">
        <w:t xml:space="preserve"> </w:t>
      </w:r>
      <w:proofErr w:type="spellStart"/>
      <w:r w:rsidRPr="00AE11BD">
        <w:t>ip</w:t>
      </w:r>
      <w:proofErr w:type="spellEnd"/>
      <w:r w:rsidRPr="00AE11BD">
        <w:t xml:space="preserve"> </w:t>
      </w:r>
      <w:proofErr w:type="spellStart"/>
      <w:r w:rsidRPr="00AE11BD">
        <w:t>mtu</w:t>
      </w:r>
      <w:proofErr w:type="spellEnd"/>
      <w:r w:rsidRPr="00AE11BD">
        <w:t xml:space="preserve"> 1400</w:t>
      </w:r>
    </w:p>
    <w:p w14:paraId="4136DCB6" w14:textId="77777777" w:rsidR="005606AE" w:rsidRPr="00AE11BD" w:rsidRDefault="005606AE" w:rsidP="00797469">
      <w:pPr>
        <w:pStyle w:val="CMD"/>
      </w:pPr>
      <w:r w:rsidRPr="00AE11BD">
        <w:t xml:space="preserve"> </w:t>
      </w:r>
      <w:proofErr w:type="spellStart"/>
      <w:r w:rsidRPr="00AE11BD">
        <w:t>ip</w:t>
      </w:r>
      <w:proofErr w:type="spellEnd"/>
      <w:r w:rsidRPr="00AE11BD">
        <w:t xml:space="preserve"> </w:t>
      </w:r>
      <w:proofErr w:type="spellStart"/>
      <w:r w:rsidRPr="00AE11BD">
        <w:t>tcp</w:t>
      </w:r>
      <w:proofErr w:type="spellEnd"/>
      <w:r w:rsidRPr="00AE11BD">
        <w:t xml:space="preserve"> adjust-</w:t>
      </w:r>
      <w:proofErr w:type="spellStart"/>
      <w:r w:rsidRPr="00AE11BD">
        <w:t>mss</w:t>
      </w:r>
      <w:proofErr w:type="spellEnd"/>
      <w:r w:rsidRPr="00AE11BD">
        <w:t xml:space="preserve"> 1360</w:t>
      </w:r>
    </w:p>
    <w:p w14:paraId="70BDF6C0" w14:textId="77777777" w:rsidR="005606AE" w:rsidRPr="00AE11BD" w:rsidRDefault="005606AE" w:rsidP="00797469">
      <w:pPr>
        <w:pStyle w:val="CMD"/>
      </w:pPr>
      <w:r w:rsidRPr="00AE11BD">
        <w:t xml:space="preserve">router </w:t>
      </w:r>
      <w:proofErr w:type="spellStart"/>
      <w:r w:rsidRPr="00AE11BD">
        <w:t>eigrp</w:t>
      </w:r>
      <w:proofErr w:type="spellEnd"/>
      <w:r w:rsidRPr="00AE11BD">
        <w:t xml:space="preserve"> DMVPN_TUNNEL_NET</w:t>
      </w:r>
    </w:p>
    <w:p w14:paraId="42B00C46" w14:textId="77777777" w:rsidR="005606AE" w:rsidRPr="00AE11BD" w:rsidRDefault="005606AE" w:rsidP="00797469">
      <w:pPr>
        <w:pStyle w:val="CMD"/>
      </w:pPr>
      <w:r w:rsidRPr="00AE11BD">
        <w:t xml:space="preserve"> address-family ipv4 unicast autonomous-system 68</w:t>
      </w:r>
    </w:p>
    <w:p w14:paraId="76D3C240" w14:textId="77777777" w:rsidR="005606AE" w:rsidRPr="00AE11BD" w:rsidRDefault="005606AE" w:rsidP="00797469">
      <w:pPr>
        <w:pStyle w:val="CMD"/>
      </w:pPr>
      <w:r w:rsidRPr="00AE11BD">
        <w:t xml:space="preserve"> </w:t>
      </w:r>
      <w:proofErr w:type="spellStart"/>
      <w:r w:rsidRPr="00AE11BD">
        <w:t>eigrp</w:t>
      </w:r>
      <w:proofErr w:type="spellEnd"/>
      <w:r w:rsidRPr="00AE11BD">
        <w:t xml:space="preserve"> router-id 3.3.3.3</w:t>
      </w:r>
    </w:p>
    <w:p w14:paraId="34D015E0" w14:textId="77777777" w:rsidR="005606AE" w:rsidRPr="00AE11BD" w:rsidRDefault="005606AE" w:rsidP="00797469">
      <w:pPr>
        <w:pStyle w:val="CMD"/>
      </w:pPr>
      <w:r w:rsidRPr="00AE11BD">
        <w:t xml:space="preserve"> network 100.100.100.0 255.255.255.248</w:t>
      </w:r>
    </w:p>
    <w:p w14:paraId="2DE3F955" w14:textId="77777777" w:rsidR="005606AE" w:rsidRPr="00AE11BD" w:rsidRDefault="005606AE" w:rsidP="00797469">
      <w:pPr>
        <w:pStyle w:val="CMD"/>
      </w:pPr>
      <w:r w:rsidRPr="00AE11BD">
        <w:t xml:space="preserve"> network 172.16.3.0 255.255.255.0</w:t>
      </w:r>
    </w:p>
    <w:p w14:paraId="1DE10C3F" w14:textId="77777777" w:rsidR="005606AE" w:rsidRPr="00AE11BD" w:rsidRDefault="005606AE" w:rsidP="00797469">
      <w:pPr>
        <w:pStyle w:val="CMD"/>
      </w:pPr>
      <w:r w:rsidRPr="00AE11BD">
        <w:t xml:space="preserve"> </w:t>
      </w:r>
      <w:proofErr w:type="spellStart"/>
      <w:r w:rsidRPr="00AE11BD">
        <w:t>eigrp</w:t>
      </w:r>
      <w:proofErr w:type="spellEnd"/>
      <w:r w:rsidRPr="00AE11BD">
        <w:t xml:space="preserve"> stub connected</w:t>
      </w:r>
    </w:p>
    <w:p w14:paraId="5D9F829C" w14:textId="77777777" w:rsidR="005606AE" w:rsidRPr="00AE11BD" w:rsidRDefault="005606AE" w:rsidP="00797469">
      <w:pPr>
        <w:pStyle w:val="CMD"/>
      </w:pPr>
      <w:r w:rsidRPr="00AE11BD">
        <w:t xml:space="preserve">router </w:t>
      </w:r>
      <w:proofErr w:type="spellStart"/>
      <w:r w:rsidRPr="00AE11BD">
        <w:t>eigrp</w:t>
      </w:r>
      <w:proofErr w:type="spellEnd"/>
      <w:r w:rsidRPr="00AE11BD">
        <w:t xml:space="preserve"> DMVPN_TRANS_NET</w:t>
      </w:r>
    </w:p>
    <w:p w14:paraId="4B627D94" w14:textId="77777777" w:rsidR="005606AE" w:rsidRPr="00AE11BD" w:rsidRDefault="005606AE" w:rsidP="00797469">
      <w:pPr>
        <w:pStyle w:val="CMD"/>
      </w:pPr>
      <w:r w:rsidRPr="00AE11BD">
        <w:t xml:space="preserve"> address-family ipv4 unicast autonomous-system 168</w:t>
      </w:r>
    </w:p>
    <w:p w14:paraId="1C78679E" w14:textId="77777777" w:rsidR="005606AE" w:rsidRPr="00AE11BD" w:rsidRDefault="005606AE" w:rsidP="00797469">
      <w:pPr>
        <w:pStyle w:val="CMD"/>
      </w:pPr>
      <w:r w:rsidRPr="00AE11BD">
        <w:t xml:space="preserve"> </w:t>
      </w:r>
      <w:proofErr w:type="spellStart"/>
      <w:r w:rsidRPr="00AE11BD">
        <w:t>eigrp</w:t>
      </w:r>
      <w:proofErr w:type="spellEnd"/>
      <w:r w:rsidRPr="00AE11BD">
        <w:t xml:space="preserve"> router-id 30.3.3.3</w:t>
      </w:r>
    </w:p>
    <w:p w14:paraId="522BCB80" w14:textId="77777777" w:rsidR="005606AE" w:rsidRPr="00AE11BD" w:rsidRDefault="005606AE" w:rsidP="00797469">
      <w:pPr>
        <w:pStyle w:val="CMD"/>
      </w:pPr>
      <w:r w:rsidRPr="00AE11BD">
        <w:t xml:space="preserve"> network 203.0.113.0 255.255.255.252</w:t>
      </w:r>
    </w:p>
    <w:p w14:paraId="752AC2B1" w14:textId="77777777" w:rsidR="005606AE" w:rsidRPr="00AE11BD" w:rsidRDefault="005606AE" w:rsidP="00797469">
      <w:pPr>
        <w:pStyle w:val="CMD"/>
      </w:pPr>
      <w:r w:rsidRPr="00AE11BD">
        <w:t xml:space="preserve"> network 192.168.3.0 255.255.255.0</w:t>
      </w:r>
    </w:p>
    <w:p w14:paraId="047BEE4D" w14:textId="77777777" w:rsidR="005606AE" w:rsidRPr="00AE11BD" w:rsidRDefault="005606AE" w:rsidP="00797469">
      <w:pPr>
        <w:pStyle w:val="CMD"/>
      </w:pPr>
      <w:r w:rsidRPr="00AE11BD">
        <w:t xml:space="preserve"> </w:t>
      </w:r>
      <w:proofErr w:type="spellStart"/>
      <w:r w:rsidRPr="00AE11BD">
        <w:t>eigrp</w:t>
      </w:r>
      <w:proofErr w:type="spellEnd"/>
      <w:r w:rsidRPr="00AE11BD">
        <w:t xml:space="preserve"> stub connected</w:t>
      </w:r>
    </w:p>
    <w:p w14:paraId="5EE3470B" w14:textId="1FF8ABBB" w:rsidR="005606AE" w:rsidRPr="00AE11BD" w:rsidRDefault="005606AE" w:rsidP="00797469">
      <w:pPr>
        <w:pStyle w:val="CMD"/>
      </w:pPr>
      <w:r w:rsidRPr="00AE11BD">
        <w:t>end</w:t>
      </w:r>
    </w:p>
    <w:p w14:paraId="4CC55CC9" w14:textId="6776534F" w:rsidR="005606AE" w:rsidRPr="00797469" w:rsidRDefault="002910C4" w:rsidP="00797469">
      <w:pPr>
        <w:pStyle w:val="BodyTextL25Bold"/>
        <w:rPr>
          <w:rStyle w:val="AnswerGray"/>
          <w:b/>
          <w:shd w:val="clear" w:color="auto" w:fill="auto"/>
        </w:rPr>
      </w:pPr>
      <w:r w:rsidRPr="00797469">
        <w:rPr>
          <w:rStyle w:val="AnswerGray"/>
          <w:b/>
          <w:shd w:val="clear" w:color="auto" w:fill="auto"/>
        </w:rPr>
        <w:t xml:space="preserve">DMVPN </w:t>
      </w:r>
      <w:r w:rsidR="005606AE" w:rsidRPr="00797469">
        <w:rPr>
          <w:rStyle w:val="AnswerGray"/>
          <w:b/>
          <w:shd w:val="clear" w:color="auto" w:fill="auto"/>
        </w:rPr>
        <w:t xml:space="preserve">Layer 3 Switch </w:t>
      </w:r>
    </w:p>
    <w:p w14:paraId="5A384334"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hostname DMVPN</w:t>
      </w:r>
    </w:p>
    <w:p w14:paraId="3B76F86F"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no </w:t>
      </w:r>
      <w:proofErr w:type="spellStart"/>
      <w:r w:rsidRPr="00797469">
        <w:rPr>
          <w:rStyle w:val="DevConfigGray"/>
          <w:shd w:val="clear" w:color="auto" w:fill="auto"/>
        </w:rPr>
        <w:t>ip</w:t>
      </w:r>
      <w:proofErr w:type="spellEnd"/>
      <w:r w:rsidRPr="00797469">
        <w:rPr>
          <w:rStyle w:val="DevConfigGray"/>
          <w:shd w:val="clear" w:color="auto" w:fill="auto"/>
        </w:rPr>
        <w:t xml:space="preserve"> domain lookup</w:t>
      </w:r>
    </w:p>
    <w:p w14:paraId="5E258C4B" w14:textId="77777777" w:rsidR="005606AE" w:rsidRPr="00797469" w:rsidRDefault="005606AE" w:rsidP="00797469">
      <w:pPr>
        <w:pStyle w:val="CMD"/>
        <w:rPr>
          <w:rStyle w:val="DevConfigGray"/>
          <w:shd w:val="clear" w:color="auto" w:fill="auto"/>
        </w:rPr>
      </w:pPr>
      <w:proofErr w:type="spellStart"/>
      <w:r w:rsidRPr="00797469">
        <w:rPr>
          <w:rStyle w:val="DevConfigGray"/>
          <w:shd w:val="clear" w:color="auto" w:fill="auto"/>
        </w:rPr>
        <w:t>ip</w:t>
      </w:r>
      <w:proofErr w:type="spellEnd"/>
      <w:r w:rsidRPr="00797469">
        <w:rPr>
          <w:rStyle w:val="DevConfigGray"/>
          <w:shd w:val="clear" w:color="auto" w:fill="auto"/>
        </w:rPr>
        <w:t xml:space="preserve"> routing</w:t>
      </w:r>
    </w:p>
    <w:p w14:paraId="61840E82"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banner </w:t>
      </w:r>
      <w:proofErr w:type="spellStart"/>
      <w:r w:rsidRPr="00797469">
        <w:rPr>
          <w:rStyle w:val="DevConfigGray"/>
          <w:shd w:val="clear" w:color="auto" w:fill="auto"/>
        </w:rPr>
        <w:t>motd</w:t>
      </w:r>
      <w:proofErr w:type="spellEnd"/>
      <w:r w:rsidRPr="00797469">
        <w:rPr>
          <w:rStyle w:val="DevConfigGray"/>
          <w:shd w:val="clear" w:color="auto" w:fill="auto"/>
        </w:rPr>
        <w:t xml:space="preserve"> # DMVPN, DMVPN cloud switch #</w:t>
      </w:r>
    </w:p>
    <w:p w14:paraId="222D7555"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line con 0</w:t>
      </w:r>
    </w:p>
    <w:p w14:paraId="44FB0B21" w14:textId="77777777" w:rsidR="005606AE" w:rsidRPr="00797469" w:rsidRDefault="005606AE" w:rsidP="00797469">
      <w:pPr>
        <w:pStyle w:val="CMD"/>
        <w:rPr>
          <w:rStyle w:val="DevConfigGray"/>
          <w:shd w:val="clear" w:color="auto" w:fill="auto"/>
        </w:rPr>
      </w:pPr>
      <w:r w:rsidRPr="00797469">
        <w:rPr>
          <w:rStyle w:val="DevConfigGray"/>
          <w:shd w:val="clear" w:color="auto" w:fill="auto"/>
        </w:rPr>
        <w:lastRenderedPageBreak/>
        <w:t xml:space="preserve"> exec-timeout 0 0</w:t>
      </w:r>
    </w:p>
    <w:p w14:paraId="6DE6D53D"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logging synchronous</w:t>
      </w:r>
    </w:p>
    <w:p w14:paraId="4B8F86B6"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exit</w:t>
      </w:r>
    </w:p>
    <w:p w14:paraId="5C2FD034"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line </w:t>
      </w:r>
      <w:proofErr w:type="spellStart"/>
      <w:r w:rsidRPr="00797469">
        <w:rPr>
          <w:rStyle w:val="DevConfigGray"/>
          <w:shd w:val="clear" w:color="auto" w:fill="auto"/>
        </w:rPr>
        <w:t>vty</w:t>
      </w:r>
      <w:proofErr w:type="spellEnd"/>
      <w:r w:rsidRPr="00797469">
        <w:rPr>
          <w:rStyle w:val="DevConfigGray"/>
          <w:shd w:val="clear" w:color="auto" w:fill="auto"/>
        </w:rPr>
        <w:t xml:space="preserve"> 0 4</w:t>
      </w:r>
    </w:p>
    <w:p w14:paraId="31533DCC"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privilege level 15</w:t>
      </w:r>
    </w:p>
    <w:p w14:paraId="61768BF5"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password cisco123</w:t>
      </w:r>
    </w:p>
    <w:p w14:paraId="1BE40F79"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exec-timeout 0 0</w:t>
      </w:r>
    </w:p>
    <w:p w14:paraId="173243CA"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logging synchronous</w:t>
      </w:r>
    </w:p>
    <w:p w14:paraId="7E5F6403"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login</w:t>
      </w:r>
    </w:p>
    <w:p w14:paraId="2C8CB9CE"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interface g1/0/11</w:t>
      </w:r>
    </w:p>
    <w:p w14:paraId="2DC0F146"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no switchport</w:t>
      </w:r>
    </w:p>
    <w:p w14:paraId="5DF4D14F"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w:t>
      </w:r>
      <w:proofErr w:type="spellStart"/>
      <w:r w:rsidRPr="00797469">
        <w:rPr>
          <w:rStyle w:val="DevConfigGray"/>
          <w:shd w:val="clear" w:color="auto" w:fill="auto"/>
        </w:rPr>
        <w:t>ip</w:t>
      </w:r>
      <w:proofErr w:type="spellEnd"/>
      <w:r w:rsidRPr="00797469">
        <w:rPr>
          <w:rStyle w:val="DevConfigGray"/>
          <w:shd w:val="clear" w:color="auto" w:fill="auto"/>
        </w:rPr>
        <w:t xml:space="preserve"> address 192.0.2.2 255.255.255.252</w:t>
      </w:r>
    </w:p>
    <w:p w14:paraId="140EBD76"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w:t>
      </w:r>
      <w:proofErr w:type="gramStart"/>
      <w:r w:rsidRPr="00797469">
        <w:rPr>
          <w:rStyle w:val="DevConfigGray"/>
          <w:shd w:val="clear" w:color="auto" w:fill="auto"/>
        </w:rPr>
        <w:t>no</w:t>
      </w:r>
      <w:proofErr w:type="gramEnd"/>
      <w:r w:rsidRPr="00797469">
        <w:rPr>
          <w:rStyle w:val="DevConfigGray"/>
          <w:shd w:val="clear" w:color="auto" w:fill="auto"/>
        </w:rPr>
        <w:t xml:space="preserve"> shutdown</w:t>
      </w:r>
    </w:p>
    <w:p w14:paraId="148711B7"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exit</w:t>
      </w:r>
    </w:p>
    <w:p w14:paraId="1CBF55A6"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interface g1/0/12</w:t>
      </w:r>
    </w:p>
    <w:p w14:paraId="734595AC"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no switchport</w:t>
      </w:r>
    </w:p>
    <w:p w14:paraId="4F8BD58E"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w:t>
      </w:r>
      <w:proofErr w:type="spellStart"/>
      <w:r w:rsidRPr="00797469">
        <w:rPr>
          <w:rStyle w:val="DevConfigGray"/>
          <w:shd w:val="clear" w:color="auto" w:fill="auto"/>
        </w:rPr>
        <w:t>ip</w:t>
      </w:r>
      <w:proofErr w:type="spellEnd"/>
      <w:r w:rsidRPr="00797469">
        <w:rPr>
          <w:rStyle w:val="DevConfigGray"/>
          <w:shd w:val="clear" w:color="auto" w:fill="auto"/>
        </w:rPr>
        <w:t xml:space="preserve"> address 198.51.100.1 255.255.255.252</w:t>
      </w:r>
    </w:p>
    <w:p w14:paraId="428C7BFB"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w:t>
      </w:r>
      <w:proofErr w:type="gramStart"/>
      <w:r w:rsidRPr="00797469">
        <w:rPr>
          <w:rStyle w:val="DevConfigGray"/>
          <w:shd w:val="clear" w:color="auto" w:fill="auto"/>
        </w:rPr>
        <w:t>no</w:t>
      </w:r>
      <w:proofErr w:type="gramEnd"/>
      <w:r w:rsidRPr="00797469">
        <w:rPr>
          <w:rStyle w:val="DevConfigGray"/>
          <w:shd w:val="clear" w:color="auto" w:fill="auto"/>
        </w:rPr>
        <w:t xml:space="preserve"> shutdown</w:t>
      </w:r>
    </w:p>
    <w:p w14:paraId="227D2C65"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exit</w:t>
      </w:r>
    </w:p>
    <w:p w14:paraId="371CDADC"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interface g1/0/13</w:t>
      </w:r>
    </w:p>
    <w:p w14:paraId="6904FE4A"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no switchport</w:t>
      </w:r>
    </w:p>
    <w:p w14:paraId="7F9C4AF3"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w:t>
      </w:r>
      <w:proofErr w:type="spellStart"/>
      <w:r w:rsidRPr="00797469">
        <w:rPr>
          <w:rStyle w:val="DevConfigGray"/>
          <w:shd w:val="clear" w:color="auto" w:fill="auto"/>
        </w:rPr>
        <w:t>ip</w:t>
      </w:r>
      <w:proofErr w:type="spellEnd"/>
      <w:r w:rsidRPr="00797469">
        <w:rPr>
          <w:rStyle w:val="DevConfigGray"/>
          <w:shd w:val="clear" w:color="auto" w:fill="auto"/>
        </w:rPr>
        <w:t xml:space="preserve"> address 203.0.113.1 255.255.255.252</w:t>
      </w:r>
    </w:p>
    <w:p w14:paraId="29F445F6"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w:t>
      </w:r>
      <w:proofErr w:type="gramStart"/>
      <w:r w:rsidRPr="00797469">
        <w:rPr>
          <w:rStyle w:val="DevConfigGray"/>
          <w:shd w:val="clear" w:color="auto" w:fill="auto"/>
        </w:rPr>
        <w:t>no</w:t>
      </w:r>
      <w:proofErr w:type="gramEnd"/>
      <w:r w:rsidRPr="00797469">
        <w:rPr>
          <w:rStyle w:val="DevConfigGray"/>
          <w:shd w:val="clear" w:color="auto" w:fill="auto"/>
        </w:rPr>
        <w:t xml:space="preserve"> shutdown</w:t>
      </w:r>
    </w:p>
    <w:p w14:paraId="1B2CC79C"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exit</w:t>
      </w:r>
    </w:p>
    <w:p w14:paraId="1FF26BF6"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router </w:t>
      </w:r>
      <w:proofErr w:type="spellStart"/>
      <w:r w:rsidRPr="00797469">
        <w:rPr>
          <w:rStyle w:val="DevConfigGray"/>
          <w:shd w:val="clear" w:color="auto" w:fill="auto"/>
        </w:rPr>
        <w:t>eigrp</w:t>
      </w:r>
      <w:proofErr w:type="spellEnd"/>
      <w:r w:rsidRPr="00797469">
        <w:rPr>
          <w:rStyle w:val="DevConfigGray"/>
          <w:shd w:val="clear" w:color="auto" w:fill="auto"/>
        </w:rPr>
        <w:t xml:space="preserve"> DMVPN_TRANS_NET</w:t>
      </w:r>
    </w:p>
    <w:p w14:paraId="3224905D"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address-family ipv4 unicast autonomous-system 168</w:t>
      </w:r>
    </w:p>
    <w:p w14:paraId="3FC30B03"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w:t>
      </w:r>
      <w:proofErr w:type="spellStart"/>
      <w:r w:rsidRPr="00797469">
        <w:rPr>
          <w:rStyle w:val="DevConfigGray"/>
          <w:shd w:val="clear" w:color="auto" w:fill="auto"/>
        </w:rPr>
        <w:t>eigrp</w:t>
      </w:r>
      <w:proofErr w:type="spellEnd"/>
      <w:r w:rsidRPr="00797469">
        <w:rPr>
          <w:rStyle w:val="DevConfigGray"/>
          <w:shd w:val="clear" w:color="auto" w:fill="auto"/>
        </w:rPr>
        <w:t xml:space="preserve"> router-id 40.4.4.4</w:t>
      </w:r>
    </w:p>
    <w:p w14:paraId="388A5A04"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network 192.0.2.0 255.255.255.252</w:t>
      </w:r>
    </w:p>
    <w:p w14:paraId="2EAC22D2"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network 198.51.100.0 255.255.255.252</w:t>
      </w:r>
    </w:p>
    <w:p w14:paraId="1CC0A430"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 xml:space="preserve"> network 203.0.113.0 255.255.255.252</w:t>
      </w:r>
    </w:p>
    <w:p w14:paraId="25678D5F" w14:textId="77777777" w:rsidR="005606AE" w:rsidRPr="00797469" w:rsidRDefault="005606AE" w:rsidP="00797469">
      <w:pPr>
        <w:pStyle w:val="CMD"/>
        <w:rPr>
          <w:rStyle w:val="DevConfigGray"/>
          <w:shd w:val="clear" w:color="auto" w:fill="auto"/>
        </w:rPr>
      </w:pPr>
      <w:r w:rsidRPr="00797469">
        <w:rPr>
          <w:rStyle w:val="DevConfigGray"/>
          <w:shd w:val="clear" w:color="auto" w:fill="auto"/>
        </w:rPr>
        <w:t>end</w:t>
      </w:r>
    </w:p>
    <w:p w14:paraId="63613B5D" w14:textId="77777777" w:rsidR="000671D9" w:rsidRDefault="000671D9" w:rsidP="000671D9">
      <w:pPr>
        <w:pStyle w:val="Heading1"/>
      </w:pPr>
      <w:r>
        <w:t>Instructions</w:t>
      </w:r>
    </w:p>
    <w:p w14:paraId="242F4092" w14:textId="30D63CBC" w:rsidR="000671D9" w:rsidRDefault="000671D9" w:rsidP="000671D9">
      <w:pPr>
        <w:pStyle w:val="Heading2"/>
      </w:pPr>
      <w:r>
        <w:t xml:space="preserve">Build the Network </w:t>
      </w:r>
      <w:r w:rsidR="000773D7">
        <w:t>and Verify DMVPN Phase 3 Operation</w:t>
      </w:r>
    </w:p>
    <w:p w14:paraId="43CCD617" w14:textId="45A0ABA5" w:rsidR="000671D9" w:rsidRDefault="000671D9" w:rsidP="000671D9">
      <w:pPr>
        <w:pStyle w:val="BodyTextL25"/>
      </w:pPr>
      <w:r>
        <w:t xml:space="preserve">In Part 1, you will set up the network topology and configure basic settings if the network is not already configured. This lab uses the same topology and final configurations from the </w:t>
      </w:r>
      <w:r w:rsidRPr="00786877">
        <w:rPr>
          <w:b/>
          <w:bCs/>
        </w:rPr>
        <w:t xml:space="preserve">Implement a DMVPN Phase </w:t>
      </w:r>
      <w:r w:rsidR="005606AE">
        <w:rPr>
          <w:b/>
          <w:bCs/>
        </w:rPr>
        <w:t>3</w:t>
      </w:r>
      <w:r w:rsidRPr="00786877">
        <w:rPr>
          <w:b/>
          <w:bCs/>
        </w:rPr>
        <w:t xml:space="preserve"> </w:t>
      </w:r>
      <w:r w:rsidR="005606AE">
        <w:rPr>
          <w:b/>
          <w:bCs/>
        </w:rPr>
        <w:t>Spoke</w:t>
      </w:r>
      <w:r w:rsidRPr="00786877">
        <w:rPr>
          <w:b/>
          <w:bCs/>
        </w:rPr>
        <w:t>-to-Spoke Topology</w:t>
      </w:r>
      <w:r>
        <w:t xml:space="preserve"> lab.</w:t>
      </w:r>
    </w:p>
    <w:p w14:paraId="243DFAE9" w14:textId="77777777" w:rsidR="000671D9" w:rsidRDefault="000671D9" w:rsidP="000671D9">
      <w:pPr>
        <w:pStyle w:val="Heading3"/>
      </w:pPr>
      <w:r>
        <w:t>Cable the network as shown in the topology.</w:t>
      </w:r>
    </w:p>
    <w:p w14:paraId="78CF8C37" w14:textId="6500267E" w:rsidR="000671D9" w:rsidRDefault="005606AE" w:rsidP="000671D9">
      <w:pPr>
        <w:pStyle w:val="BodyTextL25"/>
      </w:pPr>
      <w:r>
        <w:t>Connect</w:t>
      </w:r>
      <w:r w:rsidR="000671D9">
        <w:t xml:space="preserve"> the devices as shown in the topology diagram.</w:t>
      </w:r>
    </w:p>
    <w:p w14:paraId="4D431670" w14:textId="77777777" w:rsidR="000671D9" w:rsidRDefault="000671D9" w:rsidP="000671D9">
      <w:pPr>
        <w:pStyle w:val="Heading3"/>
      </w:pPr>
      <w:r>
        <w:t>Configure initial settings for each router and the Layer 3 switch.</w:t>
      </w:r>
    </w:p>
    <w:p w14:paraId="21C0954A" w14:textId="77777777" w:rsidR="000671D9" w:rsidRDefault="000671D9" w:rsidP="000671D9">
      <w:pPr>
        <w:pStyle w:val="BodyTextL25"/>
      </w:pPr>
      <w:r>
        <w:t>Console into each device, enter global configuration mode, and apply the initial settings for the lab if the devices are not already configured.</w:t>
      </w:r>
    </w:p>
    <w:p w14:paraId="74B665F0" w14:textId="77777777" w:rsidR="00417C06" w:rsidRDefault="00417C06" w:rsidP="00417C06">
      <w:pPr>
        <w:pStyle w:val="BodyTextL25"/>
      </w:pPr>
      <w:r w:rsidRPr="00820A74">
        <w:rPr>
          <w:b/>
          <w:bCs/>
        </w:rPr>
        <w:t>Note</w:t>
      </w:r>
      <w:r>
        <w:t>: Check to make sure each device has the network-essentials license.</w:t>
      </w:r>
    </w:p>
    <w:p w14:paraId="1471A34C" w14:textId="660AE02C" w:rsidR="00417C06" w:rsidRDefault="00417C06" w:rsidP="00820A74">
      <w:pPr>
        <w:pStyle w:val="CMD"/>
      </w:pPr>
      <w:r>
        <w:lastRenderedPageBreak/>
        <w:t xml:space="preserve">R1# </w:t>
      </w:r>
      <w:r w:rsidRPr="00820A74">
        <w:rPr>
          <w:b/>
          <w:bCs/>
        </w:rPr>
        <w:t>show run | include license</w:t>
      </w:r>
    </w:p>
    <w:p w14:paraId="66925EDE" w14:textId="77777777" w:rsidR="00417C06" w:rsidRDefault="00417C06" w:rsidP="00820A74">
      <w:pPr>
        <w:pStyle w:val="CMDOutput"/>
      </w:pPr>
      <w:r>
        <w:t>no license feature hseck9</w:t>
      </w:r>
    </w:p>
    <w:p w14:paraId="184E56B3" w14:textId="77777777" w:rsidR="00417C06" w:rsidRDefault="00417C06" w:rsidP="00820A74">
      <w:pPr>
        <w:pStyle w:val="CMDOutput"/>
      </w:pPr>
      <w:r>
        <w:t xml:space="preserve">license </w:t>
      </w:r>
      <w:proofErr w:type="spellStart"/>
      <w:r>
        <w:t>udi</w:t>
      </w:r>
      <w:proofErr w:type="spellEnd"/>
      <w:r>
        <w:t xml:space="preserve"> </w:t>
      </w:r>
      <w:proofErr w:type="spellStart"/>
      <w:r>
        <w:t>pid</w:t>
      </w:r>
      <w:proofErr w:type="spellEnd"/>
      <w:r>
        <w:t xml:space="preserve"> C8200L-1N-4T </w:t>
      </w:r>
      <w:proofErr w:type="spellStart"/>
      <w:r>
        <w:t>sn</w:t>
      </w:r>
      <w:proofErr w:type="spellEnd"/>
      <w:r>
        <w:t xml:space="preserve"> FJC2730263E</w:t>
      </w:r>
    </w:p>
    <w:p w14:paraId="1060C1A9" w14:textId="77777777" w:rsidR="00417C06" w:rsidRDefault="00417C06" w:rsidP="00820A74">
      <w:pPr>
        <w:pStyle w:val="CMDOutput"/>
      </w:pPr>
      <w:r w:rsidRPr="00820A74">
        <w:rPr>
          <w:highlight w:val="yellow"/>
        </w:rPr>
        <w:t>license boot level network-essentials</w:t>
      </w:r>
    </w:p>
    <w:p w14:paraId="6AF21F72" w14:textId="77777777" w:rsidR="00417C06" w:rsidRDefault="00417C06" w:rsidP="00417C06">
      <w:pPr>
        <w:pStyle w:val="BodyTextL25"/>
      </w:pPr>
      <w:r>
        <w:t>If not, then you will need to enable it before you can complete this lab.</w:t>
      </w:r>
    </w:p>
    <w:p w14:paraId="170717E1" w14:textId="77777777" w:rsidR="00417C06" w:rsidRDefault="00417C06" w:rsidP="00820A74">
      <w:pPr>
        <w:pStyle w:val="CMD"/>
      </w:pPr>
      <w:r>
        <w:t>R1(</w:t>
      </w:r>
      <w:proofErr w:type="gramStart"/>
      <w:r>
        <w:t>config)#</w:t>
      </w:r>
      <w:proofErr w:type="gramEnd"/>
      <w:r>
        <w:t xml:space="preserve"> </w:t>
      </w:r>
      <w:r w:rsidRPr="00820A74">
        <w:rPr>
          <w:b/>
          <w:bCs/>
        </w:rPr>
        <w:t>license boot level network-essentials</w:t>
      </w:r>
    </w:p>
    <w:p w14:paraId="062BD32E" w14:textId="77777777" w:rsidR="00417C06" w:rsidRDefault="00417C06" w:rsidP="00820A74">
      <w:pPr>
        <w:pStyle w:val="CMD"/>
      </w:pPr>
      <w:r>
        <w:t xml:space="preserve">R1(config)# </w:t>
      </w:r>
      <w:r w:rsidRPr="00820A74">
        <w:rPr>
          <w:b/>
          <w:bCs/>
        </w:rPr>
        <w:t>exit</w:t>
      </w:r>
    </w:p>
    <w:p w14:paraId="5A514747" w14:textId="77777777" w:rsidR="00417C06" w:rsidRDefault="00417C06" w:rsidP="00820A74">
      <w:pPr>
        <w:pStyle w:val="CMD"/>
      </w:pPr>
      <w:r>
        <w:t xml:space="preserve">R1# </w:t>
      </w:r>
      <w:r w:rsidRPr="00820A74">
        <w:rPr>
          <w:b/>
          <w:bCs/>
        </w:rPr>
        <w:t>write mem</w:t>
      </w:r>
    </w:p>
    <w:p w14:paraId="7B285824" w14:textId="77777777" w:rsidR="00417C06" w:rsidRDefault="00417C06" w:rsidP="00820A74">
      <w:pPr>
        <w:pStyle w:val="CMD"/>
      </w:pPr>
      <w:r>
        <w:t xml:space="preserve">R1# </w:t>
      </w:r>
      <w:r w:rsidRPr="00820A74">
        <w:rPr>
          <w:b/>
          <w:bCs/>
        </w:rPr>
        <w:t>reload</w:t>
      </w:r>
    </w:p>
    <w:p w14:paraId="742C001C" w14:textId="77777777" w:rsidR="000671D9" w:rsidRDefault="000671D9" w:rsidP="000671D9">
      <w:pPr>
        <w:pStyle w:val="Heading3"/>
      </w:pPr>
      <w:r>
        <w:t>Verify connectivity in the network.</w:t>
      </w:r>
    </w:p>
    <w:p w14:paraId="570D3645" w14:textId="77777777" w:rsidR="000671D9" w:rsidRDefault="000671D9" w:rsidP="00E2409D">
      <w:pPr>
        <w:pStyle w:val="SubStepAlpha"/>
        <w:spacing w:after="0"/>
      </w:pPr>
      <w:r>
        <w:t xml:space="preserve">From R1, </w:t>
      </w:r>
      <w:r w:rsidRPr="00E2409D">
        <w:rPr>
          <w:b/>
        </w:rPr>
        <w:t>ping</w:t>
      </w:r>
      <w:r>
        <w:t xml:space="preserve"> the loopback interfaces of R2 and R3. All </w:t>
      </w:r>
      <w:proofErr w:type="gramStart"/>
      <w:r>
        <w:t>pings</w:t>
      </w:r>
      <w:proofErr w:type="gramEnd"/>
      <w:r>
        <w:t xml:space="preserve"> should be successful. This verifies that full connectivity exists in the </w:t>
      </w:r>
      <w:proofErr w:type="gramStart"/>
      <w:r>
        <w:t>underlay</w:t>
      </w:r>
      <w:proofErr w:type="gramEnd"/>
      <w:r>
        <w:t xml:space="preserve">, or </w:t>
      </w:r>
      <w:proofErr w:type="gramStart"/>
      <w:r>
        <w:t>transport,</w:t>
      </w:r>
      <w:proofErr w:type="gramEnd"/>
      <w:r>
        <w:t xml:space="preserve"> network.</w:t>
      </w:r>
    </w:p>
    <w:p w14:paraId="30E7D7E6" w14:textId="77777777" w:rsidR="000671D9" w:rsidRDefault="000671D9" w:rsidP="000671D9">
      <w:pPr>
        <w:pStyle w:val="ConfigWindow"/>
      </w:pPr>
      <w:bookmarkStart w:id="0" w:name="_Hlk35600775"/>
      <w:r w:rsidRPr="00F85B72">
        <w:t>Open configuration window</w:t>
      </w:r>
    </w:p>
    <w:bookmarkEnd w:id="0"/>
    <w:p w14:paraId="49525C6F" w14:textId="77777777" w:rsidR="000671D9" w:rsidRPr="00D7408B" w:rsidRDefault="24A86C83" w:rsidP="000671D9">
      <w:pPr>
        <w:pStyle w:val="CMD"/>
        <w:rPr>
          <w:b/>
          <w:bCs/>
        </w:rPr>
      </w:pPr>
      <w:r>
        <w:t xml:space="preserve">R1# </w:t>
      </w:r>
      <w:r w:rsidRPr="7DE622D6">
        <w:rPr>
          <w:b/>
          <w:bCs/>
        </w:rPr>
        <w:t>ping 192.168.2.1</w:t>
      </w:r>
    </w:p>
    <w:p w14:paraId="77B0EBE8" w14:textId="77777777" w:rsidR="000671D9" w:rsidRDefault="000671D9" w:rsidP="000671D9">
      <w:pPr>
        <w:pStyle w:val="CMDOutput"/>
      </w:pPr>
      <w:r>
        <w:t>Type escape sequence to abort.</w:t>
      </w:r>
    </w:p>
    <w:p w14:paraId="59571E76" w14:textId="77777777" w:rsidR="000671D9" w:rsidRDefault="000671D9" w:rsidP="000671D9">
      <w:pPr>
        <w:pStyle w:val="CMDOutput"/>
      </w:pPr>
      <w:r>
        <w:t xml:space="preserve">Sending 5, 100-byte ICMP </w:t>
      </w:r>
      <w:proofErr w:type="spellStart"/>
      <w:r>
        <w:t>Echos</w:t>
      </w:r>
      <w:proofErr w:type="spellEnd"/>
      <w:r>
        <w:t xml:space="preserve"> to 192.168.3.1, timeout is 2 seconds:</w:t>
      </w:r>
    </w:p>
    <w:p w14:paraId="7E388661" w14:textId="77777777" w:rsidR="000671D9" w:rsidRDefault="000671D9" w:rsidP="000671D9">
      <w:pPr>
        <w:pStyle w:val="CMDOutput"/>
      </w:pPr>
      <w:r>
        <w:t>!!!!!</w:t>
      </w:r>
    </w:p>
    <w:p w14:paraId="59883E8F" w14:textId="77777777" w:rsidR="000671D9" w:rsidRDefault="000671D9" w:rsidP="000671D9">
      <w:pPr>
        <w:pStyle w:val="CMDOutput"/>
      </w:pPr>
      <w:r>
        <w:t xml:space="preserve">Success rate is 100 percent (5/5), round-trip min/avg/max = 1/1/1 </w:t>
      </w:r>
      <w:proofErr w:type="spellStart"/>
      <w:r>
        <w:t>ms</w:t>
      </w:r>
      <w:proofErr w:type="spellEnd"/>
    </w:p>
    <w:p w14:paraId="5AD4CF96" w14:textId="77777777" w:rsidR="000671D9" w:rsidRDefault="000671D9" w:rsidP="000671D9">
      <w:pPr>
        <w:pStyle w:val="CMDOutput"/>
      </w:pPr>
    </w:p>
    <w:p w14:paraId="312C8CF4" w14:textId="77777777" w:rsidR="000671D9" w:rsidRPr="00584CEA" w:rsidRDefault="000671D9" w:rsidP="000671D9">
      <w:pPr>
        <w:pStyle w:val="CMDOutput"/>
        <w:rPr>
          <w:b/>
          <w:bCs/>
        </w:rPr>
      </w:pPr>
      <w:r w:rsidRPr="00584CEA">
        <w:t xml:space="preserve">R1# </w:t>
      </w:r>
      <w:r w:rsidRPr="00584CEA">
        <w:rPr>
          <w:b/>
          <w:bCs/>
        </w:rPr>
        <w:t>ping 192.168.3.1</w:t>
      </w:r>
    </w:p>
    <w:p w14:paraId="15282FDB" w14:textId="77777777" w:rsidR="000671D9" w:rsidRPr="00584CEA" w:rsidRDefault="000671D9" w:rsidP="000671D9">
      <w:pPr>
        <w:pStyle w:val="CMDOutput"/>
      </w:pPr>
      <w:r w:rsidRPr="00584CEA">
        <w:t>Type escape sequence to abort.</w:t>
      </w:r>
    </w:p>
    <w:p w14:paraId="41C09569" w14:textId="77777777" w:rsidR="000671D9" w:rsidRPr="00584CEA" w:rsidRDefault="000671D9" w:rsidP="000671D9">
      <w:pPr>
        <w:pStyle w:val="CMDOutput"/>
      </w:pPr>
      <w:r w:rsidRPr="00584CEA">
        <w:t xml:space="preserve">Sending 5, 100-byte ICMP </w:t>
      </w:r>
      <w:proofErr w:type="spellStart"/>
      <w:r w:rsidRPr="00584CEA">
        <w:t>Echos</w:t>
      </w:r>
      <w:proofErr w:type="spellEnd"/>
      <w:r w:rsidRPr="00584CEA">
        <w:t xml:space="preserve"> to 192.168.3.1, timeout is 2 seconds:</w:t>
      </w:r>
    </w:p>
    <w:p w14:paraId="1430C779" w14:textId="77777777" w:rsidR="000671D9" w:rsidRPr="00584CEA" w:rsidRDefault="000671D9" w:rsidP="000671D9">
      <w:pPr>
        <w:pStyle w:val="CMDOutput"/>
      </w:pPr>
      <w:r w:rsidRPr="00584CEA">
        <w:t>!!!!!</w:t>
      </w:r>
    </w:p>
    <w:p w14:paraId="2E6116C5" w14:textId="3FC4EBDC" w:rsidR="000671D9" w:rsidRDefault="000671D9" w:rsidP="000671D9">
      <w:pPr>
        <w:pStyle w:val="CMDOutput"/>
      </w:pPr>
      <w:r w:rsidRPr="00584CEA">
        <w:t xml:space="preserve">Success rate is 100 percent (5/5), round-trip min/avg/max = 1/1/1 </w:t>
      </w:r>
      <w:proofErr w:type="spellStart"/>
      <w:r w:rsidRPr="00584CEA">
        <w:t>ms</w:t>
      </w:r>
      <w:proofErr w:type="spellEnd"/>
    </w:p>
    <w:p w14:paraId="64997D73" w14:textId="77777777" w:rsidR="00034D26" w:rsidRPr="005606AE" w:rsidRDefault="00034D26" w:rsidP="00034D26">
      <w:pPr>
        <w:pStyle w:val="ConfigWindow"/>
      </w:pPr>
      <w:r w:rsidRPr="005606AE">
        <w:t>Close configuration window</w:t>
      </w:r>
    </w:p>
    <w:p w14:paraId="1EA59C2C" w14:textId="049DF51E" w:rsidR="005606AE" w:rsidRPr="005606AE" w:rsidRDefault="005606AE" w:rsidP="00E2409D">
      <w:pPr>
        <w:pStyle w:val="Heading3"/>
        <w:spacing w:before="120"/>
      </w:pPr>
      <w:bookmarkStart w:id="1" w:name="_Hlk36307303"/>
      <w:r w:rsidRPr="005606AE">
        <w:t>Verify DMVPN Phase 3</w:t>
      </w:r>
      <w:r>
        <w:t xml:space="preserve"> operation</w:t>
      </w:r>
      <w:r w:rsidR="008D5E23">
        <w:t>.</w:t>
      </w:r>
    </w:p>
    <w:p w14:paraId="098F97D9" w14:textId="1D0FD088" w:rsidR="005606AE" w:rsidRDefault="005606AE" w:rsidP="005606AE">
      <w:pPr>
        <w:pStyle w:val="BodyTextL25"/>
        <w:numPr>
          <w:ilvl w:val="3"/>
          <w:numId w:val="5"/>
        </w:numPr>
      </w:pPr>
      <w:r w:rsidRPr="005606AE">
        <w:t xml:space="preserve">Return to R2. Initiate a </w:t>
      </w:r>
      <w:r w:rsidRPr="00E2409D">
        <w:rPr>
          <w:b/>
        </w:rPr>
        <w:t>traceroute</w:t>
      </w:r>
      <w:r w:rsidRPr="005606AE">
        <w:t xml:space="preserve"> to the simulated LAN interface on R3. The path will pass through R1 as it does in</w:t>
      </w:r>
      <w:r>
        <w:t xml:space="preserve"> a</w:t>
      </w:r>
      <w:r w:rsidRPr="005606AE">
        <w:t xml:space="preserve"> DMVPN Phase 1</w:t>
      </w:r>
      <w:r>
        <w:t xml:space="preserve"> network</w:t>
      </w:r>
      <w:r w:rsidRPr="005606AE">
        <w:t>.</w:t>
      </w:r>
      <w:r w:rsidR="00500199">
        <w:t xml:space="preserve"> </w:t>
      </w:r>
    </w:p>
    <w:p w14:paraId="02BFA51C" w14:textId="5D2C1401" w:rsidR="00500199" w:rsidRPr="005606AE" w:rsidRDefault="00500199" w:rsidP="00E2409D">
      <w:pPr>
        <w:pStyle w:val="BodyTextL50"/>
        <w:spacing w:after="0"/>
      </w:pPr>
      <w:r w:rsidRPr="00E2409D">
        <w:rPr>
          <w:b/>
          <w:bCs/>
        </w:rPr>
        <w:t>Note</w:t>
      </w:r>
      <w:r>
        <w:t>: The first trace may fail if the DMVPN switch</w:t>
      </w:r>
      <w:r w:rsidR="00B11CC5">
        <w:t xml:space="preserve"> CAM table is empty.</w:t>
      </w:r>
    </w:p>
    <w:p w14:paraId="64C12058" w14:textId="77777777" w:rsidR="005606AE" w:rsidRPr="005606AE" w:rsidRDefault="005606AE" w:rsidP="005606AE">
      <w:pPr>
        <w:pStyle w:val="ConfigWindow"/>
      </w:pPr>
      <w:r w:rsidRPr="005606AE">
        <w:t>Open configuration window</w:t>
      </w:r>
    </w:p>
    <w:p w14:paraId="6002B8DE" w14:textId="77777777" w:rsidR="005606AE" w:rsidRPr="005606AE" w:rsidRDefault="005606AE" w:rsidP="005606AE">
      <w:pPr>
        <w:pStyle w:val="CMD"/>
      </w:pPr>
      <w:r w:rsidRPr="005606AE">
        <w:t xml:space="preserve">R2# </w:t>
      </w:r>
      <w:r w:rsidRPr="005606AE">
        <w:rPr>
          <w:b/>
          <w:bCs/>
        </w:rPr>
        <w:t>traceroute 172.16.3.1</w:t>
      </w:r>
    </w:p>
    <w:p w14:paraId="637B01E0" w14:textId="77777777" w:rsidR="005606AE" w:rsidRPr="005606AE" w:rsidRDefault="005606AE" w:rsidP="005606AE">
      <w:pPr>
        <w:pStyle w:val="CMDOutput"/>
      </w:pPr>
      <w:r w:rsidRPr="005606AE">
        <w:t>Type escape sequence to abort.</w:t>
      </w:r>
    </w:p>
    <w:p w14:paraId="0103D76E" w14:textId="77777777" w:rsidR="005606AE" w:rsidRPr="005606AE" w:rsidRDefault="005606AE" w:rsidP="005606AE">
      <w:pPr>
        <w:pStyle w:val="CMDOutput"/>
      </w:pPr>
      <w:r w:rsidRPr="005606AE">
        <w:t>Tracing the route to 172.16.3.1</w:t>
      </w:r>
    </w:p>
    <w:p w14:paraId="0B6C3D67" w14:textId="77777777" w:rsidR="005606AE" w:rsidRPr="005606AE" w:rsidRDefault="005606AE" w:rsidP="005606AE">
      <w:pPr>
        <w:pStyle w:val="CMDOutput"/>
      </w:pPr>
      <w:r w:rsidRPr="005606AE">
        <w:t>VRF info: (</w:t>
      </w:r>
      <w:proofErr w:type="spellStart"/>
      <w:r w:rsidRPr="005606AE">
        <w:t>vrf</w:t>
      </w:r>
      <w:proofErr w:type="spellEnd"/>
      <w:r w:rsidRPr="005606AE">
        <w:t xml:space="preserve"> in name/id, </w:t>
      </w:r>
      <w:proofErr w:type="spellStart"/>
      <w:r w:rsidRPr="005606AE">
        <w:t>vrf</w:t>
      </w:r>
      <w:proofErr w:type="spellEnd"/>
      <w:r w:rsidRPr="005606AE">
        <w:t xml:space="preserve"> out name/id)</w:t>
      </w:r>
    </w:p>
    <w:p w14:paraId="527C52DD" w14:textId="77777777" w:rsidR="005606AE" w:rsidRPr="005606AE" w:rsidRDefault="005606AE" w:rsidP="005606AE">
      <w:pPr>
        <w:pStyle w:val="CMDOutput"/>
      </w:pPr>
      <w:r w:rsidRPr="005606AE">
        <w:t xml:space="preserve">  1 </w:t>
      </w:r>
      <w:r w:rsidRPr="00760804">
        <w:rPr>
          <w:highlight w:val="yellow"/>
        </w:rPr>
        <w:t>100.100.100.1</w:t>
      </w:r>
      <w:r w:rsidRPr="005606AE">
        <w:t xml:space="preserve"> 1 msec 1 msec 1 msec</w:t>
      </w:r>
    </w:p>
    <w:p w14:paraId="0683C157" w14:textId="77777777" w:rsidR="005606AE" w:rsidRPr="005606AE" w:rsidRDefault="005606AE" w:rsidP="005606AE">
      <w:pPr>
        <w:pStyle w:val="CMDOutput"/>
      </w:pPr>
      <w:r w:rsidRPr="005606AE">
        <w:t xml:space="preserve">  2 100.100.</w:t>
      </w:r>
      <w:proofErr w:type="gramStart"/>
      <w:r w:rsidRPr="005606AE">
        <w:t>100.3</w:t>
      </w:r>
      <w:proofErr w:type="gramEnd"/>
      <w:r w:rsidRPr="005606AE">
        <w:t xml:space="preserve"> 1 msec </w:t>
      </w:r>
      <w:proofErr w:type="gramStart"/>
      <w:r w:rsidRPr="005606AE">
        <w:t>*  2</w:t>
      </w:r>
      <w:proofErr w:type="gramEnd"/>
      <w:r w:rsidRPr="005606AE">
        <w:t xml:space="preserve"> msec</w:t>
      </w:r>
    </w:p>
    <w:p w14:paraId="3B4AF10B" w14:textId="5ACA8FFD" w:rsidR="005606AE" w:rsidRPr="005606AE" w:rsidRDefault="005606AE" w:rsidP="005606AE">
      <w:pPr>
        <w:pStyle w:val="BodyTextL25"/>
        <w:numPr>
          <w:ilvl w:val="3"/>
          <w:numId w:val="5"/>
        </w:numPr>
      </w:pPr>
      <w:r w:rsidRPr="005606AE">
        <w:t xml:space="preserve">Issue the </w:t>
      </w:r>
      <w:r w:rsidRPr="005606AE">
        <w:rPr>
          <w:b/>
          <w:bCs/>
        </w:rPr>
        <w:t>traceroute</w:t>
      </w:r>
      <w:r w:rsidRPr="005606AE">
        <w:t xml:space="preserve"> command again. You will now see that R1 has enabled direct spoke-to-spoke communication between R2 and R3. This tunnel will expire </w:t>
      </w:r>
      <w:r w:rsidR="00760804">
        <w:t>and close dynamically</w:t>
      </w:r>
      <w:r w:rsidRPr="005606AE">
        <w:t xml:space="preserve">. The tunnel reopens after data </w:t>
      </w:r>
      <w:r w:rsidR="00760804">
        <w:t xml:space="preserve">for </w:t>
      </w:r>
      <w:r w:rsidR="00760804" w:rsidRPr="005606AE">
        <w:t xml:space="preserve">the spoke router </w:t>
      </w:r>
      <w:r w:rsidRPr="005606AE">
        <w:t xml:space="preserve">is sent </w:t>
      </w:r>
      <w:r w:rsidR="00760804" w:rsidRPr="005606AE">
        <w:t>again</w:t>
      </w:r>
      <w:r w:rsidRPr="005606AE">
        <w:t>.</w:t>
      </w:r>
    </w:p>
    <w:p w14:paraId="44C4D9CC" w14:textId="77777777" w:rsidR="005606AE" w:rsidRPr="005606AE" w:rsidRDefault="005606AE" w:rsidP="00B96F2D">
      <w:pPr>
        <w:pStyle w:val="CMD"/>
      </w:pPr>
      <w:r w:rsidRPr="005606AE">
        <w:t xml:space="preserve">R2# </w:t>
      </w:r>
      <w:r w:rsidRPr="00B96F2D">
        <w:rPr>
          <w:b/>
          <w:bCs/>
        </w:rPr>
        <w:t>traceroute 172.16.3.1</w:t>
      </w:r>
    </w:p>
    <w:p w14:paraId="4EE43D34" w14:textId="77777777" w:rsidR="005606AE" w:rsidRPr="005606AE" w:rsidRDefault="005606AE" w:rsidP="00B96F2D">
      <w:pPr>
        <w:pStyle w:val="CMDOutput"/>
      </w:pPr>
      <w:r w:rsidRPr="005606AE">
        <w:t>Type escape sequence to abort.</w:t>
      </w:r>
    </w:p>
    <w:p w14:paraId="250CC26B" w14:textId="77777777" w:rsidR="005606AE" w:rsidRPr="005606AE" w:rsidRDefault="005606AE" w:rsidP="00B96F2D">
      <w:pPr>
        <w:pStyle w:val="CMDOutput"/>
      </w:pPr>
      <w:r w:rsidRPr="005606AE">
        <w:t>Tracing the route to 172.16.3.1</w:t>
      </w:r>
    </w:p>
    <w:p w14:paraId="758B4421" w14:textId="77777777" w:rsidR="005606AE" w:rsidRPr="005606AE" w:rsidRDefault="005606AE" w:rsidP="00B96F2D">
      <w:pPr>
        <w:pStyle w:val="CMDOutput"/>
      </w:pPr>
      <w:r w:rsidRPr="005606AE">
        <w:t>VRF info: (</w:t>
      </w:r>
      <w:proofErr w:type="spellStart"/>
      <w:r w:rsidRPr="005606AE">
        <w:t>vrf</w:t>
      </w:r>
      <w:proofErr w:type="spellEnd"/>
      <w:r w:rsidRPr="005606AE">
        <w:t xml:space="preserve"> in name/id, </w:t>
      </w:r>
      <w:proofErr w:type="spellStart"/>
      <w:r w:rsidRPr="005606AE">
        <w:t>vrf</w:t>
      </w:r>
      <w:proofErr w:type="spellEnd"/>
      <w:r w:rsidRPr="005606AE">
        <w:t xml:space="preserve"> out name/id)</w:t>
      </w:r>
    </w:p>
    <w:p w14:paraId="7AC1AE34" w14:textId="77777777" w:rsidR="005606AE" w:rsidRPr="005606AE" w:rsidRDefault="005606AE" w:rsidP="00B96F2D">
      <w:pPr>
        <w:pStyle w:val="CMDOutput"/>
      </w:pPr>
      <w:r w:rsidRPr="005606AE">
        <w:t xml:space="preserve">  </w:t>
      </w:r>
      <w:r w:rsidRPr="00760804">
        <w:rPr>
          <w:highlight w:val="yellow"/>
        </w:rPr>
        <w:t>1 100.100.100.3</w:t>
      </w:r>
      <w:r w:rsidRPr="005606AE">
        <w:t xml:space="preserve"> 1 msec </w:t>
      </w:r>
      <w:proofErr w:type="gramStart"/>
      <w:r w:rsidRPr="005606AE">
        <w:t>*  1</w:t>
      </w:r>
      <w:proofErr w:type="gramEnd"/>
      <w:r w:rsidRPr="005606AE">
        <w:t xml:space="preserve"> msec</w:t>
      </w:r>
    </w:p>
    <w:p w14:paraId="3A953877" w14:textId="77777777" w:rsidR="005606AE" w:rsidRPr="005606AE" w:rsidRDefault="005606AE" w:rsidP="00B96F2D">
      <w:pPr>
        <w:pStyle w:val="ConfigWindow"/>
      </w:pPr>
      <w:bookmarkStart w:id="2" w:name="_Hlk35609620"/>
      <w:r w:rsidRPr="005606AE">
        <w:t>Close configuration window</w:t>
      </w:r>
    </w:p>
    <w:bookmarkEnd w:id="1"/>
    <w:bookmarkEnd w:id="2"/>
    <w:p w14:paraId="1BB44039" w14:textId="7F475A97" w:rsidR="00321C29" w:rsidRDefault="00321C29" w:rsidP="00E2409D">
      <w:pPr>
        <w:pStyle w:val="Heading2"/>
        <w:spacing w:before="120"/>
      </w:pPr>
      <w:r w:rsidRPr="00321C29">
        <w:lastRenderedPageBreak/>
        <w:t>Secure DMVPN Phase 3 Tunnels</w:t>
      </w:r>
    </w:p>
    <w:p w14:paraId="6F6B41BF" w14:textId="4F3DE0E5" w:rsidR="00321C29" w:rsidRDefault="00321C29" w:rsidP="00321C29">
      <w:pPr>
        <w:pStyle w:val="BodyTextL25"/>
      </w:pPr>
      <w:r>
        <w:t xml:space="preserve">Now </w:t>
      </w:r>
      <w:r w:rsidR="00760804">
        <w:t xml:space="preserve">that </w:t>
      </w:r>
      <w:r>
        <w:t xml:space="preserve">the tunnels have been configured and DMVPN connectivity has been verified, the tunnels can be secured with </w:t>
      </w:r>
      <w:r w:rsidR="00760804">
        <w:t>IPsec</w:t>
      </w:r>
      <w:r>
        <w:t>.</w:t>
      </w:r>
    </w:p>
    <w:p w14:paraId="3853939D" w14:textId="43D16E18" w:rsidR="00321C29" w:rsidRDefault="00321C29" w:rsidP="00235522">
      <w:pPr>
        <w:pStyle w:val="Heading3"/>
      </w:pPr>
      <w:r>
        <w:t xml:space="preserve">Create the </w:t>
      </w:r>
      <w:r w:rsidR="001B75A7">
        <w:t>IKE policy</w:t>
      </w:r>
      <w:r>
        <w:t>.</w:t>
      </w:r>
    </w:p>
    <w:p w14:paraId="62ECB944" w14:textId="3FA31501" w:rsidR="00235522" w:rsidRDefault="00BF78D0" w:rsidP="00E2409D">
      <w:pPr>
        <w:pStyle w:val="BodyTextL25"/>
        <w:spacing w:after="0"/>
      </w:pPr>
      <w:r>
        <w:t>Create a</w:t>
      </w:r>
      <w:r w:rsidR="0092126E">
        <w:t>n</w:t>
      </w:r>
      <w:r>
        <w:t xml:space="preserve"> IKE policy that defines the</w:t>
      </w:r>
      <w:r w:rsidR="001B75A7">
        <w:t xml:space="preserve"> </w:t>
      </w:r>
      <w:r>
        <w:t>hash algorithm</w:t>
      </w:r>
      <w:r w:rsidR="001B75A7">
        <w:t>, encryption type</w:t>
      </w:r>
      <w:r>
        <w:t>, key exchange method</w:t>
      </w:r>
      <w:r w:rsidR="001B75A7">
        <w:t xml:space="preserve">, Diffie-Hellman group, and </w:t>
      </w:r>
      <w:proofErr w:type="gramStart"/>
      <w:r w:rsidR="001B75A7">
        <w:t>the authentication</w:t>
      </w:r>
      <w:proofErr w:type="gramEnd"/>
      <w:r w:rsidR="001B75A7">
        <w:t xml:space="preserve"> method</w:t>
      </w:r>
      <w:r>
        <w:t>.</w:t>
      </w:r>
    </w:p>
    <w:p w14:paraId="3D57C6E8" w14:textId="77777777" w:rsidR="0092126E" w:rsidRDefault="0092126E" w:rsidP="0092126E">
      <w:pPr>
        <w:pStyle w:val="ConfigWindow"/>
      </w:pPr>
      <w:r>
        <w:t>Open configuration window</w:t>
      </w:r>
    </w:p>
    <w:p w14:paraId="27327F19" w14:textId="0F644B18" w:rsidR="001B75A7" w:rsidRDefault="001B75A7" w:rsidP="001B75A7">
      <w:pPr>
        <w:pStyle w:val="CMD"/>
      </w:pPr>
      <w:r>
        <w:t xml:space="preserve">R1(config)# </w:t>
      </w:r>
      <w:r w:rsidRPr="001B75A7">
        <w:rPr>
          <w:b/>
          <w:bCs/>
        </w:rPr>
        <w:t xml:space="preserve">crypto </w:t>
      </w:r>
      <w:proofErr w:type="spellStart"/>
      <w:r w:rsidRPr="001B75A7">
        <w:rPr>
          <w:b/>
          <w:bCs/>
        </w:rPr>
        <w:t>isakmp</w:t>
      </w:r>
      <w:proofErr w:type="spellEnd"/>
      <w:r w:rsidRPr="001B75A7">
        <w:rPr>
          <w:b/>
          <w:bCs/>
        </w:rPr>
        <w:t xml:space="preserve"> policy 99</w:t>
      </w:r>
    </w:p>
    <w:p w14:paraId="5742AAB0" w14:textId="57474E05" w:rsidR="001B75A7" w:rsidRDefault="001B75A7" w:rsidP="001B75A7">
      <w:pPr>
        <w:pStyle w:val="CMD"/>
      </w:pPr>
      <w:r>
        <w:t>R1(config-</w:t>
      </w:r>
      <w:proofErr w:type="spellStart"/>
      <w:proofErr w:type="gramStart"/>
      <w:r>
        <w:t>isakmp</w:t>
      </w:r>
      <w:proofErr w:type="spellEnd"/>
      <w:r>
        <w:t>)#</w:t>
      </w:r>
      <w:proofErr w:type="gramEnd"/>
      <w:r>
        <w:t xml:space="preserve"> </w:t>
      </w:r>
      <w:r w:rsidRPr="001B75A7">
        <w:rPr>
          <w:b/>
          <w:bCs/>
        </w:rPr>
        <w:t>hash sha384</w:t>
      </w:r>
    </w:p>
    <w:p w14:paraId="339AFC27" w14:textId="6588F4E6" w:rsidR="001B75A7" w:rsidRDefault="001B75A7" w:rsidP="001B75A7">
      <w:pPr>
        <w:pStyle w:val="CMD"/>
      </w:pPr>
      <w:r>
        <w:t>R1(config-</w:t>
      </w:r>
      <w:proofErr w:type="spellStart"/>
      <w:proofErr w:type="gramStart"/>
      <w:r>
        <w:t>isakmp</w:t>
      </w:r>
      <w:proofErr w:type="spellEnd"/>
      <w:r>
        <w:t>)#</w:t>
      </w:r>
      <w:proofErr w:type="gramEnd"/>
      <w:r>
        <w:t xml:space="preserve"> </w:t>
      </w:r>
      <w:r w:rsidRPr="001B75A7">
        <w:rPr>
          <w:b/>
          <w:bCs/>
        </w:rPr>
        <w:t xml:space="preserve">encryption </w:t>
      </w:r>
      <w:proofErr w:type="spellStart"/>
      <w:r w:rsidRPr="001B75A7">
        <w:rPr>
          <w:b/>
          <w:bCs/>
        </w:rPr>
        <w:t>aes</w:t>
      </w:r>
      <w:proofErr w:type="spellEnd"/>
      <w:r w:rsidRPr="001B75A7">
        <w:rPr>
          <w:b/>
          <w:bCs/>
        </w:rPr>
        <w:t xml:space="preserve"> 256</w:t>
      </w:r>
    </w:p>
    <w:p w14:paraId="5BC83251" w14:textId="1727A672" w:rsidR="001B75A7" w:rsidRDefault="001B75A7" w:rsidP="001B75A7">
      <w:pPr>
        <w:pStyle w:val="CMD"/>
      </w:pPr>
      <w:r>
        <w:t>R1(config-</w:t>
      </w:r>
      <w:proofErr w:type="spellStart"/>
      <w:proofErr w:type="gramStart"/>
      <w:r>
        <w:t>isakmp</w:t>
      </w:r>
      <w:proofErr w:type="spellEnd"/>
      <w:r>
        <w:t>)#</w:t>
      </w:r>
      <w:proofErr w:type="gramEnd"/>
      <w:r>
        <w:t xml:space="preserve"> </w:t>
      </w:r>
      <w:r w:rsidRPr="001B75A7">
        <w:rPr>
          <w:b/>
          <w:bCs/>
        </w:rPr>
        <w:t>group 14</w:t>
      </w:r>
    </w:p>
    <w:p w14:paraId="2A3F3893" w14:textId="67291D7B" w:rsidR="001B75A7" w:rsidRDefault="001B75A7" w:rsidP="001B75A7">
      <w:pPr>
        <w:pStyle w:val="CMD"/>
      </w:pPr>
      <w:r>
        <w:t>R1(config-</w:t>
      </w:r>
      <w:proofErr w:type="spellStart"/>
      <w:proofErr w:type="gramStart"/>
      <w:r>
        <w:t>isakmp</w:t>
      </w:r>
      <w:proofErr w:type="spellEnd"/>
      <w:r>
        <w:t>)#</w:t>
      </w:r>
      <w:proofErr w:type="gramEnd"/>
      <w:r>
        <w:t xml:space="preserve"> </w:t>
      </w:r>
      <w:r w:rsidRPr="001B75A7">
        <w:rPr>
          <w:b/>
          <w:bCs/>
        </w:rPr>
        <w:t>authentication pre-share</w:t>
      </w:r>
    </w:p>
    <w:p w14:paraId="1327AB5C" w14:textId="743119B0" w:rsidR="001B75A7" w:rsidRDefault="00552E82" w:rsidP="001B75A7">
      <w:pPr>
        <w:pStyle w:val="CMD"/>
      </w:pPr>
      <w:r>
        <w:t>R1</w:t>
      </w:r>
      <w:r w:rsidR="001B75A7">
        <w:t>(config-</w:t>
      </w:r>
      <w:proofErr w:type="spellStart"/>
      <w:proofErr w:type="gramStart"/>
      <w:r w:rsidR="001B75A7">
        <w:t>isakmp</w:t>
      </w:r>
      <w:proofErr w:type="spellEnd"/>
      <w:r w:rsidR="001B75A7">
        <w:t>)#</w:t>
      </w:r>
      <w:proofErr w:type="gramEnd"/>
      <w:r w:rsidR="001B75A7">
        <w:t xml:space="preserve"> </w:t>
      </w:r>
      <w:r w:rsidR="001B75A7" w:rsidRPr="001B75A7">
        <w:rPr>
          <w:b/>
          <w:bCs/>
        </w:rPr>
        <w:t>exit</w:t>
      </w:r>
    </w:p>
    <w:p w14:paraId="3A6A1A5F" w14:textId="611A2A30" w:rsidR="00EC43F8" w:rsidRPr="00EC43F8" w:rsidRDefault="00EC43F8" w:rsidP="00EC43F8">
      <w:pPr>
        <w:pStyle w:val="Heading3"/>
      </w:pPr>
      <w:r>
        <w:t>Configure the ISAKMP key.</w:t>
      </w:r>
    </w:p>
    <w:p w14:paraId="079F4C63" w14:textId="6B790BC3" w:rsidR="00321C29" w:rsidRDefault="001B75A7" w:rsidP="00EC43F8">
      <w:pPr>
        <w:pStyle w:val="BodyTextL25"/>
      </w:pPr>
      <w:r w:rsidRPr="00EC43F8">
        <w:rPr>
          <w:rStyle w:val="BodyTextL25Char"/>
        </w:rPr>
        <w:t>Configure the pre-shared key</w:t>
      </w:r>
      <w:r w:rsidR="00552E82" w:rsidRPr="00EC43F8">
        <w:rPr>
          <w:rStyle w:val="BodyTextL25Char"/>
        </w:rPr>
        <w:t xml:space="preserve"> and </w:t>
      </w:r>
      <w:proofErr w:type="gramStart"/>
      <w:r w:rsidR="00552E82" w:rsidRPr="00EC43F8">
        <w:rPr>
          <w:rStyle w:val="BodyTextL25Char"/>
        </w:rPr>
        <w:t>peer</w:t>
      </w:r>
      <w:proofErr w:type="gramEnd"/>
      <w:r w:rsidR="00552E82" w:rsidRPr="00EC43F8">
        <w:rPr>
          <w:rStyle w:val="BodyTextL25Char"/>
        </w:rPr>
        <w:t xml:space="preserve"> address. Use 0.0.0.0 to match multiple peer addresses</w:t>
      </w:r>
      <w:r w:rsidR="00321C29" w:rsidRPr="00EC43F8">
        <w:rPr>
          <w:rStyle w:val="BodyTextL25Char"/>
        </w:rPr>
        <w:t>.</w:t>
      </w:r>
      <w:r w:rsidR="00552E82" w:rsidRPr="00EC43F8">
        <w:rPr>
          <w:rStyle w:val="BodyTextL25Char"/>
        </w:rPr>
        <w:t xml:space="preserve"> Use a </w:t>
      </w:r>
      <w:proofErr w:type="gramStart"/>
      <w:r w:rsidR="00552E82" w:rsidRPr="00EC43F8">
        <w:rPr>
          <w:rStyle w:val="BodyTextL25Char"/>
        </w:rPr>
        <w:t>key</w:t>
      </w:r>
      <w:r w:rsidR="00552E82">
        <w:t xml:space="preserve"> of </w:t>
      </w:r>
      <w:proofErr w:type="spellStart"/>
      <w:r w:rsidR="00552E82" w:rsidRPr="00760804">
        <w:rPr>
          <w:b/>
          <w:bCs/>
        </w:rPr>
        <w:t>DMVPN@key</w:t>
      </w:r>
      <w:proofErr w:type="spellEnd"/>
      <w:r w:rsidR="00552E82" w:rsidRPr="00760804">
        <w:rPr>
          <w:b/>
          <w:bCs/>
        </w:rPr>
        <w:t>#</w:t>
      </w:r>
      <w:r w:rsidR="00552E82">
        <w:t>.</w:t>
      </w:r>
      <w:proofErr w:type="gramEnd"/>
    </w:p>
    <w:p w14:paraId="1CF5BF23" w14:textId="4AD78176" w:rsidR="00552E82" w:rsidRDefault="00552E82" w:rsidP="00552E82">
      <w:pPr>
        <w:pStyle w:val="CMD"/>
        <w:rPr>
          <w:b/>
          <w:bCs/>
        </w:rPr>
      </w:pPr>
      <w:r>
        <w:t xml:space="preserve">R1(config)# </w:t>
      </w:r>
      <w:r w:rsidRPr="00552E82">
        <w:rPr>
          <w:b/>
          <w:bCs/>
        </w:rPr>
        <w:t xml:space="preserve">crypto </w:t>
      </w:r>
      <w:proofErr w:type="spellStart"/>
      <w:r w:rsidRPr="00552E82">
        <w:rPr>
          <w:b/>
          <w:bCs/>
        </w:rPr>
        <w:t>isakmp</w:t>
      </w:r>
      <w:proofErr w:type="spellEnd"/>
      <w:r w:rsidRPr="00552E82">
        <w:rPr>
          <w:b/>
          <w:bCs/>
        </w:rPr>
        <w:t xml:space="preserve"> key </w:t>
      </w:r>
      <w:proofErr w:type="spellStart"/>
      <w:r w:rsidRPr="00552E82">
        <w:rPr>
          <w:b/>
          <w:bCs/>
        </w:rPr>
        <w:t>DMVPN@key</w:t>
      </w:r>
      <w:proofErr w:type="spellEnd"/>
      <w:r w:rsidRPr="00552E82">
        <w:rPr>
          <w:b/>
          <w:bCs/>
        </w:rPr>
        <w:t># address 0.0.0.0</w:t>
      </w:r>
    </w:p>
    <w:p w14:paraId="28EA3AF9" w14:textId="41808885" w:rsidR="00EC43F8" w:rsidRPr="00EC43F8" w:rsidRDefault="00EC43F8" w:rsidP="00EC43F8">
      <w:pPr>
        <w:pStyle w:val="Heading3"/>
      </w:pPr>
      <w:bookmarkStart w:id="3" w:name="_Hlk36136564"/>
      <w:r>
        <w:t>Create and configure the IPsec transform set.</w:t>
      </w:r>
    </w:p>
    <w:bookmarkEnd w:id="3"/>
    <w:p w14:paraId="27F4752B" w14:textId="7B3E940F" w:rsidR="00321C29" w:rsidRDefault="00321C29" w:rsidP="00EC43F8">
      <w:pPr>
        <w:pStyle w:val="BodyTextL25"/>
      </w:pPr>
      <w:r>
        <w:t>Configure the IPsec transform set</w:t>
      </w:r>
      <w:r w:rsidR="00552E82">
        <w:t xml:space="preserve">. Use </w:t>
      </w:r>
      <w:r w:rsidR="00552E82" w:rsidRPr="00760804">
        <w:rPr>
          <w:b/>
          <w:bCs/>
        </w:rPr>
        <w:t>DMVPN_TRANS</w:t>
      </w:r>
      <w:r w:rsidR="00552E82">
        <w:t xml:space="preserve"> as the transform set name. Specify </w:t>
      </w:r>
      <w:proofErr w:type="spellStart"/>
      <w:r w:rsidR="00552E82" w:rsidRPr="00760804">
        <w:rPr>
          <w:b/>
          <w:bCs/>
        </w:rPr>
        <w:t>esp-aes</w:t>
      </w:r>
      <w:proofErr w:type="spellEnd"/>
      <w:r w:rsidR="00552E82" w:rsidRPr="00760804">
        <w:rPr>
          <w:b/>
          <w:bCs/>
        </w:rPr>
        <w:t xml:space="preserve"> </w:t>
      </w:r>
      <w:r w:rsidR="00E521F1" w:rsidRPr="00E521F1">
        <w:t xml:space="preserve">with a </w:t>
      </w:r>
      <w:r w:rsidR="00552E82" w:rsidRPr="00E521F1">
        <w:t>256</w:t>
      </w:r>
      <w:r w:rsidR="00E521F1" w:rsidRPr="00E521F1">
        <w:t>-bit key</w:t>
      </w:r>
      <w:r w:rsidR="00552E82">
        <w:t xml:space="preserve"> as the encryption transform and </w:t>
      </w:r>
      <w:r w:rsidR="00552E82" w:rsidRPr="00760804">
        <w:rPr>
          <w:b/>
          <w:bCs/>
        </w:rPr>
        <w:t>esp-sha384-hmac</w:t>
      </w:r>
      <w:r w:rsidR="00552E82">
        <w:t xml:space="preserve"> as the authentication transform.</w:t>
      </w:r>
      <w:r w:rsidR="00BC175E">
        <w:t xml:space="preserve"> Configure the transform set to use IPsec </w:t>
      </w:r>
      <w:r w:rsidR="00BC175E" w:rsidRPr="00760804">
        <w:rPr>
          <w:b/>
          <w:bCs/>
        </w:rPr>
        <w:t>transport</w:t>
      </w:r>
      <w:r w:rsidR="00BC175E">
        <w:t xml:space="preserve"> mode for the tunnels.</w:t>
      </w:r>
    </w:p>
    <w:p w14:paraId="2166F5DA" w14:textId="77777777" w:rsidR="0092126E" w:rsidRDefault="0092126E" w:rsidP="00E2409D">
      <w:pPr>
        <w:pStyle w:val="CMDOutput"/>
        <w:rPr>
          <w:b/>
          <w:bCs/>
        </w:rPr>
      </w:pPr>
      <w:r w:rsidRPr="0092126E">
        <w:t>R1(config)#</w:t>
      </w:r>
      <w:r>
        <w:rPr>
          <w:b/>
          <w:bCs/>
        </w:rPr>
        <w:t xml:space="preserve"> </w:t>
      </w:r>
      <w:r w:rsidRPr="0092126E">
        <w:rPr>
          <w:b/>
          <w:bCs/>
        </w:rPr>
        <w:t xml:space="preserve">crypto </w:t>
      </w:r>
      <w:proofErr w:type="spellStart"/>
      <w:r w:rsidRPr="0092126E">
        <w:rPr>
          <w:b/>
          <w:bCs/>
        </w:rPr>
        <w:t>ipsec</w:t>
      </w:r>
      <w:proofErr w:type="spellEnd"/>
      <w:r w:rsidRPr="0092126E">
        <w:rPr>
          <w:b/>
          <w:bCs/>
        </w:rPr>
        <w:t xml:space="preserve"> transform-set DMVPN_TRANS </w:t>
      </w:r>
      <w:proofErr w:type="spellStart"/>
      <w:r w:rsidRPr="0092126E">
        <w:rPr>
          <w:b/>
          <w:bCs/>
        </w:rPr>
        <w:t>esp-aes</w:t>
      </w:r>
      <w:proofErr w:type="spellEnd"/>
      <w:r w:rsidRPr="0092126E">
        <w:rPr>
          <w:b/>
          <w:bCs/>
        </w:rPr>
        <w:t xml:space="preserve"> 256 esp-sha384-hmac</w:t>
      </w:r>
    </w:p>
    <w:p w14:paraId="6BB5677B" w14:textId="2DAFCA67" w:rsidR="00BC175E" w:rsidRDefault="00BC175E" w:rsidP="00E2409D">
      <w:pPr>
        <w:pStyle w:val="CMDOutput"/>
      </w:pPr>
      <w:r>
        <w:t>R1(</w:t>
      </w:r>
      <w:proofErr w:type="spellStart"/>
      <w:r>
        <w:t>cfg</w:t>
      </w:r>
      <w:proofErr w:type="spellEnd"/>
      <w:r>
        <w:t>-crypto-</w:t>
      </w:r>
      <w:proofErr w:type="gramStart"/>
      <w:r>
        <w:t>trans)#</w:t>
      </w:r>
      <w:proofErr w:type="gramEnd"/>
      <w:r>
        <w:t xml:space="preserve"> </w:t>
      </w:r>
      <w:r w:rsidRPr="00BC175E">
        <w:rPr>
          <w:b/>
          <w:bCs/>
        </w:rPr>
        <w:t>mode transport</w:t>
      </w:r>
    </w:p>
    <w:p w14:paraId="6BDF4CF7" w14:textId="754E42C9" w:rsidR="00BC175E" w:rsidRDefault="00BC175E" w:rsidP="00E2409D">
      <w:pPr>
        <w:pStyle w:val="CMDOutput"/>
      </w:pPr>
      <w:r>
        <w:t>R1(</w:t>
      </w:r>
      <w:proofErr w:type="spellStart"/>
      <w:r>
        <w:t>cfg</w:t>
      </w:r>
      <w:proofErr w:type="spellEnd"/>
      <w:r>
        <w:t>-crypto-</w:t>
      </w:r>
      <w:proofErr w:type="gramStart"/>
      <w:r>
        <w:t>trans)#</w:t>
      </w:r>
      <w:proofErr w:type="gramEnd"/>
      <w:r>
        <w:t xml:space="preserve"> </w:t>
      </w:r>
      <w:r w:rsidRPr="00BC175E">
        <w:rPr>
          <w:b/>
          <w:bCs/>
        </w:rPr>
        <w:t>exit</w:t>
      </w:r>
    </w:p>
    <w:p w14:paraId="30AF946B" w14:textId="5AC32DAD" w:rsidR="00EC43F8" w:rsidRDefault="00EC43F8" w:rsidP="00EC43F8">
      <w:pPr>
        <w:pStyle w:val="Heading3"/>
      </w:pPr>
      <w:r>
        <w:t>Create the IPsec profile.</w:t>
      </w:r>
    </w:p>
    <w:p w14:paraId="2A3F0DD9" w14:textId="77A2D688" w:rsidR="00321C29" w:rsidRDefault="00321C29" w:rsidP="00EC43F8">
      <w:pPr>
        <w:pStyle w:val="BodyTextL25"/>
      </w:pPr>
      <w:r>
        <w:t xml:space="preserve">Create </w:t>
      </w:r>
      <w:r w:rsidR="00BC175E">
        <w:t>an</w:t>
      </w:r>
      <w:r>
        <w:t xml:space="preserve"> IPsec profile</w:t>
      </w:r>
      <w:r w:rsidR="00BC175E">
        <w:t xml:space="preserve"> with </w:t>
      </w:r>
      <w:r w:rsidR="002634EC">
        <w:t xml:space="preserve">the </w:t>
      </w:r>
      <w:r w:rsidR="00BC175E">
        <w:t xml:space="preserve">name </w:t>
      </w:r>
      <w:r w:rsidR="00BC175E" w:rsidRPr="00E2409D">
        <w:rPr>
          <w:b/>
          <w:bCs/>
        </w:rPr>
        <w:t>DMVPN_PROFILE</w:t>
      </w:r>
      <w:r w:rsidR="00BC175E">
        <w:t xml:space="preserve">. Associate the </w:t>
      </w:r>
      <w:r w:rsidR="00BC175E" w:rsidRPr="00E2409D">
        <w:rPr>
          <w:b/>
          <w:bCs/>
        </w:rPr>
        <w:t>DMVPN_TRANS</w:t>
      </w:r>
      <w:r w:rsidR="00BC175E">
        <w:t xml:space="preserve"> transform set with the profile.</w:t>
      </w:r>
    </w:p>
    <w:p w14:paraId="18B08C92" w14:textId="57E167E3" w:rsidR="00BC175E" w:rsidRPr="00BC175E" w:rsidRDefault="00BC175E" w:rsidP="00BC175E">
      <w:pPr>
        <w:pStyle w:val="CMD"/>
        <w:rPr>
          <w:b/>
          <w:bCs/>
        </w:rPr>
      </w:pPr>
      <w:r>
        <w:t>R1(</w:t>
      </w:r>
      <w:proofErr w:type="gramStart"/>
      <w:r>
        <w:t>config)#</w:t>
      </w:r>
      <w:proofErr w:type="gramEnd"/>
      <w:r>
        <w:t xml:space="preserve"> </w:t>
      </w:r>
      <w:r w:rsidRPr="00BC175E">
        <w:rPr>
          <w:b/>
          <w:bCs/>
        </w:rPr>
        <w:t xml:space="preserve">crypto </w:t>
      </w:r>
      <w:proofErr w:type="spellStart"/>
      <w:r w:rsidRPr="00BC175E">
        <w:rPr>
          <w:b/>
          <w:bCs/>
        </w:rPr>
        <w:t>ipsec</w:t>
      </w:r>
      <w:proofErr w:type="spellEnd"/>
      <w:r w:rsidRPr="00BC175E">
        <w:rPr>
          <w:b/>
          <w:bCs/>
        </w:rPr>
        <w:t xml:space="preserve"> profile DMVPN_PROFILE</w:t>
      </w:r>
    </w:p>
    <w:p w14:paraId="7D5B658C" w14:textId="6B031E55" w:rsidR="00BC175E" w:rsidRPr="00BC175E" w:rsidRDefault="00BC175E" w:rsidP="00BC175E">
      <w:pPr>
        <w:pStyle w:val="CMD"/>
        <w:rPr>
          <w:b/>
          <w:bCs/>
        </w:rPr>
      </w:pPr>
      <w:r w:rsidRPr="00BC175E">
        <w:t>R1(</w:t>
      </w:r>
      <w:proofErr w:type="spellStart"/>
      <w:r w:rsidRPr="00BC175E">
        <w:t>ipsec</w:t>
      </w:r>
      <w:proofErr w:type="spellEnd"/>
      <w:r w:rsidRPr="00BC175E">
        <w:t>-</w:t>
      </w:r>
      <w:proofErr w:type="gramStart"/>
      <w:r w:rsidRPr="00BC175E">
        <w:t>profile)#</w:t>
      </w:r>
      <w:proofErr w:type="gramEnd"/>
      <w:r>
        <w:t xml:space="preserve"> </w:t>
      </w:r>
      <w:r w:rsidRPr="00BC175E">
        <w:rPr>
          <w:b/>
          <w:bCs/>
        </w:rPr>
        <w:t>set transform-set DMVPN_</w:t>
      </w:r>
      <w:r w:rsidR="006304CB">
        <w:rPr>
          <w:b/>
          <w:bCs/>
        </w:rPr>
        <w:t>TRANS</w:t>
      </w:r>
    </w:p>
    <w:p w14:paraId="5B11B72D" w14:textId="58E0AD53" w:rsidR="00BC175E" w:rsidRPr="00BC175E" w:rsidRDefault="00BC175E" w:rsidP="00BC175E">
      <w:pPr>
        <w:pStyle w:val="CMD"/>
        <w:rPr>
          <w:b/>
          <w:bCs/>
        </w:rPr>
      </w:pPr>
      <w:r w:rsidRPr="00BC175E">
        <w:t>R1(</w:t>
      </w:r>
      <w:proofErr w:type="spellStart"/>
      <w:r w:rsidRPr="00BC175E">
        <w:t>ipsec</w:t>
      </w:r>
      <w:proofErr w:type="spellEnd"/>
      <w:r w:rsidRPr="00BC175E">
        <w:t>-</w:t>
      </w:r>
      <w:proofErr w:type="gramStart"/>
      <w:r w:rsidRPr="00BC175E">
        <w:t>profile)#</w:t>
      </w:r>
      <w:proofErr w:type="gramEnd"/>
      <w:r>
        <w:t xml:space="preserve"> </w:t>
      </w:r>
      <w:r w:rsidRPr="00BC175E">
        <w:rPr>
          <w:b/>
          <w:bCs/>
        </w:rPr>
        <w:t>exit</w:t>
      </w:r>
    </w:p>
    <w:p w14:paraId="7594E3BC" w14:textId="16AECB82" w:rsidR="00EC43F8" w:rsidRPr="00EC43F8" w:rsidRDefault="00EC43F8" w:rsidP="00EC43F8">
      <w:pPr>
        <w:pStyle w:val="Heading3"/>
      </w:pPr>
      <w:r>
        <w:t>Apply the IPsec profile to the tunnel interface.</w:t>
      </w:r>
    </w:p>
    <w:p w14:paraId="78FA9A52" w14:textId="7F3C3126" w:rsidR="00321C29" w:rsidRDefault="00BC175E" w:rsidP="00EC43F8">
      <w:pPr>
        <w:pStyle w:val="BodyTextL25"/>
      </w:pPr>
      <w:r>
        <w:t>Finally, a</w:t>
      </w:r>
      <w:r w:rsidR="00321C29">
        <w:t xml:space="preserve">pply </w:t>
      </w:r>
      <w:r w:rsidR="002634EC">
        <w:t xml:space="preserve">the </w:t>
      </w:r>
      <w:r w:rsidR="00321C29">
        <w:t xml:space="preserve">IPsec </w:t>
      </w:r>
      <w:r w:rsidR="002634EC">
        <w:t>profile</w:t>
      </w:r>
      <w:r w:rsidR="00321C29">
        <w:t xml:space="preserve"> to the tunnel </w:t>
      </w:r>
      <w:r w:rsidR="002634EC">
        <w:t>interface</w:t>
      </w:r>
      <w:r w:rsidR="00321C29">
        <w:t>.</w:t>
      </w:r>
      <w:r w:rsidR="00B11CC5">
        <w:t xml:space="preserve"> After you </w:t>
      </w:r>
      <w:proofErr w:type="gramStart"/>
      <w:r w:rsidR="00B11CC5">
        <w:t>apply</w:t>
      </w:r>
      <w:proofErr w:type="gramEnd"/>
      <w:r w:rsidR="00B11CC5">
        <w:t xml:space="preserve"> the profile, you will see </w:t>
      </w:r>
      <w:proofErr w:type="gramStart"/>
      <w:r w:rsidR="00B11CC5">
        <w:t>the that</w:t>
      </w:r>
      <w:proofErr w:type="gramEnd"/>
      <w:r w:rsidR="00B11CC5">
        <w:t xml:space="preserve"> IPsec is now </w:t>
      </w:r>
      <w:proofErr w:type="gramStart"/>
      <w:r w:rsidR="00B11CC5">
        <w:t>active</w:t>
      </w:r>
      <w:proofErr w:type="gramEnd"/>
      <w:r w:rsidR="00B11CC5">
        <w:t xml:space="preserve"> and you will lose </w:t>
      </w:r>
      <w:proofErr w:type="gramStart"/>
      <w:r w:rsidR="00B11CC5">
        <w:t>adjacency</w:t>
      </w:r>
      <w:proofErr w:type="gramEnd"/>
      <w:r w:rsidR="00B11CC5">
        <w:t xml:space="preserve"> with R2 and R3 until their respective ends of the tunnel are configured.</w:t>
      </w:r>
    </w:p>
    <w:p w14:paraId="021D3C2F" w14:textId="181AB739" w:rsidR="00321C29" w:rsidRDefault="002634EC" w:rsidP="002634EC">
      <w:pPr>
        <w:pStyle w:val="CMD"/>
      </w:pPr>
      <w:r>
        <w:t>R1(</w:t>
      </w:r>
      <w:proofErr w:type="gramStart"/>
      <w:r>
        <w:t>config)#</w:t>
      </w:r>
      <w:proofErr w:type="gramEnd"/>
      <w:r>
        <w:t xml:space="preserve"> </w:t>
      </w:r>
      <w:r w:rsidRPr="002634EC">
        <w:rPr>
          <w:b/>
          <w:bCs/>
        </w:rPr>
        <w:t>interface tunnel 1</w:t>
      </w:r>
    </w:p>
    <w:p w14:paraId="05110875" w14:textId="351D7DE0" w:rsidR="002634EC" w:rsidRPr="002634EC" w:rsidRDefault="002634EC" w:rsidP="002634EC">
      <w:pPr>
        <w:pStyle w:val="CMD"/>
        <w:rPr>
          <w:b/>
          <w:bCs/>
        </w:rPr>
      </w:pPr>
      <w:r>
        <w:t>R1(config-</w:t>
      </w:r>
      <w:proofErr w:type="gramStart"/>
      <w:r>
        <w:t>if)#</w:t>
      </w:r>
      <w:proofErr w:type="gramEnd"/>
      <w:r>
        <w:t xml:space="preserve"> </w:t>
      </w:r>
      <w:r w:rsidRPr="002634EC">
        <w:rPr>
          <w:b/>
          <w:bCs/>
        </w:rPr>
        <w:t xml:space="preserve">tunnel protection </w:t>
      </w:r>
      <w:proofErr w:type="spellStart"/>
      <w:r w:rsidRPr="002634EC">
        <w:rPr>
          <w:b/>
          <w:bCs/>
        </w:rPr>
        <w:t>ipsec</w:t>
      </w:r>
      <w:proofErr w:type="spellEnd"/>
      <w:r w:rsidRPr="002634EC">
        <w:rPr>
          <w:b/>
          <w:bCs/>
        </w:rPr>
        <w:t xml:space="preserve"> profile DMVPN_PROFILE</w:t>
      </w:r>
    </w:p>
    <w:p w14:paraId="4772B74B" w14:textId="43367BB6" w:rsidR="002634EC" w:rsidRDefault="002634EC" w:rsidP="002634EC">
      <w:pPr>
        <w:pStyle w:val="CMD"/>
        <w:rPr>
          <w:b/>
          <w:bCs/>
        </w:rPr>
      </w:pPr>
      <w:r>
        <w:t>R1(config-</w:t>
      </w:r>
      <w:proofErr w:type="gramStart"/>
      <w:r>
        <w:t>if)#</w:t>
      </w:r>
      <w:proofErr w:type="gramEnd"/>
      <w:r>
        <w:t xml:space="preserve"> </w:t>
      </w:r>
      <w:r w:rsidRPr="002634EC">
        <w:rPr>
          <w:b/>
          <w:bCs/>
        </w:rPr>
        <w:t>exit</w:t>
      </w:r>
    </w:p>
    <w:p w14:paraId="6F5D3FDD" w14:textId="77777777" w:rsidR="00B11CC5" w:rsidRPr="00B11CC5" w:rsidRDefault="00B11CC5" w:rsidP="00E2409D">
      <w:pPr>
        <w:pStyle w:val="CMDOutput"/>
      </w:pPr>
      <w:r w:rsidRPr="00B11CC5">
        <w:t xml:space="preserve">*Mar 30 07:39:32.398: %CRYPTO-6-ISAKMP_ON_OFF: </w:t>
      </w:r>
      <w:r w:rsidRPr="00E2409D">
        <w:rPr>
          <w:highlight w:val="yellow"/>
        </w:rPr>
        <w:t>ISAKMP is ON</w:t>
      </w:r>
    </w:p>
    <w:p w14:paraId="175F402A" w14:textId="77777777" w:rsidR="00B11CC5" w:rsidRPr="00E2409D" w:rsidRDefault="00B11CC5">
      <w:pPr>
        <w:pStyle w:val="CMD"/>
      </w:pPr>
      <w:r w:rsidRPr="00E2409D">
        <w:t>R1(config)#</w:t>
      </w:r>
    </w:p>
    <w:p w14:paraId="3C2D445B" w14:textId="77777777" w:rsidR="00B11CC5" w:rsidRPr="00B11CC5" w:rsidRDefault="00B11CC5" w:rsidP="00E2409D">
      <w:pPr>
        <w:pStyle w:val="CMDOutput"/>
      </w:pPr>
      <w:r w:rsidRPr="00B11CC5">
        <w:t xml:space="preserve">*Mar 30 07:39:32.963: %IOSXE-3-PLATFORM: R0/0: </w:t>
      </w:r>
      <w:proofErr w:type="spellStart"/>
      <w:r w:rsidRPr="00B11CC5">
        <w:t>cpp_cp</w:t>
      </w:r>
      <w:proofErr w:type="spellEnd"/>
      <w:r w:rsidRPr="00B11CC5">
        <w:t xml:space="preserve">: QFP:0.0 Thread:001 TS:00000000594132950499 %IPSEC-3-RECVD_PKT_NOT_IPSEC: </w:t>
      </w:r>
      <w:r w:rsidRPr="00E2409D">
        <w:rPr>
          <w:highlight w:val="yellow"/>
        </w:rPr>
        <w:t>Rec'd packet not an IPSEC packet</w:t>
      </w:r>
      <w:r w:rsidRPr="00B11CC5">
        <w:t xml:space="preserve">, </w:t>
      </w:r>
      <w:proofErr w:type="spellStart"/>
      <w:r w:rsidRPr="00B11CC5">
        <w:t>dest_addr</w:t>
      </w:r>
      <w:proofErr w:type="spellEnd"/>
      <w:r w:rsidRPr="00B11CC5">
        <w:t xml:space="preserve">= 192.0.2.1, </w:t>
      </w:r>
      <w:proofErr w:type="spellStart"/>
      <w:r w:rsidRPr="00B11CC5">
        <w:t>src_addr</w:t>
      </w:r>
      <w:proofErr w:type="spellEnd"/>
      <w:r w:rsidRPr="00B11CC5">
        <w:t xml:space="preserve">= 192.168.2.1, </w:t>
      </w:r>
      <w:proofErr w:type="spellStart"/>
      <w:r w:rsidRPr="00B11CC5">
        <w:t>prot</w:t>
      </w:r>
      <w:proofErr w:type="spellEnd"/>
      <w:r w:rsidRPr="00B11CC5">
        <w:t>= 47</w:t>
      </w:r>
    </w:p>
    <w:p w14:paraId="4590A048" w14:textId="77777777" w:rsidR="00B11CC5" w:rsidRPr="00B11CC5" w:rsidRDefault="00B11CC5" w:rsidP="00E2409D">
      <w:pPr>
        <w:pStyle w:val="CMDOutput"/>
      </w:pPr>
      <w:r w:rsidRPr="00B11CC5">
        <w:t xml:space="preserve">*Mar 30 07:39:43.664: %DUAL-5-NBRCHANGE: EIGRP-IPv4 68: </w:t>
      </w:r>
      <w:r w:rsidRPr="00E2409D">
        <w:rPr>
          <w:highlight w:val="yellow"/>
        </w:rPr>
        <w:t>Neighbor 100.100.100.2 (Tunnel1) is down: holding time expired</w:t>
      </w:r>
    </w:p>
    <w:p w14:paraId="5861D47A" w14:textId="77777777" w:rsidR="00B11CC5" w:rsidRPr="00B11CC5" w:rsidRDefault="00B11CC5" w:rsidP="00E2409D">
      <w:pPr>
        <w:pStyle w:val="CMDOutput"/>
      </w:pPr>
      <w:r w:rsidRPr="00B11CC5">
        <w:lastRenderedPageBreak/>
        <w:t xml:space="preserve">*Mar 30 07:39:44.235: %DUAL-5-NBRCHANGE: EIGRP-IPv4 68: </w:t>
      </w:r>
      <w:r w:rsidRPr="00E2409D">
        <w:rPr>
          <w:highlight w:val="yellow"/>
        </w:rPr>
        <w:t>Neighbor 100.100.100.3 (Tunnel1) is down: holding time expired</w:t>
      </w:r>
    </w:p>
    <w:p w14:paraId="1C34C72B" w14:textId="3C2142DC" w:rsidR="00B11CC5" w:rsidRPr="00E2409D" w:rsidRDefault="00B11CC5">
      <w:pPr>
        <w:pStyle w:val="CMD"/>
      </w:pPr>
      <w:r w:rsidRPr="00E2409D">
        <w:t>R1(config)#</w:t>
      </w:r>
    </w:p>
    <w:p w14:paraId="3F05DDE4" w14:textId="2E8CD268" w:rsidR="0092126E" w:rsidRDefault="0092126E" w:rsidP="0092126E">
      <w:pPr>
        <w:pStyle w:val="ConfigWindow"/>
      </w:pPr>
      <w:r w:rsidRPr="005606AE">
        <w:t>Close configuration window</w:t>
      </w:r>
    </w:p>
    <w:p w14:paraId="6B70B3DA" w14:textId="6DAA47DB" w:rsidR="005702BD" w:rsidRPr="005702BD" w:rsidRDefault="005702BD" w:rsidP="00E2409D">
      <w:pPr>
        <w:pStyle w:val="Heading3"/>
        <w:spacing w:before="120"/>
      </w:pPr>
      <w:r>
        <w:t>Configure R2 and R3 with IPsec.</w:t>
      </w:r>
    </w:p>
    <w:p w14:paraId="52A22DC5" w14:textId="64673977" w:rsidR="0092126E" w:rsidRDefault="0092126E" w:rsidP="005702BD">
      <w:pPr>
        <w:pStyle w:val="BodyTextL25"/>
      </w:pPr>
      <w:r>
        <w:t>Repeat this configuration on the R2 and R3</w:t>
      </w:r>
      <w:r w:rsidR="00760804">
        <w:t xml:space="preserve"> routers</w:t>
      </w:r>
      <w:r>
        <w:t>.</w:t>
      </w:r>
    </w:p>
    <w:p w14:paraId="18ED4310" w14:textId="03BFB214" w:rsidR="00525EB4" w:rsidRDefault="00525EB4" w:rsidP="00E2409D">
      <w:pPr>
        <w:pStyle w:val="CMDOutputRed"/>
      </w:pPr>
      <w:r>
        <w:t xml:space="preserve">R2(config)# </w:t>
      </w:r>
      <w:r w:rsidRPr="00E2409D">
        <w:rPr>
          <w:b/>
          <w:bCs/>
        </w:rPr>
        <w:t xml:space="preserve">crypto </w:t>
      </w:r>
      <w:proofErr w:type="spellStart"/>
      <w:r w:rsidRPr="00E2409D">
        <w:rPr>
          <w:b/>
          <w:bCs/>
        </w:rPr>
        <w:t>isakmp</w:t>
      </w:r>
      <w:proofErr w:type="spellEnd"/>
      <w:r w:rsidRPr="00E2409D">
        <w:rPr>
          <w:b/>
          <w:bCs/>
        </w:rPr>
        <w:t xml:space="preserve"> policy 99</w:t>
      </w:r>
    </w:p>
    <w:p w14:paraId="61326A11" w14:textId="07D731FD" w:rsidR="00525EB4" w:rsidRDefault="00525EB4" w:rsidP="00E2409D">
      <w:pPr>
        <w:pStyle w:val="CMDOutputRed"/>
      </w:pPr>
      <w:r>
        <w:t>R2(config-</w:t>
      </w:r>
      <w:proofErr w:type="spellStart"/>
      <w:proofErr w:type="gramStart"/>
      <w:r>
        <w:t>isakmp</w:t>
      </w:r>
      <w:proofErr w:type="spellEnd"/>
      <w:r>
        <w:t>)#</w:t>
      </w:r>
      <w:proofErr w:type="gramEnd"/>
      <w:r>
        <w:t xml:space="preserve"> </w:t>
      </w:r>
      <w:r w:rsidRPr="00E2409D">
        <w:rPr>
          <w:b/>
          <w:bCs/>
        </w:rPr>
        <w:t>hash sha384</w:t>
      </w:r>
    </w:p>
    <w:p w14:paraId="661C0349" w14:textId="13F54067" w:rsidR="00525EB4" w:rsidRDefault="00525EB4" w:rsidP="00E2409D">
      <w:pPr>
        <w:pStyle w:val="CMDOutputRed"/>
      </w:pPr>
      <w:r>
        <w:t>R2(config-</w:t>
      </w:r>
      <w:proofErr w:type="spellStart"/>
      <w:proofErr w:type="gramStart"/>
      <w:r>
        <w:t>isakmp</w:t>
      </w:r>
      <w:proofErr w:type="spellEnd"/>
      <w:r>
        <w:t>)#</w:t>
      </w:r>
      <w:proofErr w:type="gramEnd"/>
      <w:r>
        <w:t xml:space="preserve"> </w:t>
      </w:r>
      <w:r w:rsidRPr="00E2409D">
        <w:rPr>
          <w:b/>
          <w:bCs/>
        </w:rPr>
        <w:t xml:space="preserve">encryption </w:t>
      </w:r>
      <w:proofErr w:type="spellStart"/>
      <w:r w:rsidRPr="00E2409D">
        <w:rPr>
          <w:b/>
          <w:bCs/>
        </w:rPr>
        <w:t>aes</w:t>
      </w:r>
      <w:proofErr w:type="spellEnd"/>
      <w:r w:rsidRPr="00E2409D">
        <w:rPr>
          <w:b/>
          <w:bCs/>
        </w:rPr>
        <w:t xml:space="preserve"> 256</w:t>
      </w:r>
    </w:p>
    <w:p w14:paraId="5BB7040D" w14:textId="1CA783D9" w:rsidR="00525EB4" w:rsidRDefault="00525EB4" w:rsidP="00E2409D">
      <w:pPr>
        <w:pStyle w:val="CMDOutputRed"/>
      </w:pPr>
      <w:r>
        <w:t>R2(config-</w:t>
      </w:r>
      <w:proofErr w:type="spellStart"/>
      <w:proofErr w:type="gramStart"/>
      <w:r>
        <w:t>isakmp</w:t>
      </w:r>
      <w:proofErr w:type="spellEnd"/>
      <w:r>
        <w:t>)#</w:t>
      </w:r>
      <w:proofErr w:type="gramEnd"/>
      <w:r>
        <w:t xml:space="preserve"> </w:t>
      </w:r>
      <w:r w:rsidRPr="00E2409D">
        <w:rPr>
          <w:b/>
          <w:bCs/>
        </w:rPr>
        <w:t>group 14</w:t>
      </w:r>
    </w:p>
    <w:p w14:paraId="17233C38" w14:textId="1D9C2720" w:rsidR="00525EB4" w:rsidRDefault="00525EB4" w:rsidP="00E2409D">
      <w:pPr>
        <w:pStyle w:val="CMDOutputRed"/>
      </w:pPr>
      <w:r>
        <w:t>R2(config-</w:t>
      </w:r>
      <w:proofErr w:type="spellStart"/>
      <w:proofErr w:type="gramStart"/>
      <w:r>
        <w:t>isakmp</w:t>
      </w:r>
      <w:proofErr w:type="spellEnd"/>
      <w:r>
        <w:t>)#</w:t>
      </w:r>
      <w:proofErr w:type="gramEnd"/>
      <w:r>
        <w:t xml:space="preserve"> </w:t>
      </w:r>
      <w:r w:rsidRPr="00E2409D">
        <w:rPr>
          <w:b/>
          <w:bCs/>
        </w:rPr>
        <w:t>authentication pre-share</w:t>
      </w:r>
    </w:p>
    <w:p w14:paraId="3DC9ED7C" w14:textId="2E0F9210" w:rsidR="00525EB4" w:rsidRDefault="00525EB4" w:rsidP="00E2409D">
      <w:pPr>
        <w:pStyle w:val="CMDOutputRed"/>
      </w:pPr>
      <w:r>
        <w:t>R2(config-</w:t>
      </w:r>
      <w:proofErr w:type="spellStart"/>
      <w:proofErr w:type="gramStart"/>
      <w:r>
        <w:t>isakmp</w:t>
      </w:r>
      <w:proofErr w:type="spellEnd"/>
      <w:r>
        <w:t>)#</w:t>
      </w:r>
      <w:proofErr w:type="gramEnd"/>
      <w:r>
        <w:t xml:space="preserve"> </w:t>
      </w:r>
      <w:r w:rsidRPr="00E2409D">
        <w:rPr>
          <w:b/>
          <w:bCs/>
        </w:rPr>
        <w:t>exit</w:t>
      </w:r>
    </w:p>
    <w:p w14:paraId="18F6123A" w14:textId="47727B58" w:rsidR="00525EB4" w:rsidRDefault="00525EB4" w:rsidP="00E2409D">
      <w:pPr>
        <w:pStyle w:val="CMDOutputRed"/>
      </w:pPr>
      <w:r>
        <w:t xml:space="preserve">R2(config)# </w:t>
      </w:r>
      <w:r w:rsidRPr="00E2409D">
        <w:rPr>
          <w:b/>
          <w:bCs/>
        </w:rPr>
        <w:t xml:space="preserve">crypto </w:t>
      </w:r>
      <w:proofErr w:type="spellStart"/>
      <w:r w:rsidRPr="00E2409D">
        <w:rPr>
          <w:b/>
          <w:bCs/>
        </w:rPr>
        <w:t>isakmp</w:t>
      </w:r>
      <w:proofErr w:type="spellEnd"/>
      <w:r w:rsidRPr="00E2409D">
        <w:rPr>
          <w:b/>
          <w:bCs/>
        </w:rPr>
        <w:t xml:space="preserve"> key </w:t>
      </w:r>
      <w:proofErr w:type="spellStart"/>
      <w:r w:rsidRPr="00E2409D">
        <w:rPr>
          <w:b/>
          <w:bCs/>
        </w:rPr>
        <w:t>DMVPN@key</w:t>
      </w:r>
      <w:proofErr w:type="spellEnd"/>
      <w:r w:rsidRPr="00E2409D">
        <w:rPr>
          <w:b/>
          <w:bCs/>
        </w:rPr>
        <w:t># address 0.0.0.0</w:t>
      </w:r>
    </w:p>
    <w:p w14:paraId="585984A2" w14:textId="332474D2" w:rsidR="00525EB4" w:rsidRDefault="00525EB4" w:rsidP="00E2409D">
      <w:pPr>
        <w:pStyle w:val="CMDOutputRed"/>
      </w:pPr>
      <w:r w:rsidRPr="0092126E">
        <w:t>R</w:t>
      </w:r>
      <w:r>
        <w:t>2</w:t>
      </w:r>
      <w:r w:rsidRPr="0092126E">
        <w:t>(config)#</w:t>
      </w:r>
      <w:r>
        <w:t xml:space="preserve"> </w:t>
      </w:r>
      <w:r w:rsidRPr="00E2409D">
        <w:rPr>
          <w:b/>
          <w:bCs/>
        </w:rPr>
        <w:t xml:space="preserve">crypto </w:t>
      </w:r>
      <w:proofErr w:type="spellStart"/>
      <w:r w:rsidRPr="00E2409D">
        <w:rPr>
          <w:b/>
          <w:bCs/>
        </w:rPr>
        <w:t>ipsec</w:t>
      </w:r>
      <w:proofErr w:type="spellEnd"/>
      <w:r w:rsidRPr="00E2409D">
        <w:rPr>
          <w:b/>
          <w:bCs/>
        </w:rPr>
        <w:t xml:space="preserve"> transform-set DMVPN_TRANS </w:t>
      </w:r>
      <w:proofErr w:type="spellStart"/>
      <w:r w:rsidRPr="00E2409D">
        <w:rPr>
          <w:b/>
          <w:bCs/>
        </w:rPr>
        <w:t>esp-aes</w:t>
      </w:r>
      <w:proofErr w:type="spellEnd"/>
      <w:r w:rsidRPr="00E2409D">
        <w:rPr>
          <w:b/>
          <w:bCs/>
        </w:rPr>
        <w:t xml:space="preserve"> 256 esp-sha384-hmac</w:t>
      </w:r>
    </w:p>
    <w:p w14:paraId="7D422492" w14:textId="2B332651" w:rsidR="00525EB4" w:rsidRDefault="00525EB4" w:rsidP="00E2409D">
      <w:pPr>
        <w:pStyle w:val="CMDOutputRed"/>
      </w:pPr>
      <w:r>
        <w:t>R2(</w:t>
      </w:r>
      <w:proofErr w:type="spellStart"/>
      <w:r>
        <w:t>cfg</w:t>
      </w:r>
      <w:proofErr w:type="spellEnd"/>
      <w:r>
        <w:t>-crypto-</w:t>
      </w:r>
      <w:proofErr w:type="gramStart"/>
      <w:r>
        <w:t>trans)#</w:t>
      </w:r>
      <w:proofErr w:type="gramEnd"/>
      <w:r w:rsidRPr="00E2409D">
        <w:rPr>
          <w:b/>
          <w:bCs/>
        </w:rPr>
        <w:t xml:space="preserve"> mode transport</w:t>
      </w:r>
    </w:p>
    <w:p w14:paraId="6D82008E" w14:textId="301B0AF2" w:rsidR="00525EB4" w:rsidRDefault="00525EB4" w:rsidP="00E2409D">
      <w:pPr>
        <w:pStyle w:val="CMDOutputRed"/>
      </w:pPr>
      <w:r>
        <w:t>R2(</w:t>
      </w:r>
      <w:proofErr w:type="spellStart"/>
      <w:r>
        <w:t>cfg</w:t>
      </w:r>
      <w:proofErr w:type="spellEnd"/>
      <w:r>
        <w:t>-crypto-</w:t>
      </w:r>
      <w:proofErr w:type="gramStart"/>
      <w:r>
        <w:t>trans)#</w:t>
      </w:r>
      <w:proofErr w:type="gramEnd"/>
      <w:r>
        <w:t xml:space="preserve"> </w:t>
      </w:r>
      <w:r w:rsidRPr="00E2409D">
        <w:rPr>
          <w:b/>
          <w:bCs/>
        </w:rPr>
        <w:t>exit</w:t>
      </w:r>
    </w:p>
    <w:p w14:paraId="45978B7B" w14:textId="779024EC" w:rsidR="00525EB4" w:rsidRPr="00BC175E" w:rsidRDefault="00525EB4" w:rsidP="00E2409D">
      <w:pPr>
        <w:pStyle w:val="CMDOutputRed"/>
      </w:pPr>
      <w:r>
        <w:t>R2(</w:t>
      </w:r>
      <w:proofErr w:type="gramStart"/>
      <w:r>
        <w:t>config)#</w:t>
      </w:r>
      <w:proofErr w:type="gramEnd"/>
      <w:r>
        <w:t xml:space="preserve"> </w:t>
      </w:r>
      <w:r w:rsidRPr="00E2409D">
        <w:rPr>
          <w:b/>
          <w:bCs/>
        </w:rPr>
        <w:t xml:space="preserve">crypto </w:t>
      </w:r>
      <w:proofErr w:type="spellStart"/>
      <w:r w:rsidRPr="00E2409D">
        <w:rPr>
          <w:b/>
          <w:bCs/>
        </w:rPr>
        <w:t>ipsec</w:t>
      </w:r>
      <w:proofErr w:type="spellEnd"/>
      <w:r w:rsidRPr="00E2409D">
        <w:rPr>
          <w:b/>
          <w:bCs/>
        </w:rPr>
        <w:t xml:space="preserve"> profile DMVPN_PROFILE</w:t>
      </w:r>
    </w:p>
    <w:p w14:paraId="61CEBCF5" w14:textId="4D03BBF5" w:rsidR="00525EB4" w:rsidRPr="00BC175E" w:rsidRDefault="00525EB4" w:rsidP="00E2409D">
      <w:pPr>
        <w:pStyle w:val="CMDOutputRed"/>
      </w:pPr>
      <w:r w:rsidRPr="00BC175E">
        <w:t>R</w:t>
      </w:r>
      <w:r>
        <w:t>2</w:t>
      </w:r>
      <w:r w:rsidRPr="00BC175E">
        <w:t>(</w:t>
      </w:r>
      <w:proofErr w:type="spellStart"/>
      <w:r w:rsidRPr="00BC175E">
        <w:t>ipsec</w:t>
      </w:r>
      <w:proofErr w:type="spellEnd"/>
      <w:r w:rsidRPr="00BC175E">
        <w:t>-</w:t>
      </w:r>
      <w:proofErr w:type="gramStart"/>
      <w:r w:rsidRPr="00BC175E">
        <w:t>profile)#</w:t>
      </w:r>
      <w:proofErr w:type="gramEnd"/>
      <w:r>
        <w:t xml:space="preserve"> </w:t>
      </w:r>
      <w:r w:rsidRPr="00E2409D">
        <w:rPr>
          <w:b/>
          <w:bCs/>
        </w:rPr>
        <w:t>set transform-set DMVPN_TRANS</w:t>
      </w:r>
    </w:p>
    <w:p w14:paraId="5333E396" w14:textId="14212370" w:rsidR="00525EB4" w:rsidRPr="00BC175E" w:rsidRDefault="00525EB4" w:rsidP="00E2409D">
      <w:pPr>
        <w:pStyle w:val="CMDOutputRed"/>
      </w:pPr>
      <w:r w:rsidRPr="00BC175E">
        <w:t>R</w:t>
      </w:r>
      <w:r>
        <w:t>2</w:t>
      </w:r>
      <w:r w:rsidRPr="00BC175E">
        <w:t>(</w:t>
      </w:r>
      <w:proofErr w:type="spellStart"/>
      <w:r w:rsidRPr="00BC175E">
        <w:t>ipsec</w:t>
      </w:r>
      <w:proofErr w:type="spellEnd"/>
      <w:r w:rsidRPr="00BC175E">
        <w:t>-</w:t>
      </w:r>
      <w:proofErr w:type="gramStart"/>
      <w:r w:rsidRPr="00BC175E">
        <w:t>profile)#</w:t>
      </w:r>
      <w:proofErr w:type="gramEnd"/>
      <w:r>
        <w:t xml:space="preserve"> </w:t>
      </w:r>
      <w:r w:rsidRPr="00E2409D">
        <w:rPr>
          <w:b/>
          <w:bCs/>
        </w:rPr>
        <w:t>exit</w:t>
      </w:r>
    </w:p>
    <w:p w14:paraId="07123A41" w14:textId="3A0F0145" w:rsidR="00525EB4" w:rsidRDefault="00525EB4" w:rsidP="00E2409D">
      <w:pPr>
        <w:pStyle w:val="CMDOutputRed"/>
      </w:pPr>
      <w:r>
        <w:t>R2(</w:t>
      </w:r>
      <w:proofErr w:type="gramStart"/>
      <w:r>
        <w:t>config)#</w:t>
      </w:r>
      <w:proofErr w:type="gramEnd"/>
      <w:r>
        <w:t xml:space="preserve"> </w:t>
      </w:r>
      <w:r w:rsidRPr="00E2409D">
        <w:rPr>
          <w:b/>
          <w:bCs/>
        </w:rPr>
        <w:t>interface tunnel 1</w:t>
      </w:r>
    </w:p>
    <w:p w14:paraId="61518E8D" w14:textId="4D6601C3" w:rsidR="00525EB4" w:rsidRPr="002634EC" w:rsidRDefault="00525EB4" w:rsidP="00E2409D">
      <w:pPr>
        <w:pStyle w:val="CMDOutputRed"/>
      </w:pPr>
      <w:r>
        <w:t>R2(config-</w:t>
      </w:r>
      <w:proofErr w:type="gramStart"/>
      <w:r>
        <w:t>if)#</w:t>
      </w:r>
      <w:proofErr w:type="gramEnd"/>
      <w:r>
        <w:t xml:space="preserve"> </w:t>
      </w:r>
      <w:r w:rsidRPr="00E2409D">
        <w:rPr>
          <w:b/>
          <w:bCs/>
        </w:rPr>
        <w:t xml:space="preserve">tunnel protection </w:t>
      </w:r>
      <w:proofErr w:type="spellStart"/>
      <w:r w:rsidRPr="00E2409D">
        <w:rPr>
          <w:b/>
          <w:bCs/>
        </w:rPr>
        <w:t>ipsec</w:t>
      </w:r>
      <w:proofErr w:type="spellEnd"/>
      <w:r w:rsidRPr="00E2409D">
        <w:rPr>
          <w:b/>
          <w:bCs/>
        </w:rPr>
        <w:t xml:space="preserve"> profile DMVPN_PROFILE</w:t>
      </w:r>
    </w:p>
    <w:p w14:paraId="10D6A73E" w14:textId="0B1D35D1" w:rsidR="00525EB4" w:rsidRDefault="00525EB4" w:rsidP="00E2409D">
      <w:pPr>
        <w:pStyle w:val="CMDOutputRed"/>
      </w:pPr>
      <w:r>
        <w:t>R2(config-</w:t>
      </w:r>
      <w:proofErr w:type="gramStart"/>
      <w:r>
        <w:t>if)#</w:t>
      </w:r>
      <w:proofErr w:type="gramEnd"/>
      <w:r>
        <w:t xml:space="preserve"> </w:t>
      </w:r>
      <w:r w:rsidRPr="00E2409D">
        <w:rPr>
          <w:b/>
          <w:bCs/>
        </w:rPr>
        <w:t>exit</w:t>
      </w:r>
    </w:p>
    <w:p w14:paraId="671482DD" w14:textId="4E1E571C" w:rsidR="00525EB4" w:rsidRDefault="00525EB4" w:rsidP="00E2409D">
      <w:pPr>
        <w:pStyle w:val="CMDRed"/>
      </w:pPr>
    </w:p>
    <w:p w14:paraId="1DB7C864" w14:textId="518BD2B4" w:rsidR="004860D8" w:rsidRDefault="004860D8" w:rsidP="004860D8">
      <w:pPr>
        <w:pStyle w:val="CMDOutputRed"/>
      </w:pPr>
      <w:r>
        <w:t>R3(</w:t>
      </w:r>
      <w:proofErr w:type="gramStart"/>
      <w:r>
        <w:t>config)#</w:t>
      </w:r>
      <w:proofErr w:type="gramEnd"/>
      <w:r>
        <w:t xml:space="preserve"> </w:t>
      </w:r>
      <w:r w:rsidRPr="00E2409D">
        <w:rPr>
          <w:b/>
          <w:bCs/>
        </w:rPr>
        <w:t xml:space="preserve">crypto </w:t>
      </w:r>
      <w:proofErr w:type="spellStart"/>
      <w:r w:rsidRPr="00E2409D">
        <w:rPr>
          <w:b/>
          <w:bCs/>
        </w:rPr>
        <w:t>isakmp</w:t>
      </w:r>
      <w:proofErr w:type="spellEnd"/>
      <w:r w:rsidRPr="00E2409D">
        <w:rPr>
          <w:b/>
          <w:bCs/>
        </w:rPr>
        <w:t xml:space="preserve"> policy 99</w:t>
      </w:r>
    </w:p>
    <w:p w14:paraId="2E8F7913" w14:textId="52941C61" w:rsidR="004860D8" w:rsidRDefault="004860D8" w:rsidP="004860D8">
      <w:pPr>
        <w:pStyle w:val="CMDOutputRed"/>
      </w:pPr>
      <w:r>
        <w:t>R3(config-</w:t>
      </w:r>
      <w:proofErr w:type="spellStart"/>
      <w:proofErr w:type="gramStart"/>
      <w:r>
        <w:t>isakmp</w:t>
      </w:r>
      <w:proofErr w:type="spellEnd"/>
      <w:r>
        <w:t>)#</w:t>
      </w:r>
      <w:proofErr w:type="gramEnd"/>
      <w:r>
        <w:t xml:space="preserve"> </w:t>
      </w:r>
      <w:r w:rsidRPr="00E2409D">
        <w:rPr>
          <w:b/>
          <w:bCs/>
        </w:rPr>
        <w:t>hash sha384</w:t>
      </w:r>
    </w:p>
    <w:p w14:paraId="51249216" w14:textId="175A4790" w:rsidR="004860D8" w:rsidRDefault="004860D8" w:rsidP="004860D8">
      <w:pPr>
        <w:pStyle w:val="CMDOutputRed"/>
      </w:pPr>
      <w:r>
        <w:t>R3(config-</w:t>
      </w:r>
      <w:proofErr w:type="spellStart"/>
      <w:proofErr w:type="gramStart"/>
      <w:r>
        <w:t>isakmp</w:t>
      </w:r>
      <w:proofErr w:type="spellEnd"/>
      <w:r>
        <w:t>)#</w:t>
      </w:r>
      <w:proofErr w:type="gramEnd"/>
      <w:r w:rsidRPr="00E2409D">
        <w:rPr>
          <w:b/>
          <w:bCs/>
        </w:rPr>
        <w:t xml:space="preserve"> encryption </w:t>
      </w:r>
      <w:proofErr w:type="spellStart"/>
      <w:r w:rsidRPr="00E2409D">
        <w:rPr>
          <w:b/>
          <w:bCs/>
        </w:rPr>
        <w:t>aes</w:t>
      </w:r>
      <w:proofErr w:type="spellEnd"/>
      <w:r w:rsidRPr="00E2409D">
        <w:rPr>
          <w:b/>
          <w:bCs/>
        </w:rPr>
        <w:t xml:space="preserve"> 256</w:t>
      </w:r>
    </w:p>
    <w:p w14:paraId="03053B13" w14:textId="026FE151" w:rsidR="004860D8" w:rsidRDefault="004860D8" w:rsidP="004860D8">
      <w:pPr>
        <w:pStyle w:val="CMDOutputRed"/>
      </w:pPr>
      <w:r>
        <w:t>R3(config-</w:t>
      </w:r>
      <w:proofErr w:type="spellStart"/>
      <w:proofErr w:type="gramStart"/>
      <w:r>
        <w:t>isakmp</w:t>
      </w:r>
      <w:proofErr w:type="spellEnd"/>
      <w:r>
        <w:t>)#</w:t>
      </w:r>
      <w:proofErr w:type="gramEnd"/>
      <w:r w:rsidRPr="00AE11BD">
        <w:rPr>
          <w:b/>
          <w:bCs/>
        </w:rPr>
        <w:t xml:space="preserve"> group 14</w:t>
      </w:r>
    </w:p>
    <w:p w14:paraId="7AB7FCA6" w14:textId="0618C925" w:rsidR="004860D8" w:rsidRDefault="004860D8" w:rsidP="004860D8">
      <w:pPr>
        <w:pStyle w:val="CMDOutputRed"/>
      </w:pPr>
      <w:r>
        <w:t>R3(config-</w:t>
      </w:r>
      <w:proofErr w:type="spellStart"/>
      <w:proofErr w:type="gramStart"/>
      <w:r>
        <w:t>isakmp</w:t>
      </w:r>
      <w:proofErr w:type="spellEnd"/>
      <w:r>
        <w:t>)#</w:t>
      </w:r>
      <w:proofErr w:type="gramEnd"/>
      <w:r>
        <w:t xml:space="preserve"> </w:t>
      </w:r>
      <w:r w:rsidRPr="00AE11BD">
        <w:rPr>
          <w:b/>
          <w:bCs/>
        </w:rPr>
        <w:t>authentication pre-share</w:t>
      </w:r>
    </w:p>
    <w:p w14:paraId="7F6467B6" w14:textId="3543A47F" w:rsidR="004860D8" w:rsidRDefault="004860D8" w:rsidP="004860D8">
      <w:pPr>
        <w:pStyle w:val="CMDOutputRed"/>
      </w:pPr>
      <w:r>
        <w:t>R3(config-</w:t>
      </w:r>
      <w:proofErr w:type="spellStart"/>
      <w:proofErr w:type="gramStart"/>
      <w:r>
        <w:t>isakmp</w:t>
      </w:r>
      <w:proofErr w:type="spellEnd"/>
      <w:r>
        <w:t>)#</w:t>
      </w:r>
      <w:proofErr w:type="gramEnd"/>
      <w:r>
        <w:t xml:space="preserve"> </w:t>
      </w:r>
      <w:r w:rsidRPr="00AE11BD">
        <w:rPr>
          <w:b/>
          <w:bCs/>
        </w:rPr>
        <w:t>exit</w:t>
      </w:r>
    </w:p>
    <w:p w14:paraId="49EBA82E" w14:textId="4FFDC240" w:rsidR="004860D8" w:rsidRDefault="004860D8" w:rsidP="004860D8">
      <w:pPr>
        <w:pStyle w:val="CMDOutputRed"/>
      </w:pPr>
      <w:r>
        <w:t xml:space="preserve">R3(config)# </w:t>
      </w:r>
      <w:r w:rsidRPr="00AE11BD">
        <w:rPr>
          <w:b/>
          <w:bCs/>
        </w:rPr>
        <w:t xml:space="preserve">crypto </w:t>
      </w:r>
      <w:proofErr w:type="spellStart"/>
      <w:r w:rsidRPr="00AE11BD">
        <w:rPr>
          <w:b/>
          <w:bCs/>
        </w:rPr>
        <w:t>isakmp</w:t>
      </w:r>
      <w:proofErr w:type="spellEnd"/>
      <w:r w:rsidRPr="00AE11BD">
        <w:rPr>
          <w:b/>
          <w:bCs/>
        </w:rPr>
        <w:t xml:space="preserve"> key </w:t>
      </w:r>
      <w:proofErr w:type="spellStart"/>
      <w:r w:rsidRPr="00AE11BD">
        <w:rPr>
          <w:b/>
          <w:bCs/>
        </w:rPr>
        <w:t>DMVPN@key</w:t>
      </w:r>
      <w:proofErr w:type="spellEnd"/>
      <w:r w:rsidRPr="00AE11BD">
        <w:rPr>
          <w:b/>
          <w:bCs/>
        </w:rPr>
        <w:t># address 0.0.0.0</w:t>
      </w:r>
    </w:p>
    <w:p w14:paraId="709FB850" w14:textId="2B522495" w:rsidR="004860D8" w:rsidRDefault="004860D8" w:rsidP="004860D8">
      <w:pPr>
        <w:pStyle w:val="CMDOutputRed"/>
      </w:pPr>
      <w:r w:rsidRPr="0092126E">
        <w:t>R</w:t>
      </w:r>
      <w:r>
        <w:t>3</w:t>
      </w:r>
      <w:r w:rsidRPr="0092126E">
        <w:t>(config)#</w:t>
      </w:r>
      <w:r>
        <w:t xml:space="preserve"> </w:t>
      </w:r>
      <w:r w:rsidRPr="00AE11BD">
        <w:rPr>
          <w:b/>
          <w:bCs/>
        </w:rPr>
        <w:t xml:space="preserve">crypto </w:t>
      </w:r>
      <w:proofErr w:type="spellStart"/>
      <w:r w:rsidRPr="00AE11BD">
        <w:rPr>
          <w:b/>
          <w:bCs/>
        </w:rPr>
        <w:t>ipsec</w:t>
      </w:r>
      <w:proofErr w:type="spellEnd"/>
      <w:r w:rsidRPr="00AE11BD">
        <w:rPr>
          <w:b/>
          <w:bCs/>
        </w:rPr>
        <w:t xml:space="preserve"> transform-set DMVPN_TRANS </w:t>
      </w:r>
      <w:proofErr w:type="spellStart"/>
      <w:r w:rsidRPr="00AE11BD">
        <w:rPr>
          <w:b/>
          <w:bCs/>
        </w:rPr>
        <w:t>esp-aes</w:t>
      </w:r>
      <w:proofErr w:type="spellEnd"/>
      <w:r w:rsidRPr="00AE11BD">
        <w:rPr>
          <w:b/>
          <w:bCs/>
        </w:rPr>
        <w:t xml:space="preserve"> 256 esp-sha384-hmac</w:t>
      </w:r>
    </w:p>
    <w:p w14:paraId="3A6EB978" w14:textId="2F92089E" w:rsidR="004860D8" w:rsidRDefault="004860D8" w:rsidP="004860D8">
      <w:pPr>
        <w:pStyle w:val="CMDOutputRed"/>
      </w:pPr>
      <w:r>
        <w:t>R3(</w:t>
      </w:r>
      <w:proofErr w:type="spellStart"/>
      <w:r>
        <w:t>cfg</w:t>
      </w:r>
      <w:proofErr w:type="spellEnd"/>
      <w:r>
        <w:t>-crypto-</w:t>
      </w:r>
      <w:proofErr w:type="gramStart"/>
      <w:r>
        <w:t>trans)#</w:t>
      </w:r>
      <w:proofErr w:type="gramEnd"/>
      <w:r>
        <w:t xml:space="preserve"> </w:t>
      </w:r>
      <w:r w:rsidRPr="00AE11BD">
        <w:rPr>
          <w:b/>
          <w:bCs/>
        </w:rPr>
        <w:t>mode transport</w:t>
      </w:r>
    </w:p>
    <w:p w14:paraId="44CDF35B" w14:textId="036E5A6D" w:rsidR="004860D8" w:rsidRDefault="004860D8" w:rsidP="004860D8">
      <w:pPr>
        <w:pStyle w:val="CMDOutputRed"/>
      </w:pPr>
      <w:r>
        <w:t>R3(</w:t>
      </w:r>
      <w:proofErr w:type="spellStart"/>
      <w:r>
        <w:t>cfg</w:t>
      </w:r>
      <w:proofErr w:type="spellEnd"/>
      <w:r>
        <w:t>-crypto-</w:t>
      </w:r>
      <w:proofErr w:type="gramStart"/>
      <w:r>
        <w:t>trans)#</w:t>
      </w:r>
      <w:proofErr w:type="gramEnd"/>
      <w:r>
        <w:t xml:space="preserve"> </w:t>
      </w:r>
      <w:r w:rsidRPr="00AE11BD">
        <w:rPr>
          <w:b/>
          <w:bCs/>
        </w:rPr>
        <w:t>exit</w:t>
      </w:r>
    </w:p>
    <w:p w14:paraId="2BFDBDD4" w14:textId="11B87438" w:rsidR="004860D8" w:rsidRPr="00BC175E" w:rsidRDefault="004860D8" w:rsidP="004860D8">
      <w:pPr>
        <w:pStyle w:val="CMDOutputRed"/>
      </w:pPr>
      <w:r>
        <w:t>R3(</w:t>
      </w:r>
      <w:proofErr w:type="gramStart"/>
      <w:r>
        <w:t>config)#</w:t>
      </w:r>
      <w:proofErr w:type="gramEnd"/>
      <w:r>
        <w:t xml:space="preserve"> </w:t>
      </w:r>
      <w:r w:rsidRPr="00AE11BD">
        <w:rPr>
          <w:b/>
          <w:bCs/>
        </w:rPr>
        <w:t xml:space="preserve">crypto </w:t>
      </w:r>
      <w:proofErr w:type="spellStart"/>
      <w:r w:rsidRPr="00AE11BD">
        <w:rPr>
          <w:b/>
          <w:bCs/>
        </w:rPr>
        <w:t>ipsec</w:t>
      </w:r>
      <w:proofErr w:type="spellEnd"/>
      <w:r w:rsidRPr="00AE11BD">
        <w:rPr>
          <w:b/>
          <w:bCs/>
        </w:rPr>
        <w:t xml:space="preserve"> profile DMVPN_PROFILE</w:t>
      </w:r>
    </w:p>
    <w:p w14:paraId="40684AB4" w14:textId="37633134" w:rsidR="004860D8" w:rsidRPr="00BC175E" w:rsidRDefault="004860D8" w:rsidP="004860D8">
      <w:pPr>
        <w:pStyle w:val="CMDOutputRed"/>
      </w:pPr>
      <w:r w:rsidRPr="00BC175E">
        <w:t>R</w:t>
      </w:r>
      <w:r>
        <w:t>3</w:t>
      </w:r>
      <w:r w:rsidRPr="00BC175E">
        <w:t>(</w:t>
      </w:r>
      <w:proofErr w:type="spellStart"/>
      <w:r w:rsidRPr="00BC175E">
        <w:t>ipsec</w:t>
      </w:r>
      <w:proofErr w:type="spellEnd"/>
      <w:r w:rsidRPr="00BC175E">
        <w:t>-</w:t>
      </w:r>
      <w:proofErr w:type="gramStart"/>
      <w:r w:rsidRPr="00BC175E">
        <w:t>profile)#</w:t>
      </w:r>
      <w:proofErr w:type="gramEnd"/>
      <w:r w:rsidRPr="00AE11BD">
        <w:rPr>
          <w:b/>
          <w:bCs/>
        </w:rPr>
        <w:t xml:space="preserve"> set transform-set DMVPN_TRANS</w:t>
      </w:r>
    </w:p>
    <w:p w14:paraId="7C06A950" w14:textId="4674029C" w:rsidR="004860D8" w:rsidRPr="00BC175E" w:rsidRDefault="004860D8" w:rsidP="004860D8">
      <w:pPr>
        <w:pStyle w:val="CMDOutputRed"/>
      </w:pPr>
      <w:r w:rsidRPr="00BC175E">
        <w:t>R</w:t>
      </w:r>
      <w:r>
        <w:t>3</w:t>
      </w:r>
      <w:r w:rsidRPr="00BC175E">
        <w:t>(</w:t>
      </w:r>
      <w:proofErr w:type="spellStart"/>
      <w:r w:rsidRPr="00BC175E">
        <w:t>ipsec</w:t>
      </w:r>
      <w:proofErr w:type="spellEnd"/>
      <w:r w:rsidRPr="00BC175E">
        <w:t>-</w:t>
      </w:r>
      <w:proofErr w:type="gramStart"/>
      <w:r w:rsidRPr="00BC175E">
        <w:t>profile)#</w:t>
      </w:r>
      <w:proofErr w:type="gramEnd"/>
      <w:r>
        <w:t xml:space="preserve"> </w:t>
      </w:r>
      <w:r w:rsidRPr="00AE11BD">
        <w:rPr>
          <w:b/>
          <w:bCs/>
        </w:rPr>
        <w:t>exit</w:t>
      </w:r>
    </w:p>
    <w:p w14:paraId="269A5EAC" w14:textId="4BF69CF4" w:rsidR="004860D8" w:rsidRDefault="004860D8" w:rsidP="004860D8">
      <w:pPr>
        <w:pStyle w:val="CMDOutputRed"/>
      </w:pPr>
      <w:r>
        <w:t>R3(</w:t>
      </w:r>
      <w:proofErr w:type="gramStart"/>
      <w:r>
        <w:t>config)#</w:t>
      </w:r>
      <w:proofErr w:type="gramEnd"/>
      <w:r>
        <w:t xml:space="preserve"> </w:t>
      </w:r>
      <w:r w:rsidRPr="00AE11BD">
        <w:rPr>
          <w:b/>
          <w:bCs/>
        </w:rPr>
        <w:t>interface tunnel 1</w:t>
      </w:r>
    </w:p>
    <w:p w14:paraId="0B2EA2A9" w14:textId="69FD50FA" w:rsidR="004860D8" w:rsidRPr="002634EC" w:rsidRDefault="004860D8" w:rsidP="004860D8">
      <w:pPr>
        <w:pStyle w:val="CMDOutputRed"/>
      </w:pPr>
      <w:r>
        <w:t>R3(config-</w:t>
      </w:r>
      <w:proofErr w:type="gramStart"/>
      <w:r>
        <w:t>if)#</w:t>
      </w:r>
      <w:proofErr w:type="gramEnd"/>
      <w:r>
        <w:t xml:space="preserve"> </w:t>
      </w:r>
      <w:r w:rsidRPr="00AE11BD">
        <w:rPr>
          <w:b/>
          <w:bCs/>
        </w:rPr>
        <w:t xml:space="preserve">tunnel protection </w:t>
      </w:r>
      <w:proofErr w:type="spellStart"/>
      <w:r w:rsidRPr="00AE11BD">
        <w:rPr>
          <w:b/>
          <w:bCs/>
        </w:rPr>
        <w:t>ipsec</w:t>
      </w:r>
      <w:proofErr w:type="spellEnd"/>
      <w:r w:rsidRPr="00AE11BD">
        <w:rPr>
          <w:b/>
          <w:bCs/>
        </w:rPr>
        <w:t xml:space="preserve"> profile DMVPN_PROFILE</w:t>
      </w:r>
    </w:p>
    <w:p w14:paraId="1722ED63" w14:textId="62E1A6CD" w:rsidR="004860D8" w:rsidRDefault="004860D8" w:rsidP="004860D8">
      <w:pPr>
        <w:pStyle w:val="CMDOutputRed"/>
      </w:pPr>
      <w:r>
        <w:t>R3(config-</w:t>
      </w:r>
      <w:proofErr w:type="gramStart"/>
      <w:r>
        <w:t>if)#</w:t>
      </w:r>
      <w:proofErr w:type="gramEnd"/>
      <w:r>
        <w:t xml:space="preserve"> </w:t>
      </w:r>
      <w:r w:rsidRPr="00AE11BD">
        <w:rPr>
          <w:b/>
          <w:bCs/>
        </w:rPr>
        <w:t>exit</w:t>
      </w:r>
    </w:p>
    <w:p w14:paraId="1CD6E885" w14:textId="77777777" w:rsidR="00E841A5" w:rsidRPr="005606AE" w:rsidRDefault="00E841A5" w:rsidP="00E841A5">
      <w:pPr>
        <w:pStyle w:val="Heading3"/>
      </w:pPr>
      <w:r w:rsidRPr="005606AE">
        <w:t>Verify DMVPN Phase 3</w:t>
      </w:r>
      <w:r>
        <w:t xml:space="preserve"> operation.</w:t>
      </w:r>
    </w:p>
    <w:p w14:paraId="7BA2F913" w14:textId="27D3B830" w:rsidR="00E841A5" w:rsidRPr="005606AE" w:rsidRDefault="00E841A5" w:rsidP="00AE11BD">
      <w:pPr>
        <w:pStyle w:val="BodyTextL25"/>
        <w:numPr>
          <w:ilvl w:val="3"/>
          <w:numId w:val="5"/>
        </w:numPr>
        <w:spacing w:after="0"/>
      </w:pPr>
      <w:r>
        <w:t xml:space="preserve">As was done previously, test the operation of the spoke-to-spoke DMVPN. </w:t>
      </w:r>
      <w:r w:rsidRPr="005606AE">
        <w:t xml:space="preserve">Return to R2. Initiate a </w:t>
      </w:r>
      <w:r w:rsidRPr="00AE11BD">
        <w:rPr>
          <w:b/>
        </w:rPr>
        <w:t>traceroute</w:t>
      </w:r>
      <w:r w:rsidRPr="005606AE">
        <w:t xml:space="preserve"> to the simulated LAN interface on R3. The path will pass through R1 as it does in</w:t>
      </w:r>
      <w:r>
        <w:t xml:space="preserve"> a</w:t>
      </w:r>
      <w:r w:rsidRPr="005606AE">
        <w:t xml:space="preserve"> DMVPN Phase 1</w:t>
      </w:r>
      <w:r>
        <w:t xml:space="preserve"> network</w:t>
      </w:r>
      <w:r w:rsidRPr="005606AE">
        <w:t>.</w:t>
      </w:r>
    </w:p>
    <w:p w14:paraId="363A4809" w14:textId="77777777" w:rsidR="00E841A5" w:rsidRPr="005606AE" w:rsidRDefault="00E841A5" w:rsidP="00E841A5">
      <w:pPr>
        <w:pStyle w:val="ConfigWindow"/>
      </w:pPr>
      <w:r w:rsidRPr="005606AE">
        <w:t>Open configuration window</w:t>
      </w:r>
    </w:p>
    <w:p w14:paraId="74EA5E1A" w14:textId="77777777" w:rsidR="00E841A5" w:rsidRPr="005606AE" w:rsidRDefault="00E841A5" w:rsidP="00E841A5">
      <w:pPr>
        <w:pStyle w:val="CMD"/>
      </w:pPr>
      <w:r w:rsidRPr="005606AE">
        <w:t xml:space="preserve">R2# </w:t>
      </w:r>
      <w:r w:rsidRPr="005606AE">
        <w:rPr>
          <w:b/>
          <w:bCs/>
        </w:rPr>
        <w:t>traceroute 172.16.3.1</w:t>
      </w:r>
    </w:p>
    <w:p w14:paraId="5E290DAB" w14:textId="77777777" w:rsidR="00E841A5" w:rsidRPr="005606AE" w:rsidRDefault="00E841A5" w:rsidP="00E841A5">
      <w:pPr>
        <w:pStyle w:val="CMDOutput"/>
      </w:pPr>
      <w:r w:rsidRPr="005606AE">
        <w:t>Type escape sequence to abort.</w:t>
      </w:r>
    </w:p>
    <w:p w14:paraId="67FE4DA2" w14:textId="77777777" w:rsidR="00E841A5" w:rsidRPr="005606AE" w:rsidRDefault="00E841A5" w:rsidP="00E841A5">
      <w:pPr>
        <w:pStyle w:val="CMDOutput"/>
      </w:pPr>
      <w:r w:rsidRPr="005606AE">
        <w:t>Tracing the route to 172.16.3.1</w:t>
      </w:r>
    </w:p>
    <w:p w14:paraId="21F52B00" w14:textId="77777777" w:rsidR="00E841A5" w:rsidRPr="005606AE" w:rsidRDefault="00E841A5" w:rsidP="00E841A5">
      <w:pPr>
        <w:pStyle w:val="CMDOutput"/>
      </w:pPr>
      <w:r w:rsidRPr="005606AE">
        <w:t>VRF info: (</w:t>
      </w:r>
      <w:proofErr w:type="spellStart"/>
      <w:r w:rsidRPr="005606AE">
        <w:t>vrf</w:t>
      </w:r>
      <w:proofErr w:type="spellEnd"/>
      <w:r w:rsidRPr="005606AE">
        <w:t xml:space="preserve"> in name/id, </w:t>
      </w:r>
      <w:proofErr w:type="spellStart"/>
      <w:r w:rsidRPr="005606AE">
        <w:t>vrf</w:t>
      </w:r>
      <w:proofErr w:type="spellEnd"/>
      <w:r w:rsidRPr="005606AE">
        <w:t xml:space="preserve"> out name/id)</w:t>
      </w:r>
    </w:p>
    <w:p w14:paraId="557F6F19" w14:textId="77777777" w:rsidR="00E841A5" w:rsidRPr="005606AE" w:rsidRDefault="00E841A5" w:rsidP="00E841A5">
      <w:pPr>
        <w:pStyle w:val="CMDOutput"/>
      </w:pPr>
      <w:r w:rsidRPr="005606AE">
        <w:lastRenderedPageBreak/>
        <w:t xml:space="preserve">  1 </w:t>
      </w:r>
      <w:r w:rsidRPr="00760804">
        <w:rPr>
          <w:highlight w:val="yellow"/>
        </w:rPr>
        <w:t>100.100.100.1</w:t>
      </w:r>
      <w:r w:rsidRPr="005606AE">
        <w:t xml:space="preserve"> 1 msec 1 msec 1 msec</w:t>
      </w:r>
    </w:p>
    <w:p w14:paraId="14D5F298" w14:textId="77777777" w:rsidR="00E841A5" w:rsidRPr="005606AE" w:rsidRDefault="00E841A5" w:rsidP="00E841A5">
      <w:pPr>
        <w:pStyle w:val="CMDOutput"/>
      </w:pPr>
      <w:r w:rsidRPr="005606AE">
        <w:t xml:space="preserve">  2 100.100.</w:t>
      </w:r>
      <w:proofErr w:type="gramStart"/>
      <w:r w:rsidRPr="005606AE">
        <w:t>100.3</w:t>
      </w:r>
      <w:proofErr w:type="gramEnd"/>
      <w:r w:rsidRPr="005606AE">
        <w:t xml:space="preserve"> 1 msec </w:t>
      </w:r>
      <w:proofErr w:type="gramStart"/>
      <w:r w:rsidRPr="005606AE">
        <w:t>*  2</w:t>
      </w:r>
      <w:proofErr w:type="gramEnd"/>
      <w:r w:rsidRPr="005606AE">
        <w:t xml:space="preserve"> msec</w:t>
      </w:r>
    </w:p>
    <w:p w14:paraId="07B71969" w14:textId="77777777" w:rsidR="00E841A5" w:rsidRPr="005606AE" w:rsidRDefault="00E841A5" w:rsidP="00E841A5">
      <w:pPr>
        <w:pStyle w:val="BodyTextL25"/>
        <w:numPr>
          <w:ilvl w:val="3"/>
          <w:numId w:val="5"/>
        </w:numPr>
      </w:pPr>
      <w:r w:rsidRPr="005606AE">
        <w:t xml:space="preserve">Issue the </w:t>
      </w:r>
      <w:r w:rsidRPr="005606AE">
        <w:rPr>
          <w:b/>
          <w:bCs/>
        </w:rPr>
        <w:t>traceroute</w:t>
      </w:r>
      <w:r w:rsidRPr="005606AE">
        <w:t xml:space="preserve"> command again. You will now see that R1 has enabled direct spoke-to-spoke communication between R2 and R3. This tunnel will expire </w:t>
      </w:r>
      <w:r>
        <w:t>and close dynamically</w:t>
      </w:r>
      <w:r w:rsidRPr="005606AE">
        <w:t xml:space="preserve">. The tunnel reopens after data </w:t>
      </w:r>
      <w:r>
        <w:t xml:space="preserve">for </w:t>
      </w:r>
      <w:r w:rsidRPr="005606AE">
        <w:t>the spoke router is sent again.</w:t>
      </w:r>
    </w:p>
    <w:p w14:paraId="0F2AC4F2" w14:textId="77777777" w:rsidR="00E841A5" w:rsidRPr="005606AE" w:rsidRDefault="00E841A5" w:rsidP="00E841A5">
      <w:pPr>
        <w:pStyle w:val="CMD"/>
      </w:pPr>
      <w:r w:rsidRPr="005606AE">
        <w:t xml:space="preserve">R2# </w:t>
      </w:r>
      <w:r w:rsidRPr="00B96F2D">
        <w:rPr>
          <w:b/>
          <w:bCs/>
        </w:rPr>
        <w:t>traceroute 172.16.3.1</w:t>
      </w:r>
    </w:p>
    <w:p w14:paraId="76D24071" w14:textId="77777777" w:rsidR="00E841A5" w:rsidRPr="005606AE" w:rsidRDefault="00E841A5" w:rsidP="00E841A5">
      <w:pPr>
        <w:pStyle w:val="CMDOutput"/>
      </w:pPr>
      <w:r w:rsidRPr="005606AE">
        <w:t>Type escape sequence to abort.</w:t>
      </w:r>
    </w:p>
    <w:p w14:paraId="7AFF28A8" w14:textId="77777777" w:rsidR="00E841A5" w:rsidRPr="005606AE" w:rsidRDefault="00E841A5" w:rsidP="00E841A5">
      <w:pPr>
        <w:pStyle w:val="CMDOutput"/>
      </w:pPr>
      <w:r w:rsidRPr="005606AE">
        <w:t>Tracing the route to 172.16.3.1</w:t>
      </w:r>
    </w:p>
    <w:p w14:paraId="29C7ADBE" w14:textId="77777777" w:rsidR="00E841A5" w:rsidRPr="005606AE" w:rsidRDefault="00E841A5" w:rsidP="00E841A5">
      <w:pPr>
        <w:pStyle w:val="CMDOutput"/>
      </w:pPr>
      <w:r w:rsidRPr="005606AE">
        <w:t>VRF info: (</w:t>
      </w:r>
      <w:proofErr w:type="spellStart"/>
      <w:r w:rsidRPr="005606AE">
        <w:t>vrf</w:t>
      </w:r>
      <w:proofErr w:type="spellEnd"/>
      <w:r w:rsidRPr="005606AE">
        <w:t xml:space="preserve"> in name/id, </w:t>
      </w:r>
      <w:proofErr w:type="spellStart"/>
      <w:r w:rsidRPr="005606AE">
        <w:t>vrf</w:t>
      </w:r>
      <w:proofErr w:type="spellEnd"/>
      <w:r w:rsidRPr="005606AE">
        <w:t xml:space="preserve"> out name/id)</w:t>
      </w:r>
    </w:p>
    <w:p w14:paraId="6C611D79" w14:textId="77777777" w:rsidR="00E841A5" w:rsidRPr="005606AE" w:rsidRDefault="00E841A5" w:rsidP="00E841A5">
      <w:pPr>
        <w:pStyle w:val="CMDOutput"/>
      </w:pPr>
      <w:r w:rsidRPr="005606AE">
        <w:t xml:space="preserve">  </w:t>
      </w:r>
      <w:r w:rsidRPr="00760804">
        <w:rPr>
          <w:highlight w:val="yellow"/>
        </w:rPr>
        <w:t>1 100.100.100.3</w:t>
      </w:r>
      <w:r w:rsidRPr="005606AE">
        <w:t xml:space="preserve"> 1 msec </w:t>
      </w:r>
      <w:proofErr w:type="gramStart"/>
      <w:r w:rsidRPr="005606AE">
        <w:t>*  1</w:t>
      </w:r>
      <w:proofErr w:type="gramEnd"/>
      <w:r w:rsidRPr="005606AE">
        <w:t xml:space="preserve"> msec</w:t>
      </w:r>
    </w:p>
    <w:p w14:paraId="70DA9553" w14:textId="37C1FC3F" w:rsidR="0092126E" w:rsidRDefault="0092126E" w:rsidP="0092126E">
      <w:pPr>
        <w:pStyle w:val="Heading3"/>
      </w:pPr>
      <w:r>
        <w:t>Verify IPsec configuration</w:t>
      </w:r>
      <w:r w:rsidR="003413C9">
        <w:t>.</w:t>
      </w:r>
    </w:p>
    <w:p w14:paraId="25DDA6BD" w14:textId="20530E98" w:rsidR="00BD4D4C" w:rsidRDefault="00BD4D4C" w:rsidP="00BD4D4C">
      <w:pPr>
        <w:pStyle w:val="BodyTextL25"/>
      </w:pPr>
      <w:r w:rsidRPr="00AD5228">
        <w:rPr>
          <w:b/>
          <w:bCs/>
        </w:rPr>
        <w:t>Note</w:t>
      </w:r>
      <w:r>
        <w:t>: Shut</w:t>
      </w:r>
      <w:r w:rsidR="00825D6B">
        <w:t xml:space="preserve"> </w:t>
      </w:r>
      <w:r>
        <w:t>down a tunnel interface to clear its IPsec socket if you wish to explore the outputs before and after spoke-to-spoke tunnel establishment.</w:t>
      </w:r>
    </w:p>
    <w:p w14:paraId="1F6CFC60" w14:textId="22906C97" w:rsidR="0092126E" w:rsidRDefault="00760804" w:rsidP="000B24C5">
      <w:pPr>
        <w:pStyle w:val="SubStepAlpha"/>
      </w:pPr>
      <w:r>
        <w:t xml:space="preserve">To show </w:t>
      </w:r>
      <w:r w:rsidR="00696951">
        <w:t>information about</w:t>
      </w:r>
      <w:r>
        <w:t xml:space="preserve"> the IPsec profiles that are configured on a device, issue the </w:t>
      </w:r>
      <w:r w:rsidR="000B24C5" w:rsidRPr="00760804">
        <w:rPr>
          <w:b/>
          <w:bCs/>
        </w:rPr>
        <w:t xml:space="preserve">show crypto </w:t>
      </w:r>
      <w:proofErr w:type="spellStart"/>
      <w:r w:rsidR="000B24C5" w:rsidRPr="00760804">
        <w:rPr>
          <w:b/>
          <w:bCs/>
        </w:rPr>
        <w:t>ipsec</w:t>
      </w:r>
      <w:proofErr w:type="spellEnd"/>
      <w:r w:rsidR="000B24C5" w:rsidRPr="00760804">
        <w:rPr>
          <w:b/>
          <w:bCs/>
        </w:rPr>
        <w:t xml:space="preserve"> profile</w:t>
      </w:r>
      <w:r>
        <w:t xml:space="preserve"> command.</w:t>
      </w:r>
      <w:r w:rsidR="00696951">
        <w:t xml:space="preserve"> Note that the profile that was previously configured is shown along with a default profile.</w:t>
      </w:r>
    </w:p>
    <w:p w14:paraId="09246C58" w14:textId="7B9D22DA" w:rsidR="00760804" w:rsidRDefault="00760804" w:rsidP="00760804">
      <w:pPr>
        <w:pStyle w:val="CMD"/>
      </w:pPr>
      <w:r>
        <w:t xml:space="preserve">R2# </w:t>
      </w:r>
      <w:r w:rsidRPr="00760804">
        <w:rPr>
          <w:b/>
          <w:bCs/>
        </w:rPr>
        <w:t xml:space="preserve">show crypto </w:t>
      </w:r>
      <w:proofErr w:type="spellStart"/>
      <w:r w:rsidRPr="00760804">
        <w:rPr>
          <w:b/>
          <w:bCs/>
        </w:rPr>
        <w:t>ipsec</w:t>
      </w:r>
      <w:proofErr w:type="spellEnd"/>
      <w:r w:rsidRPr="00760804">
        <w:rPr>
          <w:b/>
          <w:bCs/>
        </w:rPr>
        <w:t xml:space="preserve"> profile</w:t>
      </w:r>
    </w:p>
    <w:p w14:paraId="52783BD1" w14:textId="77777777" w:rsidR="00696951" w:rsidRDefault="00696951" w:rsidP="00696951">
      <w:pPr>
        <w:pStyle w:val="CMDOutput"/>
      </w:pPr>
      <w:r>
        <w:t xml:space="preserve">IPSEC profile </w:t>
      </w:r>
      <w:r w:rsidRPr="00696951">
        <w:rPr>
          <w:highlight w:val="yellow"/>
        </w:rPr>
        <w:t>DMVPN_PROFILE</w:t>
      </w:r>
    </w:p>
    <w:p w14:paraId="699BB36A" w14:textId="77777777" w:rsidR="00696951" w:rsidRDefault="00696951" w:rsidP="00696951">
      <w:pPr>
        <w:pStyle w:val="CMDOutput"/>
      </w:pPr>
      <w:r>
        <w:t xml:space="preserve">        Security association lifetime: 4608000 kilobytes/3600 seconds</w:t>
      </w:r>
    </w:p>
    <w:p w14:paraId="153ED854" w14:textId="77777777" w:rsidR="00696951" w:rsidRDefault="00696951" w:rsidP="00696951">
      <w:pPr>
        <w:pStyle w:val="CMDOutput"/>
      </w:pPr>
      <w:r>
        <w:t xml:space="preserve">        Responder-Only (Y/N): N</w:t>
      </w:r>
    </w:p>
    <w:p w14:paraId="26FDDACB" w14:textId="77777777" w:rsidR="00696951" w:rsidRDefault="00696951" w:rsidP="00696951">
      <w:pPr>
        <w:pStyle w:val="CMDOutput"/>
      </w:pPr>
      <w:r>
        <w:t xml:space="preserve">        PFS (Y/N): N</w:t>
      </w:r>
    </w:p>
    <w:p w14:paraId="73BF7423" w14:textId="77777777" w:rsidR="00696951" w:rsidRDefault="00696951" w:rsidP="00696951">
      <w:pPr>
        <w:pStyle w:val="CMDOutput"/>
      </w:pPr>
      <w:r>
        <w:t xml:space="preserve">        Mixed-</w:t>
      </w:r>
      <w:proofErr w:type="gramStart"/>
      <w:r>
        <w:t>mode :</w:t>
      </w:r>
      <w:proofErr w:type="gramEnd"/>
      <w:r>
        <w:t xml:space="preserve"> Disabled</w:t>
      </w:r>
    </w:p>
    <w:p w14:paraId="12D74D1E" w14:textId="77777777" w:rsidR="00696951" w:rsidRDefault="00696951" w:rsidP="00696951">
      <w:pPr>
        <w:pStyle w:val="CMDOutput"/>
      </w:pPr>
      <w:r>
        <w:t xml:space="preserve">        Transform sets</w:t>
      </w:r>
      <w:proofErr w:type="gramStart"/>
      <w:r>
        <w:t>={</w:t>
      </w:r>
      <w:proofErr w:type="gramEnd"/>
    </w:p>
    <w:p w14:paraId="68B628AD" w14:textId="77777777" w:rsidR="00696951" w:rsidRDefault="00696951" w:rsidP="00696951">
      <w:pPr>
        <w:pStyle w:val="CMDOutput"/>
      </w:pPr>
      <w:r>
        <w:t xml:space="preserve">                </w:t>
      </w:r>
      <w:r w:rsidRPr="00696951">
        <w:rPr>
          <w:highlight w:val="yellow"/>
        </w:rPr>
        <w:t>DMVPN_TRANS</w:t>
      </w:r>
      <w:proofErr w:type="gramStart"/>
      <w:r w:rsidRPr="00696951">
        <w:rPr>
          <w:highlight w:val="yellow"/>
        </w:rPr>
        <w:t>:  {</w:t>
      </w:r>
      <w:proofErr w:type="gramEnd"/>
      <w:r w:rsidRPr="00696951">
        <w:rPr>
          <w:highlight w:val="yellow"/>
        </w:rPr>
        <w:t xml:space="preserve"> esp-256-aes esp-sha384-</w:t>
      </w:r>
      <w:proofErr w:type="gramStart"/>
      <w:r w:rsidRPr="00696951">
        <w:rPr>
          <w:highlight w:val="yellow"/>
        </w:rPr>
        <w:t>hmac</w:t>
      </w:r>
      <w:r>
        <w:t xml:space="preserve">  }</w:t>
      </w:r>
      <w:proofErr w:type="gramEnd"/>
      <w:r>
        <w:t xml:space="preserve"> ,</w:t>
      </w:r>
    </w:p>
    <w:p w14:paraId="2F435834" w14:textId="77777777" w:rsidR="00696951" w:rsidRDefault="00696951" w:rsidP="00696951">
      <w:pPr>
        <w:pStyle w:val="CMDOutput"/>
      </w:pPr>
      <w:r>
        <w:t xml:space="preserve">        }</w:t>
      </w:r>
    </w:p>
    <w:p w14:paraId="459B972F" w14:textId="77777777" w:rsidR="00696951" w:rsidRDefault="00696951" w:rsidP="00696951">
      <w:pPr>
        <w:pStyle w:val="CMDOutput"/>
      </w:pPr>
    </w:p>
    <w:p w14:paraId="7D03CD2C" w14:textId="77777777" w:rsidR="00696951" w:rsidRDefault="00696951" w:rsidP="00696951">
      <w:pPr>
        <w:pStyle w:val="CMDOutput"/>
      </w:pPr>
      <w:r>
        <w:t xml:space="preserve">IPSEC profile </w:t>
      </w:r>
      <w:r w:rsidRPr="00696951">
        <w:rPr>
          <w:highlight w:val="yellow"/>
        </w:rPr>
        <w:t>default</w:t>
      </w:r>
    </w:p>
    <w:p w14:paraId="15E30ECB" w14:textId="77777777" w:rsidR="00696951" w:rsidRDefault="00696951" w:rsidP="00696951">
      <w:pPr>
        <w:pStyle w:val="CMDOutput"/>
      </w:pPr>
      <w:r>
        <w:t xml:space="preserve">        Security association lifetime: 4608000 kilobytes/3600 seconds</w:t>
      </w:r>
    </w:p>
    <w:p w14:paraId="42BB3453" w14:textId="77777777" w:rsidR="00696951" w:rsidRDefault="00696951" w:rsidP="00696951">
      <w:pPr>
        <w:pStyle w:val="CMDOutput"/>
      </w:pPr>
      <w:r>
        <w:t xml:space="preserve">        Responder-Only (Y/N): N</w:t>
      </w:r>
    </w:p>
    <w:p w14:paraId="22D31EEF" w14:textId="77777777" w:rsidR="00696951" w:rsidRDefault="00696951" w:rsidP="00696951">
      <w:pPr>
        <w:pStyle w:val="CMDOutput"/>
      </w:pPr>
      <w:r>
        <w:t xml:space="preserve">        PFS (Y/N): N</w:t>
      </w:r>
    </w:p>
    <w:p w14:paraId="185674F1" w14:textId="77777777" w:rsidR="00696951" w:rsidRDefault="00696951" w:rsidP="00696951">
      <w:pPr>
        <w:pStyle w:val="CMDOutput"/>
      </w:pPr>
      <w:r>
        <w:t xml:space="preserve">        Mixed-</w:t>
      </w:r>
      <w:proofErr w:type="gramStart"/>
      <w:r>
        <w:t>mode :</w:t>
      </w:r>
      <w:proofErr w:type="gramEnd"/>
      <w:r>
        <w:t xml:space="preserve"> Disabled</w:t>
      </w:r>
    </w:p>
    <w:p w14:paraId="47D10B48" w14:textId="77777777" w:rsidR="00696951" w:rsidRDefault="00696951" w:rsidP="00696951">
      <w:pPr>
        <w:pStyle w:val="CMDOutput"/>
      </w:pPr>
      <w:r>
        <w:t xml:space="preserve">        Transform sets</w:t>
      </w:r>
      <w:proofErr w:type="gramStart"/>
      <w:r>
        <w:t>={</w:t>
      </w:r>
      <w:proofErr w:type="gramEnd"/>
    </w:p>
    <w:p w14:paraId="39AA98CE" w14:textId="77777777" w:rsidR="00696951" w:rsidRDefault="00696951" w:rsidP="00696951">
      <w:pPr>
        <w:pStyle w:val="CMDOutput"/>
      </w:pPr>
      <w:r>
        <w:t xml:space="preserve">                default</w:t>
      </w:r>
      <w:proofErr w:type="gramStart"/>
      <w:r>
        <w:t>:  {</w:t>
      </w:r>
      <w:proofErr w:type="gramEnd"/>
      <w:r>
        <w:t xml:space="preserve"> </w:t>
      </w:r>
      <w:proofErr w:type="spellStart"/>
      <w:r>
        <w:t>esp-aes</w:t>
      </w:r>
      <w:proofErr w:type="spellEnd"/>
      <w:r>
        <w:t xml:space="preserve"> </w:t>
      </w:r>
      <w:proofErr w:type="spellStart"/>
      <w:r>
        <w:t>esp</w:t>
      </w:r>
      <w:proofErr w:type="spellEnd"/>
      <w:r>
        <w:t>-sha-</w:t>
      </w:r>
      <w:proofErr w:type="spellStart"/>
      <w:proofErr w:type="gramStart"/>
      <w:r>
        <w:t>hmac</w:t>
      </w:r>
      <w:proofErr w:type="spellEnd"/>
      <w:r>
        <w:t xml:space="preserve">  }</w:t>
      </w:r>
      <w:proofErr w:type="gramEnd"/>
      <w:r>
        <w:t xml:space="preserve"> ,</w:t>
      </w:r>
    </w:p>
    <w:p w14:paraId="60B4F3E5" w14:textId="7B2C5B90" w:rsidR="00696951" w:rsidRDefault="00696951" w:rsidP="00696951">
      <w:pPr>
        <w:pStyle w:val="CMDOutput"/>
      </w:pPr>
      <w:r>
        <w:t xml:space="preserve">        }</w:t>
      </w:r>
    </w:p>
    <w:p w14:paraId="6FC1A0D1" w14:textId="699B4C58" w:rsidR="00A82852" w:rsidRDefault="00A82852" w:rsidP="00AE11BD">
      <w:pPr>
        <w:pStyle w:val="ConfigWindow"/>
      </w:pPr>
      <w:r>
        <w:t>Close configuration window</w:t>
      </w:r>
    </w:p>
    <w:p w14:paraId="40B1671B" w14:textId="1328C38D" w:rsidR="00EB5261" w:rsidRDefault="00A9672A" w:rsidP="00AE11BD">
      <w:pPr>
        <w:pStyle w:val="SubStepAlpha"/>
        <w:spacing w:before="0"/>
      </w:pPr>
      <w:r>
        <w:t xml:space="preserve">It is very important to verify that tunnel traffic will be encrypted. On R1, issue the </w:t>
      </w:r>
      <w:r w:rsidR="000B24C5" w:rsidRPr="00760804">
        <w:rPr>
          <w:b/>
          <w:bCs/>
        </w:rPr>
        <w:t xml:space="preserve">show </w:t>
      </w:r>
      <w:proofErr w:type="spellStart"/>
      <w:r w:rsidR="000B24C5" w:rsidRPr="00760804">
        <w:rPr>
          <w:b/>
          <w:bCs/>
        </w:rPr>
        <w:t>dmvpn</w:t>
      </w:r>
      <w:proofErr w:type="spellEnd"/>
      <w:r w:rsidR="000B24C5" w:rsidRPr="00760804">
        <w:rPr>
          <w:b/>
          <w:bCs/>
        </w:rPr>
        <w:t xml:space="preserve"> detail</w:t>
      </w:r>
      <w:r>
        <w:t xml:space="preserve"> command. As the hub router, R1 should see the spoke peers. </w:t>
      </w:r>
      <w:r w:rsidR="00EB5261">
        <w:t xml:space="preserve">The first part of the output shows the tunnel interface status and the peer table. Both peers should be shown with their transport and overlay interface addresses, as </w:t>
      </w:r>
      <w:r w:rsidR="00BD4D4C">
        <w:t>you</w:t>
      </w:r>
      <w:r w:rsidR="00EB5261">
        <w:t xml:space="preserve"> have seen previously.</w:t>
      </w:r>
    </w:p>
    <w:p w14:paraId="0633875C" w14:textId="1DE2BEF5" w:rsidR="000B24C5" w:rsidRDefault="00A00F1A" w:rsidP="00AE11BD">
      <w:pPr>
        <w:pStyle w:val="BodyTextL50"/>
        <w:spacing w:after="0"/>
      </w:pPr>
      <w:r>
        <w:t>T</w:t>
      </w:r>
      <w:r w:rsidR="00EB5261">
        <w:t xml:space="preserve">he </w:t>
      </w:r>
      <w:r w:rsidR="00EB5261" w:rsidRPr="00F42146">
        <w:rPr>
          <w:bCs/>
        </w:rPr>
        <w:t>Crypto Session Details</w:t>
      </w:r>
      <w:r w:rsidR="00EB5261">
        <w:t xml:space="preserve"> portion of the </w:t>
      </w:r>
      <w:r>
        <w:t>output</w:t>
      </w:r>
      <w:r w:rsidR="00EB5261">
        <w:t xml:space="preserve"> should contain information about the status of the encrypted tunnels.</w:t>
      </w:r>
      <w:r w:rsidR="00A9672A">
        <w:t xml:space="preserve"> </w:t>
      </w:r>
      <w:proofErr w:type="gramStart"/>
      <w:r w:rsidR="00EB5261">
        <w:t>Both of the spoke</w:t>
      </w:r>
      <w:proofErr w:type="gramEnd"/>
      <w:r w:rsidR="00EB5261">
        <w:t xml:space="preserve"> routers should appear in this output</w:t>
      </w:r>
      <w:r>
        <w:t xml:space="preserve"> also</w:t>
      </w:r>
      <w:r w:rsidR="00EB5261">
        <w:t xml:space="preserve">. Note that the </w:t>
      </w:r>
      <w:proofErr w:type="gramStart"/>
      <w:r w:rsidR="00EB5261">
        <w:t>transform</w:t>
      </w:r>
      <w:proofErr w:type="gramEnd"/>
      <w:r w:rsidR="00EB5261">
        <w:t xml:space="preserve"> set that </w:t>
      </w:r>
      <w:r w:rsidR="00BD4D4C">
        <w:t>you</w:t>
      </w:r>
      <w:r w:rsidR="00EB5261">
        <w:t xml:space="preserve"> configured is also displayed in the Crypto Session output.</w:t>
      </w:r>
    </w:p>
    <w:p w14:paraId="13CD49BE" w14:textId="15C4DFB5" w:rsidR="00A82852" w:rsidRDefault="00A82852" w:rsidP="00AE11BD">
      <w:pPr>
        <w:pStyle w:val="ConfigWindow"/>
      </w:pPr>
      <w:r>
        <w:t>Open configuration window</w:t>
      </w:r>
    </w:p>
    <w:p w14:paraId="7E28958E" w14:textId="50EEB778" w:rsidR="00AF71FA" w:rsidRPr="00AF71FA" w:rsidRDefault="00AF71FA" w:rsidP="00AF71FA">
      <w:pPr>
        <w:pStyle w:val="CMD"/>
      </w:pPr>
      <w:r w:rsidRPr="00AF71FA">
        <w:t>R1#</w:t>
      </w:r>
      <w:r w:rsidR="00A9672A">
        <w:t xml:space="preserve"> </w:t>
      </w:r>
      <w:r w:rsidRPr="00A9672A">
        <w:rPr>
          <w:b/>
          <w:bCs/>
        </w:rPr>
        <w:t xml:space="preserve">show </w:t>
      </w:r>
      <w:proofErr w:type="spellStart"/>
      <w:r w:rsidRPr="00A9672A">
        <w:rPr>
          <w:b/>
          <w:bCs/>
        </w:rPr>
        <w:t>dmvpn</w:t>
      </w:r>
      <w:proofErr w:type="spellEnd"/>
      <w:r w:rsidRPr="00A9672A">
        <w:rPr>
          <w:b/>
          <w:bCs/>
        </w:rPr>
        <w:t xml:space="preserve"> detail</w:t>
      </w:r>
      <w:r w:rsidR="004F37F8">
        <w:rPr>
          <w:b/>
          <w:bCs/>
        </w:rPr>
        <w:t xml:space="preserve"> | begin Interface</w:t>
      </w:r>
    </w:p>
    <w:p w14:paraId="31398DFF" w14:textId="77777777" w:rsidR="00AF71FA" w:rsidRPr="00AF71FA" w:rsidRDefault="00AF71FA" w:rsidP="00EB5261">
      <w:pPr>
        <w:pStyle w:val="CMDOutput"/>
      </w:pPr>
      <w:r w:rsidRPr="00AF71FA">
        <w:t xml:space="preserve">Interface Tunnel1 is up/up, </w:t>
      </w:r>
      <w:proofErr w:type="spellStart"/>
      <w:r w:rsidRPr="00AF71FA">
        <w:t>Addr</w:t>
      </w:r>
      <w:proofErr w:type="spellEnd"/>
      <w:r w:rsidRPr="00AF71FA">
        <w:t xml:space="preserve">. is 100.100.100.1, </w:t>
      </w:r>
      <w:proofErr w:type="gramStart"/>
      <w:r w:rsidRPr="00AF71FA">
        <w:t>VRF ""</w:t>
      </w:r>
      <w:proofErr w:type="gramEnd"/>
    </w:p>
    <w:p w14:paraId="0809505F" w14:textId="77777777" w:rsidR="00AF71FA" w:rsidRPr="00AF71FA" w:rsidRDefault="00AF71FA" w:rsidP="00EB5261">
      <w:pPr>
        <w:pStyle w:val="CMDOutput"/>
      </w:pPr>
      <w:r w:rsidRPr="00AF71FA">
        <w:t xml:space="preserve">   Tunnel </w:t>
      </w:r>
      <w:proofErr w:type="spellStart"/>
      <w:proofErr w:type="gramStart"/>
      <w:r w:rsidRPr="00AF71FA">
        <w:t>Src</w:t>
      </w:r>
      <w:proofErr w:type="spellEnd"/>
      <w:r w:rsidRPr="00AF71FA">
        <w:t>./</w:t>
      </w:r>
      <w:proofErr w:type="gramEnd"/>
      <w:r w:rsidRPr="00AF71FA">
        <w:t xml:space="preserve">Dest. </w:t>
      </w:r>
      <w:proofErr w:type="spellStart"/>
      <w:r w:rsidRPr="00AF71FA">
        <w:t>addr</w:t>
      </w:r>
      <w:proofErr w:type="spellEnd"/>
      <w:r w:rsidRPr="00AF71FA">
        <w:t>: 192.0.2.1/Multipoint, Tunnel VRF ""</w:t>
      </w:r>
    </w:p>
    <w:p w14:paraId="685D1318" w14:textId="77777777" w:rsidR="00AF71FA" w:rsidRPr="00AF71FA" w:rsidRDefault="00AF71FA" w:rsidP="00EB5261">
      <w:pPr>
        <w:pStyle w:val="CMDOutput"/>
      </w:pPr>
      <w:r w:rsidRPr="00AF71FA">
        <w:t xml:space="preserve">   Protocol/Transport: "multi-GRE/IP", Protect "DMVPN_PROFILE"</w:t>
      </w:r>
    </w:p>
    <w:p w14:paraId="55B25D9A" w14:textId="77777777" w:rsidR="00AF71FA" w:rsidRPr="00AF71FA" w:rsidRDefault="00AF71FA" w:rsidP="00EB5261">
      <w:pPr>
        <w:pStyle w:val="CMDOutput"/>
      </w:pPr>
      <w:r w:rsidRPr="00AF71FA">
        <w:t xml:space="preserve">   Interface State Control: Disabled</w:t>
      </w:r>
    </w:p>
    <w:p w14:paraId="36BDCDA3" w14:textId="77777777" w:rsidR="00AF71FA" w:rsidRPr="00AF71FA" w:rsidRDefault="00AF71FA" w:rsidP="00EB5261">
      <w:pPr>
        <w:pStyle w:val="CMDOutput"/>
      </w:pPr>
      <w:r w:rsidRPr="00AF71FA">
        <w:t xml:space="preserve">   </w:t>
      </w:r>
      <w:proofErr w:type="spellStart"/>
      <w:r w:rsidRPr="00AF71FA">
        <w:t>nhrp</w:t>
      </w:r>
      <w:proofErr w:type="spellEnd"/>
      <w:r w:rsidRPr="00AF71FA">
        <w:t xml:space="preserve"> event-</w:t>
      </w:r>
      <w:proofErr w:type="gramStart"/>
      <w:r w:rsidRPr="00AF71FA">
        <w:t>publisher :</w:t>
      </w:r>
      <w:proofErr w:type="gramEnd"/>
      <w:r w:rsidRPr="00AF71FA">
        <w:t xml:space="preserve"> Disabled</w:t>
      </w:r>
    </w:p>
    <w:p w14:paraId="2A86C740" w14:textId="77777777" w:rsidR="00AF71FA" w:rsidRPr="00AF71FA" w:rsidRDefault="00AF71FA" w:rsidP="00EB5261">
      <w:pPr>
        <w:pStyle w:val="CMDOutput"/>
      </w:pPr>
      <w:proofErr w:type="spellStart"/>
      <w:proofErr w:type="gramStart"/>
      <w:r w:rsidRPr="00AF71FA">
        <w:lastRenderedPageBreak/>
        <w:t>Type:Hub</w:t>
      </w:r>
      <w:proofErr w:type="spellEnd"/>
      <w:proofErr w:type="gramEnd"/>
      <w:r w:rsidRPr="00AF71FA">
        <w:t xml:space="preserve">, </w:t>
      </w:r>
      <w:r w:rsidRPr="00EB5261">
        <w:rPr>
          <w:highlight w:val="yellow"/>
        </w:rPr>
        <w:t>Total NBMA Peers (v4/v6): 2</w:t>
      </w:r>
    </w:p>
    <w:p w14:paraId="0F969E59" w14:textId="77777777" w:rsidR="00AF71FA" w:rsidRPr="00AF71FA" w:rsidRDefault="00AF71FA" w:rsidP="00EB5261">
      <w:pPr>
        <w:pStyle w:val="CMDOutput"/>
      </w:pPr>
    </w:p>
    <w:p w14:paraId="2045635F" w14:textId="77777777" w:rsidR="00AF71FA" w:rsidRPr="00AF71FA" w:rsidRDefault="00AF71FA" w:rsidP="00EB5261">
      <w:pPr>
        <w:pStyle w:val="CMDOutput"/>
      </w:pPr>
      <w:r w:rsidRPr="00AF71FA">
        <w:t xml:space="preserve"># </w:t>
      </w:r>
      <w:proofErr w:type="gramStart"/>
      <w:r w:rsidRPr="00AF71FA">
        <w:t>Ent  Peer</w:t>
      </w:r>
      <w:proofErr w:type="gramEnd"/>
      <w:r w:rsidRPr="00AF71FA">
        <w:t xml:space="preserve"> NBMA </w:t>
      </w:r>
      <w:proofErr w:type="spellStart"/>
      <w:r w:rsidRPr="00AF71FA">
        <w:t>Addr</w:t>
      </w:r>
      <w:proofErr w:type="spellEnd"/>
      <w:r w:rsidRPr="00AF71FA">
        <w:t xml:space="preserve"> Peer Tunnel Add </w:t>
      </w:r>
      <w:proofErr w:type="gramStart"/>
      <w:r w:rsidRPr="00AF71FA">
        <w:t xml:space="preserve">State  </w:t>
      </w:r>
      <w:proofErr w:type="spellStart"/>
      <w:r w:rsidRPr="00AF71FA">
        <w:t>UpDn</w:t>
      </w:r>
      <w:proofErr w:type="spellEnd"/>
      <w:proofErr w:type="gramEnd"/>
      <w:r w:rsidRPr="00AF71FA">
        <w:t xml:space="preserve"> Tm </w:t>
      </w:r>
      <w:proofErr w:type="spellStart"/>
      <w:r w:rsidRPr="00AF71FA">
        <w:t>Attrb</w:t>
      </w:r>
      <w:proofErr w:type="spellEnd"/>
      <w:r w:rsidRPr="00AF71FA">
        <w:t xml:space="preserve">    Target Network</w:t>
      </w:r>
    </w:p>
    <w:p w14:paraId="2101FF57" w14:textId="77777777" w:rsidR="00AF71FA" w:rsidRPr="00AF71FA" w:rsidRDefault="00AF71FA" w:rsidP="00EB5261">
      <w:pPr>
        <w:pStyle w:val="CMDOutput"/>
      </w:pPr>
      <w:r w:rsidRPr="00AF71FA">
        <w:t>----</w:t>
      </w:r>
      <w:proofErr w:type="gramStart"/>
      <w:r w:rsidRPr="00AF71FA">
        <w:t xml:space="preserve">- --------------- --------------- ----- -------- ----- </w:t>
      </w:r>
      <w:proofErr w:type="gramEnd"/>
      <w:r w:rsidRPr="00AF71FA">
        <w:t>-----------------</w:t>
      </w:r>
    </w:p>
    <w:p w14:paraId="64AD7F8D" w14:textId="77777777" w:rsidR="00AF71FA" w:rsidRPr="00AF71FA" w:rsidRDefault="00AF71FA" w:rsidP="00EB5261">
      <w:pPr>
        <w:pStyle w:val="CMDOutput"/>
      </w:pPr>
      <w:r w:rsidRPr="00AF71FA">
        <w:t xml:space="preserve">    1 </w:t>
      </w:r>
      <w:r w:rsidRPr="00EB5261">
        <w:rPr>
          <w:highlight w:val="yellow"/>
        </w:rPr>
        <w:t>192.168.2.1       100.100.100.2    UP 00:04:25     D   100.100.100.2/32</w:t>
      </w:r>
    </w:p>
    <w:p w14:paraId="6F0320FB" w14:textId="77777777" w:rsidR="00AF71FA" w:rsidRPr="00AF71FA" w:rsidRDefault="00AF71FA" w:rsidP="00EB5261">
      <w:pPr>
        <w:pStyle w:val="CMDOutput"/>
      </w:pPr>
      <w:r w:rsidRPr="00AF71FA">
        <w:t xml:space="preserve">    1 </w:t>
      </w:r>
      <w:r w:rsidRPr="00EB5261">
        <w:rPr>
          <w:highlight w:val="yellow"/>
        </w:rPr>
        <w:t>192.168.3.1       100.100.100.3    UP 00:04:59     D   100.100.100.3/32</w:t>
      </w:r>
    </w:p>
    <w:p w14:paraId="66153870" w14:textId="77777777" w:rsidR="00AF71FA" w:rsidRPr="00AF71FA" w:rsidRDefault="00AF71FA" w:rsidP="00EB5261">
      <w:pPr>
        <w:pStyle w:val="CMDOutput"/>
      </w:pPr>
    </w:p>
    <w:p w14:paraId="5723193F" w14:textId="77777777" w:rsidR="00AF71FA" w:rsidRPr="00AF71FA" w:rsidRDefault="00AF71FA" w:rsidP="00EB5261">
      <w:pPr>
        <w:pStyle w:val="CMDOutput"/>
      </w:pPr>
    </w:p>
    <w:p w14:paraId="788C69B0" w14:textId="77777777" w:rsidR="00AF71FA" w:rsidRPr="00AF71FA" w:rsidRDefault="00AF71FA" w:rsidP="00EB5261">
      <w:pPr>
        <w:pStyle w:val="CMDOutput"/>
      </w:pPr>
      <w:r w:rsidRPr="00AF71FA">
        <w:t>Crypto Session Details:</w:t>
      </w:r>
    </w:p>
    <w:p w14:paraId="3DBF830B" w14:textId="77777777" w:rsidR="00AF71FA" w:rsidRPr="00AF71FA" w:rsidRDefault="00AF71FA" w:rsidP="00EB5261">
      <w:pPr>
        <w:pStyle w:val="CMDOutput"/>
      </w:pPr>
      <w:r w:rsidRPr="00AF71FA">
        <w:t>--------------------------------------------------------------------------------</w:t>
      </w:r>
    </w:p>
    <w:p w14:paraId="77130B71" w14:textId="77777777" w:rsidR="00AF71FA" w:rsidRPr="00AF71FA" w:rsidRDefault="00AF71FA" w:rsidP="00EB5261">
      <w:pPr>
        <w:pStyle w:val="CMDOutput"/>
      </w:pPr>
    </w:p>
    <w:p w14:paraId="30AAF513" w14:textId="77777777" w:rsidR="00AF71FA" w:rsidRPr="00AF71FA" w:rsidRDefault="00AF71FA" w:rsidP="00EB5261">
      <w:pPr>
        <w:pStyle w:val="CMDOutput"/>
      </w:pPr>
      <w:r w:rsidRPr="00EB5261">
        <w:rPr>
          <w:highlight w:val="yellow"/>
        </w:rPr>
        <w:t>Interface: Tunnel1</w:t>
      </w:r>
    </w:p>
    <w:p w14:paraId="298899AB" w14:textId="77777777" w:rsidR="00AF71FA" w:rsidRPr="00AF71FA" w:rsidRDefault="00AF71FA" w:rsidP="00EB5261">
      <w:pPr>
        <w:pStyle w:val="CMDOutput"/>
      </w:pPr>
      <w:r w:rsidRPr="00AF71FA">
        <w:t>Session: [0x7F6E17B867D0]</w:t>
      </w:r>
    </w:p>
    <w:p w14:paraId="787BFEB3" w14:textId="77777777" w:rsidR="00AF71FA" w:rsidRPr="00AF71FA" w:rsidRDefault="00AF71FA" w:rsidP="00EB5261">
      <w:pPr>
        <w:pStyle w:val="CMDOutput"/>
      </w:pPr>
      <w:r w:rsidRPr="00AF71FA">
        <w:t xml:space="preserve">  Session ID: 0</w:t>
      </w:r>
    </w:p>
    <w:p w14:paraId="47E7011A" w14:textId="77777777" w:rsidR="00AF71FA" w:rsidRPr="00AF71FA" w:rsidRDefault="00AF71FA" w:rsidP="00EB5261">
      <w:pPr>
        <w:pStyle w:val="CMDOutput"/>
      </w:pPr>
      <w:r w:rsidRPr="00AF71FA">
        <w:t xml:space="preserve">  IKEv1 SA: local 192.0.2.1/500 remote </w:t>
      </w:r>
      <w:r w:rsidRPr="00EB5261">
        <w:rPr>
          <w:highlight w:val="yellow"/>
        </w:rPr>
        <w:t>192.168.2.1</w:t>
      </w:r>
      <w:r w:rsidRPr="00AF71FA">
        <w:t>/</w:t>
      </w:r>
      <w:r w:rsidRPr="00EB5261">
        <w:rPr>
          <w:highlight w:val="yellow"/>
        </w:rPr>
        <w:t>500 Active</w:t>
      </w:r>
    </w:p>
    <w:p w14:paraId="042227D4" w14:textId="77777777" w:rsidR="00AF71FA" w:rsidRPr="00AF71FA" w:rsidRDefault="00AF71FA" w:rsidP="00EB5261">
      <w:pPr>
        <w:pStyle w:val="CMDOutput"/>
      </w:pPr>
      <w:r w:rsidRPr="00AF71FA">
        <w:t xml:space="preserve">          Capabilities:(none) connid:1001 </w:t>
      </w:r>
      <w:proofErr w:type="gramStart"/>
      <w:r w:rsidRPr="00AF71FA">
        <w:t>lifetime:23:59:19</w:t>
      </w:r>
      <w:proofErr w:type="gramEnd"/>
    </w:p>
    <w:p w14:paraId="2D5E9A47" w14:textId="77777777" w:rsidR="00AF71FA" w:rsidRPr="00AF71FA" w:rsidRDefault="00AF71FA" w:rsidP="00EB5261">
      <w:pPr>
        <w:pStyle w:val="CMDOutput"/>
      </w:pPr>
      <w:r w:rsidRPr="00AF71FA">
        <w:t xml:space="preserve">  Session ID: 0</w:t>
      </w:r>
    </w:p>
    <w:p w14:paraId="21515A5B" w14:textId="77777777" w:rsidR="00AF71FA" w:rsidRPr="00AF71FA" w:rsidRDefault="00AF71FA" w:rsidP="00EB5261">
      <w:pPr>
        <w:pStyle w:val="CMDOutput"/>
      </w:pPr>
      <w:r w:rsidRPr="00AF71FA">
        <w:t xml:space="preserve">  IKEv1 SA: local 192.0.2.1/500 remote 192.168.2.1/500 Active</w:t>
      </w:r>
    </w:p>
    <w:p w14:paraId="49041040" w14:textId="77777777" w:rsidR="00AF71FA" w:rsidRPr="00AF71FA" w:rsidRDefault="00AF71FA" w:rsidP="00EB5261">
      <w:pPr>
        <w:pStyle w:val="CMDOutput"/>
      </w:pPr>
      <w:r w:rsidRPr="00AF71FA">
        <w:t xml:space="preserve">          Capabilities:(none) connid:1002 </w:t>
      </w:r>
      <w:proofErr w:type="gramStart"/>
      <w:r w:rsidRPr="00AF71FA">
        <w:t>lifetime:23:59:28</w:t>
      </w:r>
      <w:proofErr w:type="gramEnd"/>
    </w:p>
    <w:p w14:paraId="3BF0541F" w14:textId="77777777" w:rsidR="00AF71FA" w:rsidRPr="00AF71FA" w:rsidRDefault="00AF71FA" w:rsidP="00EB5261">
      <w:pPr>
        <w:pStyle w:val="CMDOutput"/>
      </w:pPr>
      <w:r w:rsidRPr="00AF71FA">
        <w:t xml:space="preserve">  Crypto Session Status: </w:t>
      </w:r>
      <w:r w:rsidRPr="00EB5261">
        <w:rPr>
          <w:highlight w:val="yellow"/>
        </w:rPr>
        <w:t>UP-ACTIVE</w:t>
      </w:r>
    </w:p>
    <w:p w14:paraId="0DD8002F" w14:textId="77777777" w:rsidR="00AF71FA" w:rsidRPr="00AF71FA" w:rsidRDefault="00AF71FA" w:rsidP="00EB5261">
      <w:pPr>
        <w:pStyle w:val="CMDOutput"/>
      </w:pPr>
      <w:r w:rsidRPr="00AF71FA">
        <w:t xml:space="preserve">  </w:t>
      </w:r>
      <w:proofErr w:type="spellStart"/>
      <w:r w:rsidRPr="00AF71FA">
        <w:t>fvrf</w:t>
      </w:r>
      <w:proofErr w:type="spellEnd"/>
      <w:r w:rsidRPr="00AF71FA">
        <w:t>: (none), Phase1_id: 192.168.2.1</w:t>
      </w:r>
    </w:p>
    <w:p w14:paraId="328BB329" w14:textId="77777777" w:rsidR="00AF71FA" w:rsidRPr="00AF71FA" w:rsidRDefault="00AF71FA" w:rsidP="00EB5261">
      <w:pPr>
        <w:pStyle w:val="CMDOutput"/>
      </w:pPr>
      <w:r w:rsidRPr="00AF71FA">
        <w:t xml:space="preserve">  IPSEC FLOW: permit 47 host 192.0.2.1 host 192.168.2.1</w:t>
      </w:r>
    </w:p>
    <w:p w14:paraId="34650C8E" w14:textId="77777777" w:rsidR="00AF71FA" w:rsidRPr="00AF71FA" w:rsidRDefault="00AF71FA" w:rsidP="00EB5261">
      <w:pPr>
        <w:pStyle w:val="CMDOutput"/>
      </w:pPr>
      <w:r w:rsidRPr="00AF71FA">
        <w:t xml:space="preserve">        Active SAs: 4, origin: crypto map</w:t>
      </w:r>
    </w:p>
    <w:p w14:paraId="239F6334" w14:textId="77777777" w:rsidR="00AF71FA" w:rsidRPr="00AF71FA" w:rsidRDefault="00AF71FA" w:rsidP="00EB5261">
      <w:pPr>
        <w:pStyle w:val="CMDOutput"/>
      </w:pPr>
      <w:r w:rsidRPr="00AF71FA">
        <w:t xml:space="preserve">        Inbound</w:t>
      </w:r>
      <w:proofErr w:type="gramStart"/>
      <w:r w:rsidRPr="00AF71FA">
        <w:t>:  #</w:t>
      </w:r>
      <w:proofErr w:type="gramEnd"/>
      <w:r w:rsidRPr="00AF71FA">
        <w:t xml:space="preserve">pkts </w:t>
      </w:r>
      <w:proofErr w:type="spellStart"/>
      <w:r w:rsidRPr="00AF71FA">
        <w:t>dec'ed</w:t>
      </w:r>
      <w:proofErr w:type="spellEnd"/>
      <w:r w:rsidRPr="00AF71FA">
        <w:t xml:space="preserve"> 17 drop 0 life (KB/Sec) 4607998/3568</w:t>
      </w:r>
    </w:p>
    <w:p w14:paraId="34AD7D89" w14:textId="77777777" w:rsidR="00AF71FA" w:rsidRPr="00AF71FA" w:rsidRDefault="00AF71FA" w:rsidP="00EB5261">
      <w:pPr>
        <w:pStyle w:val="CMDOutput"/>
      </w:pPr>
      <w:r w:rsidRPr="00AF71FA">
        <w:t xml:space="preserve">        </w:t>
      </w:r>
      <w:proofErr w:type="gramStart"/>
      <w:r w:rsidRPr="00AF71FA">
        <w:t>Outbound: #</w:t>
      </w:r>
      <w:proofErr w:type="gramEnd"/>
      <w:r w:rsidRPr="00AF71FA">
        <w:t xml:space="preserve">pkts </w:t>
      </w:r>
      <w:proofErr w:type="spellStart"/>
      <w:r w:rsidRPr="00AF71FA">
        <w:t>enc'ed</w:t>
      </w:r>
      <w:proofErr w:type="spellEnd"/>
      <w:r w:rsidRPr="00AF71FA">
        <w:t xml:space="preserve"> 16 drop 0 life (KB/Sec) 4607999/3568</w:t>
      </w:r>
    </w:p>
    <w:p w14:paraId="7EB5BAB8" w14:textId="77777777" w:rsidR="00AF71FA" w:rsidRPr="00AF71FA" w:rsidRDefault="00AF71FA" w:rsidP="00EB5261">
      <w:pPr>
        <w:pStyle w:val="CMDOutput"/>
      </w:pPr>
      <w:r w:rsidRPr="00AF71FA">
        <w:t xml:space="preserve">   Outbound </w:t>
      </w:r>
      <w:proofErr w:type="gramStart"/>
      <w:r w:rsidRPr="00AF71FA">
        <w:t>SPI :</w:t>
      </w:r>
      <w:proofErr w:type="gramEnd"/>
      <w:r w:rsidRPr="00AF71FA">
        <w:t xml:space="preserve"> 0xD2E76488, </w:t>
      </w:r>
      <w:proofErr w:type="gramStart"/>
      <w:r w:rsidRPr="00AF71FA">
        <w:t>transform :</w:t>
      </w:r>
      <w:proofErr w:type="gramEnd"/>
      <w:r w:rsidRPr="00AF71FA">
        <w:t xml:space="preserve"> </w:t>
      </w:r>
      <w:r w:rsidRPr="00EB5261">
        <w:rPr>
          <w:highlight w:val="yellow"/>
        </w:rPr>
        <w:t>esp-256-aes esp-sha384-hmac</w:t>
      </w:r>
    </w:p>
    <w:p w14:paraId="1CC92FC3" w14:textId="77777777" w:rsidR="00AF71FA" w:rsidRPr="00AF71FA" w:rsidRDefault="00AF71FA" w:rsidP="00EB5261">
      <w:pPr>
        <w:pStyle w:val="CMDOutput"/>
      </w:pPr>
      <w:r w:rsidRPr="00AF71FA">
        <w:t xml:space="preserve">    Socket State: Open</w:t>
      </w:r>
    </w:p>
    <w:p w14:paraId="6D3A1CAF" w14:textId="77777777" w:rsidR="00AF71FA" w:rsidRPr="00AF71FA" w:rsidRDefault="00AF71FA" w:rsidP="00EB5261">
      <w:pPr>
        <w:pStyle w:val="CMDOutput"/>
      </w:pPr>
    </w:p>
    <w:p w14:paraId="696B6566" w14:textId="77777777" w:rsidR="00AF71FA" w:rsidRPr="00AF71FA" w:rsidRDefault="00AF71FA" w:rsidP="00EB5261">
      <w:pPr>
        <w:pStyle w:val="CMDOutput"/>
      </w:pPr>
      <w:r w:rsidRPr="00EB5261">
        <w:rPr>
          <w:highlight w:val="yellow"/>
        </w:rPr>
        <w:t>Interface: Tunnel1</w:t>
      </w:r>
    </w:p>
    <w:p w14:paraId="581DF5C3" w14:textId="77777777" w:rsidR="00AF71FA" w:rsidRPr="00AF71FA" w:rsidRDefault="00AF71FA" w:rsidP="00EB5261">
      <w:pPr>
        <w:pStyle w:val="CMDOutput"/>
      </w:pPr>
      <w:r w:rsidRPr="00AF71FA">
        <w:t>Session: [0x7F6E17B86950]</w:t>
      </w:r>
    </w:p>
    <w:p w14:paraId="106A0F69" w14:textId="77777777" w:rsidR="00AF71FA" w:rsidRPr="00AF71FA" w:rsidRDefault="00AF71FA" w:rsidP="00EB5261">
      <w:pPr>
        <w:pStyle w:val="CMDOutput"/>
      </w:pPr>
      <w:r w:rsidRPr="00AF71FA">
        <w:t xml:space="preserve">  Session ID: 0</w:t>
      </w:r>
    </w:p>
    <w:p w14:paraId="4FDDF341" w14:textId="77777777" w:rsidR="00AF71FA" w:rsidRPr="00AF71FA" w:rsidRDefault="00AF71FA" w:rsidP="00EB5261">
      <w:pPr>
        <w:pStyle w:val="CMDOutput"/>
      </w:pPr>
      <w:r w:rsidRPr="00AF71FA">
        <w:t xml:space="preserve">  IKEv1 SA: local 192.0.2.1/500 remote </w:t>
      </w:r>
      <w:r w:rsidRPr="00EB5261">
        <w:rPr>
          <w:highlight w:val="yellow"/>
        </w:rPr>
        <w:t>192.168.3.1</w:t>
      </w:r>
      <w:r w:rsidRPr="00AF71FA">
        <w:t>/</w:t>
      </w:r>
      <w:r w:rsidRPr="00EB5261">
        <w:rPr>
          <w:highlight w:val="yellow"/>
        </w:rPr>
        <w:t>500 Active</w:t>
      </w:r>
    </w:p>
    <w:p w14:paraId="10C9E2BA" w14:textId="77777777" w:rsidR="00AF71FA" w:rsidRPr="00AF71FA" w:rsidRDefault="00AF71FA" w:rsidP="00EB5261">
      <w:pPr>
        <w:pStyle w:val="CMDOutput"/>
      </w:pPr>
      <w:r w:rsidRPr="00AF71FA">
        <w:t xml:space="preserve">          Capabilities:(none) connid:1004 </w:t>
      </w:r>
      <w:proofErr w:type="gramStart"/>
      <w:r w:rsidRPr="00AF71FA">
        <w:t>lifetime:23:59:48</w:t>
      </w:r>
      <w:proofErr w:type="gramEnd"/>
    </w:p>
    <w:p w14:paraId="2C0BB271" w14:textId="77777777" w:rsidR="00AF71FA" w:rsidRPr="00AF71FA" w:rsidRDefault="00AF71FA" w:rsidP="00EB5261">
      <w:pPr>
        <w:pStyle w:val="CMDOutput"/>
      </w:pPr>
      <w:r w:rsidRPr="00AF71FA">
        <w:t xml:space="preserve">  Session ID: 0</w:t>
      </w:r>
    </w:p>
    <w:p w14:paraId="57C96DB8" w14:textId="77777777" w:rsidR="00AF71FA" w:rsidRPr="00AF71FA" w:rsidRDefault="00AF71FA" w:rsidP="00EB5261">
      <w:pPr>
        <w:pStyle w:val="CMDOutput"/>
      </w:pPr>
      <w:r w:rsidRPr="00AF71FA">
        <w:t xml:space="preserve">  IKEv1 SA: local 192.0.2.1/500 remote </w:t>
      </w:r>
      <w:r w:rsidRPr="00EB5261">
        <w:rPr>
          <w:highlight w:val="yellow"/>
        </w:rPr>
        <w:t>192.168.3.1</w:t>
      </w:r>
      <w:r w:rsidRPr="00AF71FA">
        <w:t>/</w:t>
      </w:r>
      <w:r w:rsidRPr="00EB5261">
        <w:rPr>
          <w:highlight w:val="yellow"/>
        </w:rPr>
        <w:t>500 Active</w:t>
      </w:r>
    </w:p>
    <w:p w14:paraId="65830F6C" w14:textId="77777777" w:rsidR="00AF71FA" w:rsidRPr="00AF71FA" w:rsidRDefault="00AF71FA" w:rsidP="00EB5261">
      <w:pPr>
        <w:pStyle w:val="CMDOutput"/>
      </w:pPr>
      <w:r w:rsidRPr="00AF71FA">
        <w:t xml:space="preserve">          Capabilities:(none) connid:1003 </w:t>
      </w:r>
      <w:proofErr w:type="gramStart"/>
      <w:r w:rsidRPr="00AF71FA">
        <w:t>lifetime:23:59:40</w:t>
      </w:r>
      <w:proofErr w:type="gramEnd"/>
    </w:p>
    <w:p w14:paraId="6FF38B6E" w14:textId="77777777" w:rsidR="00AF71FA" w:rsidRPr="00AF71FA" w:rsidRDefault="00AF71FA" w:rsidP="00EB5261">
      <w:pPr>
        <w:pStyle w:val="CMDOutput"/>
      </w:pPr>
      <w:r w:rsidRPr="00AF71FA">
        <w:t xml:space="preserve">  Crypto Session Status: </w:t>
      </w:r>
      <w:r w:rsidRPr="00EB5261">
        <w:rPr>
          <w:highlight w:val="yellow"/>
        </w:rPr>
        <w:t>UP-ACTIVE</w:t>
      </w:r>
    </w:p>
    <w:p w14:paraId="6D38FC0F" w14:textId="77777777" w:rsidR="00AF71FA" w:rsidRPr="00AF71FA" w:rsidRDefault="00AF71FA" w:rsidP="00EB5261">
      <w:pPr>
        <w:pStyle w:val="CMDOutput"/>
      </w:pPr>
      <w:r w:rsidRPr="00AF71FA">
        <w:t xml:space="preserve">  </w:t>
      </w:r>
      <w:proofErr w:type="spellStart"/>
      <w:r w:rsidRPr="00AF71FA">
        <w:t>fvrf</w:t>
      </w:r>
      <w:proofErr w:type="spellEnd"/>
      <w:r w:rsidRPr="00AF71FA">
        <w:t>: (none), Phase1_id: 192.168.3.1</w:t>
      </w:r>
    </w:p>
    <w:p w14:paraId="3E2ACA74" w14:textId="77777777" w:rsidR="00AF71FA" w:rsidRPr="00AF71FA" w:rsidRDefault="00AF71FA" w:rsidP="00EB5261">
      <w:pPr>
        <w:pStyle w:val="CMDOutput"/>
      </w:pPr>
      <w:r w:rsidRPr="00AF71FA">
        <w:t xml:space="preserve">  IPSEC FLOW: permit 47 </w:t>
      </w:r>
      <w:proofErr w:type="gramStart"/>
      <w:r w:rsidRPr="00AF71FA">
        <w:t>host</w:t>
      </w:r>
      <w:proofErr w:type="gramEnd"/>
      <w:r w:rsidRPr="00AF71FA">
        <w:t xml:space="preserve"> 192.0.2.1 host 192.168.3.1</w:t>
      </w:r>
    </w:p>
    <w:p w14:paraId="0AA5997D" w14:textId="77777777" w:rsidR="00AF71FA" w:rsidRPr="00AF71FA" w:rsidRDefault="00AF71FA" w:rsidP="00EB5261">
      <w:pPr>
        <w:pStyle w:val="CMDOutput"/>
      </w:pPr>
      <w:r w:rsidRPr="00AF71FA">
        <w:t xml:space="preserve">        Active SAs: 6, origin: crypto map</w:t>
      </w:r>
    </w:p>
    <w:p w14:paraId="0DFDFF9E" w14:textId="77777777" w:rsidR="00AF71FA" w:rsidRPr="00AF71FA" w:rsidRDefault="00AF71FA" w:rsidP="00EB5261">
      <w:pPr>
        <w:pStyle w:val="CMDOutput"/>
      </w:pPr>
      <w:r w:rsidRPr="00AF71FA">
        <w:t xml:space="preserve">        Inbound</w:t>
      </w:r>
      <w:proofErr w:type="gramStart"/>
      <w:r w:rsidRPr="00AF71FA">
        <w:t>:  #</w:t>
      </w:r>
      <w:proofErr w:type="gramEnd"/>
      <w:r w:rsidRPr="00AF71FA">
        <w:t xml:space="preserve">pkts </w:t>
      </w:r>
      <w:proofErr w:type="spellStart"/>
      <w:r w:rsidRPr="00AF71FA">
        <w:t>dec'ed</w:t>
      </w:r>
      <w:proofErr w:type="spellEnd"/>
      <w:r w:rsidRPr="00AF71FA">
        <w:t xml:space="preserve"> 11 drop 0 life (KB/Sec) 4607999/3588</w:t>
      </w:r>
    </w:p>
    <w:p w14:paraId="64441482" w14:textId="77777777" w:rsidR="00AF71FA" w:rsidRPr="00AF71FA" w:rsidRDefault="00AF71FA" w:rsidP="00EB5261">
      <w:pPr>
        <w:pStyle w:val="CMDOutput"/>
      </w:pPr>
      <w:r w:rsidRPr="00AF71FA">
        <w:t xml:space="preserve">        </w:t>
      </w:r>
      <w:proofErr w:type="gramStart"/>
      <w:r w:rsidRPr="00AF71FA">
        <w:t>Outbound: #</w:t>
      </w:r>
      <w:proofErr w:type="gramEnd"/>
      <w:r w:rsidRPr="00AF71FA">
        <w:t xml:space="preserve">pkts </w:t>
      </w:r>
      <w:proofErr w:type="spellStart"/>
      <w:r w:rsidRPr="00AF71FA">
        <w:t>enc'ed</w:t>
      </w:r>
      <w:proofErr w:type="spellEnd"/>
      <w:r w:rsidRPr="00AF71FA">
        <w:t xml:space="preserve"> 10 drop 0 life (KB/Sec) 4607999/3588</w:t>
      </w:r>
    </w:p>
    <w:p w14:paraId="22D39D57" w14:textId="77777777" w:rsidR="00AF71FA" w:rsidRPr="00AF71FA" w:rsidRDefault="00AF71FA" w:rsidP="00EB5261">
      <w:pPr>
        <w:pStyle w:val="CMDOutput"/>
      </w:pPr>
      <w:r w:rsidRPr="00AF71FA">
        <w:t xml:space="preserve">   Outbound </w:t>
      </w:r>
      <w:proofErr w:type="gramStart"/>
      <w:r w:rsidRPr="00AF71FA">
        <w:t>SPI :</w:t>
      </w:r>
      <w:proofErr w:type="gramEnd"/>
      <w:r w:rsidRPr="00AF71FA">
        <w:t xml:space="preserve"> 0xCB3D3313, </w:t>
      </w:r>
      <w:proofErr w:type="gramStart"/>
      <w:r w:rsidRPr="00AF71FA">
        <w:t>transform :</w:t>
      </w:r>
      <w:proofErr w:type="gramEnd"/>
      <w:r w:rsidRPr="00AF71FA">
        <w:t xml:space="preserve"> </w:t>
      </w:r>
      <w:r w:rsidRPr="00EB5261">
        <w:rPr>
          <w:highlight w:val="yellow"/>
        </w:rPr>
        <w:t>esp-256-aes esp-sha384-hmac</w:t>
      </w:r>
    </w:p>
    <w:p w14:paraId="2B47CB7A" w14:textId="77777777" w:rsidR="00AF71FA" w:rsidRPr="00AF71FA" w:rsidRDefault="00AF71FA" w:rsidP="00EB5261">
      <w:pPr>
        <w:pStyle w:val="CMDOutput"/>
      </w:pPr>
      <w:r w:rsidRPr="00AF71FA">
        <w:t xml:space="preserve">    Socket State: Open</w:t>
      </w:r>
    </w:p>
    <w:p w14:paraId="7C55DBFC" w14:textId="77777777" w:rsidR="00AF71FA" w:rsidRPr="00AF71FA" w:rsidRDefault="00AF71FA" w:rsidP="00EB5261">
      <w:pPr>
        <w:pStyle w:val="CMDOutput"/>
      </w:pPr>
    </w:p>
    <w:p w14:paraId="04E55C7E" w14:textId="29AAEDE1" w:rsidR="00AF71FA" w:rsidRDefault="00AF71FA" w:rsidP="00EB5261">
      <w:pPr>
        <w:pStyle w:val="CMDOutput"/>
      </w:pPr>
      <w:r w:rsidRPr="00AF71FA">
        <w:t>Pending DMVPN Sessions:</w:t>
      </w:r>
    </w:p>
    <w:p w14:paraId="1D749500" w14:textId="2DFEEF78" w:rsidR="00A82852" w:rsidRPr="00AF71FA" w:rsidRDefault="00A82852" w:rsidP="00AE11BD">
      <w:pPr>
        <w:pStyle w:val="ConfigWindow"/>
      </w:pPr>
      <w:r>
        <w:t>Close configuration window</w:t>
      </w:r>
    </w:p>
    <w:p w14:paraId="125FB6CC" w14:textId="3BD0EB8E" w:rsidR="00F63B1A" w:rsidRDefault="00F84BEB" w:rsidP="00F1040A">
      <w:pPr>
        <w:pStyle w:val="SubStepAlpha"/>
        <w:spacing w:before="0" w:after="0"/>
      </w:pPr>
      <w:r>
        <w:t xml:space="preserve">Issue </w:t>
      </w:r>
      <w:proofErr w:type="gramStart"/>
      <w:r>
        <w:t xml:space="preserve">the </w:t>
      </w:r>
      <w:r w:rsidRPr="00F84BEB">
        <w:rPr>
          <w:b/>
          <w:bCs/>
        </w:rPr>
        <w:t>show</w:t>
      </w:r>
      <w:proofErr w:type="gramEnd"/>
      <w:r w:rsidRPr="00F84BEB">
        <w:rPr>
          <w:b/>
          <w:bCs/>
        </w:rPr>
        <w:t xml:space="preserve"> crypto </w:t>
      </w:r>
      <w:proofErr w:type="spellStart"/>
      <w:r w:rsidRPr="00F84BEB">
        <w:rPr>
          <w:b/>
          <w:bCs/>
        </w:rPr>
        <w:t>ipsec</w:t>
      </w:r>
      <w:proofErr w:type="spellEnd"/>
      <w:r w:rsidRPr="00F84BEB">
        <w:rPr>
          <w:b/>
          <w:bCs/>
        </w:rPr>
        <w:t xml:space="preserve"> </w:t>
      </w:r>
      <w:proofErr w:type="spellStart"/>
      <w:r w:rsidRPr="00F84BEB">
        <w:rPr>
          <w:b/>
          <w:bCs/>
        </w:rPr>
        <w:t>sa</w:t>
      </w:r>
      <w:proofErr w:type="spellEnd"/>
      <w:r>
        <w:t xml:space="preserve"> command on R2</w:t>
      </w:r>
      <w:r w:rsidR="00A00F1A">
        <w:t xml:space="preserve"> to display the security associations (</w:t>
      </w:r>
      <w:proofErr w:type="spellStart"/>
      <w:r w:rsidR="00A00F1A">
        <w:t>sa</w:t>
      </w:r>
      <w:proofErr w:type="spellEnd"/>
      <w:r w:rsidR="00A00F1A">
        <w:t xml:space="preserve">) that have been made by R2. </w:t>
      </w:r>
      <w:r>
        <w:t>This output is for the</w:t>
      </w:r>
      <w:r w:rsidR="00E521F1">
        <w:t xml:space="preserve"> spoke-to-hub</w:t>
      </w:r>
      <w:r>
        <w:t xml:space="preserve"> tunnel between R1 and R2 prior to the establishment of the spoke-to-spoke tunnel. This command provides additional details regarding the IPsec status of the </w:t>
      </w:r>
      <w:r>
        <w:lastRenderedPageBreak/>
        <w:t>tunnel, encrypted and decrypted packet statistics, and other details regarding characteristics of the encrypted tunnel.</w:t>
      </w:r>
    </w:p>
    <w:p w14:paraId="1CDB0AE5" w14:textId="077EB384" w:rsidR="00A82852" w:rsidRDefault="00A82852" w:rsidP="00AE11BD">
      <w:pPr>
        <w:pStyle w:val="ConfigWindow"/>
      </w:pPr>
      <w:r>
        <w:t>Open configuration window</w:t>
      </w:r>
    </w:p>
    <w:p w14:paraId="67A4FA71" w14:textId="5AAB59CA" w:rsidR="00AF71FA" w:rsidRDefault="00AF71FA" w:rsidP="00AF71FA">
      <w:pPr>
        <w:pStyle w:val="CMD"/>
      </w:pPr>
      <w:r>
        <w:t>R2#</w:t>
      </w:r>
      <w:r w:rsidR="00F84BEB">
        <w:t xml:space="preserve"> </w:t>
      </w:r>
      <w:r w:rsidRPr="00F84BEB">
        <w:rPr>
          <w:b/>
          <w:bCs/>
        </w:rPr>
        <w:t xml:space="preserve">show crypto </w:t>
      </w:r>
      <w:proofErr w:type="spellStart"/>
      <w:r w:rsidRPr="00F84BEB">
        <w:rPr>
          <w:b/>
          <w:bCs/>
        </w:rPr>
        <w:t>ipsec</w:t>
      </w:r>
      <w:proofErr w:type="spellEnd"/>
      <w:r w:rsidRPr="00F84BEB">
        <w:rPr>
          <w:b/>
          <w:bCs/>
        </w:rPr>
        <w:t xml:space="preserve"> </w:t>
      </w:r>
      <w:proofErr w:type="spellStart"/>
      <w:r w:rsidRPr="00F84BEB">
        <w:rPr>
          <w:b/>
          <w:bCs/>
        </w:rPr>
        <w:t>sa</w:t>
      </w:r>
      <w:proofErr w:type="spellEnd"/>
    </w:p>
    <w:p w14:paraId="0D287E51" w14:textId="77777777" w:rsidR="00CA66CE" w:rsidRDefault="00CA66CE" w:rsidP="002D4629">
      <w:pPr>
        <w:pStyle w:val="CMD"/>
      </w:pPr>
    </w:p>
    <w:p w14:paraId="18937769" w14:textId="79AF6C55" w:rsidR="00AF71FA" w:rsidRDefault="00AF71FA" w:rsidP="00F84BEB">
      <w:pPr>
        <w:pStyle w:val="CMDOutput"/>
      </w:pPr>
      <w:r>
        <w:t>interface: Tunnel1</w:t>
      </w:r>
    </w:p>
    <w:p w14:paraId="6C58B34F" w14:textId="4613684D" w:rsidR="00AF71FA" w:rsidRDefault="00AF71FA" w:rsidP="00F84BEB">
      <w:pPr>
        <w:pStyle w:val="CMDOutput"/>
      </w:pPr>
      <w:r>
        <w:t xml:space="preserve">    Crypto map tag: </w:t>
      </w:r>
      <w:r w:rsidRPr="00416E98">
        <w:rPr>
          <w:highlight w:val="yellow"/>
        </w:rPr>
        <w:t>Tunnel1-head-0</w:t>
      </w:r>
      <w:r>
        <w:t xml:space="preserve">, local </w:t>
      </w:r>
      <w:proofErr w:type="spellStart"/>
      <w:r w:rsidRPr="00416E98">
        <w:rPr>
          <w:highlight w:val="yellow"/>
        </w:rPr>
        <w:t>addr</w:t>
      </w:r>
      <w:proofErr w:type="spellEnd"/>
      <w:r w:rsidRPr="00416E98">
        <w:rPr>
          <w:highlight w:val="yellow"/>
        </w:rPr>
        <w:t xml:space="preserve"> 192.168.2.1</w:t>
      </w:r>
    </w:p>
    <w:p w14:paraId="21E3D86F" w14:textId="71953F24" w:rsidR="00AF71FA" w:rsidRDefault="00AF71FA" w:rsidP="00F84BEB">
      <w:pPr>
        <w:pStyle w:val="CMDOutput"/>
      </w:pPr>
    </w:p>
    <w:p w14:paraId="3CF2E22E" w14:textId="08733AFB" w:rsidR="00AF71FA" w:rsidRDefault="00AF71FA" w:rsidP="00F84BEB">
      <w:pPr>
        <w:pStyle w:val="CMDOutput"/>
      </w:pPr>
      <w:r>
        <w:t xml:space="preserve">   protected </w:t>
      </w:r>
      <w:proofErr w:type="spellStart"/>
      <w:r>
        <w:t>vrf</w:t>
      </w:r>
      <w:proofErr w:type="spellEnd"/>
      <w:r>
        <w:t>: (none)</w:t>
      </w:r>
    </w:p>
    <w:p w14:paraId="4CDBDFF8" w14:textId="04F6F769" w:rsidR="00AF71FA" w:rsidRDefault="00AF71FA" w:rsidP="00F84BEB">
      <w:pPr>
        <w:pStyle w:val="CMDOutput"/>
      </w:pPr>
      <w:r>
        <w:t xml:space="preserve">   </w:t>
      </w:r>
      <w:proofErr w:type="gramStart"/>
      <w:r>
        <w:t>local  ident</w:t>
      </w:r>
      <w:proofErr w:type="gramEnd"/>
      <w:r>
        <w:t xml:space="preserve"> (</w:t>
      </w:r>
      <w:proofErr w:type="spellStart"/>
      <w:r>
        <w:t>addr</w:t>
      </w:r>
      <w:proofErr w:type="spellEnd"/>
      <w:r>
        <w:t>/mask/</w:t>
      </w:r>
      <w:proofErr w:type="spellStart"/>
      <w:r>
        <w:t>prot</w:t>
      </w:r>
      <w:proofErr w:type="spellEnd"/>
      <w:r>
        <w:t>/port): (</w:t>
      </w:r>
      <w:r w:rsidRPr="00A73991">
        <w:rPr>
          <w:highlight w:val="yellow"/>
        </w:rPr>
        <w:t>192.168.2.1/255.255.255.255/47/0</w:t>
      </w:r>
      <w:r>
        <w:t>)</w:t>
      </w:r>
    </w:p>
    <w:p w14:paraId="2A2BFE18" w14:textId="40A866BC" w:rsidR="00AF71FA" w:rsidRDefault="00AF71FA" w:rsidP="00F84BEB">
      <w:pPr>
        <w:pStyle w:val="CMDOutput"/>
      </w:pPr>
      <w:r>
        <w:t xml:space="preserve">   remote ident (</w:t>
      </w:r>
      <w:proofErr w:type="spellStart"/>
      <w:r>
        <w:t>addr</w:t>
      </w:r>
      <w:proofErr w:type="spellEnd"/>
      <w:r>
        <w:t>/mask/</w:t>
      </w:r>
      <w:proofErr w:type="spellStart"/>
      <w:r>
        <w:t>prot</w:t>
      </w:r>
      <w:proofErr w:type="spellEnd"/>
      <w:r>
        <w:t>/port): (</w:t>
      </w:r>
      <w:r w:rsidRPr="00A73991">
        <w:rPr>
          <w:highlight w:val="yellow"/>
        </w:rPr>
        <w:t>192.0.2.1/255.255.255.255/47/0</w:t>
      </w:r>
      <w:r>
        <w:t>)</w:t>
      </w:r>
    </w:p>
    <w:p w14:paraId="74BF9FC1" w14:textId="403581F7" w:rsidR="00AF71FA" w:rsidRDefault="00AF71FA" w:rsidP="00F84BEB">
      <w:pPr>
        <w:pStyle w:val="CMDOutput"/>
      </w:pPr>
      <w:r>
        <w:t xml:space="preserve">   </w:t>
      </w:r>
      <w:proofErr w:type="spellStart"/>
      <w:r>
        <w:t>current_peer</w:t>
      </w:r>
      <w:proofErr w:type="spellEnd"/>
      <w:r>
        <w:t xml:space="preserve"> 192.0.2.1 port 500</w:t>
      </w:r>
    </w:p>
    <w:p w14:paraId="7660A26D" w14:textId="0DD712FF" w:rsidR="00AF71FA" w:rsidRDefault="00AF71FA" w:rsidP="00F84BEB">
      <w:pPr>
        <w:pStyle w:val="CMDOutput"/>
      </w:pPr>
      <w:r>
        <w:t xml:space="preserve">     PERMIT, flags={</w:t>
      </w:r>
      <w:proofErr w:type="spellStart"/>
      <w:r>
        <w:t>origin_is_</w:t>
      </w:r>
      <w:proofErr w:type="gramStart"/>
      <w:r>
        <w:t>acl</w:t>
      </w:r>
      <w:proofErr w:type="spellEnd"/>
      <w:r>
        <w:t>,}</w:t>
      </w:r>
      <w:proofErr w:type="gramEnd"/>
    </w:p>
    <w:p w14:paraId="74441E6A" w14:textId="2102DC3C" w:rsidR="00AF71FA" w:rsidRDefault="00AF71FA" w:rsidP="00F84BEB">
      <w:pPr>
        <w:pStyle w:val="CMDOutput"/>
      </w:pPr>
      <w:r>
        <w:t xml:space="preserve">    #pkts </w:t>
      </w:r>
      <w:proofErr w:type="spellStart"/>
      <w:r>
        <w:t>encaps</w:t>
      </w:r>
      <w:proofErr w:type="spellEnd"/>
      <w:r>
        <w:t xml:space="preserve">: 125, #pkts encrypt: 125, #pkts </w:t>
      </w:r>
      <w:proofErr w:type="gramStart"/>
      <w:r>
        <w:t>digest</w:t>
      </w:r>
      <w:proofErr w:type="gramEnd"/>
      <w:r>
        <w:t>: 125</w:t>
      </w:r>
    </w:p>
    <w:p w14:paraId="744FBB38" w14:textId="563CB45A" w:rsidR="00AF71FA" w:rsidRDefault="00AF71FA" w:rsidP="00F84BEB">
      <w:pPr>
        <w:pStyle w:val="CMDOutput"/>
      </w:pPr>
      <w:r>
        <w:t xml:space="preserve">    #pkts </w:t>
      </w:r>
      <w:proofErr w:type="spellStart"/>
      <w:r>
        <w:t>decaps</w:t>
      </w:r>
      <w:proofErr w:type="spellEnd"/>
      <w:r>
        <w:t xml:space="preserve">: </w:t>
      </w:r>
      <w:proofErr w:type="gramStart"/>
      <w:r>
        <w:t>126, #</w:t>
      </w:r>
      <w:proofErr w:type="gramEnd"/>
      <w:r>
        <w:t xml:space="preserve">pkts </w:t>
      </w:r>
      <w:proofErr w:type="gramStart"/>
      <w:r>
        <w:t>decrypt</w:t>
      </w:r>
      <w:proofErr w:type="gramEnd"/>
      <w:r>
        <w:t xml:space="preserve">: </w:t>
      </w:r>
      <w:proofErr w:type="gramStart"/>
      <w:r>
        <w:t>126, #</w:t>
      </w:r>
      <w:proofErr w:type="gramEnd"/>
      <w:r>
        <w:t>pkts verify: 126</w:t>
      </w:r>
    </w:p>
    <w:p w14:paraId="31CE5725" w14:textId="2E4913D9" w:rsidR="00AF71FA" w:rsidRDefault="00AF71FA" w:rsidP="00F84BEB">
      <w:pPr>
        <w:pStyle w:val="CMDOutput"/>
      </w:pPr>
      <w:r>
        <w:t xml:space="preserve">    #pkts compressed: </w:t>
      </w:r>
      <w:proofErr w:type="gramStart"/>
      <w:r>
        <w:t>0, #</w:t>
      </w:r>
      <w:proofErr w:type="gramEnd"/>
      <w:r>
        <w:t>pkts decompressed: 0</w:t>
      </w:r>
    </w:p>
    <w:p w14:paraId="53F1ED66" w14:textId="2DD46AF8" w:rsidR="00AF71FA" w:rsidRDefault="00AF71FA" w:rsidP="00F84BEB">
      <w:pPr>
        <w:pStyle w:val="CMDOutput"/>
      </w:pPr>
      <w:r>
        <w:t xml:space="preserve">    #pkts not compressed: </w:t>
      </w:r>
      <w:proofErr w:type="gramStart"/>
      <w:r>
        <w:t>0, #</w:t>
      </w:r>
      <w:proofErr w:type="gramEnd"/>
      <w:r>
        <w:t xml:space="preserve">pkts </w:t>
      </w:r>
      <w:proofErr w:type="spellStart"/>
      <w:r>
        <w:t>compr</w:t>
      </w:r>
      <w:proofErr w:type="spellEnd"/>
      <w:r>
        <w:t>. failed: 0</w:t>
      </w:r>
    </w:p>
    <w:p w14:paraId="032D3C6C" w14:textId="49EB951F" w:rsidR="00AF71FA" w:rsidRDefault="00AF71FA" w:rsidP="00F84BEB">
      <w:pPr>
        <w:pStyle w:val="CMDOutput"/>
      </w:pPr>
      <w:r>
        <w:t xml:space="preserve">    #pkts not decompressed: </w:t>
      </w:r>
      <w:proofErr w:type="gramStart"/>
      <w:r>
        <w:t>0, #</w:t>
      </w:r>
      <w:proofErr w:type="gramEnd"/>
      <w:r>
        <w:t>pkts decompress failed: 0</w:t>
      </w:r>
    </w:p>
    <w:p w14:paraId="7973B0F4" w14:textId="2AC61C8D" w:rsidR="00AF71FA" w:rsidRDefault="00AF71FA" w:rsidP="00F84BEB">
      <w:pPr>
        <w:pStyle w:val="CMDOutput"/>
      </w:pPr>
      <w:r>
        <w:t xml:space="preserve">    #</w:t>
      </w:r>
      <w:proofErr w:type="gramStart"/>
      <w:r>
        <w:t>send</w:t>
      </w:r>
      <w:proofErr w:type="gramEnd"/>
      <w:r>
        <w:t xml:space="preserve"> errors 0, #recv errors 0</w:t>
      </w:r>
    </w:p>
    <w:p w14:paraId="665889E9" w14:textId="0D4213E2" w:rsidR="00AF71FA" w:rsidRDefault="00AF71FA" w:rsidP="00F84BEB">
      <w:pPr>
        <w:pStyle w:val="CMDOutput"/>
      </w:pPr>
    </w:p>
    <w:p w14:paraId="6DAF9791" w14:textId="6EE6F6D7" w:rsidR="00AF71FA" w:rsidRDefault="00AF71FA" w:rsidP="00F84BEB">
      <w:pPr>
        <w:pStyle w:val="CMDOutput"/>
      </w:pPr>
      <w:r>
        <w:t xml:space="preserve">     local crypto </w:t>
      </w:r>
      <w:proofErr w:type="spellStart"/>
      <w:r>
        <w:t>endpt</w:t>
      </w:r>
      <w:proofErr w:type="spellEnd"/>
      <w:r>
        <w:t xml:space="preserve">.: </w:t>
      </w:r>
      <w:r w:rsidRPr="00A73991">
        <w:t>192.168.2.1</w:t>
      </w:r>
      <w:r>
        <w:t xml:space="preserve">, remote crypto </w:t>
      </w:r>
      <w:proofErr w:type="spellStart"/>
      <w:r>
        <w:t>endpt</w:t>
      </w:r>
      <w:proofErr w:type="spellEnd"/>
      <w:r>
        <w:t xml:space="preserve">.: </w:t>
      </w:r>
      <w:r w:rsidRPr="00A73991">
        <w:t>192.0.2.1</w:t>
      </w:r>
    </w:p>
    <w:p w14:paraId="04569369" w14:textId="5104CF72" w:rsidR="00AF71FA" w:rsidRDefault="00AF71FA" w:rsidP="00F84BEB">
      <w:pPr>
        <w:pStyle w:val="CMDOutput"/>
      </w:pPr>
      <w:r>
        <w:t xml:space="preserve">     plaintext </w:t>
      </w:r>
      <w:proofErr w:type="spellStart"/>
      <w:r>
        <w:t>mtu</w:t>
      </w:r>
      <w:proofErr w:type="spellEnd"/>
      <w:r>
        <w:t xml:space="preserve"> 1458, path </w:t>
      </w:r>
      <w:proofErr w:type="spellStart"/>
      <w:r>
        <w:t>mtu</w:t>
      </w:r>
      <w:proofErr w:type="spellEnd"/>
      <w:r>
        <w:t xml:space="preserve"> 1514, </w:t>
      </w:r>
      <w:proofErr w:type="spellStart"/>
      <w:r>
        <w:t>ip</w:t>
      </w:r>
      <w:proofErr w:type="spellEnd"/>
      <w:r>
        <w:t xml:space="preserve"> </w:t>
      </w:r>
      <w:proofErr w:type="spellStart"/>
      <w:r>
        <w:t>mtu</w:t>
      </w:r>
      <w:proofErr w:type="spellEnd"/>
      <w:r>
        <w:t xml:space="preserve"> 1514, </w:t>
      </w:r>
      <w:proofErr w:type="spellStart"/>
      <w:r>
        <w:t>ip</w:t>
      </w:r>
      <w:proofErr w:type="spellEnd"/>
      <w:r>
        <w:t xml:space="preserve"> </w:t>
      </w:r>
      <w:proofErr w:type="spellStart"/>
      <w:r>
        <w:t>mtu</w:t>
      </w:r>
      <w:proofErr w:type="spellEnd"/>
      <w:r>
        <w:t xml:space="preserve"> </w:t>
      </w:r>
      <w:proofErr w:type="spellStart"/>
      <w:r>
        <w:t>idb</w:t>
      </w:r>
      <w:proofErr w:type="spellEnd"/>
      <w:r>
        <w:t xml:space="preserve"> Loopback0</w:t>
      </w:r>
    </w:p>
    <w:p w14:paraId="0861CED5" w14:textId="7FAE18EE" w:rsidR="00AF71FA" w:rsidRDefault="00AF71FA" w:rsidP="00F84BEB">
      <w:pPr>
        <w:pStyle w:val="CMDOutput"/>
      </w:pPr>
      <w:r>
        <w:t xml:space="preserve">     current outbound </w:t>
      </w:r>
      <w:proofErr w:type="spellStart"/>
      <w:r>
        <w:t>spi</w:t>
      </w:r>
      <w:proofErr w:type="spellEnd"/>
      <w:r>
        <w:t>: 0x97C1D18</w:t>
      </w:r>
      <w:proofErr w:type="gramStart"/>
      <w:r>
        <w:t>A(</w:t>
      </w:r>
      <w:proofErr w:type="gramEnd"/>
      <w:r>
        <w:t>2546061706)</w:t>
      </w:r>
    </w:p>
    <w:p w14:paraId="2B4870E3" w14:textId="6464C655" w:rsidR="00AF71FA" w:rsidRDefault="00AF71FA" w:rsidP="00F84BEB">
      <w:pPr>
        <w:pStyle w:val="CMDOutput"/>
      </w:pPr>
      <w:r>
        <w:t xml:space="preserve">     PFS (Y/N): N, DH group: none</w:t>
      </w:r>
    </w:p>
    <w:p w14:paraId="151F6E16" w14:textId="0919A11F" w:rsidR="00AF71FA" w:rsidRDefault="00AF71FA" w:rsidP="00F84BEB">
      <w:pPr>
        <w:pStyle w:val="CMDOutput"/>
      </w:pPr>
    </w:p>
    <w:p w14:paraId="71CF0F9D" w14:textId="31605DE8" w:rsidR="00AF71FA" w:rsidRDefault="00AF71FA" w:rsidP="00F84BEB">
      <w:pPr>
        <w:pStyle w:val="CMDOutput"/>
      </w:pPr>
      <w:r>
        <w:t xml:space="preserve">     inbound </w:t>
      </w:r>
      <w:proofErr w:type="spellStart"/>
      <w:r>
        <w:t>esp</w:t>
      </w:r>
      <w:proofErr w:type="spellEnd"/>
      <w:r>
        <w:t xml:space="preserve"> </w:t>
      </w:r>
      <w:proofErr w:type="spellStart"/>
      <w:r>
        <w:t>sas</w:t>
      </w:r>
      <w:proofErr w:type="spellEnd"/>
      <w:r>
        <w:t>:</w:t>
      </w:r>
    </w:p>
    <w:p w14:paraId="2F970122" w14:textId="55AE89C4" w:rsidR="00AF71FA" w:rsidRDefault="00AF71FA" w:rsidP="00F84BEB">
      <w:pPr>
        <w:pStyle w:val="CMDOutput"/>
      </w:pPr>
      <w:r>
        <w:t xml:space="preserve">      </w:t>
      </w:r>
      <w:proofErr w:type="spellStart"/>
      <w:r>
        <w:t>spi</w:t>
      </w:r>
      <w:proofErr w:type="spellEnd"/>
      <w:r>
        <w:t>: 0xD2E76488(3538379912)</w:t>
      </w:r>
    </w:p>
    <w:p w14:paraId="4F133C02" w14:textId="6D31DA5A" w:rsidR="00AF71FA" w:rsidRDefault="00AF71FA" w:rsidP="00F84BEB">
      <w:pPr>
        <w:pStyle w:val="CMDOutput"/>
      </w:pPr>
      <w:r>
        <w:t xml:space="preserve">        </w:t>
      </w:r>
      <w:r w:rsidRPr="00E077D2">
        <w:rPr>
          <w:highlight w:val="yellow"/>
        </w:rPr>
        <w:t>transform: esp-256-aes esp-sha384-</w:t>
      </w:r>
      <w:proofErr w:type="gramStart"/>
      <w:r w:rsidRPr="00E077D2">
        <w:rPr>
          <w:highlight w:val="yellow"/>
        </w:rPr>
        <w:t>hmac ,</w:t>
      </w:r>
      <w:proofErr w:type="gramEnd"/>
    </w:p>
    <w:p w14:paraId="2FF1FD95" w14:textId="0D3C20F9" w:rsidR="00AF71FA" w:rsidRDefault="00AF71FA" w:rsidP="00F84BEB">
      <w:pPr>
        <w:pStyle w:val="CMDOutput"/>
      </w:pPr>
      <w:r>
        <w:t xml:space="preserve">        in use settings </w:t>
      </w:r>
      <w:proofErr w:type="gramStart"/>
      <w:r>
        <w:t>={</w:t>
      </w:r>
      <w:proofErr w:type="gramEnd"/>
      <w:r w:rsidRPr="00E077D2">
        <w:rPr>
          <w:highlight w:val="yellow"/>
        </w:rPr>
        <w:t>Transport</w:t>
      </w:r>
      <w:proofErr w:type="gramStart"/>
      <w:r>
        <w:t>, }</w:t>
      </w:r>
      <w:proofErr w:type="gramEnd"/>
    </w:p>
    <w:p w14:paraId="719A0356" w14:textId="13299C67" w:rsidR="00AF71FA" w:rsidRDefault="00AF71FA" w:rsidP="00F84BEB">
      <w:pPr>
        <w:pStyle w:val="CMDOutput"/>
      </w:pPr>
      <w:r>
        <w:t xml:space="preserve">        conn id: 2003, </w:t>
      </w:r>
      <w:proofErr w:type="spellStart"/>
      <w:r>
        <w:t>flow_id</w:t>
      </w:r>
      <w:proofErr w:type="spellEnd"/>
      <w:r>
        <w:t xml:space="preserve">: ESG:3, </w:t>
      </w:r>
      <w:proofErr w:type="spellStart"/>
      <w:r>
        <w:t>sibling_flags</w:t>
      </w:r>
      <w:proofErr w:type="spellEnd"/>
      <w:r>
        <w:t xml:space="preserve"> FFFFFFFF80000008, crypto map: Tunnel1-head-0</w:t>
      </w:r>
    </w:p>
    <w:p w14:paraId="3C7EDBA6" w14:textId="483FA4E4" w:rsidR="00AF71FA" w:rsidRDefault="00AF71FA" w:rsidP="00F84BEB">
      <w:pPr>
        <w:pStyle w:val="CMDOutput"/>
      </w:pPr>
      <w:r>
        <w:t xml:space="preserve">        </w:t>
      </w:r>
      <w:proofErr w:type="spellStart"/>
      <w:r>
        <w:t>sa</w:t>
      </w:r>
      <w:proofErr w:type="spellEnd"/>
      <w:r>
        <w:t xml:space="preserve"> timing: remaining key lifetime (k/sec): (4607984/3047)</w:t>
      </w:r>
    </w:p>
    <w:p w14:paraId="69BD4E3D" w14:textId="07BF0B38" w:rsidR="00AF71FA" w:rsidRDefault="00AF71FA" w:rsidP="00F84BEB">
      <w:pPr>
        <w:pStyle w:val="CMDOutput"/>
      </w:pPr>
      <w:r>
        <w:t xml:space="preserve">        IV size: 16 bytes</w:t>
      </w:r>
    </w:p>
    <w:p w14:paraId="1E6F5952" w14:textId="69585CB5" w:rsidR="00AF71FA" w:rsidRDefault="00AF71FA" w:rsidP="00F84BEB">
      <w:pPr>
        <w:pStyle w:val="CMDOutput"/>
      </w:pPr>
      <w:r>
        <w:t xml:space="preserve">        replay detection support: Y</w:t>
      </w:r>
    </w:p>
    <w:p w14:paraId="30C26C7E" w14:textId="3C78EA27" w:rsidR="00AF71FA" w:rsidRDefault="00AF71FA" w:rsidP="00F84BEB">
      <w:pPr>
        <w:pStyle w:val="CMDOutput"/>
      </w:pPr>
      <w:r>
        <w:t xml:space="preserve">        </w:t>
      </w:r>
      <w:r w:rsidRPr="00E077D2">
        <w:t xml:space="preserve">Status: </w:t>
      </w:r>
      <w:r w:rsidRPr="00E077D2">
        <w:rPr>
          <w:highlight w:val="yellow"/>
        </w:rPr>
        <w:t>ACTIVE(ACTIVE)</w:t>
      </w:r>
    </w:p>
    <w:p w14:paraId="2DC8DF1D" w14:textId="05BBA5A0" w:rsidR="00AF71FA" w:rsidRDefault="00AF71FA" w:rsidP="00F84BEB">
      <w:pPr>
        <w:pStyle w:val="CMDOutput"/>
      </w:pPr>
    </w:p>
    <w:p w14:paraId="0E241E00" w14:textId="0CC8F171" w:rsidR="00AF71FA" w:rsidRDefault="00AF71FA" w:rsidP="00F84BEB">
      <w:pPr>
        <w:pStyle w:val="CMDOutput"/>
      </w:pPr>
      <w:r>
        <w:t xml:space="preserve">     inbound ah </w:t>
      </w:r>
      <w:proofErr w:type="spellStart"/>
      <w:r>
        <w:t>sas</w:t>
      </w:r>
      <w:proofErr w:type="spellEnd"/>
      <w:r>
        <w:t>:</w:t>
      </w:r>
    </w:p>
    <w:p w14:paraId="1A9F9DE6" w14:textId="13E328B6" w:rsidR="00AF71FA" w:rsidRDefault="00AF71FA" w:rsidP="00F84BEB">
      <w:pPr>
        <w:pStyle w:val="CMDOutput"/>
      </w:pPr>
    </w:p>
    <w:p w14:paraId="7879475C" w14:textId="12FCE4D3" w:rsidR="00AF71FA" w:rsidRDefault="00AF71FA" w:rsidP="00F84BEB">
      <w:pPr>
        <w:pStyle w:val="CMDOutput"/>
      </w:pPr>
      <w:r>
        <w:t xml:space="preserve">     inbound </w:t>
      </w:r>
      <w:proofErr w:type="spellStart"/>
      <w:r>
        <w:t>pcp</w:t>
      </w:r>
      <w:proofErr w:type="spellEnd"/>
      <w:r>
        <w:t xml:space="preserve"> </w:t>
      </w:r>
      <w:proofErr w:type="spellStart"/>
      <w:r>
        <w:t>sas</w:t>
      </w:r>
      <w:proofErr w:type="spellEnd"/>
      <w:r>
        <w:t>:</w:t>
      </w:r>
    </w:p>
    <w:p w14:paraId="5FB38736" w14:textId="0AE31ECA" w:rsidR="00AF71FA" w:rsidRDefault="00AF71FA" w:rsidP="00F84BEB">
      <w:pPr>
        <w:pStyle w:val="CMDOutput"/>
      </w:pPr>
    </w:p>
    <w:p w14:paraId="055706F3" w14:textId="75FE507F" w:rsidR="00AF71FA" w:rsidRDefault="00AF71FA" w:rsidP="00F84BEB">
      <w:pPr>
        <w:pStyle w:val="CMDOutput"/>
      </w:pPr>
      <w:r>
        <w:t xml:space="preserve">     outbound </w:t>
      </w:r>
      <w:proofErr w:type="spellStart"/>
      <w:r>
        <w:t>esp</w:t>
      </w:r>
      <w:proofErr w:type="spellEnd"/>
      <w:r>
        <w:t xml:space="preserve"> </w:t>
      </w:r>
      <w:proofErr w:type="spellStart"/>
      <w:r>
        <w:t>sas</w:t>
      </w:r>
      <w:proofErr w:type="spellEnd"/>
      <w:r>
        <w:t>:</w:t>
      </w:r>
    </w:p>
    <w:p w14:paraId="76B25411" w14:textId="4B2B44A1" w:rsidR="00AF71FA" w:rsidRDefault="00AF71FA" w:rsidP="00F84BEB">
      <w:pPr>
        <w:pStyle w:val="CMDOutput"/>
      </w:pPr>
      <w:r>
        <w:t xml:space="preserve">      </w:t>
      </w:r>
      <w:proofErr w:type="spellStart"/>
      <w:r>
        <w:t>spi</w:t>
      </w:r>
      <w:proofErr w:type="spellEnd"/>
      <w:r>
        <w:t>: 0x97C1D18</w:t>
      </w:r>
      <w:proofErr w:type="gramStart"/>
      <w:r>
        <w:t>A(</w:t>
      </w:r>
      <w:proofErr w:type="gramEnd"/>
      <w:r>
        <w:t>2546061706)</w:t>
      </w:r>
    </w:p>
    <w:p w14:paraId="32500E6E" w14:textId="24BCD61D" w:rsidR="00AF71FA" w:rsidRDefault="00AF71FA" w:rsidP="00F84BEB">
      <w:pPr>
        <w:pStyle w:val="CMDOutput"/>
      </w:pPr>
      <w:r>
        <w:t xml:space="preserve">        transform: esp-256-aes esp-sha384-</w:t>
      </w:r>
      <w:proofErr w:type="gramStart"/>
      <w:r>
        <w:t>hmac ,</w:t>
      </w:r>
      <w:proofErr w:type="gramEnd"/>
    </w:p>
    <w:p w14:paraId="44466E59" w14:textId="693C4DBA" w:rsidR="00AF71FA" w:rsidRDefault="00AF71FA" w:rsidP="00F84BEB">
      <w:pPr>
        <w:pStyle w:val="CMDOutput"/>
      </w:pPr>
      <w:r>
        <w:t xml:space="preserve">        in use settings </w:t>
      </w:r>
      <w:proofErr w:type="gramStart"/>
      <w:r>
        <w:t>={</w:t>
      </w:r>
      <w:proofErr w:type="gramEnd"/>
      <w:r>
        <w:t>Transport</w:t>
      </w:r>
      <w:proofErr w:type="gramStart"/>
      <w:r>
        <w:t>, }</w:t>
      </w:r>
      <w:proofErr w:type="gramEnd"/>
    </w:p>
    <w:p w14:paraId="5D0424BF" w14:textId="201B8EF4" w:rsidR="00AF71FA" w:rsidRDefault="00AF71FA" w:rsidP="00F84BEB">
      <w:pPr>
        <w:pStyle w:val="CMDOutput"/>
      </w:pPr>
      <w:r>
        <w:t xml:space="preserve">        conn id: 2004, </w:t>
      </w:r>
      <w:proofErr w:type="spellStart"/>
      <w:r>
        <w:t>flow_id</w:t>
      </w:r>
      <w:proofErr w:type="spellEnd"/>
      <w:r>
        <w:t xml:space="preserve">: ESG:4, </w:t>
      </w:r>
      <w:proofErr w:type="spellStart"/>
      <w:r>
        <w:t>sibling_flags</w:t>
      </w:r>
      <w:proofErr w:type="spellEnd"/>
      <w:r>
        <w:t xml:space="preserve"> FFFFFFFF80000008, crypto map: Tunnel1-head-0</w:t>
      </w:r>
    </w:p>
    <w:p w14:paraId="03029A1E" w14:textId="4BC6BFBA" w:rsidR="00AF71FA" w:rsidRDefault="00AF71FA" w:rsidP="00F84BEB">
      <w:pPr>
        <w:pStyle w:val="CMDOutput"/>
      </w:pPr>
      <w:r>
        <w:t xml:space="preserve">        </w:t>
      </w:r>
      <w:proofErr w:type="spellStart"/>
      <w:r>
        <w:t>sa</w:t>
      </w:r>
      <w:proofErr w:type="spellEnd"/>
      <w:r>
        <w:t xml:space="preserve"> timing: remaining key lifetime (k/sec): (4607990/3047)</w:t>
      </w:r>
    </w:p>
    <w:p w14:paraId="15DF2580" w14:textId="3D44D2A6" w:rsidR="00AF71FA" w:rsidRDefault="00AF71FA" w:rsidP="00F84BEB">
      <w:pPr>
        <w:pStyle w:val="CMDOutput"/>
      </w:pPr>
      <w:r>
        <w:t xml:space="preserve">        IV size: 16 bytes</w:t>
      </w:r>
    </w:p>
    <w:p w14:paraId="2CAE669C" w14:textId="273CAAB9" w:rsidR="00AF71FA" w:rsidRDefault="00AF71FA" w:rsidP="00F84BEB">
      <w:pPr>
        <w:pStyle w:val="CMDOutput"/>
      </w:pPr>
      <w:r>
        <w:t xml:space="preserve">        replay detection support: Y</w:t>
      </w:r>
    </w:p>
    <w:p w14:paraId="39A3479D" w14:textId="687D302C" w:rsidR="00AF71FA" w:rsidRDefault="00AF71FA" w:rsidP="00F84BEB">
      <w:pPr>
        <w:pStyle w:val="CMDOutput"/>
      </w:pPr>
      <w:r>
        <w:t xml:space="preserve">        Status: ACTIVE(ACTIVE)</w:t>
      </w:r>
    </w:p>
    <w:p w14:paraId="47FF1CD0" w14:textId="25AE00D8" w:rsidR="00AF71FA" w:rsidRDefault="00AF71FA" w:rsidP="00F84BEB">
      <w:pPr>
        <w:pStyle w:val="CMDOutput"/>
      </w:pPr>
    </w:p>
    <w:p w14:paraId="21013C0B" w14:textId="3C5FE147" w:rsidR="00AF71FA" w:rsidRDefault="00AF71FA" w:rsidP="00F84BEB">
      <w:pPr>
        <w:pStyle w:val="CMDOutput"/>
      </w:pPr>
      <w:r>
        <w:t xml:space="preserve">     outbound ah </w:t>
      </w:r>
      <w:proofErr w:type="spellStart"/>
      <w:r>
        <w:t>sas</w:t>
      </w:r>
      <w:proofErr w:type="spellEnd"/>
      <w:r>
        <w:t>:</w:t>
      </w:r>
    </w:p>
    <w:p w14:paraId="47693BBA" w14:textId="455230AB" w:rsidR="00AF71FA" w:rsidRDefault="00AF71FA" w:rsidP="00F84BEB">
      <w:pPr>
        <w:pStyle w:val="CMDOutput"/>
      </w:pPr>
    </w:p>
    <w:p w14:paraId="2B251E38" w14:textId="16F72C9D" w:rsidR="00AF71FA" w:rsidRDefault="00AF71FA" w:rsidP="00F84BEB">
      <w:pPr>
        <w:pStyle w:val="CMDOutput"/>
      </w:pPr>
      <w:r>
        <w:t xml:space="preserve">     outbound </w:t>
      </w:r>
      <w:proofErr w:type="spellStart"/>
      <w:r>
        <w:t>pcp</w:t>
      </w:r>
      <w:proofErr w:type="spellEnd"/>
      <w:r>
        <w:t xml:space="preserve"> </w:t>
      </w:r>
      <w:proofErr w:type="spellStart"/>
      <w:r>
        <w:t>sas</w:t>
      </w:r>
      <w:proofErr w:type="spellEnd"/>
      <w:r>
        <w:t>:</w:t>
      </w:r>
    </w:p>
    <w:p w14:paraId="55E20B27" w14:textId="55DA0A2F" w:rsidR="00F84BEB" w:rsidRDefault="00E077D2" w:rsidP="00820A74">
      <w:pPr>
        <w:pStyle w:val="SubStepAlpha"/>
      </w:pPr>
      <w:r>
        <w:t>The output below is for the same command after the spoke-to-spoke tunnel is open. Entries exist for both the tunnel to R1 and the spoke-to-spoke tunnel</w:t>
      </w:r>
      <w:r w:rsidR="00A00F1A">
        <w:t xml:space="preserve"> between R2 and R3</w:t>
      </w:r>
      <w:r>
        <w:t>.</w:t>
      </w:r>
    </w:p>
    <w:p w14:paraId="1555B27B" w14:textId="5398D1DA" w:rsidR="00AF71FA" w:rsidRDefault="00AF71FA" w:rsidP="00AF71FA">
      <w:pPr>
        <w:pStyle w:val="CMD"/>
      </w:pPr>
      <w:r>
        <w:t>R2#</w:t>
      </w:r>
      <w:r w:rsidR="00E521F1">
        <w:t xml:space="preserve"> </w:t>
      </w:r>
      <w:r w:rsidRPr="00E521F1">
        <w:rPr>
          <w:b/>
          <w:bCs/>
        </w:rPr>
        <w:t xml:space="preserve">show crypto </w:t>
      </w:r>
      <w:proofErr w:type="spellStart"/>
      <w:r w:rsidRPr="00E521F1">
        <w:rPr>
          <w:b/>
          <w:bCs/>
        </w:rPr>
        <w:t>ipsec</w:t>
      </w:r>
      <w:proofErr w:type="spellEnd"/>
      <w:r w:rsidRPr="00E521F1">
        <w:rPr>
          <w:b/>
          <w:bCs/>
        </w:rPr>
        <w:t xml:space="preserve"> </w:t>
      </w:r>
      <w:proofErr w:type="spellStart"/>
      <w:r w:rsidRPr="00E521F1">
        <w:rPr>
          <w:b/>
          <w:bCs/>
        </w:rPr>
        <w:t>sa</w:t>
      </w:r>
      <w:proofErr w:type="spellEnd"/>
    </w:p>
    <w:p w14:paraId="13ACD6A7" w14:textId="77777777" w:rsidR="00AF71FA" w:rsidRDefault="00AF71FA" w:rsidP="00F010ED">
      <w:pPr>
        <w:pStyle w:val="CMDOutput"/>
      </w:pPr>
    </w:p>
    <w:p w14:paraId="68B38075" w14:textId="77777777" w:rsidR="00AF71FA" w:rsidRDefault="00AF71FA" w:rsidP="00F010ED">
      <w:pPr>
        <w:pStyle w:val="CMDOutput"/>
      </w:pPr>
      <w:r>
        <w:t>interface: Tunnel1</w:t>
      </w:r>
    </w:p>
    <w:p w14:paraId="495406C2" w14:textId="77777777" w:rsidR="00AF71FA" w:rsidRDefault="00AF71FA" w:rsidP="00F010ED">
      <w:pPr>
        <w:pStyle w:val="CMDOutput"/>
      </w:pPr>
      <w:r>
        <w:t xml:space="preserve">    Crypto map tag: Tunnel1-head-0, local </w:t>
      </w:r>
      <w:proofErr w:type="spellStart"/>
      <w:r>
        <w:t>addr</w:t>
      </w:r>
      <w:proofErr w:type="spellEnd"/>
      <w:r>
        <w:t xml:space="preserve"> 192.168.2.1</w:t>
      </w:r>
    </w:p>
    <w:p w14:paraId="37941CCA" w14:textId="77777777" w:rsidR="00AF71FA" w:rsidRDefault="00AF71FA" w:rsidP="00F010ED">
      <w:pPr>
        <w:pStyle w:val="CMDOutput"/>
      </w:pPr>
    </w:p>
    <w:p w14:paraId="482142D4" w14:textId="77777777" w:rsidR="00AF71FA" w:rsidRDefault="00AF71FA" w:rsidP="00F010ED">
      <w:pPr>
        <w:pStyle w:val="CMDOutput"/>
      </w:pPr>
      <w:r>
        <w:t xml:space="preserve">   protected </w:t>
      </w:r>
      <w:proofErr w:type="spellStart"/>
      <w:r>
        <w:t>vrf</w:t>
      </w:r>
      <w:proofErr w:type="spellEnd"/>
      <w:r>
        <w:t>: (none)</w:t>
      </w:r>
    </w:p>
    <w:p w14:paraId="3F0DA9DD" w14:textId="77777777" w:rsidR="00AF71FA" w:rsidRDefault="00AF71FA" w:rsidP="00F010ED">
      <w:pPr>
        <w:pStyle w:val="CMDOutput"/>
      </w:pPr>
      <w:r>
        <w:t xml:space="preserve">   </w:t>
      </w:r>
      <w:proofErr w:type="gramStart"/>
      <w:r>
        <w:t>local  ident</w:t>
      </w:r>
      <w:proofErr w:type="gramEnd"/>
      <w:r>
        <w:t xml:space="preserve"> (</w:t>
      </w:r>
      <w:proofErr w:type="spellStart"/>
      <w:r>
        <w:t>addr</w:t>
      </w:r>
      <w:proofErr w:type="spellEnd"/>
      <w:r>
        <w:t>/mask/</w:t>
      </w:r>
      <w:proofErr w:type="spellStart"/>
      <w:r>
        <w:t>prot</w:t>
      </w:r>
      <w:proofErr w:type="spellEnd"/>
      <w:r>
        <w:t>/port): (</w:t>
      </w:r>
      <w:r w:rsidRPr="00A73991">
        <w:rPr>
          <w:highlight w:val="yellow"/>
        </w:rPr>
        <w:t>192.168.2.1/255.255.255.255/47/0</w:t>
      </w:r>
      <w:r>
        <w:t>)</w:t>
      </w:r>
    </w:p>
    <w:p w14:paraId="0A3A5DE1" w14:textId="77777777" w:rsidR="00AF71FA" w:rsidRDefault="00AF71FA" w:rsidP="00F010ED">
      <w:pPr>
        <w:pStyle w:val="CMDOutput"/>
      </w:pPr>
      <w:r>
        <w:t xml:space="preserve">   remote ident (</w:t>
      </w:r>
      <w:proofErr w:type="spellStart"/>
      <w:r>
        <w:t>addr</w:t>
      </w:r>
      <w:proofErr w:type="spellEnd"/>
      <w:r>
        <w:t>/mask/</w:t>
      </w:r>
      <w:proofErr w:type="spellStart"/>
      <w:r>
        <w:t>prot</w:t>
      </w:r>
      <w:proofErr w:type="spellEnd"/>
      <w:r>
        <w:t>/port): (</w:t>
      </w:r>
      <w:r w:rsidRPr="00A73991">
        <w:rPr>
          <w:highlight w:val="yellow"/>
        </w:rPr>
        <w:t>192.168.3.1/255.255.255.255/47/0</w:t>
      </w:r>
      <w:r>
        <w:t>)</w:t>
      </w:r>
    </w:p>
    <w:p w14:paraId="7C302500" w14:textId="77777777" w:rsidR="00AF71FA" w:rsidRDefault="00AF71FA" w:rsidP="00F010ED">
      <w:pPr>
        <w:pStyle w:val="CMDOutput"/>
      </w:pPr>
      <w:r>
        <w:t xml:space="preserve">   </w:t>
      </w:r>
      <w:proofErr w:type="spellStart"/>
      <w:r>
        <w:t>current_peer</w:t>
      </w:r>
      <w:proofErr w:type="spellEnd"/>
      <w:r>
        <w:t xml:space="preserve"> 192.168.3.1 port 500</w:t>
      </w:r>
    </w:p>
    <w:p w14:paraId="5E086DE7" w14:textId="77777777" w:rsidR="00AF71FA" w:rsidRDefault="00AF71FA" w:rsidP="00F010ED">
      <w:pPr>
        <w:pStyle w:val="CMDOutput"/>
      </w:pPr>
      <w:r>
        <w:t xml:space="preserve">     PERMIT, flags={</w:t>
      </w:r>
      <w:proofErr w:type="spellStart"/>
      <w:r>
        <w:t>origin_is_</w:t>
      </w:r>
      <w:proofErr w:type="gramStart"/>
      <w:r>
        <w:t>acl</w:t>
      </w:r>
      <w:proofErr w:type="spellEnd"/>
      <w:r>
        <w:t>,}</w:t>
      </w:r>
      <w:proofErr w:type="gramEnd"/>
    </w:p>
    <w:p w14:paraId="046D2F55" w14:textId="77777777" w:rsidR="00AF71FA" w:rsidRDefault="00AF71FA" w:rsidP="00F010ED">
      <w:pPr>
        <w:pStyle w:val="CMDOutput"/>
      </w:pPr>
      <w:r>
        <w:t xml:space="preserve">    #pkts </w:t>
      </w:r>
      <w:proofErr w:type="spellStart"/>
      <w:r>
        <w:t>encaps</w:t>
      </w:r>
      <w:proofErr w:type="spellEnd"/>
      <w:r>
        <w:t>: 0, #pkts encrypt: 0, #pkts digest: 0</w:t>
      </w:r>
    </w:p>
    <w:p w14:paraId="6BBD7F62" w14:textId="77777777" w:rsidR="00AF71FA" w:rsidRDefault="00AF71FA" w:rsidP="00F010ED">
      <w:pPr>
        <w:pStyle w:val="CMDOutput"/>
      </w:pPr>
      <w:r>
        <w:t xml:space="preserve">    #pkts </w:t>
      </w:r>
      <w:proofErr w:type="spellStart"/>
      <w:r>
        <w:t>decaps</w:t>
      </w:r>
      <w:proofErr w:type="spellEnd"/>
      <w:r>
        <w:t>: 0, #pkts decrypt: 0, #pkts verify: 0</w:t>
      </w:r>
    </w:p>
    <w:p w14:paraId="5FCCB295" w14:textId="77777777" w:rsidR="00AF71FA" w:rsidRDefault="00AF71FA" w:rsidP="00F010ED">
      <w:pPr>
        <w:pStyle w:val="CMDOutput"/>
      </w:pPr>
      <w:r>
        <w:t xml:space="preserve">    #pkts compressed: </w:t>
      </w:r>
      <w:proofErr w:type="gramStart"/>
      <w:r>
        <w:t>0, #</w:t>
      </w:r>
      <w:proofErr w:type="gramEnd"/>
      <w:r>
        <w:t>pkts decompressed: 0</w:t>
      </w:r>
    </w:p>
    <w:p w14:paraId="4AEBF231" w14:textId="77777777" w:rsidR="00AF71FA" w:rsidRDefault="00AF71FA" w:rsidP="00F010ED">
      <w:pPr>
        <w:pStyle w:val="CMDOutput"/>
      </w:pPr>
      <w:r>
        <w:t xml:space="preserve">    #pkts not compressed: </w:t>
      </w:r>
      <w:proofErr w:type="gramStart"/>
      <w:r>
        <w:t>0, #</w:t>
      </w:r>
      <w:proofErr w:type="gramEnd"/>
      <w:r>
        <w:t xml:space="preserve">pkts </w:t>
      </w:r>
      <w:proofErr w:type="spellStart"/>
      <w:r>
        <w:t>compr</w:t>
      </w:r>
      <w:proofErr w:type="spellEnd"/>
      <w:r>
        <w:t>. failed: 0</w:t>
      </w:r>
    </w:p>
    <w:p w14:paraId="58B72980" w14:textId="77777777" w:rsidR="00AF71FA" w:rsidRDefault="00AF71FA" w:rsidP="00F010ED">
      <w:pPr>
        <w:pStyle w:val="CMDOutput"/>
      </w:pPr>
      <w:r>
        <w:t xml:space="preserve">    #pkts not decompressed: </w:t>
      </w:r>
      <w:proofErr w:type="gramStart"/>
      <w:r>
        <w:t>0, #</w:t>
      </w:r>
      <w:proofErr w:type="gramEnd"/>
      <w:r>
        <w:t>pkts decompress failed: 0</w:t>
      </w:r>
    </w:p>
    <w:p w14:paraId="05BFFC54" w14:textId="77777777" w:rsidR="00AF71FA" w:rsidRDefault="00AF71FA" w:rsidP="00F010ED">
      <w:pPr>
        <w:pStyle w:val="CMDOutput"/>
      </w:pPr>
      <w:r>
        <w:t xml:space="preserve">    #</w:t>
      </w:r>
      <w:proofErr w:type="gramStart"/>
      <w:r>
        <w:t>send</w:t>
      </w:r>
      <w:proofErr w:type="gramEnd"/>
      <w:r>
        <w:t xml:space="preserve"> errors 0, #recv errors 0</w:t>
      </w:r>
    </w:p>
    <w:p w14:paraId="313FDA6A" w14:textId="77777777" w:rsidR="00AF71FA" w:rsidRDefault="00AF71FA" w:rsidP="00F010ED">
      <w:pPr>
        <w:pStyle w:val="CMDOutput"/>
      </w:pPr>
    </w:p>
    <w:p w14:paraId="79AADB50" w14:textId="77777777" w:rsidR="00AF71FA" w:rsidRDefault="00AF71FA" w:rsidP="00F010ED">
      <w:pPr>
        <w:pStyle w:val="CMDOutput"/>
      </w:pPr>
      <w:r>
        <w:t xml:space="preserve">     local crypto </w:t>
      </w:r>
      <w:proofErr w:type="spellStart"/>
      <w:r>
        <w:t>endpt</w:t>
      </w:r>
      <w:proofErr w:type="spellEnd"/>
      <w:r>
        <w:t xml:space="preserve">.: 192.168.2.1, remote crypto </w:t>
      </w:r>
      <w:proofErr w:type="spellStart"/>
      <w:r>
        <w:t>endpt</w:t>
      </w:r>
      <w:proofErr w:type="spellEnd"/>
      <w:r>
        <w:t>.: 192.168.3.1</w:t>
      </w:r>
    </w:p>
    <w:p w14:paraId="2AAC7EDB" w14:textId="77777777" w:rsidR="00AF71FA" w:rsidRDefault="00AF71FA" w:rsidP="00F010ED">
      <w:pPr>
        <w:pStyle w:val="CMDOutput"/>
      </w:pPr>
      <w:r>
        <w:t xml:space="preserve">     plaintext </w:t>
      </w:r>
      <w:proofErr w:type="spellStart"/>
      <w:r>
        <w:t>mtu</w:t>
      </w:r>
      <w:proofErr w:type="spellEnd"/>
      <w:r>
        <w:t xml:space="preserve"> 1458, path </w:t>
      </w:r>
      <w:proofErr w:type="spellStart"/>
      <w:r>
        <w:t>mtu</w:t>
      </w:r>
      <w:proofErr w:type="spellEnd"/>
      <w:r>
        <w:t xml:space="preserve"> 1514, </w:t>
      </w:r>
      <w:proofErr w:type="spellStart"/>
      <w:r>
        <w:t>ip</w:t>
      </w:r>
      <w:proofErr w:type="spellEnd"/>
      <w:r>
        <w:t xml:space="preserve"> </w:t>
      </w:r>
      <w:proofErr w:type="spellStart"/>
      <w:r>
        <w:t>mtu</w:t>
      </w:r>
      <w:proofErr w:type="spellEnd"/>
      <w:r>
        <w:t xml:space="preserve"> 1514, </w:t>
      </w:r>
      <w:proofErr w:type="spellStart"/>
      <w:r>
        <w:t>ip</w:t>
      </w:r>
      <w:proofErr w:type="spellEnd"/>
      <w:r>
        <w:t xml:space="preserve"> </w:t>
      </w:r>
      <w:proofErr w:type="spellStart"/>
      <w:r>
        <w:t>mtu</w:t>
      </w:r>
      <w:proofErr w:type="spellEnd"/>
      <w:r>
        <w:t xml:space="preserve"> </w:t>
      </w:r>
      <w:proofErr w:type="spellStart"/>
      <w:r>
        <w:t>idb</w:t>
      </w:r>
      <w:proofErr w:type="spellEnd"/>
      <w:r>
        <w:t xml:space="preserve"> Loopback0</w:t>
      </w:r>
    </w:p>
    <w:p w14:paraId="368B5586" w14:textId="77777777" w:rsidR="00AF71FA" w:rsidRDefault="00AF71FA" w:rsidP="00F010ED">
      <w:pPr>
        <w:pStyle w:val="CMDOutput"/>
      </w:pPr>
      <w:r>
        <w:t xml:space="preserve">     current outbound </w:t>
      </w:r>
      <w:proofErr w:type="spellStart"/>
      <w:r>
        <w:t>spi</w:t>
      </w:r>
      <w:proofErr w:type="spellEnd"/>
      <w:r>
        <w:t>: 0x658E8CF5(1703841013)</w:t>
      </w:r>
    </w:p>
    <w:p w14:paraId="1A5CD7D7" w14:textId="77777777" w:rsidR="00AF71FA" w:rsidRDefault="00AF71FA" w:rsidP="00F010ED">
      <w:pPr>
        <w:pStyle w:val="CMDOutput"/>
      </w:pPr>
      <w:r>
        <w:t xml:space="preserve">     PFS (Y/N): N, DH group: none</w:t>
      </w:r>
    </w:p>
    <w:p w14:paraId="76D104A1" w14:textId="77777777" w:rsidR="00AF71FA" w:rsidRDefault="00AF71FA" w:rsidP="00F010ED">
      <w:pPr>
        <w:pStyle w:val="CMDOutput"/>
      </w:pPr>
    </w:p>
    <w:p w14:paraId="4BAB972A" w14:textId="77777777" w:rsidR="00AF71FA" w:rsidRDefault="00AF71FA" w:rsidP="00F010ED">
      <w:pPr>
        <w:pStyle w:val="CMDOutput"/>
      </w:pPr>
      <w:r>
        <w:t xml:space="preserve">     inbound </w:t>
      </w:r>
      <w:proofErr w:type="spellStart"/>
      <w:r>
        <w:t>esp</w:t>
      </w:r>
      <w:proofErr w:type="spellEnd"/>
      <w:r>
        <w:t xml:space="preserve"> </w:t>
      </w:r>
      <w:proofErr w:type="spellStart"/>
      <w:r>
        <w:t>sas</w:t>
      </w:r>
      <w:proofErr w:type="spellEnd"/>
      <w:r>
        <w:t>:</w:t>
      </w:r>
    </w:p>
    <w:p w14:paraId="10D2F7B5" w14:textId="77777777" w:rsidR="00AF71FA" w:rsidRDefault="00AF71FA" w:rsidP="00F010ED">
      <w:pPr>
        <w:pStyle w:val="CMDOutput"/>
      </w:pPr>
      <w:r>
        <w:t xml:space="preserve">      </w:t>
      </w:r>
      <w:proofErr w:type="spellStart"/>
      <w:r>
        <w:t>spi</w:t>
      </w:r>
      <w:proofErr w:type="spellEnd"/>
      <w:r>
        <w:t>: 0xFA8FC9F2(4203727346)</w:t>
      </w:r>
    </w:p>
    <w:p w14:paraId="08759F3E" w14:textId="77777777" w:rsidR="00AF71FA" w:rsidRDefault="00AF71FA" w:rsidP="00F010ED">
      <w:pPr>
        <w:pStyle w:val="CMDOutput"/>
      </w:pPr>
      <w:r>
        <w:t xml:space="preserve">        transform: </w:t>
      </w:r>
      <w:r w:rsidRPr="00E077D2">
        <w:t>esp-256-aes esp-sha384-</w:t>
      </w:r>
      <w:proofErr w:type="gramStart"/>
      <w:r w:rsidRPr="00E077D2">
        <w:t>hmac</w:t>
      </w:r>
      <w:r>
        <w:t xml:space="preserve"> ,</w:t>
      </w:r>
      <w:proofErr w:type="gramEnd"/>
    </w:p>
    <w:p w14:paraId="236AC1C0" w14:textId="77777777" w:rsidR="00AF71FA" w:rsidRDefault="00AF71FA" w:rsidP="00F010ED">
      <w:pPr>
        <w:pStyle w:val="CMDOutput"/>
      </w:pPr>
      <w:r>
        <w:t xml:space="preserve">        in use settings </w:t>
      </w:r>
      <w:proofErr w:type="gramStart"/>
      <w:r>
        <w:t>={</w:t>
      </w:r>
      <w:proofErr w:type="gramEnd"/>
      <w:r w:rsidRPr="00E077D2">
        <w:t>Transport</w:t>
      </w:r>
      <w:proofErr w:type="gramStart"/>
      <w:r w:rsidRPr="00E077D2">
        <w:t>,</w:t>
      </w:r>
      <w:r>
        <w:t xml:space="preserve"> }</w:t>
      </w:r>
      <w:proofErr w:type="gramEnd"/>
    </w:p>
    <w:p w14:paraId="5197AD61" w14:textId="77777777" w:rsidR="00AF71FA" w:rsidRDefault="00AF71FA" w:rsidP="00F010ED">
      <w:pPr>
        <w:pStyle w:val="CMDOutput"/>
      </w:pPr>
      <w:r>
        <w:t xml:space="preserve">        conn id: 2005, </w:t>
      </w:r>
      <w:proofErr w:type="spellStart"/>
      <w:r>
        <w:t>flow_id</w:t>
      </w:r>
      <w:proofErr w:type="spellEnd"/>
      <w:r>
        <w:t xml:space="preserve">: ESG:5, </w:t>
      </w:r>
      <w:proofErr w:type="spellStart"/>
      <w:r>
        <w:t>sibling_flags</w:t>
      </w:r>
      <w:proofErr w:type="spellEnd"/>
      <w:r>
        <w:t xml:space="preserve"> FFFFFFFF80000008, crypto map: Tunnel1-head-0</w:t>
      </w:r>
    </w:p>
    <w:p w14:paraId="42E338C8" w14:textId="77777777" w:rsidR="00AF71FA" w:rsidRDefault="00AF71FA" w:rsidP="00F010ED">
      <w:pPr>
        <w:pStyle w:val="CMDOutput"/>
      </w:pPr>
      <w:r>
        <w:t xml:space="preserve">        </w:t>
      </w:r>
      <w:proofErr w:type="spellStart"/>
      <w:r>
        <w:t>sa</w:t>
      </w:r>
      <w:proofErr w:type="spellEnd"/>
      <w:r>
        <w:t xml:space="preserve"> timing: remaining key lifetime (k/sec): (4608000/3316)</w:t>
      </w:r>
    </w:p>
    <w:p w14:paraId="220622A1" w14:textId="77777777" w:rsidR="00AF71FA" w:rsidRDefault="00AF71FA" w:rsidP="00F010ED">
      <w:pPr>
        <w:pStyle w:val="CMDOutput"/>
      </w:pPr>
      <w:r>
        <w:t xml:space="preserve">        IV size: 16 bytes</w:t>
      </w:r>
    </w:p>
    <w:p w14:paraId="606B4963" w14:textId="77777777" w:rsidR="00AF71FA" w:rsidRDefault="00AF71FA" w:rsidP="00F010ED">
      <w:pPr>
        <w:pStyle w:val="CMDOutput"/>
      </w:pPr>
      <w:r>
        <w:t xml:space="preserve">        replay detection support: Y</w:t>
      </w:r>
    </w:p>
    <w:p w14:paraId="0EEB3F13" w14:textId="77777777" w:rsidR="00AF71FA" w:rsidRDefault="00AF71FA" w:rsidP="00F010ED">
      <w:pPr>
        <w:pStyle w:val="CMDOutput"/>
      </w:pPr>
      <w:r>
        <w:t xml:space="preserve">        Status: ACTIVE(ACTIVE)</w:t>
      </w:r>
    </w:p>
    <w:p w14:paraId="71DF62CA" w14:textId="77777777" w:rsidR="00AF71FA" w:rsidRDefault="00AF71FA" w:rsidP="00F010ED">
      <w:pPr>
        <w:pStyle w:val="CMDOutput"/>
      </w:pPr>
      <w:r>
        <w:t xml:space="preserve">      </w:t>
      </w:r>
      <w:proofErr w:type="spellStart"/>
      <w:r>
        <w:t>spi</w:t>
      </w:r>
      <w:proofErr w:type="spellEnd"/>
      <w:r>
        <w:t>: 0x59C41A42(1506024002)</w:t>
      </w:r>
    </w:p>
    <w:p w14:paraId="21DDC3A4" w14:textId="77777777" w:rsidR="00AF71FA" w:rsidRDefault="00AF71FA" w:rsidP="00F010ED">
      <w:pPr>
        <w:pStyle w:val="CMDOutput"/>
      </w:pPr>
      <w:r>
        <w:t xml:space="preserve">        transform: esp-256-aes esp-sha384-</w:t>
      </w:r>
      <w:proofErr w:type="gramStart"/>
      <w:r>
        <w:t>hmac ,</w:t>
      </w:r>
      <w:proofErr w:type="gramEnd"/>
    </w:p>
    <w:p w14:paraId="53A71F8D" w14:textId="77777777" w:rsidR="00AF71FA" w:rsidRDefault="00AF71FA" w:rsidP="00F010ED">
      <w:pPr>
        <w:pStyle w:val="CMDOutput"/>
      </w:pPr>
      <w:r>
        <w:t xml:space="preserve">        in use settings </w:t>
      </w:r>
      <w:proofErr w:type="gramStart"/>
      <w:r>
        <w:t>={</w:t>
      </w:r>
      <w:proofErr w:type="gramEnd"/>
      <w:r>
        <w:t>Transport</w:t>
      </w:r>
      <w:proofErr w:type="gramStart"/>
      <w:r>
        <w:t>, }</w:t>
      </w:r>
      <w:proofErr w:type="gramEnd"/>
    </w:p>
    <w:p w14:paraId="4D724E2C" w14:textId="77777777" w:rsidR="00AF71FA" w:rsidRDefault="00AF71FA" w:rsidP="00F010ED">
      <w:pPr>
        <w:pStyle w:val="CMDOutput"/>
      </w:pPr>
      <w:r>
        <w:t xml:space="preserve">        conn id: 2007, </w:t>
      </w:r>
      <w:proofErr w:type="spellStart"/>
      <w:r>
        <w:t>flow_id</w:t>
      </w:r>
      <w:proofErr w:type="spellEnd"/>
      <w:r>
        <w:t xml:space="preserve">: ESG:7, </w:t>
      </w:r>
      <w:proofErr w:type="spellStart"/>
      <w:r>
        <w:t>sibling_flags</w:t>
      </w:r>
      <w:proofErr w:type="spellEnd"/>
      <w:r>
        <w:t xml:space="preserve"> FFFFFFFF80004008, crypto map: Tunnel1-head-0</w:t>
      </w:r>
    </w:p>
    <w:p w14:paraId="352DC1AE" w14:textId="77777777" w:rsidR="00AF71FA" w:rsidRDefault="00AF71FA" w:rsidP="00F010ED">
      <w:pPr>
        <w:pStyle w:val="CMDOutput"/>
      </w:pPr>
      <w:r>
        <w:t xml:space="preserve">        </w:t>
      </w:r>
      <w:proofErr w:type="spellStart"/>
      <w:r>
        <w:t>sa</w:t>
      </w:r>
      <w:proofErr w:type="spellEnd"/>
      <w:r>
        <w:t xml:space="preserve"> timing: remaining key lifetime (k/sec): (4608000/3326)</w:t>
      </w:r>
    </w:p>
    <w:p w14:paraId="376C05EE" w14:textId="77777777" w:rsidR="00AF71FA" w:rsidRDefault="00AF71FA" w:rsidP="00F010ED">
      <w:pPr>
        <w:pStyle w:val="CMDOutput"/>
      </w:pPr>
      <w:r>
        <w:t xml:space="preserve">        IV size: 16 bytes</w:t>
      </w:r>
    </w:p>
    <w:p w14:paraId="462C4D82" w14:textId="77777777" w:rsidR="00AF71FA" w:rsidRDefault="00AF71FA" w:rsidP="00F010ED">
      <w:pPr>
        <w:pStyle w:val="CMDOutput"/>
      </w:pPr>
      <w:r>
        <w:t xml:space="preserve">        replay detection support: Y</w:t>
      </w:r>
    </w:p>
    <w:p w14:paraId="2CA64A19" w14:textId="77777777" w:rsidR="00AF71FA" w:rsidRDefault="00AF71FA" w:rsidP="00F010ED">
      <w:pPr>
        <w:pStyle w:val="CMDOutput"/>
      </w:pPr>
      <w:r>
        <w:t xml:space="preserve">        Status: ACTIVE(ACTIVE)</w:t>
      </w:r>
    </w:p>
    <w:p w14:paraId="02755AB5" w14:textId="77777777" w:rsidR="00AF71FA" w:rsidRDefault="00AF71FA" w:rsidP="00F010ED">
      <w:pPr>
        <w:pStyle w:val="CMDOutput"/>
      </w:pPr>
    </w:p>
    <w:p w14:paraId="6B257904" w14:textId="77777777" w:rsidR="00AF71FA" w:rsidRDefault="00AF71FA" w:rsidP="00F010ED">
      <w:pPr>
        <w:pStyle w:val="CMDOutput"/>
      </w:pPr>
      <w:r>
        <w:t xml:space="preserve">     inbound ah </w:t>
      </w:r>
      <w:proofErr w:type="spellStart"/>
      <w:r>
        <w:t>sas</w:t>
      </w:r>
      <w:proofErr w:type="spellEnd"/>
      <w:r>
        <w:t>:</w:t>
      </w:r>
    </w:p>
    <w:p w14:paraId="17A06F31" w14:textId="77777777" w:rsidR="00AF71FA" w:rsidRDefault="00AF71FA" w:rsidP="00F010ED">
      <w:pPr>
        <w:pStyle w:val="CMDOutput"/>
      </w:pPr>
    </w:p>
    <w:p w14:paraId="00D66207" w14:textId="77777777" w:rsidR="00AF71FA" w:rsidRDefault="00AF71FA" w:rsidP="00F010ED">
      <w:pPr>
        <w:pStyle w:val="CMDOutput"/>
      </w:pPr>
      <w:r>
        <w:t xml:space="preserve">     inbound </w:t>
      </w:r>
      <w:proofErr w:type="spellStart"/>
      <w:r>
        <w:t>pcp</w:t>
      </w:r>
      <w:proofErr w:type="spellEnd"/>
      <w:r>
        <w:t xml:space="preserve"> </w:t>
      </w:r>
      <w:proofErr w:type="spellStart"/>
      <w:r>
        <w:t>sas</w:t>
      </w:r>
      <w:proofErr w:type="spellEnd"/>
      <w:r>
        <w:t>:</w:t>
      </w:r>
    </w:p>
    <w:p w14:paraId="3B7B5500" w14:textId="77777777" w:rsidR="00AF71FA" w:rsidRDefault="00AF71FA" w:rsidP="00F010ED">
      <w:pPr>
        <w:pStyle w:val="CMDOutput"/>
      </w:pPr>
    </w:p>
    <w:p w14:paraId="0578AC28" w14:textId="77777777" w:rsidR="00AF71FA" w:rsidRDefault="00AF71FA" w:rsidP="00F010ED">
      <w:pPr>
        <w:pStyle w:val="CMDOutput"/>
      </w:pPr>
      <w:r>
        <w:t xml:space="preserve">     outbound </w:t>
      </w:r>
      <w:proofErr w:type="spellStart"/>
      <w:r>
        <w:t>esp</w:t>
      </w:r>
      <w:proofErr w:type="spellEnd"/>
      <w:r>
        <w:t xml:space="preserve"> </w:t>
      </w:r>
      <w:proofErr w:type="spellStart"/>
      <w:r>
        <w:t>sas</w:t>
      </w:r>
      <w:proofErr w:type="spellEnd"/>
      <w:r>
        <w:t>:</w:t>
      </w:r>
    </w:p>
    <w:p w14:paraId="01714098" w14:textId="77777777" w:rsidR="00AF71FA" w:rsidRDefault="00AF71FA" w:rsidP="00F010ED">
      <w:pPr>
        <w:pStyle w:val="CMDOutput"/>
      </w:pPr>
      <w:r>
        <w:t xml:space="preserve">      </w:t>
      </w:r>
      <w:proofErr w:type="spellStart"/>
      <w:r>
        <w:t>spi</w:t>
      </w:r>
      <w:proofErr w:type="spellEnd"/>
      <w:r>
        <w:t>: 0x60CC6F77(1624010615)</w:t>
      </w:r>
    </w:p>
    <w:p w14:paraId="70C7B453" w14:textId="77777777" w:rsidR="00AF71FA" w:rsidRDefault="00AF71FA" w:rsidP="00F010ED">
      <w:pPr>
        <w:pStyle w:val="CMDOutput"/>
      </w:pPr>
      <w:r>
        <w:t xml:space="preserve">        transform: esp-256-aes esp-sha384-</w:t>
      </w:r>
      <w:proofErr w:type="gramStart"/>
      <w:r>
        <w:t>hmac ,</w:t>
      </w:r>
      <w:proofErr w:type="gramEnd"/>
    </w:p>
    <w:p w14:paraId="385DBB55" w14:textId="77777777" w:rsidR="00AF71FA" w:rsidRDefault="00AF71FA" w:rsidP="00F010ED">
      <w:pPr>
        <w:pStyle w:val="CMDOutput"/>
      </w:pPr>
      <w:r>
        <w:t xml:space="preserve">        in use settings </w:t>
      </w:r>
      <w:proofErr w:type="gramStart"/>
      <w:r>
        <w:t>={</w:t>
      </w:r>
      <w:proofErr w:type="gramEnd"/>
      <w:r>
        <w:t>Transport</w:t>
      </w:r>
      <w:proofErr w:type="gramStart"/>
      <w:r>
        <w:t>, }</w:t>
      </w:r>
      <w:proofErr w:type="gramEnd"/>
    </w:p>
    <w:p w14:paraId="7EE86F89" w14:textId="77777777" w:rsidR="00AF71FA" w:rsidRDefault="00AF71FA" w:rsidP="00F010ED">
      <w:pPr>
        <w:pStyle w:val="CMDOutput"/>
      </w:pPr>
      <w:r>
        <w:t xml:space="preserve">        conn id: 2006, </w:t>
      </w:r>
      <w:proofErr w:type="spellStart"/>
      <w:r>
        <w:t>flow_id</w:t>
      </w:r>
      <w:proofErr w:type="spellEnd"/>
      <w:r>
        <w:t xml:space="preserve">: ESG:6, </w:t>
      </w:r>
      <w:proofErr w:type="spellStart"/>
      <w:r>
        <w:t>sibling_flags</w:t>
      </w:r>
      <w:proofErr w:type="spellEnd"/>
      <w:r>
        <w:t xml:space="preserve"> FFFFFFFF80000008, crypto map: Tunnel1-head-0</w:t>
      </w:r>
    </w:p>
    <w:p w14:paraId="360BDBCC" w14:textId="77777777" w:rsidR="00AF71FA" w:rsidRDefault="00AF71FA" w:rsidP="00F010ED">
      <w:pPr>
        <w:pStyle w:val="CMDOutput"/>
      </w:pPr>
      <w:r>
        <w:t xml:space="preserve">        </w:t>
      </w:r>
      <w:proofErr w:type="spellStart"/>
      <w:r>
        <w:t>sa</w:t>
      </w:r>
      <w:proofErr w:type="spellEnd"/>
      <w:r>
        <w:t xml:space="preserve"> timing: remaining key lifetime (k/sec): (4608000/3316)</w:t>
      </w:r>
    </w:p>
    <w:p w14:paraId="7FFBF2DA" w14:textId="77777777" w:rsidR="00AF71FA" w:rsidRDefault="00AF71FA" w:rsidP="00F010ED">
      <w:pPr>
        <w:pStyle w:val="CMDOutput"/>
      </w:pPr>
      <w:r>
        <w:t xml:space="preserve">        IV size: 16 bytes</w:t>
      </w:r>
    </w:p>
    <w:p w14:paraId="7FA09BEA" w14:textId="77777777" w:rsidR="00AF71FA" w:rsidRDefault="00AF71FA" w:rsidP="00F010ED">
      <w:pPr>
        <w:pStyle w:val="CMDOutput"/>
      </w:pPr>
      <w:r>
        <w:t xml:space="preserve">        replay detection support: Y</w:t>
      </w:r>
    </w:p>
    <w:p w14:paraId="4F8A50A0" w14:textId="77777777" w:rsidR="00AF71FA" w:rsidRDefault="00AF71FA" w:rsidP="00F010ED">
      <w:pPr>
        <w:pStyle w:val="CMDOutput"/>
      </w:pPr>
      <w:r>
        <w:t xml:space="preserve">        Status: ACTIVE(ACTIVE)</w:t>
      </w:r>
    </w:p>
    <w:p w14:paraId="0843E444" w14:textId="77777777" w:rsidR="00AF71FA" w:rsidRDefault="00AF71FA" w:rsidP="00F010ED">
      <w:pPr>
        <w:pStyle w:val="CMDOutput"/>
      </w:pPr>
      <w:r>
        <w:t xml:space="preserve">      </w:t>
      </w:r>
      <w:proofErr w:type="spellStart"/>
      <w:r>
        <w:t>spi</w:t>
      </w:r>
      <w:proofErr w:type="spellEnd"/>
      <w:r>
        <w:t>: 0x658E8CF5(1703841013)</w:t>
      </w:r>
    </w:p>
    <w:p w14:paraId="2F98CBE3" w14:textId="77777777" w:rsidR="00AF71FA" w:rsidRDefault="00AF71FA" w:rsidP="00F010ED">
      <w:pPr>
        <w:pStyle w:val="CMDOutput"/>
      </w:pPr>
      <w:r>
        <w:t xml:space="preserve">        transform: esp-256-aes esp-sha384-</w:t>
      </w:r>
      <w:proofErr w:type="gramStart"/>
      <w:r>
        <w:t>hmac ,</w:t>
      </w:r>
      <w:proofErr w:type="gramEnd"/>
    </w:p>
    <w:p w14:paraId="13D28C60" w14:textId="77777777" w:rsidR="00AF71FA" w:rsidRDefault="00AF71FA" w:rsidP="00F010ED">
      <w:pPr>
        <w:pStyle w:val="CMDOutput"/>
      </w:pPr>
      <w:r>
        <w:t xml:space="preserve">        in use settings </w:t>
      </w:r>
      <w:proofErr w:type="gramStart"/>
      <w:r>
        <w:t>={</w:t>
      </w:r>
      <w:proofErr w:type="gramEnd"/>
      <w:r>
        <w:t>Transport</w:t>
      </w:r>
      <w:proofErr w:type="gramStart"/>
      <w:r>
        <w:t>, }</w:t>
      </w:r>
      <w:proofErr w:type="gramEnd"/>
    </w:p>
    <w:p w14:paraId="0F5FE83D" w14:textId="77777777" w:rsidR="00AF71FA" w:rsidRDefault="00AF71FA" w:rsidP="00F010ED">
      <w:pPr>
        <w:pStyle w:val="CMDOutput"/>
      </w:pPr>
      <w:r>
        <w:t xml:space="preserve">        conn id: 2008, </w:t>
      </w:r>
      <w:proofErr w:type="spellStart"/>
      <w:r>
        <w:t>flow_id</w:t>
      </w:r>
      <w:proofErr w:type="spellEnd"/>
      <w:r>
        <w:t xml:space="preserve">: ESG:8, </w:t>
      </w:r>
      <w:proofErr w:type="spellStart"/>
      <w:r>
        <w:t>sibling_flags</w:t>
      </w:r>
      <w:proofErr w:type="spellEnd"/>
      <w:r>
        <w:t xml:space="preserve"> FFFFFFFF80004008, crypto map: Tunnel1-head-0</w:t>
      </w:r>
    </w:p>
    <w:p w14:paraId="6D5D29D3" w14:textId="77777777" w:rsidR="00AF71FA" w:rsidRDefault="00AF71FA" w:rsidP="00F010ED">
      <w:pPr>
        <w:pStyle w:val="CMDOutput"/>
      </w:pPr>
      <w:r>
        <w:t xml:space="preserve">        </w:t>
      </w:r>
      <w:proofErr w:type="spellStart"/>
      <w:r>
        <w:t>sa</w:t>
      </w:r>
      <w:proofErr w:type="spellEnd"/>
      <w:r>
        <w:t xml:space="preserve"> timing: remaining key lifetime (k/sec): (4608000/3326)</w:t>
      </w:r>
    </w:p>
    <w:p w14:paraId="2A1A704D" w14:textId="77777777" w:rsidR="00AF71FA" w:rsidRDefault="00AF71FA" w:rsidP="00F010ED">
      <w:pPr>
        <w:pStyle w:val="CMDOutput"/>
      </w:pPr>
      <w:r>
        <w:t xml:space="preserve">        IV size: 16 bytes</w:t>
      </w:r>
    </w:p>
    <w:p w14:paraId="5352FC22" w14:textId="77777777" w:rsidR="00AF71FA" w:rsidRDefault="00AF71FA" w:rsidP="00F010ED">
      <w:pPr>
        <w:pStyle w:val="CMDOutput"/>
      </w:pPr>
      <w:r>
        <w:t xml:space="preserve">        replay detection support: Y</w:t>
      </w:r>
    </w:p>
    <w:p w14:paraId="319F8D1A" w14:textId="77777777" w:rsidR="00AF71FA" w:rsidRDefault="00AF71FA" w:rsidP="00F010ED">
      <w:pPr>
        <w:pStyle w:val="CMDOutput"/>
      </w:pPr>
      <w:r>
        <w:t xml:space="preserve">        Status: ACTIVE(ACTIVE)</w:t>
      </w:r>
    </w:p>
    <w:p w14:paraId="50F4F5BC" w14:textId="77777777" w:rsidR="00AF71FA" w:rsidRDefault="00AF71FA" w:rsidP="00F010ED">
      <w:pPr>
        <w:pStyle w:val="CMDOutput"/>
      </w:pPr>
    </w:p>
    <w:p w14:paraId="60841E96" w14:textId="77777777" w:rsidR="00AF71FA" w:rsidRDefault="00AF71FA" w:rsidP="00F010ED">
      <w:pPr>
        <w:pStyle w:val="CMDOutput"/>
      </w:pPr>
      <w:r>
        <w:t xml:space="preserve">     outbound ah </w:t>
      </w:r>
      <w:proofErr w:type="spellStart"/>
      <w:r>
        <w:t>sas</w:t>
      </w:r>
      <w:proofErr w:type="spellEnd"/>
      <w:r>
        <w:t>:</w:t>
      </w:r>
    </w:p>
    <w:p w14:paraId="479652E8" w14:textId="77777777" w:rsidR="00AF71FA" w:rsidRDefault="00AF71FA" w:rsidP="00F010ED">
      <w:pPr>
        <w:pStyle w:val="CMDOutput"/>
      </w:pPr>
    </w:p>
    <w:p w14:paraId="6CF77621" w14:textId="77777777" w:rsidR="00AF71FA" w:rsidRDefault="00AF71FA" w:rsidP="00F010ED">
      <w:pPr>
        <w:pStyle w:val="CMDOutput"/>
      </w:pPr>
      <w:r>
        <w:t xml:space="preserve">     outbound </w:t>
      </w:r>
      <w:proofErr w:type="spellStart"/>
      <w:r>
        <w:t>pcp</w:t>
      </w:r>
      <w:proofErr w:type="spellEnd"/>
      <w:r>
        <w:t xml:space="preserve"> </w:t>
      </w:r>
      <w:proofErr w:type="spellStart"/>
      <w:r>
        <w:t>sas</w:t>
      </w:r>
      <w:proofErr w:type="spellEnd"/>
      <w:r>
        <w:t>:</w:t>
      </w:r>
    </w:p>
    <w:p w14:paraId="6C7BC6BF" w14:textId="77777777" w:rsidR="00AF71FA" w:rsidRDefault="00AF71FA" w:rsidP="00F010ED">
      <w:pPr>
        <w:pStyle w:val="CMDOutput"/>
      </w:pPr>
    </w:p>
    <w:p w14:paraId="638489D7" w14:textId="77777777" w:rsidR="00AF71FA" w:rsidRDefault="00AF71FA" w:rsidP="00F010ED">
      <w:pPr>
        <w:pStyle w:val="CMDOutput"/>
      </w:pPr>
      <w:r>
        <w:t xml:space="preserve">   protected </w:t>
      </w:r>
      <w:proofErr w:type="spellStart"/>
      <w:r>
        <w:t>vrf</w:t>
      </w:r>
      <w:proofErr w:type="spellEnd"/>
      <w:r>
        <w:t>: (none)</w:t>
      </w:r>
    </w:p>
    <w:p w14:paraId="6EA8F211" w14:textId="77777777" w:rsidR="00AF71FA" w:rsidRDefault="00AF71FA" w:rsidP="00F010ED">
      <w:pPr>
        <w:pStyle w:val="CMDOutput"/>
      </w:pPr>
      <w:r>
        <w:t xml:space="preserve">   </w:t>
      </w:r>
      <w:proofErr w:type="gramStart"/>
      <w:r>
        <w:t>local  ident</w:t>
      </w:r>
      <w:proofErr w:type="gramEnd"/>
      <w:r>
        <w:t xml:space="preserve"> (</w:t>
      </w:r>
      <w:proofErr w:type="spellStart"/>
      <w:r>
        <w:t>addr</w:t>
      </w:r>
      <w:proofErr w:type="spellEnd"/>
      <w:r>
        <w:t>/mask/</w:t>
      </w:r>
      <w:proofErr w:type="spellStart"/>
      <w:r>
        <w:t>prot</w:t>
      </w:r>
      <w:proofErr w:type="spellEnd"/>
      <w:r>
        <w:t>/port): (</w:t>
      </w:r>
      <w:r w:rsidRPr="00A73991">
        <w:rPr>
          <w:highlight w:val="yellow"/>
        </w:rPr>
        <w:t>192.168.2.1/255.255.255.255/47/0</w:t>
      </w:r>
      <w:r>
        <w:t>)</w:t>
      </w:r>
    </w:p>
    <w:p w14:paraId="625B64C5" w14:textId="77777777" w:rsidR="00AF71FA" w:rsidRDefault="00AF71FA" w:rsidP="00F010ED">
      <w:pPr>
        <w:pStyle w:val="CMDOutput"/>
      </w:pPr>
      <w:r>
        <w:t xml:space="preserve">   remote ident (</w:t>
      </w:r>
      <w:proofErr w:type="spellStart"/>
      <w:r>
        <w:t>addr</w:t>
      </w:r>
      <w:proofErr w:type="spellEnd"/>
      <w:r>
        <w:t>/mask/</w:t>
      </w:r>
      <w:proofErr w:type="spellStart"/>
      <w:r>
        <w:t>prot</w:t>
      </w:r>
      <w:proofErr w:type="spellEnd"/>
      <w:r>
        <w:t>/port): (</w:t>
      </w:r>
      <w:r w:rsidRPr="00A73991">
        <w:rPr>
          <w:highlight w:val="yellow"/>
        </w:rPr>
        <w:t>192.0.2.1/255.255.255.255/47/0</w:t>
      </w:r>
      <w:r>
        <w:t>)</w:t>
      </w:r>
    </w:p>
    <w:p w14:paraId="6735B74D" w14:textId="77777777" w:rsidR="00AF71FA" w:rsidRDefault="00AF71FA" w:rsidP="00F010ED">
      <w:pPr>
        <w:pStyle w:val="CMDOutput"/>
      </w:pPr>
      <w:r>
        <w:t xml:space="preserve">   </w:t>
      </w:r>
      <w:proofErr w:type="spellStart"/>
      <w:r>
        <w:t>current_peer</w:t>
      </w:r>
      <w:proofErr w:type="spellEnd"/>
      <w:r>
        <w:t xml:space="preserve"> 192.0.2.1 port 500</w:t>
      </w:r>
    </w:p>
    <w:p w14:paraId="12C5E7BB" w14:textId="77777777" w:rsidR="00AF71FA" w:rsidRDefault="00AF71FA" w:rsidP="00F010ED">
      <w:pPr>
        <w:pStyle w:val="CMDOutput"/>
      </w:pPr>
      <w:r>
        <w:t xml:space="preserve">     PERMIT, flags={</w:t>
      </w:r>
      <w:proofErr w:type="spellStart"/>
      <w:r>
        <w:t>origin_is_</w:t>
      </w:r>
      <w:proofErr w:type="gramStart"/>
      <w:r>
        <w:t>acl</w:t>
      </w:r>
      <w:proofErr w:type="spellEnd"/>
      <w:r>
        <w:t>,}</w:t>
      </w:r>
      <w:proofErr w:type="gramEnd"/>
    </w:p>
    <w:p w14:paraId="4D57B3D8" w14:textId="77777777" w:rsidR="00AF71FA" w:rsidRDefault="00AF71FA" w:rsidP="00F010ED">
      <w:pPr>
        <w:pStyle w:val="CMDOutput"/>
      </w:pPr>
      <w:r>
        <w:t xml:space="preserve">    #pkts </w:t>
      </w:r>
      <w:proofErr w:type="spellStart"/>
      <w:r>
        <w:t>encaps</w:t>
      </w:r>
      <w:proofErr w:type="spellEnd"/>
      <w:r>
        <w:t xml:space="preserve">: 67, #pkts encrypt: 67, #pkts </w:t>
      </w:r>
      <w:proofErr w:type="gramStart"/>
      <w:r>
        <w:t>digest</w:t>
      </w:r>
      <w:proofErr w:type="gramEnd"/>
      <w:r>
        <w:t>: 67</w:t>
      </w:r>
    </w:p>
    <w:p w14:paraId="389B472D" w14:textId="77777777" w:rsidR="00AF71FA" w:rsidRDefault="00AF71FA" w:rsidP="00F010ED">
      <w:pPr>
        <w:pStyle w:val="CMDOutput"/>
      </w:pPr>
      <w:r>
        <w:t xml:space="preserve">    #pkts </w:t>
      </w:r>
      <w:proofErr w:type="spellStart"/>
      <w:r>
        <w:t>decaps</w:t>
      </w:r>
      <w:proofErr w:type="spellEnd"/>
      <w:r>
        <w:t xml:space="preserve">: 67, #pkts </w:t>
      </w:r>
      <w:proofErr w:type="gramStart"/>
      <w:r>
        <w:t>decrypt</w:t>
      </w:r>
      <w:proofErr w:type="gramEnd"/>
      <w:r>
        <w:t>: 67, #pkts verify: 67</w:t>
      </w:r>
    </w:p>
    <w:p w14:paraId="38065DCB" w14:textId="77777777" w:rsidR="00AF71FA" w:rsidRDefault="00AF71FA" w:rsidP="00F010ED">
      <w:pPr>
        <w:pStyle w:val="CMDOutput"/>
      </w:pPr>
      <w:r>
        <w:t xml:space="preserve">    #pkts compressed: </w:t>
      </w:r>
      <w:proofErr w:type="gramStart"/>
      <w:r>
        <w:t>0, #</w:t>
      </w:r>
      <w:proofErr w:type="gramEnd"/>
      <w:r>
        <w:t>pkts decompressed: 0</w:t>
      </w:r>
    </w:p>
    <w:p w14:paraId="6749036B" w14:textId="77777777" w:rsidR="00AF71FA" w:rsidRDefault="00AF71FA" w:rsidP="00F010ED">
      <w:pPr>
        <w:pStyle w:val="CMDOutput"/>
      </w:pPr>
      <w:r>
        <w:t xml:space="preserve">    #pkts not compressed: </w:t>
      </w:r>
      <w:proofErr w:type="gramStart"/>
      <w:r>
        <w:t>0, #</w:t>
      </w:r>
      <w:proofErr w:type="gramEnd"/>
      <w:r>
        <w:t xml:space="preserve">pkts </w:t>
      </w:r>
      <w:proofErr w:type="spellStart"/>
      <w:r>
        <w:t>compr</w:t>
      </w:r>
      <w:proofErr w:type="spellEnd"/>
      <w:r>
        <w:t>. failed: 0</w:t>
      </w:r>
    </w:p>
    <w:p w14:paraId="7715156E" w14:textId="77777777" w:rsidR="00AF71FA" w:rsidRDefault="00AF71FA" w:rsidP="00F010ED">
      <w:pPr>
        <w:pStyle w:val="CMDOutput"/>
      </w:pPr>
      <w:r>
        <w:t xml:space="preserve">    #pkts not decompressed: </w:t>
      </w:r>
      <w:proofErr w:type="gramStart"/>
      <w:r>
        <w:t>0, #</w:t>
      </w:r>
      <w:proofErr w:type="gramEnd"/>
      <w:r>
        <w:t>pkts decompress failed: 0</w:t>
      </w:r>
    </w:p>
    <w:p w14:paraId="7EE41CEF" w14:textId="77777777" w:rsidR="00AF71FA" w:rsidRDefault="00AF71FA" w:rsidP="00F010ED">
      <w:pPr>
        <w:pStyle w:val="CMDOutput"/>
      </w:pPr>
      <w:r>
        <w:t xml:space="preserve">    #</w:t>
      </w:r>
      <w:proofErr w:type="gramStart"/>
      <w:r>
        <w:t>send</w:t>
      </w:r>
      <w:proofErr w:type="gramEnd"/>
      <w:r>
        <w:t xml:space="preserve"> errors 0, #recv errors 0</w:t>
      </w:r>
    </w:p>
    <w:p w14:paraId="10370652" w14:textId="77777777" w:rsidR="00AF71FA" w:rsidRDefault="00AF71FA" w:rsidP="00F010ED">
      <w:pPr>
        <w:pStyle w:val="CMDOutput"/>
      </w:pPr>
    </w:p>
    <w:p w14:paraId="29FA3741" w14:textId="77777777" w:rsidR="00AF71FA" w:rsidRDefault="00AF71FA" w:rsidP="00F010ED">
      <w:pPr>
        <w:pStyle w:val="CMDOutput"/>
      </w:pPr>
      <w:r>
        <w:t xml:space="preserve">     local crypto </w:t>
      </w:r>
      <w:proofErr w:type="spellStart"/>
      <w:r>
        <w:t>endpt</w:t>
      </w:r>
      <w:proofErr w:type="spellEnd"/>
      <w:r>
        <w:t xml:space="preserve">.: 192.168.2.1, remote crypto </w:t>
      </w:r>
      <w:proofErr w:type="spellStart"/>
      <w:r>
        <w:t>endpt</w:t>
      </w:r>
      <w:proofErr w:type="spellEnd"/>
      <w:r>
        <w:t>.: 192.0.2.1</w:t>
      </w:r>
    </w:p>
    <w:p w14:paraId="7F268CAE" w14:textId="77777777" w:rsidR="00AF71FA" w:rsidRDefault="00AF71FA" w:rsidP="00F010ED">
      <w:pPr>
        <w:pStyle w:val="CMDOutput"/>
      </w:pPr>
      <w:r>
        <w:t xml:space="preserve">     plaintext </w:t>
      </w:r>
      <w:proofErr w:type="spellStart"/>
      <w:r>
        <w:t>mtu</w:t>
      </w:r>
      <w:proofErr w:type="spellEnd"/>
      <w:r>
        <w:t xml:space="preserve"> 1458, path </w:t>
      </w:r>
      <w:proofErr w:type="spellStart"/>
      <w:r>
        <w:t>mtu</w:t>
      </w:r>
      <w:proofErr w:type="spellEnd"/>
      <w:r>
        <w:t xml:space="preserve"> 1514, </w:t>
      </w:r>
      <w:proofErr w:type="spellStart"/>
      <w:r>
        <w:t>ip</w:t>
      </w:r>
      <w:proofErr w:type="spellEnd"/>
      <w:r>
        <w:t xml:space="preserve"> </w:t>
      </w:r>
      <w:proofErr w:type="spellStart"/>
      <w:r>
        <w:t>mtu</w:t>
      </w:r>
      <w:proofErr w:type="spellEnd"/>
      <w:r>
        <w:t xml:space="preserve"> 1514, </w:t>
      </w:r>
      <w:proofErr w:type="spellStart"/>
      <w:r>
        <w:t>ip</w:t>
      </w:r>
      <w:proofErr w:type="spellEnd"/>
      <w:r>
        <w:t xml:space="preserve"> </w:t>
      </w:r>
      <w:proofErr w:type="spellStart"/>
      <w:r>
        <w:t>mtu</w:t>
      </w:r>
      <w:proofErr w:type="spellEnd"/>
      <w:r>
        <w:t xml:space="preserve"> </w:t>
      </w:r>
      <w:proofErr w:type="spellStart"/>
      <w:r>
        <w:t>idb</w:t>
      </w:r>
      <w:proofErr w:type="spellEnd"/>
      <w:r>
        <w:t xml:space="preserve"> Loopback0</w:t>
      </w:r>
    </w:p>
    <w:p w14:paraId="04EFE7C6" w14:textId="77777777" w:rsidR="00AF71FA" w:rsidRDefault="00AF71FA" w:rsidP="00F010ED">
      <w:pPr>
        <w:pStyle w:val="CMDOutput"/>
      </w:pPr>
      <w:r>
        <w:t xml:space="preserve">     current outbound </w:t>
      </w:r>
      <w:proofErr w:type="spellStart"/>
      <w:r>
        <w:t>spi</w:t>
      </w:r>
      <w:proofErr w:type="spellEnd"/>
      <w:r>
        <w:t>: 0x97C1D18</w:t>
      </w:r>
      <w:proofErr w:type="gramStart"/>
      <w:r>
        <w:t>A(</w:t>
      </w:r>
      <w:proofErr w:type="gramEnd"/>
      <w:r>
        <w:t>2546061706)</w:t>
      </w:r>
    </w:p>
    <w:p w14:paraId="029B5473" w14:textId="77777777" w:rsidR="00AF71FA" w:rsidRDefault="00AF71FA" w:rsidP="00F010ED">
      <w:pPr>
        <w:pStyle w:val="CMDOutput"/>
      </w:pPr>
      <w:r>
        <w:t xml:space="preserve">     PFS (Y/N): N, DH group: none</w:t>
      </w:r>
    </w:p>
    <w:p w14:paraId="1C037820" w14:textId="77777777" w:rsidR="00AF71FA" w:rsidRDefault="00AF71FA" w:rsidP="00F010ED">
      <w:pPr>
        <w:pStyle w:val="CMDOutput"/>
      </w:pPr>
    </w:p>
    <w:p w14:paraId="4C242DE2" w14:textId="77777777" w:rsidR="00AF71FA" w:rsidRDefault="00AF71FA" w:rsidP="00F010ED">
      <w:pPr>
        <w:pStyle w:val="CMDOutput"/>
      </w:pPr>
      <w:r>
        <w:t xml:space="preserve">     inbound </w:t>
      </w:r>
      <w:proofErr w:type="spellStart"/>
      <w:r>
        <w:t>esp</w:t>
      </w:r>
      <w:proofErr w:type="spellEnd"/>
      <w:r>
        <w:t xml:space="preserve"> </w:t>
      </w:r>
      <w:proofErr w:type="spellStart"/>
      <w:r>
        <w:t>sas</w:t>
      </w:r>
      <w:proofErr w:type="spellEnd"/>
      <w:r>
        <w:t>:</w:t>
      </w:r>
    </w:p>
    <w:p w14:paraId="230101CF" w14:textId="77777777" w:rsidR="00AF71FA" w:rsidRDefault="00AF71FA" w:rsidP="00F010ED">
      <w:pPr>
        <w:pStyle w:val="CMDOutput"/>
      </w:pPr>
      <w:r>
        <w:t xml:space="preserve">      </w:t>
      </w:r>
      <w:proofErr w:type="spellStart"/>
      <w:r>
        <w:t>spi</w:t>
      </w:r>
      <w:proofErr w:type="spellEnd"/>
      <w:r>
        <w:t>: 0xD2E76488(3538379912)</w:t>
      </w:r>
    </w:p>
    <w:p w14:paraId="78AF1958" w14:textId="77777777" w:rsidR="00AF71FA" w:rsidRDefault="00AF71FA" w:rsidP="00F010ED">
      <w:pPr>
        <w:pStyle w:val="CMDOutput"/>
      </w:pPr>
      <w:r>
        <w:t xml:space="preserve">        transform: esp-256-aes esp-sha384-</w:t>
      </w:r>
      <w:proofErr w:type="gramStart"/>
      <w:r>
        <w:t>hmac ,</w:t>
      </w:r>
      <w:proofErr w:type="gramEnd"/>
    </w:p>
    <w:p w14:paraId="706C392E" w14:textId="77777777" w:rsidR="00AF71FA" w:rsidRDefault="00AF71FA" w:rsidP="00F010ED">
      <w:pPr>
        <w:pStyle w:val="CMDOutput"/>
      </w:pPr>
      <w:r>
        <w:t xml:space="preserve">        in use settings </w:t>
      </w:r>
      <w:proofErr w:type="gramStart"/>
      <w:r>
        <w:t>={</w:t>
      </w:r>
      <w:proofErr w:type="gramEnd"/>
      <w:r>
        <w:t>Transport</w:t>
      </w:r>
      <w:proofErr w:type="gramStart"/>
      <w:r>
        <w:t>, }</w:t>
      </w:r>
      <w:proofErr w:type="gramEnd"/>
    </w:p>
    <w:p w14:paraId="02DA8F6D" w14:textId="77777777" w:rsidR="00AF71FA" w:rsidRDefault="00AF71FA" w:rsidP="00F010ED">
      <w:pPr>
        <w:pStyle w:val="CMDOutput"/>
      </w:pPr>
      <w:r>
        <w:t xml:space="preserve">        conn id: 2003, </w:t>
      </w:r>
      <w:proofErr w:type="spellStart"/>
      <w:r>
        <w:t>flow_id</w:t>
      </w:r>
      <w:proofErr w:type="spellEnd"/>
      <w:r>
        <w:t xml:space="preserve">: ESG:3, </w:t>
      </w:r>
      <w:proofErr w:type="spellStart"/>
      <w:r>
        <w:t>sibling_flags</w:t>
      </w:r>
      <w:proofErr w:type="spellEnd"/>
      <w:r>
        <w:t xml:space="preserve"> FFFFFFFF80000008, crypto map: Tunnel1-head-0</w:t>
      </w:r>
    </w:p>
    <w:p w14:paraId="15BD09DD" w14:textId="77777777" w:rsidR="00AF71FA" w:rsidRDefault="00AF71FA" w:rsidP="00F010ED">
      <w:pPr>
        <w:pStyle w:val="CMDOutput"/>
      </w:pPr>
      <w:r>
        <w:lastRenderedPageBreak/>
        <w:t xml:space="preserve">        </w:t>
      </w:r>
      <w:proofErr w:type="spellStart"/>
      <w:r>
        <w:t>sa</w:t>
      </w:r>
      <w:proofErr w:type="spellEnd"/>
      <w:r>
        <w:t xml:space="preserve"> timing: remaining key lifetime (k/sec): (4607991/3305)</w:t>
      </w:r>
    </w:p>
    <w:p w14:paraId="10301EC9" w14:textId="77777777" w:rsidR="00AF71FA" w:rsidRDefault="00AF71FA" w:rsidP="00F010ED">
      <w:pPr>
        <w:pStyle w:val="CMDOutput"/>
      </w:pPr>
      <w:r>
        <w:t xml:space="preserve">        IV size: 16 bytes</w:t>
      </w:r>
    </w:p>
    <w:p w14:paraId="2119B1AE" w14:textId="77777777" w:rsidR="00AF71FA" w:rsidRDefault="00AF71FA" w:rsidP="00F010ED">
      <w:pPr>
        <w:pStyle w:val="CMDOutput"/>
      </w:pPr>
      <w:r>
        <w:t xml:space="preserve">        replay detection support: Y</w:t>
      </w:r>
    </w:p>
    <w:p w14:paraId="71C21D93" w14:textId="77777777" w:rsidR="00AF71FA" w:rsidRDefault="00AF71FA" w:rsidP="00F010ED">
      <w:pPr>
        <w:pStyle w:val="CMDOutput"/>
      </w:pPr>
      <w:r>
        <w:t xml:space="preserve">        Status: ACTIVE(ACTIVE)</w:t>
      </w:r>
    </w:p>
    <w:p w14:paraId="3EF5878A" w14:textId="77777777" w:rsidR="00AF71FA" w:rsidRDefault="00AF71FA" w:rsidP="00F010ED">
      <w:pPr>
        <w:pStyle w:val="CMDOutput"/>
      </w:pPr>
    </w:p>
    <w:p w14:paraId="6C5D8BC7" w14:textId="77777777" w:rsidR="00AF71FA" w:rsidRDefault="00AF71FA" w:rsidP="00F010ED">
      <w:pPr>
        <w:pStyle w:val="CMDOutput"/>
      </w:pPr>
      <w:r>
        <w:t xml:space="preserve">     inbound ah </w:t>
      </w:r>
      <w:proofErr w:type="spellStart"/>
      <w:r>
        <w:t>sas</w:t>
      </w:r>
      <w:proofErr w:type="spellEnd"/>
      <w:r>
        <w:t>:</w:t>
      </w:r>
    </w:p>
    <w:p w14:paraId="5BC8388B" w14:textId="77777777" w:rsidR="00AF71FA" w:rsidRDefault="00AF71FA" w:rsidP="00F010ED">
      <w:pPr>
        <w:pStyle w:val="CMDOutput"/>
      </w:pPr>
    </w:p>
    <w:p w14:paraId="2B2E1207" w14:textId="77777777" w:rsidR="00AF71FA" w:rsidRDefault="00AF71FA" w:rsidP="00F010ED">
      <w:pPr>
        <w:pStyle w:val="CMDOutput"/>
      </w:pPr>
      <w:r>
        <w:t xml:space="preserve">     inbound </w:t>
      </w:r>
      <w:proofErr w:type="spellStart"/>
      <w:r>
        <w:t>pcp</w:t>
      </w:r>
      <w:proofErr w:type="spellEnd"/>
      <w:r>
        <w:t xml:space="preserve"> </w:t>
      </w:r>
      <w:proofErr w:type="spellStart"/>
      <w:r>
        <w:t>sas</w:t>
      </w:r>
      <w:proofErr w:type="spellEnd"/>
      <w:r>
        <w:t>:</w:t>
      </w:r>
    </w:p>
    <w:p w14:paraId="21764EBE" w14:textId="77777777" w:rsidR="00AF71FA" w:rsidRDefault="00AF71FA" w:rsidP="00F010ED">
      <w:pPr>
        <w:pStyle w:val="CMDOutput"/>
      </w:pPr>
    </w:p>
    <w:p w14:paraId="52B78B57" w14:textId="77777777" w:rsidR="00AF71FA" w:rsidRDefault="00AF71FA" w:rsidP="00F010ED">
      <w:pPr>
        <w:pStyle w:val="CMDOutput"/>
      </w:pPr>
      <w:r>
        <w:t xml:space="preserve">     outbound </w:t>
      </w:r>
      <w:proofErr w:type="spellStart"/>
      <w:r>
        <w:t>esp</w:t>
      </w:r>
      <w:proofErr w:type="spellEnd"/>
      <w:r>
        <w:t xml:space="preserve"> </w:t>
      </w:r>
      <w:proofErr w:type="spellStart"/>
      <w:r>
        <w:t>sas</w:t>
      </w:r>
      <w:proofErr w:type="spellEnd"/>
      <w:r>
        <w:t>:</w:t>
      </w:r>
    </w:p>
    <w:p w14:paraId="66696AE9" w14:textId="77777777" w:rsidR="00AF71FA" w:rsidRDefault="00AF71FA" w:rsidP="00F010ED">
      <w:pPr>
        <w:pStyle w:val="CMDOutput"/>
      </w:pPr>
      <w:r>
        <w:t xml:space="preserve">      </w:t>
      </w:r>
      <w:proofErr w:type="spellStart"/>
      <w:r>
        <w:t>spi</w:t>
      </w:r>
      <w:proofErr w:type="spellEnd"/>
      <w:r>
        <w:t>: 0x97C1D18</w:t>
      </w:r>
      <w:proofErr w:type="gramStart"/>
      <w:r>
        <w:t>A(</w:t>
      </w:r>
      <w:proofErr w:type="gramEnd"/>
      <w:r>
        <w:t>2546061706)</w:t>
      </w:r>
    </w:p>
    <w:p w14:paraId="75375278" w14:textId="77777777" w:rsidR="00AF71FA" w:rsidRDefault="00AF71FA" w:rsidP="00F010ED">
      <w:pPr>
        <w:pStyle w:val="CMDOutput"/>
      </w:pPr>
      <w:r>
        <w:t xml:space="preserve">        transform: esp-256-aes esp-sha384-</w:t>
      </w:r>
      <w:proofErr w:type="gramStart"/>
      <w:r>
        <w:t>hmac ,</w:t>
      </w:r>
      <w:proofErr w:type="gramEnd"/>
    </w:p>
    <w:p w14:paraId="6663C006" w14:textId="77777777" w:rsidR="00AF71FA" w:rsidRDefault="00AF71FA" w:rsidP="00F010ED">
      <w:pPr>
        <w:pStyle w:val="CMDOutput"/>
      </w:pPr>
      <w:r>
        <w:t xml:space="preserve">        in use settings </w:t>
      </w:r>
      <w:proofErr w:type="gramStart"/>
      <w:r>
        <w:t>={</w:t>
      </w:r>
      <w:proofErr w:type="gramEnd"/>
      <w:r>
        <w:t>Transport</w:t>
      </w:r>
      <w:proofErr w:type="gramStart"/>
      <w:r>
        <w:t>, }</w:t>
      </w:r>
      <w:proofErr w:type="gramEnd"/>
    </w:p>
    <w:p w14:paraId="1BCA9EE4" w14:textId="77777777" w:rsidR="00AF71FA" w:rsidRDefault="00AF71FA" w:rsidP="00F010ED">
      <w:pPr>
        <w:pStyle w:val="CMDOutput"/>
      </w:pPr>
      <w:r>
        <w:t xml:space="preserve">        conn id: 2004, </w:t>
      </w:r>
      <w:proofErr w:type="spellStart"/>
      <w:r>
        <w:t>flow_id</w:t>
      </w:r>
      <w:proofErr w:type="spellEnd"/>
      <w:r>
        <w:t xml:space="preserve">: ESG:4, </w:t>
      </w:r>
      <w:proofErr w:type="spellStart"/>
      <w:r>
        <w:t>sibling_flags</w:t>
      </w:r>
      <w:proofErr w:type="spellEnd"/>
      <w:r>
        <w:t xml:space="preserve"> FFFFFFFF80000008, crypto map: Tunnel1-head-0</w:t>
      </w:r>
    </w:p>
    <w:p w14:paraId="473E5C35" w14:textId="77777777" w:rsidR="00AF71FA" w:rsidRDefault="00AF71FA" w:rsidP="00F010ED">
      <w:pPr>
        <w:pStyle w:val="CMDOutput"/>
      </w:pPr>
      <w:r>
        <w:t xml:space="preserve">        </w:t>
      </w:r>
      <w:proofErr w:type="spellStart"/>
      <w:r>
        <w:t>sa</w:t>
      </w:r>
      <w:proofErr w:type="spellEnd"/>
      <w:r>
        <w:t xml:space="preserve"> timing: remaining key lifetime (k/sec): (4607995/3305)</w:t>
      </w:r>
    </w:p>
    <w:p w14:paraId="3E642CC1" w14:textId="77777777" w:rsidR="00AF71FA" w:rsidRDefault="00AF71FA" w:rsidP="00F010ED">
      <w:pPr>
        <w:pStyle w:val="CMDOutput"/>
      </w:pPr>
      <w:r>
        <w:t xml:space="preserve">        IV size: 16 bytes</w:t>
      </w:r>
    </w:p>
    <w:p w14:paraId="2415B73D" w14:textId="77777777" w:rsidR="00AF71FA" w:rsidRDefault="00AF71FA" w:rsidP="00F010ED">
      <w:pPr>
        <w:pStyle w:val="CMDOutput"/>
      </w:pPr>
      <w:r>
        <w:t xml:space="preserve">        replay detection support: Y</w:t>
      </w:r>
    </w:p>
    <w:p w14:paraId="702371CE" w14:textId="77777777" w:rsidR="00AF71FA" w:rsidRDefault="00AF71FA" w:rsidP="00F010ED">
      <w:pPr>
        <w:pStyle w:val="CMDOutput"/>
      </w:pPr>
      <w:r>
        <w:t xml:space="preserve">        Status: ACTIVE(ACTIVE)</w:t>
      </w:r>
    </w:p>
    <w:p w14:paraId="1AD1D317" w14:textId="77777777" w:rsidR="00AF71FA" w:rsidRDefault="00AF71FA" w:rsidP="00F010ED">
      <w:pPr>
        <w:pStyle w:val="CMDOutput"/>
      </w:pPr>
    </w:p>
    <w:p w14:paraId="7E9BD884" w14:textId="77777777" w:rsidR="00AF71FA" w:rsidRDefault="00AF71FA" w:rsidP="00F010ED">
      <w:pPr>
        <w:pStyle w:val="CMDOutput"/>
      </w:pPr>
      <w:r>
        <w:t xml:space="preserve">     outbound ah </w:t>
      </w:r>
      <w:proofErr w:type="spellStart"/>
      <w:r>
        <w:t>sas</w:t>
      </w:r>
      <w:proofErr w:type="spellEnd"/>
      <w:r>
        <w:t>:</w:t>
      </w:r>
    </w:p>
    <w:p w14:paraId="3BCE44E0" w14:textId="77777777" w:rsidR="00AF71FA" w:rsidRDefault="00AF71FA" w:rsidP="00F010ED">
      <w:pPr>
        <w:pStyle w:val="CMDOutput"/>
      </w:pPr>
    </w:p>
    <w:p w14:paraId="73352834" w14:textId="77777777" w:rsidR="00AF71FA" w:rsidRDefault="00AF71FA" w:rsidP="00F010ED">
      <w:pPr>
        <w:pStyle w:val="CMDOutput"/>
      </w:pPr>
      <w:r>
        <w:t xml:space="preserve">     outbound </w:t>
      </w:r>
      <w:proofErr w:type="spellStart"/>
      <w:r>
        <w:t>pcp</w:t>
      </w:r>
      <w:proofErr w:type="spellEnd"/>
      <w:r>
        <w:t xml:space="preserve"> </w:t>
      </w:r>
      <w:proofErr w:type="spellStart"/>
      <w:r>
        <w:t>sas</w:t>
      </w:r>
      <w:proofErr w:type="spellEnd"/>
      <w:r>
        <w:t>:</w:t>
      </w:r>
    </w:p>
    <w:p w14:paraId="2A8A5680" w14:textId="5C3D518B" w:rsidR="000B24C5" w:rsidRDefault="006A403D" w:rsidP="000B24C5">
      <w:pPr>
        <w:pStyle w:val="SubStepAlpha"/>
      </w:pPr>
      <w:r>
        <w:t xml:space="preserve">On R2 issue the </w:t>
      </w:r>
      <w:r w:rsidR="000B24C5" w:rsidRPr="006A403D">
        <w:rPr>
          <w:b/>
          <w:bCs/>
        </w:rPr>
        <w:t xml:space="preserve">show crypto </w:t>
      </w:r>
      <w:proofErr w:type="spellStart"/>
      <w:r w:rsidR="000B24C5" w:rsidRPr="006A403D">
        <w:rPr>
          <w:b/>
          <w:bCs/>
        </w:rPr>
        <w:t>isakmp</w:t>
      </w:r>
      <w:proofErr w:type="spellEnd"/>
      <w:r w:rsidR="000B24C5" w:rsidRPr="006A403D">
        <w:rPr>
          <w:b/>
          <w:bCs/>
        </w:rPr>
        <w:t xml:space="preserve"> </w:t>
      </w:r>
      <w:proofErr w:type="spellStart"/>
      <w:r w:rsidR="000B24C5" w:rsidRPr="006A403D">
        <w:rPr>
          <w:b/>
          <w:bCs/>
        </w:rPr>
        <w:t>sa</w:t>
      </w:r>
      <w:proofErr w:type="spellEnd"/>
      <w:r w:rsidR="00CF7E37">
        <w:rPr>
          <w:b/>
          <w:bCs/>
        </w:rPr>
        <w:t xml:space="preserve"> </w:t>
      </w:r>
      <w:r w:rsidR="00F42146" w:rsidRPr="00AE11BD">
        <w:rPr>
          <w:bCs/>
        </w:rPr>
        <w:t>command</w:t>
      </w:r>
      <w:r w:rsidR="00F42146">
        <w:rPr>
          <w:b/>
          <w:bCs/>
        </w:rPr>
        <w:t xml:space="preserve"> </w:t>
      </w:r>
      <w:r w:rsidR="00CF7E37" w:rsidRPr="00CF7E37">
        <w:t>to view the</w:t>
      </w:r>
      <w:r w:rsidR="00CF7E37">
        <w:rPr>
          <w:b/>
          <w:bCs/>
        </w:rPr>
        <w:t xml:space="preserve"> </w:t>
      </w:r>
      <w:r w:rsidR="00CF7E37" w:rsidRPr="00CF7E37">
        <w:t>Internet Security Association Management Protocol (ISAKMP) SAs</w:t>
      </w:r>
      <w:r w:rsidR="00CF7E37">
        <w:t xml:space="preserve"> between the peers</w:t>
      </w:r>
      <w:r>
        <w:t xml:space="preserve">. Before the </w:t>
      </w:r>
      <w:r w:rsidR="00CF7E37">
        <w:t xml:space="preserve">formation of the spoke-to-spoke tunnel, SAs </w:t>
      </w:r>
      <w:r w:rsidR="00324243">
        <w:t>were</w:t>
      </w:r>
      <w:r w:rsidR="00CF7E37">
        <w:t xml:space="preserve"> </w:t>
      </w:r>
      <w:r w:rsidR="009A2A79">
        <w:t xml:space="preserve">made </w:t>
      </w:r>
      <w:r w:rsidR="00CF7E37">
        <w:t xml:space="preserve">between R2 and R3, but no further negotiations have occurred, as indicated by the MM_NO_STATE state of the two SAs between the </w:t>
      </w:r>
      <w:r w:rsidR="0046523C">
        <w:t>routers.</w:t>
      </w:r>
      <w:r w:rsidR="00CF7E37">
        <w:t xml:space="preserve">  </w:t>
      </w:r>
    </w:p>
    <w:p w14:paraId="4B8DBD46" w14:textId="7C1F0F88" w:rsidR="00AF71FA" w:rsidRDefault="00AF71FA" w:rsidP="00AF71FA">
      <w:pPr>
        <w:pStyle w:val="CMD"/>
      </w:pPr>
      <w:r>
        <w:t>R2#</w:t>
      </w:r>
      <w:r w:rsidR="006A403D">
        <w:t xml:space="preserve"> </w:t>
      </w:r>
      <w:r w:rsidRPr="006A403D">
        <w:rPr>
          <w:b/>
          <w:bCs/>
        </w:rPr>
        <w:t xml:space="preserve">show crypto </w:t>
      </w:r>
      <w:proofErr w:type="spellStart"/>
      <w:r w:rsidRPr="006A403D">
        <w:rPr>
          <w:b/>
          <w:bCs/>
        </w:rPr>
        <w:t>isakmp</w:t>
      </w:r>
      <w:proofErr w:type="spellEnd"/>
      <w:r w:rsidRPr="006A403D">
        <w:rPr>
          <w:b/>
          <w:bCs/>
        </w:rPr>
        <w:t xml:space="preserve"> </w:t>
      </w:r>
      <w:proofErr w:type="spellStart"/>
      <w:r w:rsidRPr="006A403D">
        <w:rPr>
          <w:b/>
          <w:bCs/>
        </w:rPr>
        <w:t>sa</w:t>
      </w:r>
      <w:proofErr w:type="spellEnd"/>
    </w:p>
    <w:p w14:paraId="17A315B3" w14:textId="77777777" w:rsidR="00AF71FA" w:rsidRDefault="00AF71FA" w:rsidP="004E290A">
      <w:pPr>
        <w:pStyle w:val="CMDOutput"/>
      </w:pPr>
      <w:r>
        <w:t>IPv4 Crypto ISAKMP SA</w:t>
      </w:r>
    </w:p>
    <w:p w14:paraId="668443C0" w14:textId="77777777" w:rsidR="00AF71FA" w:rsidRDefault="00AF71FA" w:rsidP="004E290A">
      <w:pPr>
        <w:pStyle w:val="CMDOutput"/>
      </w:pPr>
      <w:proofErr w:type="spellStart"/>
      <w:r>
        <w:t>dst</w:t>
      </w:r>
      <w:proofErr w:type="spellEnd"/>
      <w:r>
        <w:t xml:space="preserve">             </w:t>
      </w:r>
      <w:proofErr w:type="spellStart"/>
      <w:r>
        <w:t>src</w:t>
      </w:r>
      <w:proofErr w:type="spellEnd"/>
      <w:r>
        <w:t xml:space="preserve">             state          conn-id status</w:t>
      </w:r>
    </w:p>
    <w:p w14:paraId="7B2800C7" w14:textId="77777777" w:rsidR="00AF71FA" w:rsidRDefault="00AF71FA" w:rsidP="004E290A">
      <w:pPr>
        <w:pStyle w:val="CMDOutput"/>
      </w:pPr>
      <w:r>
        <w:t>192.0.2.1       192.168.2.1     QM_IDLE           1001 ACTIVE</w:t>
      </w:r>
    </w:p>
    <w:p w14:paraId="48B2BEF0" w14:textId="77777777" w:rsidR="00AF71FA" w:rsidRDefault="00AF71FA" w:rsidP="004E290A">
      <w:pPr>
        <w:pStyle w:val="CMDOutput"/>
      </w:pPr>
      <w:r>
        <w:t>192.168.2.1     192.0.2.1       QM_IDLE           1002 ACTIVE</w:t>
      </w:r>
    </w:p>
    <w:p w14:paraId="0C53E5B7" w14:textId="77777777" w:rsidR="00AF71FA" w:rsidRDefault="00AF71FA" w:rsidP="004E290A">
      <w:pPr>
        <w:pStyle w:val="CMDOutput"/>
      </w:pPr>
      <w:r>
        <w:t xml:space="preserve">192.168.3.1     192.168.2.1     </w:t>
      </w:r>
      <w:r w:rsidRPr="00CF7E37">
        <w:rPr>
          <w:highlight w:val="yellow"/>
        </w:rPr>
        <w:t>MM_NO_STATE</w:t>
      </w:r>
      <w:r>
        <w:t xml:space="preserve">       1004 ACTIVE (deleted)</w:t>
      </w:r>
    </w:p>
    <w:p w14:paraId="09A05FDF" w14:textId="77777777" w:rsidR="00AF71FA" w:rsidRDefault="00AF71FA" w:rsidP="004E290A">
      <w:pPr>
        <w:pStyle w:val="CMDOutput"/>
      </w:pPr>
      <w:r>
        <w:t xml:space="preserve">192.168.2.1     192.168.3.1     </w:t>
      </w:r>
      <w:r w:rsidRPr="00CF7E37">
        <w:rPr>
          <w:highlight w:val="yellow"/>
        </w:rPr>
        <w:t>MM_NO_STATE</w:t>
      </w:r>
      <w:r>
        <w:t xml:space="preserve">       1003 ACTIVE (deleted)</w:t>
      </w:r>
    </w:p>
    <w:p w14:paraId="688A9EF0" w14:textId="77777777" w:rsidR="00AF71FA" w:rsidRDefault="00AF71FA" w:rsidP="004E290A">
      <w:pPr>
        <w:pStyle w:val="CMDOutput"/>
      </w:pPr>
    </w:p>
    <w:p w14:paraId="29004E7B" w14:textId="77777777" w:rsidR="00AF71FA" w:rsidRDefault="00AF71FA" w:rsidP="004E290A">
      <w:pPr>
        <w:pStyle w:val="CMDOutput"/>
      </w:pPr>
      <w:r>
        <w:t>IPv6 Crypto ISAKMP SA</w:t>
      </w:r>
    </w:p>
    <w:p w14:paraId="3C7A127F" w14:textId="77777777" w:rsidR="007A0A57" w:rsidRDefault="00CF7E37" w:rsidP="00CF7E37">
      <w:pPr>
        <w:pStyle w:val="BodyTextL50"/>
      </w:pPr>
      <w:r>
        <w:t>A</w:t>
      </w:r>
      <w:r w:rsidR="00AF71FA">
        <w:t>fter</w:t>
      </w:r>
      <w:r>
        <w:t xml:space="preserve"> traffic has established the spoke-to-spoke tunnel, the SAs all show the QM_IDLE state. The SAs have been fully negotiated and are available for further ISAKMP quick mode exchanges.</w:t>
      </w:r>
      <w:r w:rsidR="004E290A">
        <w:t xml:space="preserve"> </w:t>
      </w:r>
    </w:p>
    <w:p w14:paraId="42C32EFC" w14:textId="5C7BC8FE" w:rsidR="00AF71FA" w:rsidRDefault="007A0A57" w:rsidP="00CF7E37">
      <w:pPr>
        <w:pStyle w:val="BodyTextL50"/>
      </w:pPr>
      <w:r w:rsidRPr="00AE11BD">
        <w:rPr>
          <w:b/>
          <w:bCs/>
        </w:rPr>
        <w:t>Note</w:t>
      </w:r>
      <w:r>
        <w:t xml:space="preserve">: </w:t>
      </w:r>
      <w:r w:rsidR="004E290A">
        <w:t>ISAKMP modes are outside the scope of this course.</w:t>
      </w:r>
    </w:p>
    <w:p w14:paraId="3195F7E3" w14:textId="29B42A88" w:rsidR="00AF71FA" w:rsidRDefault="00AF71FA" w:rsidP="00AF71FA">
      <w:pPr>
        <w:pStyle w:val="CMD"/>
      </w:pPr>
      <w:r>
        <w:t>R2#</w:t>
      </w:r>
      <w:r w:rsidR="006A403D">
        <w:t xml:space="preserve"> </w:t>
      </w:r>
      <w:r w:rsidRPr="006A403D">
        <w:rPr>
          <w:b/>
          <w:bCs/>
        </w:rPr>
        <w:t xml:space="preserve">show crypto </w:t>
      </w:r>
      <w:proofErr w:type="spellStart"/>
      <w:r w:rsidRPr="006A403D">
        <w:rPr>
          <w:b/>
          <w:bCs/>
        </w:rPr>
        <w:t>isakmp</w:t>
      </w:r>
      <w:proofErr w:type="spellEnd"/>
      <w:r w:rsidRPr="006A403D">
        <w:rPr>
          <w:b/>
          <w:bCs/>
        </w:rPr>
        <w:t xml:space="preserve"> </w:t>
      </w:r>
      <w:proofErr w:type="spellStart"/>
      <w:r w:rsidRPr="006A403D">
        <w:rPr>
          <w:b/>
          <w:bCs/>
        </w:rPr>
        <w:t>sa</w:t>
      </w:r>
      <w:proofErr w:type="spellEnd"/>
    </w:p>
    <w:p w14:paraId="61539E2C" w14:textId="77777777" w:rsidR="00AF71FA" w:rsidRDefault="00AF71FA" w:rsidP="004E290A">
      <w:pPr>
        <w:pStyle w:val="CMDOutput"/>
      </w:pPr>
      <w:r>
        <w:t>IPv4 Crypto ISAKMP SA</w:t>
      </w:r>
    </w:p>
    <w:p w14:paraId="5FE7EE9A" w14:textId="77777777" w:rsidR="00AF71FA" w:rsidRDefault="00AF71FA" w:rsidP="004E290A">
      <w:pPr>
        <w:pStyle w:val="CMDOutput"/>
      </w:pPr>
      <w:proofErr w:type="spellStart"/>
      <w:r>
        <w:t>dst</w:t>
      </w:r>
      <w:proofErr w:type="spellEnd"/>
      <w:r>
        <w:t xml:space="preserve">             </w:t>
      </w:r>
      <w:proofErr w:type="spellStart"/>
      <w:r>
        <w:t>src</w:t>
      </w:r>
      <w:proofErr w:type="spellEnd"/>
      <w:r>
        <w:t xml:space="preserve">             state          conn-id status</w:t>
      </w:r>
    </w:p>
    <w:p w14:paraId="5FB96402" w14:textId="77777777" w:rsidR="00AF71FA" w:rsidRDefault="00AF71FA" w:rsidP="004E290A">
      <w:pPr>
        <w:pStyle w:val="CMDOutput"/>
      </w:pPr>
      <w:r>
        <w:t>192.0.2.1       192.168.2.1     QM_IDLE           1001 ACTIVE</w:t>
      </w:r>
    </w:p>
    <w:p w14:paraId="663E874D" w14:textId="77777777" w:rsidR="00AF71FA" w:rsidRDefault="00AF71FA" w:rsidP="004E290A">
      <w:pPr>
        <w:pStyle w:val="CMDOutput"/>
      </w:pPr>
      <w:r>
        <w:t>192.168.2.1     192.0.2.1       QM_IDLE           1002 ACTIVE</w:t>
      </w:r>
    </w:p>
    <w:p w14:paraId="07D9885E" w14:textId="77777777" w:rsidR="00AF71FA" w:rsidRDefault="00AF71FA" w:rsidP="004E290A">
      <w:pPr>
        <w:pStyle w:val="CMDOutput"/>
      </w:pPr>
      <w:r>
        <w:t>192.168.3.1     192.168.2.1     QM_IDLE           1004 ACTIVE</w:t>
      </w:r>
    </w:p>
    <w:p w14:paraId="3F512722" w14:textId="77777777" w:rsidR="00AF71FA" w:rsidRDefault="00AF71FA" w:rsidP="004E290A">
      <w:pPr>
        <w:pStyle w:val="CMDOutput"/>
      </w:pPr>
      <w:r>
        <w:t>192.168.2.1     192.168.3.1     QM_IDLE           1003 ACTIVE</w:t>
      </w:r>
    </w:p>
    <w:p w14:paraId="27572AE7" w14:textId="77777777" w:rsidR="00AF71FA" w:rsidRDefault="00AF71FA" w:rsidP="004E290A">
      <w:pPr>
        <w:pStyle w:val="CMDOutput"/>
      </w:pPr>
    </w:p>
    <w:p w14:paraId="5615BACE" w14:textId="078F24B7" w:rsidR="00AF71FA" w:rsidRDefault="00AF71FA" w:rsidP="004E290A">
      <w:pPr>
        <w:pStyle w:val="CMDOutput"/>
      </w:pPr>
      <w:r>
        <w:t>IPv6 Crypto ISAKMP SA</w:t>
      </w:r>
    </w:p>
    <w:p w14:paraId="44168F86" w14:textId="4E1F7F7D" w:rsidR="009A2A79" w:rsidRDefault="009A2A79">
      <w:pPr>
        <w:pStyle w:val="SubStepAlpha"/>
      </w:pPr>
      <w:r>
        <w:lastRenderedPageBreak/>
        <w:t>You have successfully configured and verified IPsec on DMVPN Phase 3 tunnels.</w:t>
      </w:r>
    </w:p>
    <w:p w14:paraId="002AE9E8" w14:textId="77777777" w:rsidR="00D7617B" w:rsidRDefault="00D7617B" w:rsidP="00AE11BD">
      <w:pPr>
        <w:pStyle w:val="ConfigWindow"/>
      </w:pPr>
      <w:r>
        <w:t>Close configuration window</w:t>
      </w:r>
    </w:p>
    <w:p w14:paraId="046F63B9" w14:textId="125B0CDE" w:rsidR="00AB4B7E" w:rsidRPr="00603503" w:rsidRDefault="00AB4B7E" w:rsidP="00AD7FB7">
      <w:pPr>
        <w:pStyle w:val="ConfigWindow"/>
      </w:pPr>
      <w:r>
        <w:t>End of document</w:t>
      </w:r>
    </w:p>
    <w:p w14:paraId="60DB1E26" w14:textId="08FA4372" w:rsidR="006513FB" w:rsidRPr="00603503" w:rsidRDefault="006513FB" w:rsidP="005F12D3">
      <w:pPr>
        <w:pStyle w:val="Heading1"/>
        <w:spacing w:before="120"/>
        <w:rPr>
          <w:rStyle w:val="LabSectionGray"/>
        </w:rPr>
      </w:pPr>
      <w:r w:rsidRPr="00603503">
        <w:rPr>
          <w:rStyle w:val="LabSectionGray"/>
        </w:rPr>
        <w:t xml:space="preserve">Device Configs </w:t>
      </w:r>
      <w:r w:rsidR="00EF46E7">
        <w:rPr>
          <w:rStyle w:val="LabSectionGray"/>
        </w:rPr>
        <w:t>-</w:t>
      </w:r>
      <w:r w:rsidRPr="00603503">
        <w:rPr>
          <w:rStyle w:val="LabSectionGray"/>
        </w:rPr>
        <w:t xml:space="preserve"> Final</w:t>
      </w:r>
    </w:p>
    <w:p w14:paraId="51208DAB" w14:textId="66A90722" w:rsidR="006513FB" w:rsidRPr="00603503" w:rsidRDefault="006513FB" w:rsidP="00D452F4">
      <w:pPr>
        <w:pStyle w:val="Heading1"/>
        <w:rPr>
          <w:rStyle w:val="LabSectionGray"/>
        </w:rPr>
      </w:pPr>
      <w:r w:rsidRPr="00603503">
        <w:rPr>
          <w:rStyle w:val="LabSectionGray"/>
        </w:rPr>
        <w:t>Router</w:t>
      </w:r>
      <w:r w:rsidR="00CF5E87">
        <w:rPr>
          <w:rStyle w:val="LabSectionGray"/>
        </w:rPr>
        <w:t>s</w:t>
      </w:r>
      <w:r w:rsidRPr="00603503">
        <w:rPr>
          <w:rStyle w:val="LabSectionGray"/>
        </w:rPr>
        <w:t xml:space="preserve"> R1</w:t>
      </w:r>
      <w:r w:rsidR="00CF5E87">
        <w:rPr>
          <w:rStyle w:val="LabSectionGray"/>
        </w:rPr>
        <w:t>, R2, and R3</w:t>
      </w:r>
      <w:r w:rsidRPr="00603503">
        <w:rPr>
          <w:rStyle w:val="LabSectionGray"/>
        </w:rPr>
        <w:t xml:space="preserve"> </w:t>
      </w:r>
    </w:p>
    <w:p w14:paraId="2F95ABDA" w14:textId="77777777" w:rsidR="00CF5E87" w:rsidRPr="00CF5E87" w:rsidRDefault="00CF5E87" w:rsidP="00CF5E87">
      <w:pPr>
        <w:pStyle w:val="DevConfigs"/>
        <w:rPr>
          <w:rStyle w:val="DevConfigGray"/>
        </w:rPr>
      </w:pPr>
      <w:r w:rsidRPr="00CF5E87">
        <w:rPr>
          <w:rStyle w:val="DevConfigGray"/>
        </w:rPr>
        <w:t>enable</w:t>
      </w:r>
    </w:p>
    <w:p w14:paraId="1BEE94FA" w14:textId="77777777" w:rsidR="00CF5E87" w:rsidRPr="00CF5E87" w:rsidRDefault="00CF5E87" w:rsidP="00CF5E87">
      <w:pPr>
        <w:pStyle w:val="DevConfigs"/>
        <w:rPr>
          <w:rStyle w:val="DevConfigGray"/>
        </w:rPr>
      </w:pPr>
      <w:r w:rsidRPr="00CF5E87">
        <w:rPr>
          <w:rStyle w:val="DevConfigGray"/>
        </w:rPr>
        <w:t>conf t</w:t>
      </w:r>
    </w:p>
    <w:p w14:paraId="2AD5F8F0" w14:textId="77777777" w:rsidR="00CF5E87" w:rsidRPr="00CF5E87" w:rsidRDefault="00CF5E87" w:rsidP="00CF5E87">
      <w:pPr>
        <w:pStyle w:val="DevConfigs"/>
        <w:rPr>
          <w:rStyle w:val="DevConfigGray"/>
        </w:rPr>
      </w:pPr>
      <w:r w:rsidRPr="00CF5E87">
        <w:rPr>
          <w:rStyle w:val="DevConfigGray"/>
        </w:rPr>
        <w:t xml:space="preserve">crypto </w:t>
      </w:r>
      <w:proofErr w:type="spellStart"/>
      <w:r w:rsidRPr="00CF5E87">
        <w:rPr>
          <w:rStyle w:val="DevConfigGray"/>
        </w:rPr>
        <w:t>isakmp</w:t>
      </w:r>
      <w:proofErr w:type="spellEnd"/>
      <w:r w:rsidRPr="00CF5E87">
        <w:rPr>
          <w:rStyle w:val="DevConfigGray"/>
        </w:rPr>
        <w:t xml:space="preserve"> policy 99</w:t>
      </w:r>
    </w:p>
    <w:p w14:paraId="6DBBD8EA" w14:textId="77777777" w:rsidR="00CF5E87" w:rsidRPr="00CF5E87" w:rsidRDefault="00CF5E87" w:rsidP="00CF5E87">
      <w:pPr>
        <w:pStyle w:val="DevConfigs"/>
        <w:rPr>
          <w:rStyle w:val="DevConfigGray"/>
        </w:rPr>
      </w:pPr>
      <w:r w:rsidRPr="00CF5E87">
        <w:rPr>
          <w:rStyle w:val="DevConfigGray"/>
        </w:rPr>
        <w:t xml:space="preserve"> hash sha384</w:t>
      </w:r>
    </w:p>
    <w:p w14:paraId="5A7D7F05" w14:textId="77777777" w:rsidR="00CF5E87" w:rsidRPr="00CF5E87" w:rsidRDefault="00CF5E87" w:rsidP="00CF5E87">
      <w:pPr>
        <w:pStyle w:val="DevConfigs"/>
        <w:rPr>
          <w:rStyle w:val="DevConfigGray"/>
        </w:rPr>
      </w:pPr>
      <w:r w:rsidRPr="00CF5E87">
        <w:rPr>
          <w:rStyle w:val="DevConfigGray"/>
        </w:rPr>
        <w:t xml:space="preserve"> </w:t>
      </w:r>
      <w:proofErr w:type="gramStart"/>
      <w:r w:rsidRPr="00CF5E87">
        <w:rPr>
          <w:rStyle w:val="DevConfigGray"/>
        </w:rPr>
        <w:t>encryption</w:t>
      </w:r>
      <w:proofErr w:type="gramEnd"/>
      <w:r w:rsidRPr="00CF5E87">
        <w:rPr>
          <w:rStyle w:val="DevConfigGray"/>
        </w:rPr>
        <w:t xml:space="preserve"> </w:t>
      </w:r>
      <w:proofErr w:type="spellStart"/>
      <w:r w:rsidRPr="00CF5E87">
        <w:rPr>
          <w:rStyle w:val="DevConfigGray"/>
        </w:rPr>
        <w:t>aes</w:t>
      </w:r>
      <w:proofErr w:type="spellEnd"/>
      <w:r w:rsidRPr="00CF5E87">
        <w:rPr>
          <w:rStyle w:val="DevConfigGray"/>
        </w:rPr>
        <w:t xml:space="preserve"> 256</w:t>
      </w:r>
    </w:p>
    <w:p w14:paraId="1B7EBFF4" w14:textId="77777777" w:rsidR="00CF5E87" w:rsidRPr="00CF5E87" w:rsidRDefault="00CF5E87" w:rsidP="00CF5E87">
      <w:pPr>
        <w:pStyle w:val="DevConfigs"/>
        <w:rPr>
          <w:rStyle w:val="DevConfigGray"/>
        </w:rPr>
      </w:pPr>
      <w:r w:rsidRPr="00CF5E87">
        <w:rPr>
          <w:rStyle w:val="DevConfigGray"/>
        </w:rPr>
        <w:t xml:space="preserve"> group 14</w:t>
      </w:r>
    </w:p>
    <w:p w14:paraId="6896C503" w14:textId="77777777" w:rsidR="00CF5E87" w:rsidRPr="00CF5E87" w:rsidRDefault="00CF5E87" w:rsidP="00CF5E87">
      <w:pPr>
        <w:pStyle w:val="DevConfigs"/>
        <w:rPr>
          <w:rStyle w:val="DevConfigGray"/>
        </w:rPr>
      </w:pPr>
      <w:r w:rsidRPr="00CF5E87">
        <w:rPr>
          <w:rStyle w:val="DevConfigGray"/>
        </w:rPr>
        <w:t xml:space="preserve"> authentication pre-share</w:t>
      </w:r>
    </w:p>
    <w:p w14:paraId="7B10E7F7" w14:textId="77777777" w:rsidR="00CF5E87" w:rsidRPr="00CF5E87" w:rsidRDefault="00CF5E87" w:rsidP="00CF5E87">
      <w:pPr>
        <w:pStyle w:val="DevConfigs"/>
        <w:rPr>
          <w:rStyle w:val="DevConfigGray"/>
        </w:rPr>
      </w:pPr>
      <w:r w:rsidRPr="00CF5E87">
        <w:rPr>
          <w:rStyle w:val="DevConfigGray"/>
        </w:rPr>
        <w:t xml:space="preserve"> exit</w:t>
      </w:r>
    </w:p>
    <w:p w14:paraId="529FF3CD" w14:textId="77777777" w:rsidR="00CF5E87" w:rsidRPr="00CF5E87" w:rsidRDefault="00CF5E87" w:rsidP="00CF5E87">
      <w:pPr>
        <w:pStyle w:val="DevConfigs"/>
        <w:rPr>
          <w:rStyle w:val="DevConfigGray"/>
        </w:rPr>
      </w:pPr>
      <w:r w:rsidRPr="00CF5E87">
        <w:rPr>
          <w:rStyle w:val="DevConfigGray"/>
        </w:rPr>
        <w:t xml:space="preserve">crypto </w:t>
      </w:r>
      <w:proofErr w:type="spellStart"/>
      <w:r w:rsidRPr="00CF5E87">
        <w:rPr>
          <w:rStyle w:val="DevConfigGray"/>
        </w:rPr>
        <w:t>isakmp</w:t>
      </w:r>
      <w:proofErr w:type="spellEnd"/>
      <w:r w:rsidRPr="00CF5E87">
        <w:rPr>
          <w:rStyle w:val="DevConfigGray"/>
        </w:rPr>
        <w:t xml:space="preserve"> key </w:t>
      </w:r>
      <w:proofErr w:type="spellStart"/>
      <w:r w:rsidRPr="00CF5E87">
        <w:rPr>
          <w:rStyle w:val="DevConfigGray"/>
        </w:rPr>
        <w:t>DMVPN@key</w:t>
      </w:r>
      <w:proofErr w:type="spellEnd"/>
      <w:r w:rsidRPr="00CF5E87">
        <w:rPr>
          <w:rStyle w:val="DevConfigGray"/>
        </w:rPr>
        <w:t># address 0.0.0.0</w:t>
      </w:r>
    </w:p>
    <w:p w14:paraId="5D58F017" w14:textId="77777777" w:rsidR="00CF5E87" w:rsidRPr="00CF5E87" w:rsidRDefault="00CF5E87" w:rsidP="00CF5E87">
      <w:pPr>
        <w:pStyle w:val="DevConfigs"/>
        <w:rPr>
          <w:rStyle w:val="DevConfigGray"/>
        </w:rPr>
      </w:pPr>
      <w:r w:rsidRPr="00CF5E87">
        <w:rPr>
          <w:rStyle w:val="DevConfigGray"/>
        </w:rPr>
        <w:t xml:space="preserve">crypto </w:t>
      </w:r>
      <w:proofErr w:type="spellStart"/>
      <w:r w:rsidRPr="00CF5E87">
        <w:rPr>
          <w:rStyle w:val="DevConfigGray"/>
        </w:rPr>
        <w:t>ipsec</w:t>
      </w:r>
      <w:proofErr w:type="spellEnd"/>
      <w:r w:rsidRPr="00CF5E87">
        <w:rPr>
          <w:rStyle w:val="DevConfigGray"/>
        </w:rPr>
        <w:t xml:space="preserve"> transform-set DMVPN_TRANS </w:t>
      </w:r>
      <w:proofErr w:type="spellStart"/>
      <w:r w:rsidRPr="00CF5E87">
        <w:rPr>
          <w:rStyle w:val="DevConfigGray"/>
        </w:rPr>
        <w:t>esp-aes</w:t>
      </w:r>
      <w:proofErr w:type="spellEnd"/>
      <w:r w:rsidRPr="00CF5E87">
        <w:rPr>
          <w:rStyle w:val="DevConfigGray"/>
        </w:rPr>
        <w:t xml:space="preserve"> 256 esp-sha384-hmac </w:t>
      </w:r>
    </w:p>
    <w:p w14:paraId="37FF7C6C" w14:textId="77777777" w:rsidR="00CF5E87" w:rsidRPr="00CF5E87" w:rsidRDefault="00CF5E87" w:rsidP="00CF5E87">
      <w:pPr>
        <w:pStyle w:val="DevConfigs"/>
        <w:rPr>
          <w:rStyle w:val="DevConfigGray"/>
        </w:rPr>
      </w:pPr>
      <w:r w:rsidRPr="00CF5E87">
        <w:rPr>
          <w:rStyle w:val="DevConfigGray"/>
        </w:rPr>
        <w:t xml:space="preserve"> mode transport </w:t>
      </w:r>
    </w:p>
    <w:p w14:paraId="5F54FB72" w14:textId="77777777" w:rsidR="00CF5E87" w:rsidRPr="00CF5E87" w:rsidRDefault="00CF5E87" w:rsidP="00CF5E87">
      <w:pPr>
        <w:pStyle w:val="DevConfigs"/>
        <w:rPr>
          <w:rStyle w:val="DevConfigGray"/>
        </w:rPr>
      </w:pPr>
      <w:r w:rsidRPr="00CF5E87">
        <w:rPr>
          <w:rStyle w:val="DevConfigGray"/>
        </w:rPr>
        <w:t xml:space="preserve"> exit</w:t>
      </w:r>
    </w:p>
    <w:p w14:paraId="5A3F37CD" w14:textId="77777777" w:rsidR="00CF5E87" w:rsidRPr="00CF5E87" w:rsidRDefault="00CF5E87" w:rsidP="00CF5E87">
      <w:pPr>
        <w:pStyle w:val="DevConfigs"/>
        <w:rPr>
          <w:rStyle w:val="DevConfigGray"/>
        </w:rPr>
      </w:pPr>
      <w:proofErr w:type="gramStart"/>
      <w:r w:rsidRPr="00CF5E87">
        <w:rPr>
          <w:rStyle w:val="DevConfigGray"/>
        </w:rPr>
        <w:t>crypto</w:t>
      </w:r>
      <w:proofErr w:type="gramEnd"/>
      <w:r w:rsidRPr="00CF5E87">
        <w:rPr>
          <w:rStyle w:val="DevConfigGray"/>
        </w:rPr>
        <w:t xml:space="preserve"> </w:t>
      </w:r>
      <w:proofErr w:type="spellStart"/>
      <w:r w:rsidRPr="00CF5E87">
        <w:rPr>
          <w:rStyle w:val="DevConfigGray"/>
        </w:rPr>
        <w:t>ipsec</w:t>
      </w:r>
      <w:proofErr w:type="spellEnd"/>
      <w:r w:rsidRPr="00CF5E87">
        <w:rPr>
          <w:rStyle w:val="DevConfigGray"/>
        </w:rPr>
        <w:t xml:space="preserve"> </w:t>
      </w:r>
      <w:proofErr w:type="gramStart"/>
      <w:r w:rsidRPr="00CF5E87">
        <w:rPr>
          <w:rStyle w:val="DevConfigGray"/>
        </w:rPr>
        <w:t>profile</w:t>
      </w:r>
      <w:proofErr w:type="gramEnd"/>
      <w:r w:rsidRPr="00CF5E87">
        <w:rPr>
          <w:rStyle w:val="DevConfigGray"/>
        </w:rPr>
        <w:t xml:space="preserve"> DMVPN_PROFILE</w:t>
      </w:r>
    </w:p>
    <w:p w14:paraId="464CA92F" w14:textId="77777777" w:rsidR="00CF5E87" w:rsidRPr="00CF5E87" w:rsidRDefault="00CF5E87" w:rsidP="00CF5E87">
      <w:pPr>
        <w:pStyle w:val="DevConfigs"/>
        <w:rPr>
          <w:rStyle w:val="DevConfigGray"/>
        </w:rPr>
      </w:pPr>
      <w:r w:rsidRPr="00CF5E87">
        <w:rPr>
          <w:rStyle w:val="DevConfigGray"/>
        </w:rPr>
        <w:t xml:space="preserve"> set transform-set DMVPN_TRANS</w:t>
      </w:r>
    </w:p>
    <w:p w14:paraId="060357A1" w14:textId="77777777" w:rsidR="00CF5E87" w:rsidRPr="00CF5E87" w:rsidRDefault="00CF5E87" w:rsidP="00CF5E87">
      <w:pPr>
        <w:pStyle w:val="DevConfigs"/>
        <w:rPr>
          <w:rStyle w:val="DevConfigGray"/>
        </w:rPr>
      </w:pPr>
      <w:r w:rsidRPr="00CF5E87">
        <w:rPr>
          <w:rStyle w:val="DevConfigGray"/>
        </w:rPr>
        <w:t xml:space="preserve"> exit</w:t>
      </w:r>
    </w:p>
    <w:p w14:paraId="49457003" w14:textId="77777777" w:rsidR="00CF5E87" w:rsidRPr="00CF5E87" w:rsidRDefault="00CF5E87" w:rsidP="00CF5E87">
      <w:pPr>
        <w:pStyle w:val="DevConfigs"/>
        <w:rPr>
          <w:rStyle w:val="DevConfigGray"/>
        </w:rPr>
      </w:pPr>
      <w:r w:rsidRPr="00CF5E87">
        <w:rPr>
          <w:rStyle w:val="DevConfigGray"/>
        </w:rPr>
        <w:t>interface tunnel1</w:t>
      </w:r>
    </w:p>
    <w:p w14:paraId="7CE5C97E" w14:textId="77777777" w:rsidR="00825D6B" w:rsidRDefault="00CF5E87" w:rsidP="00CF5E87">
      <w:pPr>
        <w:pStyle w:val="DevConfigs"/>
        <w:rPr>
          <w:rStyle w:val="DevConfigGray"/>
        </w:rPr>
      </w:pPr>
      <w:r w:rsidRPr="00CF5E87">
        <w:rPr>
          <w:rStyle w:val="DevConfigGray"/>
        </w:rPr>
        <w:t xml:space="preserve"> tunnel protection </w:t>
      </w:r>
      <w:proofErr w:type="spellStart"/>
      <w:r w:rsidRPr="00CF5E87">
        <w:rPr>
          <w:rStyle w:val="DevConfigGray"/>
        </w:rPr>
        <w:t>ipsec</w:t>
      </w:r>
      <w:proofErr w:type="spellEnd"/>
      <w:r w:rsidRPr="00CF5E87">
        <w:rPr>
          <w:rStyle w:val="DevConfigGray"/>
        </w:rPr>
        <w:t xml:space="preserve"> profile DMVPN_PROFILE</w:t>
      </w:r>
    </w:p>
    <w:p w14:paraId="26809E09" w14:textId="44303BA6" w:rsidR="00C162C0" w:rsidRPr="00C77B29" w:rsidRDefault="00825D6B" w:rsidP="00AE11BD">
      <w:pPr>
        <w:pStyle w:val="DevConfigs"/>
        <w:rPr>
          <w:rStyle w:val="DevConfigGray"/>
          <w:rFonts w:ascii="Arial" w:hAnsi="Arial"/>
          <w:shd w:val="clear" w:color="auto" w:fill="auto"/>
        </w:rPr>
      </w:pPr>
      <w:r>
        <w:rPr>
          <w:rStyle w:val="DevConfigGray"/>
        </w:rPr>
        <w:t xml:space="preserve"> exit</w:t>
      </w:r>
    </w:p>
    <w:sectPr w:rsidR="00C162C0" w:rsidRPr="00C77B29" w:rsidSect="009C3182">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C991A" w14:textId="77777777" w:rsidR="000324C0" w:rsidRDefault="000324C0" w:rsidP="00710659">
      <w:pPr>
        <w:spacing w:after="0" w:line="240" w:lineRule="auto"/>
      </w:pPr>
      <w:r>
        <w:separator/>
      </w:r>
    </w:p>
    <w:p w14:paraId="217A3CAF" w14:textId="77777777" w:rsidR="000324C0" w:rsidRDefault="000324C0"/>
  </w:endnote>
  <w:endnote w:type="continuationSeparator" w:id="0">
    <w:p w14:paraId="0DED53A2" w14:textId="77777777" w:rsidR="000324C0" w:rsidRDefault="000324C0" w:rsidP="00710659">
      <w:pPr>
        <w:spacing w:after="0" w:line="240" w:lineRule="auto"/>
      </w:pPr>
      <w:r>
        <w:continuationSeparator/>
      </w:r>
    </w:p>
    <w:p w14:paraId="64AE3927" w14:textId="77777777" w:rsidR="000324C0" w:rsidRDefault="000324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3E790" w14:textId="109B934F" w:rsidR="005244AB" w:rsidRDefault="005244AB" w:rsidP="005244AB">
    <w:pPr>
      <w:pStyle w:val="Footer"/>
    </w:pPr>
    <w:r>
      <w:rPr>
        <w:noProof/>
      </w:rPr>
      <mc:AlternateContent>
        <mc:Choice Requires="wps">
          <w:drawing>
            <wp:anchor distT="0" distB="0" distL="0" distR="0" simplePos="0" relativeHeight="251659264" behindDoc="0" locked="0" layoutInCell="1" allowOverlap="1" wp14:anchorId="3B6EFF56" wp14:editId="5AB2A374">
              <wp:simplePos x="635" y="635"/>
              <wp:positionH relativeFrom="page">
                <wp:align>left</wp:align>
              </wp:positionH>
              <wp:positionV relativeFrom="page">
                <wp:align>bottom</wp:align>
              </wp:positionV>
              <wp:extent cx="258445" cy="246380"/>
              <wp:effectExtent l="0" t="0" r="8255" b="0"/>
              <wp:wrapNone/>
              <wp:docPr id="557605818"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7F314FCC" w14:textId="21CF502E" w:rsidR="005244AB" w:rsidRPr="005244AB" w:rsidRDefault="005244AB" w:rsidP="005244AB">
                          <w:pPr>
                            <w:spacing w:after="0"/>
                            <w:rPr>
                              <w:rFonts w:ascii="Aptos" w:eastAsia="Aptos" w:hAnsi="Aptos" w:cs="Aptos"/>
                              <w:noProof/>
                              <w:color w:val="000000"/>
                              <w:sz w:val="2"/>
                              <w:szCs w:val="2"/>
                            </w:rPr>
                          </w:pPr>
                          <w:r w:rsidRPr="005244AB">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6EFF56" id="_x0000_t202" coordsize="21600,21600" o:spt="202" path="m,l,21600r21600,l21600,xe">
              <v:stroke joinstyle="miter"/>
              <v:path gradientshapeok="t" o:connecttype="rect"/>
            </v:shapetype>
            <v:shape id="Text Box 2" o:spid="_x0000_s1026" type="#_x0000_t202" alt="-"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7F314FCC" w14:textId="21CF502E" w:rsidR="005244AB" w:rsidRPr="005244AB" w:rsidRDefault="005244AB" w:rsidP="005244AB">
                    <w:pPr>
                      <w:spacing w:after="0"/>
                      <w:rPr>
                        <w:rFonts w:ascii="Aptos" w:eastAsia="Aptos" w:hAnsi="Aptos" w:cs="Aptos"/>
                        <w:noProof/>
                        <w:color w:val="000000"/>
                        <w:sz w:val="2"/>
                        <w:szCs w:val="2"/>
                      </w:rPr>
                    </w:pPr>
                    <w:r w:rsidRPr="005244AB">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675B" w14:textId="7336BF73" w:rsidR="00A82852" w:rsidRPr="00882B63" w:rsidRDefault="005244AB" w:rsidP="005244AB">
    <w:pPr>
      <w:pStyle w:val="Footer"/>
      <w:rPr>
        <w:szCs w:val="16"/>
      </w:rPr>
    </w:pPr>
    <w:r>
      <w:rPr>
        <w:noProof/>
      </w:rPr>
      <mc:AlternateContent>
        <mc:Choice Requires="wps">
          <w:drawing>
            <wp:anchor distT="0" distB="0" distL="0" distR="0" simplePos="0" relativeHeight="251660288" behindDoc="0" locked="0" layoutInCell="1" allowOverlap="1" wp14:anchorId="57697DAC" wp14:editId="6A837710">
              <wp:simplePos x="685800" y="9439275"/>
              <wp:positionH relativeFrom="page">
                <wp:align>left</wp:align>
              </wp:positionH>
              <wp:positionV relativeFrom="page">
                <wp:align>bottom</wp:align>
              </wp:positionV>
              <wp:extent cx="258445" cy="246380"/>
              <wp:effectExtent l="0" t="0" r="8255" b="0"/>
              <wp:wrapNone/>
              <wp:docPr id="151789389"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09FF0699" w14:textId="17ACCB2A" w:rsidR="005244AB" w:rsidRPr="005244AB" w:rsidRDefault="005244AB" w:rsidP="005244AB">
                          <w:pPr>
                            <w:spacing w:after="0"/>
                            <w:rPr>
                              <w:rFonts w:ascii="Aptos" w:eastAsia="Aptos" w:hAnsi="Aptos" w:cs="Aptos"/>
                              <w:noProof/>
                              <w:color w:val="000000"/>
                              <w:sz w:val="2"/>
                              <w:szCs w:val="2"/>
                            </w:rPr>
                          </w:pPr>
                          <w:r w:rsidRPr="005244AB">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7697DAC" id="_x0000_t202" coordsize="21600,21600" o:spt="202" path="m,l,21600r21600,l21600,xe">
              <v:stroke joinstyle="miter"/>
              <v:path gradientshapeok="t" o:connecttype="rect"/>
            </v:shapetype>
            <v:shape id="Text Box 3" o:spid="_x0000_s1027" type="#_x0000_t202" alt="-"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09FF0699" w14:textId="17ACCB2A" w:rsidR="005244AB" w:rsidRPr="005244AB" w:rsidRDefault="005244AB" w:rsidP="005244AB">
                    <w:pPr>
                      <w:spacing w:after="0"/>
                      <w:rPr>
                        <w:rFonts w:ascii="Aptos" w:eastAsia="Aptos" w:hAnsi="Aptos" w:cs="Aptos"/>
                        <w:noProof/>
                        <w:color w:val="000000"/>
                        <w:sz w:val="2"/>
                        <w:szCs w:val="2"/>
                      </w:rPr>
                    </w:pPr>
                    <w:r w:rsidRPr="005244AB">
                      <w:rPr>
                        <w:rFonts w:ascii="Aptos" w:eastAsia="Aptos" w:hAnsi="Aptos" w:cs="Aptos"/>
                        <w:noProof/>
                        <w:color w:val="000000"/>
                        <w:sz w:val="2"/>
                        <w:szCs w:val="2"/>
                      </w:rPr>
                      <w:t>-</w:t>
                    </w:r>
                  </w:p>
                </w:txbxContent>
              </v:textbox>
              <w10:wrap anchorx="page" anchory="page"/>
            </v:shape>
          </w:pict>
        </mc:Fallback>
      </mc:AlternateContent>
    </w:r>
    <w:r w:rsidR="00A82852" w:rsidRPr="00B31F19">
      <w:rPr>
        <w:rFonts w:ascii="Symbol" w:eastAsia="Symbol" w:hAnsi="Symbol" w:cs="Symbol"/>
      </w:rPr>
      <w:t>ã</w:t>
    </w:r>
    <w:r w:rsidR="00A82852">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A82852">
          <w:t>2020</w:t>
        </w:r>
      </w:sdtContent>
    </w:sdt>
    <w:r w:rsidR="00A82852">
      <w:t xml:space="preserve"> - </w:t>
    </w:r>
    <w:r w:rsidR="00A82852">
      <w:fldChar w:fldCharType="begin"/>
    </w:r>
    <w:r w:rsidR="00A82852">
      <w:instrText xml:space="preserve"> SAVEDATE  \@ "yyyy"  \* MERGEFORMAT </w:instrText>
    </w:r>
    <w:r w:rsidR="00A82852">
      <w:fldChar w:fldCharType="separate"/>
    </w:r>
    <w:r w:rsidR="00EF46E7">
      <w:rPr>
        <w:noProof/>
      </w:rPr>
      <w:t>2025</w:t>
    </w:r>
    <w:r w:rsidR="00A82852">
      <w:fldChar w:fldCharType="end"/>
    </w:r>
    <w:r w:rsidR="00A82852">
      <w:t xml:space="preserve"> </w:t>
    </w:r>
    <w:r w:rsidR="00A82852" w:rsidRPr="00B31F19">
      <w:t xml:space="preserve">Cisco and/or its affiliates. All rights reserved. Cisco </w:t>
    </w:r>
    <w:r w:rsidR="00A82852">
      <w:t>Public</w:t>
    </w:r>
    <w:r w:rsidR="00A82852">
      <w:tab/>
    </w:r>
    <w:r w:rsidR="00A82852" w:rsidRPr="0090659A">
      <w:rPr>
        <w:szCs w:val="16"/>
      </w:rPr>
      <w:t xml:space="preserve">Page </w:t>
    </w:r>
    <w:r w:rsidR="00A82852" w:rsidRPr="0090659A">
      <w:rPr>
        <w:b/>
        <w:szCs w:val="16"/>
      </w:rPr>
      <w:fldChar w:fldCharType="begin"/>
    </w:r>
    <w:r w:rsidR="00A82852" w:rsidRPr="0090659A">
      <w:rPr>
        <w:b/>
        <w:szCs w:val="16"/>
      </w:rPr>
      <w:instrText xml:space="preserve"> PAGE </w:instrText>
    </w:r>
    <w:r w:rsidR="00A82852" w:rsidRPr="0090659A">
      <w:rPr>
        <w:b/>
        <w:szCs w:val="16"/>
      </w:rPr>
      <w:fldChar w:fldCharType="separate"/>
    </w:r>
    <w:r w:rsidR="00A82852">
      <w:rPr>
        <w:b/>
        <w:noProof/>
        <w:szCs w:val="16"/>
      </w:rPr>
      <w:t>6</w:t>
    </w:r>
    <w:r w:rsidR="00A82852" w:rsidRPr="0090659A">
      <w:rPr>
        <w:b/>
        <w:szCs w:val="16"/>
      </w:rPr>
      <w:fldChar w:fldCharType="end"/>
    </w:r>
    <w:r w:rsidR="00A82852" w:rsidRPr="0090659A">
      <w:rPr>
        <w:szCs w:val="16"/>
      </w:rPr>
      <w:t xml:space="preserve"> of </w:t>
    </w:r>
    <w:r w:rsidR="00A82852" w:rsidRPr="0090659A">
      <w:rPr>
        <w:b/>
        <w:szCs w:val="16"/>
      </w:rPr>
      <w:fldChar w:fldCharType="begin"/>
    </w:r>
    <w:r w:rsidR="00A82852" w:rsidRPr="0090659A">
      <w:rPr>
        <w:b/>
        <w:szCs w:val="16"/>
      </w:rPr>
      <w:instrText xml:space="preserve"> NUMPAGES  </w:instrText>
    </w:r>
    <w:r w:rsidR="00A82852" w:rsidRPr="0090659A">
      <w:rPr>
        <w:b/>
        <w:szCs w:val="16"/>
      </w:rPr>
      <w:fldChar w:fldCharType="separate"/>
    </w:r>
    <w:r w:rsidR="00A82852">
      <w:rPr>
        <w:b/>
        <w:noProof/>
        <w:szCs w:val="16"/>
      </w:rPr>
      <w:t>6</w:t>
    </w:r>
    <w:r w:rsidR="00A82852" w:rsidRPr="0090659A">
      <w:rPr>
        <w:b/>
        <w:szCs w:val="16"/>
      </w:rPr>
      <w:fldChar w:fldCharType="end"/>
    </w:r>
    <w:r w:rsidR="00A82852">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46D6" w14:textId="1D1CD454" w:rsidR="00A82852" w:rsidRPr="00882B63" w:rsidRDefault="005244AB" w:rsidP="005244AB">
    <w:pPr>
      <w:pStyle w:val="Footer"/>
      <w:rPr>
        <w:szCs w:val="16"/>
      </w:rPr>
    </w:pPr>
    <w:r>
      <w:rPr>
        <w:noProof/>
      </w:rPr>
      <mc:AlternateContent>
        <mc:Choice Requires="wps">
          <w:drawing>
            <wp:anchor distT="0" distB="0" distL="0" distR="0" simplePos="0" relativeHeight="251658240" behindDoc="0" locked="0" layoutInCell="1" allowOverlap="1" wp14:anchorId="11146125" wp14:editId="30F188DF">
              <wp:simplePos x="685800" y="9439275"/>
              <wp:positionH relativeFrom="page">
                <wp:align>left</wp:align>
              </wp:positionH>
              <wp:positionV relativeFrom="page">
                <wp:align>bottom</wp:align>
              </wp:positionV>
              <wp:extent cx="258445" cy="246380"/>
              <wp:effectExtent l="0" t="0" r="8255" b="0"/>
              <wp:wrapNone/>
              <wp:docPr id="1280304285"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20D160B3" w14:textId="1B777CD6" w:rsidR="005244AB" w:rsidRPr="005244AB" w:rsidRDefault="005244AB" w:rsidP="005244AB">
                          <w:pPr>
                            <w:spacing w:after="0"/>
                            <w:rPr>
                              <w:rFonts w:ascii="Aptos" w:eastAsia="Aptos" w:hAnsi="Aptos" w:cs="Aptos"/>
                              <w:noProof/>
                              <w:color w:val="000000"/>
                              <w:sz w:val="2"/>
                              <w:szCs w:val="2"/>
                            </w:rPr>
                          </w:pPr>
                          <w:r w:rsidRPr="005244AB">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146125" id="_x0000_t202" coordsize="21600,21600" o:spt="202" path="m,l,21600r21600,l21600,xe">
              <v:stroke joinstyle="miter"/>
              <v:path gradientshapeok="t" o:connecttype="rect"/>
            </v:shapetype>
            <v:shape id="Text Box 1"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20D160B3" w14:textId="1B777CD6" w:rsidR="005244AB" w:rsidRPr="005244AB" w:rsidRDefault="005244AB" w:rsidP="005244AB">
                    <w:pPr>
                      <w:spacing w:after="0"/>
                      <w:rPr>
                        <w:rFonts w:ascii="Aptos" w:eastAsia="Aptos" w:hAnsi="Aptos" w:cs="Aptos"/>
                        <w:noProof/>
                        <w:color w:val="000000"/>
                        <w:sz w:val="2"/>
                        <w:szCs w:val="2"/>
                      </w:rPr>
                    </w:pPr>
                    <w:r w:rsidRPr="005244AB">
                      <w:rPr>
                        <w:rFonts w:ascii="Aptos" w:eastAsia="Aptos" w:hAnsi="Aptos" w:cs="Aptos"/>
                        <w:noProof/>
                        <w:color w:val="000000"/>
                        <w:sz w:val="2"/>
                        <w:szCs w:val="2"/>
                      </w:rPr>
                      <w:t>-</w:t>
                    </w:r>
                  </w:p>
                </w:txbxContent>
              </v:textbox>
              <w10:wrap anchorx="page" anchory="page"/>
            </v:shape>
          </w:pict>
        </mc:Fallback>
      </mc:AlternateContent>
    </w:r>
    <w:r w:rsidR="00A82852" w:rsidRPr="00B31F19">
      <w:rPr>
        <w:rFonts w:ascii="Symbol" w:eastAsia="Symbol" w:hAnsi="Symbol" w:cs="Symbol"/>
      </w:rPr>
      <w:t>ã</w:t>
    </w:r>
    <w:r w:rsidR="00A8285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A82852">
          <w:t>2020</w:t>
        </w:r>
      </w:sdtContent>
    </w:sdt>
    <w:r w:rsidR="00A82852">
      <w:t xml:space="preserve"> - </w:t>
    </w:r>
    <w:r w:rsidR="00A82852">
      <w:fldChar w:fldCharType="begin"/>
    </w:r>
    <w:r w:rsidR="00A82852">
      <w:instrText xml:space="preserve"> SAVEDATE  \@ "yyyy"  \* MERGEFORMAT </w:instrText>
    </w:r>
    <w:r w:rsidR="00A82852">
      <w:fldChar w:fldCharType="separate"/>
    </w:r>
    <w:r w:rsidR="00EF46E7">
      <w:rPr>
        <w:noProof/>
      </w:rPr>
      <w:t>2025</w:t>
    </w:r>
    <w:r w:rsidR="00A82852">
      <w:fldChar w:fldCharType="end"/>
    </w:r>
    <w:r w:rsidR="00A82852">
      <w:t xml:space="preserve"> </w:t>
    </w:r>
    <w:r w:rsidR="00A82852" w:rsidRPr="00B31F19">
      <w:t xml:space="preserve">Cisco and/or its affiliates. All rights reserved. Cisco </w:t>
    </w:r>
    <w:r w:rsidR="00A82852">
      <w:t>Public</w:t>
    </w:r>
    <w:r w:rsidR="00A82852">
      <w:tab/>
    </w:r>
    <w:r w:rsidR="00A82852" w:rsidRPr="0090659A">
      <w:rPr>
        <w:szCs w:val="16"/>
      </w:rPr>
      <w:t xml:space="preserve">Page </w:t>
    </w:r>
    <w:r w:rsidR="00A82852" w:rsidRPr="0090659A">
      <w:rPr>
        <w:b/>
        <w:szCs w:val="16"/>
      </w:rPr>
      <w:fldChar w:fldCharType="begin"/>
    </w:r>
    <w:r w:rsidR="00A82852" w:rsidRPr="0090659A">
      <w:rPr>
        <w:b/>
        <w:szCs w:val="16"/>
      </w:rPr>
      <w:instrText xml:space="preserve"> PAGE </w:instrText>
    </w:r>
    <w:r w:rsidR="00A82852" w:rsidRPr="0090659A">
      <w:rPr>
        <w:b/>
        <w:szCs w:val="16"/>
      </w:rPr>
      <w:fldChar w:fldCharType="separate"/>
    </w:r>
    <w:r w:rsidR="00A82852">
      <w:rPr>
        <w:b/>
        <w:noProof/>
        <w:szCs w:val="16"/>
      </w:rPr>
      <w:t>1</w:t>
    </w:r>
    <w:r w:rsidR="00A82852" w:rsidRPr="0090659A">
      <w:rPr>
        <w:b/>
        <w:szCs w:val="16"/>
      </w:rPr>
      <w:fldChar w:fldCharType="end"/>
    </w:r>
    <w:r w:rsidR="00A82852" w:rsidRPr="0090659A">
      <w:rPr>
        <w:szCs w:val="16"/>
      </w:rPr>
      <w:t xml:space="preserve"> of </w:t>
    </w:r>
    <w:r w:rsidR="00A82852" w:rsidRPr="0090659A">
      <w:rPr>
        <w:b/>
        <w:szCs w:val="16"/>
      </w:rPr>
      <w:fldChar w:fldCharType="begin"/>
    </w:r>
    <w:r w:rsidR="00A82852" w:rsidRPr="0090659A">
      <w:rPr>
        <w:b/>
        <w:szCs w:val="16"/>
      </w:rPr>
      <w:instrText xml:space="preserve"> NUMPAGES  </w:instrText>
    </w:r>
    <w:r w:rsidR="00A82852" w:rsidRPr="0090659A">
      <w:rPr>
        <w:b/>
        <w:szCs w:val="16"/>
      </w:rPr>
      <w:fldChar w:fldCharType="separate"/>
    </w:r>
    <w:r w:rsidR="00A82852">
      <w:rPr>
        <w:b/>
        <w:noProof/>
        <w:szCs w:val="16"/>
      </w:rPr>
      <w:t>6</w:t>
    </w:r>
    <w:r w:rsidR="00A82852"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9CA83" w14:textId="77777777" w:rsidR="000324C0" w:rsidRDefault="000324C0" w:rsidP="00710659">
      <w:pPr>
        <w:spacing w:after="0" w:line="240" w:lineRule="auto"/>
      </w:pPr>
      <w:r>
        <w:separator/>
      </w:r>
    </w:p>
    <w:p w14:paraId="32EAC83A" w14:textId="77777777" w:rsidR="000324C0" w:rsidRDefault="000324C0"/>
  </w:footnote>
  <w:footnote w:type="continuationSeparator" w:id="0">
    <w:p w14:paraId="28F18F2F" w14:textId="77777777" w:rsidR="000324C0" w:rsidRDefault="000324C0" w:rsidP="00710659">
      <w:pPr>
        <w:spacing w:after="0" w:line="240" w:lineRule="auto"/>
      </w:pPr>
      <w:r>
        <w:continuationSeparator/>
      </w:r>
    </w:p>
    <w:p w14:paraId="560ED584" w14:textId="77777777" w:rsidR="000324C0" w:rsidRDefault="000324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48EA93A032DB4ABA9D9C738C1AC5C0DD"/>
      </w:placeholder>
      <w:dataBinding w:prefixMappings="xmlns:ns0='http://purl.org/dc/elements/1.1/' xmlns:ns1='http://schemas.openxmlformats.org/package/2006/metadata/core-properties' " w:xpath="/ns1:coreProperties[1]/ns0:title[1]" w:storeItemID="{6C3C8BC8-F283-45AE-878A-BAB7291924A1}"/>
      <w:text/>
    </w:sdtPr>
    <w:sdtContent>
      <w:p w14:paraId="4882E121" w14:textId="6FEF7454" w:rsidR="00A82852" w:rsidRDefault="00A82852" w:rsidP="008402F2">
        <w:pPr>
          <w:pStyle w:val="PageHead"/>
        </w:pPr>
        <w:r>
          <w:t>Lab - Configure Secure DMVPN Tunnels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78A28" w14:textId="77777777" w:rsidR="00A82852" w:rsidRDefault="00A82852" w:rsidP="006C3FCF">
    <w:pPr>
      <w:ind w:left="-288"/>
    </w:pPr>
    <w:r>
      <w:rPr>
        <w:noProof/>
      </w:rPr>
      <w:drawing>
        <wp:inline distT="0" distB="0" distL="0" distR="0" wp14:anchorId="1BFCD395" wp14:editId="4D4DBCB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048E395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729956978">
    <w:abstractNumId w:val="5"/>
  </w:num>
  <w:num w:numId="2" w16cid:durableId="1413114796">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362554574">
    <w:abstractNumId w:val="2"/>
  </w:num>
  <w:num w:numId="4" w16cid:durableId="2035304776">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24756330">
    <w:abstractNumId w:val="3"/>
  </w:num>
  <w:num w:numId="6" w16cid:durableId="310406425">
    <w:abstractNumId w:val="0"/>
  </w:num>
  <w:num w:numId="7" w16cid:durableId="1580285333">
    <w:abstractNumId w:val="1"/>
  </w:num>
  <w:num w:numId="8" w16cid:durableId="274989813">
    <w:abstractNumId w:val="4"/>
    <w:lvlOverride w:ilvl="0">
      <w:lvl w:ilvl="0">
        <w:start w:val="1"/>
        <w:numFmt w:val="decimal"/>
        <w:lvlText w:val="Part %1:"/>
        <w:lvlJc w:val="left"/>
        <w:pPr>
          <w:tabs>
            <w:tab w:val="num" w:pos="1152"/>
          </w:tabs>
          <w:ind w:left="1152" w:hanging="792"/>
        </w:pPr>
        <w:rPr>
          <w:rFonts w:hint="default"/>
        </w:rPr>
      </w:lvl>
    </w:lvlOverride>
  </w:num>
  <w:num w:numId="9" w16cid:durableId="168867925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628979884">
    <w:abstractNumId w:val="3"/>
  </w:num>
  <w:num w:numId="11" w16cid:durableId="165120780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CC"/>
    <w:rsid w:val="00001BDF"/>
    <w:rsid w:val="000036C3"/>
    <w:rsid w:val="0000380F"/>
    <w:rsid w:val="00004175"/>
    <w:rsid w:val="000059C9"/>
    <w:rsid w:val="00012C22"/>
    <w:rsid w:val="000160F7"/>
    <w:rsid w:val="00016D5B"/>
    <w:rsid w:val="00016F30"/>
    <w:rsid w:val="0002047C"/>
    <w:rsid w:val="00021B9A"/>
    <w:rsid w:val="000242D6"/>
    <w:rsid w:val="00024EE5"/>
    <w:rsid w:val="000324C0"/>
    <w:rsid w:val="0003319B"/>
    <w:rsid w:val="00034D26"/>
    <w:rsid w:val="0003735F"/>
    <w:rsid w:val="00041AF6"/>
    <w:rsid w:val="00044E62"/>
    <w:rsid w:val="00050BA4"/>
    <w:rsid w:val="0005141D"/>
    <w:rsid w:val="00051738"/>
    <w:rsid w:val="0005242B"/>
    <w:rsid w:val="00052548"/>
    <w:rsid w:val="000600C5"/>
    <w:rsid w:val="00060696"/>
    <w:rsid w:val="00062D89"/>
    <w:rsid w:val="000671D9"/>
    <w:rsid w:val="00067A67"/>
    <w:rsid w:val="00070C16"/>
    <w:rsid w:val="00075EA9"/>
    <w:rsid w:val="000769CF"/>
    <w:rsid w:val="000773D7"/>
    <w:rsid w:val="00080AD8"/>
    <w:rsid w:val="000815D8"/>
    <w:rsid w:val="00084C99"/>
    <w:rsid w:val="00085CC6"/>
    <w:rsid w:val="00090C07"/>
    <w:rsid w:val="0009147A"/>
    <w:rsid w:val="00091E8D"/>
    <w:rsid w:val="0009378D"/>
    <w:rsid w:val="00097163"/>
    <w:rsid w:val="000A1BC9"/>
    <w:rsid w:val="000A22C8"/>
    <w:rsid w:val="000B2344"/>
    <w:rsid w:val="000B24C5"/>
    <w:rsid w:val="000B7DE5"/>
    <w:rsid w:val="000C2118"/>
    <w:rsid w:val="000C333E"/>
    <w:rsid w:val="000C5EF2"/>
    <w:rsid w:val="000C6425"/>
    <w:rsid w:val="000C6E6E"/>
    <w:rsid w:val="000C7B7D"/>
    <w:rsid w:val="000D55B4"/>
    <w:rsid w:val="000E1039"/>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5776"/>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A7B84"/>
    <w:rsid w:val="001B67D8"/>
    <w:rsid w:val="001B6F95"/>
    <w:rsid w:val="001B75A7"/>
    <w:rsid w:val="001C05A1"/>
    <w:rsid w:val="001C1D9E"/>
    <w:rsid w:val="001C5998"/>
    <w:rsid w:val="001C7C3B"/>
    <w:rsid w:val="001D5B6F"/>
    <w:rsid w:val="001E0AB8"/>
    <w:rsid w:val="001E38E0"/>
    <w:rsid w:val="001E4A92"/>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522"/>
    <w:rsid w:val="00235792"/>
    <w:rsid w:val="00240361"/>
    <w:rsid w:val="00242E3A"/>
    <w:rsid w:val="00246492"/>
    <w:rsid w:val="002506CF"/>
    <w:rsid w:val="0025107F"/>
    <w:rsid w:val="00260CD4"/>
    <w:rsid w:val="002634EC"/>
    <w:rsid w:val="002639D8"/>
    <w:rsid w:val="00265F77"/>
    <w:rsid w:val="00266C83"/>
    <w:rsid w:val="00270FCC"/>
    <w:rsid w:val="002768DC"/>
    <w:rsid w:val="002910C4"/>
    <w:rsid w:val="00294C8F"/>
    <w:rsid w:val="002A0B2E"/>
    <w:rsid w:val="002A0DC1"/>
    <w:rsid w:val="002A6C56"/>
    <w:rsid w:val="002C04C4"/>
    <w:rsid w:val="002C090C"/>
    <w:rsid w:val="002C1243"/>
    <w:rsid w:val="002C1815"/>
    <w:rsid w:val="002C475E"/>
    <w:rsid w:val="002C6AD6"/>
    <w:rsid w:val="002D4629"/>
    <w:rsid w:val="002D6C2A"/>
    <w:rsid w:val="002D7A86"/>
    <w:rsid w:val="002F0156"/>
    <w:rsid w:val="002F45FF"/>
    <w:rsid w:val="002F66D3"/>
    <w:rsid w:val="002F6D17"/>
    <w:rsid w:val="0030240B"/>
    <w:rsid w:val="00302887"/>
    <w:rsid w:val="003056EB"/>
    <w:rsid w:val="003071FF"/>
    <w:rsid w:val="00310652"/>
    <w:rsid w:val="00311065"/>
    <w:rsid w:val="0031371D"/>
    <w:rsid w:val="0031789F"/>
    <w:rsid w:val="00320788"/>
    <w:rsid w:val="00321C29"/>
    <w:rsid w:val="003233A3"/>
    <w:rsid w:val="00324243"/>
    <w:rsid w:val="00334C33"/>
    <w:rsid w:val="003413C9"/>
    <w:rsid w:val="0034218C"/>
    <w:rsid w:val="0034455D"/>
    <w:rsid w:val="0034604B"/>
    <w:rsid w:val="00346D17"/>
    <w:rsid w:val="00347972"/>
    <w:rsid w:val="0035469B"/>
    <w:rsid w:val="003559CC"/>
    <w:rsid w:val="00355D4B"/>
    <w:rsid w:val="003569D7"/>
    <w:rsid w:val="003608AC"/>
    <w:rsid w:val="00363A23"/>
    <w:rsid w:val="0036440C"/>
    <w:rsid w:val="0036465A"/>
    <w:rsid w:val="003711B3"/>
    <w:rsid w:val="00374ACC"/>
    <w:rsid w:val="00377C38"/>
    <w:rsid w:val="00382D72"/>
    <w:rsid w:val="00383A03"/>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43A4"/>
    <w:rsid w:val="003D6EF1"/>
    <w:rsid w:val="003E5BE5"/>
    <w:rsid w:val="003E7BB1"/>
    <w:rsid w:val="003F18D1"/>
    <w:rsid w:val="003F20EC"/>
    <w:rsid w:val="003F4F0E"/>
    <w:rsid w:val="003F6096"/>
    <w:rsid w:val="003F6E06"/>
    <w:rsid w:val="00403C7A"/>
    <w:rsid w:val="004057A6"/>
    <w:rsid w:val="00406554"/>
    <w:rsid w:val="00407755"/>
    <w:rsid w:val="0041293B"/>
    <w:rsid w:val="004131B0"/>
    <w:rsid w:val="00416C42"/>
    <w:rsid w:val="00416E98"/>
    <w:rsid w:val="00417C06"/>
    <w:rsid w:val="00422476"/>
    <w:rsid w:val="0042385C"/>
    <w:rsid w:val="00426FA5"/>
    <w:rsid w:val="00431654"/>
    <w:rsid w:val="00434926"/>
    <w:rsid w:val="00443ACE"/>
    <w:rsid w:val="00444217"/>
    <w:rsid w:val="004478F4"/>
    <w:rsid w:val="00450F7A"/>
    <w:rsid w:val="00452C6D"/>
    <w:rsid w:val="00455E0B"/>
    <w:rsid w:val="0045724D"/>
    <w:rsid w:val="004574B9"/>
    <w:rsid w:val="00457934"/>
    <w:rsid w:val="00462B9F"/>
    <w:rsid w:val="0046523C"/>
    <w:rsid w:val="004659EE"/>
    <w:rsid w:val="00473E34"/>
    <w:rsid w:val="00476BA9"/>
    <w:rsid w:val="00481650"/>
    <w:rsid w:val="004860D8"/>
    <w:rsid w:val="00490807"/>
    <w:rsid w:val="004936C2"/>
    <w:rsid w:val="0049379C"/>
    <w:rsid w:val="004A1CA0"/>
    <w:rsid w:val="004A22E9"/>
    <w:rsid w:val="004A4ACD"/>
    <w:rsid w:val="004A506C"/>
    <w:rsid w:val="004A5BC5"/>
    <w:rsid w:val="004B023D"/>
    <w:rsid w:val="004B5019"/>
    <w:rsid w:val="004C0909"/>
    <w:rsid w:val="004C3F97"/>
    <w:rsid w:val="004D01F2"/>
    <w:rsid w:val="004D2CED"/>
    <w:rsid w:val="004D3339"/>
    <w:rsid w:val="004D353F"/>
    <w:rsid w:val="004D36D7"/>
    <w:rsid w:val="004D682B"/>
    <w:rsid w:val="004E290A"/>
    <w:rsid w:val="004E6152"/>
    <w:rsid w:val="004F344A"/>
    <w:rsid w:val="004F37F8"/>
    <w:rsid w:val="004F4EC3"/>
    <w:rsid w:val="00500199"/>
    <w:rsid w:val="00504ED4"/>
    <w:rsid w:val="00510639"/>
    <w:rsid w:val="00511791"/>
    <w:rsid w:val="005139BE"/>
    <w:rsid w:val="00516142"/>
    <w:rsid w:val="0051681C"/>
    <w:rsid w:val="00520027"/>
    <w:rsid w:val="0052093C"/>
    <w:rsid w:val="00521B31"/>
    <w:rsid w:val="00522469"/>
    <w:rsid w:val="0052400A"/>
    <w:rsid w:val="005244AB"/>
    <w:rsid w:val="00525EB4"/>
    <w:rsid w:val="00536277"/>
    <w:rsid w:val="00536F43"/>
    <w:rsid w:val="00542616"/>
    <w:rsid w:val="005428D4"/>
    <w:rsid w:val="005468C1"/>
    <w:rsid w:val="005510BA"/>
    <w:rsid w:val="00552E82"/>
    <w:rsid w:val="005538C8"/>
    <w:rsid w:val="00554B4E"/>
    <w:rsid w:val="00556C02"/>
    <w:rsid w:val="005606AE"/>
    <w:rsid w:val="00561BB2"/>
    <w:rsid w:val="00563249"/>
    <w:rsid w:val="005654E1"/>
    <w:rsid w:val="00566781"/>
    <w:rsid w:val="005702BD"/>
    <w:rsid w:val="00570A65"/>
    <w:rsid w:val="0057595C"/>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12D3"/>
    <w:rsid w:val="005F1DBF"/>
    <w:rsid w:val="005F3AE9"/>
    <w:rsid w:val="006007BB"/>
    <w:rsid w:val="00601DC0"/>
    <w:rsid w:val="006034CB"/>
    <w:rsid w:val="00603503"/>
    <w:rsid w:val="00603C52"/>
    <w:rsid w:val="00610DC7"/>
    <w:rsid w:val="006131CE"/>
    <w:rsid w:val="0061336B"/>
    <w:rsid w:val="00617D6E"/>
    <w:rsid w:val="00620ED5"/>
    <w:rsid w:val="00622D61"/>
    <w:rsid w:val="00624198"/>
    <w:rsid w:val="006304CB"/>
    <w:rsid w:val="00632ECA"/>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96951"/>
    <w:rsid w:val="006A0A2A"/>
    <w:rsid w:val="006A1587"/>
    <w:rsid w:val="006A1B33"/>
    <w:rsid w:val="006A403D"/>
    <w:rsid w:val="006A48F1"/>
    <w:rsid w:val="006A71A3"/>
    <w:rsid w:val="006A7B18"/>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4B97"/>
    <w:rsid w:val="0073604C"/>
    <w:rsid w:val="007436BF"/>
    <w:rsid w:val="007443E9"/>
    <w:rsid w:val="00745DCE"/>
    <w:rsid w:val="00753D89"/>
    <w:rsid w:val="00753DDA"/>
    <w:rsid w:val="00754A6E"/>
    <w:rsid w:val="007550F9"/>
    <w:rsid w:val="007553D8"/>
    <w:rsid w:val="00755C9B"/>
    <w:rsid w:val="00760804"/>
    <w:rsid w:val="00760FE4"/>
    <w:rsid w:val="007636C2"/>
    <w:rsid w:val="00763D8B"/>
    <w:rsid w:val="007657F6"/>
    <w:rsid w:val="00765E47"/>
    <w:rsid w:val="0077125A"/>
    <w:rsid w:val="007777ED"/>
    <w:rsid w:val="0078405B"/>
    <w:rsid w:val="00786F58"/>
    <w:rsid w:val="00787CC1"/>
    <w:rsid w:val="00792F4E"/>
    <w:rsid w:val="0079398D"/>
    <w:rsid w:val="00795066"/>
    <w:rsid w:val="00796C25"/>
    <w:rsid w:val="00797469"/>
    <w:rsid w:val="007A0A57"/>
    <w:rsid w:val="007A287C"/>
    <w:rsid w:val="007A3B2A"/>
    <w:rsid w:val="007B0C9D"/>
    <w:rsid w:val="007B5522"/>
    <w:rsid w:val="007C0EE0"/>
    <w:rsid w:val="007C1B71"/>
    <w:rsid w:val="007C2FBB"/>
    <w:rsid w:val="007C7164"/>
    <w:rsid w:val="007C7413"/>
    <w:rsid w:val="007D1984"/>
    <w:rsid w:val="007D2AFE"/>
    <w:rsid w:val="007E2764"/>
    <w:rsid w:val="007E3264"/>
    <w:rsid w:val="007E3FEA"/>
    <w:rsid w:val="007E6402"/>
    <w:rsid w:val="007F0A0B"/>
    <w:rsid w:val="007F3A60"/>
    <w:rsid w:val="007F3D0B"/>
    <w:rsid w:val="007F7C94"/>
    <w:rsid w:val="00802FFA"/>
    <w:rsid w:val="00810E4B"/>
    <w:rsid w:val="00814BAA"/>
    <w:rsid w:val="00816C2C"/>
    <w:rsid w:val="00816E8F"/>
    <w:rsid w:val="00816F0C"/>
    <w:rsid w:val="00820A74"/>
    <w:rsid w:val="0082211C"/>
    <w:rsid w:val="00824295"/>
    <w:rsid w:val="00825D6B"/>
    <w:rsid w:val="00827A65"/>
    <w:rsid w:val="00830473"/>
    <w:rsid w:val="008313F3"/>
    <w:rsid w:val="008402F2"/>
    <w:rsid w:val="00840469"/>
    <w:rsid w:val="008405BB"/>
    <w:rsid w:val="0084564F"/>
    <w:rsid w:val="00846494"/>
    <w:rsid w:val="00847B20"/>
    <w:rsid w:val="008509D3"/>
    <w:rsid w:val="00853418"/>
    <w:rsid w:val="0085342E"/>
    <w:rsid w:val="008566E6"/>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0A72"/>
    <w:rsid w:val="008C286A"/>
    <w:rsid w:val="008C2920"/>
    <w:rsid w:val="008C4307"/>
    <w:rsid w:val="008D23DF"/>
    <w:rsid w:val="008D5E23"/>
    <w:rsid w:val="008D73BF"/>
    <w:rsid w:val="008D7CA2"/>
    <w:rsid w:val="008D7F09"/>
    <w:rsid w:val="008E00D5"/>
    <w:rsid w:val="008E5B64"/>
    <w:rsid w:val="008E7DAA"/>
    <w:rsid w:val="008F0094"/>
    <w:rsid w:val="008F03EF"/>
    <w:rsid w:val="008F340F"/>
    <w:rsid w:val="008F5AC3"/>
    <w:rsid w:val="00903523"/>
    <w:rsid w:val="00906281"/>
    <w:rsid w:val="0090659A"/>
    <w:rsid w:val="00911080"/>
    <w:rsid w:val="00912500"/>
    <w:rsid w:val="0091350B"/>
    <w:rsid w:val="009148B0"/>
    <w:rsid w:val="00915986"/>
    <w:rsid w:val="00917624"/>
    <w:rsid w:val="0092126E"/>
    <w:rsid w:val="00921703"/>
    <w:rsid w:val="00926CB2"/>
    <w:rsid w:val="00930386"/>
    <w:rsid w:val="009309F5"/>
    <w:rsid w:val="00933237"/>
    <w:rsid w:val="00933F28"/>
    <w:rsid w:val="009400C3"/>
    <w:rsid w:val="00942299"/>
    <w:rsid w:val="009453F7"/>
    <w:rsid w:val="009476C0"/>
    <w:rsid w:val="00960B7E"/>
    <w:rsid w:val="00963E34"/>
    <w:rsid w:val="00964DFA"/>
    <w:rsid w:val="00970898"/>
    <w:rsid w:val="00970A69"/>
    <w:rsid w:val="0097119B"/>
    <w:rsid w:val="0098155C"/>
    <w:rsid w:val="00981CCA"/>
    <w:rsid w:val="00983B77"/>
    <w:rsid w:val="00986D3A"/>
    <w:rsid w:val="00990008"/>
    <w:rsid w:val="00994119"/>
    <w:rsid w:val="00996053"/>
    <w:rsid w:val="00997E71"/>
    <w:rsid w:val="009A0B2F"/>
    <w:rsid w:val="009A1CF4"/>
    <w:rsid w:val="009A2A79"/>
    <w:rsid w:val="009A37D7"/>
    <w:rsid w:val="009A4E17"/>
    <w:rsid w:val="009A6955"/>
    <w:rsid w:val="009B0697"/>
    <w:rsid w:val="009B341C"/>
    <w:rsid w:val="009B5747"/>
    <w:rsid w:val="009C0B81"/>
    <w:rsid w:val="009C3182"/>
    <w:rsid w:val="009C344A"/>
    <w:rsid w:val="009C64AA"/>
    <w:rsid w:val="009D2C27"/>
    <w:rsid w:val="009D503E"/>
    <w:rsid w:val="009E2309"/>
    <w:rsid w:val="009E42B9"/>
    <w:rsid w:val="009E4E17"/>
    <w:rsid w:val="009E54B9"/>
    <w:rsid w:val="009F4C2E"/>
    <w:rsid w:val="00A00F1A"/>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678BF"/>
    <w:rsid w:val="00A724F1"/>
    <w:rsid w:val="00A73991"/>
    <w:rsid w:val="00A73EBA"/>
    <w:rsid w:val="00A754B4"/>
    <w:rsid w:val="00A76665"/>
    <w:rsid w:val="00A76749"/>
    <w:rsid w:val="00A807C1"/>
    <w:rsid w:val="00A82658"/>
    <w:rsid w:val="00A82852"/>
    <w:rsid w:val="00A83374"/>
    <w:rsid w:val="00A837A4"/>
    <w:rsid w:val="00A96172"/>
    <w:rsid w:val="00A9672A"/>
    <w:rsid w:val="00A96D52"/>
    <w:rsid w:val="00A97C5F"/>
    <w:rsid w:val="00AA3A90"/>
    <w:rsid w:val="00AB0D6A"/>
    <w:rsid w:val="00AB43B3"/>
    <w:rsid w:val="00AB49B9"/>
    <w:rsid w:val="00AB4B7E"/>
    <w:rsid w:val="00AB501D"/>
    <w:rsid w:val="00AB758A"/>
    <w:rsid w:val="00AC027E"/>
    <w:rsid w:val="00AC05AB"/>
    <w:rsid w:val="00AC1E7E"/>
    <w:rsid w:val="00AC507D"/>
    <w:rsid w:val="00AC66E4"/>
    <w:rsid w:val="00AD0118"/>
    <w:rsid w:val="00AD04F2"/>
    <w:rsid w:val="00AD4578"/>
    <w:rsid w:val="00AD68E9"/>
    <w:rsid w:val="00AD761F"/>
    <w:rsid w:val="00AD7FB7"/>
    <w:rsid w:val="00AE11BD"/>
    <w:rsid w:val="00AE56C0"/>
    <w:rsid w:val="00AF71FA"/>
    <w:rsid w:val="00AF7ACC"/>
    <w:rsid w:val="00B00914"/>
    <w:rsid w:val="00B02A8E"/>
    <w:rsid w:val="00B052EE"/>
    <w:rsid w:val="00B1081F"/>
    <w:rsid w:val="00B11CC5"/>
    <w:rsid w:val="00B14E2A"/>
    <w:rsid w:val="00B2496B"/>
    <w:rsid w:val="00B27499"/>
    <w:rsid w:val="00B3010D"/>
    <w:rsid w:val="00B311B9"/>
    <w:rsid w:val="00B35151"/>
    <w:rsid w:val="00B433F2"/>
    <w:rsid w:val="00B458E8"/>
    <w:rsid w:val="00B46D28"/>
    <w:rsid w:val="00B47940"/>
    <w:rsid w:val="00B5397B"/>
    <w:rsid w:val="00B53EE9"/>
    <w:rsid w:val="00B6183E"/>
    <w:rsid w:val="00B62809"/>
    <w:rsid w:val="00B72F2A"/>
    <w:rsid w:val="00B74716"/>
    <w:rsid w:val="00B7675A"/>
    <w:rsid w:val="00B81898"/>
    <w:rsid w:val="00B82DED"/>
    <w:rsid w:val="00B8606B"/>
    <w:rsid w:val="00B878E7"/>
    <w:rsid w:val="00B879CC"/>
    <w:rsid w:val="00B96F2D"/>
    <w:rsid w:val="00B97278"/>
    <w:rsid w:val="00B97943"/>
    <w:rsid w:val="00BA1D0B"/>
    <w:rsid w:val="00BA2B50"/>
    <w:rsid w:val="00BA6972"/>
    <w:rsid w:val="00BB1E0D"/>
    <w:rsid w:val="00BB26C8"/>
    <w:rsid w:val="00BB4D9B"/>
    <w:rsid w:val="00BB73FF"/>
    <w:rsid w:val="00BB7688"/>
    <w:rsid w:val="00BC175E"/>
    <w:rsid w:val="00BC7423"/>
    <w:rsid w:val="00BC7CAC"/>
    <w:rsid w:val="00BD4D4C"/>
    <w:rsid w:val="00BD5553"/>
    <w:rsid w:val="00BD6D76"/>
    <w:rsid w:val="00BE3A73"/>
    <w:rsid w:val="00BE56B3"/>
    <w:rsid w:val="00BE676D"/>
    <w:rsid w:val="00BF04E8"/>
    <w:rsid w:val="00BF16BF"/>
    <w:rsid w:val="00BF4D1F"/>
    <w:rsid w:val="00BF76BE"/>
    <w:rsid w:val="00BF78D0"/>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634"/>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6263"/>
    <w:rsid w:val="00C77B29"/>
    <w:rsid w:val="00C87039"/>
    <w:rsid w:val="00C8718B"/>
    <w:rsid w:val="00C872E4"/>
    <w:rsid w:val="00C878D9"/>
    <w:rsid w:val="00C90311"/>
    <w:rsid w:val="00C91C26"/>
    <w:rsid w:val="00CA2980"/>
    <w:rsid w:val="00CA2BB2"/>
    <w:rsid w:val="00CA4D9A"/>
    <w:rsid w:val="00CA66CE"/>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30EE"/>
    <w:rsid w:val="00CF5D31"/>
    <w:rsid w:val="00CF5E87"/>
    <w:rsid w:val="00CF5F3B"/>
    <w:rsid w:val="00CF7733"/>
    <w:rsid w:val="00CF791A"/>
    <w:rsid w:val="00CF7E37"/>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6E93"/>
    <w:rsid w:val="00D57AD3"/>
    <w:rsid w:val="00D62F25"/>
    <w:rsid w:val="00D635FE"/>
    <w:rsid w:val="00D66A7B"/>
    <w:rsid w:val="00D729DE"/>
    <w:rsid w:val="00D75B6A"/>
    <w:rsid w:val="00D7617B"/>
    <w:rsid w:val="00D778DF"/>
    <w:rsid w:val="00D82FE9"/>
    <w:rsid w:val="00D84BDA"/>
    <w:rsid w:val="00D86D9E"/>
    <w:rsid w:val="00D87013"/>
    <w:rsid w:val="00D876A8"/>
    <w:rsid w:val="00D87F26"/>
    <w:rsid w:val="00D913F0"/>
    <w:rsid w:val="00D93063"/>
    <w:rsid w:val="00D933B0"/>
    <w:rsid w:val="00D951FC"/>
    <w:rsid w:val="00D977E8"/>
    <w:rsid w:val="00D97B16"/>
    <w:rsid w:val="00DA119B"/>
    <w:rsid w:val="00DA16F7"/>
    <w:rsid w:val="00DB03CC"/>
    <w:rsid w:val="00DB1C89"/>
    <w:rsid w:val="00DB3763"/>
    <w:rsid w:val="00DB4029"/>
    <w:rsid w:val="00DB5F36"/>
    <w:rsid w:val="00DB5F4D"/>
    <w:rsid w:val="00DB66F2"/>
    <w:rsid w:val="00DB6DA5"/>
    <w:rsid w:val="00DC076B"/>
    <w:rsid w:val="00DC186F"/>
    <w:rsid w:val="00DC252F"/>
    <w:rsid w:val="00DC6050"/>
    <w:rsid w:val="00DC6445"/>
    <w:rsid w:val="00DD351D"/>
    <w:rsid w:val="00DD35E1"/>
    <w:rsid w:val="00DD43EA"/>
    <w:rsid w:val="00DE6F44"/>
    <w:rsid w:val="00DF1B58"/>
    <w:rsid w:val="00E009DA"/>
    <w:rsid w:val="00E037D9"/>
    <w:rsid w:val="00E04927"/>
    <w:rsid w:val="00E077D2"/>
    <w:rsid w:val="00E11A48"/>
    <w:rsid w:val="00E130EB"/>
    <w:rsid w:val="00E162CD"/>
    <w:rsid w:val="00E17FA5"/>
    <w:rsid w:val="00E21BFE"/>
    <w:rsid w:val="00E21C88"/>
    <w:rsid w:val="00E223AC"/>
    <w:rsid w:val="00E2409D"/>
    <w:rsid w:val="00E26930"/>
    <w:rsid w:val="00E27257"/>
    <w:rsid w:val="00E27F4F"/>
    <w:rsid w:val="00E33C65"/>
    <w:rsid w:val="00E36B95"/>
    <w:rsid w:val="00E449D0"/>
    <w:rsid w:val="00E44A34"/>
    <w:rsid w:val="00E4506A"/>
    <w:rsid w:val="00E521F1"/>
    <w:rsid w:val="00E53F99"/>
    <w:rsid w:val="00E56510"/>
    <w:rsid w:val="00E62EA8"/>
    <w:rsid w:val="00E67A6E"/>
    <w:rsid w:val="00E70096"/>
    <w:rsid w:val="00E71B43"/>
    <w:rsid w:val="00E81612"/>
    <w:rsid w:val="00E82BD7"/>
    <w:rsid w:val="00E841A5"/>
    <w:rsid w:val="00E85850"/>
    <w:rsid w:val="00E859E3"/>
    <w:rsid w:val="00E87D18"/>
    <w:rsid w:val="00E87D62"/>
    <w:rsid w:val="00E97333"/>
    <w:rsid w:val="00EA486E"/>
    <w:rsid w:val="00EA4FA3"/>
    <w:rsid w:val="00EB001B"/>
    <w:rsid w:val="00EB3082"/>
    <w:rsid w:val="00EB5261"/>
    <w:rsid w:val="00EB6C33"/>
    <w:rsid w:val="00EC1DEA"/>
    <w:rsid w:val="00EC43F8"/>
    <w:rsid w:val="00EC6F62"/>
    <w:rsid w:val="00ED2EA2"/>
    <w:rsid w:val="00ED6019"/>
    <w:rsid w:val="00ED7830"/>
    <w:rsid w:val="00EE22BA"/>
    <w:rsid w:val="00EE2BFF"/>
    <w:rsid w:val="00EE3909"/>
    <w:rsid w:val="00EE4ECB"/>
    <w:rsid w:val="00EF4205"/>
    <w:rsid w:val="00EF46E7"/>
    <w:rsid w:val="00EF5939"/>
    <w:rsid w:val="00F010ED"/>
    <w:rsid w:val="00F01714"/>
    <w:rsid w:val="00F02215"/>
    <w:rsid w:val="00F0258F"/>
    <w:rsid w:val="00F02D06"/>
    <w:rsid w:val="00F056E5"/>
    <w:rsid w:val="00F06FDD"/>
    <w:rsid w:val="00F10366"/>
    <w:rsid w:val="00F1040A"/>
    <w:rsid w:val="00F10819"/>
    <w:rsid w:val="00F11219"/>
    <w:rsid w:val="00F15735"/>
    <w:rsid w:val="00F16F35"/>
    <w:rsid w:val="00F17559"/>
    <w:rsid w:val="00F2229D"/>
    <w:rsid w:val="00F25ABB"/>
    <w:rsid w:val="00F266F0"/>
    <w:rsid w:val="00F26F62"/>
    <w:rsid w:val="00F27963"/>
    <w:rsid w:val="00F30103"/>
    <w:rsid w:val="00F30446"/>
    <w:rsid w:val="00F4135D"/>
    <w:rsid w:val="00F41F1B"/>
    <w:rsid w:val="00F42146"/>
    <w:rsid w:val="00F46BD9"/>
    <w:rsid w:val="00F60BE0"/>
    <w:rsid w:val="00F6280E"/>
    <w:rsid w:val="00F63B1A"/>
    <w:rsid w:val="00F666EC"/>
    <w:rsid w:val="00F66C26"/>
    <w:rsid w:val="00F7050A"/>
    <w:rsid w:val="00F73B8D"/>
    <w:rsid w:val="00F75533"/>
    <w:rsid w:val="00F8036D"/>
    <w:rsid w:val="00F809DC"/>
    <w:rsid w:val="00F84BEB"/>
    <w:rsid w:val="00F86EB0"/>
    <w:rsid w:val="00FA154B"/>
    <w:rsid w:val="00FA3811"/>
    <w:rsid w:val="00FA3B9F"/>
    <w:rsid w:val="00FA3F06"/>
    <w:rsid w:val="00FA4A26"/>
    <w:rsid w:val="00FA7084"/>
    <w:rsid w:val="00FA7BEF"/>
    <w:rsid w:val="00FB1105"/>
    <w:rsid w:val="00FB1929"/>
    <w:rsid w:val="00FB5DBC"/>
    <w:rsid w:val="00FB5FD9"/>
    <w:rsid w:val="00FB6713"/>
    <w:rsid w:val="00FB7FFE"/>
    <w:rsid w:val="00FC005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221AB8D5"/>
    <w:rsid w:val="24A86C83"/>
    <w:rsid w:val="2E59189C"/>
    <w:rsid w:val="4CB94805"/>
    <w:rsid w:val="68B8E622"/>
    <w:rsid w:val="6F2D0527"/>
    <w:rsid w:val="7DE622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5D705"/>
  <w15:docId w15:val="{40FAEE7E-AB1D-4806-B227-81F16E9DF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82852"/>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5244AB"/>
    <w:pPr>
      <w:tabs>
        <w:tab w:val="right" w:pos="10080"/>
        <w:tab w:val="right" w:pos="10800"/>
      </w:tabs>
      <w:spacing w:after="0" w:line="240" w:lineRule="auto"/>
    </w:pPr>
    <w:rPr>
      <w:sz w:val="16"/>
    </w:rPr>
  </w:style>
  <w:style w:type="character" w:customStyle="1" w:styleId="FooterChar">
    <w:name w:val="Footer Char"/>
    <w:link w:val="Footer"/>
    <w:uiPriority w:val="99"/>
    <w:rsid w:val="005244AB"/>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F12D3"/>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B4B7E"/>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rPr>
      <w:sz w:val="20"/>
      <w:szCs w:val="20"/>
    </w:rPr>
  </w:style>
  <w:style w:type="character" w:customStyle="1" w:styleId="CommentTextChar">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Heading1Red">
    <w:name w:val="Heading 1 Red"/>
    <w:basedOn w:val="Heading1"/>
    <w:qFormat/>
    <w:rsid w:val="00A82852"/>
    <w:rPr>
      <w:color w:val="EE0000"/>
    </w:rPr>
  </w:style>
  <w:style w:type="paragraph" w:styleId="Revision">
    <w:name w:val="Revision"/>
    <w:hidden/>
    <w:uiPriority w:val="99"/>
    <w:semiHidden/>
    <w:rsid w:val="00417C06"/>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Documents\CCNP\ENARSI\DMVPN\secur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EA93A032DB4ABA9D9C738C1AC5C0DD"/>
        <w:category>
          <w:name w:val="General"/>
          <w:gallery w:val="placeholder"/>
        </w:category>
        <w:types>
          <w:type w:val="bbPlcHdr"/>
        </w:types>
        <w:behaviors>
          <w:behavior w:val="content"/>
        </w:behaviors>
        <w:guid w:val="{7475C48C-541E-4440-8F74-B730190FC49B}"/>
      </w:docPartPr>
      <w:docPartBody>
        <w:p w:rsidR="007551A4" w:rsidRDefault="003711B3">
          <w:pPr>
            <w:pStyle w:val="48EA93A032DB4ABA9D9C738C1AC5C0D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B3"/>
    <w:rsid w:val="000077A3"/>
    <w:rsid w:val="002E7CDF"/>
    <w:rsid w:val="003711B3"/>
    <w:rsid w:val="007551A4"/>
    <w:rsid w:val="00795066"/>
    <w:rsid w:val="0091212B"/>
    <w:rsid w:val="00950B0D"/>
    <w:rsid w:val="00960B7E"/>
    <w:rsid w:val="00994119"/>
    <w:rsid w:val="00B868E3"/>
    <w:rsid w:val="00CA2980"/>
    <w:rsid w:val="00EC1520"/>
    <w:rsid w:val="00F242C0"/>
    <w:rsid w:val="00FC00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EA93A032DB4ABA9D9C738C1AC5C0DD">
    <w:name w:val="48EA93A032DB4ABA9D9C738C1AC5C0D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976C60-AA11-4430-B90F-7F7DCC0347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3A3671-78ED-4F7F-AF90-F2C7CB63C21B}">
  <ds:schemaRefs>
    <ds:schemaRef ds:uri="http://schemas.openxmlformats.org/officeDocument/2006/bibliography"/>
  </ds:schemaRefs>
</ds:datastoreItem>
</file>

<file path=customXml/itemProps3.xml><?xml version="1.0" encoding="utf-8"?>
<ds:datastoreItem xmlns:ds="http://schemas.openxmlformats.org/officeDocument/2006/customXml" ds:itemID="{6FD44D27-CFDB-438D-9681-249ADCEFC483}">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4.xml><?xml version="1.0" encoding="utf-8"?>
<ds:datastoreItem xmlns:ds="http://schemas.openxmlformats.org/officeDocument/2006/customXml" ds:itemID="{E63BF0A5-AEB8-4177-BC8B-A82910C5F35D}">
  <ds:schemaRefs>
    <ds:schemaRef ds:uri="http://schemas.microsoft.com/sharepoint/v3/contenttype/forms"/>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Lab_Template - ILM_2019_Accessibility.dotx</Template>
  <TotalTime>1144</TotalTime>
  <Pages>16</Pages>
  <Words>3906</Words>
  <Characters>22265</Characters>
  <Application>Microsoft Office Word</Application>
  <DocSecurity>0</DocSecurity>
  <Lines>185</Lines>
  <Paragraphs>52</Paragraphs>
  <ScaleCrop>false</ScaleCrop>
  <Company>Cisco Systems, Inc.</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Secure DMVPN Tunnels</dc:title>
  <dc:creator>Martin Benson</dc:creator>
  <dc:description>2020</dc:description>
  <cp:lastModifiedBy>Dave Holzinger -X (dholzing - UNICON INC at Cisco)</cp:lastModifiedBy>
  <cp:revision>29</cp:revision>
  <cp:lastPrinted>2020-04-01T20:45:00Z</cp:lastPrinted>
  <dcterms:created xsi:type="dcterms:W3CDTF">2025-11-10T21:31:00Z</dcterms:created>
  <dcterms:modified xsi:type="dcterms:W3CDTF">2025-11-18T21:00:00Z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MediaServiceImageTags">
    <vt:lpwstr/>
  </property>
  <property fmtid="{D5CDD505-2E9C-101B-9397-08002B2CF9AE}" pid="4" name="ClassificationContentMarkingFooterShapeIds">
    <vt:lpwstr>4c4fe49d,213c63ba,90c1f4d</vt:lpwstr>
  </property>
  <property fmtid="{D5CDD505-2E9C-101B-9397-08002B2CF9AE}" pid="5" name="ClassificationContentMarkingFooterFontProps">
    <vt:lpwstr>#000000,1,Aptos</vt:lpwstr>
  </property>
  <property fmtid="{D5CDD505-2E9C-101B-9397-08002B2CF9AE}" pid="6" name="ClassificationContentMarkingFooterText">
    <vt:lpwstr>-</vt:lpwstr>
  </property>
  <property fmtid="{D5CDD505-2E9C-101B-9397-08002B2CF9AE}" pid="7" name="MSIP_Label_a189e4fd-a2fa-47bf-9b21-17f706ee2968_Enabled">
    <vt:lpwstr>true</vt:lpwstr>
  </property>
  <property fmtid="{D5CDD505-2E9C-101B-9397-08002B2CF9AE}" pid="8" name="MSIP_Label_a189e4fd-a2fa-47bf-9b21-17f706ee2968_SetDate">
    <vt:lpwstr>2025-10-20T15:42:46Z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268ae308-a6b0-4cf4-ae9b-e09cbf141aa5</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