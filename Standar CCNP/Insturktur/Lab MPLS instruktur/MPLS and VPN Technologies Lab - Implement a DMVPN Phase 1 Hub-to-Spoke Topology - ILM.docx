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51F12" w14:textId="2B5839E6" w:rsidR="004D36D7" w:rsidRPr="00FD4A68" w:rsidRDefault="00000000" w:rsidP="00657E93">
      <w:pPr>
        <w:pStyle w:val="Title"/>
        <w:rPr>
          <w:rStyle w:val="LabTitleInstVersred"/>
          <w:b/>
          <w:color w:val="auto"/>
        </w:rPr>
      </w:pPr>
      <w:sdt>
        <w:sdtPr>
          <w:rPr>
            <w:b w:val="0"/>
            <w:color w:val="EE0000"/>
          </w:rPr>
          <w:alias w:val="Title"/>
          <w:tag w:val=""/>
          <w:id w:val="-487021785"/>
          <w:placeholder>
            <w:docPart w:val="F3C80EE766824768A7618E4383B94D6A"/>
          </w:placeholder>
          <w:dataBinding w:prefixMappings="xmlns:ns0='http://purl.org/dc/elements/1.1/' xmlns:ns1='http://schemas.openxmlformats.org/package/2006/metadata/core-properties' " w:xpath="/ns1:coreProperties[1]/ns0:title[1]" w:storeItemID="{6C3C8BC8-F283-45AE-878A-BAB7291924A1}"/>
          <w:text/>
        </w:sdtPr>
        <w:sdtContent>
          <w:r w:rsidR="006F7DEC" w:rsidRPr="006F7DEC">
            <w:t>Lab - Implement a DMVPN Phase 1 Hub-to-Spoke Topology</w:t>
          </w:r>
        </w:sdtContent>
      </w:sdt>
      <w:r w:rsidR="004D36D7" w:rsidRPr="00FD4A68">
        <w:t xml:space="preserve"> </w:t>
      </w:r>
      <w:r w:rsidR="00D84BDA" w:rsidRPr="00FD4A68">
        <w:rPr>
          <w:rStyle w:val="LabTitleInstVersred"/>
        </w:rPr>
        <w:t>(Instructor Version)</w:t>
      </w:r>
    </w:p>
    <w:p w14:paraId="6B05ABA3" w14:textId="77777777"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14:paraId="53966B99" w14:textId="77777777" w:rsidR="00D778DF" w:rsidRPr="00E70096" w:rsidRDefault="00D778DF" w:rsidP="00D452F4">
      <w:pPr>
        <w:pStyle w:val="Heading1"/>
      </w:pPr>
      <w:r w:rsidRPr="00E70096">
        <w:t>Topology</w:t>
      </w:r>
    </w:p>
    <w:p w14:paraId="4CAABACD" w14:textId="21609CEB" w:rsidR="00D778DF" w:rsidRDefault="00AE1C3D" w:rsidP="00D778DF">
      <w:pPr>
        <w:pStyle w:val="Visual"/>
      </w:pPr>
      <w:r w:rsidRPr="00AE1C3D">
        <w:rPr>
          <w:noProof/>
        </w:rPr>
        <w:t xml:space="preserve"> </w:t>
      </w:r>
      <w:r>
        <w:rPr>
          <w:noProof/>
        </w:rPr>
        <w:drawing>
          <wp:inline distT="0" distB="0" distL="0" distR="0" wp14:anchorId="3E6C5FAD" wp14:editId="77E8BCF7">
            <wp:extent cx="5390476" cy="2314286"/>
            <wp:effectExtent l="0" t="0" r="1270" b="0"/>
            <wp:docPr id="4" name="Picture 4" descr="This topology has 3 routers and 1 switch. R1 G0/0/1 is connected switch DMVPN G1/0/11. R2 G0/0/1 is connected to switch DMVPN G1/012. R3 G0/0/1 is connected to switch DMVPN G1/0/1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90476" cy="2314286"/>
                    </a:xfrm>
                    <a:prstGeom prst="rect">
                      <a:avLst/>
                    </a:prstGeom>
                  </pic:spPr>
                </pic:pic>
              </a:graphicData>
            </a:graphic>
          </wp:inline>
        </w:drawing>
      </w:r>
    </w:p>
    <w:p w14:paraId="4CCD2BBB" w14:textId="77777777" w:rsidR="00D778DF" w:rsidRDefault="00D778DF" w:rsidP="00D452F4">
      <w:pPr>
        <w:pStyle w:val="Heading1"/>
      </w:pPr>
      <w:r w:rsidRPr="00E70096">
        <w:t>Addressing Table</w:t>
      </w:r>
    </w:p>
    <w:tbl>
      <w:tblPr>
        <w:tblW w:w="1008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IPv6 Link-Local."/>
      </w:tblPr>
      <w:tblGrid>
        <w:gridCol w:w="2787"/>
        <w:gridCol w:w="3600"/>
        <w:gridCol w:w="3702"/>
      </w:tblGrid>
      <w:tr w:rsidR="00347B40" w:rsidRPr="0032293D" w14:paraId="0FF2E35A" w14:textId="77777777" w:rsidTr="00FF3EF6">
        <w:trPr>
          <w:cantSplit/>
          <w:tblHeader/>
          <w:jc w:val="center"/>
        </w:trPr>
        <w:tc>
          <w:tcPr>
            <w:tcW w:w="278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61375EE" w14:textId="77777777" w:rsidR="00347B40" w:rsidRPr="0032293D" w:rsidRDefault="00347B40" w:rsidP="0032293D">
            <w:pPr>
              <w:keepNext/>
              <w:spacing w:before="120" w:after="120"/>
              <w:jc w:val="center"/>
              <w:rPr>
                <w:b/>
                <w:sz w:val="20"/>
              </w:rPr>
            </w:pPr>
            <w:r w:rsidRPr="0032293D">
              <w:rPr>
                <w:b/>
                <w:sz w:val="20"/>
              </w:rPr>
              <w:t>Device</w:t>
            </w:r>
          </w:p>
        </w:tc>
        <w:tc>
          <w:tcPr>
            <w:tcW w:w="36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3A012DC" w14:textId="77777777" w:rsidR="00347B40" w:rsidRPr="0032293D" w:rsidRDefault="00347B40" w:rsidP="0032293D">
            <w:pPr>
              <w:keepNext/>
              <w:spacing w:before="120" w:after="120"/>
              <w:jc w:val="center"/>
              <w:rPr>
                <w:b/>
                <w:sz w:val="20"/>
              </w:rPr>
            </w:pPr>
            <w:r w:rsidRPr="0032293D">
              <w:rPr>
                <w:b/>
                <w:sz w:val="20"/>
              </w:rPr>
              <w:t>Interface</w:t>
            </w:r>
          </w:p>
        </w:tc>
        <w:tc>
          <w:tcPr>
            <w:tcW w:w="370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F00753D" w14:textId="77777777" w:rsidR="00347B40" w:rsidRPr="0032293D" w:rsidRDefault="00347B40" w:rsidP="0032293D">
            <w:pPr>
              <w:keepNext/>
              <w:spacing w:before="120" w:after="120"/>
              <w:jc w:val="center"/>
              <w:rPr>
                <w:b/>
                <w:sz w:val="20"/>
              </w:rPr>
            </w:pPr>
            <w:r w:rsidRPr="0032293D">
              <w:rPr>
                <w:b/>
                <w:sz w:val="20"/>
              </w:rPr>
              <w:t>IPv4 Address</w:t>
            </w:r>
          </w:p>
        </w:tc>
      </w:tr>
      <w:tr w:rsidR="00347B40" w:rsidRPr="0032293D" w14:paraId="0CF1DCC1" w14:textId="77777777" w:rsidTr="00FF3EF6">
        <w:trPr>
          <w:cantSplit/>
          <w:jc w:val="center"/>
        </w:trPr>
        <w:tc>
          <w:tcPr>
            <w:tcW w:w="2787" w:type="dxa"/>
            <w:tcBorders>
              <w:bottom w:val="nil"/>
            </w:tcBorders>
            <w:vAlign w:val="bottom"/>
          </w:tcPr>
          <w:p w14:paraId="7408B75A" w14:textId="77777777" w:rsidR="00347B40" w:rsidRPr="0032293D" w:rsidRDefault="00347B40" w:rsidP="0032293D">
            <w:pPr>
              <w:spacing w:line="240" w:lineRule="auto"/>
              <w:rPr>
                <w:sz w:val="20"/>
                <w:szCs w:val="20"/>
              </w:rPr>
            </w:pPr>
            <w:r w:rsidRPr="0032293D">
              <w:rPr>
                <w:sz w:val="20"/>
                <w:szCs w:val="20"/>
              </w:rPr>
              <w:t>R1</w:t>
            </w:r>
          </w:p>
        </w:tc>
        <w:tc>
          <w:tcPr>
            <w:tcW w:w="3600" w:type="dxa"/>
            <w:vAlign w:val="bottom"/>
          </w:tcPr>
          <w:p w14:paraId="0D6EF8BA" w14:textId="264A8BD9" w:rsidR="00347B40" w:rsidRPr="0032293D" w:rsidRDefault="00347B40" w:rsidP="0032293D">
            <w:pPr>
              <w:spacing w:line="240" w:lineRule="auto"/>
              <w:rPr>
                <w:sz w:val="20"/>
                <w:szCs w:val="20"/>
              </w:rPr>
            </w:pPr>
            <w:r w:rsidRPr="0032293D">
              <w:rPr>
                <w:sz w:val="20"/>
                <w:szCs w:val="20"/>
              </w:rPr>
              <w:t>G0/0/</w:t>
            </w:r>
            <w:r w:rsidR="00F557EB">
              <w:rPr>
                <w:sz w:val="20"/>
                <w:szCs w:val="20"/>
              </w:rPr>
              <w:t>1</w:t>
            </w:r>
          </w:p>
        </w:tc>
        <w:tc>
          <w:tcPr>
            <w:tcW w:w="3702" w:type="dxa"/>
            <w:vAlign w:val="bottom"/>
          </w:tcPr>
          <w:p w14:paraId="7548A2F3" w14:textId="2E10476F" w:rsidR="00347B40" w:rsidRPr="0032293D" w:rsidRDefault="00AE1C3D" w:rsidP="0032293D">
            <w:pPr>
              <w:spacing w:line="240" w:lineRule="auto"/>
              <w:rPr>
                <w:sz w:val="20"/>
                <w:szCs w:val="20"/>
              </w:rPr>
            </w:pPr>
            <w:r>
              <w:rPr>
                <w:sz w:val="20"/>
                <w:szCs w:val="20"/>
              </w:rPr>
              <w:t>192.0.2.1/30</w:t>
            </w:r>
          </w:p>
        </w:tc>
      </w:tr>
      <w:tr w:rsidR="00347B40" w:rsidRPr="0032293D" w14:paraId="5399E6C3" w14:textId="77777777" w:rsidTr="00FF3EF6">
        <w:trPr>
          <w:cantSplit/>
          <w:jc w:val="center"/>
        </w:trPr>
        <w:tc>
          <w:tcPr>
            <w:tcW w:w="2787" w:type="dxa"/>
            <w:tcBorders>
              <w:top w:val="nil"/>
              <w:bottom w:val="single" w:sz="2" w:space="0" w:color="auto"/>
            </w:tcBorders>
            <w:vAlign w:val="bottom"/>
          </w:tcPr>
          <w:p w14:paraId="79E031B7" w14:textId="6A79684E" w:rsidR="00347B40" w:rsidRPr="0032293D" w:rsidRDefault="00347B40" w:rsidP="00347B40">
            <w:pPr>
              <w:pStyle w:val="ConfigWindow"/>
            </w:pPr>
            <w:r>
              <w:t>R1</w:t>
            </w:r>
          </w:p>
        </w:tc>
        <w:tc>
          <w:tcPr>
            <w:tcW w:w="3600" w:type="dxa"/>
            <w:vAlign w:val="bottom"/>
          </w:tcPr>
          <w:p w14:paraId="28E022FB" w14:textId="305C2DB4" w:rsidR="00347B40" w:rsidRPr="0032293D" w:rsidRDefault="00347B40" w:rsidP="0032293D">
            <w:pPr>
              <w:spacing w:line="240" w:lineRule="auto"/>
              <w:rPr>
                <w:sz w:val="20"/>
                <w:szCs w:val="20"/>
              </w:rPr>
            </w:pPr>
            <w:r>
              <w:rPr>
                <w:sz w:val="20"/>
                <w:szCs w:val="20"/>
              </w:rPr>
              <w:t xml:space="preserve">Tunnel </w:t>
            </w:r>
            <w:r w:rsidR="00F557EB">
              <w:rPr>
                <w:sz w:val="20"/>
                <w:szCs w:val="20"/>
              </w:rPr>
              <w:t>1</w:t>
            </w:r>
          </w:p>
        </w:tc>
        <w:tc>
          <w:tcPr>
            <w:tcW w:w="3702" w:type="dxa"/>
            <w:vAlign w:val="bottom"/>
          </w:tcPr>
          <w:p w14:paraId="39AAC76F" w14:textId="0721188D" w:rsidR="00347B40" w:rsidRPr="0032293D" w:rsidRDefault="00347B40" w:rsidP="0032293D">
            <w:pPr>
              <w:spacing w:line="240" w:lineRule="auto"/>
              <w:rPr>
                <w:sz w:val="20"/>
                <w:szCs w:val="20"/>
              </w:rPr>
            </w:pPr>
            <w:r>
              <w:rPr>
                <w:sz w:val="20"/>
                <w:szCs w:val="20"/>
              </w:rPr>
              <w:t>100.100.100.1/29</w:t>
            </w:r>
          </w:p>
        </w:tc>
      </w:tr>
      <w:tr w:rsidR="00347B40" w:rsidRPr="0032293D" w14:paraId="6E46CBEA" w14:textId="77777777" w:rsidTr="00FF3EF6">
        <w:trPr>
          <w:cantSplit/>
          <w:jc w:val="center"/>
        </w:trPr>
        <w:tc>
          <w:tcPr>
            <w:tcW w:w="2787" w:type="dxa"/>
            <w:tcBorders>
              <w:bottom w:val="nil"/>
            </w:tcBorders>
            <w:vAlign w:val="bottom"/>
          </w:tcPr>
          <w:p w14:paraId="13C1F346" w14:textId="77777777" w:rsidR="00347B40" w:rsidRPr="0032293D" w:rsidRDefault="00347B40" w:rsidP="0032293D">
            <w:pPr>
              <w:spacing w:line="240" w:lineRule="auto"/>
              <w:rPr>
                <w:sz w:val="20"/>
                <w:szCs w:val="20"/>
              </w:rPr>
            </w:pPr>
            <w:r w:rsidRPr="0032293D">
              <w:rPr>
                <w:sz w:val="20"/>
                <w:szCs w:val="20"/>
              </w:rPr>
              <w:t>R2</w:t>
            </w:r>
          </w:p>
        </w:tc>
        <w:tc>
          <w:tcPr>
            <w:tcW w:w="3600" w:type="dxa"/>
            <w:vAlign w:val="bottom"/>
          </w:tcPr>
          <w:p w14:paraId="129E7403" w14:textId="7F35B7C9" w:rsidR="00347B40" w:rsidRPr="0032293D" w:rsidRDefault="00347B40" w:rsidP="0032293D">
            <w:pPr>
              <w:spacing w:line="240" w:lineRule="auto"/>
              <w:rPr>
                <w:sz w:val="20"/>
                <w:szCs w:val="20"/>
              </w:rPr>
            </w:pPr>
            <w:r w:rsidRPr="0032293D">
              <w:rPr>
                <w:sz w:val="20"/>
                <w:szCs w:val="20"/>
              </w:rPr>
              <w:t>G0/0/</w:t>
            </w:r>
            <w:r w:rsidR="00F557EB">
              <w:rPr>
                <w:sz w:val="20"/>
                <w:szCs w:val="20"/>
              </w:rPr>
              <w:t>1</w:t>
            </w:r>
          </w:p>
        </w:tc>
        <w:tc>
          <w:tcPr>
            <w:tcW w:w="3702" w:type="dxa"/>
            <w:vAlign w:val="bottom"/>
          </w:tcPr>
          <w:p w14:paraId="63D557AD" w14:textId="4191479D" w:rsidR="00347B40" w:rsidRPr="0032293D" w:rsidRDefault="00AE1C3D" w:rsidP="0032293D">
            <w:pPr>
              <w:spacing w:line="240" w:lineRule="auto"/>
              <w:rPr>
                <w:sz w:val="20"/>
                <w:szCs w:val="20"/>
              </w:rPr>
            </w:pPr>
            <w:r>
              <w:rPr>
                <w:sz w:val="20"/>
                <w:szCs w:val="20"/>
              </w:rPr>
              <w:t>198.51.100.2/30</w:t>
            </w:r>
          </w:p>
        </w:tc>
      </w:tr>
      <w:tr w:rsidR="00347B40" w:rsidRPr="0032293D" w14:paraId="5068FB48" w14:textId="77777777" w:rsidTr="00FF3EF6">
        <w:trPr>
          <w:cantSplit/>
          <w:jc w:val="center"/>
        </w:trPr>
        <w:tc>
          <w:tcPr>
            <w:tcW w:w="2787" w:type="dxa"/>
            <w:tcBorders>
              <w:top w:val="nil"/>
              <w:left w:val="single" w:sz="2" w:space="0" w:color="auto"/>
              <w:bottom w:val="nil"/>
              <w:right w:val="single" w:sz="2" w:space="0" w:color="auto"/>
            </w:tcBorders>
            <w:vAlign w:val="bottom"/>
          </w:tcPr>
          <w:p w14:paraId="01DDE19C" w14:textId="1A2BBF55" w:rsidR="00347B40" w:rsidRPr="0032293D" w:rsidRDefault="00347B40" w:rsidP="00347B40">
            <w:pPr>
              <w:pStyle w:val="ConfigWindow"/>
              <w:rPr>
                <w:rFonts w:eastAsia="Calibri"/>
                <w:color w:val="auto"/>
              </w:rPr>
            </w:pPr>
            <w:r>
              <w:t>R2</w:t>
            </w:r>
          </w:p>
        </w:tc>
        <w:tc>
          <w:tcPr>
            <w:tcW w:w="3600" w:type="dxa"/>
            <w:tcBorders>
              <w:top w:val="single" w:sz="2" w:space="0" w:color="auto"/>
              <w:left w:val="single" w:sz="2" w:space="0" w:color="auto"/>
              <w:bottom w:val="single" w:sz="2" w:space="0" w:color="auto"/>
              <w:right w:val="single" w:sz="2" w:space="0" w:color="auto"/>
            </w:tcBorders>
            <w:vAlign w:val="bottom"/>
          </w:tcPr>
          <w:p w14:paraId="3824DFD6" w14:textId="77777777" w:rsidR="00347B40" w:rsidRPr="0032293D" w:rsidRDefault="00347B40" w:rsidP="00C45521">
            <w:pPr>
              <w:spacing w:line="240" w:lineRule="auto"/>
              <w:rPr>
                <w:sz w:val="20"/>
                <w:szCs w:val="20"/>
              </w:rPr>
            </w:pPr>
            <w:r w:rsidRPr="0032293D">
              <w:rPr>
                <w:sz w:val="20"/>
                <w:szCs w:val="20"/>
              </w:rPr>
              <w:t>Loopback 0</w:t>
            </w:r>
          </w:p>
        </w:tc>
        <w:tc>
          <w:tcPr>
            <w:tcW w:w="3702" w:type="dxa"/>
            <w:tcBorders>
              <w:top w:val="single" w:sz="2" w:space="0" w:color="auto"/>
              <w:left w:val="single" w:sz="2" w:space="0" w:color="auto"/>
              <w:bottom w:val="single" w:sz="2" w:space="0" w:color="auto"/>
              <w:right w:val="single" w:sz="2" w:space="0" w:color="auto"/>
            </w:tcBorders>
            <w:vAlign w:val="bottom"/>
          </w:tcPr>
          <w:p w14:paraId="79ABD721" w14:textId="77777777" w:rsidR="00347B40" w:rsidRPr="0032293D" w:rsidRDefault="00347B40" w:rsidP="00C45521">
            <w:pPr>
              <w:spacing w:line="240" w:lineRule="auto"/>
              <w:rPr>
                <w:sz w:val="20"/>
                <w:szCs w:val="20"/>
              </w:rPr>
            </w:pPr>
            <w:r w:rsidRPr="0032293D">
              <w:rPr>
                <w:sz w:val="20"/>
                <w:szCs w:val="20"/>
              </w:rPr>
              <w:t>192.168.1.1/24</w:t>
            </w:r>
          </w:p>
        </w:tc>
      </w:tr>
      <w:tr w:rsidR="00347B40" w:rsidRPr="0032293D" w14:paraId="30DDB983" w14:textId="77777777" w:rsidTr="00FF3EF6">
        <w:trPr>
          <w:cantSplit/>
          <w:jc w:val="center"/>
        </w:trPr>
        <w:tc>
          <w:tcPr>
            <w:tcW w:w="2787" w:type="dxa"/>
            <w:tcBorders>
              <w:top w:val="nil"/>
              <w:left w:val="single" w:sz="2" w:space="0" w:color="auto"/>
              <w:bottom w:val="nil"/>
              <w:right w:val="single" w:sz="2" w:space="0" w:color="auto"/>
            </w:tcBorders>
            <w:vAlign w:val="bottom"/>
          </w:tcPr>
          <w:p w14:paraId="667CE161" w14:textId="13E99502" w:rsidR="00347B40" w:rsidRPr="0032293D" w:rsidRDefault="00347B40" w:rsidP="00347B40">
            <w:pPr>
              <w:pStyle w:val="ConfigWindow"/>
              <w:rPr>
                <w:rFonts w:eastAsia="Calibri"/>
                <w:color w:val="auto"/>
              </w:rPr>
            </w:pPr>
            <w:r>
              <w:t>R2</w:t>
            </w:r>
          </w:p>
        </w:tc>
        <w:tc>
          <w:tcPr>
            <w:tcW w:w="3600" w:type="dxa"/>
            <w:tcBorders>
              <w:top w:val="single" w:sz="2" w:space="0" w:color="auto"/>
              <w:left w:val="single" w:sz="2" w:space="0" w:color="auto"/>
              <w:bottom w:val="single" w:sz="2" w:space="0" w:color="auto"/>
              <w:right w:val="single" w:sz="2" w:space="0" w:color="auto"/>
            </w:tcBorders>
            <w:vAlign w:val="bottom"/>
          </w:tcPr>
          <w:p w14:paraId="5FDF397A" w14:textId="77777777" w:rsidR="00347B40" w:rsidRPr="0032293D" w:rsidRDefault="00347B40" w:rsidP="00C45521">
            <w:pPr>
              <w:spacing w:line="240" w:lineRule="auto"/>
              <w:rPr>
                <w:sz w:val="20"/>
                <w:szCs w:val="20"/>
              </w:rPr>
            </w:pPr>
            <w:r w:rsidRPr="0032293D">
              <w:rPr>
                <w:sz w:val="20"/>
                <w:szCs w:val="20"/>
              </w:rPr>
              <w:t>Loopback 1</w:t>
            </w:r>
          </w:p>
        </w:tc>
        <w:tc>
          <w:tcPr>
            <w:tcW w:w="3702" w:type="dxa"/>
            <w:tcBorders>
              <w:top w:val="single" w:sz="2" w:space="0" w:color="auto"/>
              <w:left w:val="single" w:sz="2" w:space="0" w:color="auto"/>
              <w:bottom w:val="single" w:sz="2" w:space="0" w:color="auto"/>
              <w:right w:val="single" w:sz="2" w:space="0" w:color="auto"/>
            </w:tcBorders>
            <w:vAlign w:val="bottom"/>
          </w:tcPr>
          <w:p w14:paraId="11ACE519" w14:textId="77777777" w:rsidR="00347B40" w:rsidRPr="0032293D" w:rsidRDefault="00347B40" w:rsidP="00C45521">
            <w:pPr>
              <w:spacing w:line="240" w:lineRule="auto"/>
              <w:rPr>
                <w:sz w:val="20"/>
                <w:szCs w:val="20"/>
              </w:rPr>
            </w:pPr>
            <w:r w:rsidRPr="0032293D">
              <w:rPr>
                <w:sz w:val="20"/>
                <w:szCs w:val="20"/>
              </w:rPr>
              <w:t>172.16.1.1/24</w:t>
            </w:r>
          </w:p>
        </w:tc>
      </w:tr>
      <w:tr w:rsidR="00347B40" w:rsidRPr="0032293D" w14:paraId="0C074B6A" w14:textId="77777777" w:rsidTr="00FF3EF6">
        <w:trPr>
          <w:cantSplit/>
          <w:jc w:val="center"/>
        </w:trPr>
        <w:tc>
          <w:tcPr>
            <w:tcW w:w="2787" w:type="dxa"/>
            <w:tcBorders>
              <w:top w:val="nil"/>
              <w:bottom w:val="single" w:sz="2" w:space="0" w:color="auto"/>
            </w:tcBorders>
            <w:vAlign w:val="bottom"/>
          </w:tcPr>
          <w:p w14:paraId="2D09BFA7" w14:textId="1F84BEEC" w:rsidR="00347B40" w:rsidRPr="0032293D" w:rsidRDefault="00347B40" w:rsidP="00347B40">
            <w:pPr>
              <w:pStyle w:val="ConfigWindow"/>
            </w:pPr>
            <w:r w:rsidRPr="00347B40">
              <w:t>R2</w:t>
            </w:r>
          </w:p>
        </w:tc>
        <w:tc>
          <w:tcPr>
            <w:tcW w:w="3600" w:type="dxa"/>
            <w:vAlign w:val="bottom"/>
          </w:tcPr>
          <w:p w14:paraId="6A0A3605" w14:textId="78585D8B" w:rsidR="00347B40" w:rsidRPr="0032293D" w:rsidRDefault="00347B40" w:rsidP="0032293D">
            <w:pPr>
              <w:spacing w:line="240" w:lineRule="auto"/>
              <w:rPr>
                <w:sz w:val="20"/>
                <w:szCs w:val="20"/>
              </w:rPr>
            </w:pPr>
            <w:r>
              <w:rPr>
                <w:sz w:val="20"/>
                <w:szCs w:val="20"/>
              </w:rPr>
              <w:t xml:space="preserve">Tunnel </w:t>
            </w:r>
            <w:r w:rsidR="00F557EB">
              <w:rPr>
                <w:sz w:val="20"/>
                <w:szCs w:val="20"/>
              </w:rPr>
              <w:t>1</w:t>
            </w:r>
          </w:p>
        </w:tc>
        <w:tc>
          <w:tcPr>
            <w:tcW w:w="3702" w:type="dxa"/>
            <w:vAlign w:val="bottom"/>
          </w:tcPr>
          <w:p w14:paraId="24C73B2E" w14:textId="08C4032D" w:rsidR="00347B40" w:rsidRPr="0032293D" w:rsidRDefault="00347B40" w:rsidP="0032293D">
            <w:pPr>
              <w:spacing w:line="240" w:lineRule="auto"/>
              <w:rPr>
                <w:sz w:val="20"/>
                <w:szCs w:val="20"/>
              </w:rPr>
            </w:pPr>
            <w:r>
              <w:rPr>
                <w:sz w:val="20"/>
                <w:szCs w:val="20"/>
              </w:rPr>
              <w:t>100.100.100.2/29</w:t>
            </w:r>
          </w:p>
        </w:tc>
      </w:tr>
      <w:tr w:rsidR="00347B40" w:rsidRPr="0032293D" w14:paraId="0C02CC0E" w14:textId="77777777" w:rsidTr="00FF3EF6">
        <w:trPr>
          <w:cantSplit/>
          <w:jc w:val="center"/>
        </w:trPr>
        <w:tc>
          <w:tcPr>
            <w:tcW w:w="2787" w:type="dxa"/>
            <w:tcBorders>
              <w:bottom w:val="nil"/>
            </w:tcBorders>
            <w:vAlign w:val="bottom"/>
          </w:tcPr>
          <w:p w14:paraId="0EE4E133" w14:textId="77777777" w:rsidR="00347B40" w:rsidRPr="0032293D" w:rsidRDefault="00347B40" w:rsidP="0032293D">
            <w:pPr>
              <w:spacing w:line="240" w:lineRule="auto"/>
              <w:rPr>
                <w:sz w:val="20"/>
                <w:szCs w:val="20"/>
              </w:rPr>
            </w:pPr>
            <w:r w:rsidRPr="0032293D">
              <w:rPr>
                <w:sz w:val="20"/>
                <w:szCs w:val="20"/>
              </w:rPr>
              <w:t>R3</w:t>
            </w:r>
          </w:p>
        </w:tc>
        <w:tc>
          <w:tcPr>
            <w:tcW w:w="3600" w:type="dxa"/>
            <w:vAlign w:val="bottom"/>
          </w:tcPr>
          <w:p w14:paraId="7DA02423" w14:textId="7059C8A1" w:rsidR="00347B40" w:rsidRPr="0032293D" w:rsidRDefault="00347B40" w:rsidP="0032293D">
            <w:pPr>
              <w:spacing w:line="240" w:lineRule="auto"/>
              <w:rPr>
                <w:sz w:val="20"/>
                <w:szCs w:val="20"/>
              </w:rPr>
            </w:pPr>
            <w:r w:rsidRPr="0032293D">
              <w:rPr>
                <w:sz w:val="20"/>
                <w:szCs w:val="20"/>
              </w:rPr>
              <w:t>G0/0/</w:t>
            </w:r>
            <w:r w:rsidR="00F557EB">
              <w:rPr>
                <w:sz w:val="20"/>
                <w:szCs w:val="20"/>
              </w:rPr>
              <w:t>1</w:t>
            </w:r>
          </w:p>
        </w:tc>
        <w:tc>
          <w:tcPr>
            <w:tcW w:w="3702" w:type="dxa"/>
            <w:vAlign w:val="bottom"/>
          </w:tcPr>
          <w:p w14:paraId="03973EEA" w14:textId="7D752726" w:rsidR="00347B40" w:rsidRPr="0032293D" w:rsidRDefault="00AE1C3D" w:rsidP="0032293D">
            <w:pPr>
              <w:spacing w:line="240" w:lineRule="auto"/>
              <w:rPr>
                <w:sz w:val="20"/>
                <w:szCs w:val="20"/>
              </w:rPr>
            </w:pPr>
            <w:r>
              <w:rPr>
                <w:sz w:val="20"/>
                <w:szCs w:val="20"/>
              </w:rPr>
              <w:t>203.0.113.2/30</w:t>
            </w:r>
          </w:p>
        </w:tc>
      </w:tr>
      <w:tr w:rsidR="00347B40" w:rsidRPr="0032293D" w14:paraId="755AF65B" w14:textId="77777777" w:rsidTr="00FF3EF6">
        <w:trPr>
          <w:cantSplit/>
          <w:jc w:val="center"/>
        </w:trPr>
        <w:tc>
          <w:tcPr>
            <w:tcW w:w="2787" w:type="dxa"/>
            <w:tcBorders>
              <w:top w:val="nil"/>
              <w:bottom w:val="nil"/>
            </w:tcBorders>
            <w:vAlign w:val="bottom"/>
          </w:tcPr>
          <w:p w14:paraId="625AEE08" w14:textId="77777777" w:rsidR="00347B40" w:rsidRPr="0032293D" w:rsidRDefault="00347B40" w:rsidP="00347B40">
            <w:pPr>
              <w:pStyle w:val="ConfigWindow"/>
            </w:pPr>
            <w:r w:rsidRPr="0032293D">
              <w:t>R3</w:t>
            </w:r>
          </w:p>
        </w:tc>
        <w:tc>
          <w:tcPr>
            <w:tcW w:w="3600" w:type="dxa"/>
            <w:vAlign w:val="bottom"/>
          </w:tcPr>
          <w:p w14:paraId="556A848B" w14:textId="77777777" w:rsidR="00347B40" w:rsidRPr="0032293D" w:rsidRDefault="00347B40" w:rsidP="0032293D">
            <w:pPr>
              <w:spacing w:line="240" w:lineRule="auto"/>
              <w:rPr>
                <w:sz w:val="20"/>
                <w:szCs w:val="20"/>
              </w:rPr>
            </w:pPr>
            <w:r w:rsidRPr="0032293D">
              <w:rPr>
                <w:sz w:val="20"/>
                <w:szCs w:val="20"/>
              </w:rPr>
              <w:t>Loopback 0</w:t>
            </w:r>
          </w:p>
        </w:tc>
        <w:tc>
          <w:tcPr>
            <w:tcW w:w="3702" w:type="dxa"/>
            <w:vAlign w:val="bottom"/>
          </w:tcPr>
          <w:p w14:paraId="726BA7F4" w14:textId="77777777" w:rsidR="00347B40" w:rsidRPr="0032293D" w:rsidRDefault="00347B40" w:rsidP="0032293D">
            <w:pPr>
              <w:spacing w:line="240" w:lineRule="auto"/>
              <w:rPr>
                <w:sz w:val="20"/>
                <w:szCs w:val="20"/>
              </w:rPr>
            </w:pPr>
            <w:r w:rsidRPr="0032293D">
              <w:rPr>
                <w:sz w:val="20"/>
                <w:szCs w:val="20"/>
              </w:rPr>
              <w:t>192.168.3.1/24</w:t>
            </w:r>
          </w:p>
        </w:tc>
      </w:tr>
      <w:tr w:rsidR="00347B40" w:rsidRPr="0032293D" w14:paraId="2857149E" w14:textId="77777777" w:rsidTr="00FF3EF6">
        <w:trPr>
          <w:cantSplit/>
          <w:jc w:val="center"/>
        </w:trPr>
        <w:tc>
          <w:tcPr>
            <w:tcW w:w="2787" w:type="dxa"/>
            <w:tcBorders>
              <w:top w:val="nil"/>
              <w:bottom w:val="nil"/>
            </w:tcBorders>
            <w:vAlign w:val="bottom"/>
          </w:tcPr>
          <w:p w14:paraId="3DA9F379" w14:textId="77777777" w:rsidR="00347B40" w:rsidRPr="0032293D" w:rsidRDefault="00347B40" w:rsidP="00347B40">
            <w:pPr>
              <w:pStyle w:val="ConfigWindow"/>
            </w:pPr>
            <w:r w:rsidRPr="0032293D">
              <w:t>R3</w:t>
            </w:r>
          </w:p>
        </w:tc>
        <w:tc>
          <w:tcPr>
            <w:tcW w:w="3600" w:type="dxa"/>
            <w:vAlign w:val="bottom"/>
          </w:tcPr>
          <w:p w14:paraId="3BEE50E2" w14:textId="77777777" w:rsidR="00347B40" w:rsidRPr="0032293D" w:rsidRDefault="00347B40" w:rsidP="0032293D">
            <w:pPr>
              <w:spacing w:line="240" w:lineRule="auto"/>
              <w:rPr>
                <w:sz w:val="20"/>
                <w:szCs w:val="20"/>
              </w:rPr>
            </w:pPr>
            <w:r w:rsidRPr="0032293D">
              <w:rPr>
                <w:sz w:val="20"/>
                <w:szCs w:val="20"/>
              </w:rPr>
              <w:t>Loopback 1</w:t>
            </w:r>
          </w:p>
        </w:tc>
        <w:tc>
          <w:tcPr>
            <w:tcW w:w="3702" w:type="dxa"/>
            <w:vAlign w:val="bottom"/>
          </w:tcPr>
          <w:p w14:paraId="40A1C578" w14:textId="77777777" w:rsidR="00347B40" w:rsidRPr="0032293D" w:rsidRDefault="00347B40" w:rsidP="0032293D">
            <w:pPr>
              <w:spacing w:line="240" w:lineRule="auto"/>
              <w:rPr>
                <w:sz w:val="20"/>
                <w:szCs w:val="20"/>
              </w:rPr>
            </w:pPr>
            <w:r w:rsidRPr="0032293D">
              <w:rPr>
                <w:sz w:val="20"/>
                <w:szCs w:val="20"/>
              </w:rPr>
              <w:t>172.16.3.1/24</w:t>
            </w:r>
          </w:p>
        </w:tc>
      </w:tr>
      <w:tr w:rsidR="00347B40" w:rsidRPr="0032293D" w14:paraId="01008D8C" w14:textId="77777777" w:rsidTr="00FF3EF6">
        <w:trPr>
          <w:cantSplit/>
          <w:jc w:val="center"/>
        </w:trPr>
        <w:tc>
          <w:tcPr>
            <w:tcW w:w="2787" w:type="dxa"/>
            <w:tcBorders>
              <w:top w:val="nil"/>
            </w:tcBorders>
            <w:vAlign w:val="bottom"/>
          </w:tcPr>
          <w:p w14:paraId="5C4E3EAF" w14:textId="5A2A85FE" w:rsidR="00347B40" w:rsidRPr="0032293D" w:rsidRDefault="00347B40" w:rsidP="00347B40">
            <w:pPr>
              <w:pStyle w:val="ConfigWindow"/>
            </w:pPr>
            <w:r w:rsidRPr="0032293D">
              <w:t>R3</w:t>
            </w:r>
          </w:p>
        </w:tc>
        <w:tc>
          <w:tcPr>
            <w:tcW w:w="3600" w:type="dxa"/>
            <w:vAlign w:val="bottom"/>
          </w:tcPr>
          <w:p w14:paraId="40C7A2B4" w14:textId="1A9FFA6F" w:rsidR="00347B40" w:rsidRPr="0032293D" w:rsidRDefault="00347B40" w:rsidP="0032293D">
            <w:pPr>
              <w:spacing w:line="240" w:lineRule="auto"/>
              <w:rPr>
                <w:sz w:val="20"/>
                <w:szCs w:val="20"/>
              </w:rPr>
            </w:pPr>
            <w:r>
              <w:rPr>
                <w:sz w:val="20"/>
                <w:szCs w:val="20"/>
              </w:rPr>
              <w:t xml:space="preserve">Tunnel </w:t>
            </w:r>
            <w:r w:rsidR="00F557EB">
              <w:rPr>
                <w:sz w:val="20"/>
                <w:szCs w:val="20"/>
              </w:rPr>
              <w:t>1</w:t>
            </w:r>
          </w:p>
        </w:tc>
        <w:tc>
          <w:tcPr>
            <w:tcW w:w="3702" w:type="dxa"/>
            <w:vAlign w:val="bottom"/>
          </w:tcPr>
          <w:p w14:paraId="45B9B925" w14:textId="080EBBDC" w:rsidR="00347B40" w:rsidRPr="0032293D" w:rsidRDefault="00347B40" w:rsidP="0032293D">
            <w:pPr>
              <w:spacing w:line="240" w:lineRule="auto"/>
              <w:rPr>
                <w:sz w:val="20"/>
                <w:szCs w:val="20"/>
              </w:rPr>
            </w:pPr>
            <w:r>
              <w:rPr>
                <w:sz w:val="20"/>
                <w:szCs w:val="20"/>
              </w:rPr>
              <w:t>100.100.100.3/29</w:t>
            </w:r>
          </w:p>
        </w:tc>
      </w:tr>
    </w:tbl>
    <w:p w14:paraId="2FBEBE47" w14:textId="77777777" w:rsidR="00D778DF" w:rsidRPr="00E70096" w:rsidRDefault="00D778DF" w:rsidP="00D452F4">
      <w:pPr>
        <w:pStyle w:val="Heading1"/>
      </w:pPr>
      <w:r w:rsidRPr="00E70096">
        <w:t>Objectives</w:t>
      </w:r>
    </w:p>
    <w:p w14:paraId="7C9B99AE" w14:textId="77777777" w:rsidR="00BE7B19" w:rsidRPr="004C0909" w:rsidRDefault="00BE7B19" w:rsidP="00BE7B19">
      <w:pPr>
        <w:pStyle w:val="BodyTextL25Bold"/>
      </w:pPr>
      <w:r>
        <w:t>Part 1: Build the Network and Configure Basic Device Settings</w:t>
      </w:r>
    </w:p>
    <w:p w14:paraId="7863A8B6" w14:textId="6A55AA37" w:rsidR="00BE7B19" w:rsidRDefault="00BE7B19" w:rsidP="00BE7B19">
      <w:pPr>
        <w:pStyle w:val="BodyTextL25Bold"/>
      </w:pPr>
      <w:r>
        <w:t xml:space="preserve">Part 2: Configure </w:t>
      </w:r>
      <w:r w:rsidR="003D4721">
        <w:t xml:space="preserve">and Verify </w:t>
      </w:r>
      <w:r>
        <w:t>DMVPN Phase 1</w:t>
      </w:r>
    </w:p>
    <w:p w14:paraId="224C3BBD" w14:textId="0045BEEE" w:rsidR="00BE7B19" w:rsidRDefault="00BE7B19" w:rsidP="00BE7B19">
      <w:pPr>
        <w:pStyle w:val="BodyTextL25Bold"/>
      </w:pPr>
      <w:r>
        <w:t xml:space="preserve">Part 3: Configure </w:t>
      </w:r>
      <w:r w:rsidR="002B647F">
        <w:t>EIGRP Routing</w:t>
      </w:r>
      <w:r w:rsidR="003D4721">
        <w:t xml:space="preserve"> for the Tunnel Networks</w:t>
      </w:r>
    </w:p>
    <w:p w14:paraId="619C919B" w14:textId="77777777" w:rsidR="00D778DF" w:rsidRDefault="00D778DF" w:rsidP="00D452F4">
      <w:pPr>
        <w:pStyle w:val="Heading1"/>
      </w:pPr>
      <w:r w:rsidRPr="00E70096">
        <w:lastRenderedPageBreak/>
        <w:t>Background / Scenario</w:t>
      </w:r>
    </w:p>
    <w:p w14:paraId="3CAF414A" w14:textId="77777777" w:rsidR="00FE4DCC" w:rsidRPr="00FE4DCC" w:rsidRDefault="00FE4DCC" w:rsidP="00FE4DCC">
      <w:pPr>
        <w:pStyle w:val="BodyTextL25"/>
      </w:pPr>
      <w:r w:rsidRPr="00FE4DCC">
        <w:t>Dynamic Multipoint VPN (DMVPN) is a Cisco IOS Software solution for building scalable IPsec Virtual Private Networks. It uses a centralized architecture to simplify deployment and management for diverse user communities, including mobile workers, telecommuters, and extranet users. In this design, one or more routers act as multipoint GRE (mGRE) hubs, connecting spoke (branch) routers to VPN services.</w:t>
      </w:r>
    </w:p>
    <w:p w14:paraId="2A68931E" w14:textId="77777777" w:rsidR="00FE4DCC" w:rsidRPr="00FE4DCC" w:rsidRDefault="00FE4DCC" w:rsidP="0037609A">
      <w:pPr>
        <w:pStyle w:val="BodyTextL25Bold"/>
      </w:pPr>
      <w:r w:rsidRPr="00FE4DCC">
        <w:t>How It Works</w:t>
      </w:r>
    </w:p>
    <w:p w14:paraId="08E0BA92" w14:textId="657D01B6" w:rsidR="00FE4DCC" w:rsidRPr="00FE4DCC" w:rsidRDefault="00280910" w:rsidP="00FE4DCC">
      <w:pPr>
        <w:pStyle w:val="BodyTextL25"/>
      </w:pPr>
      <w:r w:rsidRPr="00280910">
        <w:t>DMVPN enables branch locations to communicate directly over the public WAN or internet. For example, Voice over IP (VoIP) between two branch offices can use direct spoke-to-spoke communication without permanent site-to-site VPNs. DMVPN supports dynamic IPsec deployment and improves performance by reducing latency and jitter while optimizing headquarters bandwidth.</w:t>
      </w:r>
    </w:p>
    <w:p w14:paraId="30623042" w14:textId="77777777" w:rsidR="00FE4DCC" w:rsidRPr="00FE4DCC" w:rsidRDefault="00FE4DCC" w:rsidP="00FE4DCC">
      <w:pPr>
        <w:pStyle w:val="BodyTextL25"/>
      </w:pPr>
      <w:r w:rsidRPr="00FE4DCC">
        <w:t>DMVPN combines GRE tunnels, IPsec encryption, and Next Hop Resolution Protocol (NHRP). With mGRE, a single physical hub interface supports tunnels from multiple spokes, providing the scale needed to connect many locations to a single hub. Crypto profiles secure the VPN without static crypto maps, enabling dynamic discovery of tunnel endpoints. DMVPN also supports on-demand establishment and teardown of spoke-to-spoke tunnels; this feature will be covered in a subsequent lab.</w:t>
      </w:r>
    </w:p>
    <w:p w14:paraId="41E216D0" w14:textId="77777777" w:rsidR="00FE4DCC" w:rsidRPr="00FE4DCC" w:rsidRDefault="00FE4DCC" w:rsidP="0037609A">
      <w:pPr>
        <w:pStyle w:val="BodyTextL25Bold"/>
      </w:pPr>
      <w:r w:rsidRPr="00FE4DCC">
        <w:t>DMVPN Phases</w:t>
      </w:r>
    </w:p>
    <w:p w14:paraId="1992044E" w14:textId="77777777" w:rsidR="00FE4DCC" w:rsidRPr="00FE4DCC" w:rsidRDefault="00FE4DCC" w:rsidP="0037609A">
      <w:pPr>
        <w:pStyle w:val="BodyTextL25"/>
      </w:pPr>
      <w:r w:rsidRPr="0037609A">
        <w:rPr>
          <w:b/>
          <w:bCs/>
        </w:rPr>
        <w:t>Phase 1</w:t>
      </w:r>
      <w:r w:rsidRPr="00FE4DCC">
        <w:t>: Establishes the spoke-to-hub topology using NHRP and mGRE. Spokes register with the hub, which dynamically creates spoke-to-hub tunnels over a single physical interface. mGRE is configured only on the hub, while spokes form GRE tunnels to the hub. This phase supports spoke-to-hub communication only, so inter-spoke traffic traverses the hub and effectively passes through two tunnels.</w:t>
      </w:r>
    </w:p>
    <w:p w14:paraId="11BBD68B" w14:textId="77777777" w:rsidR="00FE4DCC" w:rsidRPr="00FE4DCC" w:rsidRDefault="00FE4DCC" w:rsidP="0037609A">
      <w:pPr>
        <w:pStyle w:val="BodyTextL25"/>
      </w:pPr>
      <w:r w:rsidRPr="0037609A">
        <w:rPr>
          <w:b/>
          <w:bCs/>
        </w:rPr>
        <w:t>Phase 2</w:t>
      </w:r>
      <w:r w:rsidRPr="00FE4DCC">
        <w:t>: Adds dynamic spoke-to-spoke tunnels that form as needed based on traffic. Spokes must support multiple tunnels on a single physical interface and are configured with mGRE like the hub. The hub orchestrates the dynamic establishment of spoke-to-spoke tunnels.</w:t>
      </w:r>
    </w:p>
    <w:p w14:paraId="3A03CA91" w14:textId="34A4729C" w:rsidR="00B74FF3" w:rsidRDefault="00FE4DCC" w:rsidP="00E10BF2">
      <w:pPr>
        <w:pStyle w:val="BodyTextL25"/>
      </w:pPr>
      <w:r w:rsidRPr="0037609A">
        <w:rPr>
          <w:b/>
          <w:bCs/>
        </w:rPr>
        <w:t>Phase 3</w:t>
      </w:r>
      <w:r w:rsidRPr="00FE4DCC">
        <w:t>: Refines spoke-to-spoke setup by using NHRP redirection. Instead of forwarding NHRP resolution messages, the hub sends a redirection to the initiating spoke, which then sends its NHRP resolution request directly to the target spoke. This allows spokes to create routing entries for spoke-to-spoke networks, enables route summaries from the hub to spokes, and supports a hierarchical, tree-based VPN where central hubs connect regional hubs and their spokes, allowing tunnels across different regional hubs.</w:t>
      </w:r>
    </w:p>
    <w:p w14:paraId="2B152AD3" w14:textId="4515A713" w:rsidR="00803502" w:rsidRDefault="00BF551D" w:rsidP="00803502">
      <w:pPr>
        <w:pStyle w:val="BodyTextL25"/>
      </w:pPr>
      <w:r w:rsidRPr="00BF551D">
        <w:t>In this lab, you will create a DMVPN with one hub router and two spokes using a Phase 1 hub-to-spoke topology.</w:t>
      </w:r>
    </w:p>
    <w:p w14:paraId="64BBED21" w14:textId="14A045AB" w:rsidR="00151D1E" w:rsidRPr="00BE7B19" w:rsidRDefault="00151D1E" w:rsidP="00BE7B19">
      <w:pPr>
        <w:pStyle w:val="BodyTextL25"/>
      </w:pPr>
      <w:r w:rsidRPr="00151D1E">
        <w:rPr>
          <w:b/>
          <w:bCs/>
        </w:rPr>
        <w:t>Note:</w:t>
      </w:r>
      <w:r>
        <w:t xml:space="preserve"> This lab does not include the configuration of IPSec to secure the tunnels. This essential procedure will be covered in a later lab.</w:t>
      </w:r>
    </w:p>
    <w:p w14:paraId="0EDEEA57" w14:textId="0F04824D" w:rsidR="000F2BC2" w:rsidRDefault="000F2BC2" w:rsidP="000F2BC2">
      <w:pPr>
        <w:pStyle w:val="BodyTextL25"/>
      </w:pPr>
      <w:r>
        <w:rPr>
          <w:b/>
        </w:rPr>
        <w:t>Note:</w:t>
      </w:r>
      <w:r>
        <w:t xml:space="preserve"> This lab is an exercise in configuring and verifying various implementations of </w:t>
      </w:r>
      <w:r w:rsidR="00090B13">
        <w:t>DMVPN topologies</w:t>
      </w:r>
      <w:r>
        <w:t xml:space="preserve"> and does not reflect networking best practices.</w:t>
      </w:r>
    </w:p>
    <w:p w14:paraId="25167E4D" w14:textId="66922960" w:rsidR="00090B13" w:rsidRDefault="00090B13" w:rsidP="00090B13">
      <w:pPr>
        <w:pStyle w:val="BodyTextL25"/>
        <w:rPr>
          <w:b/>
        </w:rPr>
      </w:pPr>
      <w:r w:rsidRPr="00A86660">
        <w:rPr>
          <w:b/>
        </w:rPr>
        <w:t>Note</w:t>
      </w:r>
      <w:r w:rsidRPr="00216F46">
        <w:t>:</w:t>
      </w:r>
      <w:r w:rsidRPr="00A86660">
        <w:t xml:space="preserve"> The router</w:t>
      </w:r>
      <w:r>
        <w:t xml:space="preserve">s used with CCNP hands-on </w:t>
      </w:r>
      <w:r w:rsidRPr="00A86660">
        <w:t>lab</w:t>
      </w:r>
      <w:r>
        <w:t>s</w:t>
      </w:r>
      <w:r w:rsidRPr="00A86660">
        <w:t xml:space="preserve"> are Cisco </w:t>
      </w:r>
      <w:r w:rsidR="00D51032">
        <w:t>8200L</w:t>
      </w:r>
      <w:r>
        <w:t xml:space="preserve"> </w:t>
      </w:r>
      <w:r w:rsidRPr="00A86660">
        <w:t xml:space="preserve">with </w:t>
      </w:r>
      <w:r>
        <w:t xml:space="preserve">Cisco </w:t>
      </w:r>
      <w:r w:rsidRPr="00A86660">
        <w:t xml:space="preserve">IOS </w:t>
      </w:r>
      <w:r>
        <w:t xml:space="preserve">XE Release </w:t>
      </w:r>
      <w:r w:rsidRPr="00A86660">
        <w:t>1</w:t>
      </w:r>
      <w:r w:rsidR="00D51032">
        <w:t>7</w:t>
      </w:r>
      <w:r>
        <w:t>.</w:t>
      </w:r>
      <w:r w:rsidR="00D51032">
        <w:t>12</w:t>
      </w:r>
      <w:r>
        <w:t>.</w:t>
      </w:r>
      <w:r w:rsidR="0037609A">
        <w:t>0</w:t>
      </w:r>
      <w:r w:rsidR="00D51032">
        <w:t>5</w:t>
      </w:r>
      <w:r w:rsidR="0037609A">
        <w:t>c</w:t>
      </w:r>
      <w:r>
        <w:t xml:space="preserve"> (universalk9 </w:t>
      </w:r>
      <w:r w:rsidRPr="00A86660">
        <w:t>image).</w:t>
      </w:r>
      <w:r>
        <w:t xml:space="preserve"> The Layer 3 switch is a Cisco Catalyst </w:t>
      </w:r>
      <w:r w:rsidR="00D51032">
        <w:t>9300L</w:t>
      </w:r>
      <w:r>
        <w:t xml:space="preserve"> with </w:t>
      </w:r>
      <w:r w:rsidR="00EA3E80">
        <w:rPr>
          <w:rFonts w:eastAsia="Arial"/>
        </w:rPr>
        <w:t>Cisco IOS XE Release 1</w:t>
      </w:r>
      <w:r w:rsidR="00D51032">
        <w:rPr>
          <w:rFonts w:eastAsia="Arial"/>
        </w:rPr>
        <w:t>7</w:t>
      </w:r>
      <w:r w:rsidR="00EA3E80">
        <w:rPr>
          <w:rFonts w:eastAsia="Arial"/>
        </w:rPr>
        <w:t>.</w:t>
      </w:r>
      <w:r w:rsidR="00D51032">
        <w:rPr>
          <w:rFonts w:eastAsia="Arial"/>
        </w:rPr>
        <w:t>12</w:t>
      </w:r>
      <w:r w:rsidR="00EA3E80">
        <w:rPr>
          <w:rFonts w:eastAsia="Arial"/>
        </w:rPr>
        <w:t>.</w:t>
      </w:r>
      <w:r w:rsidR="0037609A">
        <w:rPr>
          <w:rFonts w:eastAsia="Arial"/>
        </w:rPr>
        <w:t>0</w:t>
      </w:r>
      <w:r w:rsidR="00D51032">
        <w:rPr>
          <w:rFonts w:eastAsia="Arial"/>
        </w:rPr>
        <w:t>5</w:t>
      </w:r>
      <w:r w:rsidR="00EA3E80">
        <w:rPr>
          <w:rFonts w:eastAsia="Arial"/>
        </w:rPr>
        <w:t xml:space="preserve"> (universalk9 image). </w:t>
      </w:r>
      <w:r w:rsidRPr="00A86660">
        <w:t>Other routers</w:t>
      </w:r>
      <w:r>
        <w:t xml:space="preserve">, Layer 3 switches, and Cisco </w:t>
      </w:r>
      <w:r w:rsidRPr="00A86660">
        <w:t>IOS versions can be used</w:t>
      </w:r>
      <w:r>
        <w:t xml:space="preserve">. </w:t>
      </w:r>
      <w:r w:rsidRPr="00A86660">
        <w:t>Depending on the model</w:t>
      </w:r>
      <w:r>
        <w:t xml:space="preserve"> and Cisco IOS version</w:t>
      </w:r>
      <w:r w:rsidRPr="00A86660">
        <w:t xml:space="preserve">, the commands available and </w:t>
      </w:r>
      <w:r>
        <w:t xml:space="preserve">the </w:t>
      </w:r>
      <w:r w:rsidRPr="00A86660">
        <w:t>output produced might vary from what is shown in th</w:t>
      </w:r>
      <w:r>
        <w:t>e labs.</w:t>
      </w:r>
      <w:r w:rsidRPr="008C2920">
        <w:t xml:space="preserve"> </w:t>
      </w:r>
    </w:p>
    <w:p w14:paraId="4543235B" w14:textId="77777777" w:rsidR="00D778DF" w:rsidRPr="00683036" w:rsidRDefault="00D778DF" w:rsidP="00D778DF">
      <w:pPr>
        <w:pStyle w:val="BodyTextL25"/>
      </w:pPr>
      <w:r w:rsidRPr="00BF16BF">
        <w:rPr>
          <w:b/>
        </w:rPr>
        <w:t>Note</w:t>
      </w:r>
      <w:r w:rsidRPr="0034604B">
        <w:t>:</w:t>
      </w:r>
      <w:r w:rsidRPr="00DE6F44">
        <w:t xml:space="preserve"> </w:t>
      </w:r>
      <w:r w:rsidRPr="00683036">
        <w:t>Make sure that the switches have been erased and have no startup configurations. If you are unsure</w:t>
      </w:r>
      <w:r>
        <w:t>,</w:t>
      </w:r>
      <w:r w:rsidRPr="00683036">
        <w:t xml:space="preserve"> </w:t>
      </w:r>
      <w:r w:rsidR="000F2BC2">
        <w:t xml:space="preserve">please </w:t>
      </w:r>
      <w:r w:rsidRPr="00683036">
        <w:t>contact your instructor.</w:t>
      </w:r>
    </w:p>
    <w:p w14:paraId="3BB0450F" w14:textId="77777777" w:rsidR="00D778DF" w:rsidRDefault="00D778DF" w:rsidP="00457934">
      <w:pPr>
        <w:pStyle w:val="InstNoteRedL25"/>
      </w:pPr>
      <w:r>
        <w:rPr>
          <w:b/>
        </w:rPr>
        <w:t>Instructor N</w:t>
      </w:r>
      <w:r w:rsidRPr="00683036">
        <w:rPr>
          <w:b/>
        </w:rPr>
        <w:t>ote</w:t>
      </w:r>
      <w:r w:rsidRPr="00683036">
        <w:t>: Refer to the Instructor Lab Manual for the procedures to initialize and reload devices.</w:t>
      </w:r>
    </w:p>
    <w:p w14:paraId="7456129C" w14:textId="77777777" w:rsidR="00D778DF" w:rsidRPr="00E70096" w:rsidRDefault="00D778DF" w:rsidP="00D452F4">
      <w:pPr>
        <w:pStyle w:val="Heading1"/>
      </w:pPr>
      <w:r w:rsidRPr="00E70096">
        <w:t>Required Resources</w:t>
      </w:r>
    </w:p>
    <w:p w14:paraId="2514D36C" w14:textId="20DAD845" w:rsidR="00334C33" w:rsidRDefault="000F2BC2" w:rsidP="00334C33">
      <w:pPr>
        <w:pStyle w:val="Bulletlevel1"/>
      </w:pPr>
      <w:r>
        <w:t>3</w:t>
      </w:r>
      <w:r w:rsidR="00334C33">
        <w:t xml:space="preserve"> Router</w:t>
      </w:r>
      <w:r w:rsidR="00196CBC">
        <w:t>s</w:t>
      </w:r>
      <w:r w:rsidR="00334C33">
        <w:t xml:space="preserve"> (Cisco </w:t>
      </w:r>
      <w:r w:rsidR="00D51032">
        <w:t>8200L</w:t>
      </w:r>
      <w:r w:rsidR="00334C33">
        <w:t xml:space="preserve"> with Cisco IOS</w:t>
      </w:r>
      <w:r w:rsidR="00F666EC">
        <w:t xml:space="preserve"> XE</w:t>
      </w:r>
      <w:r w:rsidR="00334C33">
        <w:t xml:space="preserve"> Release </w:t>
      </w:r>
      <w:r w:rsidR="00AC05AB">
        <w:t>1</w:t>
      </w:r>
      <w:r w:rsidR="00D51032">
        <w:t>7</w:t>
      </w:r>
      <w:r w:rsidR="00AC05AB">
        <w:t>.</w:t>
      </w:r>
      <w:r w:rsidR="00D51032">
        <w:t>12</w:t>
      </w:r>
      <w:r w:rsidR="00AC05AB">
        <w:t>.</w:t>
      </w:r>
      <w:r w:rsidR="0037609A">
        <w:t>0</w:t>
      </w:r>
      <w:r w:rsidR="00D51032">
        <w:t>5c</w:t>
      </w:r>
      <w:r w:rsidR="00334C33">
        <w:t xml:space="preserve"> universal image or comparable)</w:t>
      </w:r>
    </w:p>
    <w:p w14:paraId="2AFFADAD" w14:textId="441D7EEE" w:rsidR="00334C33" w:rsidRDefault="000F2BC2" w:rsidP="00334C33">
      <w:pPr>
        <w:pStyle w:val="Bulletlevel1"/>
      </w:pPr>
      <w:r>
        <w:t>1</w:t>
      </w:r>
      <w:r w:rsidR="00334C33">
        <w:t xml:space="preserve"> </w:t>
      </w:r>
      <w:r>
        <w:t>Layer 3 s</w:t>
      </w:r>
      <w:r w:rsidR="00334C33">
        <w:t xml:space="preserve">witch (Cisco </w:t>
      </w:r>
      <w:r w:rsidR="00D51032">
        <w:t>9300L</w:t>
      </w:r>
      <w:r>
        <w:t xml:space="preserve"> </w:t>
      </w:r>
      <w:r w:rsidR="0034218C">
        <w:t xml:space="preserve">with Cisco IOS Release </w:t>
      </w:r>
      <w:r w:rsidR="00EA3E80">
        <w:t>1</w:t>
      </w:r>
      <w:r w:rsidR="00D51032">
        <w:t>7</w:t>
      </w:r>
      <w:r w:rsidR="00EA3E80">
        <w:t>.</w:t>
      </w:r>
      <w:r w:rsidR="00D51032">
        <w:t>12</w:t>
      </w:r>
      <w:r w:rsidR="00EA3E80">
        <w:t>.</w:t>
      </w:r>
      <w:r w:rsidR="0037609A">
        <w:t>0</w:t>
      </w:r>
      <w:r w:rsidR="00D51032">
        <w:t>5</w:t>
      </w:r>
      <w:r w:rsidR="00EA3E80">
        <w:t xml:space="preserve"> universal image or</w:t>
      </w:r>
      <w:r w:rsidR="00334C33">
        <w:t xml:space="preserve"> comparable)</w:t>
      </w:r>
      <w:r>
        <w:t xml:space="preserve"> </w:t>
      </w:r>
    </w:p>
    <w:p w14:paraId="2DB69EB7" w14:textId="77777777" w:rsidR="00334C33" w:rsidRDefault="00177B76" w:rsidP="00334C33">
      <w:pPr>
        <w:pStyle w:val="Bulletlevel1"/>
      </w:pPr>
      <w:r w:rsidRPr="00177B76">
        <w:lastRenderedPageBreak/>
        <w:t>1 PC (Choice of operating system with a terminal emulation program installed)</w:t>
      </w:r>
    </w:p>
    <w:p w14:paraId="51F3964A" w14:textId="77777777" w:rsidR="00334C33" w:rsidRDefault="00334C33" w:rsidP="00334C33">
      <w:pPr>
        <w:pStyle w:val="Bulletlevel1"/>
      </w:pPr>
      <w:r>
        <w:t>Console cables to configure the Cisco IOS devices via the console ports</w:t>
      </w:r>
    </w:p>
    <w:p w14:paraId="08D97D7D" w14:textId="77777777" w:rsidR="00457934" w:rsidRDefault="00334C33" w:rsidP="00457934">
      <w:pPr>
        <w:pStyle w:val="Bulletlevel1"/>
      </w:pPr>
      <w:r>
        <w:t>Ethernet cables as shown in the topology</w:t>
      </w:r>
    </w:p>
    <w:p w14:paraId="1AAFC767" w14:textId="4AA8D828" w:rsidR="00125806" w:rsidRDefault="00125806" w:rsidP="00D452F4">
      <w:pPr>
        <w:pStyle w:val="Heading1"/>
      </w:pPr>
      <w:r>
        <w:t>Instructions</w:t>
      </w:r>
    </w:p>
    <w:p w14:paraId="2D1E6E4C" w14:textId="37310864" w:rsidR="00090B13" w:rsidRDefault="00090B13" w:rsidP="00090B13">
      <w:pPr>
        <w:pStyle w:val="Heading2"/>
      </w:pPr>
      <w:r>
        <w:t>Build the Network and Configure Basic Device Settings</w:t>
      </w:r>
    </w:p>
    <w:p w14:paraId="0CF68FD2" w14:textId="77777777" w:rsidR="00090B13" w:rsidRDefault="00090B13" w:rsidP="00090B13">
      <w:pPr>
        <w:pStyle w:val="BodyTextL25"/>
      </w:pPr>
      <w:r>
        <w:t>In Part 1, you will set up the network topology and configure basic settings.</w:t>
      </w:r>
    </w:p>
    <w:p w14:paraId="69F823DC" w14:textId="77777777" w:rsidR="00090B13" w:rsidRDefault="00090B13" w:rsidP="00090B13">
      <w:pPr>
        <w:pStyle w:val="Heading3"/>
      </w:pPr>
      <w:r>
        <w:t>Cable the network as shown in the topology.</w:t>
      </w:r>
    </w:p>
    <w:p w14:paraId="6F848E14" w14:textId="77777777" w:rsidR="00090B13" w:rsidRDefault="00090B13" w:rsidP="00090B13">
      <w:pPr>
        <w:pStyle w:val="BodyTextL25"/>
      </w:pPr>
      <w:r>
        <w:t>Attach the devices as shown in the topology diagram, and cable as necessary.</w:t>
      </w:r>
    </w:p>
    <w:p w14:paraId="4B4B8954" w14:textId="100775EC" w:rsidR="00090B13" w:rsidRDefault="00090B13" w:rsidP="00090B13">
      <w:pPr>
        <w:pStyle w:val="Heading3"/>
      </w:pPr>
      <w:r>
        <w:t xml:space="preserve">Configure </w:t>
      </w:r>
      <w:r w:rsidR="00A7529A">
        <w:t>initial</w:t>
      </w:r>
      <w:r>
        <w:t xml:space="preserve"> settings for each </w:t>
      </w:r>
      <w:r w:rsidR="00A7529A">
        <w:t>router and the Layer 3 switch</w:t>
      </w:r>
      <w:r>
        <w:t>.</w:t>
      </w:r>
    </w:p>
    <w:p w14:paraId="2BE0434B" w14:textId="6A6D99B3" w:rsidR="00090B13" w:rsidRDefault="00090B13" w:rsidP="00FF3EF6">
      <w:pPr>
        <w:pStyle w:val="SubStepAlpha"/>
        <w:spacing w:after="0"/>
      </w:pPr>
      <w:r>
        <w:t xml:space="preserve">Console into each </w:t>
      </w:r>
      <w:r w:rsidR="00A7529A">
        <w:t>device</w:t>
      </w:r>
      <w:r>
        <w:t xml:space="preserve">, enter global configuration mode, and apply the </w:t>
      </w:r>
      <w:r w:rsidR="008A27C9">
        <w:t>initial</w:t>
      </w:r>
      <w:r>
        <w:t xml:space="preserve"> settings for the lab. Initial configurations for each device are </w:t>
      </w:r>
      <w:r w:rsidR="008A27C9">
        <w:t>provided</w:t>
      </w:r>
      <w:r>
        <w:t xml:space="preserve"> below.</w:t>
      </w:r>
    </w:p>
    <w:p w14:paraId="09AE6829" w14:textId="1317F93B" w:rsidR="00B7473A" w:rsidRDefault="00B7473A" w:rsidP="00FF3EF6">
      <w:pPr>
        <w:pStyle w:val="ConfigWindow"/>
      </w:pPr>
      <w:r>
        <w:t>Open configuration window</w:t>
      </w:r>
    </w:p>
    <w:p w14:paraId="428DEBC0" w14:textId="0CED160A" w:rsidR="00A7529A" w:rsidRDefault="00A7529A" w:rsidP="00A7529A">
      <w:pPr>
        <w:pStyle w:val="BodyTextL25Bold"/>
      </w:pPr>
      <w:r>
        <w:t>Hub Router R1</w:t>
      </w:r>
    </w:p>
    <w:p w14:paraId="2CC88BDB" w14:textId="77777777" w:rsidR="00A7529A" w:rsidRDefault="00A7529A" w:rsidP="00A7529A">
      <w:pPr>
        <w:pStyle w:val="CMD"/>
      </w:pPr>
      <w:r>
        <w:t>hostname R1</w:t>
      </w:r>
    </w:p>
    <w:p w14:paraId="24AA19EA" w14:textId="77777777" w:rsidR="00A7529A" w:rsidRDefault="00A7529A" w:rsidP="00A7529A">
      <w:pPr>
        <w:pStyle w:val="CMD"/>
      </w:pPr>
      <w:r>
        <w:t>no ip domain lookup</w:t>
      </w:r>
    </w:p>
    <w:p w14:paraId="2CB0F92E" w14:textId="77777777" w:rsidR="00A7529A" w:rsidRDefault="00A7529A" w:rsidP="00A7529A">
      <w:pPr>
        <w:pStyle w:val="CMD"/>
      </w:pPr>
      <w:r>
        <w:t>banner motd # R1, Implement a DMVPN hub #</w:t>
      </w:r>
    </w:p>
    <w:p w14:paraId="1C542504" w14:textId="77777777" w:rsidR="00A7529A" w:rsidRDefault="00A7529A" w:rsidP="00A7529A">
      <w:pPr>
        <w:pStyle w:val="CMD"/>
      </w:pPr>
      <w:r>
        <w:t>line con 0</w:t>
      </w:r>
    </w:p>
    <w:p w14:paraId="631CD2FB" w14:textId="77777777" w:rsidR="00A7529A" w:rsidRDefault="00A7529A" w:rsidP="00A7529A">
      <w:pPr>
        <w:pStyle w:val="CMD"/>
      </w:pPr>
      <w:r>
        <w:t xml:space="preserve"> exec-timeout 0 0</w:t>
      </w:r>
    </w:p>
    <w:p w14:paraId="63D6E0CA" w14:textId="77777777" w:rsidR="00A7529A" w:rsidRDefault="00A7529A" w:rsidP="00A7529A">
      <w:pPr>
        <w:pStyle w:val="CMD"/>
      </w:pPr>
      <w:r>
        <w:t xml:space="preserve"> logging synchronous</w:t>
      </w:r>
    </w:p>
    <w:p w14:paraId="457A9E04" w14:textId="77777777" w:rsidR="00A7529A" w:rsidRDefault="00A7529A" w:rsidP="00A7529A">
      <w:pPr>
        <w:pStyle w:val="CMD"/>
      </w:pPr>
      <w:r>
        <w:t xml:space="preserve"> exit</w:t>
      </w:r>
    </w:p>
    <w:p w14:paraId="0C0CEA3B" w14:textId="77777777" w:rsidR="00A7529A" w:rsidRDefault="00A7529A" w:rsidP="00A7529A">
      <w:pPr>
        <w:pStyle w:val="CMD"/>
      </w:pPr>
      <w:r>
        <w:t>line vty 0 4</w:t>
      </w:r>
    </w:p>
    <w:p w14:paraId="668286B0" w14:textId="77777777" w:rsidR="00A7529A" w:rsidRDefault="00A7529A" w:rsidP="00A7529A">
      <w:pPr>
        <w:pStyle w:val="CMD"/>
      </w:pPr>
      <w:r>
        <w:t xml:space="preserve"> privilege level 15</w:t>
      </w:r>
    </w:p>
    <w:p w14:paraId="3876030D" w14:textId="77777777" w:rsidR="00A7529A" w:rsidRDefault="00A7529A" w:rsidP="00A7529A">
      <w:pPr>
        <w:pStyle w:val="CMD"/>
      </w:pPr>
      <w:r>
        <w:t xml:space="preserve"> password cisco123</w:t>
      </w:r>
    </w:p>
    <w:p w14:paraId="225FDFE4" w14:textId="77777777" w:rsidR="00A7529A" w:rsidRDefault="00A7529A" w:rsidP="00A7529A">
      <w:pPr>
        <w:pStyle w:val="CMD"/>
      </w:pPr>
      <w:r>
        <w:t xml:space="preserve"> exec-timeout 0 0</w:t>
      </w:r>
    </w:p>
    <w:p w14:paraId="531D0352" w14:textId="77777777" w:rsidR="00A7529A" w:rsidRDefault="00A7529A" w:rsidP="00A7529A">
      <w:pPr>
        <w:pStyle w:val="CMD"/>
      </w:pPr>
      <w:r>
        <w:t xml:space="preserve"> logging synchronous</w:t>
      </w:r>
    </w:p>
    <w:p w14:paraId="1B15444C" w14:textId="77777777" w:rsidR="00A7529A" w:rsidRDefault="00A7529A" w:rsidP="00A7529A">
      <w:pPr>
        <w:pStyle w:val="CMD"/>
      </w:pPr>
      <w:r>
        <w:t xml:space="preserve"> login</w:t>
      </w:r>
    </w:p>
    <w:p w14:paraId="19E9D37B" w14:textId="77777777" w:rsidR="00A7529A" w:rsidRDefault="00A7529A" w:rsidP="00A7529A">
      <w:pPr>
        <w:pStyle w:val="CMD"/>
      </w:pPr>
      <w:r>
        <w:t xml:space="preserve"> exit</w:t>
      </w:r>
    </w:p>
    <w:p w14:paraId="3A62CE2E" w14:textId="77777777" w:rsidR="00A7529A" w:rsidRDefault="00A7529A" w:rsidP="00A7529A">
      <w:pPr>
        <w:pStyle w:val="CMD"/>
      </w:pPr>
      <w:r>
        <w:t>ip route 0.0.0.0 0.0.0.0 g0/0/1</w:t>
      </w:r>
    </w:p>
    <w:p w14:paraId="6AB8969D" w14:textId="77777777" w:rsidR="00A7529A" w:rsidRDefault="00A7529A" w:rsidP="00A7529A">
      <w:pPr>
        <w:pStyle w:val="CMD"/>
      </w:pPr>
      <w:r>
        <w:t>interface g0/0/1</w:t>
      </w:r>
    </w:p>
    <w:p w14:paraId="467703AA" w14:textId="77777777" w:rsidR="00A7529A" w:rsidRDefault="00A7529A" w:rsidP="00A7529A">
      <w:pPr>
        <w:pStyle w:val="CMD"/>
      </w:pPr>
      <w:r>
        <w:t xml:space="preserve"> ip address 192.0.2.1 255.255.255.252</w:t>
      </w:r>
    </w:p>
    <w:p w14:paraId="5ED4698C" w14:textId="77777777" w:rsidR="00A7529A" w:rsidRDefault="00A7529A" w:rsidP="00A7529A">
      <w:pPr>
        <w:pStyle w:val="CMD"/>
      </w:pPr>
      <w:r>
        <w:t xml:space="preserve"> no shutdown</w:t>
      </w:r>
    </w:p>
    <w:p w14:paraId="15E20311" w14:textId="77777777" w:rsidR="00A7529A" w:rsidRDefault="00A7529A" w:rsidP="00A7529A">
      <w:pPr>
        <w:pStyle w:val="CMD"/>
      </w:pPr>
      <w:r>
        <w:t xml:space="preserve"> exit</w:t>
      </w:r>
    </w:p>
    <w:p w14:paraId="7D8975BF" w14:textId="5CB1DDF7" w:rsidR="00A7529A" w:rsidRDefault="00767C9B" w:rsidP="00A7529A">
      <w:pPr>
        <w:pStyle w:val="CMD"/>
      </w:pPr>
      <w:r>
        <w:t>end</w:t>
      </w:r>
    </w:p>
    <w:p w14:paraId="1D771D72" w14:textId="1A2BCDEC" w:rsidR="00A7529A" w:rsidRDefault="00A7529A" w:rsidP="00A7529A">
      <w:pPr>
        <w:pStyle w:val="BodyTextL25Bold"/>
      </w:pPr>
      <w:r>
        <w:t>Spoke Router R2</w:t>
      </w:r>
    </w:p>
    <w:p w14:paraId="4F2D17EC" w14:textId="77777777" w:rsidR="00A7529A" w:rsidRDefault="00A7529A" w:rsidP="00A7529A">
      <w:pPr>
        <w:pStyle w:val="CMD"/>
      </w:pPr>
      <w:r>
        <w:t>hostname R2</w:t>
      </w:r>
    </w:p>
    <w:p w14:paraId="0FFBA5AF" w14:textId="77777777" w:rsidR="00A7529A" w:rsidRDefault="00A7529A" w:rsidP="00A7529A">
      <w:pPr>
        <w:pStyle w:val="CMD"/>
      </w:pPr>
      <w:r>
        <w:t>no ip domain lookup</w:t>
      </w:r>
    </w:p>
    <w:p w14:paraId="440FE219" w14:textId="77777777" w:rsidR="00A7529A" w:rsidRDefault="00A7529A" w:rsidP="00A7529A">
      <w:pPr>
        <w:pStyle w:val="CMD"/>
      </w:pPr>
      <w:r>
        <w:t>banner motd # R2, Implement DMVPN Spoke 1 #</w:t>
      </w:r>
    </w:p>
    <w:p w14:paraId="3061A36A" w14:textId="77777777" w:rsidR="00A7529A" w:rsidRDefault="00A7529A" w:rsidP="00A7529A">
      <w:pPr>
        <w:pStyle w:val="CMD"/>
      </w:pPr>
      <w:r>
        <w:t>line con 0</w:t>
      </w:r>
    </w:p>
    <w:p w14:paraId="2CC6D42E" w14:textId="77777777" w:rsidR="00A7529A" w:rsidRDefault="00A7529A" w:rsidP="00A7529A">
      <w:pPr>
        <w:pStyle w:val="CMD"/>
      </w:pPr>
      <w:r>
        <w:t xml:space="preserve"> exec-timeout 0 0</w:t>
      </w:r>
    </w:p>
    <w:p w14:paraId="62C6A4CD" w14:textId="77777777" w:rsidR="00A7529A" w:rsidRDefault="00A7529A" w:rsidP="00A7529A">
      <w:pPr>
        <w:pStyle w:val="CMD"/>
      </w:pPr>
      <w:r>
        <w:t xml:space="preserve"> logging synchronous</w:t>
      </w:r>
    </w:p>
    <w:p w14:paraId="79AD403C" w14:textId="77777777" w:rsidR="00A7529A" w:rsidRDefault="00A7529A" w:rsidP="00A7529A">
      <w:pPr>
        <w:pStyle w:val="CMD"/>
      </w:pPr>
      <w:r>
        <w:t xml:space="preserve"> exit</w:t>
      </w:r>
    </w:p>
    <w:p w14:paraId="06862FFE" w14:textId="77777777" w:rsidR="00A7529A" w:rsidRDefault="00A7529A" w:rsidP="00A7529A">
      <w:pPr>
        <w:pStyle w:val="CMD"/>
      </w:pPr>
      <w:r>
        <w:lastRenderedPageBreak/>
        <w:t>line vty 0 4</w:t>
      </w:r>
    </w:p>
    <w:p w14:paraId="64EBCFDB" w14:textId="77777777" w:rsidR="00A7529A" w:rsidRDefault="00A7529A" w:rsidP="00A7529A">
      <w:pPr>
        <w:pStyle w:val="CMD"/>
      </w:pPr>
      <w:r>
        <w:t xml:space="preserve"> privilege level 15</w:t>
      </w:r>
    </w:p>
    <w:p w14:paraId="4591E152" w14:textId="77777777" w:rsidR="00A7529A" w:rsidRDefault="00A7529A" w:rsidP="00A7529A">
      <w:pPr>
        <w:pStyle w:val="CMD"/>
      </w:pPr>
      <w:r>
        <w:t xml:space="preserve"> password cisco123</w:t>
      </w:r>
    </w:p>
    <w:p w14:paraId="087DDBB0" w14:textId="77777777" w:rsidR="00A7529A" w:rsidRDefault="00A7529A" w:rsidP="00A7529A">
      <w:pPr>
        <w:pStyle w:val="CMD"/>
      </w:pPr>
      <w:r>
        <w:t xml:space="preserve"> exec-timeout 0 0</w:t>
      </w:r>
    </w:p>
    <w:p w14:paraId="5F619AB2" w14:textId="77777777" w:rsidR="00A7529A" w:rsidRDefault="00A7529A" w:rsidP="00A7529A">
      <w:pPr>
        <w:pStyle w:val="CMD"/>
      </w:pPr>
      <w:r>
        <w:t xml:space="preserve"> logging synchronous</w:t>
      </w:r>
    </w:p>
    <w:p w14:paraId="3E787B80" w14:textId="77777777" w:rsidR="00A7529A" w:rsidRDefault="00A7529A" w:rsidP="00A7529A">
      <w:pPr>
        <w:pStyle w:val="CMD"/>
      </w:pPr>
      <w:r>
        <w:t xml:space="preserve"> login</w:t>
      </w:r>
    </w:p>
    <w:p w14:paraId="2F26B95D" w14:textId="77777777" w:rsidR="00A7529A" w:rsidRDefault="00A7529A" w:rsidP="00A7529A">
      <w:pPr>
        <w:pStyle w:val="CMD"/>
      </w:pPr>
      <w:r>
        <w:t xml:space="preserve"> exit</w:t>
      </w:r>
    </w:p>
    <w:p w14:paraId="7BA1F2C8" w14:textId="77777777" w:rsidR="00A7529A" w:rsidRDefault="00A7529A" w:rsidP="00A7529A">
      <w:pPr>
        <w:pStyle w:val="CMD"/>
      </w:pPr>
      <w:r>
        <w:t>ip route 0.0.0.0 0.0.0.0 g0/0/1</w:t>
      </w:r>
    </w:p>
    <w:p w14:paraId="3A0D12FE" w14:textId="77777777" w:rsidR="00A7529A" w:rsidRDefault="00A7529A" w:rsidP="00A7529A">
      <w:pPr>
        <w:pStyle w:val="CMD"/>
      </w:pPr>
      <w:r>
        <w:t>interface g0/0/1</w:t>
      </w:r>
    </w:p>
    <w:p w14:paraId="229E75B0" w14:textId="77777777" w:rsidR="00A7529A" w:rsidRDefault="00A7529A" w:rsidP="00A7529A">
      <w:pPr>
        <w:pStyle w:val="CMD"/>
      </w:pPr>
      <w:r>
        <w:t xml:space="preserve"> ip address 198.51.100.2 255.255.255.252</w:t>
      </w:r>
    </w:p>
    <w:p w14:paraId="3415AB7E" w14:textId="77777777" w:rsidR="00A7529A" w:rsidRDefault="00A7529A" w:rsidP="00A7529A">
      <w:pPr>
        <w:pStyle w:val="CMD"/>
      </w:pPr>
      <w:r>
        <w:t xml:space="preserve"> no shutdown</w:t>
      </w:r>
    </w:p>
    <w:p w14:paraId="3E60D059" w14:textId="77777777" w:rsidR="00A7529A" w:rsidRDefault="00A7529A" w:rsidP="00A7529A">
      <w:pPr>
        <w:pStyle w:val="CMD"/>
      </w:pPr>
      <w:r>
        <w:t xml:space="preserve"> exit</w:t>
      </w:r>
    </w:p>
    <w:p w14:paraId="2325BC6D" w14:textId="77777777" w:rsidR="00A7529A" w:rsidRDefault="00A7529A" w:rsidP="00A7529A">
      <w:pPr>
        <w:pStyle w:val="CMD"/>
      </w:pPr>
      <w:r>
        <w:t>interface loopback 0</w:t>
      </w:r>
    </w:p>
    <w:p w14:paraId="79BA701F" w14:textId="77777777" w:rsidR="00A7529A" w:rsidRDefault="00A7529A" w:rsidP="00A7529A">
      <w:pPr>
        <w:pStyle w:val="CMD"/>
      </w:pPr>
      <w:r>
        <w:t xml:space="preserve"> ip address 192.168.2.1 255.255.255.0</w:t>
      </w:r>
    </w:p>
    <w:p w14:paraId="006C3CE4" w14:textId="77777777" w:rsidR="00A7529A" w:rsidRDefault="00A7529A" w:rsidP="00A7529A">
      <w:pPr>
        <w:pStyle w:val="CMD"/>
      </w:pPr>
      <w:r>
        <w:t xml:space="preserve"> no shutdown</w:t>
      </w:r>
    </w:p>
    <w:p w14:paraId="5368B265" w14:textId="77777777" w:rsidR="00A7529A" w:rsidRDefault="00A7529A" w:rsidP="00A7529A">
      <w:pPr>
        <w:pStyle w:val="CMD"/>
      </w:pPr>
      <w:r>
        <w:t xml:space="preserve"> exit</w:t>
      </w:r>
    </w:p>
    <w:p w14:paraId="7290B60A" w14:textId="77777777" w:rsidR="00A7529A" w:rsidRDefault="00A7529A" w:rsidP="00A7529A">
      <w:pPr>
        <w:pStyle w:val="CMD"/>
      </w:pPr>
      <w:r>
        <w:t>interface loopback 1</w:t>
      </w:r>
    </w:p>
    <w:p w14:paraId="34A491C6" w14:textId="77777777" w:rsidR="00A7529A" w:rsidRDefault="00A7529A" w:rsidP="00A7529A">
      <w:pPr>
        <w:pStyle w:val="CMD"/>
      </w:pPr>
      <w:r>
        <w:t xml:space="preserve"> ip address 172.16.2.1 255.255.255.0</w:t>
      </w:r>
    </w:p>
    <w:p w14:paraId="28792163" w14:textId="77777777" w:rsidR="00A7529A" w:rsidRDefault="00A7529A" w:rsidP="00A7529A">
      <w:pPr>
        <w:pStyle w:val="CMD"/>
      </w:pPr>
      <w:r>
        <w:t xml:space="preserve"> no shutdown</w:t>
      </w:r>
    </w:p>
    <w:p w14:paraId="4A029F3E" w14:textId="77777777" w:rsidR="00A7529A" w:rsidRDefault="00A7529A" w:rsidP="00A7529A">
      <w:pPr>
        <w:pStyle w:val="CMD"/>
      </w:pPr>
      <w:r>
        <w:t xml:space="preserve"> exit</w:t>
      </w:r>
    </w:p>
    <w:p w14:paraId="676B7267" w14:textId="1F3FF2B9" w:rsidR="00A7529A" w:rsidRDefault="00767C9B" w:rsidP="00A7529A">
      <w:pPr>
        <w:pStyle w:val="CMD"/>
      </w:pPr>
      <w:r>
        <w:t>end</w:t>
      </w:r>
    </w:p>
    <w:p w14:paraId="2010D6ED" w14:textId="1F36E781" w:rsidR="00A7529A" w:rsidRDefault="00A7529A" w:rsidP="00A7529A">
      <w:pPr>
        <w:pStyle w:val="BodyTextL25Bold"/>
      </w:pPr>
      <w:r>
        <w:t>Spoke Router R3</w:t>
      </w:r>
    </w:p>
    <w:p w14:paraId="7BD76C67" w14:textId="77777777" w:rsidR="00A7529A" w:rsidRDefault="00A7529A" w:rsidP="00A7529A">
      <w:pPr>
        <w:pStyle w:val="CMD"/>
      </w:pPr>
      <w:r>
        <w:t>hostname R3</w:t>
      </w:r>
    </w:p>
    <w:p w14:paraId="1266A93A" w14:textId="77777777" w:rsidR="00A7529A" w:rsidRDefault="00A7529A" w:rsidP="00A7529A">
      <w:pPr>
        <w:pStyle w:val="CMD"/>
      </w:pPr>
      <w:r>
        <w:t>no ip domain lookup</w:t>
      </w:r>
    </w:p>
    <w:p w14:paraId="0776C8A7" w14:textId="77777777" w:rsidR="00A7529A" w:rsidRDefault="00A7529A" w:rsidP="00A7529A">
      <w:pPr>
        <w:pStyle w:val="CMD"/>
      </w:pPr>
      <w:r>
        <w:t>banner motd # R3, Implement DMVPN Spoke 2 #</w:t>
      </w:r>
    </w:p>
    <w:p w14:paraId="72FC5315" w14:textId="77777777" w:rsidR="00A7529A" w:rsidRDefault="00A7529A" w:rsidP="00A7529A">
      <w:pPr>
        <w:pStyle w:val="CMD"/>
      </w:pPr>
      <w:r>
        <w:t>line con 0</w:t>
      </w:r>
    </w:p>
    <w:p w14:paraId="550C311B" w14:textId="77777777" w:rsidR="00A7529A" w:rsidRDefault="00A7529A" w:rsidP="00A7529A">
      <w:pPr>
        <w:pStyle w:val="CMD"/>
      </w:pPr>
      <w:r>
        <w:t xml:space="preserve"> exec-timeout 0 0</w:t>
      </w:r>
    </w:p>
    <w:p w14:paraId="4FC4C8FA" w14:textId="77777777" w:rsidR="00A7529A" w:rsidRDefault="00A7529A" w:rsidP="00A7529A">
      <w:pPr>
        <w:pStyle w:val="CMD"/>
      </w:pPr>
      <w:r>
        <w:t xml:space="preserve"> logging synchronous</w:t>
      </w:r>
    </w:p>
    <w:p w14:paraId="4B5EF570" w14:textId="77777777" w:rsidR="00A7529A" w:rsidRDefault="00A7529A" w:rsidP="00A7529A">
      <w:pPr>
        <w:pStyle w:val="CMD"/>
      </w:pPr>
      <w:r>
        <w:t xml:space="preserve"> exit</w:t>
      </w:r>
    </w:p>
    <w:p w14:paraId="14FAA2A1" w14:textId="77777777" w:rsidR="00A7529A" w:rsidRDefault="00A7529A" w:rsidP="00A7529A">
      <w:pPr>
        <w:pStyle w:val="CMD"/>
      </w:pPr>
      <w:r>
        <w:t>line vty 0 4</w:t>
      </w:r>
    </w:p>
    <w:p w14:paraId="6E3DC544" w14:textId="77777777" w:rsidR="00A7529A" w:rsidRDefault="00A7529A" w:rsidP="00A7529A">
      <w:pPr>
        <w:pStyle w:val="CMD"/>
      </w:pPr>
      <w:r>
        <w:t xml:space="preserve"> privilege level 15</w:t>
      </w:r>
    </w:p>
    <w:p w14:paraId="52C5A62E" w14:textId="77777777" w:rsidR="00A7529A" w:rsidRDefault="00A7529A" w:rsidP="00A7529A">
      <w:pPr>
        <w:pStyle w:val="CMD"/>
      </w:pPr>
      <w:r>
        <w:t xml:space="preserve"> password cisco123</w:t>
      </w:r>
    </w:p>
    <w:p w14:paraId="038522E2" w14:textId="77777777" w:rsidR="00A7529A" w:rsidRDefault="00A7529A" w:rsidP="00A7529A">
      <w:pPr>
        <w:pStyle w:val="CMD"/>
      </w:pPr>
      <w:r>
        <w:t xml:space="preserve"> exec-timeout 0 0</w:t>
      </w:r>
    </w:p>
    <w:p w14:paraId="2597E85B" w14:textId="77777777" w:rsidR="00A7529A" w:rsidRDefault="00A7529A" w:rsidP="00A7529A">
      <w:pPr>
        <w:pStyle w:val="CMD"/>
      </w:pPr>
      <w:r>
        <w:t xml:space="preserve"> logging synchronous</w:t>
      </w:r>
    </w:p>
    <w:p w14:paraId="4FB9C3FF" w14:textId="77777777" w:rsidR="00A7529A" w:rsidRDefault="00A7529A" w:rsidP="00A7529A">
      <w:pPr>
        <w:pStyle w:val="CMD"/>
      </w:pPr>
      <w:r>
        <w:t xml:space="preserve"> login</w:t>
      </w:r>
    </w:p>
    <w:p w14:paraId="24A0FEC8" w14:textId="77777777" w:rsidR="00A7529A" w:rsidRDefault="00A7529A" w:rsidP="00A7529A">
      <w:pPr>
        <w:pStyle w:val="CMD"/>
      </w:pPr>
      <w:r>
        <w:t xml:space="preserve"> exit</w:t>
      </w:r>
    </w:p>
    <w:p w14:paraId="4F5AFCC5" w14:textId="6393FCD2" w:rsidR="00A7529A" w:rsidRDefault="00A7529A" w:rsidP="00A7529A">
      <w:pPr>
        <w:pStyle w:val="CMD"/>
      </w:pPr>
      <w:r>
        <w:t>ip route 0.0.0.0 0.0.0.0 g0/0/1</w:t>
      </w:r>
    </w:p>
    <w:p w14:paraId="30E2167D" w14:textId="77777777" w:rsidR="00A7529A" w:rsidRDefault="00A7529A" w:rsidP="00A7529A">
      <w:pPr>
        <w:pStyle w:val="CMD"/>
      </w:pPr>
      <w:r>
        <w:t>interface g0/0/1</w:t>
      </w:r>
    </w:p>
    <w:p w14:paraId="6C85799F" w14:textId="77777777" w:rsidR="00A7529A" w:rsidRDefault="00A7529A" w:rsidP="00A7529A">
      <w:pPr>
        <w:pStyle w:val="CMD"/>
      </w:pPr>
      <w:r>
        <w:t xml:space="preserve"> ip address 203.0.113.2 255.255.255.252</w:t>
      </w:r>
    </w:p>
    <w:p w14:paraId="5797BC26" w14:textId="77777777" w:rsidR="00A7529A" w:rsidRDefault="00A7529A" w:rsidP="00A7529A">
      <w:pPr>
        <w:pStyle w:val="CMD"/>
      </w:pPr>
      <w:r>
        <w:t xml:space="preserve"> no shutdown</w:t>
      </w:r>
    </w:p>
    <w:p w14:paraId="7319F384" w14:textId="77777777" w:rsidR="00A7529A" w:rsidRDefault="00A7529A" w:rsidP="00A7529A">
      <w:pPr>
        <w:pStyle w:val="CMD"/>
      </w:pPr>
      <w:r>
        <w:t xml:space="preserve"> exit</w:t>
      </w:r>
    </w:p>
    <w:p w14:paraId="459FF681" w14:textId="77777777" w:rsidR="00A7529A" w:rsidRDefault="00A7529A" w:rsidP="00A7529A">
      <w:pPr>
        <w:pStyle w:val="CMD"/>
      </w:pPr>
      <w:r>
        <w:t>interface loopback 0</w:t>
      </w:r>
    </w:p>
    <w:p w14:paraId="24C08DE7" w14:textId="77777777" w:rsidR="00A7529A" w:rsidRDefault="00A7529A" w:rsidP="00A7529A">
      <w:pPr>
        <w:pStyle w:val="CMD"/>
      </w:pPr>
      <w:r>
        <w:t xml:space="preserve"> ip address 192.168.3.1 255.255.255.0</w:t>
      </w:r>
    </w:p>
    <w:p w14:paraId="0A10A4FF" w14:textId="77777777" w:rsidR="00A7529A" w:rsidRDefault="00A7529A" w:rsidP="00A7529A">
      <w:pPr>
        <w:pStyle w:val="CMD"/>
      </w:pPr>
      <w:r>
        <w:t xml:space="preserve"> no shutdown</w:t>
      </w:r>
    </w:p>
    <w:p w14:paraId="3B968874" w14:textId="77777777" w:rsidR="00A7529A" w:rsidRDefault="00A7529A" w:rsidP="00A7529A">
      <w:pPr>
        <w:pStyle w:val="CMD"/>
      </w:pPr>
      <w:r>
        <w:t xml:space="preserve"> exit</w:t>
      </w:r>
    </w:p>
    <w:p w14:paraId="18FD9E5D" w14:textId="77777777" w:rsidR="00A7529A" w:rsidRDefault="00A7529A" w:rsidP="00A7529A">
      <w:pPr>
        <w:pStyle w:val="CMD"/>
      </w:pPr>
      <w:r>
        <w:lastRenderedPageBreak/>
        <w:t>interface loopback 1</w:t>
      </w:r>
    </w:p>
    <w:p w14:paraId="54B10F8E" w14:textId="77777777" w:rsidR="00A7529A" w:rsidRDefault="00A7529A" w:rsidP="00A7529A">
      <w:pPr>
        <w:pStyle w:val="CMD"/>
      </w:pPr>
      <w:r>
        <w:t xml:space="preserve"> ip address 172.16.3.1 255.255.255.0</w:t>
      </w:r>
    </w:p>
    <w:p w14:paraId="27AE9626" w14:textId="77777777" w:rsidR="00A7529A" w:rsidRDefault="00A7529A" w:rsidP="00A7529A">
      <w:pPr>
        <w:pStyle w:val="CMD"/>
      </w:pPr>
      <w:r>
        <w:t xml:space="preserve"> no shutdown</w:t>
      </w:r>
    </w:p>
    <w:p w14:paraId="6FC3084B" w14:textId="77777777" w:rsidR="00A7529A" w:rsidRDefault="00A7529A" w:rsidP="00A7529A">
      <w:pPr>
        <w:pStyle w:val="CMD"/>
      </w:pPr>
      <w:r>
        <w:t xml:space="preserve"> exit</w:t>
      </w:r>
    </w:p>
    <w:p w14:paraId="282212F1" w14:textId="29CED507" w:rsidR="00A7529A" w:rsidRDefault="00767C9B" w:rsidP="00A7529A">
      <w:pPr>
        <w:pStyle w:val="CMD"/>
      </w:pPr>
      <w:r>
        <w:t>end</w:t>
      </w:r>
    </w:p>
    <w:p w14:paraId="3E3D7E65" w14:textId="4514B57F" w:rsidR="00A7529A" w:rsidRDefault="00A7529A" w:rsidP="00786F4E">
      <w:pPr>
        <w:pStyle w:val="BodyTextL25Bold"/>
      </w:pPr>
      <w:r>
        <w:t>DMVPN Layer 3 Switch</w:t>
      </w:r>
    </w:p>
    <w:p w14:paraId="6BF65A71" w14:textId="77777777" w:rsidR="00A7529A" w:rsidRDefault="00A7529A" w:rsidP="00A7529A">
      <w:pPr>
        <w:pStyle w:val="CMD"/>
      </w:pPr>
      <w:r>
        <w:t>hostname DMVPN</w:t>
      </w:r>
    </w:p>
    <w:p w14:paraId="64F88694" w14:textId="77777777" w:rsidR="00A7529A" w:rsidRDefault="00A7529A" w:rsidP="00A7529A">
      <w:pPr>
        <w:pStyle w:val="CMD"/>
      </w:pPr>
      <w:r>
        <w:t>no ip domain lookup</w:t>
      </w:r>
    </w:p>
    <w:p w14:paraId="2D4FBA67" w14:textId="77777777" w:rsidR="00A7529A" w:rsidRDefault="00A7529A" w:rsidP="00A7529A">
      <w:pPr>
        <w:pStyle w:val="CMD"/>
      </w:pPr>
      <w:r>
        <w:t>ip routing</w:t>
      </w:r>
    </w:p>
    <w:p w14:paraId="66AEC4B4" w14:textId="77777777" w:rsidR="00A7529A" w:rsidRDefault="00A7529A" w:rsidP="00A7529A">
      <w:pPr>
        <w:pStyle w:val="CMD"/>
      </w:pPr>
      <w:r>
        <w:t>banner motd # DMVPN, DMVPN cloud switch #</w:t>
      </w:r>
    </w:p>
    <w:p w14:paraId="59BD0B93" w14:textId="77777777" w:rsidR="00A7529A" w:rsidRDefault="00A7529A" w:rsidP="00A7529A">
      <w:pPr>
        <w:pStyle w:val="CMD"/>
      </w:pPr>
      <w:r>
        <w:t>line con 0</w:t>
      </w:r>
    </w:p>
    <w:p w14:paraId="4471EC9B" w14:textId="77777777" w:rsidR="00A7529A" w:rsidRDefault="00A7529A" w:rsidP="00A7529A">
      <w:pPr>
        <w:pStyle w:val="CMD"/>
      </w:pPr>
      <w:r>
        <w:t xml:space="preserve"> exec-timeout 0 0</w:t>
      </w:r>
    </w:p>
    <w:p w14:paraId="618EC6DB" w14:textId="77777777" w:rsidR="00A7529A" w:rsidRDefault="00A7529A" w:rsidP="00A7529A">
      <w:pPr>
        <w:pStyle w:val="CMD"/>
      </w:pPr>
      <w:r>
        <w:t xml:space="preserve"> logging synchronous</w:t>
      </w:r>
    </w:p>
    <w:p w14:paraId="3D6FA383" w14:textId="77777777" w:rsidR="00A7529A" w:rsidRDefault="00A7529A" w:rsidP="00A7529A">
      <w:pPr>
        <w:pStyle w:val="CMD"/>
      </w:pPr>
      <w:r>
        <w:t xml:space="preserve"> exit</w:t>
      </w:r>
    </w:p>
    <w:p w14:paraId="7EE0BE44" w14:textId="77777777" w:rsidR="00A7529A" w:rsidRDefault="00A7529A" w:rsidP="00A7529A">
      <w:pPr>
        <w:pStyle w:val="CMD"/>
      </w:pPr>
      <w:r>
        <w:t>line vty 0 4</w:t>
      </w:r>
    </w:p>
    <w:p w14:paraId="0EF02334" w14:textId="77777777" w:rsidR="00A7529A" w:rsidRDefault="00A7529A" w:rsidP="00A7529A">
      <w:pPr>
        <w:pStyle w:val="CMD"/>
      </w:pPr>
      <w:r>
        <w:t xml:space="preserve"> privilege level 15</w:t>
      </w:r>
    </w:p>
    <w:p w14:paraId="2D8335F8" w14:textId="77777777" w:rsidR="00A7529A" w:rsidRDefault="00A7529A" w:rsidP="00A7529A">
      <w:pPr>
        <w:pStyle w:val="CMD"/>
      </w:pPr>
      <w:r>
        <w:t xml:space="preserve"> password cisco123</w:t>
      </w:r>
    </w:p>
    <w:p w14:paraId="1DBA27CA" w14:textId="77777777" w:rsidR="00A7529A" w:rsidRDefault="00A7529A" w:rsidP="00A7529A">
      <w:pPr>
        <w:pStyle w:val="CMD"/>
      </w:pPr>
      <w:r>
        <w:t xml:space="preserve"> exec-timeout 0 0</w:t>
      </w:r>
    </w:p>
    <w:p w14:paraId="099528CF" w14:textId="77777777" w:rsidR="00A7529A" w:rsidRDefault="00A7529A" w:rsidP="00A7529A">
      <w:pPr>
        <w:pStyle w:val="CMD"/>
      </w:pPr>
      <w:r>
        <w:t xml:space="preserve"> logging synchronous</w:t>
      </w:r>
    </w:p>
    <w:p w14:paraId="3A4B380F" w14:textId="740CC7CD" w:rsidR="00A7529A" w:rsidRDefault="00A7529A" w:rsidP="00A7529A">
      <w:pPr>
        <w:pStyle w:val="CMD"/>
      </w:pPr>
      <w:r>
        <w:t xml:space="preserve"> login</w:t>
      </w:r>
    </w:p>
    <w:p w14:paraId="2959FD4F" w14:textId="0CD4B3A4" w:rsidR="004B2462" w:rsidRDefault="004B2462" w:rsidP="00A7529A">
      <w:pPr>
        <w:pStyle w:val="CMD"/>
      </w:pPr>
      <w:r>
        <w:t xml:space="preserve"> exit</w:t>
      </w:r>
    </w:p>
    <w:p w14:paraId="3C820195" w14:textId="77777777" w:rsidR="00A7529A" w:rsidRDefault="00A7529A" w:rsidP="00A7529A">
      <w:pPr>
        <w:pStyle w:val="CMD"/>
      </w:pPr>
      <w:r>
        <w:t>interface g1/0/11</w:t>
      </w:r>
    </w:p>
    <w:p w14:paraId="628393E3" w14:textId="77777777" w:rsidR="00A7529A" w:rsidRDefault="00A7529A" w:rsidP="00A7529A">
      <w:pPr>
        <w:pStyle w:val="CMD"/>
      </w:pPr>
      <w:r>
        <w:t xml:space="preserve"> no switchport</w:t>
      </w:r>
    </w:p>
    <w:p w14:paraId="6CCD4560" w14:textId="77777777" w:rsidR="00A7529A" w:rsidRDefault="00A7529A" w:rsidP="00A7529A">
      <w:pPr>
        <w:pStyle w:val="CMD"/>
      </w:pPr>
      <w:r>
        <w:t xml:space="preserve"> ip address 192.0.2.2 255.255.255.252</w:t>
      </w:r>
    </w:p>
    <w:p w14:paraId="19EB72E2" w14:textId="77777777" w:rsidR="00A7529A" w:rsidRDefault="00A7529A" w:rsidP="00A7529A">
      <w:pPr>
        <w:pStyle w:val="CMD"/>
      </w:pPr>
      <w:r>
        <w:t xml:space="preserve"> no shutdown</w:t>
      </w:r>
    </w:p>
    <w:p w14:paraId="78A2F714" w14:textId="77777777" w:rsidR="00A7529A" w:rsidRDefault="00A7529A" w:rsidP="00A7529A">
      <w:pPr>
        <w:pStyle w:val="CMD"/>
      </w:pPr>
      <w:r>
        <w:t xml:space="preserve"> exit</w:t>
      </w:r>
    </w:p>
    <w:p w14:paraId="1EEDB633" w14:textId="77777777" w:rsidR="00A7529A" w:rsidRDefault="00A7529A" w:rsidP="00A7529A">
      <w:pPr>
        <w:pStyle w:val="CMD"/>
      </w:pPr>
      <w:r>
        <w:t>interface g1/0/12</w:t>
      </w:r>
    </w:p>
    <w:p w14:paraId="207386CA" w14:textId="77777777" w:rsidR="00A7529A" w:rsidRDefault="00A7529A" w:rsidP="00A7529A">
      <w:pPr>
        <w:pStyle w:val="CMD"/>
      </w:pPr>
      <w:r>
        <w:t xml:space="preserve"> no switchport</w:t>
      </w:r>
    </w:p>
    <w:p w14:paraId="0B06B912" w14:textId="77777777" w:rsidR="00A7529A" w:rsidRDefault="00A7529A" w:rsidP="00A7529A">
      <w:pPr>
        <w:pStyle w:val="CMD"/>
      </w:pPr>
      <w:r>
        <w:t xml:space="preserve"> ip address 198.51.100.1 255.255.255.252</w:t>
      </w:r>
    </w:p>
    <w:p w14:paraId="1BF6982C" w14:textId="77777777" w:rsidR="00A7529A" w:rsidRDefault="00A7529A" w:rsidP="00A7529A">
      <w:pPr>
        <w:pStyle w:val="CMD"/>
      </w:pPr>
      <w:r>
        <w:t xml:space="preserve"> no shutdown</w:t>
      </w:r>
    </w:p>
    <w:p w14:paraId="5E387F0A" w14:textId="77777777" w:rsidR="00A7529A" w:rsidRDefault="00A7529A" w:rsidP="00A7529A">
      <w:pPr>
        <w:pStyle w:val="CMD"/>
      </w:pPr>
      <w:r>
        <w:t xml:space="preserve"> exit</w:t>
      </w:r>
    </w:p>
    <w:p w14:paraId="386E7F2C" w14:textId="77777777" w:rsidR="00A7529A" w:rsidRDefault="00A7529A" w:rsidP="00A7529A">
      <w:pPr>
        <w:pStyle w:val="CMD"/>
      </w:pPr>
      <w:r>
        <w:t>interface g1/0/13</w:t>
      </w:r>
    </w:p>
    <w:p w14:paraId="02117AFA" w14:textId="77777777" w:rsidR="00A7529A" w:rsidRDefault="00A7529A" w:rsidP="00A7529A">
      <w:pPr>
        <w:pStyle w:val="CMD"/>
      </w:pPr>
      <w:r>
        <w:t xml:space="preserve"> no switchport</w:t>
      </w:r>
    </w:p>
    <w:p w14:paraId="73A780F0" w14:textId="77777777" w:rsidR="00A7529A" w:rsidRDefault="00A7529A" w:rsidP="00A7529A">
      <w:pPr>
        <w:pStyle w:val="CMD"/>
      </w:pPr>
      <w:r>
        <w:t xml:space="preserve"> ip address 203.0.113.1 255.255.255.252</w:t>
      </w:r>
    </w:p>
    <w:p w14:paraId="7C0A7943" w14:textId="77777777" w:rsidR="00A7529A" w:rsidRDefault="00A7529A" w:rsidP="00A7529A">
      <w:pPr>
        <w:pStyle w:val="CMD"/>
      </w:pPr>
      <w:r>
        <w:t xml:space="preserve"> no shutdown</w:t>
      </w:r>
    </w:p>
    <w:p w14:paraId="34869F59" w14:textId="7142E1F4" w:rsidR="00A7529A" w:rsidRDefault="00A7529A" w:rsidP="00A7529A">
      <w:pPr>
        <w:pStyle w:val="CMD"/>
      </w:pPr>
      <w:r>
        <w:t xml:space="preserve"> exit</w:t>
      </w:r>
    </w:p>
    <w:p w14:paraId="67B433F9" w14:textId="77777777" w:rsidR="00B008EE" w:rsidRDefault="00B008EE" w:rsidP="00B008EE">
      <w:pPr>
        <w:pStyle w:val="CMD"/>
      </w:pPr>
      <w:r>
        <w:t>ip route 192.168.2.0 255.255.255.0 g1/0/12</w:t>
      </w:r>
    </w:p>
    <w:p w14:paraId="073AD7AA" w14:textId="77777777" w:rsidR="00B008EE" w:rsidRDefault="00B008EE" w:rsidP="00B008EE">
      <w:pPr>
        <w:pStyle w:val="CMD"/>
      </w:pPr>
      <w:r>
        <w:t>ip route 172.16.2.0 255.255.255.0 g1/0/12</w:t>
      </w:r>
    </w:p>
    <w:p w14:paraId="77704010" w14:textId="77777777" w:rsidR="00B008EE" w:rsidRDefault="00B008EE" w:rsidP="00B008EE">
      <w:pPr>
        <w:pStyle w:val="CMD"/>
      </w:pPr>
      <w:r>
        <w:t>ip route 192.168.3.0 255.255.255.0 g1/0/13</w:t>
      </w:r>
    </w:p>
    <w:p w14:paraId="341D8EA1" w14:textId="63D0F115" w:rsidR="00B008EE" w:rsidRDefault="00B008EE" w:rsidP="00767C9B">
      <w:pPr>
        <w:pStyle w:val="CMD"/>
      </w:pPr>
      <w:r>
        <w:t>ip route 172.16.3.0 255.255.255.0 g1/0/13</w:t>
      </w:r>
    </w:p>
    <w:p w14:paraId="2DE33AD0" w14:textId="25186669" w:rsidR="00767C9B" w:rsidRDefault="00767C9B" w:rsidP="00767C9B">
      <w:pPr>
        <w:pStyle w:val="CMD"/>
      </w:pPr>
      <w:r>
        <w:t>end</w:t>
      </w:r>
    </w:p>
    <w:p w14:paraId="024D9E32" w14:textId="77777777" w:rsidR="00090B13" w:rsidRPr="00090B13" w:rsidRDefault="00090B13" w:rsidP="00090B13">
      <w:pPr>
        <w:pStyle w:val="BodyTextL25"/>
        <w:numPr>
          <w:ilvl w:val="3"/>
          <w:numId w:val="5"/>
        </w:numPr>
      </w:pPr>
      <w:r w:rsidRPr="00090B13">
        <w:t>Set the clock on each device to UTC time.</w:t>
      </w:r>
    </w:p>
    <w:p w14:paraId="76BA87FA" w14:textId="54E6BAD9" w:rsidR="00090B13" w:rsidRDefault="00090B13" w:rsidP="00090B13">
      <w:pPr>
        <w:pStyle w:val="BodyTextL25"/>
        <w:numPr>
          <w:ilvl w:val="3"/>
          <w:numId w:val="5"/>
        </w:numPr>
      </w:pPr>
      <w:r w:rsidRPr="00090B13">
        <w:t xml:space="preserve">Save the running configuration to </w:t>
      </w:r>
      <w:r w:rsidR="008A27C9">
        <w:t xml:space="preserve">the </w:t>
      </w:r>
      <w:r w:rsidRPr="00090B13">
        <w:t>startup</w:t>
      </w:r>
      <w:r w:rsidR="008A27C9">
        <w:t xml:space="preserve"> </w:t>
      </w:r>
      <w:r w:rsidRPr="00090B13">
        <w:t>config</w:t>
      </w:r>
      <w:r w:rsidR="008A27C9">
        <w:t>uration</w:t>
      </w:r>
      <w:r w:rsidRPr="00090B13">
        <w:t>.</w:t>
      </w:r>
    </w:p>
    <w:p w14:paraId="329AF82A" w14:textId="5E8B2F61" w:rsidR="00B7473A" w:rsidRPr="00090B13" w:rsidRDefault="00B7473A" w:rsidP="00FF3EF6">
      <w:pPr>
        <w:pStyle w:val="ConfigWindow"/>
      </w:pPr>
      <w:r>
        <w:t>Close configuration window</w:t>
      </w:r>
    </w:p>
    <w:p w14:paraId="037A127C" w14:textId="4C3CC0AD" w:rsidR="00090B13" w:rsidRDefault="00090B13" w:rsidP="00FF3EF6">
      <w:pPr>
        <w:pStyle w:val="Heading2"/>
        <w:spacing w:before="120"/>
      </w:pPr>
      <w:r>
        <w:lastRenderedPageBreak/>
        <w:t>Configure and Verify DMVPN Phase 1</w:t>
      </w:r>
    </w:p>
    <w:p w14:paraId="2EB8BA96" w14:textId="377A3954" w:rsidR="00090B13" w:rsidRDefault="00090B13" w:rsidP="00090B13">
      <w:pPr>
        <w:pStyle w:val="BodyTextL25"/>
      </w:pPr>
      <w:r>
        <w:t xml:space="preserve">In </w:t>
      </w:r>
      <w:r w:rsidR="005E16A9">
        <w:t>this part of the lab</w:t>
      </w:r>
      <w:r>
        <w:t>, you will configure DMVPN Phase 1 to create DMVPN tunnels between the spoke routers R2 and R3, and the hub router, R1. DMVPN is very</w:t>
      </w:r>
      <w:r w:rsidRPr="00090B13">
        <w:t xml:space="preserve"> flexible and there are many options for implementation beyond what is being done in this lab.</w:t>
      </w:r>
    </w:p>
    <w:p w14:paraId="201DED00" w14:textId="7D2161B2" w:rsidR="004B2462" w:rsidRDefault="004B2462" w:rsidP="00090B13">
      <w:pPr>
        <w:pStyle w:val="BodyTextL25"/>
      </w:pPr>
      <w:r>
        <w:t>In Phase 1 DMVPN, all spoke</w:t>
      </w:r>
      <w:r w:rsidR="005E16A9">
        <w:t xml:space="preserve"> router</w:t>
      </w:r>
      <w:r>
        <w:t xml:space="preserve"> traffic must pass through the hub router as shown in the topology diagram.</w:t>
      </w:r>
    </w:p>
    <w:p w14:paraId="753D3EFC" w14:textId="3B6675D5" w:rsidR="004B2462" w:rsidRDefault="00E12C9C" w:rsidP="00090B13">
      <w:pPr>
        <w:pStyle w:val="BodyTextL25"/>
      </w:pPr>
      <w:r>
        <w:rPr>
          <w:noProof/>
        </w:rPr>
        <w:drawing>
          <wp:inline distT="0" distB="0" distL="0" distR="0" wp14:anchorId="10D97ECA" wp14:editId="5682EBE9">
            <wp:extent cx="5907405" cy="2597150"/>
            <wp:effectExtent l="0" t="0" r="0" b="0"/>
            <wp:docPr id="3" name="Picture 3" descr="This topology has 3 routers and 1 switch. R1 G0/0/1 is connected switch DMVPN G1/0/11. R2 G0/0/1 is connected to switch DMVPN G1/012. R3 G0/0/1 is connected to switch DMVPN G1/0/13. This topology displays the spoke traffic from R2 and R3 must pass through the mGRE Hub 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7405" cy="2597150"/>
                    </a:xfrm>
                    <a:prstGeom prst="rect">
                      <a:avLst/>
                    </a:prstGeom>
                    <a:noFill/>
                  </pic:spPr>
                </pic:pic>
              </a:graphicData>
            </a:graphic>
          </wp:inline>
        </w:drawing>
      </w:r>
    </w:p>
    <w:p w14:paraId="545D717B" w14:textId="443CD5A1" w:rsidR="007A24BF" w:rsidRPr="00090B13" w:rsidRDefault="007A24BF" w:rsidP="00090B13">
      <w:pPr>
        <w:pStyle w:val="BodyTextL25"/>
      </w:pPr>
      <w:r w:rsidRPr="007A24BF">
        <w:rPr>
          <w:b/>
          <w:bCs/>
        </w:rPr>
        <w:t>Note</w:t>
      </w:r>
      <w:r w:rsidRPr="00FF3EF6">
        <w:t>:</w:t>
      </w:r>
      <w:r>
        <w:t xml:space="preserve"> In this lab, you will need to change the configuration of the DMVPN Layer 3 switch. Normally, you would not need to configure this device. The DMVPN</w:t>
      </w:r>
      <w:r w:rsidR="005E16A9">
        <w:t xml:space="preserve"> switch</w:t>
      </w:r>
      <w:r>
        <w:t xml:space="preserve"> is simulating the ISP transport network.</w:t>
      </w:r>
    </w:p>
    <w:p w14:paraId="474A10EF" w14:textId="5434AEDC" w:rsidR="00584CEA" w:rsidRDefault="00584CEA" w:rsidP="002B647F">
      <w:pPr>
        <w:pStyle w:val="Heading3"/>
      </w:pPr>
      <w:r>
        <w:t>Verify connectivity in the underlay network.</w:t>
      </w:r>
    </w:p>
    <w:p w14:paraId="042500CC" w14:textId="267CF67A" w:rsidR="00584CEA" w:rsidRDefault="00584CEA" w:rsidP="00FF3EF6">
      <w:pPr>
        <w:pStyle w:val="BodyTextL25"/>
        <w:spacing w:after="0"/>
      </w:pPr>
      <w:r>
        <w:t>From R1, ping the Loopback 0 interfaces of R2 and R3.</w:t>
      </w:r>
    </w:p>
    <w:p w14:paraId="67FF64CF" w14:textId="77777777" w:rsidR="00E2503C" w:rsidRDefault="00E2503C" w:rsidP="00E2503C">
      <w:pPr>
        <w:pStyle w:val="ConfigWindow"/>
      </w:pPr>
      <w:r w:rsidRPr="00F85B72">
        <w:t>Open configuration window</w:t>
      </w:r>
    </w:p>
    <w:p w14:paraId="288EBFC8" w14:textId="78CCB265" w:rsidR="00584CEA" w:rsidRPr="00D7408B" w:rsidRDefault="00584CEA" w:rsidP="00584CEA">
      <w:pPr>
        <w:pStyle w:val="CMD"/>
        <w:rPr>
          <w:b/>
          <w:bCs/>
        </w:rPr>
      </w:pPr>
      <w:r>
        <w:t xml:space="preserve">R1# </w:t>
      </w:r>
      <w:r w:rsidRPr="00D7408B">
        <w:rPr>
          <w:b/>
          <w:bCs/>
        </w:rPr>
        <w:t>ping 192.168.</w:t>
      </w:r>
      <w:r>
        <w:rPr>
          <w:b/>
          <w:bCs/>
        </w:rPr>
        <w:t>2</w:t>
      </w:r>
      <w:r w:rsidRPr="00D7408B">
        <w:rPr>
          <w:b/>
          <w:bCs/>
        </w:rPr>
        <w:t>.1</w:t>
      </w:r>
    </w:p>
    <w:p w14:paraId="07601A86" w14:textId="77777777" w:rsidR="00584CEA" w:rsidRDefault="00584CEA" w:rsidP="00584CEA">
      <w:pPr>
        <w:pStyle w:val="CMDOutput"/>
      </w:pPr>
      <w:r>
        <w:t>Type escape sequence to abort.</w:t>
      </w:r>
    </w:p>
    <w:p w14:paraId="0CE6495F" w14:textId="77777777" w:rsidR="00584CEA" w:rsidRDefault="00584CEA" w:rsidP="00584CEA">
      <w:pPr>
        <w:pStyle w:val="CMDOutput"/>
      </w:pPr>
      <w:r>
        <w:t>Sending 5, 100-byte ICMP Echos to 192.168.3.1, timeout is 2 seconds:</w:t>
      </w:r>
    </w:p>
    <w:p w14:paraId="799967F2" w14:textId="77777777" w:rsidR="00584CEA" w:rsidRDefault="00584CEA" w:rsidP="00584CEA">
      <w:pPr>
        <w:pStyle w:val="CMDOutput"/>
      </w:pPr>
      <w:r>
        <w:t>!!!!!</w:t>
      </w:r>
    </w:p>
    <w:p w14:paraId="0D35B617" w14:textId="797C3A0A" w:rsidR="00584CEA" w:rsidRDefault="00584CEA" w:rsidP="00584CEA">
      <w:pPr>
        <w:pStyle w:val="CMDOutput"/>
      </w:pPr>
      <w:r>
        <w:t>Success rate is 100 percent (5/5), round-trip min/avg/max = 1/1/1 ms</w:t>
      </w:r>
    </w:p>
    <w:p w14:paraId="2DCB9582" w14:textId="76336A13" w:rsidR="00584CEA" w:rsidRDefault="00584CEA" w:rsidP="00584CEA">
      <w:pPr>
        <w:pStyle w:val="CMDOutput"/>
      </w:pPr>
    </w:p>
    <w:p w14:paraId="22139EDE" w14:textId="77777777" w:rsidR="00584CEA" w:rsidRPr="00584CEA" w:rsidRDefault="00584CEA" w:rsidP="00584CEA">
      <w:pPr>
        <w:pStyle w:val="CMDOutput"/>
        <w:rPr>
          <w:b/>
          <w:bCs/>
        </w:rPr>
      </w:pPr>
      <w:r w:rsidRPr="00584CEA">
        <w:t xml:space="preserve">R1# </w:t>
      </w:r>
      <w:r w:rsidRPr="00584CEA">
        <w:rPr>
          <w:b/>
          <w:bCs/>
        </w:rPr>
        <w:t>ping 192.168.3.1</w:t>
      </w:r>
    </w:p>
    <w:p w14:paraId="65C2713B" w14:textId="77777777" w:rsidR="00584CEA" w:rsidRPr="00584CEA" w:rsidRDefault="00584CEA" w:rsidP="00584CEA">
      <w:pPr>
        <w:pStyle w:val="CMDOutput"/>
      </w:pPr>
      <w:r w:rsidRPr="00584CEA">
        <w:t>Type escape sequence to abort.</w:t>
      </w:r>
    </w:p>
    <w:p w14:paraId="6F7EC251" w14:textId="77777777" w:rsidR="00584CEA" w:rsidRPr="00584CEA" w:rsidRDefault="00584CEA" w:rsidP="00584CEA">
      <w:pPr>
        <w:pStyle w:val="CMDOutput"/>
      </w:pPr>
      <w:r w:rsidRPr="00584CEA">
        <w:t>Sending 5, 100-byte ICMP Echos to 192.168.3.1, timeout is 2 seconds:</w:t>
      </w:r>
    </w:p>
    <w:p w14:paraId="6CF18E1E" w14:textId="77777777" w:rsidR="00584CEA" w:rsidRPr="00584CEA" w:rsidRDefault="00584CEA" w:rsidP="00584CEA">
      <w:pPr>
        <w:pStyle w:val="CMDOutput"/>
      </w:pPr>
      <w:r w:rsidRPr="00584CEA">
        <w:t>!!!!!</w:t>
      </w:r>
    </w:p>
    <w:p w14:paraId="09E5F5EF" w14:textId="5539FC0F" w:rsidR="00584CEA" w:rsidRDefault="00584CEA" w:rsidP="00584CEA">
      <w:pPr>
        <w:pStyle w:val="CMDOutput"/>
      </w:pPr>
      <w:r w:rsidRPr="00584CEA">
        <w:t>Success rate is 100 percent (5/5), round-trip min/avg/max = 1/1/1 ms</w:t>
      </w:r>
    </w:p>
    <w:p w14:paraId="51B88D34" w14:textId="4D9BF04A" w:rsidR="00090B13" w:rsidRDefault="002C48D5" w:rsidP="002B647F">
      <w:pPr>
        <w:pStyle w:val="Heading3"/>
      </w:pPr>
      <w:r>
        <w:t>Configure</w:t>
      </w:r>
      <w:r w:rsidR="002B647F">
        <w:t xml:space="preserve"> the tunnel interface</w:t>
      </w:r>
      <w:r w:rsidR="00963FCB">
        <w:t xml:space="preserve"> on the hub router.</w:t>
      </w:r>
    </w:p>
    <w:p w14:paraId="7310F72E" w14:textId="42E1C550" w:rsidR="002B647F" w:rsidRDefault="00963FCB" w:rsidP="00B8319A">
      <w:pPr>
        <w:pStyle w:val="BodyTextL25"/>
      </w:pPr>
      <w:r w:rsidRPr="00963FCB">
        <w:t xml:space="preserve">DMVPN requires configuration of tunnel interfaces like GRE. In fact, DMVPN </w:t>
      </w:r>
      <w:r w:rsidR="00E12C9C">
        <w:t xml:space="preserve">Phase 1 </w:t>
      </w:r>
      <w:r w:rsidRPr="00963FCB">
        <w:t>uses</w:t>
      </w:r>
      <w:r w:rsidR="00E12C9C">
        <w:t xml:space="preserve"> GRE and </w:t>
      </w:r>
      <w:r w:rsidRPr="00963FCB">
        <w:t xml:space="preserve">mGRE </w:t>
      </w:r>
      <w:r w:rsidR="00E12C9C">
        <w:t>mode tunnels</w:t>
      </w:r>
      <w:r w:rsidRPr="00963FCB">
        <w:t>.</w:t>
      </w:r>
      <w:r>
        <w:t xml:space="preserve"> The </w:t>
      </w:r>
      <w:r w:rsidR="003601D1">
        <w:t>h</w:t>
      </w:r>
      <w:r>
        <w:t xml:space="preserve">ub </w:t>
      </w:r>
      <w:r w:rsidR="00BB6207">
        <w:t>router tunnel interface will use mGRE. This will enable it to create multiple tunnel</w:t>
      </w:r>
      <w:r w:rsidR="00E12C9C">
        <w:t>s</w:t>
      </w:r>
      <w:r w:rsidR="00BB6207">
        <w:t xml:space="preserve"> on a single interface. </w:t>
      </w:r>
    </w:p>
    <w:p w14:paraId="11D56E7B" w14:textId="6A08EA51" w:rsidR="00BB6207" w:rsidRDefault="00E12C9C" w:rsidP="002C48D5">
      <w:pPr>
        <w:pStyle w:val="SubStepAlpha"/>
      </w:pPr>
      <w:r>
        <w:t>On R1, c</w:t>
      </w:r>
      <w:r w:rsidR="00BB6207" w:rsidRPr="00ED3103">
        <w:t xml:space="preserve">reate the tunnel interface, set the tunnel mode to mGRE, and establish the tunnel source as Loopback 0. For DMVPN Phase 1, a tunnel key is </w:t>
      </w:r>
      <w:r w:rsidR="00347B40" w:rsidRPr="00ED3103">
        <w:t xml:space="preserve">also </w:t>
      </w:r>
      <w:r w:rsidR="00BB6207" w:rsidRPr="00ED3103">
        <w:t>required when multiple tunnels will be established from a single interface. Finally, address the interface on the 100.100.100.0/29 network. The overlay network will use this subnet for all members of the DMVPN network.</w:t>
      </w:r>
      <w:r w:rsidR="00347B40" w:rsidRPr="00ED3103">
        <w:t xml:space="preserve"> Th</w:t>
      </w:r>
      <w:r>
        <w:t>e hub router</w:t>
      </w:r>
      <w:r w:rsidR="00347B40" w:rsidRPr="00ED3103">
        <w:t xml:space="preserve"> interface does not require a tunnel destination</w:t>
      </w:r>
      <w:r w:rsidR="008A27C9">
        <w:t xml:space="preserve"> because it is a multipoint interface.</w:t>
      </w:r>
    </w:p>
    <w:p w14:paraId="019C011F" w14:textId="675C8D84" w:rsidR="00BB6207" w:rsidRPr="00347B40" w:rsidRDefault="00BB6207" w:rsidP="00BB6207">
      <w:pPr>
        <w:pStyle w:val="CMD"/>
        <w:rPr>
          <w:b/>
          <w:bCs/>
        </w:rPr>
      </w:pPr>
      <w:r>
        <w:lastRenderedPageBreak/>
        <w:t xml:space="preserve">R1(config)# </w:t>
      </w:r>
      <w:r w:rsidRPr="00347B40">
        <w:rPr>
          <w:b/>
          <w:bCs/>
        </w:rPr>
        <w:t xml:space="preserve">interface tunnel </w:t>
      </w:r>
      <w:r w:rsidR="00C37769">
        <w:rPr>
          <w:b/>
          <w:bCs/>
        </w:rPr>
        <w:t>1</w:t>
      </w:r>
    </w:p>
    <w:p w14:paraId="64E44EF3" w14:textId="5065D250" w:rsidR="00963FCB" w:rsidRDefault="00BB6207" w:rsidP="00BB6207">
      <w:pPr>
        <w:pStyle w:val="CMD"/>
      </w:pPr>
      <w:r>
        <w:t>R1(config-i</w:t>
      </w:r>
      <w:r w:rsidR="004D1F94">
        <w:t>f</w:t>
      </w:r>
      <w:r>
        <w:t xml:space="preserve">)# </w:t>
      </w:r>
      <w:r w:rsidR="00347B40" w:rsidRPr="00347B40">
        <w:rPr>
          <w:b/>
          <w:bCs/>
        </w:rPr>
        <w:t>tunnel mode gre multipoint</w:t>
      </w:r>
    </w:p>
    <w:p w14:paraId="09471E19" w14:textId="2025648C" w:rsidR="00347B40" w:rsidRDefault="00347B40" w:rsidP="00347B40">
      <w:pPr>
        <w:pStyle w:val="CMD"/>
        <w:rPr>
          <w:b/>
          <w:bCs/>
        </w:rPr>
      </w:pPr>
      <w:r>
        <w:t>R1(config-i</w:t>
      </w:r>
      <w:r w:rsidR="004D1F94">
        <w:t>f</w:t>
      </w:r>
      <w:r>
        <w:t xml:space="preserve">)# </w:t>
      </w:r>
      <w:r w:rsidRPr="00347B40">
        <w:rPr>
          <w:b/>
          <w:bCs/>
        </w:rPr>
        <w:t xml:space="preserve">tunnel </w:t>
      </w:r>
      <w:r>
        <w:rPr>
          <w:b/>
          <w:bCs/>
        </w:rPr>
        <w:t xml:space="preserve">source </w:t>
      </w:r>
      <w:r w:rsidR="00DC528D">
        <w:rPr>
          <w:b/>
          <w:bCs/>
        </w:rPr>
        <w:t>GigabitEthernet0/0/1</w:t>
      </w:r>
    </w:p>
    <w:p w14:paraId="36028933" w14:textId="6B124DE2" w:rsidR="00347B40" w:rsidRDefault="00347B40" w:rsidP="00347B40">
      <w:pPr>
        <w:pStyle w:val="CMD"/>
      </w:pPr>
      <w:bookmarkStart w:id="0" w:name="_Hlk34989396"/>
      <w:r>
        <w:t>R1(config-i</w:t>
      </w:r>
      <w:r w:rsidR="004D1F94">
        <w:t>f</w:t>
      </w:r>
      <w:r>
        <w:t xml:space="preserve">)# </w:t>
      </w:r>
      <w:r w:rsidRPr="00347B40">
        <w:rPr>
          <w:b/>
          <w:bCs/>
        </w:rPr>
        <w:t xml:space="preserve">tunnel </w:t>
      </w:r>
      <w:r>
        <w:rPr>
          <w:b/>
          <w:bCs/>
        </w:rPr>
        <w:t>key 999</w:t>
      </w:r>
    </w:p>
    <w:bookmarkEnd w:id="0"/>
    <w:p w14:paraId="1A2E6AD5" w14:textId="4F6C1425" w:rsidR="00347B40" w:rsidRDefault="00347B40" w:rsidP="00347B40">
      <w:pPr>
        <w:pStyle w:val="CMD"/>
        <w:rPr>
          <w:b/>
          <w:bCs/>
        </w:rPr>
      </w:pPr>
      <w:r>
        <w:t>R1(config-i</w:t>
      </w:r>
      <w:r w:rsidR="004D1F94">
        <w:t>f</w:t>
      </w:r>
      <w:r>
        <w:t xml:space="preserve">)# </w:t>
      </w:r>
      <w:r>
        <w:rPr>
          <w:b/>
          <w:bCs/>
        </w:rPr>
        <w:t>ip address 100.100.100.1 255.255.255.248</w:t>
      </w:r>
    </w:p>
    <w:p w14:paraId="233D3428" w14:textId="1B1AD500" w:rsidR="002C48D5" w:rsidRDefault="002C48D5" w:rsidP="002C48D5">
      <w:pPr>
        <w:pStyle w:val="SubStepAlpha"/>
      </w:pPr>
      <w:r>
        <w:t xml:space="preserve">Configure the hub router as a NHRP server (NHS). NHRP enables DMVPN to dynamically learn the NBMA physical addresses of devices in the network. </w:t>
      </w:r>
      <w:r w:rsidR="004D1F94">
        <w:t xml:space="preserve">The NHRP network ID must be consistent between </w:t>
      </w:r>
      <w:r w:rsidR="00E12C9C">
        <w:t xml:space="preserve">the </w:t>
      </w:r>
      <w:r w:rsidR="004D1F94">
        <w:t xml:space="preserve">hub and spokes </w:t>
      </w:r>
      <w:r w:rsidR="0097211D">
        <w:t>in the</w:t>
      </w:r>
      <w:r w:rsidR="004D1F94">
        <w:t xml:space="preserve"> DMVPN network. You configure authentication to add a layer of security. Finally, </w:t>
      </w:r>
      <w:r w:rsidR="0097211D">
        <w:t xml:space="preserve">configure </w:t>
      </w:r>
      <w:r w:rsidR="004D1F94">
        <w:t>the interface as multicast dynamic, which enables the hub to dynamically add spoke routers to the NHRP table when spokes initiate a tunnel. This enables the use of dynamic routing protocols between the hub and spoke routers.</w:t>
      </w:r>
    </w:p>
    <w:p w14:paraId="60C85051" w14:textId="6302DE6A" w:rsidR="004D1F94" w:rsidRDefault="004D1F94" w:rsidP="004D1F94">
      <w:pPr>
        <w:pStyle w:val="CMD"/>
      </w:pPr>
      <w:r>
        <w:t xml:space="preserve">R1(config-if)# </w:t>
      </w:r>
      <w:r w:rsidRPr="004D1F94">
        <w:rPr>
          <w:b/>
          <w:bCs/>
        </w:rPr>
        <w:t>ip nhrp network-id 1</w:t>
      </w:r>
    </w:p>
    <w:p w14:paraId="2B8C2AE1" w14:textId="70E99AB6" w:rsidR="004D1F94" w:rsidRDefault="004D1F94" w:rsidP="004D1F94">
      <w:pPr>
        <w:pStyle w:val="CMD"/>
        <w:rPr>
          <w:b/>
          <w:bCs/>
        </w:rPr>
      </w:pPr>
      <w:r>
        <w:t xml:space="preserve">R1(config-if)# </w:t>
      </w:r>
      <w:r w:rsidRPr="004D1F94">
        <w:rPr>
          <w:b/>
          <w:bCs/>
        </w:rPr>
        <w:t xml:space="preserve">ip nhrp </w:t>
      </w:r>
      <w:r>
        <w:rPr>
          <w:b/>
          <w:bCs/>
        </w:rPr>
        <w:t>authentication NHRPauth</w:t>
      </w:r>
    </w:p>
    <w:p w14:paraId="780F29F6" w14:textId="265F2AD4" w:rsidR="004D1F94" w:rsidRDefault="004D1F94" w:rsidP="004D1F94">
      <w:pPr>
        <w:pStyle w:val="CMD"/>
        <w:rPr>
          <w:b/>
          <w:bCs/>
        </w:rPr>
      </w:pPr>
      <w:r>
        <w:t xml:space="preserve">R1(config-if)# </w:t>
      </w:r>
      <w:r w:rsidRPr="004D1F94">
        <w:rPr>
          <w:b/>
          <w:bCs/>
        </w:rPr>
        <w:t xml:space="preserve">ip nhrp </w:t>
      </w:r>
      <w:r>
        <w:rPr>
          <w:b/>
          <w:bCs/>
        </w:rPr>
        <w:t>map multicast dynamic</w:t>
      </w:r>
    </w:p>
    <w:p w14:paraId="4CE13DDD" w14:textId="4E4A4F37" w:rsidR="004D1F94" w:rsidRDefault="004D1F94" w:rsidP="004D1F94">
      <w:pPr>
        <w:pStyle w:val="SubStepAlpha"/>
      </w:pPr>
      <w:r>
        <w:t>Because DMVPN networks add information to packet headers, the interface should be fine-tuned to participate in the DMVPN network.</w:t>
      </w:r>
      <w:r w:rsidR="00C45521">
        <w:t xml:space="preserve"> In addition, configure the interface bandwidth so that routing protocols that use bandwidth values will function properly</w:t>
      </w:r>
      <w:r w:rsidR="00E2503C">
        <w:t>.</w:t>
      </w:r>
    </w:p>
    <w:p w14:paraId="4A181001" w14:textId="684356D3" w:rsidR="00C45521" w:rsidRDefault="00C45521" w:rsidP="00C45521">
      <w:pPr>
        <w:pStyle w:val="CMD"/>
      </w:pPr>
      <w:r>
        <w:t xml:space="preserve">R1(config-if)# </w:t>
      </w:r>
      <w:r>
        <w:rPr>
          <w:b/>
          <w:bCs/>
        </w:rPr>
        <w:t>bandwidth 4000</w:t>
      </w:r>
    </w:p>
    <w:p w14:paraId="50DC5D4B" w14:textId="2938BA80" w:rsidR="00C45521" w:rsidRDefault="00C45521" w:rsidP="00C45521">
      <w:pPr>
        <w:pStyle w:val="CMD"/>
        <w:rPr>
          <w:b/>
          <w:bCs/>
        </w:rPr>
      </w:pPr>
      <w:r>
        <w:t xml:space="preserve">R1(config-if)# </w:t>
      </w:r>
      <w:r>
        <w:rPr>
          <w:b/>
          <w:bCs/>
        </w:rPr>
        <w:t>ip mtu 1400</w:t>
      </w:r>
    </w:p>
    <w:p w14:paraId="0CB81EAC" w14:textId="5A005D09" w:rsidR="00C45521" w:rsidRDefault="00C45521" w:rsidP="00C45521">
      <w:pPr>
        <w:pStyle w:val="CMD"/>
        <w:rPr>
          <w:b/>
          <w:bCs/>
        </w:rPr>
      </w:pPr>
      <w:r>
        <w:t xml:space="preserve">R1(config-if)# </w:t>
      </w:r>
      <w:r>
        <w:rPr>
          <w:b/>
          <w:bCs/>
        </w:rPr>
        <w:t>ip tcp adjust-mss 1360</w:t>
      </w:r>
    </w:p>
    <w:p w14:paraId="5AFE00E7" w14:textId="6738CA8E" w:rsidR="00EE3F98" w:rsidRDefault="00EE3F98" w:rsidP="00C45521">
      <w:pPr>
        <w:pStyle w:val="CMD"/>
        <w:rPr>
          <w:b/>
          <w:bCs/>
        </w:rPr>
      </w:pPr>
      <w:r>
        <w:t xml:space="preserve">R1(config-if)# </w:t>
      </w:r>
      <w:r w:rsidRPr="00FF3EF6">
        <w:rPr>
          <w:b/>
          <w:bCs/>
        </w:rPr>
        <w:t>end</w:t>
      </w:r>
    </w:p>
    <w:p w14:paraId="55C714A1" w14:textId="50F365DE" w:rsidR="00C45521" w:rsidRDefault="00047762" w:rsidP="00047762">
      <w:pPr>
        <w:pStyle w:val="SubStepAlpha"/>
      </w:pPr>
      <w:r>
        <w:t xml:space="preserve">Verify the tunnel interface configuration with the </w:t>
      </w:r>
      <w:r w:rsidRPr="00047762">
        <w:rPr>
          <w:b/>
          <w:bCs/>
        </w:rPr>
        <w:t xml:space="preserve">show interface tunnel </w:t>
      </w:r>
      <w:r w:rsidR="003F7932">
        <w:rPr>
          <w:b/>
          <w:bCs/>
        </w:rPr>
        <w:t>1</w:t>
      </w:r>
      <w:r>
        <w:t xml:space="preserve"> command.</w:t>
      </w:r>
    </w:p>
    <w:p w14:paraId="2BC633CE" w14:textId="00D42B2A" w:rsidR="00DC528D" w:rsidRDefault="00DC528D" w:rsidP="00DC528D">
      <w:pPr>
        <w:pStyle w:val="CMD"/>
      </w:pPr>
      <w:r>
        <w:t xml:space="preserve">R1# </w:t>
      </w:r>
      <w:r w:rsidRPr="00DC528D">
        <w:rPr>
          <w:b/>
          <w:bCs/>
        </w:rPr>
        <w:t xml:space="preserve">show interface tunnel </w:t>
      </w:r>
      <w:r w:rsidR="00C37769">
        <w:rPr>
          <w:b/>
          <w:bCs/>
        </w:rPr>
        <w:t>1</w:t>
      </w:r>
    </w:p>
    <w:p w14:paraId="3B005B53" w14:textId="77777777" w:rsidR="00015DE3" w:rsidRDefault="00015DE3" w:rsidP="00015DE3">
      <w:pPr>
        <w:pStyle w:val="CMDOutput"/>
      </w:pPr>
      <w:r w:rsidRPr="00015DE3">
        <w:rPr>
          <w:highlight w:val="yellow"/>
        </w:rPr>
        <w:t>Tunnel1 is up, line protocol is up</w:t>
      </w:r>
    </w:p>
    <w:p w14:paraId="17BC5DD4" w14:textId="77777777" w:rsidR="00015DE3" w:rsidRDefault="00015DE3" w:rsidP="00015DE3">
      <w:pPr>
        <w:pStyle w:val="CMDOutput"/>
      </w:pPr>
      <w:r>
        <w:t xml:space="preserve">  Hardware is Tunnel</w:t>
      </w:r>
    </w:p>
    <w:p w14:paraId="30684191" w14:textId="77777777" w:rsidR="00015DE3" w:rsidRDefault="00015DE3" w:rsidP="00015DE3">
      <w:pPr>
        <w:pStyle w:val="CMDOutput"/>
      </w:pPr>
      <w:r>
        <w:t xml:space="preserve">  </w:t>
      </w:r>
      <w:r w:rsidRPr="00015DE3">
        <w:rPr>
          <w:highlight w:val="yellow"/>
        </w:rPr>
        <w:t>Internet address is 100.100.100.1/29</w:t>
      </w:r>
    </w:p>
    <w:p w14:paraId="2AA83051" w14:textId="77777777" w:rsidR="00015DE3" w:rsidRDefault="00015DE3" w:rsidP="00015DE3">
      <w:pPr>
        <w:pStyle w:val="CMDOutput"/>
      </w:pPr>
      <w:r>
        <w:t xml:space="preserve">  MTU 9972 bytes, </w:t>
      </w:r>
      <w:r w:rsidRPr="00015DE3">
        <w:rPr>
          <w:highlight w:val="yellow"/>
        </w:rPr>
        <w:t>BW 4000 Kbit/sec</w:t>
      </w:r>
      <w:r>
        <w:t>, DLY 50000 usec,</w:t>
      </w:r>
    </w:p>
    <w:p w14:paraId="115268B3" w14:textId="77777777" w:rsidR="00015DE3" w:rsidRDefault="00015DE3" w:rsidP="00015DE3">
      <w:pPr>
        <w:pStyle w:val="CMDOutput"/>
      </w:pPr>
      <w:r>
        <w:t xml:space="preserve">     reliability 255/255, txload 1/255, rxload 1/255</w:t>
      </w:r>
    </w:p>
    <w:p w14:paraId="21874344" w14:textId="77777777" w:rsidR="00015DE3" w:rsidRDefault="00015DE3" w:rsidP="00015DE3">
      <w:pPr>
        <w:pStyle w:val="CMDOutput"/>
      </w:pPr>
      <w:r>
        <w:t xml:space="preserve">  Encapsulation TUNNEL, loopback not set</w:t>
      </w:r>
    </w:p>
    <w:p w14:paraId="5D2C4FEF" w14:textId="77777777" w:rsidR="00015DE3" w:rsidRDefault="00015DE3" w:rsidP="00015DE3">
      <w:pPr>
        <w:pStyle w:val="CMDOutput"/>
      </w:pPr>
      <w:r>
        <w:t xml:space="preserve">  Keepalive not set</w:t>
      </w:r>
    </w:p>
    <w:p w14:paraId="08036190" w14:textId="77777777" w:rsidR="00015DE3" w:rsidRDefault="00015DE3" w:rsidP="00015DE3">
      <w:pPr>
        <w:pStyle w:val="CMDOutput"/>
      </w:pPr>
      <w:r>
        <w:t xml:space="preserve">  Tunnel linestate evaluation up</w:t>
      </w:r>
    </w:p>
    <w:p w14:paraId="04C28DB5" w14:textId="77777777" w:rsidR="00015DE3" w:rsidRDefault="00015DE3" w:rsidP="00015DE3">
      <w:pPr>
        <w:pStyle w:val="CMDOutput"/>
      </w:pPr>
      <w:r>
        <w:t xml:space="preserve">  </w:t>
      </w:r>
      <w:r w:rsidRPr="00015DE3">
        <w:rPr>
          <w:highlight w:val="yellow"/>
        </w:rPr>
        <w:t>Tunnel source 192.0.2.1 (GigabitEthernet0/0/1)</w:t>
      </w:r>
    </w:p>
    <w:p w14:paraId="36C31BAA" w14:textId="77777777" w:rsidR="00015DE3" w:rsidRDefault="00015DE3" w:rsidP="00015DE3">
      <w:pPr>
        <w:pStyle w:val="CMDOutput"/>
      </w:pPr>
      <w:r>
        <w:t xml:space="preserve">   Tunnel Subblocks:</w:t>
      </w:r>
    </w:p>
    <w:p w14:paraId="76092A76" w14:textId="77777777" w:rsidR="00015DE3" w:rsidRDefault="00015DE3" w:rsidP="00015DE3">
      <w:pPr>
        <w:pStyle w:val="CMDOutput"/>
      </w:pPr>
      <w:r>
        <w:t xml:space="preserve">      src-track:</w:t>
      </w:r>
    </w:p>
    <w:p w14:paraId="58AEEBAC" w14:textId="77777777" w:rsidR="00015DE3" w:rsidRDefault="00015DE3" w:rsidP="00015DE3">
      <w:pPr>
        <w:pStyle w:val="CMDOutput"/>
      </w:pPr>
      <w:r>
        <w:t xml:space="preserve">         Tunnel1 source tracking subblock associated with GigabitEthernet0/0/1</w:t>
      </w:r>
    </w:p>
    <w:p w14:paraId="49941A99" w14:textId="77777777" w:rsidR="00015DE3" w:rsidRDefault="00015DE3" w:rsidP="00015DE3">
      <w:pPr>
        <w:pStyle w:val="CMDOutput"/>
      </w:pPr>
      <w:r>
        <w:t xml:space="preserve">          Set of tunnels with source GigabitEthernet0/0/1, 1 member (includes iterators), on interface &lt;OK&gt;</w:t>
      </w:r>
    </w:p>
    <w:p w14:paraId="51CD35C0" w14:textId="77777777" w:rsidR="00015DE3" w:rsidRDefault="00015DE3" w:rsidP="00015DE3">
      <w:pPr>
        <w:pStyle w:val="CMDOutput"/>
      </w:pPr>
      <w:r>
        <w:t xml:space="preserve">  </w:t>
      </w:r>
      <w:r w:rsidRPr="00015DE3">
        <w:rPr>
          <w:highlight w:val="yellow"/>
        </w:rPr>
        <w:t>Tunnel protocol/transport multi-GRE/IP</w:t>
      </w:r>
    </w:p>
    <w:p w14:paraId="4893DC3E" w14:textId="77777777" w:rsidR="00015DE3" w:rsidRDefault="00015DE3" w:rsidP="00015DE3">
      <w:pPr>
        <w:pStyle w:val="CMDOutput"/>
      </w:pPr>
      <w:r>
        <w:t xml:space="preserve">    Key 0x3E7, sequencing disabled</w:t>
      </w:r>
    </w:p>
    <w:p w14:paraId="6B751A07" w14:textId="77777777" w:rsidR="00015DE3" w:rsidRDefault="00015DE3" w:rsidP="00015DE3">
      <w:pPr>
        <w:pStyle w:val="CMDOutput"/>
      </w:pPr>
      <w:r>
        <w:t xml:space="preserve">    Checksumming of packets disabled</w:t>
      </w:r>
    </w:p>
    <w:p w14:paraId="241F3947" w14:textId="4FA5EFDB" w:rsidR="00047762" w:rsidRDefault="00C97602" w:rsidP="00015DE3">
      <w:pPr>
        <w:pStyle w:val="CMDOutput"/>
      </w:pPr>
      <w:r>
        <w:t>&lt;output omitted&gt;</w:t>
      </w:r>
    </w:p>
    <w:p w14:paraId="57D9E1F1" w14:textId="77777777" w:rsidR="00E2503C" w:rsidRDefault="00E2503C" w:rsidP="00E2503C">
      <w:pPr>
        <w:pStyle w:val="ConfigWindow"/>
      </w:pPr>
      <w:r>
        <w:t>Close configuration window</w:t>
      </w:r>
    </w:p>
    <w:p w14:paraId="3185BD2B" w14:textId="74F164C6" w:rsidR="00347B40" w:rsidRDefault="00ED3103" w:rsidP="00ED3103">
      <w:pPr>
        <w:pStyle w:val="Heading3"/>
      </w:pPr>
      <w:r>
        <w:t xml:space="preserve">Configure </w:t>
      </w:r>
      <w:r w:rsidR="002C48D5">
        <w:t xml:space="preserve">the R2 and R3 spoke router </w:t>
      </w:r>
      <w:r>
        <w:t>tunnel interface</w:t>
      </w:r>
      <w:r w:rsidR="002C48D5">
        <w:t>s</w:t>
      </w:r>
      <w:r>
        <w:t>.</w:t>
      </w:r>
    </w:p>
    <w:p w14:paraId="6F058A48" w14:textId="2B395670" w:rsidR="00ED3103" w:rsidRDefault="00E12C9C" w:rsidP="00151D1E">
      <w:pPr>
        <w:pStyle w:val="BodyTextL25"/>
      </w:pPr>
      <w:r>
        <w:t>In contrast to NHS interfaces, c</w:t>
      </w:r>
      <w:r w:rsidR="00151D1E">
        <w:t xml:space="preserve">onfiguration of the NHRP client (NHC) tunnel interfaces uses </w:t>
      </w:r>
      <w:r w:rsidR="0097211D">
        <w:t xml:space="preserve">regular </w:t>
      </w:r>
      <w:r w:rsidR="00151D1E">
        <w:t>GRE and also requires the configuration of a tunnel destination address.</w:t>
      </w:r>
    </w:p>
    <w:p w14:paraId="050649F6" w14:textId="4482A59E" w:rsidR="00151D1E" w:rsidRDefault="00351949" w:rsidP="00151D1E">
      <w:pPr>
        <w:pStyle w:val="SubStepAlpha"/>
      </w:pPr>
      <w:r>
        <w:t>On R2, c</w:t>
      </w:r>
      <w:r w:rsidR="00151D1E">
        <w:t>reate the tunnel interface and configure the GRE tunnel parameters. Set the tunnel destination as the address of the GigabitEthernet 0/0/1 interface of the hub router.</w:t>
      </w:r>
      <w:r w:rsidR="008E5B4C">
        <w:t xml:space="preserve"> Configuring the tunnel source as </w:t>
      </w:r>
      <w:r w:rsidR="008E5B4C">
        <w:lastRenderedPageBreak/>
        <w:t xml:space="preserve">the </w:t>
      </w:r>
      <w:r w:rsidR="0097211D">
        <w:t>L</w:t>
      </w:r>
      <w:r w:rsidR="008E5B4C">
        <w:t>oopback 0 interface provides a stable source for the tunnel. The tunnel key must match the key that is configure</w:t>
      </w:r>
      <w:r w:rsidR="0097211D">
        <w:t>d</w:t>
      </w:r>
      <w:r w:rsidR="008E5B4C">
        <w:t xml:space="preserve"> on the hub router.</w:t>
      </w:r>
      <w:r w:rsidR="0097211D">
        <w:t xml:space="preserve"> Finally, configure the overlay network IP address for the tunnel interface.</w:t>
      </w:r>
    </w:p>
    <w:p w14:paraId="4595740F" w14:textId="77777777" w:rsidR="00E2503C" w:rsidRDefault="00E2503C" w:rsidP="00E2503C">
      <w:pPr>
        <w:pStyle w:val="ConfigWindow"/>
      </w:pPr>
      <w:r w:rsidRPr="00F85B72">
        <w:t>Open configuration window</w:t>
      </w:r>
    </w:p>
    <w:p w14:paraId="0CEE3FCE" w14:textId="7F231A98" w:rsidR="00151D1E" w:rsidRDefault="00151D1E" w:rsidP="00151D1E">
      <w:pPr>
        <w:pStyle w:val="CMD"/>
        <w:rPr>
          <w:b/>
          <w:bCs/>
        </w:rPr>
      </w:pPr>
      <w:r>
        <w:t xml:space="preserve">R2(config)# </w:t>
      </w:r>
      <w:r w:rsidRPr="00151D1E">
        <w:rPr>
          <w:b/>
          <w:bCs/>
        </w:rPr>
        <w:t xml:space="preserve">interface tunnel </w:t>
      </w:r>
      <w:r w:rsidR="00C37769">
        <w:rPr>
          <w:b/>
          <w:bCs/>
        </w:rPr>
        <w:t>1</w:t>
      </w:r>
    </w:p>
    <w:p w14:paraId="31EF08DD" w14:textId="49970BE1" w:rsidR="00151D1E" w:rsidRDefault="00151D1E" w:rsidP="00151D1E">
      <w:pPr>
        <w:pStyle w:val="CMD"/>
        <w:rPr>
          <w:b/>
          <w:bCs/>
        </w:rPr>
      </w:pPr>
      <w:r>
        <w:t xml:space="preserve">R2(config-if)# </w:t>
      </w:r>
      <w:r w:rsidR="008E5B4C">
        <w:rPr>
          <w:b/>
          <w:bCs/>
        </w:rPr>
        <w:t>tunnel mode gre ip</w:t>
      </w:r>
    </w:p>
    <w:p w14:paraId="63E2D417" w14:textId="065C70A9" w:rsidR="008E5B4C" w:rsidRDefault="008E5B4C" w:rsidP="008E5B4C">
      <w:pPr>
        <w:pStyle w:val="CMD"/>
        <w:rPr>
          <w:b/>
          <w:bCs/>
        </w:rPr>
      </w:pPr>
      <w:r>
        <w:t xml:space="preserve">R2(config-if)# </w:t>
      </w:r>
      <w:r>
        <w:rPr>
          <w:b/>
          <w:bCs/>
        </w:rPr>
        <w:t>tunnel source loopback 0</w:t>
      </w:r>
    </w:p>
    <w:p w14:paraId="0FEF7104" w14:textId="5E2C368E" w:rsidR="008E5B4C" w:rsidRDefault="008E5B4C" w:rsidP="008E5B4C">
      <w:pPr>
        <w:pStyle w:val="CMD"/>
        <w:rPr>
          <w:b/>
          <w:bCs/>
        </w:rPr>
      </w:pPr>
      <w:r>
        <w:t xml:space="preserve">R2(config-if)# </w:t>
      </w:r>
      <w:r>
        <w:rPr>
          <w:b/>
          <w:bCs/>
        </w:rPr>
        <w:t>tunnel destination 192.0.2.1</w:t>
      </w:r>
    </w:p>
    <w:p w14:paraId="6FCF6730" w14:textId="21628393" w:rsidR="008E5B4C" w:rsidRDefault="008E5B4C" w:rsidP="008E5B4C">
      <w:pPr>
        <w:pStyle w:val="CMD"/>
        <w:rPr>
          <w:b/>
          <w:bCs/>
        </w:rPr>
      </w:pPr>
      <w:r>
        <w:t xml:space="preserve">R2(config-if)# </w:t>
      </w:r>
      <w:r>
        <w:rPr>
          <w:b/>
          <w:bCs/>
        </w:rPr>
        <w:t>tunnel key 999</w:t>
      </w:r>
    </w:p>
    <w:p w14:paraId="5BADE86A" w14:textId="5220A3FB" w:rsidR="00151D1E" w:rsidRDefault="008E5B4C" w:rsidP="00151D1E">
      <w:pPr>
        <w:pStyle w:val="CMD"/>
        <w:rPr>
          <w:b/>
          <w:bCs/>
        </w:rPr>
      </w:pPr>
      <w:r>
        <w:t xml:space="preserve">R2(config-if)# </w:t>
      </w:r>
      <w:r w:rsidRPr="008E5B4C">
        <w:rPr>
          <w:b/>
          <w:bCs/>
        </w:rPr>
        <w:t>ip address 100.100.100.2 255.255.255.248</w:t>
      </w:r>
    </w:p>
    <w:p w14:paraId="0C2FF52E" w14:textId="31C51658" w:rsidR="00351949" w:rsidRDefault="00351949" w:rsidP="00351949">
      <w:pPr>
        <w:pStyle w:val="SubStepAlpha"/>
      </w:pPr>
      <w:r>
        <w:t xml:space="preserve">Configure the </w:t>
      </w:r>
      <w:r w:rsidR="00195975">
        <w:t>tunnel</w:t>
      </w:r>
      <w:r>
        <w:t xml:space="preserve"> interface as an NHRP client. You will need to designate the underlay address of the NHRP server and map </w:t>
      </w:r>
      <w:r w:rsidR="0097211D">
        <w:t xml:space="preserve">the </w:t>
      </w:r>
      <w:r>
        <w:t>NHRP server underlay address to its overlay address.</w:t>
      </w:r>
    </w:p>
    <w:p w14:paraId="6919D21D" w14:textId="5281DB7E" w:rsidR="00351949" w:rsidRDefault="00351949" w:rsidP="00351949">
      <w:pPr>
        <w:pStyle w:val="CMD"/>
      </w:pPr>
      <w:r>
        <w:t xml:space="preserve">R2(config-if)# </w:t>
      </w:r>
      <w:r w:rsidRPr="00351949">
        <w:rPr>
          <w:b/>
          <w:bCs/>
        </w:rPr>
        <w:t>ip nhrp network-id 1</w:t>
      </w:r>
    </w:p>
    <w:p w14:paraId="054CBDFF" w14:textId="716FEB53" w:rsidR="00351949" w:rsidRDefault="00351949" w:rsidP="00351949">
      <w:pPr>
        <w:pStyle w:val="CMD"/>
        <w:rPr>
          <w:b/>
          <w:bCs/>
        </w:rPr>
      </w:pPr>
      <w:r>
        <w:t xml:space="preserve">R2(config-if)# </w:t>
      </w:r>
      <w:r>
        <w:rPr>
          <w:b/>
          <w:bCs/>
        </w:rPr>
        <w:t>ip nhrp authentication NHRPauth</w:t>
      </w:r>
    </w:p>
    <w:p w14:paraId="3BAADD9B" w14:textId="061AF221" w:rsidR="00351949" w:rsidRDefault="00351949" w:rsidP="00351949">
      <w:pPr>
        <w:pStyle w:val="CMD"/>
      </w:pPr>
      <w:r>
        <w:t xml:space="preserve">R2(config-if)# </w:t>
      </w:r>
      <w:r w:rsidRPr="00351949">
        <w:rPr>
          <w:b/>
          <w:bCs/>
        </w:rPr>
        <w:t xml:space="preserve">ip nhrp </w:t>
      </w:r>
      <w:r>
        <w:rPr>
          <w:b/>
          <w:bCs/>
        </w:rPr>
        <w:t>nhs 100.100.100.</w:t>
      </w:r>
      <w:r w:rsidR="000617F5">
        <w:rPr>
          <w:b/>
          <w:bCs/>
        </w:rPr>
        <w:t>1</w:t>
      </w:r>
    </w:p>
    <w:p w14:paraId="0EEE3DC5" w14:textId="1D6A5267" w:rsidR="00351949" w:rsidRDefault="00351949" w:rsidP="00351949">
      <w:pPr>
        <w:pStyle w:val="CMD"/>
      </w:pPr>
      <w:r>
        <w:t xml:space="preserve">R2(config-if)# </w:t>
      </w:r>
      <w:r w:rsidRPr="00351949">
        <w:rPr>
          <w:b/>
          <w:bCs/>
        </w:rPr>
        <w:t xml:space="preserve">ip nhrp </w:t>
      </w:r>
      <w:r>
        <w:rPr>
          <w:b/>
          <w:bCs/>
        </w:rPr>
        <w:t>map multicast 192.0.2.1</w:t>
      </w:r>
    </w:p>
    <w:p w14:paraId="680D2CA0" w14:textId="55E8488A" w:rsidR="00351949" w:rsidRDefault="00351949" w:rsidP="00351949">
      <w:pPr>
        <w:pStyle w:val="CMD"/>
        <w:rPr>
          <w:b/>
          <w:bCs/>
        </w:rPr>
      </w:pPr>
      <w:r>
        <w:t xml:space="preserve">R2(config-if)# </w:t>
      </w:r>
      <w:r w:rsidRPr="00351949">
        <w:rPr>
          <w:b/>
          <w:bCs/>
        </w:rPr>
        <w:t xml:space="preserve">ip nhrp </w:t>
      </w:r>
      <w:r>
        <w:rPr>
          <w:b/>
          <w:bCs/>
        </w:rPr>
        <w:t>map 100.100.100.</w:t>
      </w:r>
      <w:r w:rsidR="000617F5">
        <w:rPr>
          <w:b/>
          <w:bCs/>
        </w:rPr>
        <w:t>1</w:t>
      </w:r>
      <w:r>
        <w:rPr>
          <w:b/>
          <w:bCs/>
        </w:rPr>
        <w:t xml:space="preserve"> 192.0.2.1</w:t>
      </w:r>
    </w:p>
    <w:p w14:paraId="6DA3B02F" w14:textId="1F35066B" w:rsidR="00351949" w:rsidRDefault="00D4273F" w:rsidP="00D4273F">
      <w:pPr>
        <w:pStyle w:val="SubStepAlpha"/>
      </w:pPr>
      <w:r>
        <w:t>Adjust settings on the interface to accommodate the GRE packet overhead.</w:t>
      </w:r>
    </w:p>
    <w:p w14:paraId="5ACE5E51" w14:textId="5280BFD8" w:rsidR="00351949" w:rsidRDefault="00D4273F" w:rsidP="00351949">
      <w:pPr>
        <w:pStyle w:val="CMD"/>
        <w:rPr>
          <w:b/>
          <w:bCs/>
        </w:rPr>
      </w:pPr>
      <w:r>
        <w:t xml:space="preserve">R2(config-if)# </w:t>
      </w:r>
      <w:r>
        <w:rPr>
          <w:b/>
          <w:bCs/>
        </w:rPr>
        <w:t>ip mtu 1400</w:t>
      </w:r>
    </w:p>
    <w:p w14:paraId="4329E243" w14:textId="3E53B6F6" w:rsidR="00D4273F" w:rsidRDefault="00D4273F" w:rsidP="00D4273F">
      <w:pPr>
        <w:pStyle w:val="CMD"/>
        <w:rPr>
          <w:b/>
          <w:bCs/>
        </w:rPr>
      </w:pPr>
      <w:r>
        <w:t xml:space="preserve">R2(config-if)# </w:t>
      </w:r>
      <w:r>
        <w:rPr>
          <w:b/>
          <w:bCs/>
        </w:rPr>
        <w:t>ip tcp adjust-mss 1360</w:t>
      </w:r>
    </w:p>
    <w:p w14:paraId="55E539D3" w14:textId="77777777" w:rsidR="00E2503C" w:rsidRDefault="00E2503C" w:rsidP="00E2503C">
      <w:pPr>
        <w:pStyle w:val="ConfigWindow"/>
      </w:pPr>
      <w:bookmarkStart w:id="1" w:name="_Hlk35263092"/>
      <w:r>
        <w:t>Close configuration window</w:t>
      </w:r>
    </w:p>
    <w:bookmarkEnd w:id="1"/>
    <w:p w14:paraId="304CA965" w14:textId="4C588A77" w:rsidR="00D4273F" w:rsidRDefault="00D4273F" w:rsidP="00D4273F">
      <w:pPr>
        <w:pStyle w:val="SubStepAlpha"/>
      </w:pPr>
      <w:r>
        <w:t>Repeat this configuration on router R3</w:t>
      </w:r>
      <w:r w:rsidR="00C37769">
        <w:t xml:space="preserve"> using the commands above and information from the addressing table</w:t>
      </w:r>
      <w:r>
        <w:t>.</w:t>
      </w:r>
    </w:p>
    <w:p w14:paraId="4BDCCB73" w14:textId="77777777" w:rsidR="00657E93" w:rsidRDefault="00657E93" w:rsidP="00FF3EF6">
      <w:pPr>
        <w:pStyle w:val="ConfigWindow"/>
      </w:pPr>
      <w:r w:rsidRPr="00F85B72">
        <w:t>Open configuration window</w:t>
      </w:r>
    </w:p>
    <w:p w14:paraId="6AF79E9D" w14:textId="1C0CA297" w:rsidR="0027078A" w:rsidRDefault="0027078A" w:rsidP="0027078A">
      <w:pPr>
        <w:pStyle w:val="CMDRed"/>
      </w:pPr>
      <w:r>
        <w:t xml:space="preserve">R3(config)# </w:t>
      </w:r>
      <w:r w:rsidRPr="00FF3EF6">
        <w:rPr>
          <w:b/>
          <w:bCs/>
        </w:rPr>
        <w:t>interface tunnel 1</w:t>
      </w:r>
    </w:p>
    <w:p w14:paraId="388CD6D6" w14:textId="6EB82FDB" w:rsidR="0027078A" w:rsidRPr="00FF3EF6" w:rsidRDefault="0027078A" w:rsidP="0027078A">
      <w:pPr>
        <w:pStyle w:val="CMDRed"/>
        <w:rPr>
          <w:b/>
          <w:bCs/>
        </w:rPr>
      </w:pPr>
      <w:r>
        <w:t xml:space="preserve">R3(config-if)# </w:t>
      </w:r>
      <w:r w:rsidRPr="00FF3EF6">
        <w:rPr>
          <w:b/>
          <w:bCs/>
        </w:rPr>
        <w:t>tunnel mode gre ip</w:t>
      </w:r>
    </w:p>
    <w:p w14:paraId="0E1A9581" w14:textId="40FFABC7" w:rsidR="0027078A" w:rsidRDefault="0027078A" w:rsidP="0027078A">
      <w:pPr>
        <w:pStyle w:val="CMDRed"/>
      </w:pPr>
      <w:r>
        <w:t xml:space="preserve">R3(config-if)# </w:t>
      </w:r>
      <w:r w:rsidRPr="00FF3EF6">
        <w:rPr>
          <w:b/>
          <w:bCs/>
        </w:rPr>
        <w:t>tunnel source loopback 0</w:t>
      </w:r>
    </w:p>
    <w:p w14:paraId="2CE62D76" w14:textId="2ED1809E" w:rsidR="0027078A" w:rsidRDefault="0027078A" w:rsidP="0027078A">
      <w:pPr>
        <w:pStyle w:val="CMDRed"/>
      </w:pPr>
      <w:r>
        <w:t xml:space="preserve">R3(config-if)# </w:t>
      </w:r>
      <w:r w:rsidRPr="00FF3EF6">
        <w:rPr>
          <w:b/>
          <w:bCs/>
        </w:rPr>
        <w:t>tunnel destination 192.0.2.1</w:t>
      </w:r>
    </w:p>
    <w:p w14:paraId="156AD92B" w14:textId="516B2071" w:rsidR="0027078A" w:rsidRPr="00FF3EF6" w:rsidRDefault="0027078A" w:rsidP="0027078A">
      <w:pPr>
        <w:pStyle w:val="CMDRed"/>
        <w:rPr>
          <w:b/>
          <w:bCs/>
        </w:rPr>
      </w:pPr>
      <w:r>
        <w:t xml:space="preserve">R3(config-if)# </w:t>
      </w:r>
      <w:r w:rsidRPr="00FF3EF6">
        <w:rPr>
          <w:b/>
          <w:bCs/>
        </w:rPr>
        <w:t>tunnel key 999</w:t>
      </w:r>
    </w:p>
    <w:p w14:paraId="4FD0FAA9" w14:textId="7A30D6AC" w:rsidR="0027078A" w:rsidRDefault="0027078A" w:rsidP="0027078A">
      <w:pPr>
        <w:pStyle w:val="CMDRed"/>
      </w:pPr>
      <w:r>
        <w:t xml:space="preserve">R3(config-if)# </w:t>
      </w:r>
      <w:r w:rsidRPr="00FF3EF6">
        <w:rPr>
          <w:b/>
          <w:bCs/>
        </w:rPr>
        <w:t>ip address 100.100.100.3 255.255.255.248</w:t>
      </w:r>
    </w:p>
    <w:p w14:paraId="319A0335" w14:textId="5D9C3D32" w:rsidR="0027078A" w:rsidRPr="00FF3EF6" w:rsidRDefault="0027078A" w:rsidP="0027078A">
      <w:pPr>
        <w:pStyle w:val="CMDRed"/>
        <w:rPr>
          <w:b/>
          <w:bCs/>
        </w:rPr>
      </w:pPr>
      <w:r>
        <w:t xml:space="preserve">R3(config-if)# </w:t>
      </w:r>
      <w:r w:rsidRPr="00FF3EF6">
        <w:rPr>
          <w:b/>
          <w:bCs/>
        </w:rPr>
        <w:t>ip nhrp network-id 1</w:t>
      </w:r>
    </w:p>
    <w:p w14:paraId="7C79D580" w14:textId="541E7F0C" w:rsidR="0027078A" w:rsidRDefault="0027078A" w:rsidP="0027078A">
      <w:pPr>
        <w:pStyle w:val="CMDRed"/>
      </w:pPr>
      <w:r>
        <w:t xml:space="preserve">R3(config-if)# </w:t>
      </w:r>
      <w:r w:rsidRPr="00FF3EF6">
        <w:rPr>
          <w:b/>
          <w:bCs/>
        </w:rPr>
        <w:t>ip nhrp authentication NHRPauth</w:t>
      </w:r>
    </w:p>
    <w:p w14:paraId="69009A1D" w14:textId="70ECCB16" w:rsidR="0027078A" w:rsidRPr="00FF3EF6" w:rsidRDefault="0027078A" w:rsidP="0027078A">
      <w:pPr>
        <w:pStyle w:val="CMDRed"/>
        <w:rPr>
          <w:b/>
          <w:bCs/>
        </w:rPr>
      </w:pPr>
      <w:r>
        <w:t xml:space="preserve">R3(config-if)# </w:t>
      </w:r>
      <w:r w:rsidRPr="00FF3EF6">
        <w:rPr>
          <w:b/>
          <w:bCs/>
        </w:rPr>
        <w:t>ip nhrp nhs 100.100.100.1</w:t>
      </w:r>
    </w:p>
    <w:p w14:paraId="57254C3C" w14:textId="4C3A8D1A" w:rsidR="0027078A" w:rsidRPr="00FF3EF6" w:rsidRDefault="0027078A" w:rsidP="0027078A">
      <w:pPr>
        <w:pStyle w:val="CMDRed"/>
        <w:rPr>
          <w:b/>
          <w:bCs/>
        </w:rPr>
      </w:pPr>
      <w:r>
        <w:t xml:space="preserve">R3(config-if)# </w:t>
      </w:r>
      <w:r w:rsidRPr="00FF3EF6">
        <w:rPr>
          <w:b/>
          <w:bCs/>
        </w:rPr>
        <w:t>ip nhrp map multicast 192.0.2.1</w:t>
      </w:r>
    </w:p>
    <w:p w14:paraId="4DCC5505" w14:textId="31AD504F" w:rsidR="0027078A" w:rsidRDefault="0027078A" w:rsidP="0027078A">
      <w:pPr>
        <w:pStyle w:val="CMDRed"/>
      </w:pPr>
      <w:r>
        <w:t xml:space="preserve">R3(config-if)# </w:t>
      </w:r>
      <w:r w:rsidRPr="00FF3EF6">
        <w:rPr>
          <w:b/>
          <w:bCs/>
        </w:rPr>
        <w:t>ip nhrp map 100.100.100.1 192.0.2.1</w:t>
      </w:r>
    </w:p>
    <w:p w14:paraId="6680FAAC" w14:textId="3EAE6A39" w:rsidR="0027078A" w:rsidRPr="00FF3EF6" w:rsidRDefault="0027078A" w:rsidP="0027078A">
      <w:pPr>
        <w:pStyle w:val="CMDRed"/>
        <w:rPr>
          <w:b/>
          <w:bCs/>
        </w:rPr>
      </w:pPr>
      <w:r>
        <w:t xml:space="preserve">R3(config-if)# </w:t>
      </w:r>
      <w:r w:rsidRPr="00FF3EF6">
        <w:rPr>
          <w:b/>
          <w:bCs/>
        </w:rPr>
        <w:t>ip mtu 1400</w:t>
      </w:r>
    </w:p>
    <w:p w14:paraId="64089D58" w14:textId="03290D0A" w:rsidR="0027078A" w:rsidRDefault="0027078A">
      <w:pPr>
        <w:pStyle w:val="CMDRed"/>
        <w:rPr>
          <w:b/>
          <w:bCs/>
        </w:rPr>
      </w:pPr>
      <w:r>
        <w:t xml:space="preserve">R3(config-if)# </w:t>
      </w:r>
      <w:r w:rsidRPr="00FF3EF6">
        <w:rPr>
          <w:b/>
          <w:bCs/>
        </w:rPr>
        <w:t>ip tcp adjust-mss 1360</w:t>
      </w:r>
    </w:p>
    <w:p w14:paraId="07A29FB8" w14:textId="01D73741" w:rsidR="00657E93" w:rsidRDefault="00657E93" w:rsidP="00657E93">
      <w:pPr>
        <w:pStyle w:val="ConfigWindow"/>
      </w:pPr>
      <w:r>
        <w:t>close</w:t>
      </w:r>
      <w:r w:rsidRPr="00F85B72">
        <w:t xml:space="preserve"> configuration window</w:t>
      </w:r>
    </w:p>
    <w:p w14:paraId="31A389DE" w14:textId="55530641" w:rsidR="00E256E1" w:rsidRDefault="008E5813" w:rsidP="00D4273F">
      <w:pPr>
        <w:pStyle w:val="SubStepAlpha"/>
      </w:pPr>
      <w:r>
        <w:t>Verify your configuration</w:t>
      </w:r>
      <w:r w:rsidR="00E256E1">
        <w:t>s</w:t>
      </w:r>
      <w:r>
        <w:t xml:space="preserve"> with the </w:t>
      </w:r>
      <w:r w:rsidRPr="008E5813">
        <w:rPr>
          <w:b/>
          <w:bCs/>
        </w:rPr>
        <w:t>show interface</w:t>
      </w:r>
      <w:r>
        <w:t xml:space="preserve"> command. </w:t>
      </w:r>
      <w:r w:rsidR="00E256E1">
        <w:t>If your configurations are correct, you should be able to successfully ping the interface addresses of the overlay network</w:t>
      </w:r>
      <w:r w:rsidR="002B3608">
        <w:t xml:space="preserve"> (100.100.100.0/29)</w:t>
      </w:r>
      <w:r w:rsidR="00E256E1">
        <w:t xml:space="preserve"> from each router.</w:t>
      </w:r>
    </w:p>
    <w:p w14:paraId="62CA8AA9" w14:textId="3409BA5A" w:rsidR="008E5813" w:rsidRDefault="00E256E1" w:rsidP="00D4273F">
      <w:pPr>
        <w:pStyle w:val="SubStepAlpha"/>
      </w:pPr>
      <w:r>
        <w:t xml:space="preserve">View the status of DMVPN with the </w:t>
      </w:r>
      <w:r w:rsidRPr="0097211D">
        <w:rPr>
          <w:b/>
          <w:bCs/>
        </w:rPr>
        <w:t>show dmvpn</w:t>
      </w:r>
      <w:r>
        <w:t xml:space="preserve"> and </w:t>
      </w:r>
      <w:r w:rsidRPr="0097211D">
        <w:rPr>
          <w:b/>
          <w:bCs/>
        </w:rPr>
        <w:t>show dmvpn detail</w:t>
      </w:r>
      <w:r>
        <w:t xml:space="preserve"> commands. Become familiar with the output of each. The output from the hub router is shown.</w:t>
      </w:r>
    </w:p>
    <w:p w14:paraId="6CA7DF9F" w14:textId="77777777" w:rsidR="00E256E1" w:rsidRDefault="00E256E1" w:rsidP="00E256E1">
      <w:pPr>
        <w:pStyle w:val="ConfigWindow"/>
      </w:pPr>
      <w:bookmarkStart w:id="2" w:name="_Hlk35264323"/>
      <w:r w:rsidRPr="00F85B72">
        <w:t>Open configuration window</w:t>
      </w:r>
    </w:p>
    <w:bookmarkEnd w:id="2"/>
    <w:p w14:paraId="73B5DBC1" w14:textId="26218A72" w:rsidR="00E256E1" w:rsidRDefault="00E256E1" w:rsidP="00E256E1">
      <w:pPr>
        <w:pStyle w:val="CMD"/>
      </w:pPr>
      <w:r>
        <w:t xml:space="preserve">R1# </w:t>
      </w:r>
      <w:r w:rsidRPr="00E256E1">
        <w:rPr>
          <w:b/>
          <w:bCs/>
        </w:rPr>
        <w:t>show dmvpn detail</w:t>
      </w:r>
    </w:p>
    <w:p w14:paraId="22BC7B9E" w14:textId="77777777" w:rsidR="00E256E1" w:rsidRDefault="00E256E1" w:rsidP="00E256E1">
      <w:pPr>
        <w:pStyle w:val="CMD"/>
      </w:pPr>
      <w:r>
        <w:t>Legend: Attrb --&gt; S - Static, D - Dynamic, I - Incomplete</w:t>
      </w:r>
    </w:p>
    <w:p w14:paraId="33DF23A8" w14:textId="77777777" w:rsidR="00E256E1" w:rsidRDefault="00E256E1" w:rsidP="00E256E1">
      <w:pPr>
        <w:pStyle w:val="CMD"/>
      </w:pPr>
      <w:r>
        <w:t xml:space="preserve">        N - NATed, L - Local, X - No Socket</w:t>
      </w:r>
    </w:p>
    <w:p w14:paraId="1267B3E8" w14:textId="77777777" w:rsidR="00E256E1" w:rsidRDefault="00E256E1" w:rsidP="00E256E1">
      <w:pPr>
        <w:pStyle w:val="CMD"/>
      </w:pPr>
      <w:r>
        <w:t xml:space="preserve">        T1 - Route Installed, T2 - Nexthop-override</w:t>
      </w:r>
    </w:p>
    <w:p w14:paraId="2F6D96E3" w14:textId="77777777" w:rsidR="00E256E1" w:rsidRDefault="00E256E1" w:rsidP="00E256E1">
      <w:pPr>
        <w:pStyle w:val="CMD"/>
      </w:pPr>
      <w:r>
        <w:lastRenderedPageBreak/>
        <w:t xml:space="preserve">        C - CTS Capable, I2 - Temporary</w:t>
      </w:r>
    </w:p>
    <w:p w14:paraId="1A424082" w14:textId="77777777" w:rsidR="00E256E1" w:rsidRDefault="00E256E1" w:rsidP="00E256E1">
      <w:pPr>
        <w:pStyle w:val="CMD"/>
      </w:pPr>
      <w:r>
        <w:t xml:space="preserve">        # Ent --&gt; Number of NHRP entries with same NBMA peer</w:t>
      </w:r>
    </w:p>
    <w:p w14:paraId="7AB17DFC" w14:textId="77777777" w:rsidR="00E256E1" w:rsidRDefault="00E256E1" w:rsidP="00E256E1">
      <w:pPr>
        <w:pStyle w:val="CMD"/>
      </w:pPr>
      <w:r>
        <w:t xml:space="preserve">        NHS Status: E --&gt; Expecting Replies, R --&gt; Responding, W --&gt; Waiting</w:t>
      </w:r>
    </w:p>
    <w:p w14:paraId="063B26AF" w14:textId="77777777" w:rsidR="00E256E1" w:rsidRDefault="00E256E1" w:rsidP="00E256E1">
      <w:pPr>
        <w:pStyle w:val="CMD"/>
      </w:pPr>
      <w:r>
        <w:t xml:space="preserve">        UpDn Time --&gt; Up or Down Time for a Tunnel</w:t>
      </w:r>
    </w:p>
    <w:p w14:paraId="2647BE0D" w14:textId="77777777" w:rsidR="00E256E1" w:rsidRDefault="00E256E1" w:rsidP="00E256E1">
      <w:pPr>
        <w:pStyle w:val="CMD"/>
      </w:pPr>
      <w:r>
        <w:t>==========================================================================</w:t>
      </w:r>
    </w:p>
    <w:p w14:paraId="2952AE39" w14:textId="77777777" w:rsidR="00E256E1" w:rsidRDefault="00E256E1" w:rsidP="00E256E1">
      <w:pPr>
        <w:pStyle w:val="CMD"/>
      </w:pPr>
    </w:p>
    <w:p w14:paraId="63F28EB5" w14:textId="77777777" w:rsidR="00E256E1" w:rsidRDefault="00E256E1" w:rsidP="00E256E1">
      <w:pPr>
        <w:pStyle w:val="CMD"/>
      </w:pPr>
      <w:r w:rsidRPr="00E256E1">
        <w:rPr>
          <w:highlight w:val="yellow"/>
        </w:rPr>
        <w:t>Interface Tunnel1 is up/up, Addr. is 100.100.100.1</w:t>
      </w:r>
      <w:r>
        <w:t>, VRF ""</w:t>
      </w:r>
    </w:p>
    <w:p w14:paraId="6B5992F6" w14:textId="77777777" w:rsidR="00E256E1" w:rsidRDefault="00E256E1" w:rsidP="00E256E1">
      <w:pPr>
        <w:pStyle w:val="CMD"/>
      </w:pPr>
      <w:r>
        <w:t xml:space="preserve">   </w:t>
      </w:r>
      <w:r w:rsidRPr="00E256E1">
        <w:rPr>
          <w:highlight w:val="yellow"/>
        </w:rPr>
        <w:t>Tunnel Src./Dest. addr: 192.0.2.1/Multipoint</w:t>
      </w:r>
      <w:r>
        <w:t>, Tunnel VRF ""</w:t>
      </w:r>
    </w:p>
    <w:p w14:paraId="6667E612" w14:textId="77777777" w:rsidR="00E256E1" w:rsidRDefault="00E256E1" w:rsidP="00E256E1">
      <w:pPr>
        <w:pStyle w:val="CMD"/>
      </w:pPr>
      <w:r>
        <w:t xml:space="preserve">   </w:t>
      </w:r>
      <w:r w:rsidRPr="00E256E1">
        <w:rPr>
          <w:highlight w:val="yellow"/>
        </w:rPr>
        <w:t>Protocol/Transport: "multi-GRE/IP"</w:t>
      </w:r>
      <w:r>
        <w:t>, Protect ""</w:t>
      </w:r>
    </w:p>
    <w:p w14:paraId="3AF2205F" w14:textId="77777777" w:rsidR="00E256E1" w:rsidRDefault="00E256E1" w:rsidP="00E256E1">
      <w:pPr>
        <w:pStyle w:val="CMD"/>
      </w:pPr>
      <w:r>
        <w:t xml:space="preserve">   Interface State Control: Disabled</w:t>
      </w:r>
    </w:p>
    <w:p w14:paraId="75D0C290" w14:textId="77777777" w:rsidR="00E256E1" w:rsidRDefault="00E256E1" w:rsidP="00E256E1">
      <w:pPr>
        <w:pStyle w:val="CMD"/>
      </w:pPr>
      <w:r>
        <w:t xml:space="preserve">   nhrp event-publisher : Disabled</w:t>
      </w:r>
    </w:p>
    <w:p w14:paraId="64C4F749" w14:textId="77777777" w:rsidR="00E256E1" w:rsidRDefault="00E256E1" w:rsidP="00E256E1">
      <w:pPr>
        <w:pStyle w:val="CMD"/>
      </w:pPr>
      <w:r>
        <w:t>Type:Hub, Total NBMA Peers (v4/v6): 2</w:t>
      </w:r>
    </w:p>
    <w:p w14:paraId="734F97CA" w14:textId="77777777" w:rsidR="00E256E1" w:rsidRDefault="00E256E1" w:rsidP="00E256E1">
      <w:pPr>
        <w:pStyle w:val="CMD"/>
      </w:pPr>
    </w:p>
    <w:p w14:paraId="4F7F0C47" w14:textId="77777777" w:rsidR="00E256E1" w:rsidRDefault="00E256E1" w:rsidP="00E256E1">
      <w:pPr>
        <w:pStyle w:val="CMD"/>
      </w:pPr>
      <w:r>
        <w:t># Ent  Peer NBMA Addr Peer Tunnel Add State  UpDn Tm Attrb    Target Network</w:t>
      </w:r>
    </w:p>
    <w:p w14:paraId="5806EF36" w14:textId="77777777" w:rsidR="00E256E1" w:rsidRDefault="00E256E1" w:rsidP="00E256E1">
      <w:pPr>
        <w:pStyle w:val="CMD"/>
      </w:pPr>
      <w:r>
        <w:t>----- --------------- --------------- ----- -------- ----- -----------------</w:t>
      </w:r>
    </w:p>
    <w:p w14:paraId="1D13C848" w14:textId="77777777" w:rsidR="00E256E1" w:rsidRDefault="00E256E1" w:rsidP="00E256E1">
      <w:pPr>
        <w:pStyle w:val="CMD"/>
      </w:pPr>
      <w:r>
        <w:t xml:space="preserve">    </w:t>
      </w:r>
      <w:r w:rsidRPr="00E256E1">
        <w:t xml:space="preserve">1 </w:t>
      </w:r>
      <w:r w:rsidRPr="00E256E1">
        <w:rPr>
          <w:highlight w:val="yellow"/>
        </w:rPr>
        <w:t>192.168.2.1</w:t>
      </w:r>
      <w:r>
        <w:t xml:space="preserve">       </w:t>
      </w:r>
      <w:r w:rsidRPr="00E256E1">
        <w:rPr>
          <w:highlight w:val="yellow"/>
        </w:rPr>
        <w:t>100.100.100.2</w:t>
      </w:r>
      <w:r>
        <w:t xml:space="preserve">    </w:t>
      </w:r>
      <w:r w:rsidRPr="00E256E1">
        <w:rPr>
          <w:highlight w:val="yellow"/>
        </w:rPr>
        <w:t>UP</w:t>
      </w:r>
      <w:r>
        <w:t xml:space="preserve"> 00:05:45     </w:t>
      </w:r>
      <w:r w:rsidRPr="00E256E1">
        <w:rPr>
          <w:highlight w:val="yellow"/>
        </w:rPr>
        <w:t>D</w:t>
      </w:r>
      <w:r>
        <w:t xml:space="preserve">   </w:t>
      </w:r>
      <w:r w:rsidRPr="00E256E1">
        <w:rPr>
          <w:highlight w:val="yellow"/>
        </w:rPr>
        <w:t>100.100.100.2/32</w:t>
      </w:r>
    </w:p>
    <w:p w14:paraId="1AF72795" w14:textId="77777777" w:rsidR="00E256E1" w:rsidRDefault="00E256E1" w:rsidP="00E256E1">
      <w:pPr>
        <w:pStyle w:val="CMD"/>
      </w:pPr>
      <w:r>
        <w:t xml:space="preserve">    1 </w:t>
      </w:r>
      <w:r w:rsidRPr="00E256E1">
        <w:rPr>
          <w:highlight w:val="yellow"/>
        </w:rPr>
        <w:t>192.168.3.1</w:t>
      </w:r>
      <w:r>
        <w:t xml:space="preserve">       </w:t>
      </w:r>
      <w:r w:rsidRPr="00E256E1">
        <w:rPr>
          <w:highlight w:val="yellow"/>
        </w:rPr>
        <w:t>100.100.100.3</w:t>
      </w:r>
      <w:r>
        <w:t xml:space="preserve">    </w:t>
      </w:r>
      <w:r w:rsidRPr="00E256E1">
        <w:rPr>
          <w:highlight w:val="yellow"/>
        </w:rPr>
        <w:t>UP</w:t>
      </w:r>
      <w:r>
        <w:t xml:space="preserve"> 00:06:15     </w:t>
      </w:r>
      <w:r w:rsidRPr="00E256E1">
        <w:rPr>
          <w:highlight w:val="yellow"/>
        </w:rPr>
        <w:t>D</w:t>
      </w:r>
      <w:r>
        <w:t xml:space="preserve">   </w:t>
      </w:r>
      <w:r w:rsidRPr="00E256E1">
        <w:rPr>
          <w:highlight w:val="yellow"/>
        </w:rPr>
        <w:t>100.100.100.3/32</w:t>
      </w:r>
    </w:p>
    <w:p w14:paraId="16B6462A" w14:textId="77777777" w:rsidR="00E256E1" w:rsidRDefault="00E256E1" w:rsidP="00E256E1">
      <w:pPr>
        <w:pStyle w:val="CMD"/>
      </w:pPr>
    </w:p>
    <w:p w14:paraId="69AE7439" w14:textId="77777777" w:rsidR="00E256E1" w:rsidRDefault="00E256E1" w:rsidP="00E256E1">
      <w:pPr>
        <w:pStyle w:val="CMD"/>
      </w:pPr>
    </w:p>
    <w:p w14:paraId="64ADAD09" w14:textId="77777777" w:rsidR="00E256E1" w:rsidRDefault="00E256E1" w:rsidP="00E256E1">
      <w:pPr>
        <w:pStyle w:val="CMD"/>
      </w:pPr>
      <w:r>
        <w:t>Crypto Session Details:</w:t>
      </w:r>
    </w:p>
    <w:p w14:paraId="75D4158C" w14:textId="7B587ED7" w:rsidR="00E256E1" w:rsidRDefault="00E256E1" w:rsidP="00E256E1">
      <w:pPr>
        <w:pStyle w:val="CMD"/>
      </w:pPr>
      <w:r>
        <w:t>-----------------------------------------------------------------------------</w:t>
      </w:r>
    </w:p>
    <w:p w14:paraId="644B8F8C" w14:textId="77777777" w:rsidR="00E256E1" w:rsidRDefault="00E256E1" w:rsidP="00E256E1">
      <w:pPr>
        <w:pStyle w:val="CMD"/>
      </w:pPr>
    </w:p>
    <w:p w14:paraId="64C16B3C" w14:textId="1EF38C79" w:rsidR="00E256E1" w:rsidRDefault="00E256E1" w:rsidP="00E256E1">
      <w:pPr>
        <w:pStyle w:val="CMD"/>
      </w:pPr>
      <w:r>
        <w:t>Pending DMVPN Sessions:</w:t>
      </w:r>
    </w:p>
    <w:p w14:paraId="0D276E3A" w14:textId="2DFF68B7" w:rsidR="00E256E1" w:rsidRDefault="00E256E1" w:rsidP="003C4E46">
      <w:pPr>
        <w:pStyle w:val="BodyTextL50"/>
      </w:pPr>
      <w:r>
        <w:t xml:space="preserve">The output shows the status of the tunnel, the tunnel address and the tunnel source address. The table shows the </w:t>
      </w:r>
      <w:r w:rsidR="003C4E46">
        <w:t>NBMA (underlay) addresses of the know</w:t>
      </w:r>
      <w:r w:rsidR="00A7529A">
        <w:t>n</w:t>
      </w:r>
      <w:r w:rsidR="003C4E46">
        <w:t xml:space="preserve"> DMVPN peers. That address is derived from the tunnel source addresses that </w:t>
      </w:r>
      <w:r w:rsidR="002B3608">
        <w:t>you</w:t>
      </w:r>
      <w:r w:rsidR="003C4E46">
        <w:t xml:space="preserve"> configure</w:t>
      </w:r>
      <w:r w:rsidR="0097211D">
        <w:t>d</w:t>
      </w:r>
      <w:r w:rsidR="003C4E46">
        <w:t xml:space="preserve"> on </w:t>
      </w:r>
      <w:r w:rsidR="00FC75EE">
        <w:t>R2 and R3</w:t>
      </w:r>
      <w:r w:rsidR="003C4E46">
        <w:t xml:space="preserve">. </w:t>
      </w:r>
      <w:r w:rsidR="00570195">
        <w:t>The tunnel source</w:t>
      </w:r>
      <w:r w:rsidR="003C4E46">
        <w:t xml:space="preserve"> is the Loopback 0 interface address. The overlay network </w:t>
      </w:r>
      <w:r w:rsidR="0097211D">
        <w:t xml:space="preserve">peer tunnel </w:t>
      </w:r>
      <w:r w:rsidR="003C4E46">
        <w:t xml:space="preserve">interface addresses </w:t>
      </w:r>
      <w:r w:rsidR="00570195">
        <w:t>are</w:t>
      </w:r>
      <w:r w:rsidR="003C4E46">
        <w:t xml:space="preserve"> also shown. </w:t>
      </w:r>
      <w:r w:rsidR="00A7529A">
        <w:t xml:space="preserve">The state of the entries in the table must be UP in order for data to travel on the tunnels. </w:t>
      </w:r>
      <w:r w:rsidR="003C4E46">
        <w:t xml:space="preserve">If configured, the crypto settings for the tunnel would be shown. </w:t>
      </w:r>
      <w:r w:rsidR="002B3608">
        <w:t xml:space="preserve">You </w:t>
      </w:r>
      <w:r w:rsidR="003C4E46">
        <w:t>will secure the tunnel</w:t>
      </w:r>
      <w:r w:rsidR="00A7529A">
        <w:t>s</w:t>
      </w:r>
      <w:r w:rsidR="003C4E46">
        <w:t xml:space="preserve"> in a later lab.</w:t>
      </w:r>
    </w:p>
    <w:p w14:paraId="2E6CE944" w14:textId="6DFE4DBB" w:rsidR="003C4E46" w:rsidRDefault="003C4E46" w:rsidP="003C4E46">
      <w:pPr>
        <w:pStyle w:val="BodyTextL50"/>
      </w:pPr>
      <w:r>
        <w:t>Repeat this command on the spoke routers so that you become familiar with the command output.</w:t>
      </w:r>
    </w:p>
    <w:p w14:paraId="4FF8FFA9" w14:textId="1D928256" w:rsidR="003C4E46" w:rsidRDefault="003C4E46" w:rsidP="003C4E46">
      <w:pPr>
        <w:pStyle w:val="SubStepAlpha"/>
      </w:pPr>
      <w:r>
        <w:t>Verify the status of NHRP by viewing the contents of the NHRP</w:t>
      </w:r>
      <w:r w:rsidR="00570195">
        <w:t xml:space="preserve"> with the </w:t>
      </w:r>
      <w:r w:rsidR="00570195" w:rsidRPr="00570195">
        <w:rPr>
          <w:b/>
          <w:bCs/>
        </w:rPr>
        <w:t>show ip nhrp detail</w:t>
      </w:r>
      <w:r w:rsidR="00570195">
        <w:t xml:space="preserve"> command. Output is shown for the hub router. Note that it displays information for both of the dynamic tunnels between the spoke routers</w:t>
      </w:r>
      <w:r w:rsidR="0097211D">
        <w:t xml:space="preserve"> and the hub</w:t>
      </w:r>
      <w:r w:rsidR="00570195">
        <w:t>.</w:t>
      </w:r>
    </w:p>
    <w:p w14:paraId="055BF38D" w14:textId="1DE40E15" w:rsidR="00570195" w:rsidRDefault="00570195" w:rsidP="00570195">
      <w:pPr>
        <w:pStyle w:val="CMD"/>
      </w:pPr>
      <w:r>
        <w:t xml:space="preserve">R1# </w:t>
      </w:r>
      <w:r w:rsidRPr="00570195">
        <w:rPr>
          <w:b/>
          <w:bCs/>
        </w:rPr>
        <w:t>show ip nhrp detail</w:t>
      </w:r>
    </w:p>
    <w:p w14:paraId="339B1C86" w14:textId="77777777" w:rsidR="00570195" w:rsidRDefault="00570195" w:rsidP="00570195">
      <w:pPr>
        <w:pStyle w:val="CMDOutput"/>
      </w:pPr>
      <w:r w:rsidRPr="00570195">
        <w:rPr>
          <w:highlight w:val="yellow"/>
        </w:rPr>
        <w:t>100.100.100.2/32 via 100.100.100.2</w:t>
      </w:r>
    </w:p>
    <w:p w14:paraId="60A21246" w14:textId="77777777" w:rsidR="00570195" w:rsidRDefault="00570195" w:rsidP="00570195">
      <w:pPr>
        <w:pStyle w:val="CMDOutput"/>
      </w:pPr>
      <w:r>
        <w:t xml:space="preserve">   Tunnel1 created 00:25:06, expire 00:08:13</w:t>
      </w:r>
    </w:p>
    <w:p w14:paraId="44A40037" w14:textId="77777777" w:rsidR="00570195" w:rsidRDefault="00570195" w:rsidP="00570195">
      <w:pPr>
        <w:pStyle w:val="CMDOutput"/>
      </w:pPr>
      <w:r>
        <w:t xml:space="preserve">   </w:t>
      </w:r>
      <w:r w:rsidRPr="00570195">
        <w:rPr>
          <w:highlight w:val="yellow"/>
        </w:rPr>
        <w:t>Type: dynamic</w:t>
      </w:r>
      <w:r>
        <w:t>, Flags: registered nhop</w:t>
      </w:r>
    </w:p>
    <w:p w14:paraId="62A91053" w14:textId="77777777" w:rsidR="00570195" w:rsidRDefault="00570195" w:rsidP="00570195">
      <w:pPr>
        <w:pStyle w:val="CMDOutput"/>
      </w:pPr>
      <w:r>
        <w:t xml:space="preserve">   </w:t>
      </w:r>
      <w:r w:rsidRPr="00570195">
        <w:rPr>
          <w:highlight w:val="yellow"/>
        </w:rPr>
        <w:t>NBMA address: 192.168.2.1</w:t>
      </w:r>
    </w:p>
    <w:p w14:paraId="0AE431E6" w14:textId="77777777" w:rsidR="00570195" w:rsidRDefault="00570195" w:rsidP="00570195">
      <w:pPr>
        <w:pStyle w:val="CMDOutput"/>
      </w:pPr>
      <w:r>
        <w:t xml:space="preserve">   Preference: 255</w:t>
      </w:r>
    </w:p>
    <w:p w14:paraId="6F5AEDB0" w14:textId="77777777" w:rsidR="00570195" w:rsidRDefault="00570195" w:rsidP="00570195">
      <w:pPr>
        <w:pStyle w:val="CMDOutput"/>
      </w:pPr>
      <w:r w:rsidRPr="00570195">
        <w:rPr>
          <w:highlight w:val="yellow"/>
        </w:rPr>
        <w:t>100.100.100.3/32 via 100.100.100.3</w:t>
      </w:r>
    </w:p>
    <w:p w14:paraId="0E5D6E6E" w14:textId="77777777" w:rsidR="00570195" w:rsidRDefault="00570195" w:rsidP="00570195">
      <w:pPr>
        <w:pStyle w:val="CMDOutput"/>
      </w:pPr>
      <w:r>
        <w:t xml:space="preserve">   Tunnel1 created 00:25:36, expire 00:08:18</w:t>
      </w:r>
    </w:p>
    <w:p w14:paraId="31621E3F" w14:textId="77777777" w:rsidR="00570195" w:rsidRDefault="00570195" w:rsidP="00570195">
      <w:pPr>
        <w:pStyle w:val="CMDOutput"/>
      </w:pPr>
      <w:r>
        <w:t xml:space="preserve">   </w:t>
      </w:r>
      <w:r w:rsidRPr="00570195">
        <w:rPr>
          <w:highlight w:val="yellow"/>
        </w:rPr>
        <w:t>Type: dynamic</w:t>
      </w:r>
      <w:r>
        <w:t>, Flags: registered nhop</w:t>
      </w:r>
    </w:p>
    <w:p w14:paraId="1C2F17C7" w14:textId="77777777" w:rsidR="00570195" w:rsidRDefault="00570195" w:rsidP="00570195">
      <w:pPr>
        <w:pStyle w:val="CMDOutput"/>
      </w:pPr>
      <w:r>
        <w:t xml:space="preserve">   </w:t>
      </w:r>
      <w:r w:rsidRPr="00570195">
        <w:rPr>
          <w:highlight w:val="yellow"/>
        </w:rPr>
        <w:t>NBMA address: 192.168.3.1</w:t>
      </w:r>
    </w:p>
    <w:p w14:paraId="634A9061" w14:textId="55AFEC4F" w:rsidR="00570195" w:rsidRDefault="00570195" w:rsidP="00570195">
      <w:pPr>
        <w:pStyle w:val="CMDOutput"/>
      </w:pPr>
      <w:r>
        <w:t xml:space="preserve">   Preference: 255</w:t>
      </w:r>
    </w:p>
    <w:p w14:paraId="782C7F48" w14:textId="70F70EC6" w:rsidR="00E256E1" w:rsidRDefault="00E256E1" w:rsidP="00E256E1">
      <w:pPr>
        <w:pStyle w:val="ConfigWindow"/>
      </w:pPr>
      <w:r>
        <w:t>Close configuration window</w:t>
      </w:r>
    </w:p>
    <w:p w14:paraId="3FE71A9B" w14:textId="1884397B" w:rsidR="000B6605" w:rsidRPr="002B647F" w:rsidRDefault="000B6605" w:rsidP="00FF3EF6">
      <w:pPr>
        <w:pStyle w:val="Heading2"/>
        <w:spacing w:before="120"/>
      </w:pPr>
      <w:r>
        <w:lastRenderedPageBreak/>
        <w:t xml:space="preserve">Configure EIGRP </w:t>
      </w:r>
      <w:r w:rsidR="003D4721">
        <w:t>R</w:t>
      </w:r>
      <w:r>
        <w:t xml:space="preserve">outing for the </w:t>
      </w:r>
      <w:r w:rsidR="003D4721">
        <w:t>T</w:t>
      </w:r>
      <w:r>
        <w:t xml:space="preserve">unnel </w:t>
      </w:r>
      <w:r w:rsidR="003D4721">
        <w:t>N</w:t>
      </w:r>
      <w:r>
        <w:t>etworks</w:t>
      </w:r>
    </w:p>
    <w:p w14:paraId="0ABA3055" w14:textId="79E814F0" w:rsidR="00A81AF1" w:rsidRDefault="00A81AF1" w:rsidP="00A81AF1">
      <w:pPr>
        <w:pStyle w:val="BodyTextL25"/>
      </w:pPr>
      <w:r>
        <w:t xml:space="preserve">Cisco recommends that EIGRP be used to route DMVPN networks. Because the hub router uses a single interface to reach multiple networks, the split horizon rule will </w:t>
      </w:r>
      <w:r w:rsidR="007319D0">
        <w:t>affect</w:t>
      </w:r>
      <w:r>
        <w:t xml:space="preserve"> connectivity. For that reason, split horizon should be disabled on the hub router. </w:t>
      </w:r>
      <w:r w:rsidR="00B97A95">
        <w:t xml:space="preserve">Finally, </w:t>
      </w:r>
      <w:r w:rsidR="00336178">
        <w:t xml:space="preserve">improve network performance by </w:t>
      </w:r>
      <w:r w:rsidR="00B97A95">
        <w:t>configur</w:t>
      </w:r>
      <w:r w:rsidR="00336178">
        <w:t xml:space="preserve">ing the </w:t>
      </w:r>
      <w:r w:rsidR="00B97A95">
        <w:t>spoke router</w:t>
      </w:r>
      <w:r w:rsidR="004763CF">
        <w:t>s</w:t>
      </w:r>
      <w:r w:rsidR="00336178">
        <w:t xml:space="preserve"> a</w:t>
      </w:r>
      <w:r w:rsidR="00B97A95">
        <w:t xml:space="preserve">s </w:t>
      </w:r>
      <w:r w:rsidR="00336178">
        <w:t>stubs.</w:t>
      </w:r>
    </w:p>
    <w:p w14:paraId="30DF1088" w14:textId="7D70223B" w:rsidR="000B6605" w:rsidRPr="000B6605" w:rsidRDefault="002B3608" w:rsidP="000B6605">
      <w:pPr>
        <w:pStyle w:val="BodyTextL25"/>
      </w:pPr>
      <w:r>
        <w:t>You</w:t>
      </w:r>
      <w:r w:rsidR="000B6605">
        <w:t xml:space="preserve"> will configure two separate EIGRP routing processes to route the overlay and underlay networks. Each network will use a different autonomous system number. </w:t>
      </w:r>
      <w:r w:rsidR="002201F1">
        <w:t xml:space="preserve">Care should be taken not to route the underlay interface network </w:t>
      </w:r>
      <w:r w:rsidR="001E6C91">
        <w:t>using</w:t>
      </w:r>
      <w:r w:rsidR="002201F1">
        <w:t xml:space="preserve"> the same routing process as the overlay network. This can disrupt routing protocol operation on the hub router, severely impact performance, and possibly cause the router to crash. This condition is called recursive routing. Cisco IOS should detect recursive routing and provide syslog information regarding this</w:t>
      </w:r>
      <w:r>
        <w:t xml:space="preserve"> error</w:t>
      </w:r>
      <w:r w:rsidR="002201F1">
        <w:t>. In addition, IOS will temporarily disable the tunnel interface until recursive routing has stopped.</w:t>
      </w:r>
    </w:p>
    <w:p w14:paraId="01CE3CDC" w14:textId="08A9ADC4" w:rsidR="000B6605" w:rsidRDefault="000B6605" w:rsidP="000B6605">
      <w:pPr>
        <w:pStyle w:val="Heading3"/>
      </w:pPr>
      <w:r>
        <w:t>Configure dynamic routing for the overlay network.</w:t>
      </w:r>
    </w:p>
    <w:p w14:paraId="41C22F30" w14:textId="34F5CB0E" w:rsidR="004173AF" w:rsidRDefault="004173AF" w:rsidP="000B77D3">
      <w:pPr>
        <w:pStyle w:val="SubStepAlpha"/>
        <w:spacing w:after="0"/>
      </w:pPr>
      <w:r>
        <w:t xml:space="preserve">Remove the static routes from the three routers and the Layer 3 switch by pasting </w:t>
      </w:r>
      <w:r w:rsidR="002201F1">
        <w:t xml:space="preserve">the </w:t>
      </w:r>
      <w:r>
        <w:t>commands below</w:t>
      </w:r>
      <w:r w:rsidR="0097211D">
        <w:t xml:space="preserve"> into the console of the appropriate device</w:t>
      </w:r>
      <w:r w:rsidR="002201F1">
        <w:t>s</w:t>
      </w:r>
      <w:r>
        <w:t>.</w:t>
      </w:r>
    </w:p>
    <w:p w14:paraId="5A332417" w14:textId="77777777" w:rsidR="004173AF" w:rsidRDefault="004173AF" w:rsidP="004173AF">
      <w:pPr>
        <w:pStyle w:val="ConfigWindow"/>
      </w:pPr>
      <w:r w:rsidRPr="00F85B72">
        <w:t>Open configuration window</w:t>
      </w:r>
    </w:p>
    <w:p w14:paraId="7DB69324" w14:textId="2FBF85C2" w:rsidR="004173AF" w:rsidRPr="00FF3EF6" w:rsidRDefault="004173AF" w:rsidP="00CE7A5A">
      <w:pPr>
        <w:pStyle w:val="BodyTextL25"/>
        <w:rPr>
          <w:b/>
          <w:bCs/>
        </w:rPr>
      </w:pPr>
      <w:r w:rsidRPr="00FF3EF6">
        <w:rPr>
          <w:b/>
          <w:bCs/>
        </w:rPr>
        <w:t>R1</w:t>
      </w:r>
      <w:r w:rsidR="002B3608" w:rsidRPr="00FF3EF6">
        <w:rPr>
          <w:b/>
          <w:bCs/>
        </w:rPr>
        <w:t>, R2, and R3</w:t>
      </w:r>
    </w:p>
    <w:p w14:paraId="5D4510C1" w14:textId="51DE250C" w:rsidR="004173AF" w:rsidRDefault="004173AF" w:rsidP="00FF3EF6">
      <w:pPr>
        <w:pStyle w:val="CMD"/>
      </w:pPr>
      <w:r w:rsidRPr="004173AF">
        <w:rPr>
          <w:b/>
          <w:bCs/>
        </w:rPr>
        <w:t>no ip route 0.0.0.0 0.0.0.0 g0/0/1</w:t>
      </w:r>
    </w:p>
    <w:p w14:paraId="1FBBE59F" w14:textId="771AD7B9" w:rsidR="004173AF" w:rsidRPr="00FF3EF6" w:rsidRDefault="004173AF" w:rsidP="00CE7A5A">
      <w:pPr>
        <w:pStyle w:val="BodyTextL25"/>
        <w:rPr>
          <w:b/>
          <w:bCs/>
        </w:rPr>
      </w:pPr>
      <w:r w:rsidRPr="00FF3EF6">
        <w:rPr>
          <w:b/>
          <w:bCs/>
        </w:rPr>
        <w:t>DMVPN switch</w:t>
      </w:r>
    </w:p>
    <w:p w14:paraId="19CB626E" w14:textId="77777777" w:rsidR="004173AF" w:rsidRPr="004173AF" w:rsidRDefault="004173AF" w:rsidP="00FC75EE">
      <w:pPr>
        <w:pStyle w:val="CMD"/>
        <w:rPr>
          <w:b/>
          <w:bCs/>
        </w:rPr>
      </w:pPr>
      <w:r w:rsidRPr="004173AF">
        <w:rPr>
          <w:b/>
          <w:bCs/>
        </w:rPr>
        <w:t>no ip route 192.168.2.0 255.255.255.0 g1/0/12</w:t>
      </w:r>
    </w:p>
    <w:p w14:paraId="2A8BDF3E" w14:textId="77777777" w:rsidR="004173AF" w:rsidRPr="004173AF" w:rsidRDefault="004173AF" w:rsidP="00FC75EE">
      <w:pPr>
        <w:pStyle w:val="CMD"/>
        <w:rPr>
          <w:b/>
          <w:bCs/>
        </w:rPr>
      </w:pPr>
      <w:r w:rsidRPr="004173AF">
        <w:rPr>
          <w:b/>
          <w:bCs/>
        </w:rPr>
        <w:t>no ip route 172.16.2.0 255.255.255.0 g1/0/12</w:t>
      </w:r>
    </w:p>
    <w:p w14:paraId="45E7C3FF" w14:textId="77777777" w:rsidR="004173AF" w:rsidRPr="004173AF" w:rsidRDefault="004173AF" w:rsidP="00FC75EE">
      <w:pPr>
        <w:pStyle w:val="CMD"/>
        <w:rPr>
          <w:b/>
          <w:bCs/>
        </w:rPr>
      </w:pPr>
      <w:r w:rsidRPr="004173AF">
        <w:rPr>
          <w:b/>
          <w:bCs/>
        </w:rPr>
        <w:t>no ip route 192.168.3.0 255.255.255.0 g1/0/13</w:t>
      </w:r>
    </w:p>
    <w:p w14:paraId="5BB670F2" w14:textId="4BE9257D" w:rsidR="004173AF" w:rsidRDefault="004173AF" w:rsidP="00FC75EE">
      <w:pPr>
        <w:pStyle w:val="CMD"/>
        <w:rPr>
          <w:b/>
          <w:bCs/>
        </w:rPr>
      </w:pPr>
      <w:r w:rsidRPr="004173AF">
        <w:rPr>
          <w:b/>
          <w:bCs/>
        </w:rPr>
        <w:t>no ip route 172.16.3.0 255.255.255.0 g1/0/13</w:t>
      </w:r>
    </w:p>
    <w:p w14:paraId="0D4C7910" w14:textId="77777777" w:rsidR="004173AF" w:rsidRDefault="004173AF" w:rsidP="004173AF">
      <w:pPr>
        <w:pStyle w:val="ConfigWindow"/>
      </w:pPr>
      <w:r>
        <w:t>Close configuration window</w:t>
      </w:r>
    </w:p>
    <w:p w14:paraId="6DD7B247" w14:textId="77D29774" w:rsidR="00281D43" w:rsidRDefault="00281D43" w:rsidP="00281D43">
      <w:pPr>
        <w:pStyle w:val="SubStepAlpha"/>
      </w:pPr>
      <w:r>
        <w:t xml:space="preserve">Create a named EIGRP process with the name </w:t>
      </w:r>
      <w:r w:rsidR="00D659EF" w:rsidRPr="00D659EF">
        <w:rPr>
          <w:b/>
          <w:bCs/>
        </w:rPr>
        <w:t>DMVPN_TUNNEL_NET</w:t>
      </w:r>
      <w:r w:rsidR="00C00024" w:rsidRPr="00FF3EF6">
        <w:t xml:space="preserve">. </w:t>
      </w:r>
      <w:r w:rsidR="00C00024" w:rsidRPr="00C00024">
        <w:t>This process an</w:t>
      </w:r>
      <w:r w:rsidR="00C00024">
        <w:t>d</w:t>
      </w:r>
      <w:r w:rsidR="00C00024" w:rsidRPr="00C00024">
        <w:t xml:space="preserve"> AS will route the overlay network.</w:t>
      </w:r>
      <w:r w:rsidR="00B97A95">
        <w:t xml:space="preserve"> </w:t>
      </w:r>
      <w:r w:rsidR="007A24BF">
        <w:t xml:space="preserve">Note that the DMVPN switch must also be configured. </w:t>
      </w:r>
      <w:r w:rsidR="005F156A">
        <w:t xml:space="preserve">Add the tunnel interface and Loopback 1 interface networks to the routing process. Loopback 1 simulates a LAN that will be sending traffic through the tunnel. Note that split horizon is disabled on the hub router tunnel interface. Also note that the two hub routers are configured as stub routers. </w:t>
      </w:r>
      <w:r w:rsidR="00B97A95">
        <w:t>Configure the three routers as follows</w:t>
      </w:r>
      <w:r w:rsidR="001E6C91">
        <w:t>:</w:t>
      </w:r>
    </w:p>
    <w:p w14:paraId="384FC08B" w14:textId="77777777" w:rsidR="00F85B72" w:rsidRDefault="00F85B72" w:rsidP="00F85B72">
      <w:pPr>
        <w:pStyle w:val="ConfigWindow"/>
      </w:pPr>
      <w:r w:rsidRPr="00F85B72">
        <w:t>Open configuration window</w:t>
      </w:r>
    </w:p>
    <w:p w14:paraId="594909EE" w14:textId="7A3A6429" w:rsidR="00D659EF" w:rsidRDefault="00D659EF" w:rsidP="00D659EF">
      <w:pPr>
        <w:pStyle w:val="CMD"/>
      </w:pPr>
      <w:r>
        <w:t xml:space="preserve">R1(config)# </w:t>
      </w:r>
      <w:r w:rsidRPr="00D659EF">
        <w:rPr>
          <w:b/>
          <w:bCs/>
        </w:rPr>
        <w:t>router eigrp DMVPN_</w:t>
      </w:r>
      <w:r w:rsidR="00C00024">
        <w:rPr>
          <w:b/>
          <w:bCs/>
        </w:rPr>
        <w:t>TUNNEL_NET</w:t>
      </w:r>
    </w:p>
    <w:p w14:paraId="64FDD214" w14:textId="7E7CCE3E" w:rsidR="00D659EF" w:rsidRDefault="00D659EF" w:rsidP="00D659EF">
      <w:pPr>
        <w:pStyle w:val="CMD"/>
      </w:pPr>
      <w:r>
        <w:t xml:space="preserve">R1(config-router)# </w:t>
      </w:r>
      <w:r w:rsidRPr="00C00024">
        <w:rPr>
          <w:b/>
          <w:bCs/>
        </w:rPr>
        <w:t>address-family ipv4 unicast autonomous-system 68</w:t>
      </w:r>
    </w:p>
    <w:p w14:paraId="150116EA" w14:textId="7FAF0DAE" w:rsidR="00D659EF" w:rsidRDefault="00D659EF" w:rsidP="00D659EF">
      <w:pPr>
        <w:pStyle w:val="CMD"/>
      </w:pPr>
      <w:r>
        <w:t xml:space="preserve">R1(config-router-af)# </w:t>
      </w:r>
      <w:r w:rsidRPr="00C00024">
        <w:rPr>
          <w:b/>
          <w:bCs/>
        </w:rPr>
        <w:t>eigrp router-id 1.1.1.1</w:t>
      </w:r>
    </w:p>
    <w:p w14:paraId="79ACC644" w14:textId="4D190547" w:rsidR="00D659EF" w:rsidRDefault="00D659EF" w:rsidP="00D659EF">
      <w:pPr>
        <w:pStyle w:val="CMD"/>
        <w:rPr>
          <w:b/>
          <w:bCs/>
        </w:rPr>
      </w:pPr>
      <w:r>
        <w:t xml:space="preserve">R1(config-router-af)# </w:t>
      </w:r>
      <w:r w:rsidRPr="00C00024">
        <w:rPr>
          <w:b/>
          <w:bCs/>
        </w:rPr>
        <w:t xml:space="preserve">network 100.100.100.0 </w:t>
      </w:r>
      <w:r w:rsidR="00C00024" w:rsidRPr="00C00024">
        <w:rPr>
          <w:b/>
          <w:bCs/>
        </w:rPr>
        <w:t>255.255.255.</w:t>
      </w:r>
      <w:r w:rsidR="00E75719">
        <w:rPr>
          <w:b/>
          <w:bCs/>
        </w:rPr>
        <w:t>248</w:t>
      </w:r>
    </w:p>
    <w:p w14:paraId="44400426" w14:textId="0E598FE5" w:rsidR="00433E69" w:rsidRPr="00433E69" w:rsidRDefault="00433E69" w:rsidP="00D659EF">
      <w:pPr>
        <w:pStyle w:val="CMD"/>
        <w:rPr>
          <w:b/>
          <w:bCs/>
        </w:rPr>
      </w:pPr>
      <w:r>
        <w:t xml:space="preserve">R1(config-router-af)# </w:t>
      </w:r>
      <w:r w:rsidRPr="00433E69">
        <w:rPr>
          <w:b/>
          <w:bCs/>
        </w:rPr>
        <w:t xml:space="preserve">af-interface </w:t>
      </w:r>
      <w:r w:rsidR="000617F5">
        <w:rPr>
          <w:b/>
          <w:bCs/>
        </w:rPr>
        <w:t xml:space="preserve">tunnel </w:t>
      </w:r>
      <w:r w:rsidR="002B01BB">
        <w:rPr>
          <w:b/>
          <w:bCs/>
        </w:rPr>
        <w:t>1</w:t>
      </w:r>
    </w:p>
    <w:p w14:paraId="5522EF0B" w14:textId="0017F822" w:rsidR="00C00024" w:rsidRDefault="00C00024" w:rsidP="00D659EF">
      <w:pPr>
        <w:pStyle w:val="CMD"/>
        <w:rPr>
          <w:b/>
          <w:bCs/>
        </w:rPr>
      </w:pPr>
      <w:r>
        <w:t>R1(config-router-af</w:t>
      </w:r>
      <w:r w:rsidR="008B4718">
        <w:t>-interface</w:t>
      </w:r>
      <w:r>
        <w:t xml:space="preserve">)# </w:t>
      </w:r>
      <w:r w:rsidRPr="00C00024">
        <w:rPr>
          <w:b/>
          <w:bCs/>
        </w:rPr>
        <w:t>no split-horizon</w:t>
      </w:r>
    </w:p>
    <w:p w14:paraId="2055C8EA" w14:textId="28A26A18" w:rsidR="00657E93" w:rsidRDefault="00657E93" w:rsidP="00657E93">
      <w:pPr>
        <w:pStyle w:val="ConfigWindow"/>
      </w:pPr>
      <w:r>
        <w:t>Close</w:t>
      </w:r>
      <w:r w:rsidRPr="00F85B72">
        <w:t xml:space="preserve"> configuration window</w:t>
      </w:r>
    </w:p>
    <w:p w14:paraId="16097D7F" w14:textId="77777777" w:rsidR="00657E93" w:rsidRDefault="00657E93" w:rsidP="00657E93">
      <w:pPr>
        <w:pStyle w:val="ConfigWindow"/>
      </w:pPr>
      <w:r w:rsidRPr="00F85B72">
        <w:t>Open configuration window</w:t>
      </w:r>
    </w:p>
    <w:p w14:paraId="353D95A6" w14:textId="3F0A617A" w:rsidR="00B97A95" w:rsidRDefault="00B97A95" w:rsidP="00B97A95">
      <w:pPr>
        <w:pStyle w:val="CMD"/>
      </w:pPr>
      <w:r>
        <w:t>R</w:t>
      </w:r>
      <w:r w:rsidR="00336178">
        <w:t>2</w:t>
      </w:r>
      <w:r>
        <w:t xml:space="preserve">(config)# </w:t>
      </w:r>
      <w:r w:rsidRPr="00D659EF">
        <w:rPr>
          <w:b/>
          <w:bCs/>
        </w:rPr>
        <w:t>router eigrp DMVPN_</w:t>
      </w:r>
      <w:r>
        <w:rPr>
          <w:b/>
          <w:bCs/>
        </w:rPr>
        <w:t>TUNNEL_NET</w:t>
      </w:r>
    </w:p>
    <w:p w14:paraId="16A2E1AA" w14:textId="1C98F4EA" w:rsidR="00B97A95" w:rsidRDefault="00B97A95" w:rsidP="00B97A95">
      <w:pPr>
        <w:pStyle w:val="CMD"/>
      </w:pPr>
      <w:r>
        <w:t>R</w:t>
      </w:r>
      <w:r w:rsidR="00336178">
        <w:t>2</w:t>
      </w:r>
      <w:r>
        <w:t xml:space="preserve">(config-router)# </w:t>
      </w:r>
      <w:r w:rsidRPr="00C00024">
        <w:rPr>
          <w:b/>
          <w:bCs/>
        </w:rPr>
        <w:t>address-family ipv4 unicast autonomous-system 68</w:t>
      </w:r>
    </w:p>
    <w:p w14:paraId="01B800DE" w14:textId="1D913FD8" w:rsidR="00B97A95" w:rsidRDefault="00B97A95" w:rsidP="00B97A95">
      <w:pPr>
        <w:pStyle w:val="CMD"/>
      </w:pPr>
      <w:r>
        <w:t>R</w:t>
      </w:r>
      <w:r w:rsidR="00336178">
        <w:t>2</w:t>
      </w:r>
      <w:r>
        <w:t xml:space="preserve">(config-router-af)# </w:t>
      </w:r>
      <w:r w:rsidRPr="00C00024">
        <w:rPr>
          <w:b/>
          <w:bCs/>
        </w:rPr>
        <w:t xml:space="preserve">eigrp router-id </w:t>
      </w:r>
      <w:r w:rsidR="00336178">
        <w:rPr>
          <w:b/>
          <w:bCs/>
        </w:rPr>
        <w:t>2</w:t>
      </w:r>
      <w:r w:rsidRPr="00C00024">
        <w:rPr>
          <w:b/>
          <w:bCs/>
        </w:rPr>
        <w:t>.</w:t>
      </w:r>
      <w:r w:rsidR="00336178">
        <w:rPr>
          <w:b/>
          <w:bCs/>
        </w:rPr>
        <w:t>2</w:t>
      </w:r>
      <w:r w:rsidRPr="00C00024">
        <w:rPr>
          <w:b/>
          <w:bCs/>
        </w:rPr>
        <w:t>.</w:t>
      </w:r>
      <w:r w:rsidR="00336178">
        <w:rPr>
          <w:b/>
          <w:bCs/>
        </w:rPr>
        <w:t>2</w:t>
      </w:r>
      <w:r w:rsidRPr="00C00024">
        <w:rPr>
          <w:b/>
          <w:bCs/>
        </w:rPr>
        <w:t>.</w:t>
      </w:r>
      <w:r w:rsidR="00336178">
        <w:rPr>
          <w:b/>
          <w:bCs/>
        </w:rPr>
        <w:t>2</w:t>
      </w:r>
    </w:p>
    <w:p w14:paraId="0B05EA6A" w14:textId="60704B08" w:rsidR="00B97A95" w:rsidRDefault="00B97A95" w:rsidP="00B97A95">
      <w:pPr>
        <w:pStyle w:val="CMD"/>
        <w:rPr>
          <w:b/>
          <w:bCs/>
        </w:rPr>
      </w:pPr>
      <w:r>
        <w:t>R</w:t>
      </w:r>
      <w:r w:rsidR="00336178">
        <w:t>2</w:t>
      </w:r>
      <w:r>
        <w:t xml:space="preserve">(config-router-af)# </w:t>
      </w:r>
      <w:r w:rsidRPr="00C00024">
        <w:rPr>
          <w:b/>
          <w:bCs/>
        </w:rPr>
        <w:t>network 100.100.100.0 255.255.255.</w:t>
      </w:r>
      <w:r w:rsidR="00E75719">
        <w:rPr>
          <w:b/>
          <w:bCs/>
        </w:rPr>
        <w:t>248</w:t>
      </w:r>
    </w:p>
    <w:p w14:paraId="6C16CEA3" w14:textId="49B18DD0" w:rsidR="00336178" w:rsidRDefault="00336178" w:rsidP="00B97A95">
      <w:pPr>
        <w:pStyle w:val="CMD"/>
        <w:rPr>
          <w:b/>
          <w:bCs/>
        </w:rPr>
      </w:pPr>
      <w:r>
        <w:t xml:space="preserve">R2(config-router-af)# </w:t>
      </w:r>
      <w:r w:rsidRPr="00C00024">
        <w:rPr>
          <w:b/>
          <w:bCs/>
        </w:rPr>
        <w:t>network</w:t>
      </w:r>
      <w:r>
        <w:rPr>
          <w:b/>
          <w:bCs/>
        </w:rPr>
        <w:t xml:space="preserve"> 172.16.2.0 255.255.255.0</w:t>
      </w:r>
    </w:p>
    <w:p w14:paraId="7CFEACF6" w14:textId="1867A9E1" w:rsidR="00B97A95" w:rsidRPr="00433E69" w:rsidRDefault="00B97A95" w:rsidP="00B97A95">
      <w:pPr>
        <w:pStyle w:val="CMD"/>
        <w:rPr>
          <w:b/>
          <w:bCs/>
        </w:rPr>
      </w:pPr>
      <w:r>
        <w:t>R</w:t>
      </w:r>
      <w:r w:rsidR="00336178">
        <w:t>2</w:t>
      </w:r>
      <w:r>
        <w:t xml:space="preserve">(config-router-af)# </w:t>
      </w:r>
      <w:r w:rsidR="00336178">
        <w:rPr>
          <w:b/>
          <w:bCs/>
        </w:rPr>
        <w:t>eigrp stub connected</w:t>
      </w:r>
    </w:p>
    <w:p w14:paraId="3D462B6A" w14:textId="51278314" w:rsidR="00657E93" w:rsidRDefault="00657E93" w:rsidP="00657E93">
      <w:pPr>
        <w:pStyle w:val="ConfigWindow"/>
      </w:pPr>
      <w:r>
        <w:t>close</w:t>
      </w:r>
      <w:r w:rsidRPr="00F85B72">
        <w:t xml:space="preserve"> configuration window</w:t>
      </w:r>
    </w:p>
    <w:p w14:paraId="47FC580D" w14:textId="77777777" w:rsidR="00657E93" w:rsidRDefault="00657E93" w:rsidP="00657E93">
      <w:pPr>
        <w:pStyle w:val="ConfigWindow"/>
      </w:pPr>
      <w:r w:rsidRPr="00F85B72">
        <w:t>Open configuration window</w:t>
      </w:r>
    </w:p>
    <w:p w14:paraId="61C6FD28" w14:textId="2E1B6F95" w:rsidR="00B97A95" w:rsidRDefault="00B97A95" w:rsidP="00B97A95">
      <w:pPr>
        <w:pStyle w:val="CMD"/>
      </w:pPr>
      <w:r>
        <w:t>R</w:t>
      </w:r>
      <w:r w:rsidR="00336178">
        <w:t>3</w:t>
      </w:r>
      <w:r>
        <w:t xml:space="preserve">(config)# </w:t>
      </w:r>
      <w:r w:rsidRPr="00D659EF">
        <w:rPr>
          <w:b/>
          <w:bCs/>
        </w:rPr>
        <w:t>router eigrp DMVPN_</w:t>
      </w:r>
      <w:r>
        <w:rPr>
          <w:b/>
          <w:bCs/>
        </w:rPr>
        <w:t>TUNNEL_NET</w:t>
      </w:r>
    </w:p>
    <w:p w14:paraId="29EAC498" w14:textId="73754F29" w:rsidR="00B97A95" w:rsidRDefault="00B97A95" w:rsidP="00B97A95">
      <w:pPr>
        <w:pStyle w:val="CMD"/>
      </w:pPr>
      <w:r>
        <w:t>R</w:t>
      </w:r>
      <w:r w:rsidR="00336178">
        <w:t>3</w:t>
      </w:r>
      <w:r>
        <w:t xml:space="preserve">(config-router)# </w:t>
      </w:r>
      <w:r w:rsidRPr="00C00024">
        <w:rPr>
          <w:b/>
          <w:bCs/>
        </w:rPr>
        <w:t>address-family ipv4 unicast autonomous-system 68</w:t>
      </w:r>
    </w:p>
    <w:p w14:paraId="2E84C5A0" w14:textId="7C86821A" w:rsidR="00B97A95" w:rsidRDefault="00B97A95" w:rsidP="00B97A95">
      <w:pPr>
        <w:pStyle w:val="CMD"/>
      </w:pPr>
      <w:r>
        <w:t>R</w:t>
      </w:r>
      <w:r w:rsidR="00336178">
        <w:t>3</w:t>
      </w:r>
      <w:r>
        <w:t xml:space="preserve">(config-router-af)# </w:t>
      </w:r>
      <w:r w:rsidRPr="00C00024">
        <w:rPr>
          <w:b/>
          <w:bCs/>
        </w:rPr>
        <w:t xml:space="preserve">eigrp router-id </w:t>
      </w:r>
      <w:r w:rsidR="00336178">
        <w:rPr>
          <w:b/>
          <w:bCs/>
        </w:rPr>
        <w:t>3</w:t>
      </w:r>
      <w:r w:rsidRPr="00C00024">
        <w:rPr>
          <w:b/>
          <w:bCs/>
        </w:rPr>
        <w:t>.</w:t>
      </w:r>
      <w:r w:rsidR="00336178">
        <w:rPr>
          <w:b/>
          <w:bCs/>
        </w:rPr>
        <w:t>3</w:t>
      </w:r>
      <w:r w:rsidRPr="00C00024">
        <w:rPr>
          <w:b/>
          <w:bCs/>
        </w:rPr>
        <w:t>.</w:t>
      </w:r>
      <w:r w:rsidR="00336178">
        <w:rPr>
          <w:b/>
          <w:bCs/>
        </w:rPr>
        <w:t>3</w:t>
      </w:r>
      <w:r w:rsidRPr="00C00024">
        <w:rPr>
          <w:b/>
          <w:bCs/>
        </w:rPr>
        <w:t>.</w:t>
      </w:r>
      <w:r w:rsidR="00336178">
        <w:rPr>
          <w:b/>
          <w:bCs/>
        </w:rPr>
        <w:t>3</w:t>
      </w:r>
    </w:p>
    <w:p w14:paraId="369E4CC3" w14:textId="58A63262" w:rsidR="00B97A95" w:rsidRDefault="00B97A95" w:rsidP="00B97A95">
      <w:pPr>
        <w:pStyle w:val="CMD"/>
        <w:rPr>
          <w:b/>
          <w:bCs/>
        </w:rPr>
      </w:pPr>
      <w:r>
        <w:lastRenderedPageBreak/>
        <w:t>R</w:t>
      </w:r>
      <w:r w:rsidR="00336178">
        <w:t>3</w:t>
      </w:r>
      <w:r>
        <w:t xml:space="preserve">(config-router-af)# </w:t>
      </w:r>
      <w:r w:rsidRPr="00C00024">
        <w:rPr>
          <w:b/>
          <w:bCs/>
        </w:rPr>
        <w:t>network 100.100.100.0 255.255.255.</w:t>
      </w:r>
      <w:r w:rsidR="00E75719">
        <w:rPr>
          <w:b/>
          <w:bCs/>
        </w:rPr>
        <w:t>248</w:t>
      </w:r>
    </w:p>
    <w:p w14:paraId="0F5DF0D0" w14:textId="1D290738" w:rsidR="00336178" w:rsidRDefault="00336178" w:rsidP="00336178">
      <w:pPr>
        <w:pStyle w:val="CMD"/>
        <w:rPr>
          <w:b/>
          <w:bCs/>
        </w:rPr>
      </w:pPr>
      <w:r>
        <w:t xml:space="preserve">R3(config-router-af)# </w:t>
      </w:r>
      <w:r w:rsidRPr="00C00024">
        <w:rPr>
          <w:b/>
          <w:bCs/>
        </w:rPr>
        <w:t xml:space="preserve">network </w:t>
      </w:r>
      <w:r>
        <w:rPr>
          <w:b/>
          <w:bCs/>
        </w:rPr>
        <w:t>172.16.3.0</w:t>
      </w:r>
      <w:r w:rsidRPr="00C00024">
        <w:rPr>
          <w:b/>
          <w:bCs/>
        </w:rPr>
        <w:t xml:space="preserve"> 255.255.255.0</w:t>
      </w:r>
    </w:p>
    <w:p w14:paraId="21EC24D8" w14:textId="4A423003" w:rsidR="00336178" w:rsidRDefault="00336178" w:rsidP="00336178">
      <w:pPr>
        <w:pStyle w:val="CMD"/>
        <w:rPr>
          <w:b/>
          <w:bCs/>
        </w:rPr>
      </w:pPr>
      <w:r>
        <w:t xml:space="preserve">R3(config-router-af)# </w:t>
      </w:r>
      <w:r>
        <w:rPr>
          <w:b/>
          <w:bCs/>
        </w:rPr>
        <w:t>eigrp stub connected</w:t>
      </w:r>
    </w:p>
    <w:p w14:paraId="27E16456" w14:textId="77777777" w:rsidR="00E2503C" w:rsidRDefault="00E2503C" w:rsidP="00E2503C">
      <w:pPr>
        <w:pStyle w:val="ConfigWindow"/>
      </w:pPr>
      <w:r>
        <w:t>Close configuration window</w:t>
      </w:r>
    </w:p>
    <w:p w14:paraId="541E0FE1" w14:textId="10061028" w:rsidR="004D0AC8" w:rsidRDefault="004D0AC8" w:rsidP="000B77D3">
      <w:pPr>
        <w:pStyle w:val="Heading3"/>
        <w:spacing w:before="120"/>
      </w:pPr>
      <w:r>
        <w:t>Configure dynamic routing for the underlay network.</w:t>
      </w:r>
    </w:p>
    <w:p w14:paraId="0148C394" w14:textId="65094655" w:rsidR="00C00024" w:rsidRDefault="00C00024" w:rsidP="00C00024">
      <w:pPr>
        <w:pStyle w:val="SubStepAlpha"/>
      </w:pPr>
      <w:r>
        <w:t xml:space="preserve">Create a new named EIGRP process with the name </w:t>
      </w:r>
      <w:r w:rsidRPr="00C00024">
        <w:rPr>
          <w:b/>
          <w:bCs/>
        </w:rPr>
        <w:t>DMVPN_TRANS_NET</w:t>
      </w:r>
      <w:r>
        <w:t xml:space="preserve"> with AS </w:t>
      </w:r>
      <w:r w:rsidRPr="00C00024">
        <w:rPr>
          <w:b/>
          <w:bCs/>
        </w:rPr>
        <w:t>168</w:t>
      </w:r>
      <w:r>
        <w:t>. This process and AS will route the underlay, or transport, network.</w:t>
      </w:r>
      <w:r w:rsidR="004E2D5E">
        <w:t xml:space="preserve"> Note that the DMVPN </w:t>
      </w:r>
      <w:r w:rsidR="00B36006">
        <w:t>Layer 3 switch</w:t>
      </w:r>
      <w:r w:rsidR="004E2D5E">
        <w:t xml:space="preserve"> did not need to have routing knowledge for the tunnel network. However, it does need to be configured to route between the point-to-point underlay networks.</w:t>
      </w:r>
      <w:r w:rsidR="000D6327">
        <w:t xml:space="preserve"> After configur</w:t>
      </w:r>
      <w:r w:rsidR="001E6C91">
        <w:t>ing</w:t>
      </w:r>
      <w:r w:rsidR="000D6327">
        <w:t xml:space="preserve"> the DMVPN Layer 3 switch with EIGRP, you will see EIGRP new adjacency syslog messages on </w:t>
      </w:r>
      <w:r w:rsidR="001E6C91">
        <w:t xml:space="preserve">the </w:t>
      </w:r>
      <w:r w:rsidR="000D6327">
        <w:t>DMVPN switch for EIGRP AS 168 and on R1, R2, and R3 for EIGRP AS 68 and EIGRP 168.</w:t>
      </w:r>
    </w:p>
    <w:p w14:paraId="069FA570" w14:textId="18CFDCB1" w:rsidR="00F85B72" w:rsidRDefault="00F85B72" w:rsidP="00F85B72">
      <w:pPr>
        <w:pStyle w:val="ConfigWindow"/>
      </w:pPr>
      <w:bookmarkStart w:id="3" w:name="_Hlk35244856"/>
      <w:r w:rsidRPr="00F85B72">
        <w:t>Open configuration window</w:t>
      </w:r>
    </w:p>
    <w:bookmarkEnd w:id="3"/>
    <w:p w14:paraId="4681A7F6" w14:textId="1D53CFF3" w:rsidR="00C00024" w:rsidRDefault="00C00024" w:rsidP="00C00024">
      <w:pPr>
        <w:pStyle w:val="CMD"/>
      </w:pPr>
      <w:r>
        <w:t xml:space="preserve">R1(config)# </w:t>
      </w:r>
      <w:r w:rsidRPr="00D659EF">
        <w:rPr>
          <w:b/>
          <w:bCs/>
        </w:rPr>
        <w:t>router eigrp DMVPN_</w:t>
      </w:r>
      <w:r>
        <w:rPr>
          <w:b/>
          <w:bCs/>
        </w:rPr>
        <w:t>TRANS_NET</w:t>
      </w:r>
    </w:p>
    <w:p w14:paraId="77156D25" w14:textId="21AA247D" w:rsidR="00C00024" w:rsidRPr="00C00024" w:rsidRDefault="00C00024" w:rsidP="00C00024">
      <w:pPr>
        <w:pStyle w:val="CMD"/>
        <w:rPr>
          <w:b/>
          <w:bCs/>
        </w:rPr>
      </w:pPr>
      <w:r>
        <w:t xml:space="preserve">R1(config-router)# </w:t>
      </w:r>
      <w:r w:rsidRPr="00C00024">
        <w:rPr>
          <w:b/>
          <w:bCs/>
        </w:rPr>
        <w:t xml:space="preserve">address-family ipv4 unicast autonomous-system </w:t>
      </w:r>
      <w:r>
        <w:rPr>
          <w:b/>
          <w:bCs/>
        </w:rPr>
        <w:t>1</w:t>
      </w:r>
      <w:r w:rsidRPr="00C00024">
        <w:rPr>
          <w:b/>
          <w:bCs/>
        </w:rPr>
        <w:t>68</w:t>
      </w:r>
    </w:p>
    <w:p w14:paraId="0C090A0C" w14:textId="4C7836D1" w:rsidR="00C00024" w:rsidRDefault="00C00024" w:rsidP="00C00024">
      <w:pPr>
        <w:pStyle w:val="CMD"/>
      </w:pPr>
      <w:r>
        <w:t xml:space="preserve">R1(config-router-af)# </w:t>
      </w:r>
      <w:r w:rsidRPr="00C00024">
        <w:rPr>
          <w:b/>
          <w:bCs/>
        </w:rPr>
        <w:t>eigrp router-id 1</w:t>
      </w:r>
      <w:r w:rsidR="00FC75EE">
        <w:rPr>
          <w:b/>
          <w:bCs/>
        </w:rPr>
        <w:t>0</w:t>
      </w:r>
      <w:r w:rsidRPr="00C00024">
        <w:rPr>
          <w:b/>
          <w:bCs/>
        </w:rPr>
        <w:t>.1.1.1</w:t>
      </w:r>
    </w:p>
    <w:p w14:paraId="51D32D86" w14:textId="2A7092F6" w:rsidR="00C00024" w:rsidRDefault="00C00024" w:rsidP="00C00024">
      <w:pPr>
        <w:pStyle w:val="CMD"/>
        <w:rPr>
          <w:b/>
          <w:bCs/>
        </w:rPr>
      </w:pPr>
      <w:r>
        <w:t xml:space="preserve">R1(config-router-af)# </w:t>
      </w:r>
      <w:r w:rsidRPr="00C00024">
        <w:rPr>
          <w:b/>
          <w:bCs/>
        </w:rPr>
        <w:t xml:space="preserve">network </w:t>
      </w:r>
      <w:r>
        <w:rPr>
          <w:b/>
          <w:bCs/>
        </w:rPr>
        <w:t>192.0.2.0</w:t>
      </w:r>
      <w:r w:rsidRPr="00C00024">
        <w:rPr>
          <w:b/>
          <w:bCs/>
        </w:rPr>
        <w:t xml:space="preserve"> 255.255.255.</w:t>
      </w:r>
      <w:r>
        <w:rPr>
          <w:b/>
          <w:bCs/>
        </w:rPr>
        <w:t>252</w:t>
      </w:r>
    </w:p>
    <w:p w14:paraId="3BF48EC4" w14:textId="5C227782" w:rsidR="00657E93" w:rsidRDefault="00657E93" w:rsidP="00657E93">
      <w:pPr>
        <w:pStyle w:val="ConfigWindow"/>
      </w:pPr>
      <w:r>
        <w:t>Close</w:t>
      </w:r>
      <w:r w:rsidRPr="00F85B72">
        <w:t xml:space="preserve"> configuration window</w:t>
      </w:r>
    </w:p>
    <w:p w14:paraId="3015BEB6" w14:textId="77777777" w:rsidR="00657E93" w:rsidRDefault="00657E93" w:rsidP="00657E93">
      <w:pPr>
        <w:pStyle w:val="ConfigWindow"/>
      </w:pPr>
      <w:r w:rsidRPr="00F85B72">
        <w:t>Open configuration window</w:t>
      </w:r>
    </w:p>
    <w:p w14:paraId="0A10BD72" w14:textId="0D6947A6" w:rsidR="00E75719" w:rsidRDefault="00E75719" w:rsidP="00E75719">
      <w:pPr>
        <w:pStyle w:val="CMD"/>
      </w:pPr>
      <w:r>
        <w:t xml:space="preserve">R2(config)# </w:t>
      </w:r>
      <w:r w:rsidRPr="00D659EF">
        <w:rPr>
          <w:b/>
          <w:bCs/>
        </w:rPr>
        <w:t>router eigrp DMVPN_</w:t>
      </w:r>
      <w:r>
        <w:rPr>
          <w:b/>
          <w:bCs/>
        </w:rPr>
        <w:t>TRANS_NET</w:t>
      </w:r>
    </w:p>
    <w:p w14:paraId="3F408153" w14:textId="451317B3" w:rsidR="00E75719" w:rsidRPr="00C00024" w:rsidRDefault="00E75719" w:rsidP="00E75719">
      <w:pPr>
        <w:pStyle w:val="CMD"/>
        <w:rPr>
          <w:b/>
          <w:bCs/>
        </w:rPr>
      </w:pPr>
      <w:r>
        <w:t xml:space="preserve">R2(config-router)# </w:t>
      </w:r>
      <w:r w:rsidRPr="00C00024">
        <w:rPr>
          <w:b/>
          <w:bCs/>
        </w:rPr>
        <w:t xml:space="preserve">address-family ipv4 unicast autonomous-system </w:t>
      </w:r>
      <w:r>
        <w:rPr>
          <w:b/>
          <w:bCs/>
        </w:rPr>
        <w:t>1</w:t>
      </w:r>
      <w:r w:rsidRPr="00C00024">
        <w:rPr>
          <w:b/>
          <w:bCs/>
        </w:rPr>
        <w:t>68</w:t>
      </w:r>
    </w:p>
    <w:p w14:paraId="28AE2EDC" w14:textId="3ADBDD06" w:rsidR="00E75719" w:rsidRDefault="00E75719" w:rsidP="00E75719">
      <w:pPr>
        <w:pStyle w:val="CMD"/>
      </w:pPr>
      <w:r>
        <w:t xml:space="preserve">R2(config-router-af)# </w:t>
      </w:r>
      <w:r w:rsidRPr="00C00024">
        <w:rPr>
          <w:b/>
          <w:bCs/>
        </w:rPr>
        <w:t xml:space="preserve">eigrp router-id </w:t>
      </w:r>
      <w:r>
        <w:rPr>
          <w:b/>
          <w:bCs/>
        </w:rPr>
        <w:t>2</w:t>
      </w:r>
      <w:r w:rsidR="00FC75EE">
        <w:rPr>
          <w:b/>
          <w:bCs/>
        </w:rPr>
        <w:t>0</w:t>
      </w:r>
      <w:r w:rsidRPr="00C00024">
        <w:rPr>
          <w:b/>
          <w:bCs/>
        </w:rPr>
        <w:t>.</w:t>
      </w:r>
      <w:r>
        <w:rPr>
          <w:b/>
          <w:bCs/>
        </w:rPr>
        <w:t>2</w:t>
      </w:r>
      <w:r w:rsidRPr="00C00024">
        <w:rPr>
          <w:b/>
          <w:bCs/>
        </w:rPr>
        <w:t>.</w:t>
      </w:r>
      <w:r>
        <w:rPr>
          <w:b/>
          <w:bCs/>
        </w:rPr>
        <w:t>2</w:t>
      </w:r>
      <w:r w:rsidRPr="00C00024">
        <w:rPr>
          <w:b/>
          <w:bCs/>
        </w:rPr>
        <w:t>.</w:t>
      </w:r>
      <w:r>
        <w:rPr>
          <w:b/>
          <w:bCs/>
        </w:rPr>
        <w:t>2</w:t>
      </w:r>
    </w:p>
    <w:p w14:paraId="3D48825E" w14:textId="5F85AD1A" w:rsidR="00E75719" w:rsidRDefault="00E75719" w:rsidP="00E75719">
      <w:pPr>
        <w:pStyle w:val="CMD"/>
        <w:rPr>
          <w:b/>
          <w:bCs/>
        </w:rPr>
      </w:pPr>
      <w:r>
        <w:t xml:space="preserve">R2(config-router-af)# </w:t>
      </w:r>
      <w:r w:rsidRPr="00C00024">
        <w:rPr>
          <w:b/>
          <w:bCs/>
        </w:rPr>
        <w:t xml:space="preserve">network </w:t>
      </w:r>
      <w:r>
        <w:rPr>
          <w:b/>
          <w:bCs/>
        </w:rPr>
        <w:t>198.51.100.0</w:t>
      </w:r>
      <w:r w:rsidRPr="00C00024">
        <w:rPr>
          <w:b/>
          <w:bCs/>
        </w:rPr>
        <w:t xml:space="preserve"> 255.255.255.</w:t>
      </w:r>
      <w:r>
        <w:rPr>
          <w:b/>
          <w:bCs/>
        </w:rPr>
        <w:t>252</w:t>
      </w:r>
    </w:p>
    <w:p w14:paraId="3065D7FE" w14:textId="77777777" w:rsidR="00E75719" w:rsidRDefault="00E75719" w:rsidP="00E75719">
      <w:pPr>
        <w:pStyle w:val="CMD"/>
      </w:pPr>
      <w:r>
        <w:t xml:space="preserve">R1(config-router-af)# </w:t>
      </w:r>
      <w:r w:rsidRPr="00C00024">
        <w:rPr>
          <w:b/>
          <w:bCs/>
        </w:rPr>
        <w:t>network</w:t>
      </w:r>
      <w:r>
        <w:rPr>
          <w:b/>
          <w:bCs/>
        </w:rPr>
        <w:t xml:space="preserve"> 192.168.2.0 255.255.255.0</w:t>
      </w:r>
    </w:p>
    <w:p w14:paraId="64CB3A0E" w14:textId="1C8AB726" w:rsidR="00E75719" w:rsidRDefault="00E75719" w:rsidP="00E75719">
      <w:pPr>
        <w:pStyle w:val="CMD"/>
        <w:rPr>
          <w:b/>
          <w:bCs/>
        </w:rPr>
      </w:pPr>
      <w:r>
        <w:t xml:space="preserve">R2(config-router-af)# </w:t>
      </w:r>
      <w:r>
        <w:rPr>
          <w:b/>
          <w:bCs/>
        </w:rPr>
        <w:t>eigrp stub connected</w:t>
      </w:r>
    </w:p>
    <w:p w14:paraId="4D4206DC" w14:textId="0310E25D" w:rsidR="00657E93" w:rsidRDefault="00657E93" w:rsidP="00657E93">
      <w:pPr>
        <w:pStyle w:val="ConfigWindow"/>
      </w:pPr>
      <w:r>
        <w:t>close</w:t>
      </w:r>
      <w:r w:rsidRPr="00F85B72">
        <w:t xml:space="preserve"> configuration window</w:t>
      </w:r>
    </w:p>
    <w:p w14:paraId="790E0F58" w14:textId="77777777" w:rsidR="00657E93" w:rsidRDefault="00657E93" w:rsidP="00657E93">
      <w:pPr>
        <w:pStyle w:val="ConfigWindow"/>
      </w:pPr>
      <w:r w:rsidRPr="00F85B72">
        <w:t>Open configuration window</w:t>
      </w:r>
    </w:p>
    <w:p w14:paraId="49FC0745" w14:textId="1170D53D" w:rsidR="00E75719" w:rsidRDefault="00E75719" w:rsidP="00E75719">
      <w:pPr>
        <w:pStyle w:val="CMD"/>
      </w:pPr>
      <w:r>
        <w:t xml:space="preserve">R3(config)# </w:t>
      </w:r>
      <w:r w:rsidRPr="00D659EF">
        <w:rPr>
          <w:b/>
          <w:bCs/>
        </w:rPr>
        <w:t>router eigrp DMVPN_</w:t>
      </w:r>
      <w:r>
        <w:rPr>
          <w:b/>
          <w:bCs/>
        </w:rPr>
        <w:t>TRANS_NET</w:t>
      </w:r>
    </w:p>
    <w:p w14:paraId="64AFAF2A" w14:textId="18C5832D" w:rsidR="00E75719" w:rsidRPr="00C00024" w:rsidRDefault="00E75719" w:rsidP="00E75719">
      <w:pPr>
        <w:pStyle w:val="CMD"/>
        <w:rPr>
          <w:b/>
          <w:bCs/>
        </w:rPr>
      </w:pPr>
      <w:r>
        <w:t xml:space="preserve">R3(config-router)# </w:t>
      </w:r>
      <w:r w:rsidRPr="00C00024">
        <w:rPr>
          <w:b/>
          <w:bCs/>
        </w:rPr>
        <w:t xml:space="preserve">address-family ipv4 unicast autonomous-system </w:t>
      </w:r>
      <w:r>
        <w:rPr>
          <w:b/>
          <w:bCs/>
        </w:rPr>
        <w:t>1</w:t>
      </w:r>
      <w:r w:rsidRPr="00C00024">
        <w:rPr>
          <w:b/>
          <w:bCs/>
        </w:rPr>
        <w:t>68</w:t>
      </w:r>
    </w:p>
    <w:p w14:paraId="42DFDAF0" w14:textId="1FBAF4A4" w:rsidR="00E75719" w:rsidRDefault="00E75719" w:rsidP="00E75719">
      <w:pPr>
        <w:pStyle w:val="CMD"/>
      </w:pPr>
      <w:r>
        <w:t xml:space="preserve">R3(config-router-af)# </w:t>
      </w:r>
      <w:r w:rsidRPr="00C00024">
        <w:rPr>
          <w:b/>
          <w:bCs/>
        </w:rPr>
        <w:t xml:space="preserve">eigrp router-id </w:t>
      </w:r>
      <w:r>
        <w:rPr>
          <w:b/>
          <w:bCs/>
        </w:rPr>
        <w:t>3</w:t>
      </w:r>
      <w:r w:rsidR="00FC75EE">
        <w:rPr>
          <w:b/>
          <w:bCs/>
        </w:rPr>
        <w:t>0</w:t>
      </w:r>
      <w:r w:rsidRPr="00C00024">
        <w:rPr>
          <w:b/>
          <w:bCs/>
        </w:rPr>
        <w:t>.</w:t>
      </w:r>
      <w:r>
        <w:rPr>
          <w:b/>
          <w:bCs/>
        </w:rPr>
        <w:t>3</w:t>
      </w:r>
      <w:r w:rsidRPr="00C00024">
        <w:rPr>
          <w:b/>
          <w:bCs/>
        </w:rPr>
        <w:t>.</w:t>
      </w:r>
      <w:r>
        <w:rPr>
          <w:b/>
          <w:bCs/>
        </w:rPr>
        <w:t>3</w:t>
      </w:r>
      <w:r w:rsidRPr="00C00024">
        <w:rPr>
          <w:b/>
          <w:bCs/>
        </w:rPr>
        <w:t>.</w:t>
      </w:r>
      <w:r>
        <w:rPr>
          <w:b/>
          <w:bCs/>
        </w:rPr>
        <w:t>3</w:t>
      </w:r>
    </w:p>
    <w:p w14:paraId="20DF0C9F" w14:textId="2FDC1B33" w:rsidR="00E75719" w:rsidRDefault="00E75719" w:rsidP="00E75719">
      <w:pPr>
        <w:pStyle w:val="CMD"/>
        <w:rPr>
          <w:b/>
          <w:bCs/>
        </w:rPr>
      </w:pPr>
      <w:r>
        <w:t xml:space="preserve">R3(config-router-af)# </w:t>
      </w:r>
      <w:r w:rsidRPr="00C00024">
        <w:rPr>
          <w:b/>
          <w:bCs/>
        </w:rPr>
        <w:t xml:space="preserve">network </w:t>
      </w:r>
      <w:r>
        <w:rPr>
          <w:b/>
          <w:bCs/>
        </w:rPr>
        <w:t>203.0.113.</w:t>
      </w:r>
      <w:r w:rsidR="002317D3">
        <w:rPr>
          <w:b/>
          <w:bCs/>
        </w:rPr>
        <w:t>0</w:t>
      </w:r>
      <w:r w:rsidRPr="00C00024">
        <w:rPr>
          <w:b/>
          <w:bCs/>
        </w:rPr>
        <w:t xml:space="preserve"> 255.255.255.</w:t>
      </w:r>
      <w:r>
        <w:rPr>
          <w:b/>
          <w:bCs/>
        </w:rPr>
        <w:t>252</w:t>
      </w:r>
    </w:p>
    <w:p w14:paraId="3760B04A" w14:textId="453C30C6" w:rsidR="00E75719" w:rsidRPr="00E75719" w:rsidRDefault="00E75719" w:rsidP="00E75719">
      <w:pPr>
        <w:pStyle w:val="CMD"/>
        <w:rPr>
          <w:b/>
          <w:bCs/>
        </w:rPr>
      </w:pPr>
      <w:r>
        <w:t xml:space="preserve">R3(config-router-af)# </w:t>
      </w:r>
      <w:r w:rsidRPr="00E75719">
        <w:rPr>
          <w:b/>
          <w:bCs/>
        </w:rPr>
        <w:t>network 192.168.3.0 255.255.255.0</w:t>
      </w:r>
    </w:p>
    <w:p w14:paraId="7C9BD451" w14:textId="79D4720A" w:rsidR="00E75719" w:rsidRDefault="00E75719" w:rsidP="00E75719">
      <w:pPr>
        <w:pStyle w:val="CMD"/>
        <w:rPr>
          <w:b/>
          <w:bCs/>
        </w:rPr>
      </w:pPr>
      <w:r>
        <w:t xml:space="preserve">R3(config-router-af)# </w:t>
      </w:r>
      <w:r>
        <w:rPr>
          <w:b/>
          <w:bCs/>
        </w:rPr>
        <w:t>eigrp stub connected</w:t>
      </w:r>
    </w:p>
    <w:p w14:paraId="2B6F929D" w14:textId="5DB6539C" w:rsidR="00657E93" w:rsidRDefault="00657E93" w:rsidP="00657E93">
      <w:pPr>
        <w:pStyle w:val="ConfigWindow"/>
      </w:pPr>
      <w:r>
        <w:t>Close</w:t>
      </w:r>
      <w:r w:rsidRPr="00F85B72">
        <w:t xml:space="preserve"> configuration window</w:t>
      </w:r>
    </w:p>
    <w:p w14:paraId="72585D62" w14:textId="77777777" w:rsidR="00657E93" w:rsidRDefault="00657E93" w:rsidP="00657E93">
      <w:pPr>
        <w:pStyle w:val="ConfigWindow"/>
      </w:pPr>
      <w:r w:rsidRPr="00F85B72">
        <w:t>Open configuration window</w:t>
      </w:r>
    </w:p>
    <w:p w14:paraId="060AF8DA" w14:textId="21F50436" w:rsidR="004E2D5E" w:rsidRDefault="004E2D5E" w:rsidP="00E75719">
      <w:pPr>
        <w:pStyle w:val="CMD"/>
        <w:rPr>
          <w:b/>
          <w:bCs/>
        </w:rPr>
      </w:pPr>
      <w:r w:rsidRPr="004E2D5E">
        <w:t>DMVPN(co</w:t>
      </w:r>
      <w:r>
        <w:t>nfi</w:t>
      </w:r>
      <w:r w:rsidRPr="004E2D5E">
        <w:t>g)#</w:t>
      </w:r>
      <w:r>
        <w:t xml:space="preserve"> </w:t>
      </w:r>
      <w:r w:rsidRPr="00D659EF">
        <w:rPr>
          <w:b/>
          <w:bCs/>
        </w:rPr>
        <w:t>router eigrp DMVPN_</w:t>
      </w:r>
      <w:r>
        <w:rPr>
          <w:b/>
          <w:bCs/>
        </w:rPr>
        <w:t>TRANS_NET</w:t>
      </w:r>
    </w:p>
    <w:p w14:paraId="132AF557" w14:textId="7E10A89D" w:rsidR="004E2D5E" w:rsidRPr="00C00024" w:rsidRDefault="008C7012" w:rsidP="004E2D5E">
      <w:pPr>
        <w:pStyle w:val="CMD"/>
        <w:rPr>
          <w:b/>
          <w:bCs/>
        </w:rPr>
      </w:pPr>
      <w:r>
        <w:t>DMVPN</w:t>
      </w:r>
      <w:r w:rsidR="004E2D5E">
        <w:t xml:space="preserve">(config-router)# </w:t>
      </w:r>
      <w:r w:rsidR="004E2D5E" w:rsidRPr="00C00024">
        <w:rPr>
          <w:b/>
          <w:bCs/>
        </w:rPr>
        <w:t xml:space="preserve">address-family ipv4 unicast autonomous-system </w:t>
      </w:r>
      <w:r w:rsidR="004E2D5E">
        <w:rPr>
          <w:b/>
          <w:bCs/>
        </w:rPr>
        <w:t>1</w:t>
      </w:r>
      <w:r w:rsidR="004E2D5E" w:rsidRPr="00C00024">
        <w:rPr>
          <w:b/>
          <w:bCs/>
        </w:rPr>
        <w:t>68</w:t>
      </w:r>
    </w:p>
    <w:p w14:paraId="7212BE61" w14:textId="2A0C31B8" w:rsidR="004E2D5E" w:rsidRDefault="008C7012" w:rsidP="004E2D5E">
      <w:pPr>
        <w:pStyle w:val="CMD"/>
      </w:pPr>
      <w:r>
        <w:t>DMVPN</w:t>
      </w:r>
      <w:r w:rsidR="004E2D5E">
        <w:t xml:space="preserve">(config-router-af)# </w:t>
      </w:r>
      <w:r w:rsidR="004E2D5E" w:rsidRPr="00C00024">
        <w:rPr>
          <w:b/>
          <w:bCs/>
        </w:rPr>
        <w:t xml:space="preserve">eigrp router-id </w:t>
      </w:r>
      <w:r w:rsidR="004E2D5E">
        <w:rPr>
          <w:b/>
          <w:bCs/>
        </w:rPr>
        <w:t>4</w:t>
      </w:r>
      <w:r w:rsidR="00FC75EE">
        <w:rPr>
          <w:b/>
          <w:bCs/>
        </w:rPr>
        <w:t>0</w:t>
      </w:r>
      <w:r w:rsidR="004E2D5E" w:rsidRPr="00C00024">
        <w:rPr>
          <w:b/>
          <w:bCs/>
        </w:rPr>
        <w:t>.</w:t>
      </w:r>
      <w:r w:rsidR="004E2D5E">
        <w:rPr>
          <w:b/>
          <w:bCs/>
        </w:rPr>
        <w:t>4</w:t>
      </w:r>
      <w:r w:rsidR="004E2D5E" w:rsidRPr="00C00024">
        <w:rPr>
          <w:b/>
          <w:bCs/>
        </w:rPr>
        <w:t>.</w:t>
      </w:r>
      <w:r w:rsidR="004E2D5E">
        <w:rPr>
          <w:b/>
          <w:bCs/>
        </w:rPr>
        <w:t>4</w:t>
      </w:r>
      <w:r w:rsidR="004E2D5E" w:rsidRPr="00C00024">
        <w:rPr>
          <w:b/>
          <w:bCs/>
        </w:rPr>
        <w:t>.</w:t>
      </w:r>
      <w:r w:rsidR="004E2D5E">
        <w:rPr>
          <w:b/>
          <w:bCs/>
        </w:rPr>
        <w:t>4</w:t>
      </w:r>
    </w:p>
    <w:p w14:paraId="541E7CC8" w14:textId="30DC308B" w:rsidR="004E2D5E" w:rsidRDefault="008C7012" w:rsidP="004E2D5E">
      <w:pPr>
        <w:pStyle w:val="CMD"/>
        <w:rPr>
          <w:b/>
          <w:bCs/>
        </w:rPr>
      </w:pPr>
      <w:r>
        <w:t>DMVPN</w:t>
      </w:r>
      <w:r w:rsidR="004E2D5E">
        <w:t xml:space="preserve">(config-router-af)# </w:t>
      </w:r>
      <w:r w:rsidR="004E2D5E" w:rsidRPr="00C00024">
        <w:rPr>
          <w:b/>
          <w:bCs/>
        </w:rPr>
        <w:t xml:space="preserve">network </w:t>
      </w:r>
      <w:r w:rsidR="004E2D5E">
        <w:rPr>
          <w:b/>
          <w:bCs/>
        </w:rPr>
        <w:t xml:space="preserve">203.0.113.0 </w:t>
      </w:r>
      <w:r w:rsidR="004E2D5E" w:rsidRPr="00C00024">
        <w:rPr>
          <w:b/>
          <w:bCs/>
        </w:rPr>
        <w:t>255.255.255.</w:t>
      </w:r>
      <w:r w:rsidR="004E2D5E">
        <w:rPr>
          <w:b/>
          <w:bCs/>
        </w:rPr>
        <w:t>252</w:t>
      </w:r>
    </w:p>
    <w:p w14:paraId="30A5F413" w14:textId="0A3F1007" w:rsidR="004E2D5E" w:rsidRPr="00E75719" w:rsidRDefault="008C7012" w:rsidP="004E2D5E">
      <w:pPr>
        <w:pStyle w:val="CMD"/>
        <w:rPr>
          <w:b/>
          <w:bCs/>
        </w:rPr>
      </w:pPr>
      <w:r>
        <w:t>DMVPN</w:t>
      </w:r>
      <w:r w:rsidR="004E2D5E">
        <w:t xml:space="preserve">(config-router-af)# </w:t>
      </w:r>
      <w:r w:rsidR="004E2D5E" w:rsidRPr="00E75719">
        <w:rPr>
          <w:b/>
          <w:bCs/>
        </w:rPr>
        <w:t xml:space="preserve">network </w:t>
      </w:r>
      <w:r w:rsidR="004E2D5E">
        <w:rPr>
          <w:b/>
          <w:bCs/>
        </w:rPr>
        <w:t>192.0.2.0 255.255.255.252</w:t>
      </w:r>
    </w:p>
    <w:p w14:paraId="5D378CC2" w14:textId="0469DB49" w:rsidR="004E2D5E" w:rsidRPr="004E2D5E" w:rsidRDefault="008C7012" w:rsidP="00E75719">
      <w:pPr>
        <w:pStyle w:val="CMD"/>
      </w:pPr>
      <w:r>
        <w:t>DMVPN</w:t>
      </w:r>
      <w:r w:rsidR="00780317">
        <w:t xml:space="preserve">(config-router-af)# </w:t>
      </w:r>
      <w:r w:rsidR="00780317" w:rsidRPr="00E75719">
        <w:rPr>
          <w:b/>
          <w:bCs/>
        </w:rPr>
        <w:t xml:space="preserve">network </w:t>
      </w:r>
      <w:r w:rsidR="00780317">
        <w:rPr>
          <w:b/>
          <w:bCs/>
        </w:rPr>
        <w:t>198.51.100.0 255.255.255.252</w:t>
      </w:r>
    </w:p>
    <w:p w14:paraId="4F68E1AC" w14:textId="77777777" w:rsidR="00E2503C" w:rsidRDefault="00E2503C" w:rsidP="00E2503C">
      <w:pPr>
        <w:pStyle w:val="ConfigWindow"/>
      </w:pPr>
      <w:r>
        <w:t>Close configuration window</w:t>
      </w:r>
    </w:p>
    <w:p w14:paraId="46576610" w14:textId="75CF1F30" w:rsidR="001E01B3" w:rsidRDefault="001E01B3" w:rsidP="000B77D3">
      <w:pPr>
        <w:pStyle w:val="SubStepAlpha"/>
        <w:spacing w:after="0"/>
      </w:pPr>
      <w:r>
        <w:t>Verify dynamic routing</w:t>
      </w:r>
      <w:r w:rsidR="0046589C">
        <w:t xml:space="preserve"> on all three routers by using the </w:t>
      </w:r>
      <w:r w:rsidR="00DA48B6" w:rsidRPr="00DA48B6">
        <w:rPr>
          <w:b/>
          <w:bCs/>
        </w:rPr>
        <w:t xml:space="preserve">show ip route </w:t>
      </w:r>
      <w:r w:rsidR="000D6327">
        <w:rPr>
          <w:b/>
          <w:bCs/>
        </w:rPr>
        <w:t xml:space="preserve">eigrp </w:t>
      </w:r>
      <w:r w:rsidR="00DA48B6" w:rsidRPr="00DA48B6">
        <w:rPr>
          <w:b/>
          <w:bCs/>
        </w:rPr>
        <w:t>| begin Gateway</w:t>
      </w:r>
      <w:r w:rsidR="00DA48B6">
        <w:t xml:space="preserve"> and </w:t>
      </w:r>
      <w:r w:rsidR="0046589C" w:rsidRPr="0046589C">
        <w:rPr>
          <w:b/>
          <w:bCs/>
        </w:rPr>
        <w:t>show ip route eigrp</w:t>
      </w:r>
      <w:r w:rsidR="0046589C">
        <w:t xml:space="preserve"> command</w:t>
      </w:r>
      <w:r w:rsidR="001E6C91">
        <w:t>s</w:t>
      </w:r>
      <w:r w:rsidR="0046589C">
        <w:t xml:space="preserve"> followed by the AS number. Do this on all three routers to verify that the underlay and overlay networks appear in the routing tables for the correct AS.</w:t>
      </w:r>
      <w:r w:rsidR="008C7012">
        <w:t xml:space="preserve"> Output is shown for the hub router.</w:t>
      </w:r>
    </w:p>
    <w:p w14:paraId="7A29D5FF" w14:textId="77777777" w:rsidR="00657E93" w:rsidRDefault="00657E93" w:rsidP="00FF3EF6">
      <w:pPr>
        <w:pStyle w:val="ConfigWindow"/>
      </w:pPr>
      <w:r w:rsidRPr="00F85B72">
        <w:t>Open configuration window</w:t>
      </w:r>
    </w:p>
    <w:p w14:paraId="3728AE62" w14:textId="1C0D384E" w:rsidR="008C7012" w:rsidRDefault="008C7012" w:rsidP="008C7012">
      <w:pPr>
        <w:pStyle w:val="CMD"/>
      </w:pPr>
      <w:r>
        <w:t xml:space="preserve">R1# </w:t>
      </w:r>
      <w:r w:rsidRPr="008C7012">
        <w:rPr>
          <w:b/>
          <w:bCs/>
        </w:rPr>
        <w:t xml:space="preserve">show ip route </w:t>
      </w:r>
      <w:r w:rsidR="000D6327">
        <w:rPr>
          <w:b/>
          <w:bCs/>
        </w:rPr>
        <w:t xml:space="preserve">eigrp </w:t>
      </w:r>
      <w:r w:rsidRPr="008C7012">
        <w:rPr>
          <w:b/>
          <w:bCs/>
        </w:rPr>
        <w:t>| begin Gateway</w:t>
      </w:r>
    </w:p>
    <w:p w14:paraId="0D40BAE9" w14:textId="77777777" w:rsidR="000D6327" w:rsidRDefault="000D6327" w:rsidP="00FF3EF6">
      <w:pPr>
        <w:pStyle w:val="CMDOutput"/>
      </w:pPr>
      <w:r>
        <w:t>Gateway of last resort is not set</w:t>
      </w:r>
    </w:p>
    <w:p w14:paraId="074F23FC" w14:textId="77777777" w:rsidR="000D6327" w:rsidRDefault="000D6327" w:rsidP="00FF3EF6">
      <w:pPr>
        <w:pStyle w:val="CMDOutput"/>
      </w:pPr>
    </w:p>
    <w:p w14:paraId="02243BE3" w14:textId="77777777" w:rsidR="000D6327" w:rsidRDefault="000D6327" w:rsidP="00FF3EF6">
      <w:pPr>
        <w:pStyle w:val="CMDOutput"/>
      </w:pPr>
      <w:r>
        <w:t xml:space="preserve">      172.16.0.0/24 is subnetted, 2 subnets</w:t>
      </w:r>
    </w:p>
    <w:p w14:paraId="431A35ED" w14:textId="77777777" w:rsidR="000D6327" w:rsidRDefault="000D6327" w:rsidP="00FF3EF6">
      <w:pPr>
        <w:pStyle w:val="CMDOutput"/>
      </w:pPr>
      <w:r>
        <w:t>D        172.16.2.0 [90/26880640] via 100.100.100.2, 00:04:09, Tunnel1</w:t>
      </w:r>
    </w:p>
    <w:p w14:paraId="5F93A35C" w14:textId="77777777" w:rsidR="000D6327" w:rsidRDefault="000D6327" w:rsidP="00FF3EF6">
      <w:pPr>
        <w:pStyle w:val="CMDOutput"/>
      </w:pPr>
      <w:r>
        <w:t>D        172.16.3.0 [90/26880640] via 100.100.100.3, 00:04:04, Tunnel1</w:t>
      </w:r>
    </w:p>
    <w:p w14:paraId="3DEEDE3C" w14:textId="77777777" w:rsidR="000D6327" w:rsidRDefault="000D6327" w:rsidP="00FF3EF6">
      <w:pPr>
        <w:pStyle w:val="CMDOutput"/>
      </w:pPr>
      <w:r>
        <w:t>D     192.168.2.0/24 [90/16000] via 192.0.2.2, 00:04:14, GigabitEthernet0/0/1</w:t>
      </w:r>
    </w:p>
    <w:p w14:paraId="0FD06729" w14:textId="77777777" w:rsidR="000D6327" w:rsidRDefault="000D6327" w:rsidP="00FF3EF6">
      <w:pPr>
        <w:pStyle w:val="CMDOutput"/>
      </w:pPr>
      <w:r>
        <w:lastRenderedPageBreak/>
        <w:t>D     192.168.3.0/24 [90/16000] via 192.0.2.2, 00:04:14, GigabitEthernet0/0/1</w:t>
      </w:r>
    </w:p>
    <w:p w14:paraId="49124EAF" w14:textId="77777777" w:rsidR="000D6327" w:rsidRDefault="000D6327" w:rsidP="00FF3EF6">
      <w:pPr>
        <w:pStyle w:val="CMDOutput"/>
      </w:pPr>
      <w:r>
        <w:t xml:space="preserve">      198.51.100.0/30 is subnetted, 1 subnets</w:t>
      </w:r>
    </w:p>
    <w:p w14:paraId="5E6171A7" w14:textId="77777777" w:rsidR="000D6327" w:rsidRDefault="000D6327" w:rsidP="00FF3EF6">
      <w:pPr>
        <w:pStyle w:val="CMDOutput"/>
      </w:pPr>
      <w:r>
        <w:t>D        198.51.100.0 [90/15360] via 192.0.2.2, 00:04:14, GigabitEthernet0/0/1</w:t>
      </w:r>
    </w:p>
    <w:p w14:paraId="5B520AF4" w14:textId="77777777" w:rsidR="000D6327" w:rsidRDefault="000D6327" w:rsidP="00FF3EF6">
      <w:pPr>
        <w:pStyle w:val="CMDOutput"/>
      </w:pPr>
      <w:r>
        <w:t xml:space="preserve">      203.0.113.0/30 is subnetted, 1 subnets</w:t>
      </w:r>
    </w:p>
    <w:p w14:paraId="72F6E396" w14:textId="76CFFD6D" w:rsidR="000D6327" w:rsidRDefault="000D6327">
      <w:pPr>
        <w:pStyle w:val="CMDOutput"/>
      </w:pPr>
      <w:r>
        <w:t>D        203.0.113.0 [90/15360] via 192.0.2.2, 00:04:14, GigabitEthernet0/0/1</w:t>
      </w:r>
      <w:r w:rsidDel="000D6327">
        <w:t xml:space="preserve"> </w:t>
      </w:r>
    </w:p>
    <w:p w14:paraId="1185F66E" w14:textId="77777777" w:rsidR="008C7012" w:rsidRDefault="008C7012" w:rsidP="008C7012">
      <w:pPr>
        <w:pStyle w:val="CMD"/>
      </w:pPr>
    </w:p>
    <w:p w14:paraId="19360C58" w14:textId="32DE3437" w:rsidR="008C7012" w:rsidRDefault="008C7012" w:rsidP="008C7012">
      <w:pPr>
        <w:pStyle w:val="CMD"/>
      </w:pPr>
      <w:r>
        <w:t xml:space="preserve">R1# </w:t>
      </w:r>
      <w:r w:rsidRPr="008C7012">
        <w:rPr>
          <w:b/>
          <w:bCs/>
        </w:rPr>
        <w:t>show ip route eigrp 68 | begin Gateway</w:t>
      </w:r>
    </w:p>
    <w:p w14:paraId="1E093BF9" w14:textId="77777777" w:rsidR="008C7012" w:rsidRDefault="008C7012" w:rsidP="008C7012">
      <w:pPr>
        <w:pStyle w:val="CMDOutput"/>
      </w:pPr>
      <w:r>
        <w:t>Gateway of last resort is not set</w:t>
      </w:r>
    </w:p>
    <w:p w14:paraId="634E8ECE" w14:textId="77777777" w:rsidR="008C7012" w:rsidRDefault="008C7012" w:rsidP="008C7012">
      <w:pPr>
        <w:pStyle w:val="CMDOutput"/>
      </w:pPr>
    </w:p>
    <w:p w14:paraId="3D01B7A6" w14:textId="77777777" w:rsidR="00507A2D" w:rsidRDefault="00507A2D" w:rsidP="00507A2D">
      <w:pPr>
        <w:pStyle w:val="CMDOutput"/>
      </w:pPr>
      <w:r>
        <w:t>Gateway of last resort is not set</w:t>
      </w:r>
    </w:p>
    <w:p w14:paraId="05EF2D5B" w14:textId="77777777" w:rsidR="00507A2D" w:rsidRDefault="00507A2D" w:rsidP="00507A2D">
      <w:pPr>
        <w:pStyle w:val="CMDOutput"/>
      </w:pPr>
    </w:p>
    <w:p w14:paraId="43ABAB90" w14:textId="77777777" w:rsidR="00507A2D" w:rsidRDefault="00507A2D" w:rsidP="00507A2D">
      <w:pPr>
        <w:pStyle w:val="CMDOutput"/>
      </w:pPr>
      <w:r>
        <w:t xml:space="preserve">      172.16.0.0/24 is subnetted, 2 subnets</w:t>
      </w:r>
    </w:p>
    <w:p w14:paraId="2BE1934C" w14:textId="77777777" w:rsidR="00507A2D" w:rsidRDefault="00507A2D" w:rsidP="00507A2D">
      <w:pPr>
        <w:pStyle w:val="CMDOutput"/>
      </w:pPr>
      <w:r>
        <w:t>D        172.16.2.0 [90/26880640] via 100.100.100.2, 06:04:37, Tunnel1</w:t>
      </w:r>
    </w:p>
    <w:p w14:paraId="7AD186A0" w14:textId="34C91688" w:rsidR="008C7012" w:rsidRDefault="00507A2D" w:rsidP="00507A2D">
      <w:pPr>
        <w:pStyle w:val="CMDOutput"/>
      </w:pPr>
      <w:r>
        <w:t>D        172.16.3.0 [90/26880640] via 100.100.100.3, 06:04:41, Tunnel1</w:t>
      </w:r>
    </w:p>
    <w:p w14:paraId="217225FE" w14:textId="77777777" w:rsidR="00507A2D" w:rsidRDefault="00507A2D" w:rsidP="00507A2D">
      <w:pPr>
        <w:pStyle w:val="CMDOutput"/>
      </w:pPr>
    </w:p>
    <w:p w14:paraId="53D3304F" w14:textId="1FA8B20E" w:rsidR="008C7012" w:rsidRDefault="008C7012" w:rsidP="008C7012">
      <w:pPr>
        <w:pStyle w:val="CMD"/>
      </w:pPr>
      <w:r>
        <w:t xml:space="preserve">R1# </w:t>
      </w:r>
      <w:r w:rsidRPr="008C7012">
        <w:rPr>
          <w:b/>
          <w:bCs/>
        </w:rPr>
        <w:t>show ip route eigrp 168 | begin Gateway</w:t>
      </w:r>
    </w:p>
    <w:p w14:paraId="7A994C8D" w14:textId="77777777" w:rsidR="00507A2D" w:rsidRDefault="00507A2D" w:rsidP="00507A2D">
      <w:pPr>
        <w:pStyle w:val="CMDOutput"/>
      </w:pPr>
      <w:r>
        <w:t>Gateway of last resort is not set</w:t>
      </w:r>
    </w:p>
    <w:p w14:paraId="661AA8F8" w14:textId="77777777" w:rsidR="00507A2D" w:rsidRDefault="00507A2D" w:rsidP="00507A2D">
      <w:pPr>
        <w:pStyle w:val="CMDOutput"/>
      </w:pPr>
    </w:p>
    <w:p w14:paraId="27D113BA" w14:textId="77777777" w:rsidR="00507A2D" w:rsidRDefault="00507A2D" w:rsidP="00507A2D">
      <w:pPr>
        <w:pStyle w:val="CMDOutput"/>
      </w:pPr>
      <w:r>
        <w:t>D     192.168.2.0/24 [90/16000] via 192.0.2.2, 00:16:08, GigabitEthernet0/0/1</w:t>
      </w:r>
    </w:p>
    <w:p w14:paraId="1AEE940C" w14:textId="77777777" w:rsidR="00507A2D" w:rsidRDefault="00507A2D" w:rsidP="00507A2D">
      <w:pPr>
        <w:pStyle w:val="CMDOutput"/>
      </w:pPr>
      <w:r>
        <w:t>D     192.168.3.0/24 [90/16000] via 192.0.2.2, 00:14:55, GigabitEthernet0/0/1</w:t>
      </w:r>
    </w:p>
    <w:p w14:paraId="4DB26328" w14:textId="77777777" w:rsidR="00507A2D" w:rsidRDefault="00507A2D" w:rsidP="00507A2D">
      <w:pPr>
        <w:pStyle w:val="CMDOutput"/>
      </w:pPr>
      <w:r>
        <w:t xml:space="preserve">      198.51.100.0/30 is subnetted, 1 subnets</w:t>
      </w:r>
    </w:p>
    <w:p w14:paraId="4F92C45B" w14:textId="77777777" w:rsidR="00507A2D" w:rsidRDefault="00507A2D" w:rsidP="00507A2D">
      <w:pPr>
        <w:pStyle w:val="CMDOutput"/>
      </w:pPr>
      <w:r>
        <w:t>D        198.51.100.0 [90/15360] via 192.0.2.2, 00:17:48, GigabitEthernet0/0/1</w:t>
      </w:r>
    </w:p>
    <w:p w14:paraId="4C83B432" w14:textId="77777777" w:rsidR="00507A2D" w:rsidRDefault="00507A2D" w:rsidP="00507A2D">
      <w:pPr>
        <w:pStyle w:val="CMDOutput"/>
      </w:pPr>
      <w:r>
        <w:t xml:space="preserve">      203.0.113.0/30 is subnetted, 1 subnets</w:t>
      </w:r>
    </w:p>
    <w:p w14:paraId="5DE3F184" w14:textId="73A4B389" w:rsidR="008C7012" w:rsidRDefault="00507A2D" w:rsidP="00507A2D">
      <w:pPr>
        <w:pStyle w:val="CMDOutput"/>
      </w:pPr>
      <w:r>
        <w:t>D        203.0.113.0 [90/15360] via 192.0.2.2, 00:17:48, GigabitEthernet0/0/1</w:t>
      </w:r>
    </w:p>
    <w:p w14:paraId="015E04CC" w14:textId="74E16A9A" w:rsidR="002B647F" w:rsidRDefault="002B647F" w:rsidP="002B647F">
      <w:pPr>
        <w:pStyle w:val="Heading3"/>
      </w:pPr>
      <w:r>
        <w:t xml:space="preserve">Verify DMVPN Phase 1 </w:t>
      </w:r>
      <w:r w:rsidR="003D4721">
        <w:t>o</w:t>
      </w:r>
      <w:r>
        <w:t>peration</w:t>
      </w:r>
      <w:r w:rsidR="003D4721">
        <w:t>.</w:t>
      </w:r>
    </w:p>
    <w:p w14:paraId="2AA317EB" w14:textId="06C39939" w:rsidR="002B647F" w:rsidRDefault="00780317" w:rsidP="00DA48B6">
      <w:pPr>
        <w:pStyle w:val="BodyTextL25"/>
      </w:pPr>
      <w:r>
        <w:t xml:space="preserve">You have completed </w:t>
      </w:r>
      <w:r w:rsidR="000D6327">
        <w:t xml:space="preserve">the </w:t>
      </w:r>
      <w:r>
        <w:t>configuration of DMVPN Phase 1. Verify communication as follows</w:t>
      </w:r>
      <w:r w:rsidR="003D4721">
        <w:t>:</w:t>
      </w:r>
    </w:p>
    <w:p w14:paraId="30E3F767" w14:textId="12756BB6" w:rsidR="00780317" w:rsidRDefault="00780317" w:rsidP="00780317">
      <w:pPr>
        <w:pStyle w:val="SubStepAlpha"/>
      </w:pPr>
      <w:r>
        <w:t xml:space="preserve">On R1 execute a </w:t>
      </w:r>
      <w:r w:rsidRPr="00DA48B6">
        <w:rPr>
          <w:b/>
          <w:bCs/>
        </w:rPr>
        <w:t>trace</w:t>
      </w:r>
      <w:r w:rsidR="00DA48B6" w:rsidRPr="00DA48B6">
        <w:rPr>
          <w:b/>
          <w:bCs/>
        </w:rPr>
        <w:t>route</w:t>
      </w:r>
      <w:r>
        <w:t xml:space="preserve"> to the Loopback 1 interface IP addresses on R2 and R3. You should see the path use the tunnel network.</w:t>
      </w:r>
    </w:p>
    <w:p w14:paraId="29BFCA62" w14:textId="385460B6" w:rsidR="00780317" w:rsidRDefault="00780317" w:rsidP="00780317">
      <w:pPr>
        <w:pStyle w:val="CMD"/>
      </w:pPr>
      <w:r>
        <w:t xml:space="preserve">R1# </w:t>
      </w:r>
      <w:r w:rsidRPr="00780317">
        <w:rPr>
          <w:b/>
          <w:bCs/>
        </w:rPr>
        <w:t>traceroute 172.16.2.1</w:t>
      </w:r>
    </w:p>
    <w:p w14:paraId="3DC3E718" w14:textId="77777777" w:rsidR="00780317" w:rsidRDefault="00780317" w:rsidP="00780317">
      <w:pPr>
        <w:pStyle w:val="CMDOutput"/>
      </w:pPr>
      <w:r>
        <w:t>Type escape sequence to abort.</w:t>
      </w:r>
    </w:p>
    <w:p w14:paraId="1F85673A" w14:textId="77777777" w:rsidR="00780317" w:rsidRDefault="00780317" w:rsidP="00780317">
      <w:pPr>
        <w:pStyle w:val="CMDOutput"/>
      </w:pPr>
      <w:r>
        <w:t>Tracing the route to 172.16.2.1</w:t>
      </w:r>
    </w:p>
    <w:p w14:paraId="5BD5D7F0" w14:textId="77777777" w:rsidR="00780317" w:rsidRDefault="00780317" w:rsidP="00780317">
      <w:pPr>
        <w:pStyle w:val="CMDOutput"/>
      </w:pPr>
      <w:r>
        <w:t>VRF info: (vrf in name/id, vrf out name/id)</w:t>
      </w:r>
    </w:p>
    <w:p w14:paraId="35C9F10C" w14:textId="77777777" w:rsidR="00780317" w:rsidRDefault="00780317" w:rsidP="00780317">
      <w:pPr>
        <w:pStyle w:val="CMDOutput"/>
      </w:pPr>
      <w:r>
        <w:t xml:space="preserve">  1 100.100.100.2 1 msec *  1 msec</w:t>
      </w:r>
    </w:p>
    <w:p w14:paraId="1F31318D" w14:textId="7F70C3EF" w:rsidR="00780317" w:rsidRDefault="00780317" w:rsidP="00780317">
      <w:pPr>
        <w:pStyle w:val="CMD"/>
      </w:pPr>
      <w:r>
        <w:t xml:space="preserve">R1# </w:t>
      </w:r>
      <w:r w:rsidRPr="00780317">
        <w:rPr>
          <w:b/>
          <w:bCs/>
        </w:rPr>
        <w:t>traceroute 172.16.3.1</w:t>
      </w:r>
    </w:p>
    <w:p w14:paraId="3D46C00B" w14:textId="77777777" w:rsidR="00780317" w:rsidRDefault="00780317" w:rsidP="00780317">
      <w:pPr>
        <w:pStyle w:val="CMDOutput"/>
      </w:pPr>
      <w:r>
        <w:t>Type escape sequence to abort.</w:t>
      </w:r>
    </w:p>
    <w:p w14:paraId="5E424D52" w14:textId="77777777" w:rsidR="00780317" w:rsidRDefault="00780317" w:rsidP="00780317">
      <w:pPr>
        <w:pStyle w:val="CMDOutput"/>
      </w:pPr>
      <w:r>
        <w:t>Tracing the route to 172.16.3.1</w:t>
      </w:r>
    </w:p>
    <w:p w14:paraId="309D2F23" w14:textId="77777777" w:rsidR="00780317" w:rsidRDefault="00780317" w:rsidP="00780317">
      <w:pPr>
        <w:pStyle w:val="CMDOutput"/>
      </w:pPr>
      <w:r>
        <w:t>VRF info: (vrf in name/id, vrf out name/id)</w:t>
      </w:r>
    </w:p>
    <w:p w14:paraId="47A1CA86" w14:textId="78E07439" w:rsidR="00763899" w:rsidRDefault="00780317" w:rsidP="000B77D3">
      <w:pPr>
        <w:pStyle w:val="CMDOutput"/>
      </w:pPr>
      <w:r>
        <w:t xml:space="preserve">  1 100.100.100.3 1 msec *  1 msec</w:t>
      </w:r>
    </w:p>
    <w:p w14:paraId="1ED865F3" w14:textId="299B46CE" w:rsidR="00780317" w:rsidRDefault="00780317" w:rsidP="00780317">
      <w:pPr>
        <w:pStyle w:val="SubStepAlpha"/>
      </w:pPr>
      <w:r>
        <w:t xml:space="preserve">On R1, execute a </w:t>
      </w:r>
      <w:r w:rsidRPr="00DA48B6">
        <w:rPr>
          <w:b/>
          <w:bCs/>
        </w:rPr>
        <w:t>trace</w:t>
      </w:r>
      <w:r w:rsidR="00DA48B6" w:rsidRPr="00DA48B6">
        <w:rPr>
          <w:b/>
          <w:bCs/>
        </w:rPr>
        <w:t>route</w:t>
      </w:r>
      <w:r>
        <w:t xml:space="preserve"> to the Loopback 0 interface IP addresses on R2 and R3. You should see the path </w:t>
      </w:r>
      <w:r w:rsidR="00CF11F5">
        <w:t>use</w:t>
      </w:r>
      <w:r>
        <w:t xml:space="preserve"> the physical point-to-point networks of the underlay transport network.</w:t>
      </w:r>
    </w:p>
    <w:p w14:paraId="25AD8539" w14:textId="24F0F4D7" w:rsidR="00780317" w:rsidRPr="00780317" w:rsidRDefault="00780317" w:rsidP="00780317">
      <w:pPr>
        <w:pStyle w:val="CMD"/>
      </w:pPr>
      <w:r w:rsidRPr="00780317">
        <w:t>R1#</w:t>
      </w:r>
      <w:r>
        <w:t xml:space="preserve"> </w:t>
      </w:r>
      <w:r w:rsidRPr="00780317">
        <w:rPr>
          <w:b/>
          <w:bCs/>
        </w:rPr>
        <w:t>traceroute 192.168.2.1</w:t>
      </w:r>
    </w:p>
    <w:p w14:paraId="0CDCAEE2" w14:textId="77777777" w:rsidR="00780317" w:rsidRPr="00780317" w:rsidRDefault="00780317" w:rsidP="00780317">
      <w:pPr>
        <w:pStyle w:val="CMDOutput"/>
      </w:pPr>
      <w:r w:rsidRPr="00780317">
        <w:t>Type escape sequence to abort.</w:t>
      </w:r>
    </w:p>
    <w:p w14:paraId="092DB90B" w14:textId="77777777" w:rsidR="00780317" w:rsidRPr="00780317" w:rsidRDefault="00780317" w:rsidP="00780317">
      <w:pPr>
        <w:pStyle w:val="CMDOutput"/>
      </w:pPr>
      <w:r w:rsidRPr="00780317">
        <w:t>Tracing the route to 192.168.2.1</w:t>
      </w:r>
    </w:p>
    <w:p w14:paraId="3A20A387" w14:textId="77777777" w:rsidR="00780317" w:rsidRPr="00780317" w:rsidRDefault="00780317" w:rsidP="00780317">
      <w:pPr>
        <w:pStyle w:val="CMDOutput"/>
      </w:pPr>
      <w:r w:rsidRPr="00780317">
        <w:t>VRF info: (vrf in name/id, vrf out name/id)</w:t>
      </w:r>
    </w:p>
    <w:p w14:paraId="112E454B" w14:textId="77777777" w:rsidR="00780317" w:rsidRPr="00780317" w:rsidRDefault="00780317" w:rsidP="00780317">
      <w:pPr>
        <w:pStyle w:val="CMDOutput"/>
      </w:pPr>
      <w:r w:rsidRPr="00780317">
        <w:t xml:space="preserve">  1 192.0.2.2 2 msec 4 msec 1 msec</w:t>
      </w:r>
    </w:p>
    <w:p w14:paraId="3724FA28" w14:textId="18F49E32" w:rsidR="00780317" w:rsidRDefault="00780317" w:rsidP="00780317">
      <w:pPr>
        <w:pStyle w:val="CMDOutput"/>
      </w:pPr>
      <w:r w:rsidRPr="00780317">
        <w:t xml:space="preserve">  2 198.51.100.2 1 msec *  1 msec</w:t>
      </w:r>
    </w:p>
    <w:p w14:paraId="7B659829" w14:textId="77777777" w:rsidR="00657E93" w:rsidRPr="00780317" w:rsidRDefault="00657E93" w:rsidP="00780317">
      <w:pPr>
        <w:pStyle w:val="CMDOutput"/>
      </w:pPr>
    </w:p>
    <w:p w14:paraId="209D94F1" w14:textId="4AEDA0F7" w:rsidR="00780317" w:rsidRPr="00780317" w:rsidRDefault="00780317" w:rsidP="00780317">
      <w:pPr>
        <w:pStyle w:val="CMD"/>
      </w:pPr>
      <w:r w:rsidRPr="00780317">
        <w:t>R1#</w:t>
      </w:r>
      <w:r>
        <w:t xml:space="preserve"> </w:t>
      </w:r>
      <w:r w:rsidRPr="00780317">
        <w:rPr>
          <w:b/>
          <w:bCs/>
        </w:rPr>
        <w:t>traceroute 192.168.3.1</w:t>
      </w:r>
    </w:p>
    <w:p w14:paraId="5867B52B" w14:textId="77777777" w:rsidR="00780317" w:rsidRPr="00780317" w:rsidRDefault="00780317" w:rsidP="00780317">
      <w:pPr>
        <w:pStyle w:val="CMDOutput"/>
      </w:pPr>
      <w:r w:rsidRPr="00780317">
        <w:t>Type escape sequence to abort.</w:t>
      </w:r>
    </w:p>
    <w:p w14:paraId="1D9E27BD" w14:textId="77777777" w:rsidR="00780317" w:rsidRPr="00780317" w:rsidRDefault="00780317" w:rsidP="00780317">
      <w:pPr>
        <w:pStyle w:val="CMDOutput"/>
      </w:pPr>
      <w:r w:rsidRPr="00780317">
        <w:t>Tracing the route to 192.168.3.1</w:t>
      </w:r>
    </w:p>
    <w:p w14:paraId="57672D77" w14:textId="77777777" w:rsidR="00780317" w:rsidRPr="00780317" w:rsidRDefault="00780317" w:rsidP="00780317">
      <w:pPr>
        <w:pStyle w:val="CMDOutput"/>
      </w:pPr>
      <w:r w:rsidRPr="00780317">
        <w:t>VRF info: (vrf in name/id, vrf out name/id)</w:t>
      </w:r>
    </w:p>
    <w:p w14:paraId="2C4803BA" w14:textId="77777777" w:rsidR="00780317" w:rsidRPr="00780317" w:rsidRDefault="00780317" w:rsidP="00780317">
      <w:pPr>
        <w:pStyle w:val="CMDOutput"/>
      </w:pPr>
      <w:r w:rsidRPr="00780317">
        <w:t xml:space="preserve">  1 192.0.2.2 2 msec 1 msec 1 msec</w:t>
      </w:r>
    </w:p>
    <w:p w14:paraId="61C3B3B6" w14:textId="038B5F59" w:rsidR="00780317" w:rsidRDefault="00780317" w:rsidP="00780317">
      <w:pPr>
        <w:pStyle w:val="CMDOutput"/>
      </w:pPr>
      <w:r w:rsidRPr="00780317">
        <w:t xml:space="preserve">  2 203.0.113.2 1 msec *  1 msec</w:t>
      </w:r>
    </w:p>
    <w:p w14:paraId="60E66317" w14:textId="393702E3" w:rsidR="00657E93" w:rsidRDefault="00657E93" w:rsidP="00657E93">
      <w:pPr>
        <w:pStyle w:val="ConfigWindow"/>
      </w:pPr>
      <w:r>
        <w:t>close</w:t>
      </w:r>
      <w:r w:rsidRPr="00F85B72">
        <w:t xml:space="preserve"> configuration window</w:t>
      </w:r>
    </w:p>
    <w:p w14:paraId="413863A7" w14:textId="5A3BBC02" w:rsidR="002317D3" w:rsidRDefault="002317D3" w:rsidP="002317D3">
      <w:pPr>
        <w:pStyle w:val="SubStepAlpha"/>
      </w:pPr>
      <w:r>
        <w:t xml:space="preserve">Repeat the </w:t>
      </w:r>
      <w:r w:rsidRPr="000B77D3">
        <w:rPr>
          <w:b/>
        </w:rPr>
        <w:t>traceroute</w:t>
      </w:r>
      <w:r>
        <w:t xml:space="preserve"> commands on R2 and R3.</w:t>
      </w:r>
    </w:p>
    <w:p w14:paraId="0AB616F9" w14:textId="5B0D856B" w:rsidR="00ED7C1B" w:rsidRPr="00780317" w:rsidRDefault="00FD55A5" w:rsidP="000B77D3">
      <w:pPr>
        <w:pStyle w:val="SubStepAlpha"/>
      </w:pPr>
      <w:r>
        <w:t>You have successfully configured a DMVPN Phase 1 network.</w:t>
      </w:r>
      <w:r w:rsidR="00ED7C1B">
        <w:t xml:space="preserve"> </w:t>
      </w:r>
      <w:r w:rsidR="000D6327" w:rsidRPr="0037609A">
        <w:rPr>
          <w:b/>
          <w:bCs/>
        </w:rPr>
        <w:t xml:space="preserve">Save </w:t>
      </w:r>
      <w:r w:rsidR="00ED7C1B" w:rsidRPr="0037609A">
        <w:rPr>
          <w:b/>
          <w:bCs/>
        </w:rPr>
        <w:t>your configurations</w:t>
      </w:r>
      <w:r w:rsidR="00ED7C1B">
        <w:t>. You will use them as the starting point for the DMVPN Phase 3 lab.</w:t>
      </w:r>
    </w:p>
    <w:p w14:paraId="4F52E6C4" w14:textId="77777777" w:rsidR="00763899" w:rsidRPr="000B77D3" w:rsidRDefault="00763899" w:rsidP="000B77D3">
      <w:pPr>
        <w:pStyle w:val="ConfigWindow"/>
      </w:pPr>
      <w:r w:rsidRPr="000B77D3">
        <w:t>End of document</w:t>
      </w:r>
    </w:p>
    <w:p w14:paraId="19A7428D" w14:textId="6DFB0950" w:rsidR="006513FB" w:rsidRPr="00603503" w:rsidRDefault="006513FB" w:rsidP="000B77D3">
      <w:pPr>
        <w:pStyle w:val="Heading1"/>
        <w:spacing w:before="120"/>
        <w:rPr>
          <w:rStyle w:val="LabSectionGray"/>
        </w:rPr>
      </w:pPr>
      <w:r w:rsidRPr="00603503">
        <w:rPr>
          <w:rStyle w:val="LabSectionGray"/>
        </w:rPr>
        <w:t xml:space="preserve">Device Configs </w:t>
      </w:r>
      <w:r w:rsidR="00003A22">
        <w:rPr>
          <w:rStyle w:val="LabSectionGray"/>
        </w:rPr>
        <w:t>-</w:t>
      </w:r>
      <w:r w:rsidRPr="00603503">
        <w:rPr>
          <w:rStyle w:val="LabSectionGray"/>
        </w:rPr>
        <w:t xml:space="preserve"> Final</w:t>
      </w:r>
    </w:p>
    <w:p w14:paraId="40B0CF73" w14:textId="5039C63D" w:rsidR="006513FB" w:rsidRDefault="006513FB" w:rsidP="00D452F4">
      <w:pPr>
        <w:pStyle w:val="Heading1"/>
        <w:rPr>
          <w:rStyle w:val="LabSectionGray"/>
        </w:rPr>
      </w:pPr>
      <w:bookmarkStart w:id="4" w:name="_Hlk35358192"/>
      <w:r w:rsidRPr="00603503">
        <w:rPr>
          <w:rStyle w:val="LabSectionGray"/>
        </w:rPr>
        <w:t xml:space="preserve">Router R1 </w:t>
      </w:r>
    </w:p>
    <w:p w14:paraId="1BBB334C" w14:textId="77777777" w:rsidR="007F063F" w:rsidRPr="007F063F" w:rsidRDefault="007F063F" w:rsidP="000B77D3">
      <w:pPr>
        <w:pStyle w:val="DevConfigs"/>
        <w:rPr>
          <w:rStyle w:val="DevConfigGray"/>
        </w:rPr>
      </w:pPr>
      <w:r w:rsidRPr="007F063F">
        <w:rPr>
          <w:rStyle w:val="DevConfigGray"/>
        </w:rPr>
        <w:t>enable</w:t>
      </w:r>
    </w:p>
    <w:p w14:paraId="77ABB649" w14:textId="77777777" w:rsidR="007F063F" w:rsidRPr="007F063F" w:rsidRDefault="007F063F" w:rsidP="000B77D3">
      <w:pPr>
        <w:pStyle w:val="DevConfigs"/>
        <w:rPr>
          <w:rStyle w:val="DevConfigGray"/>
        </w:rPr>
      </w:pPr>
      <w:r w:rsidRPr="007F063F">
        <w:rPr>
          <w:rStyle w:val="DevConfigGray"/>
        </w:rPr>
        <w:t>configure terminal</w:t>
      </w:r>
    </w:p>
    <w:p w14:paraId="117CF9E5" w14:textId="77777777" w:rsidR="007F063F" w:rsidRPr="007F063F" w:rsidRDefault="007F063F" w:rsidP="000B77D3">
      <w:pPr>
        <w:pStyle w:val="DevConfigs"/>
        <w:rPr>
          <w:rStyle w:val="DevConfigGray"/>
        </w:rPr>
      </w:pPr>
      <w:r w:rsidRPr="007F063F">
        <w:rPr>
          <w:rStyle w:val="DevConfigGray"/>
        </w:rPr>
        <w:t>hostname R1</w:t>
      </w:r>
    </w:p>
    <w:p w14:paraId="028B84E9" w14:textId="77777777" w:rsidR="007F063F" w:rsidRPr="007F063F" w:rsidRDefault="007F063F" w:rsidP="000B77D3">
      <w:pPr>
        <w:pStyle w:val="DevConfigs"/>
        <w:rPr>
          <w:rStyle w:val="DevConfigGray"/>
        </w:rPr>
      </w:pPr>
      <w:r w:rsidRPr="007F063F">
        <w:rPr>
          <w:rStyle w:val="DevConfigGray"/>
        </w:rPr>
        <w:t>no ip domain lookup</w:t>
      </w:r>
    </w:p>
    <w:p w14:paraId="3D769365" w14:textId="77777777" w:rsidR="007F063F" w:rsidRPr="007F063F" w:rsidRDefault="007F063F" w:rsidP="000B77D3">
      <w:pPr>
        <w:pStyle w:val="DevConfigs"/>
        <w:rPr>
          <w:rStyle w:val="DevConfigGray"/>
        </w:rPr>
      </w:pPr>
      <w:r w:rsidRPr="007F063F">
        <w:rPr>
          <w:rStyle w:val="DevConfigGray"/>
        </w:rPr>
        <w:t>banner motd # R1, Implement DMVPN Hub #</w:t>
      </w:r>
    </w:p>
    <w:p w14:paraId="09015EBE" w14:textId="77777777" w:rsidR="007F063F" w:rsidRPr="007F063F" w:rsidRDefault="007F063F" w:rsidP="000B77D3">
      <w:pPr>
        <w:pStyle w:val="DevConfigs"/>
        <w:rPr>
          <w:rStyle w:val="DevConfigGray"/>
        </w:rPr>
      </w:pPr>
      <w:r w:rsidRPr="007F063F">
        <w:rPr>
          <w:rStyle w:val="DevConfigGray"/>
        </w:rPr>
        <w:t>line con 0</w:t>
      </w:r>
    </w:p>
    <w:p w14:paraId="149C495C" w14:textId="77777777" w:rsidR="007F063F" w:rsidRPr="007F063F" w:rsidRDefault="007F063F" w:rsidP="000B77D3">
      <w:pPr>
        <w:pStyle w:val="DevConfigs"/>
        <w:rPr>
          <w:rStyle w:val="DevConfigGray"/>
        </w:rPr>
      </w:pPr>
      <w:r w:rsidRPr="007F063F">
        <w:rPr>
          <w:rStyle w:val="DevConfigGray"/>
        </w:rPr>
        <w:t xml:space="preserve"> exec-timeout 0 0</w:t>
      </w:r>
    </w:p>
    <w:p w14:paraId="4AB719F3" w14:textId="77777777" w:rsidR="007F063F" w:rsidRPr="007F063F" w:rsidRDefault="007F063F" w:rsidP="000B77D3">
      <w:pPr>
        <w:pStyle w:val="DevConfigs"/>
        <w:rPr>
          <w:rStyle w:val="DevConfigGray"/>
        </w:rPr>
      </w:pPr>
      <w:r w:rsidRPr="007F063F">
        <w:rPr>
          <w:rStyle w:val="DevConfigGray"/>
        </w:rPr>
        <w:t xml:space="preserve"> logging synchronous</w:t>
      </w:r>
    </w:p>
    <w:p w14:paraId="6D6B5CB6" w14:textId="77777777" w:rsidR="007F063F" w:rsidRPr="007F063F" w:rsidRDefault="007F063F" w:rsidP="000B77D3">
      <w:pPr>
        <w:pStyle w:val="DevConfigs"/>
        <w:rPr>
          <w:rStyle w:val="DevConfigGray"/>
        </w:rPr>
      </w:pPr>
      <w:r w:rsidRPr="007F063F">
        <w:rPr>
          <w:rStyle w:val="DevConfigGray"/>
        </w:rPr>
        <w:t xml:space="preserve"> exit</w:t>
      </w:r>
    </w:p>
    <w:p w14:paraId="4AD09F5D" w14:textId="77777777" w:rsidR="007F063F" w:rsidRPr="007F063F" w:rsidRDefault="007F063F" w:rsidP="000B77D3">
      <w:pPr>
        <w:pStyle w:val="DevConfigs"/>
        <w:rPr>
          <w:rStyle w:val="DevConfigGray"/>
        </w:rPr>
      </w:pPr>
      <w:r w:rsidRPr="007F063F">
        <w:rPr>
          <w:rStyle w:val="DevConfigGray"/>
        </w:rPr>
        <w:t>line vty 0 4</w:t>
      </w:r>
    </w:p>
    <w:p w14:paraId="407E8655" w14:textId="77777777" w:rsidR="007F063F" w:rsidRPr="007F063F" w:rsidRDefault="007F063F" w:rsidP="000B77D3">
      <w:pPr>
        <w:pStyle w:val="DevConfigs"/>
        <w:rPr>
          <w:rStyle w:val="DevConfigGray"/>
        </w:rPr>
      </w:pPr>
      <w:r w:rsidRPr="007F063F">
        <w:rPr>
          <w:rStyle w:val="DevConfigGray"/>
        </w:rPr>
        <w:t xml:space="preserve"> privilege level 15</w:t>
      </w:r>
    </w:p>
    <w:p w14:paraId="50F432A9" w14:textId="77777777" w:rsidR="007F063F" w:rsidRPr="007F063F" w:rsidRDefault="007F063F" w:rsidP="000B77D3">
      <w:pPr>
        <w:pStyle w:val="DevConfigs"/>
        <w:rPr>
          <w:rStyle w:val="DevConfigGray"/>
        </w:rPr>
      </w:pPr>
      <w:r w:rsidRPr="007F063F">
        <w:rPr>
          <w:rStyle w:val="DevConfigGray"/>
        </w:rPr>
        <w:t xml:space="preserve"> password cisco123</w:t>
      </w:r>
    </w:p>
    <w:p w14:paraId="434857AF" w14:textId="77777777" w:rsidR="007F063F" w:rsidRPr="007F063F" w:rsidRDefault="007F063F" w:rsidP="000B77D3">
      <w:pPr>
        <w:pStyle w:val="DevConfigs"/>
        <w:rPr>
          <w:rStyle w:val="DevConfigGray"/>
        </w:rPr>
      </w:pPr>
      <w:r w:rsidRPr="007F063F">
        <w:rPr>
          <w:rStyle w:val="DevConfigGray"/>
        </w:rPr>
        <w:t xml:space="preserve"> exec-timeout 0 0</w:t>
      </w:r>
    </w:p>
    <w:p w14:paraId="4958A9B1" w14:textId="77777777" w:rsidR="007F063F" w:rsidRPr="007F063F" w:rsidRDefault="007F063F" w:rsidP="000B77D3">
      <w:pPr>
        <w:pStyle w:val="DevConfigs"/>
        <w:rPr>
          <w:rStyle w:val="DevConfigGray"/>
        </w:rPr>
      </w:pPr>
      <w:r w:rsidRPr="007F063F">
        <w:rPr>
          <w:rStyle w:val="DevConfigGray"/>
        </w:rPr>
        <w:t xml:space="preserve"> logging synchronous</w:t>
      </w:r>
    </w:p>
    <w:p w14:paraId="6972D253" w14:textId="77777777" w:rsidR="007F063F" w:rsidRPr="007F063F" w:rsidRDefault="007F063F" w:rsidP="000B77D3">
      <w:pPr>
        <w:pStyle w:val="DevConfigs"/>
        <w:rPr>
          <w:rStyle w:val="DevConfigGray"/>
        </w:rPr>
      </w:pPr>
      <w:r w:rsidRPr="007F063F">
        <w:rPr>
          <w:rStyle w:val="DevConfigGray"/>
        </w:rPr>
        <w:t xml:space="preserve"> login</w:t>
      </w:r>
    </w:p>
    <w:p w14:paraId="74FBB0FC" w14:textId="77777777" w:rsidR="007F063F" w:rsidRPr="007F063F" w:rsidRDefault="007F063F" w:rsidP="000B77D3">
      <w:pPr>
        <w:pStyle w:val="DevConfigs"/>
        <w:rPr>
          <w:rStyle w:val="DevConfigGray"/>
        </w:rPr>
      </w:pPr>
      <w:r w:rsidRPr="007F063F">
        <w:rPr>
          <w:rStyle w:val="DevConfigGray"/>
        </w:rPr>
        <w:t xml:space="preserve"> exit</w:t>
      </w:r>
    </w:p>
    <w:p w14:paraId="76C1B6E5" w14:textId="77777777" w:rsidR="007F063F" w:rsidRPr="007F063F" w:rsidRDefault="007F063F" w:rsidP="000B77D3">
      <w:pPr>
        <w:pStyle w:val="DevConfigs"/>
        <w:rPr>
          <w:rStyle w:val="DevConfigGray"/>
        </w:rPr>
      </w:pPr>
      <w:r w:rsidRPr="007F063F">
        <w:rPr>
          <w:rStyle w:val="DevConfigGray"/>
        </w:rPr>
        <w:t>interface g0/0/1</w:t>
      </w:r>
    </w:p>
    <w:p w14:paraId="00925912" w14:textId="77777777" w:rsidR="007F063F" w:rsidRPr="007F063F" w:rsidRDefault="007F063F" w:rsidP="000B77D3">
      <w:pPr>
        <w:pStyle w:val="DevConfigs"/>
        <w:rPr>
          <w:rStyle w:val="DevConfigGray"/>
        </w:rPr>
      </w:pPr>
      <w:r w:rsidRPr="007F063F">
        <w:rPr>
          <w:rStyle w:val="DevConfigGray"/>
        </w:rPr>
        <w:t xml:space="preserve"> ip address 192.0.2.1 255.255.255.252</w:t>
      </w:r>
    </w:p>
    <w:p w14:paraId="096FADFB" w14:textId="77777777" w:rsidR="007F063F" w:rsidRPr="007F063F" w:rsidRDefault="007F063F" w:rsidP="000B77D3">
      <w:pPr>
        <w:pStyle w:val="DevConfigs"/>
        <w:rPr>
          <w:rStyle w:val="DevConfigGray"/>
        </w:rPr>
      </w:pPr>
      <w:r w:rsidRPr="007F063F">
        <w:rPr>
          <w:rStyle w:val="DevConfigGray"/>
        </w:rPr>
        <w:t xml:space="preserve"> no shutdown</w:t>
      </w:r>
    </w:p>
    <w:p w14:paraId="1C7230A2" w14:textId="77777777" w:rsidR="007F063F" w:rsidRPr="007F063F" w:rsidRDefault="007F063F" w:rsidP="000B77D3">
      <w:pPr>
        <w:pStyle w:val="DevConfigs"/>
        <w:rPr>
          <w:rStyle w:val="DevConfigGray"/>
        </w:rPr>
      </w:pPr>
      <w:r w:rsidRPr="007F063F">
        <w:rPr>
          <w:rStyle w:val="DevConfigGray"/>
        </w:rPr>
        <w:t xml:space="preserve"> exit</w:t>
      </w:r>
    </w:p>
    <w:p w14:paraId="63C0698A" w14:textId="77777777" w:rsidR="007F063F" w:rsidRPr="007F063F" w:rsidRDefault="007F063F" w:rsidP="000B77D3">
      <w:pPr>
        <w:pStyle w:val="DevConfigs"/>
        <w:rPr>
          <w:rStyle w:val="DevConfigGray"/>
        </w:rPr>
      </w:pPr>
      <w:r w:rsidRPr="007F063F">
        <w:rPr>
          <w:rStyle w:val="DevConfigGray"/>
        </w:rPr>
        <w:t>interface tunnel 1</w:t>
      </w:r>
    </w:p>
    <w:p w14:paraId="679DBB8B" w14:textId="77777777" w:rsidR="007F063F" w:rsidRPr="007F063F" w:rsidRDefault="007F063F" w:rsidP="000B77D3">
      <w:pPr>
        <w:pStyle w:val="DevConfigs"/>
        <w:rPr>
          <w:rStyle w:val="DevConfigGray"/>
        </w:rPr>
      </w:pPr>
      <w:r w:rsidRPr="007F063F">
        <w:rPr>
          <w:rStyle w:val="DevConfigGray"/>
        </w:rPr>
        <w:t xml:space="preserve"> tunnel mode gre multipoint</w:t>
      </w:r>
    </w:p>
    <w:p w14:paraId="2930B4F0" w14:textId="77777777" w:rsidR="007F063F" w:rsidRPr="007F063F" w:rsidRDefault="007F063F" w:rsidP="000B77D3">
      <w:pPr>
        <w:pStyle w:val="DevConfigs"/>
        <w:rPr>
          <w:rStyle w:val="DevConfigGray"/>
        </w:rPr>
      </w:pPr>
      <w:r w:rsidRPr="007F063F">
        <w:rPr>
          <w:rStyle w:val="DevConfigGray"/>
        </w:rPr>
        <w:t xml:space="preserve"> tunnel source g0/0/1</w:t>
      </w:r>
    </w:p>
    <w:p w14:paraId="4C9A352D" w14:textId="77777777" w:rsidR="007F063F" w:rsidRPr="007F063F" w:rsidRDefault="007F063F" w:rsidP="000B77D3">
      <w:pPr>
        <w:pStyle w:val="DevConfigs"/>
        <w:rPr>
          <w:rStyle w:val="DevConfigGray"/>
        </w:rPr>
      </w:pPr>
      <w:r w:rsidRPr="007F063F">
        <w:rPr>
          <w:rStyle w:val="DevConfigGray"/>
        </w:rPr>
        <w:t xml:space="preserve"> tunnel key 999</w:t>
      </w:r>
    </w:p>
    <w:p w14:paraId="52F6DEF5" w14:textId="77777777" w:rsidR="007F063F" w:rsidRPr="007F063F" w:rsidRDefault="007F063F" w:rsidP="000B77D3">
      <w:pPr>
        <w:pStyle w:val="DevConfigs"/>
        <w:rPr>
          <w:rStyle w:val="DevConfigGray"/>
        </w:rPr>
      </w:pPr>
      <w:r w:rsidRPr="007F063F">
        <w:rPr>
          <w:rStyle w:val="DevConfigGray"/>
        </w:rPr>
        <w:t xml:space="preserve"> ip address 100.100.100.1 255.255.255.248</w:t>
      </w:r>
    </w:p>
    <w:p w14:paraId="63D42E26" w14:textId="77777777" w:rsidR="007F063F" w:rsidRPr="007F063F" w:rsidRDefault="007F063F" w:rsidP="000B77D3">
      <w:pPr>
        <w:pStyle w:val="DevConfigs"/>
        <w:rPr>
          <w:rStyle w:val="DevConfigGray"/>
        </w:rPr>
      </w:pPr>
      <w:r w:rsidRPr="007F063F">
        <w:rPr>
          <w:rStyle w:val="DevConfigGray"/>
        </w:rPr>
        <w:t xml:space="preserve"> ip nhrp network-id 1</w:t>
      </w:r>
    </w:p>
    <w:p w14:paraId="5DFB5D24" w14:textId="77777777" w:rsidR="007F063F" w:rsidRPr="007F063F" w:rsidRDefault="007F063F" w:rsidP="000B77D3">
      <w:pPr>
        <w:pStyle w:val="DevConfigs"/>
        <w:rPr>
          <w:rStyle w:val="DevConfigGray"/>
        </w:rPr>
      </w:pPr>
      <w:r w:rsidRPr="007F063F">
        <w:rPr>
          <w:rStyle w:val="DevConfigGray"/>
        </w:rPr>
        <w:t xml:space="preserve"> ip nhrp authentication NHRPauth</w:t>
      </w:r>
    </w:p>
    <w:p w14:paraId="0F311927" w14:textId="77777777" w:rsidR="007F063F" w:rsidRPr="007F063F" w:rsidRDefault="007F063F" w:rsidP="000B77D3">
      <w:pPr>
        <w:pStyle w:val="DevConfigs"/>
        <w:rPr>
          <w:rStyle w:val="DevConfigGray"/>
        </w:rPr>
      </w:pPr>
      <w:r w:rsidRPr="007F063F">
        <w:rPr>
          <w:rStyle w:val="DevConfigGray"/>
        </w:rPr>
        <w:t xml:space="preserve"> ip nhrp map multicast dynamic</w:t>
      </w:r>
    </w:p>
    <w:p w14:paraId="699EB64C" w14:textId="77777777" w:rsidR="007F063F" w:rsidRPr="007F063F" w:rsidRDefault="007F063F" w:rsidP="000B77D3">
      <w:pPr>
        <w:pStyle w:val="DevConfigs"/>
        <w:rPr>
          <w:rStyle w:val="DevConfigGray"/>
        </w:rPr>
      </w:pPr>
      <w:r w:rsidRPr="007F063F">
        <w:rPr>
          <w:rStyle w:val="DevConfigGray"/>
        </w:rPr>
        <w:t xml:space="preserve"> bandwidth 4000</w:t>
      </w:r>
    </w:p>
    <w:p w14:paraId="08C4663E" w14:textId="77777777" w:rsidR="007F063F" w:rsidRPr="007F063F" w:rsidRDefault="007F063F" w:rsidP="000B77D3">
      <w:pPr>
        <w:pStyle w:val="DevConfigs"/>
        <w:rPr>
          <w:rStyle w:val="DevConfigGray"/>
        </w:rPr>
      </w:pPr>
      <w:r w:rsidRPr="007F063F">
        <w:rPr>
          <w:rStyle w:val="DevConfigGray"/>
        </w:rPr>
        <w:t xml:space="preserve"> ip mtu 1400</w:t>
      </w:r>
    </w:p>
    <w:p w14:paraId="719309D3" w14:textId="77777777" w:rsidR="007F063F" w:rsidRPr="007F063F" w:rsidRDefault="007F063F" w:rsidP="000B77D3">
      <w:pPr>
        <w:pStyle w:val="DevConfigs"/>
        <w:rPr>
          <w:rStyle w:val="DevConfigGray"/>
        </w:rPr>
      </w:pPr>
      <w:r w:rsidRPr="007F063F">
        <w:rPr>
          <w:rStyle w:val="DevConfigGray"/>
        </w:rPr>
        <w:t xml:space="preserve"> ip tcp adjust-mss 1360</w:t>
      </w:r>
    </w:p>
    <w:p w14:paraId="30ECD16C" w14:textId="77777777" w:rsidR="007F063F" w:rsidRPr="007F063F" w:rsidRDefault="007F063F" w:rsidP="000B77D3">
      <w:pPr>
        <w:pStyle w:val="DevConfigs"/>
        <w:rPr>
          <w:rStyle w:val="DevConfigGray"/>
        </w:rPr>
      </w:pPr>
      <w:r w:rsidRPr="007F063F">
        <w:rPr>
          <w:rStyle w:val="DevConfigGray"/>
        </w:rPr>
        <w:t xml:space="preserve"> exit</w:t>
      </w:r>
    </w:p>
    <w:p w14:paraId="082AFA20" w14:textId="77777777" w:rsidR="007F063F" w:rsidRPr="007F063F" w:rsidRDefault="007F063F" w:rsidP="000B77D3">
      <w:pPr>
        <w:pStyle w:val="DevConfigs"/>
        <w:rPr>
          <w:rStyle w:val="DevConfigGray"/>
        </w:rPr>
      </w:pPr>
      <w:r w:rsidRPr="007F063F">
        <w:rPr>
          <w:rStyle w:val="DevConfigGray"/>
        </w:rPr>
        <w:t>no ip route 0.0.0.0 0.0.0.0 g0/0/1</w:t>
      </w:r>
    </w:p>
    <w:p w14:paraId="73CA4196" w14:textId="77777777" w:rsidR="007F063F" w:rsidRPr="007F063F" w:rsidRDefault="007F063F" w:rsidP="000B77D3">
      <w:pPr>
        <w:pStyle w:val="DevConfigs"/>
        <w:rPr>
          <w:rStyle w:val="DevConfigGray"/>
        </w:rPr>
      </w:pPr>
      <w:r w:rsidRPr="007F063F">
        <w:rPr>
          <w:rStyle w:val="DevConfigGray"/>
        </w:rPr>
        <w:t>router eigrp DMVPN_TUNNEL_NET</w:t>
      </w:r>
    </w:p>
    <w:p w14:paraId="31431EE4" w14:textId="77777777" w:rsidR="007F063F" w:rsidRPr="007F063F" w:rsidRDefault="007F063F" w:rsidP="000B77D3">
      <w:pPr>
        <w:pStyle w:val="DevConfigs"/>
        <w:rPr>
          <w:rStyle w:val="DevConfigGray"/>
        </w:rPr>
      </w:pPr>
      <w:r w:rsidRPr="007F063F">
        <w:rPr>
          <w:rStyle w:val="DevConfigGray"/>
        </w:rPr>
        <w:lastRenderedPageBreak/>
        <w:t xml:space="preserve"> address-family ipv4 unicast autonomous-system 68</w:t>
      </w:r>
    </w:p>
    <w:p w14:paraId="7704CCFE" w14:textId="77777777" w:rsidR="007F063F" w:rsidRPr="007F063F" w:rsidRDefault="007F063F" w:rsidP="000B77D3">
      <w:pPr>
        <w:pStyle w:val="DevConfigs"/>
        <w:rPr>
          <w:rStyle w:val="DevConfigGray"/>
        </w:rPr>
      </w:pPr>
      <w:r w:rsidRPr="007F063F">
        <w:rPr>
          <w:rStyle w:val="DevConfigGray"/>
        </w:rPr>
        <w:t xml:space="preserve"> eigrp router-id 1.1.1.1</w:t>
      </w:r>
    </w:p>
    <w:p w14:paraId="0E392702" w14:textId="77777777" w:rsidR="007F063F" w:rsidRPr="007F063F" w:rsidRDefault="007F063F" w:rsidP="000B77D3">
      <w:pPr>
        <w:pStyle w:val="DevConfigs"/>
        <w:rPr>
          <w:rStyle w:val="DevConfigGray"/>
        </w:rPr>
      </w:pPr>
      <w:r w:rsidRPr="007F063F">
        <w:rPr>
          <w:rStyle w:val="DevConfigGray"/>
        </w:rPr>
        <w:t xml:space="preserve"> network 100.100.100.0 255.255.255.248</w:t>
      </w:r>
    </w:p>
    <w:p w14:paraId="419A3F95" w14:textId="77777777" w:rsidR="007F063F" w:rsidRPr="007F063F" w:rsidRDefault="007F063F" w:rsidP="000B77D3">
      <w:pPr>
        <w:pStyle w:val="DevConfigs"/>
        <w:rPr>
          <w:rStyle w:val="DevConfigGray"/>
        </w:rPr>
      </w:pPr>
      <w:r w:rsidRPr="007F063F">
        <w:rPr>
          <w:rStyle w:val="DevConfigGray"/>
        </w:rPr>
        <w:t xml:space="preserve"> af-interface tunnel 1</w:t>
      </w:r>
    </w:p>
    <w:p w14:paraId="55861863" w14:textId="77777777" w:rsidR="007F063F" w:rsidRPr="007F063F" w:rsidRDefault="007F063F" w:rsidP="000B77D3">
      <w:pPr>
        <w:pStyle w:val="DevConfigs"/>
        <w:rPr>
          <w:rStyle w:val="DevConfigGray"/>
        </w:rPr>
      </w:pPr>
      <w:r w:rsidRPr="007F063F">
        <w:rPr>
          <w:rStyle w:val="DevConfigGray"/>
        </w:rPr>
        <w:t xml:space="preserve"> no split-horizon</w:t>
      </w:r>
    </w:p>
    <w:p w14:paraId="14625EF7" w14:textId="77777777" w:rsidR="007F063F" w:rsidRPr="007F063F" w:rsidRDefault="007F063F" w:rsidP="000B77D3">
      <w:pPr>
        <w:pStyle w:val="DevConfigs"/>
        <w:rPr>
          <w:rStyle w:val="DevConfigGray"/>
        </w:rPr>
      </w:pPr>
      <w:r w:rsidRPr="007F063F">
        <w:rPr>
          <w:rStyle w:val="DevConfigGray"/>
        </w:rPr>
        <w:t>router eigrp DMVPN_TRANS_NET</w:t>
      </w:r>
    </w:p>
    <w:p w14:paraId="1CE1EAC5" w14:textId="77777777" w:rsidR="007F063F" w:rsidRPr="007F063F" w:rsidRDefault="007F063F" w:rsidP="000B77D3">
      <w:pPr>
        <w:pStyle w:val="DevConfigs"/>
        <w:rPr>
          <w:rStyle w:val="DevConfigGray"/>
        </w:rPr>
      </w:pPr>
      <w:r w:rsidRPr="007F063F">
        <w:rPr>
          <w:rStyle w:val="DevConfigGray"/>
        </w:rPr>
        <w:t xml:space="preserve"> address-family ipv4 unicast autonomous-system 168</w:t>
      </w:r>
    </w:p>
    <w:p w14:paraId="21F85485" w14:textId="77777777" w:rsidR="007F063F" w:rsidRPr="007F063F" w:rsidRDefault="007F063F" w:rsidP="000B77D3">
      <w:pPr>
        <w:pStyle w:val="DevConfigs"/>
        <w:rPr>
          <w:rStyle w:val="DevConfigGray"/>
        </w:rPr>
      </w:pPr>
      <w:r w:rsidRPr="007F063F">
        <w:rPr>
          <w:rStyle w:val="DevConfigGray"/>
        </w:rPr>
        <w:t xml:space="preserve"> eigrp router-id 10.1.1.1 </w:t>
      </w:r>
    </w:p>
    <w:p w14:paraId="4ECF3AB2" w14:textId="77777777" w:rsidR="007F063F" w:rsidRPr="007F063F" w:rsidRDefault="007F063F" w:rsidP="000B77D3">
      <w:pPr>
        <w:pStyle w:val="DevConfigs"/>
        <w:rPr>
          <w:rStyle w:val="DevConfigGray"/>
        </w:rPr>
      </w:pPr>
      <w:r w:rsidRPr="007F063F">
        <w:rPr>
          <w:rStyle w:val="DevConfigGray"/>
        </w:rPr>
        <w:t xml:space="preserve"> network 192.0.2.0 255.255.255.252</w:t>
      </w:r>
    </w:p>
    <w:p w14:paraId="5376F91C" w14:textId="7F0BAA55" w:rsidR="007F063F" w:rsidRPr="007F063F" w:rsidRDefault="007F063F" w:rsidP="000B77D3">
      <w:pPr>
        <w:pStyle w:val="DevConfigs"/>
        <w:rPr>
          <w:rStyle w:val="DevConfigGray"/>
        </w:rPr>
      </w:pPr>
      <w:r w:rsidRPr="007F063F">
        <w:rPr>
          <w:rStyle w:val="DevConfigGray"/>
        </w:rPr>
        <w:t>end</w:t>
      </w:r>
    </w:p>
    <w:bookmarkEnd w:id="4"/>
    <w:p w14:paraId="192F6252" w14:textId="71E1A652" w:rsidR="00FA3866" w:rsidRDefault="00FA3866" w:rsidP="00FA3866">
      <w:pPr>
        <w:pStyle w:val="Heading1"/>
        <w:rPr>
          <w:rStyle w:val="LabSectionGray"/>
        </w:rPr>
      </w:pPr>
      <w:r w:rsidRPr="00603503">
        <w:rPr>
          <w:rStyle w:val="LabSectionGray"/>
        </w:rPr>
        <w:t>Router R</w:t>
      </w:r>
      <w:r>
        <w:rPr>
          <w:rStyle w:val="LabSectionGray"/>
        </w:rPr>
        <w:t>2</w:t>
      </w:r>
      <w:r w:rsidRPr="00603503">
        <w:rPr>
          <w:rStyle w:val="LabSectionGray"/>
        </w:rPr>
        <w:t xml:space="preserve"> </w:t>
      </w:r>
    </w:p>
    <w:p w14:paraId="7FC7CCD1" w14:textId="77777777" w:rsidR="007F063F" w:rsidRPr="007F063F" w:rsidRDefault="007F063F" w:rsidP="000B77D3">
      <w:pPr>
        <w:pStyle w:val="DevConfigs"/>
        <w:rPr>
          <w:rStyle w:val="DevConfigGray"/>
        </w:rPr>
      </w:pPr>
      <w:r w:rsidRPr="007F063F">
        <w:rPr>
          <w:rStyle w:val="DevConfigGray"/>
        </w:rPr>
        <w:t>enable</w:t>
      </w:r>
    </w:p>
    <w:p w14:paraId="2F0959C0" w14:textId="77777777" w:rsidR="007F063F" w:rsidRPr="007F063F" w:rsidRDefault="007F063F" w:rsidP="000B77D3">
      <w:pPr>
        <w:pStyle w:val="DevConfigs"/>
        <w:rPr>
          <w:rStyle w:val="DevConfigGray"/>
        </w:rPr>
      </w:pPr>
      <w:r w:rsidRPr="007F063F">
        <w:rPr>
          <w:rStyle w:val="DevConfigGray"/>
        </w:rPr>
        <w:t>configure terminal</w:t>
      </w:r>
    </w:p>
    <w:p w14:paraId="14C4DCEA" w14:textId="77777777" w:rsidR="007F063F" w:rsidRPr="007F063F" w:rsidRDefault="007F063F" w:rsidP="000B77D3">
      <w:pPr>
        <w:pStyle w:val="DevConfigs"/>
        <w:rPr>
          <w:rStyle w:val="DevConfigGray"/>
        </w:rPr>
      </w:pPr>
      <w:r w:rsidRPr="007F063F">
        <w:rPr>
          <w:rStyle w:val="DevConfigGray"/>
        </w:rPr>
        <w:t>hostname R2</w:t>
      </w:r>
    </w:p>
    <w:p w14:paraId="5F5BBF65" w14:textId="77777777" w:rsidR="007F063F" w:rsidRPr="007F063F" w:rsidRDefault="007F063F" w:rsidP="000B77D3">
      <w:pPr>
        <w:pStyle w:val="DevConfigs"/>
        <w:rPr>
          <w:rStyle w:val="DevConfigGray"/>
        </w:rPr>
      </w:pPr>
      <w:r w:rsidRPr="007F063F">
        <w:rPr>
          <w:rStyle w:val="DevConfigGray"/>
        </w:rPr>
        <w:t>no ip domain lookup</w:t>
      </w:r>
    </w:p>
    <w:p w14:paraId="5DCA5CFB" w14:textId="77777777" w:rsidR="007F063F" w:rsidRPr="007F063F" w:rsidRDefault="007F063F" w:rsidP="000B77D3">
      <w:pPr>
        <w:pStyle w:val="DevConfigs"/>
        <w:rPr>
          <w:rStyle w:val="DevConfigGray"/>
        </w:rPr>
      </w:pPr>
      <w:r w:rsidRPr="007F063F">
        <w:rPr>
          <w:rStyle w:val="DevConfigGray"/>
        </w:rPr>
        <w:t>banner motd # R2, Implement DMVPN Spoke 1 #</w:t>
      </w:r>
    </w:p>
    <w:p w14:paraId="375DFA7A" w14:textId="77777777" w:rsidR="007F063F" w:rsidRPr="007F063F" w:rsidRDefault="007F063F" w:rsidP="000B77D3">
      <w:pPr>
        <w:pStyle w:val="DevConfigs"/>
        <w:rPr>
          <w:rStyle w:val="DevConfigGray"/>
        </w:rPr>
      </w:pPr>
      <w:r w:rsidRPr="007F063F">
        <w:rPr>
          <w:rStyle w:val="DevConfigGray"/>
        </w:rPr>
        <w:t>line con 0</w:t>
      </w:r>
    </w:p>
    <w:p w14:paraId="2B5EE660" w14:textId="77777777" w:rsidR="007F063F" w:rsidRPr="007F063F" w:rsidRDefault="007F063F" w:rsidP="000B77D3">
      <w:pPr>
        <w:pStyle w:val="DevConfigs"/>
        <w:rPr>
          <w:rStyle w:val="DevConfigGray"/>
        </w:rPr>
      </w:pPr>
      <w:r w:rsidRPr="007F063F">
        <w:rPr>
          <w:rStyle w:val="DevConfigGray"/>
        </w:rPr>
        <w:t xml:space="preserve"> exec-timeout 0 0</w:t>
      </w:r>
    </w:p>
    <w:p w14:paraId="72B8B25C" w14:textId="77777777" w:rsidR="007F063F" w:rsidRPr="007F063F" w:rsidRDefault="007F063F" w:rsidP="000B77D3">
      <w:pPr>
        <w:pStyle w:val="DevConfigs"/>
        <w:rPr>
          <w:rStyle w:val="DevConfigGray"/>
        </w:rPr>
      </w:pPr>
      <w:r w:rsidRPr="007F063F">
        <w:rPr>
          <w:rStyle w:val="DevConfigGray"/>
        </w:rPr>
        <w:t xml:space="preserve"> logging synchronous</w:t>
      </w:r>
    </w:p>
    <w:p w14:paraId="329F6A2F" w14:textId="77777777" w:rsidR="007F063F" w:rsidRPr="007F063F" w:rsidRDefault="007F063F" w:rsidP="000B77D3">
      <w:pPr>
        <w:pStyle w:val="DevConfigs"/>
        <w:rPr>
          <w:rStyle w:val="DevConfigGray"/>
        </w:rPr>
      </w:pPr>
      <w:r w:rsidRPr="007F063F">
        <w:rPr>
          <w:rStyle w:val="DevConfigGray"/>
        </w:rPr>
        <w:t xml:space="preserve"> exit</w:t>
      </w:r>
    </w:p>
    <w:p w14:paraId="28B9632B" w14:textId="77777777" w:rsidR="007F063F" w:rsidRPr="007F063F" w:rsidRDefault="007F063F" w:rsidP="000B77D3">
      <w:pPr>
        <w:pStyle w:val="DevConfigs"/>
        <w:rPr>
          <w:rStyle w:val="DevConfigGray"/>
        </w:rPr>
      </w:pPr>
      <w:r w:rsidRPr="007F063F">
        <w:rPr>
          <w:rStyle w:val="DevConfigGray"/>
        </w:rPr>
        <w:t>line vty 0 4</w:t>
      </w:r>
    </w:p>
    <w:p w14:paraId="6B1E3725" w14:textId="77777777" w:rsidR="007F063F" w:rsidRPr="007F063F" w:rsidRDefault="007F063F" w:rsidP="000B77D3">
      <w:pPr>
        <w:pStyle w:val="DevConfigs"/>
        <w:rPr>
          <w:rStyle w:val="DevConfigGray"/>
        </w:rPr>
      </w:pPr>
      <w:r w:rsidRPr="007F063F">
        <w:rPr>
          <w:rStyle w:val="DevConfigGray"/>
        </w:rPr>
        <w:t xml:space="preserve"> privilege level 15</w:t>
      </w:r>
    </w:p>
    <w:p w14:paraId="01366E12" w14:textId="77777777" w:rsidR="007F063F" w:rsidRPr="007F063F" w:rsidRDefault="007F063F" w:rsidP="000B77D3">
      <w:pPr>
        <w:pStyle w:val="DevConfigs"/>
        <w:rPr>
          <w:rStyle w:val="DevConfigGray"/>
        </w:rPr>
      </w:pPr>
      <w:r w:rsidRPr="007F063F">
        <w:rPr>
          <w:rStyle w:val="DevConfigGray"/>
        </w:rPr>
        <w:t xml:space="preserve"> password cisco123</w:t>
      </w:r>
    </w:p>
    <w:p w14:paraId="2029641C" w14:textId="77777777" w:rsidR="007F063F" w:rsidRPr="007F063F" w:rsidRDefault="007F063F" w:rsidP="000B77D3">
      <w:pPr>
        <w:pStyle w:val="DevConfigs"/>
        <w:rPr>
          <w:rStyle w:val="DevConfigGray"/>
        </w:rPr>
      </w:pPr>
      <w:r w:rsidRPr="007F063F">
        <w:rPr>
          <w:rStyle w:val="DevConfigGray"/>
        </w:rPr>
        <w:t xml:space="preserve"> exec-timeout 0 0</w:t>
      </w:r>
    </w:p>
    <w:p w14:paraId="6EF24928" w14:textId="77777777" w:rsidR="007F063F" w:rsidRPr="007F063F" w:rsidRDefault="007F063F" w:rsidP="000B77D3">
      <w:pPr>
        <w:pStyle w:val="DevConfigs"/>
        <w:rPr>
          <w:rStyle w:val="DevConfigGray"/>
        </w:rPr>
      </w:pPr>
      <w:r w:rsidRPr="007F063F">
        <w:rPr>
          <w:rStyle w:val="DevConfigGray"/>
        </w:rPr>
        <w:t xml:space="preserve"> logging synchronous</w:t>
      </w:r>
    </w:p>
    <w:p w14:paraId="5FED77B5" w14:textId="77777777" w:rsidR="007F063F" w:rsidRPr="007F063F" w:rsidRDefault="007F063F" w:rsidP="000B77D3">
      <w:pPr>
        <w:pStyle w:val="DevConfigs"/>
        <w:rPr>
          <w:rStyle w:val="DevConfigGray"/>
        </w:rPr>
      </w:pPr>
      <w:r w:rsidRPr="007F063F">
        <w:rPr>
          <w:rStyle w:val="DevConfigGray"/>
        </w:rPr>
        <w:t xml:space="preserve"> login</w:t>
      </w:r>
    </w:p>
    <w:p w14:paraId="341639D7" w14:textId="77777777" w:rsidR="007F063F" w:rsidRPr="007F063F" w:rsidRDefault="007F063F" w:rsidP="000B77D3">
      <w:pPr>
        <w:pStyle w:val="DevConfigs"/>
        <w:rPr>
          <w:rStyle w:val="DevConfigGray"/>
        </w:rPr>
      </w:pPr>
      <w:r w:rsidRPr="007F063F">
        <w:rPr>
          <w:rStyle w:val="DevConfigGray"/>
        </w:rPr>
        <w:t xml:space="preserve"> exit</w:t>
      </w:r>
    </w:p>
    <w:p w14:paraId="53B5B3D6" w14:textId="77777777" w:rsidR="007F063F" w:rsidRPr="007F063F" w:rsidRDefault="007F063F" w:rsidP="000B77D3">
      <w:pPr>
        <w:pStyle w:val="DevConfigs"/>
        <w:rPr>
          <w:rStyle w:val="DevConfigGray"/>
        </w:rPr>
      </w:pPr>
      <w:r w:rsidRPr="007F063F">
        <w:rPr>
          <w:rStyle w:val="DevConfigGray"/>
        </w:rPr>
        <w:t>interface g0/0/1</w:t>
      </w:r>
    </w:p>
    <w:p w14:paraId="7CC10490" w14:textId="77777777" w:rsidR="007F063F" w:rsidRPr="007F063F" w:rsidRDefault="007F063F" w:rsidP="000B77D3">
      <w:pPr>
        <w:pStyle w:val="DevConfigs"/>
        <w:rPr>
          <w:rStyle w:val="DevConfigGray"/>
        </w:rPr>
      </w:pPr>
      <w:r w:rsidRPr="007F063F">
        <w:rPr>
          <w:rStyle w:val="DevConfigGray"/>
        </w:rPr>
        <w:t xml:space="preserve"> ip address 198.51.100.2 255.255.255.252</w:t>
      </w:r>
    </w:p>
    <w:p w14:paraId="13D8F0C4" w14:textId="77777777" w:rsidR="007F063F" w:rsidRPr="007F063F" w:rsidRDefault="007F063F" w:rsidP="000B77D3">
      <w:pPr>
        <w:pStyle w:val="DevConfigs"/>
        <w:rPr>
          <w:rStyle w:val="DevConfigGray"/>
        </w:rPr>
      </w:pPr>
      <w:r w:rsidRPr="007F063F">
        <w:rPr>
          <w:rStyle w:val="DevConfigGray"/>
        </w:rPr>
        <w:t xml:space="preserve"> no shutdown</w:t>
      </w:r>
    </w:p>
    <w:p w14:paraId="04994AC6" w14:textId="77777777" w:rsidR="007F063F" w:rsidRPr="007F063F" w:rsidRDefault="007F063F" w:rsidP="000B77D3">
      <w:pPr>
        <w:pStyle w:val="DevConfigs"/>
        <w:rPr>
          <w:rStyle w:val="DevConfigGray"/>
        </w:rPr>
      </w:pPr>
      <w:r w:rsidRPr="007F063F">
        <w:rPr>
          <w:rStyle w:val="DevConfigGray"/>
        </w:rPr>
        <w:t xml:space="preserve"> exit</w:t>
      </w:r>
    </w:p>
    <w:p w14:paraId="07D650EB" w14:textId="77777777" w:rsidR="007F063F" w:rsidRPr="007F063F" w:rsidRDefault="007F063F" w:rsidP="000B77D3">
      <w:pPr>
        <w:pStyle w:val="DevConfigs"/>
        <w:rPr>
          <w:rStyle w:val="DevConfigGray"/>
        </w:rPr>
      </w:pPr>
      <w:r w:rsidRPr="007F063F">
        <w:rPr>
          <w:rStyle w:val="DevConfigGray"/>
        </w:rPr>
        <w:t>interface loopback 0</w:t>
      </w:r>
    </w:p>
    <w:p w14:paraId="43EB09AF" w14:textId="77777777" w:rsidR="007F063F" w:rsidRPr="007F063F" w:rsidRDefault="007F063F" w:rsidP="000B77D3">
      <w:pPr>
        <w:pStyle w:val="DevConfigs"/>
        <w:rPr>
          <w:rStyle w:val="DevConfigGray"/>
        </w:rPr>
      </w:pPr>
      <w:r w:rsidRPr="007F063F">
        <w:rPr>
          <w:rStyle w:val="DevConfigGray"/>
        </w:rPr>
        <w:t xml:space="preserve"> ip address 192.168.2.1 255.255.255.0</w:t>
      </w:r>
    </w:p>
    <w:p w14:paraId="2ADF4EE6" w14:textId="77777777" w:rsidR="007F063F" w:rsidRPr="007F063F" w:rsidRDefault="007F063F" w:rsidP="000B77D3">
      <w:pPr>
        <w:pStyle w:val="DevConfigs"/>
        <w:rPr>
          <w:rStyle w:val="DevConfigGray"/>
        </w:rPr>
      </w:pPr>
      <w:r w:rsidRPr="007F063F">
        <w:rPr>
          <w:rStyle w:val="DevConfigGray"/>
        </w:rPr>
        <w:t xml:space="preserve"> no shutdown</w:t>
      </w:r>
    </w:p>
    <w:p w14:paraId="53E29C9A" w14:textId="77777777" w:rsidR="007F063F" w:rsidRPr="007F063F" w:rsidRDefault="007F063F" w:rsidP="000B77D3">
      <w:pPr>
        <w:pStyle w:val="DevConfigs"/>
        <w:rPr>
          <w:rStyle w:val="DevConfigGray"/>
        </w:rPr>
      </w:pPr>
      <w:r w:rsidRPr="007F063F">
        <w:rPr>
          <w:rStyle w:val="DevConfigGray"/>
        </w:rPr>
        <w:t xml:space="preserve"> exit</w:t>
      </w:r>
    </w:p>
    <w:p w14:paraId="379EB1FD" w14:textId="77777777" w:rsidR="007F063F" w:rsidRPr="007F063F" w:rsidRDefault="007F063F" w:rsidP="000B77D3">
      <w:pPr>
        <w:pStyle w:val="DevConfigs"/>
        <w:rPr>
          <w:rStyle w:val="DevConfigGray"/>
        </w:rPr>
      </w:pPr>
      <w:r w:rsidRPr="007F063F">
        <w:rPr>
          <w:rStyle w:val="DevConfigGray"/>
        </w:rPr>
        <w:t>interface loopback 1</w:t>
      </w:r>
    </w:p>
    <w:p w14:paraId="5E1EFBEB" w14:textId="77777777" w:rsidR="007F063F" w:rsidRPr="007F063F" w:rsidRDefault="007F063F" w:rsidP="000B77D3">
      <w:pPr>
        <w:pStyle w:val="DevConfigs"/>
        <w:rPr>
          <w:rStyle w:val="DevConfigGray"/>
        </w:rPr>
      </w:pPr>
      <w:r w:rsidRPr="007F063F">
        <w:rPr>
          <w:rStyle w:val="DevConfigGray"/>
        </w:rPr>
        <w:t xml:space="preserve"> ip address 172.16.2.1 255.255.255.0</w:t>
      </w:r>
    </w:p>
    <w:p w14:paraId="65B34B5F" w14:textId="77777777" w:rsidR="007F063F" w:rsidRPr="007F063F" w:rsidRDefault="007F063F" w:rsidP="000B77D3">
      <w:pPr>
        <w:pStyle w:val="DevConfigs"/>
        <w:rPr>
          <w:rStyle w:val="DevConfigGray"/>
        </w:rPr>
      </w:pPr>
      <w:r w:rsidRPr="007F063F">
        <w:rPr>
          <w:rStyle w:val="DevConfigGray"/>
        </w:rPr>
        <w:t xml:space="preserve"> no shutdown</w:t>
      </w:r>
    </w:p>
    <w:p w14:paraId="2A5F7605" w14:textId="77777777" w:rsidR="007F063F" w:rsidRPr="007F063F" w:rsidRDefault="007F063F" w:rsidP="000B77D3">
      <w:pPr>
        <w:pStyle w:val="DevConfigs"/>
        <w:rPr>
          <w:rStyle w:val="DevConfigGray"/>
        </w:rPr>
      </w:pPr>
      <w:r w:rsidRPr="007F063F">
        <w:rPr>
          <w:rStyle w:val="DevConfigGray"/>
        </w:rPr>
        <w:t xml:space="preserve"> exit</w:t>
      </w:r>
    </w:p>
    <w:p w14:paraId="2B3F76FC" w14:textId="77777777" w:rsidR="007F063F" w:rsidRPr="007F063F" w:rsidRDefault="007F063F" w:rsidP="000B77D3">
      <w:pPr>
        <w:pStyle w:val="DevConfigs"/>
        <w:rPr>
          <w:rStyle w:val="DevConfigGray"/>
        </w:rPr>
      </w:pPr>
      <w:r w:rsidRPr="007F063F">
        <w:rPr>
          <w:rStyle w:val="DevConfigGray"/>
        </w:rPr>
        <w:t>interface tunnel 1</w:t>
      </w:r>
    </w:p>
    <w:p w14:paraId="3CC45ADE" w14:textId="77777777" w:rsidR="007F063F" w:rsidRPr="007F063F" w:rsidRDefault="007F063F" w:rsidP="000B77D3">
      <w:pPr>
        <w:pStyle w:val="DevConfigs"/>
        <w:rPr>
          <w:rStyle w:val="DevConfigGray"/>
        </w:rPr>
      </w:pPr>
      <w:r w:rsidRPr="007F063F">
        <w:rPr>
          <w:rStyle w:val="DevConfigGray"/>
        </w:rPr>
        <w:t xml:space="preserve"> tunnel mode gre ip</w:t>
      </w:r>
    </w:p>
    <w:p w14:paraId="53DECEC3" w14:textId="77777777" w:rsidR="007F063F" w:rsidRPr="007F063F" w:rsidRDefault="007F063F" w:rsidP="000B77D3">
      <w:pPr>
        <w:pStyle w:val="DevConfigs"/>
        <w:rPr>
          <w:rStyle w:val="DevConfigGray"/>
        </w:rPr>
      </w:pPr>
      <w:r w:rsidRPr="007F063F">
        <w:rPr>
          <w:rStyle w:val="DevConfigGray"/>
        </w:rPr>
        <w:t xml:space="preserve"> tunnel source loopback 0</w:t>
      </w:r>
    </w:p>
    <w:p w14:paraId="25AF000F" w14:textId="77777777" w:rsidR="007F063F" w:rsidRPr="007F063F" w:rsidRDefault="007F063F" w:rsidP="000B77D3">
      <w:pPr>
        <w:pStyle w:val="DevConfigs"/>
        <w:rPr>
          <w:rStyle w:val="DevConfigGray"/>
        </w:rPr>
      </w:pPr>
      <w:r w:rsidRPr="007F063F">
        <w:rPr>
          <w:rStyle w:val="DevConfigGray"/>
        </w:rPr>
        <w:t xml:space="preserve"> tunnel destination 192.0.2.1</w:t>
      </w:r>
    </w:p>
    <w:p w14:paraId="45A20488" w14:textId="77777777" w:rsidR="007F063F" w:rsidRPr="007F063F" w:rsidRDefault="007F063F" w:rsidP="000B77D3">
      <w:pPr>
        <w:pStyle w:val="DevConfigs"/>
        <w:rPr>
          <w:rStyle w:val="DevConfigGray"/>
        </w:rPr>
      </w:pPr>
      <w:r w:rsidRPr="007F063F">
        <w:rPr>
          <w:rStyle w:val="DevConfigGray"/>
        </w:rPr>
        <w:t xml:space="preserve"> tunnel key 999</w:t>
      </w:r>
    </w:p>
    <w:p w14:paraId="7394C160" w14:textId="77777777" w:rsidR="007F063F" w:rsidRPr="007F063F" w:rsidRDefault="007F063F" w:rsidP="000B77D3">
      <w:pPr>
        <w:pStyle w:val="DevConfigs"/>
        <w:rPr>
          <w:rStyle w:val="DevConfigGray"/>
        </w:rPr>
      </w:pPr>
      <w:r w:rsidRPr="007F063F">
        <w:rPr>
          <w:rStyle w:val="DevConfigGray"/>
        </w:rPr>
        <w:t xml:space="preserve"> ip address 100.100.100.2 255.255.255.248</w:t>
      </w:r>
    </w:p>
    <w:p w14:paraId="2CCB7643" w14:textId="77777777" w:rsidR="007F063F" w:rsidRPr="007F063F" w:rsidRDefault="007F063F" w:rsidP="000B77D3">
      <w:pPr>
        <w:pStyle w:val="DevConfigs"/>
        <w:rPr>
          <w:rStyle w:val="DevConfigGray"/>
        </w:rPr>
      </w:pPr>
      <w:r w:rsidRPr="007F063F">
        <w:rPr>
          <w:rStyle w:val="DevConfigGray"/>
        </w:rPr>
        <w:t xml:space="preserve"> ip nhrp network-id 1</w:t>
      </w:r>
    </w:p>
    <w:p w14:paraId="1484C1E2" w14:textId="77777777" w:rsidR="007F063F" w:rsidRPr="007F063F" w:rsidRDefault="007F063F" w:rsidP="000B77D3">
      <w:pPr>
        <w:pStyle w:val="DevConfigs"/>
        <w:rPr>
          <w:rStyle w:val="DevConfigGray"/>
        </w:rPr>
      </w:pPr>
      <w:r w:rsidRPr="007F063F">
        <w:rPr>
          <w:rStyle w:val="DevConfigGray"/>
        </w:rPr>
        <w:t xml:space="preserve"> ip nhrp authentication NHRPauth</w:t>
      </w:r>
    </w:p>
    <w:p w14:paraId="440EB0E6" w14:textId="77777777" w:rsidR="007F063F" w:rsidRPr="007F063F" w:rsidRDefault="007F063F" w:rsidP="000B77D3">
      <w:pPr>
        <w:pStyle w:val="DevConfigs"/>
        <w:rPr>
          <w:rStyle w:val="DevConfigGray"/>
        </w:rPr>
      </w:pPr>
      <w:r w:rsidRPr="007F063F">
        <w:rPr>
          <w:rStyle w:val="DevConfigGray"/>
        </w:rPr>
        <w:t xml:space="preserve"> ip nhrp nhs 100.100.100.1</w:t>
      </w:r>
    </w:p>
    <w:p w14:paraId="02A5516F" w14:textId="77777777" w:rsidR="007F063F" w:rsidRPr="007F063F" w:rsidRDefault="007F063F" w:rsidP="000B77D3">
      <w:pPr>
        <w:pStyle w:val="DevConfigs"/>
        <w:rPr>
          <w:rStyle w:val="DevConfigGray"/>
        </w:rPr>
      </w:pPr>
      <w:r w:rsidRPr="007F063F">
        <w:rPr>
          <w:rStyle w:val="DevConfigGray"/>
        </w:rPr>
        <w:lastRenderedPageBreak/>
        <w:t xml:space="preserve"> ip nhrp map multicast 192.0.2.1</w:t>
      </w:r>
    </w:p>
    <w:p w14:paraId="1B31B5B1" w14:textId="77777777" w:rsidR="007F063F" w:rsidRPr="007F063F" w:rsidRDefault="007F063F" w:rsidP="000B77D3">
      <w:pPr>
        <w:pStyle w:val="DevConfigs"/>
        <w:rPr>
          <w:rStyle w:val="DevConfigGray"/>
        </w:rPr>
      </w:pPr>
      <w:r w:rsidRPr="007F063F">
        <w:rPr>
          <w:rStyle w:val="DevConfigGray"/>
        </w:rPr>
        <w:t xml:space="preserve"> ip nhrp map 100.100.100.1 192.0.2.1</w:t>
      </w:r>
    </w:p>
    <w:p w14:paraId="5D13FAC7" w14:textId="77777777" w:rsidR="007F063F" w:rsidRPr="007F063F" w:rsidRDefault="007F063F" w:rsidP="000B77D3">
      <w:pPr>
        <w:pStyle w:val="DevConfigs"/>
        <w:rPr>
          <w:rStyle w:val="DevConfigGray"/>
        </w:rPr>
      </w:pPr>
      <w:r w:rsidRPr="007F063F">
        <w:rPr>
          <w:rStyle w:val="DevConfigGray"/>
        </w:rPr>
        <w:t xml:space="preserve"> ip mtu 1400</w:t>
      </w:r>
    </w:p>
    <w:p w14:paraId="62888CF7" w14:textId="77777777" w:rsidR="007F063F" w:rsidRPr="007F063F" w:rsidRDefault="007F063F" w:rsidP="000B77D3">
      <w:pPr>
        <w:pStyle w:val="DevConfigs"/>
        <w:rPr>
          <w:rStyle w:val="DevConfigGray"/>
        </w:rPr>
      </w:pPr>
      <w:r w:rsidRPr="007F063F">
        <w:rPr>
          <w:rStyle w:val="DevConfigGray"/>
        </w:rPr>
        <w:t xml:space="preserve"> ip tcp adjust-mss 1360</w:t>
      </w:r>
    </w:p>
    <w:p w14:paraId="2B94D66B" w14:textId="77777777" w:rsidR="007F063F" w:rsidRPr="007F063F" w:rsidRDefault="007F063F" w:rsidP="000B77D3">
      <w:pPr>
        <w:pStyle w:val="DevConfigs"/>
        <w:rPr>
          <w:rStyle w:val="DevConfigGray"/>
        </w:rPr>
      </w:pPr>
      <w:r w:rsidRPr="007F063F">
        <w:rPr>
          <w:rStyle w:val="DevConfigGray"/>
        </w:rPr>
        <w:t>no ip route 0.0.0.0 0.0.0.0 g0/0/1</w:t>
      </w:r>
    </w:p>
    <w:p w14:paraId="07F295ED" w14:textId="77777777" w:rsidR="007F063F" w:rsidRPr="007F063F" w:rsidRDefault="007F063F" w:rsidP="000B77D3">
      <w:pPr>
        <w:pStyle w:val="DevConfigs"/>
        <w:rPr>
          <w:rStyle w:val="DevConfigGray"/>
        </w:rPr>
      </w:pPr>
      <w:r w:rsidRPr="007F063F">
        <w:rPr>
          <w:rStyle w:val="DevConfigGray"/>
        </w:rPr>
        <w:t>router eigrp DMVPN_TUNNEL_NET</w:t>
      </w:r>
    </w:p>
    <w:p w14:paraId="006E4A6B" w14:textId="77777777" w:rsidR="007F063F" w:rsidRPr="007F063F" w:rsidRDefault="007F063F" w:rsidP="000B77D3">
      <w:pPr>
        <w:pStyle w:val="DevConfigs"/>
        <w:rPr>
          <w:rStyle w:val="DevConfigGray"/>
        </w:rPr>
      </w:pPr>
      <w:r w:rsidRPr="007F063F">
        <w:rPr>
          <w:rStyle w:val="DevConfigGray"/>
        </w:rPr>
        <w:t xml:space="preserve"> address-family ipv4 unicast autonomous-system 68</w:t>
      </w:r>
    </w:p>
    <w:p w14:paraId="22298985" w14:textId="77777777" w:rsidR="007F063F" w:rsidRPr="007F063F" w:rsidRDefault="007F063F" w:rsidP="000B77D3">
      <w:pPr>
        <w:pStyle w:val="DevConfigs"/>
        <w:rPr>
          <w:rStyle w:val="DevConfigGray"/>
        </w:rPr>
      </w:pPr>
      <w:r w:rsidRPr="007F063F">
        <w:rPr>
          <w:rStyle w:val="DevConfigGray"/>
        </w:rPr>
        <w:t xml:space="preserve"> eigrp router-id 2.2.2.2</w:t>
      </w:r>
    </w:p>
    <w:p w14:paraId="2E8D71F6" w14:textId="77777777" w:rsidR="007F063F" w:rsidRPr="007F063F" w:rsidRDefault="007F063F" w:rsidP="000B77D3">
      <w:pPr>
        <w:pStyle w:val="DevConfigs"/>
        <w:rPr>
          <w:rStyle w:val="DevConfigGray"/>
        </w:rPr>
      </w:pPr>
      <w:r w:rsidRPr="007F063F">
        <w:rPr>
          <w:rStyle w:val="DevConfigGray"/>
        </w:rPr>
        <w:t xml:space="preserve"> network 100.100.100.0 255.255.255.248</w:t>
      </w:r>
    </w:p>
    <w:p w14:paraId="0359A3A7" w14:textId="77777777" w:rsidR="007F063F" w:rsidRPr="007F063F" w:rsidRDefault="007F063F" w:rsidP="000B77D3">
      <w:pPr>
        <w:pStyle w:val="DevConfigs"/>
        <w:rPr>
          <w:rStyle w:val="DevConfigGray"/>
        </w:rPr>
      </w:pPr>
      <w:r w:rsidRPr="007F063F">
        <w:rPr>
          <w:rStyle w:val="DevConfigGray"/>
        </w:rPr>
        <w:t xml:space="preserve"> network 172.16.2.0 255.255.255.0</w:t>
      </w:r>
    </w:p>
    <w:p w14:paraId="20E7FF1F" w14:textId="77777777" w:rsidR="007F063F" w:rsidRPr="007F063F" w:rsidRDefault="007F063F" w:rsidP="000B77D3">
      <w:pPr>
        <w:pStyle w:val="DevConfigs"/>
        <w:rPr>
          <w:rStyle w:val="DevConfigGray"/>
        </w:rPr>
      </w:pPr>
      <w:r w:rsidRPr="007F063F">
        <w:rPr>
          <w:rStyle w:val="DevConfigGray"/>
        </w:rPr>
        <w:t xml:space="preserve"> eigrp stub connected</w:t>
      </w:r>
    </w:p>
    <w:p w14:paraId="7F3301FE" w14:textId="77777777" w:rsidR="007F063F" w:rsidRPr="007F063F" w:rsidRDefault="007F063F" w:rsidP="000B77D3">
      <w:pPr>
        <w:pStyle w:val="DevConfigs"/>
        <w:rPr>
          <w:rStyle w:val="DevConfigGray"/>
        </w:rPr>
      </w:pPr>
      <w:r w:rsidRPr="007F063F">
        <w:rPr>
          <w:rStyle w:val="DevConfigGray"/>
        </w:rPr>
        <w:t>router eigrp DMVPN_TRANS_NET</w:t>
      </w:r>
    </w:p>
    <w:p w14:paraId="62E05888" w14:textId="77777777" w:rsidR="007F063F" w:rsidRPr="007F063F" w:rsidRDefault="007F063F" w:rsidP="000B77D3">
      <w:pPr>
        <w:pStyle w:val="DevConfigs"/>
        <w:rPr>
          <w:rStyle w:val="DevConfigGray"/>
        </w:rPr>
      </w:pPr>
      <w:r w:rsidRPr="007F063F">
        <w:rPr>
          <w:rStyle w:val="DevConfigGray"/>
        </w:rPr>
        <w:t xml:space="preserve"> address-family ipv4 unicast autonomous-system 168</w:t>
      </w:r>
    </w:p>
    <w:p w14:paraId="53B1472D" w14:textId="77777777" w:rsidR="007F063F" w:rsidRPr="007F063F" w:rsidRDefault="007F063F" w:rsidP="000B77D3">
      <w:pPr>
        <w:pStyle w:val="DevConfigs"/>
        <w:rPr>
          <w:rStyle w:val="DevConfigGray"/>
        </w:rPr>
      </w:pPr>
      <w:r w:rsidRPr="007F063F">
        <w:rPr>
          <w:rStyle w:val="DevConfigGray"/>
        </w:rPr>
        <w:t xml:space="preserve"> eigrp router-id 20.2.2.2</w:t>
      </w:r>
    </w:p>
    <w:p w14:paraId="53046728" w14:textId="77777777" w:rsidR="007F063F" w:rsidRPr="007F063F" w:rsidRDefault="007F063F" w:rsidP="000B77D3">
      <w:pPr>
        <w:pStyle w:val="DevConfigs"/>
        <w:rPr>
          <w:rStyle w:val="DevConfigGray"/>
        </w:rPr>
      </w:pPr>
      <w:r w:rsidRPr="007F063F">
        <w:rPr>
          <w:rStyle w:val="DevConfigGray"/>
        </w:rPr>
        <w:t xml:space="preserve"> network 198.51.100.0 255.255.255.252</w:t>
      </w:r>
    </w:p>
    <w:p w14:paraId="6AF65341" w14:textId="77777777" w:rsidR="007F063F" w:rsidRPr="007F063F" w:rsidRDefault="007F063F" w:rsidP="000B77D3">
      <w:pPr>
        <w:pStyle w:val="DevConfigs"/>
        <w:rPr>
          <w:rStyle w:val="DevConfigGray"/>
        </w:rPr>
      </w:pPr>
      <w:r w:rsidRPr="007F063F">
        <w:rPr>
          <w:rStyle w:val="DevConfigGray"/>
        </w:rPr>
        <w:t xml:space="preserve"> network 192.168.2.0 255.255.255.0</w:t>
      </w:r>
    </w:p>
    <w:p w14:paraId="78B68F72" w14:textId="06E4C9C5" w:rsidR="00FA3866" w:rsidRPr="007F063F" w:rsidRDefault="007F063F" w:rsidP="000B77D3">
      <w:pPr>
        <w:pStyle w:val="DevConfigs"/>
        <w:rPr>
          <w:rStyle w:val="DevConfigGray"/>
        </w:rPr>
      </w:pPr>
      <w:r w:rsidRPr="007F063F">
        <w:rPr>
          <w:rStyle w:val="DevConfigGray"/>
        </w:rPr>
        <w:t>end</w:t>
      </w:r>
    </w:p>
    <w:p w14:paraId="7D68CB79" w14:textId="6A2B48B5" w:rsidR="00FA3866" w:rsidRDefault="00FA3866" w:rsidP="00FA3866">
      <w:pPr>
        <w:pStyle w:val="Heading1"/>
        <w:rPr>
          <w:rStyle w:val="LabSectionGray"/>
        </w:rPr>
      </w:pPr>
      <w:r w:rsidRPr="00603503">
        <w:rPr>
          <w:rStyle w:val="LabSectionGray"/>
        </w:rPr>
        <w:t>Router R</w:t>
      </w:r>
      <w:r>
        <w:rPr>
          <w:rStyle w:val="LabSectionGray"/>
        </w:rPr>
        <w:t>3</w:t>
      </w:r>
      <w:r w:rsidRPr="00603503">
        <w:rPr>
          <w:rStyle w:val="LabSectionGray"/>
        </w:rPr>
        <w:t xml:space="preserve"> </w:t>
      </w:r>
    </w:p>
    <w:p w14:paraId="719199F1" w14:textId="77777777" w:rsidR="007F063F" w:rsidRPr="007F063F" w:rsidRDefault="007F063F" w:rsidP="000B77D3">
      <w:pPr>
        <w:pStyle w:val="DevConfigs"/>
        <w:rPr>
          <w:rStyle w:val="DevConfigGray"/>
        </w:rPr>
      </w:pPr>
      <w:r w:rsidRPr="007F063F">
        <w:rPr>
          <w:rStyle w:val="DevConfigGray"/>
        </w:rPr>
        <w:t>enable</w:t>
      </w:r>
    </w:p>
    <w:p w14:paraId="79CBAEDB" w14:textId="77777777" w:rsidR="007F063F" w:rsidRPr="007F063F" w:rsidRDefault="007F063F" w:rsidP="000B77D3">
      <w:pPr>
        <w:pStyle w:val="DevConfigs"/>
        <w:rPr>
          <w:rStyle w:val="DevConfigGray"/>
        </w:rPr>
      </w:pPr>
      <w:r w:rsidRPr="007F063F">
        <w:rPr>
          <w:rStyle w:val="DevConfigGray"/>
        </w:rPr>
        <w:t>configure terminal</w:t>
      </w:r>
    </w:p>
    <w:p w14:paraId="15FFEE97" w14:textId="77777777" w:rsidR="007F063F" w:rsidRPr="007F063F" w:rsidRDefault="007F063F" w:rsidP="000B77D3">
      <w:pPr>
        <w:pStyle w:val="DevConfigs"/>
        <w:rPr>
          <w:rStyle w:val="DevConfigGray"/>
        </w:rPr>
      </w:pPr>
      <w:r w:rsidRPr="007F063F">
        <w:rPr>
          <w:rStyle w:val="DevConfigGray"/>
        </w:rPr>
        <w:t>hostname R3</w:t>
      </w:r>
    </w:p>
    <w:p w14:paraId="1670C10B" w14:textId="77777777" w:rsidR="007F063F" w:rsidRPr="007F063F" w:rsidRDefault="007F063F" w:rsidP="000B77D3">
      <w:pPr>
        <w:pStyle w:val="DevConfigs"/>
        <w:rPr>
          <w:rStyle w:val="DevConfigGray"/>
        </w:rPr>
      </w:pPr>
      <w:r w:rsidRPr="007F063F">
        <w:rPr>
          <w:rStyle w:val="DevConfigGray"/>
        </w:rPr>
        <w:t>no ip domain lookup</w:t>
      </w:r>
    </w:p>
    <w:p w14:paraId="7EAA8095" w14:textId="77777777" w:rsidR="007F063F" w:rsidRPr="007F063F" w:rsidRDefault="007F063F" w:rsidP="000B77D3">
      <w:pPr>
        <w:pStyle w:val="DevConfigs"/>
        <w:rPr>
          <w:rStyle w:val="DevConfigGray"/>
        </w:rPr>
      </w:pPr>
      <w:r w:rsidRPr="007F063F">
        <w:rPr>
          <w:rStyle w:val="DevConfigGray"/>
        </w:rPr>
        <w:t>banner motd # R3, Implement DMVPN Spoke 2 #</w:t>
      </w:r>
    </w:p>
    <w:p w14:paraId="6E13E02B" w14:textId="77777777" w:rsidR="007F063F" w:rsidRPr="007F063F" w:rsidRDefault="007F063F" w:rsidP="000B77D3">
      <w:pPr>
        <w:pStyle w:val="DevConfigs"/>
        <w:rPr>
          <w:rStyle w:val="DevConfigGray"/>
        </w:rPr>
      </w:pPr>
      <w:r w:rsidRPr="007F063F">
        <w:rPr>
          <w:rStyle w:val="DevConfigGray"/>
        </w:rPr>
        <w:t>line con 0</w:t>
      </w:r>
    </w:p>
    <w:p w14:paraId="0B8BBE32" w14:textId="77777777" w:rsidR="007F063F" w:rsidRPr="007F063F" w:rsidRDefault="007F063F" w:rsidP="000B77D3">
      <w:pPr>
        <w:pStyle w:val="DevConfigs"/>
        <w:rPr>
          <w:rStyle w:val="DevConfigGray"/>
        </w:rPr>
      </w:pPr>
      <w:r w:rsidRPr="007F063F">
        <w:rPr>
          <w:rStyle w:val="DevConfigGray"/>
        </w:rPr>
        <w:t xml:space="preserve"> exec-timeout 0 0</w:t>
      </w:r>
    </w:p>
    <w:p w14:paraId="0B0C3F49" w14:textId="77777777" w:rsidR="007F063F" w:rsidRPr="007F063F" w:rsidRDefault="007F063F" w:rsidP="000B77D3">
      <w:pPr>
        <w:pStyle w:val="DevConfigs"/>
        <w:rPr>
          <w:rStyle w:val="DevConfigGray"/>
        </w:rPr>
      </w:pPr>
      <w:r w:rsidRPr="007F063F">
        <w:rPr>
          <w:rStyle w:val="DevConfigGray"/>
        </w:rPr>
        <w:t xml:space="preserve"> logging synchronous</w:t>
      </w:r>
    </w:p>
    <w:p w14:paraId="6FE4930E" w14:textId="77777777" w:rsidR="007F063F" w:rsidRPr="007F063F" w:rsidRDefault="007F063F" w:rsidP="000B77D3">
      <w:pPr>
        <w:pStyle w:val="DevConfigs"/>
        <w:rPr>
          <w:rStyle w:val="DevConfigGray"/>
        </w:rPr>
      </w:pPr>
      <w:r w:rsidRPr="007F063F">
        <w:rPr>
          <w:rStyle w:val="DevConfigGray"/>
        </w:rPr>
        <w:t xml:space="preserve"> exit</w:t>
      </w:r>
    </w:p>
    <w:p w14:paraId="2EEA817D" w14:textId="77777777" w:rsidR="007F063F" w:rsidRPr="007F063F" w:rsidRDefault="007F063F" w:rsidP="000B77D3">
      <w:pPr>
        <w:pStyle w:val="DevConfigs"/>
        <w:rPr>
          <w:rStyle w:val="DevConfigGray"/>
        </w:rPr>
      </w:pPr>
      <w:r w:rsidRPr="007F063F">
        <w:rPr>
          <w:rStyle w:val="DevConfigGray"/>
        </w:rPr>
        <w:t>line vty 0 4</w:t>
      </w:r>
    </w:p>
    <w:p w14:paraId="7576668F" w14:textId="77777777" w:rsidR="007F063F" w:rsidRPr="007F063F" w:rsidRDefault="007F063F" w:rsidP="000B77D3">
      <w:pPr>
        <w:pStyle w:val="DevConfigs"/>
        <w:rPr>
          <w:rStyle w:val="DevConfigGray"/>
        </w:rPr>
      </w:pPr>
      <w:r w:rsidRPr="007F063F">
        <w:rPr>
          <w:rStyle w:val="DevConfigGray"/>
        </w:rPr>
        <w:t xml:space="preserve"> privilege level 15</w:t>
      </w:r>
    </w:p>
    <w:p w14:paraId="5A496718" w14:textId="77777777" w:rsidR="007F063F" w:rsidRPr="007F063F" w:rsidRDefault="007F063F" w:rsidP="000B77D3">
      <w:pPr>
        <w:pStyle w:val="DevConfigs"/>
        <w:rPr>
          <w:rStyle w:val="DevConfigGray"/>
        </w:rPr>
      </w:pPr>
      <w:r w:rsidRPr="007F063F">
        <w:rPr>
          <w:rStyle w:val="DevConfigGray"/>
        </w:rPr>
        <w:t xml:space="preserve"> password cisco123</w:t>
      </w:r>
    </w:p>
    <w:p w14:paraId="4D04FA54" w14:textId="77777777" w:rsidR="007F063F" w:rsidRPr="007F063F" w:rsidRDefault="007F063F" w:rsidP="000B77D3">
      <w:pPr>
        <w:pStyle w:val="DevConfigs"/>
        <w:rPr>
          <w:rStyle w:val="DevConfigGray"/>
        </w:rPr>
      </w:pPr>
      <w:r w:rsidRPr="007F063F">
        <w:rPr>
          <w:rStyle w:val="DevConfigGray"/>
        </w:rPr>
        <w:t xml:space="preserve"> exec-timeout 0 0</w:t>
      </w:r>
    </w:p>
    <w:p w14:paraId="530456F6" w14:textId="77777777" w:rsidR="007F063F" w:rsidRPr="007F063F" w:rsidRDefault="007F063F" w:rsidP="000B77D3">
      <w:pPr>
        <w:pStyle w:val="DevConfigs"/>
        <w:rPr>
          <w:rStyle w:val="DevConfigGray"/>
        </w:rPr>
      </w:pPr>
      <w:r w:rsidRPr="007F063F">
        <w:rPr>
          <w:rStyle w:val="DevConfigGray"/>
        </w:rPr>
        <w:t xml:space="preserve"> logging synchronous</w:t>
      </w:r>
    </w:p>
    <w:p w14:paraId="6888EB2A" w14:textId="77777777" w:rsidR="007F063F" w:rsidRPr="007F063F" w:rsidRDefault="007F063F" w:rsidP="000B77D3">
      <w:pPr>
        <w:pStyle w:val="DevConfigs"/>
        <w:rPr>
          <w:rStyle w:val="DevConfigGray"/>
        </w:rPr>
      </w:pPr>
      <w:r w:rsidRPr="007F063F">
        <w:rPr>
          <w:rStyle w:val="DevConfigGray"/>
        </w:rPr>
        <w:t xml:space="preserve"> login</w:t>
      </w:r>
    </w:p>
    <w:p w14:paraId="67B29541" w14:textId="77777777" w:rsidR="007F063F" w:rsidRPr="007F063F" w:rsidRDefault="007F063F" w:rsidP="000B77D3">
      <w:pPr>
        <w:pStyle w:val="DevConfigs"/>
        <w:rPr>
          <w:rStyle w:val="DevConfigGray"/>
        </w:rPr>
      </w:pPr>
      <w:r w:rsidRPr="007F063F">
        <w:rPr>
          <w:rStyle w:val="DevConfigGray"/>
        </w:rPr>
        <w:t xml:space="preserve"> exit</w:t>
      </w:r>
    </w:p>
    <w:p w14:paraId="4914C723" w14:textId="77777777" w:rsidR="007F063F" w:rsidRPr="007F063F" w:rsidRDefault="007F063F" w:rsidP="000B77D3">
      <w:pPr>
        <w:pStyle w:val="DevConfigs"/>
        <w:rPr>
          <w:rStyle w:val="DevConfigGray"/>
        </w:rPr>
      </w:pPr>
      <w:r w:rsidRPr="007F063F">
        <w:rPr>
          <w:rStyle w:val="DevConfigGray"/>
        </w:rPr>
        <w:t>interface g0/0/1</w:t>
      </w:r>
    </w:p>
    <w:p w14:paraId="3D287277" w14:textId="77777777" w:rsidR="007F063F" w:rsidRPr="007F063F" w:rsidRDefault="007F063F" w:rsidP="000B77D3">
      <w:pPr>
        <w:pStyle w:val="DevConfigs"/>
        <w:rPr>
          <w:rStyle w:val="DevConfigGray"/>
        </w:rPr>
      </w:pPr>
      <w:r w:rsidRPr="007F063F">
        <w:rPr>
          <w:rStyle w:val="DevConfigGray"/>
        </w:rPr>
        <w:t xml:space="preserve"> ip address 203.0.113.2 255.255.255.252</w:t>
      </w:r>
    </w:p>
    <w:p w14:paraId="53BC1685" w14:textId="77777777" w:rsidR="007F063F" w:rsidRPr="007F063F" w:rsidRDefault="007F063F" w:rsidP="000B77D3">
      <w:pPr>
        <w:pStyle w:val="DevConfigs"/>
        <w:rPr>
          <w:rStyle w:val="DevConfigGray"/>
        </w:rPr>
      </w:pPr>
      <w:r w:rsidRPr="007F063F">
        <w:rPr>
          <w:rStyle w:val="DevConfigGray"/>
        </w:rPr>
        <w:t xml:space="preserve"> no shutdown</w:t>
      </w:r>
    </w:p>
    <w:p w14:paraId="71B8DD9B" w14:textId="77777777" w:rsidR="007F063F" w:rsidRPr="007F063F" w:rsidRDefault="007F063F" w:rsidP="000B77D3">
      <w:pPr>
        <w:pStyle w:val="DevConfigs"/>
        <w:rPr>
          <w:rStyle w:val="DevConfigGray"/>
        </w:rPr>
      </w:pPr>
      <w:r w:rsidRPr="007F063F">
        <w:rPr>
          <w:rStyle w:val="DevConfigGray"/>
        </w:rPr>
        <w:t xml:space="preserve"> exit</w:t>
      </w:r>
    </w:p>
    <w:p w14:paraId="5C1A75B9" w14:textId="77777777" w:rsidR="007F063F" w:rsidRPr="007F063F" w:rsidRDefault="007F063F" w:rsidP="000B77D3">
      <w:pPr>
        <w:pStyle w:val="DevConfigs"/>
        <w:rPr>
          <w:rStyle w:val="DevConfigGray"/>
        </w:rPr>
      </w:pPr>
      <w:r w:rsidRPr="007F063F">
        <w:rPr>
          <w:rStyle w:val="DevConfigGray"/>
        </w:rPr>
        <w:t>interface loopback 0</w:t>
      </w:r>
    </w:p>
    <w:p w14:paraId="7E232221" w14:textId="77777777" w:rsidR="007F063F" w:rsidRPr="007F063F" w:rsidRDefault="007F063F" w:rsidP="000B77D3">
      <w:pPr>
        <w:pStyle w:val="DevConfigs"/>
        <w:rPr>
          <w:rStyle w:val="DevConfigGray"/>
        </w:rPr>
      </w:pPr>
      <w:r w:rsidRPr="007F063F">
        <w:rPr>
          <w:rStyle w:val="DevConfigGray"/>
        </w:rPr>
        <w:t xml:space="preserve"> ip address 192.168.3.1 255.255.255.0</w:t>
      </w:r>
    </w:p>
    <w:p w14:paraId="24E149B8" w14:textId="77777777" w:rsidR="007F063F" w:rsidRPr="007F063F" w:rsidRDefault="007F063F" w:rsidP="000B77D3">
      <w:pPr>
        <w:pStyle w:val="DevConfigs"/>
        <w:rPr>
          <w:rStyle w:val="DevConfigGray"/>
        </w:rPr>
      </w:pPr>
      <w:r w:rsidRPr="007F063F">
        <w:rPr>
          <w:rStyle w:val="DevConfigGray"/>
        </w:rPr>
        <w:t xml:space="preserve"> no shutdown</w:t>
      </w:r>
    </w:p>
    <w:p w14:paraId="71D5E9E3" w14:textId="77777777" w:rsidR="007F063F" w:rsidRPr="007F063F" w:rsidRDefault="007F063F" w:rsidP="000B77D3">
      <w:pPr>
        <w:pStyle w:val="DevConfigs"/>
        <w:rPr>
          <w:rStyle w:val="DevConfigGray"/>
        </w:rPr>
      </w:pPr>
      <w:r w:rsidRPr="007F063F">
        <w:rPr>
          <w:rStyle w:val="DevConfigGray"/>
        </w:rPr>
        <w:t xml:space="preserve"> exit</w:t>
      </w:r>
    </w:p>
    <w:p w14:paraId="367AA5B2" w14:textId="77777777" w:rsidR="007F063F" w:rsidRPr="007F063F" w:rsidRDefault="007F063F" w:rsidP="000B77D3">
      <w:pPr>
        <w:pStyle w:val="DevConfigs"/>
        <w:rPr>
          <w:rStyle w:val="DevConfigGray"/>
        </w:rPr>
      </w:pPr>
      <w:r w:rsidRPr="007F063F">
        <w:rPr>
          <w:rStyle w:val="DevConfigGray"/>
        </w:rPr>
        <w:t>interface loopback 1</w:t>
      </w:r>
    </w:p>
    <w:p w14:paraId="1A337DCD" w14:textId="77777777" w:rsidR="007F063F" w:rsidRPr="007F063F" w:rsidRDefault="007F063F" w:rsidP="000B77D3">
      <w:pPr>
        <w:pStyle w:val="DevConfigs"/>
        <w:rPr>
          <w:rStyle w:val="DevConfigGray"/>
        </w:rPr>
      </w:pPr>
      <w:r w:rsidRPr="007F063F">
        <w:rPr>
          <w:rStyle w:val="DevConfigGray"/>
        </w:rPr>
        <w:t xml:space="preserve"> ip address 172.16.3.1 255.255.255.0</w:t>
      </w:r>
    </w:p>
    <w:p w14:paraId="446DD6AC" w14:textId="77777777" w:rsidR="007F063F" w:rsidRPr="007F063F" w:rsidRDefault="007F063F" w:rsidP="000B77D3">
      <w:pPr>
        <w:pStyle w:val="DevConfigs"/>
        <w:rPr>
          <w:rStyle w:val="DevConfigGray"/>
        </w:rPr>
      </w:pPr>
      <w:r w:rsidRPr="007F063F">
        <w:rPr>
          <w:rStyle w:val="DevConfigGray"/>
        </w:rPr>
        <w:t xml:space="preserve"> no shutdown</w:t>
      </w:r>
    </w:p>
    <w:p w14:paraId="44D15CFA" w14:textId="77777777" w:rsidR="007F063F" w:rsidRPr="007F063F" w:rsidRDefault="007F063F" w:rsidP="000B77D3">
      <w:pPr>
        <w:pStyle w:val="DevConfigs"/>
        <w:rPr>
          <w:rStyle w:val="DevConfigGray"/>
        </w:rPr>
      </w:pPr>
      <w:r w:rsidRPr="007F063F">
        <w:rPr>
          <w:rStyle w:val="DevConfigGray"/>
        </w:rPr>
        <w:t xml:space="preserve"> exit</w:t>
      </w:r>
    </w:p>
    <w:p w14:paraId="2EE8AA27" w14:textId="77777777" w:rsidR="007F063F" w:rsidRPr="007F063F" w:rsidRDefault="007F063F" w:rsidP="000B77D3">
      <w:pPr>
        <w:pStyle w:val="DevConfigs"/>
        <w:rPr>
          <w:rStyle w:val="DevConfigGray"/>
        </w:rPr>
      </w:pPr>
      <w:r w:rsidRPr="007F063F">
        <w:rPr>
          <w:rStyle w:val="DevConfigGray"/>
        </w:rPr>
        <w:t>interface tunnel 1</w:t>
      </w:r>
    </w:p>
    <w:p w14:paraId="2ED47103" w14:textId="77777777" w:rsidR="007F063F" w:rsidRPr="007F063F" w:rsidRDefault="007F063F" w:rsidP="000B77D3">
      <w:pPr>
        <w:pStyle w:val="DevConfigs"/>
        <w:rPr>
          <w:rStyle w:val="DevConfigGray"/>
        </w:rPr>
      </w:pPr>
      <w:r w:rsidRPr="007F063F">
        <w:rPr>
          <w:rStyle w:val="DevConfigGray"/>
        </w:rPr>
        <w:t xml:space="preserve"> tunnel mode gre ip</w:t>
      </w:r>
    </w:p>
    <w:p w14:paraId="27004793" w14:textId="77777777" w:rsidR="007F063F" w:rsidRPr="007F063F" w:rsidRDefault="007F063F" w:rsidP="000B77D3">
      <w:pPr>
        <w:pStyle w:val="DevConfigs"/>
        <w:rPr>
          <w:rStyle w:val="DevConfigGray"/>
        </w:rPr>
      </w:pPr>
      <w:r w:rsidRPr="007F063F">
        <w:rPr>
          <w:rStyle w:val="DevConfigGray"/>
        </w:rPr>
        <w:lastRenderedPageBreak/>
        <w:t xml:space="preserve"> tunnel source loopback 0</w:t>
      </w:r>
    </w:p>
    <w:p w14:paraId="50C690D1" w14:textId="77777777" w:rsidR="007F063F" w:rsidRPr="007F063F" w:rsidRDefault="007F063F" w:rsidP="000B77D3">
      <w:pPr>
        <w:pStyle w:val="DevConfigs"/>
        <w:rPr>
          <w:rStyle w:val="DevConfigGray"/>
        </w:rPr>
      </w:pPr>
      <w:r w:rsidRPr="007F063F">
        <w:rPr>
          <w:rStyle w:val="DevConfigGray"/>
        </w:rPr>
        <w:t xml:space="preserve"> tunnel destination 192.0.2.1</w:t>
      </w:r>
    </w:p>
    <w:p w14:paraId="6CAE8787" w14:textId="77777777" w:rsidR="007F063F" w:rsidRPr="007F063F" w:rsidRDefault="007F063F" w:rsidP="000B77D3">
      <w:pPr>
        <w:pStyle w:val="DevConfigs"/>
        <w:rPr>
          <w:rStyle w:val="DevConfigGray"/>
        </w:rPr>
      </w:pPr>
      <w:r w:rsidRPr="007F063F">
        <w:rPr>
          <w:rStyle w:val="DevConfigGray"/>
        </w:rPr>
        <w:t xml:space="preserve"> tunnel key 999</w:t>
      </w:r>
    </w:p>
    <w:p w14:paraId="7E922B91" w14:textId="77777777" w:rsidR="007F063F" w:rsidRPr="007F063F" w:rsidRDefault="007F063F" w:rsidP="000B77D3">
      <w:pPr>
        <w:pStyle w:val="DevConfigs"/>
        <w:rPr>
          <w:rStyle w:val="DevConfigGray"/>
        </w:rPr>
      </w:pPr>
      <w:r w:rsidRPr="007F063F">
        <w:rPr>
          <w:rStyle w:val="DevConfigGray"/>
        </w:rPr>
        <w:t xml:space="preserve"> ip address 100.100.100.3 255.255.255.248</w:t>
      </w:r>
    </w:p>
    <w:p w14:paraId="489E5EAC" w14:textId="77777777" w:rsidR="007F063F" w:rsidRPr="007F063F" w:rsidRDefault="007F063F" w:rsidP="000B77D3">
      <w:pPr>
        <w:pStyle w:val="DevConfigs"/>
        <w:rPr>
          <w:rStyle w:val="DevConfigGray"/>
        </w:rPr>
      </w:pPr>
      <w:r w:rsidRPr="007F063F">
        <w:rPr>
          <w:rStyle w:val="DevConfigGray"/>
        </w:rPr>
        <w:t xml:space="preserve"> ip nhrp network-id 1</w:t>
      </w:r>
    </w:p>
    <w:p w14:paraId="7EA2D634" w14:textId="77777777" w:rsidR="007F063F" w:rsidRPr="007F063F" w:rsidRDefault="007F063F" w:rsidP="000B77D3">
      <w:pPr>
        <w:pStyle w:val="DevConfigs"/>
        <w:rPr>
          <w:rStyle w:val="DevConfigGray"/>
        </w:rPr>
      </w:pPr>
      <w:r w:rsidRPr="007F063F">
        <w:rPr>
          <w:rStyle w:val="DevConfigGray"/>
        </w:rPr>
        <w:t xml:space="preserve"> ip nhrp authentication NHRPauth</w:t>
      </w:r>
    </w:p>
    <w:p w14:paraId="48009468" w14:textId="77777777" w:rsidR="007F063F" w:rsidRPr="007F063F" w:rsidRDefault="007F063F" w:rsidP="000B77D3">
      <w:pPr>
        <w:pStyle w:val="DevConfigs"/>
        <w:rPr>
          <w:rStyle w:val="DevConfigGray"/>
        </w:rPr>
      </w:pPr>
      <w:r w:rsidRPr="007F063F">
        <w:rPr>
          <w:rStyle w:val="DevConfigGray"/>
        </w:rPr>
        <w:t xml:space="preserve"> ip nhrp nhs 100.100.100.1</w:t>
      </w:r>
    </w:p>
    <w:p w14:paraId="594A3C03" w14:textId="77777777" w:rsidR="007F063F" w:rsidRPr="007F063F" w:rsidRDefault="007F063F" w:rsidP="000B77D3">
      <w:pPr>
        <w:pStyle w:val="DevConfigs"/>
        <w:rPr>
          <w:rStyle w:val="DevConfigGray"/>
        </w:rPr>
      </w:pPr>
      <w:r w:rsidRPr="007F063F">
        <w:rPr>
          <w:rStyle w:val="DevConfigGray"/>
        </w:rPr>
        <w:t xml:space="preserve"> ip nhrp map multicast 192.0.2.1</w:t>
      </w:r>
    </w:p>
    <w:p w14:paraId="0FED1DF4" w14:textId="77777777" w:rsidR="007F063F" w:rsidRPr="007F063F" w:rsidRDefault="007F063F" w:rsidP="000B77D3">
      <w:pPr>
        <w:pStyle w:val="DevConfigs"/>
        <w:rPr>
          <w:rStyle w:val="DevConfigGray"/>
        </w:rPr>
      </w:pPr>
      <w:r w:rsidRPr="007F063F">
        <w:rPr>
          <w:rStyle w:val="DevConfigGray"/>
        </w:rPr>
        <w:t xml:space="preserve"> ip nhrp map 100.100.100.1 192.0.2.1</w:t>
      </w:r>
    </w:p>
    <w:p w14:paraId="16A2CB79" w14:textId="77777777" w:rsidR="007F063F" w:rsidRPr="007F063F" w:rsidRDefault="007F063F" w:rsidP="000B77D3">
      <w:pPr>
        <w:pStyle w:val="DevConfigs"/>
        <w:rPr>
          <w:rStyle w:val="DevConfigGray"/>
        </w:rPr>
      </w:pPr>
      <w:r w:rsidRPr="007F063F">
        <w:rPr>
          <w:rStyle w:val="DevConfigGray"/>
        </w:rPr>
        <w:t xml:space="preserve"> ip mtu 1400</w:t>
      </w:r>
    </w:p>
    <w:p w14:paraId="7E648C69" w14:textId="77777777" w:rsidR="007F063F" w:rsidRPr="007F063F" w:rsidRDefault="007F063F" w:rsidP="000B77D3">
      <w:pPr>
        <w:pStyle w:val="DevConfigs"/>
        <w:rPr>
          <w:rStyle w:val="DevConfigGray"/>
        </w:rPr>
      </w:pPr>
      <w:r w:rsidRPr="007F063F">
        <w:rPr>
          <w:rStyle w:val="DevConfigGray"/>
        </w:rPr>
        <w:t xml:space="preserve"> ip tcp adjust-mss 1360</w:t>
      </w:r>
    </w:p>
    <w:p w14:paraId="726BA5D5" w14:textId="77777777" w:rsidR="007F063F" w:rsidRPr="007F063F" w:rsidRDefault="007F063F" w:rsidP="000B77D3">
      <w:pPr>
        <w:pStyle w:val="DevConfigs"/>
        <w:rPr>
          <w:rStyle w:val="DevConfigGray"/>
        </w:rPr>
      </w:pPr>
      <w:r w:rsidRPr="007F063F">
        <w:rPr>
          <w:rStyle w:val="DevConfigGray"/>
        </w:rPr>
        <w:t>no ip route 0.0.0.0 0.0.0.0 g0/0/1</w:t>
      </w:r>
    </w:p>
    <w:p w14:paraId="26C5C8CD" w14:textId="77777777" w:rsidR="007F063F" w:rsidRPr="007F063F" w:rsidRDefault="007F063F" w:rsidP="000B77D3">
      <w:pPr>
        <w:pStyle w:val="DevConfigs"/>
        <w:rPr>
          <w:rStyle w:val="DevConfigGray"/>
        </w:rPr>
      </w:pPr>
      <w:r w:rsidRPr="007F063F">
        <w:rPr>
          <w:rStyle w:val="DevConfigGray"/>
        </w:rPr>
        <w:t>router eigrp DMVPN_TUNNEL_NET</w:t>
      </w:r>
    </w:p>
    <w:p w14:paraId="0CB53405" w14:textId="77777777" w:rsidR="007F063F" w:rsidRPr="007F063F" w:rsidRDefault="007F063F" w:rsidP="000B77D3">
      <w:pPr>
        <w:pStyle w:val="DevConfigs"/>
        <w:rPr>
          <w:rStyle w:val="DevConfigGray"/>
        </w:rPr>
      </w:pPr>
      <w:r w:rsidRPr="007F063F">
        <w:rPr>
          <w:rStyle w:val="DevConfigGray"/>
        </w:rPr>
        <w:t xml:space="preserve"> address-family ipv4 unicast autonomous-system 68</w:t>
      </w:r>
    </w:p>
    <w:p w14:paraId="1E996B9A" w14:textId="77777777" w:rsidR="007F063F" w:rsidRPr="007F063F" w:rsidRDefault="007F063F" w:rsidP="000B77D3">
      <w:pPr>
        <w:pStyle w:val="DevConfigs"/>
        <w:rPr>
          <w:rStyle w:val="DevConfigGray"/>
        </w:rPr>
      </w:pPr>
      <w:r w:rsidRPr="007F063F">
        <w:rPr>
          <w:rStyle w:val="DevConfigGray"/>
        </w:rPr>
        <w:t xml:space="preserve"> eigrp router-id 3.3.3.3</w:t>
      </w:r>
    </w:p>
    <w:p w14:paraId="7EC1A6DE" w14:textId="77777777" w:rsidR="007F063F" w:rsidRPr="007F063F" w:rsidRDefault="007F063F" w:rsidP="000B77D3">
      <w:pPr>
        <w:pStyle w:val="DevConfigs"/>
        <w:rPr>
          <w:rStyle w:val="DevConfigGray"/>
        </w:rPr>
      </w:pPr>
      <w:r w:rsidRPr="007F063F">
        <w:rPr>
          <w:rStyle w:val="DevConfigGray"/>
        </w:rPr>
        <w:t xml:space="preserve"> network 100.100.100.0 255.255.255.248</w:t>
      </w:r>
    </w:p>
    <w:p w14:paraId="662B8E21" w14:textId="77777777" w:rsidR="007F063F" w:rsidRPr="007F063F" w:rsidRDefault="007F063F" w:rsidP="000B77D3">
      <w:pPr>
        <w:pStyle w:val="DevConfigs"/>
        <w:rPr>
          <w:rStyle w:val="DevConfigGray"/>
        </w:rPr>
      </w:pPr>
      <w:r w:rsidRPr="007F063F">
        <w:rPr>
          <w:rStyle w:val="DevConfigGray"/>
        </w:rPr>
        <w:t xml:space="preserve"> network 172.16.3.0 255.255.255.0</w:t>
      </w:r>
    </w:p>
    <w:p w14:paraId="2FF86F04" w14:textId="77777777" w:rsidR="007F063F" w:rsidRPr="007F063F" w:rsidRDefault="007F063F" w:rsidP="000B77D3">
      <w:pPr>
        <w:pStyle w:val="DevConfigs"/>
        <w:rPr>
          <w:rStyle w:val="DevConfigGray"/>
        </w:rPr>
      </w:pPr>
      <w:r w:rsidRPr="007F063F">
        <w:rPr>
          <w:rStyle w:val="DevConfigGray"/>
        </w:rPr>
        <w:t xml:space="preserve"> eigrp stub connected</w:t>
      </w:r>
    </w:p>
    <w:p w14:paraId="68C7BCED" w14:textId="77777777" w:rsidR="007F063F" w:rsidRPr="007F063F" w:rsidRDefault="007F063F" w:rsidP="000B77D3">
      <w:pPr>
        <w:pStyle w:val="DevConfigs"/>
        <w:rPr>
          <w:rStyle w:val="DevConfigGray"/>
        </w:rPr>
      </w:pPr>
      <w:r w:rsidRPr="007F063F">
        <w:rPr>
          <w:rStyle w:val="DevConfigGray"/>
        </w:rPr>
        <w:t>router eigrp DMVPN_TRANS_NET</w:t>
      </w:r>
    </w:p>
    <w:p w14:paraId="51A7AD15" w14:textId="77777777" w:rsidR="007F063F" w:rsidRPr="007F063F" w:rsidRDefault="007F063F" w:rsidP="000B77D3">
      <w:pPr>
        <w:pStyle w:val="DevConfigs"/>
        <w:rPr>
          <w:rStyle w:val="DevConfigGray"/>
        </w:rPr>
      </w:pPr>
      <w:r w:rsidRPr="007F063F">
        <w:rPr>
          <w:rStyle w:val="DevConfigGray"/>
        </w:rPr>
        <w:t xml:space="preserve"> address-family ipv4 unicast autonomous-system 168</w:t>
      </w:r>
    </w:p>
    <w:p w14:paraId="28A7E86E" w14:textId="77777777" w:rsidR="007F063F" w:rsidRPr="007F063F" w:rsidRDefault="007F063F" w:rsidP="000B77D3">
      <w:pPr>
        <w:pStyle w:val="DevConfigs"/>
        <w:rPr>
          <w:rStyle w:val="DevConfigGray"/>
        </w:rPr>
      </w:pPr>
      <w:r w:rsidRPr="007F063F">
        <w:rPr>
          <w:rStyle w:val="DevConfigGray"/>
        </w:rPr>
        <w:t xml:space="preserve"> eigrp router-id 30.3.3.3</w:t>
      </w:r>
    </w:p>
    <w:p w14:paraId="4C8C89B8" w14:textId="77777777" w:rsidR="007F063F" w:rsidRPr="007F063F" w:rsidRDefault="007F063F" w:rsidP="000B77D3">
      <w:pPr>
        <w:pStyle w:val="DevConfigs"/>
        <w:rPr>
          <w:rStyle w:val="DevConfigGray"/>
        </w:rPr>
      </w:pPr>
      <w:r w:rsidRPr="007F063F">
        <w:rPr>
          <w:rStyle w:val="DevConfigGray"/>
        </w:rPr>
        <w:t xml:space="preserve"> network 203.0.113.0 255.255.255.252</w:t>
      </w:r>
    </w:p>
    <w:p w14:paraId="468C35CE" w14:textId="77777777" w:rsidR="007F063F" w:rsidRPr="007F063F" w:rsidRDefault="007F063F" w:rsidP="000B77D3">
      <w:pPr>
        <w:pStyle w:val="DevConfigs"/>
        <w:rPr>
          <w:rStyle w:val="DevConfigGray"/>
        </w:rPr>
      </w:pPr>
      <w:r w:rsidRPr="007F063F">
        <w:rPr>
          <w:rStyle w:val="DevConfigGray"/>
        </w:rPr>
        <w:t xml:space="preserve"> network 192.168.3.0 255.255.255.0</w:t>
      </w:r>
    </w:p>
    <w:p w14:paraId="0BF8F123" w14:textId="77777777" w:rsidR="007F063F" w:rsidRPr="007F063F" w:rsidRDefault="007F063F" w:rsidP="000B77D3">
      <w:pPr>
        <w:pStyle w:val="DevConfigs"/>
        <w:rPr>
          <w:rStyle w:val="DevConfigGray"/>
        </w:rPr>
      </w:pPr>
      <w:r w:rsidRPr="007F063F">
        <w:rPr>
          <w:rStyle w:val="DevConfigGray"/>
        </w:rPr>
        <w:t xml:space="preserve"> eigrp stub connected</w:t>
      </w:r>
    </w:p>
    <w:p w14:paraId="5C390ECC" w14:textId="68478243" w:rsidR="00FA3866" w:rsidRPr="007F063F" w:rsidRDefault="007F063F" w:rsidP="000B77D3">
      <w:pPr>
        <w:pStyle w:val="DevConfigs"/>
        <w:rPr>
          <w:rStyle w:val="DevConfigGray"/>
        </w:rPr>
      </w:pPr>
      <w:r w:rsidRPr="007F063F">
        <w:rPr>
          <w:rStyle w:val="DevConfigGray"/>
        </w:rPr>
        <w:t>end</w:t>
      </w:r>
    </w:p>
    <w:p w14:paraId="562DB27E" w14:textId="6A6F6879" w:rsidR="00FA3866" w:rsidRDefault="00FA3866" w:rsidP="00FA3866">
      <w:pPr>
        <w:pStyle w:val="Heading1"/>
        <w:rPr>
          <w:rStyle w:val="LabSectionGray"/>
        </w:rPr>
      </w:pPr>
      <w:r w:rsidRPr="00FA3866">
        <w:rPr>
          <w:rStyle w:val="LabSectionGray"/>
        </w:rPr>
        <w:t>Layer 3 Switch DMVPN</w:t>
      </w:r>
    </w:p>
    <w:p w14:paraId="4A6FC518" w14:textId="77777777" w:rsidR="007F063F" w:rsidRPr="007F063F" w:rsidRDefault="007F063F" w:rsidP="000B77D3">
      <w:pPr>
        <w:pStyle w:val="DevConfigs"/>
        <w:rPr>
          <w:rStyle w:val="DevConfigGray"/>
        </w:rPr>
      </w:pPr>
      <w:r w:rsidRPr="007F063F">
        <w:rPr>
          <w:rStyle w:val="DevConfigGray"/>
        </w:rPr>
        <w:t>enable</w:t>
      </w:r>
    </w:p>
    <w:p w14:paraId="3CE90582" w14:textId="77777777" w:rsidR="007F063F" w:rsidRPr="007F063F" w:rsidRDefault="007F063F" w:rsidP="000B77D3">
      <w:pPr>
        <w:pStyle w:val="DevConfigs"/>
        <w:rPr>
          <w:rStyle w:val="DevConfigGray"/>
        </w:rPr>
      </w:pPr>
      <w:r w:rsidRPr="007F063F">
        <w:rPr>
          <w:rStyle w:val="DevConfigGray"/>
        </w:rPr>
        <w:t>configure terminal</w:t>
      </w:r>
    </w:p>
    <w:p w14:paraId="52851342" w14:textId="77777777" w:rsidR="007F063F" w:rsidRPr="007F063F" w:rsidRDefault="007F063F" w:rsidP="000B77D3">
      <w:pPr>
        <w:pStyle w:val="DevConfigs"/>
        <w:rPr>
          <w:rStyle w:val="DevConfigGray"/>
        </w:rPr>
      </w:pPr>
      <w:r w:rsidRPr="007F063F">
        <w:rPr>
          <w:rStyle w:val="DevConfigGray"/>
        </w:rPr>
        <w:t>hostname DMVPN</w:t>
      </w:r>
    </w:p>
    <w:p w14:paraId="5640AC4F" w14:textId="77777777" w:rsidR="007F063F" w:rsidRPr="007F063F" w:rsidRDefault="007F063F" w:rsidP="000B77D3">
      <w:pPr>
        <w:pStyle w:val="DevConfigs"/>
        <w:rPr>
          <w:rStyle w:val="DevConfigGray"/>
        </w:rPr>
      </w:pPr>
      <w:r w:rsidRPr="007F063F">
        <w:rPr>
          <w:rStyle w:val="DevConfigGray"/>
        </w:rPr>
        <w:t>no ip domain lookup</w:t>
      </w:r>
    </w:p>
    <w:p w14:paraId="0A1F2AAB" w14:textId="77777777" w:rsidR="007F063F" w:rsidRPr="007F063F" w:rsidRDefault="007F063F" w:rsidP="000B77D3">
      <w:pPr>
        <w:pStyle w:val="DevConfigs"/>
        <w:rPr>
          <w:rStyle w:val="DevConfigGray"/>
        </w:rPr>
      </w:pPr>
      <w:r w:rsidRPr="007F063F">
        <w:rPr>
          <w:rStyle w:val="DevConfigGray"/>
        </w:rPr>
        <w:t>ip routing</w:t>
      </w:r>
    </w:p>
    <w:p w14:paraId="68B49F09" w14:textId="77777777" w:rsidR="007F063F" w:rsidRPr="007F063F" w:rsidRDefault="007F063F" w:rsidP="000B77D3">
      <w:pPr>
        <w:pStyle w:val="DevConfigs"/>
        <w:rPr>
          <w:rStyle w:val="DevConfigGray"/>
        </w:rPr>
      </w:pPr>
      <w:r w:rsidRPr="007F063F">
        <w:rPr>
          <w:rStyle w:val="DevConfigGray"/>
        </w:rPr>
        <w:t>banner motd # DMVPN, DMVPN cloud switch #</w:t>
      </w:r>
    </w:p>
    <w:p w14:paraId="74460FF5" w14:textId="77777777" w:rsidR="007F063F" w:rsidRPr="007F063F" w:rsidRDefault="007F063F" w:rsidP="000B77D3">
      <w:pPr>
        <w:pStyle w:val="DevConfigs"/>
        <w:rPr>
          <w:rStyle w:val="DevConfigGray"/>
        </w:rPr>
      </w:pPr>
      <w:r w:rsidRPr="007F063F">
        <w:rPr>
          <w:rStyle w:val="DevConfigGray"/>
        </w:rPr>
        <w:t>line con 0</w:t>
      </w:r>
    </w:p>
    <w:p w14:paraId="3EDF153A" w14:textId="77777777" w:rsidR="007F063F" w:rsidRPr="007F063F" w:rsidRDefault="007F063F" w:rsidP="000B77D3">
      <w:pPr>
        <w:pStyle w:val="DevConfigs"/>
        <w:rPr>
          <w:rStyle w:val="DevConfigGray"/>
        </w:rPr>
      </w:pPr>
      <w:r w:rsidRPr="007F063F">
        <w:rPr>
          <w:rStyle w:val="DevConfigGray"/>
        </w:rPr>
        <w:t xml:space="preserve"> exec-timeout 0 0</w:t>
      </w:r>
    </w:p>
    <w:p w14:paraId="0F3E2937" w14:textId="77777777" w:rsidR="007F063F" w:rsidRPr="007F063F" w:rsidRDefault="007F063F" w:rsidP="000B77D3">
      <w:pPr>
        <w:pStyle w:val="DevConfigs"/>
        <w:rPr>
          <w:rStyle w:val="DevConfigGray"/>
        </w:rPr>
      </w:pPr>
      <w:r w:rsidRPr="007F063F">
        <w:rPr>
          <w:rStyle w:val="DevConfigGray"/>
        </w:rPr>
        <w:t xml:space="preserve"> logging synchronous</w:t>
      </w:r>
    </w:p>
    <w:p w14:paraId="5EBFDFF8" w14:textId="77777777" w:rsidR="007F063F" w:rsidRPr="007F063F" w:rsidRDefault="007F063F" w:rsidP="000B77D3">
      <w:pPr>
        <w:pStyle w:val="DevConfigs"/>
        <w:rPr>
          <w:rStyle w:val="DevConfigGray"/>
        </w:rPr>
      </w:pPr>
      <w:r w:rsidRPr="007F063F">
        <w:rPr>
          <w:rStyle w:val="DevConfigGray"/>
        </w:rPr>
        <w:t xml:space="preserve"> exit</w:t>
      </w:r>
    </w:p>
    <w:p w14:paraId="020027C1" w14:textId="77777777" w:rsidR="007F063F" w:rsidRPr="007F063F" w:rsidRDefault="007F063F" w:rsidP="000B77D3">
      <w:pPr>
        <w:pStyle w:val="DevConfigs"/>
        <w:rPr>
          <w:rStyle w:val="DevConfigGray"/>
        </w:rPr>
      </w:pPr>
      <w:r w:rsidRPr="007F063F">
        <w:rPr>
          <w:rStyle w:val="DevConfigGray"/>
        </w:rPr>
        <w:t>line vty 0 4</w:t>
      </w:r>
    </w:p>
    <w:p w14:paraId="5B01D7DA" w14:textId="77777777" w:rsidR="007F063F" w:rsidRPr="007F063F" w:rsidRDefault="007F063F" w:rsidP="000B77D3">
      <w:pPr>
        <w:pStyle w:val="DevConfigs"/>
        <w:rPr>
          <w:rStyle w:val="DevConfigGray"/>
        </w:rPr>
      </w:pPr>
      <w:r w:rsidRPr="007F063F">
        <w:rPr>
          <w:rStyle w:val="DevConfigGray"/>
        </w:rPr>
        <w:t xml:space="preserve"> privilege level 15</w:t>
      </w:r>
    </w:p>
    <w:p w14:paraId="70C29DA3" w14:textId="77777777" w:rsidR="007F063F" w:rsidRPr="007F063F" w:rsidRDefault="007F063F" w:rsidP="000B77D3">
      <w:pPr>
        <w:pStyle w:val="DevConfigs"/>
        <w:rPr>
          <w:rStyle w:val="DevConfigGray"/>
        </w:rPr>
      </w:pPr>
      <w:r w:rsidRPr="007F063F">
        <w:rPr>
          <w:rStyle w:val="DevConfigGray"/>
        </w:rPr>
        <w:t xml:space="preserve"> password cisco123</w:t>
      </w:r>
    </w:p>
    <w:p w14:paraId="75266614" w14:textId="77777777" w:rsidR="007F063F" w:rsidRPr="007F063F" w:rsidRDefault="007F063F" w:rsidP="000B77D3">
      <w:pPr>
        <w:pStyle w:val="DevConfigs"/>
        <w:rPr>
          <w:rStyle w:val="DevConfigGray"/>
        </w:rPr>
      </w:pPr>
      <w:r w:rsidRPr="007F063F">
        <w:rPr>
          <w:rStyle w:val="DevConfigGray"/>
        </w:rPr>
        <w:t xml:space="preserve"> exec-timeout 0 0</w:t>
      </w:r>
    </w:p>
    <w:p w14:paraId="5D2714CF" w14:textId="77777777" w:rsidR="007F063F" w:rsidRPr="007F063F" w:rsidRDefault="007F063F" w:rsidP="000B77D3">
      <w:pPr>
        <w:pStyle w:val="DevConfigs"/>
        <w:rPr>
          <w:rStyle w:val="DevConfigGray"/>
        </w:rPr>
      </w:pPr>
      <w:r w:rsidRPr="007F063F">
        <w:rPr>
          <w:rStyle w:val="DevConfigGray"/>
        </w:rPr>
        <w:t xml:space="preserve"> logging synchronous</w:t>
      </w:r>
    </w:p>
    <w:p w14:paraId="3F5639AB" w14:textId="77777777" w:rsidR="007F063F" w:rsidRPr="007F063F" w:rsidRDefault="007F063F" w:rsidP="000B77D3">
      <w:pPr>
        <w:pStyle w:val="DevConfigs"/>
        <w:rPr>
          <w:rStyle w:val="DevConfigGray"/>
        </w:rPr>
      </w:pPr>
      <w:r w:rsidRPr="007F063F">
        <w:rPr>
          <w:rStyle w:val="DevConfigGray"/>
        </w:rPr>
        <w:t xml:space="preserve"> login</w:t>
      </w:r>
    </w:p>
    <w:p w14:paraId="69EF213F" w14:textId="77777777" w:rsidR="007F063F" w:rsidRPr="007F063F" w:rsidRDefault="007F063F" w:rsidP="000B77D3">
      <w:pPr>
        <w:pStyle w:val="DevConfigs"/>
        <w:rPr>
          <w:rStyle w:val="DevConfigGray"/>
        </w:rPr>
      </w:pPr>
      <w:r w:rsidRPr="007F063F">
        <w:rPr>
          <w:rStyle w:val="DevConfigGray"/>
        </w:rPr>
        <w:t>interface g1/0/11</w:t>
      </w:r>
    </w:p>
    <w:p w14:paraId="15DB5CB5" w14:textId="77777777" w:rsidR="007F063F" w:rsidRPr="007F063F" w:rsidRDefault="007F063F" w:rsidP="000B77D3">
      <w:pPr>
        <w:pStyle w:val="DevConfigs"/>
        <w:rPr>
          <w:rStyle w:val="DevConfigGray"/>
        </w:rPr>
      </w:pPr>
      <w:r w:rsidRPr="007F063F">
        <w:rPr>
          <w:rStyle w:val="DevConfigGray"/>
        </w:rPr>
        <w:t xml:space="preserve"> no switchport</w:t>
      </w:r>
    </w:p>
    <w:p w14:paraId="1B805809" w14:textId="77777777" w:rsidR="007F063F" w:rsidRPr="007F063F" w:rsidRDefault="007F063F" w:rsidP="000B77D3">
      <w:pPr>
        <w:pStyle w:val="DevConfigs"/>
        <w:rPr>
          <w:rStyle w:val="DevConfigGray"/>
        </w:rPr>
      </w:pPr>
      <w:r w:rsidRPr="007F063F">
        <w:rPr>
          <w:rStyle w:val="DevConfigGray"/>
        </w:rPr>
        <w:t xml:space="preserve"> ip address 192.0.2.2 255.255.255.252</w:t>
      </w:r>
    </w:p>
    <w:p w14:paraId="25BE014D" w14:textId="77777777" w:rsidR="007F063F" w:rsidRPr="007F063F" w:rsidRDefault="007F063F" w:rsidP="000B77D3">
      <w:pPr>
        <w:pStyle w:val="DevConfigs"/>
        <w:rPr>
          <w:rStyle w:val="DevConfigGray"/>
        </w:rPr>
      </w:pPr>
      <w:r w:rsidRPr="007F063F">
        <w:rPr>
          <w:rStyle w:val="DevConfigGray"/>
        </w:rPr>
        <w:t xml:space="preserve"> no shutdown</w:t>
      </w:r>
    </w:p>
    <w:p w14:paraId="0544AB03" w14:textId="77777777" w:rsidR="007F063F" w:rsidRPr="007F063F" w:rsidRDefault="007F063F" w:rsidP="000B77D3">
      <w:pPr>
        <w:pStyle w:val="DevConfigs"/>
        <w:rPr>
          <w:rStyle w:val="DevConfigGray"/>
        </w:rPr>
      </w:pPr>
      <w:r w:rsidRPr="007F063F">
        <w:rPr>
          <w:rStyle w:val="DevConfigGray"/>
        </w:rPr>
        <w:t xml:space="preserve"> exit</w:t>
      </w:r>
    </w:p>
    <w:p w14:paraId="366142DE" w14:textId="77777777" w:rsidR="007F063F" w:rsidRPr="007F063F" w:rsidRDefault="007F063F" w:rsidP="000B77D3">
      <w:pPr>
        <w:pStyle w:val="DevConfigs"/>
        <w:rPr>
          <w:rStyle w:val="DevConfigGray"/>
        </w:rPr>
      </w:pPr>
      <w:r w:rsidRPr="007F063F">
        <w:rPr>
          <w:rStyle w:val="DevConfigGray"/>
        </w:rPr>
        <w:t>interface g1/0/12</w:t>
      </w:r>
    </w:p>
    <w:p w14:paraId="4C4F2201" w14:textId="77777777" w:rsidR="007F063F" w:rsidRPr="007F063F" w:rsidRDefault="007F063F" w:rsidP="000B77D3">
      <w:pPr>
        <w:pStyle w:val="DevConfigs"/>
        <w:rPr>
          <w:rStyle w:val="DevConfigGray"/>
        </w:rPr>
      </w:pPr>
      <w:r w:rsidRPr="007F063F">
        <w:rPr>
          <w:rStyle w:val="DevConfigGray"/>
        </w:rPr>
        <w:lastRenderedPageBreak/>
        <w:t xml:space="preserve"> no switchport</w:t>
      </w:r>
    </w:p>
    <w:p w14:paraId="12D854A9" w14:textId="77777777" w:rsidR="007F063F" w:rsidRPr="007F063F" w:rsidRDefault="007F063F" w:rsidP="000B77D3">
      <w:pPr>
        <w:pStyle w:val="DevConfigs"/>
        <w:rPr>
          <w:rStyle w:val="DevConfigGray"/>
        </w:rPr>
      </w:pPr>
      <w:r w:rsidRPr="007F063F">
        <w:rPr>
          <w:rStyle w:val="DevConfigGray"/>
        </w:rPr>
        <w:t xml:space="preserve"> ip address 198.51.100.1 255.255.255.252</w:t>
      </w:r>
    </w:p>
    <w:p w14:paraId="10349823" w14:textId="77777777" w:rsidR="007F063F" w:rsidRPr="007F063F" w:rsidRDefault="007F063F" w:rsidP="000B77D3">
      <w:pPr>
        <w:pStyle w:val="DevConfigs"/>
        <w:rPr>
          <w:rStyle w:val="DevConfigGray"/>
        </w:rPr>
      </w:pPr>
      <w:r w:rsidRPr="007F063F">
        <w:rPr>
          <w:rStyle w:val="DevConfigGray"/>
        </w:rPr>
        <w:t xml:space="preserve"> no shutdown</w:t>
      </w:r>
    </w:p>
    <w:p w14:paraId="4CBD27CB" w14:textId="77777777" w:rsidR="007F063F" w:rsidRPr="007F063F" w:rsidRDefault="007F063F" w:rsidP="000B77D3">
      <w:pPr>
        <w:pStyle w:val="DevConfigs"/>
        <w:rPr>
          <w:rStyle w:val="DevConfigGray"/>
        </w:rPr>
      </w:pPr>
      <w:r w:rsidRPr="007F063F">
        <w:rPr>
          <w:rStyle w:val="DevConfigGray"/>
        </w:rPr>
        <w:t xml:space="preserve"> exit</w:t>
      </w:r>
    </w:p>
    <w:p w14:paraId="0FAC6F9D" w14:textId="77777777" w:rsidR="007F063F" w:rsidRPr="007F063F" w:rsidRDefault="007F063F" w:rsidP="000B77D3">
      <w:pPr>
        <w:pStyle w:val="DevConfigs"/>
        <w:rPr>
          <w:rStyle w:val="DevConfigGray"/>
        </w:rPr>
      </w:pPr>
      <w:r w:rsidRPr="007F063F">
        <w:rPr>
          <w:rStyle w:val="DevConfigGray"/>
        </w:rPr>
        <w:t>interface g1/0/13</w:t>
      </w:r>
    </w:p>
    <w:p w14:paraId="65429DD8" w14:textId="77777777" w:rsidR="007F063F" w:rsidRPr="007F063F" w:rsidRDefault="007F063F" w:rsidP="000B77D3">
      <w:pPr>
        <w:pStyle w:val="DevConfigs"/>
        <w:rPr>
          <w:rStyle w:val="DevConfigGray"/>
        </w:rPr>
      </w:pPr>
      <w:r w:rsidRPr="007F063F">
        <w:rPr>
          <w:rStyle w:val="DevConfigGray"/>
        </w:rPr>
        <w:t xml:space="preserve"> no switchport</w:t>
      </w:r>
    </w:p>
    <w:p w14:paraId="47AE5012" w14:textId="77777777" w:rsidR="007F063F" w:rsidRPr="007F063F" w:rsidRDefault="007F063F" w:rsidP="000B77D3">
      <w:pPr>
        <w:pStyle w:val="DevConfigs"/>
        <w:rPr>
          <w:rStyle w:val="DevConfigGray"/>
        </w:rPr>
      </w:pPr>
      <w:r w:rsidRPr="007F063F">
        <w:rPr>
          <w:rStyle w:val="DevConfigGray"/>
        </w:rPr>
        <w:t xml:space="preserve"> ip address 203.0.113.1 255.255.255.252</w:t>
      </w:r>
    </w:p>
    <w:p w14:paraId="05428BE6" w14:textId="77777777" w:rsidR="007F063F" w:rsidRPr="007F063F" w:rsidRDefault="007F063F" w:rsidP="000B77D3">
      <w:pPr>
        <w:pStyle w:val="DevConfigs"/>
        <w:rPr>
          <w:rStyle w:val="DevConfigGray"/>
        </w:rPr>
      </w:pPr>
      <w:r w:rsidRPr="007F063F">
        <w:rPr>
          <w:rStyle w:val="DevConfigGray"/>
        </w:rPr>
        <w:t xml:space="preserve"> no shutdown</w:t>
      </w:r>
    </w:p>
    <w:p w14:paraId="64FDA35C" w14:textId="77777777" w:rsidR="007F063F" w:rsidRPr="007F063F" w:rsidRDefault="007F063F" w:rsidP="000B77D3">
      <w:pPr>
        <w:pStyle w:val="DevConfigs"/>
        <w:rPr>
          <w:rStyle w:val="DevConfigGray"/>
        </w:rPr>
      </w:pPr>
      <w:r w:rsidRPr="007F063F">
        <w:rPr>
          <w:rStyle w:val="DevConfigGray"/>
        </w:rPr>
        <w:t xml:space="preserve"> exit</w:t>
      </w:r>
    </w:p>
    <w:p w14:paraId="7170F216" w14:textId="77777777" w:rsidR="007F063F" w:rsidRPr="007F063F" w:rsidRDefault="007F063F" w:rsidP="000B77D3">
      <w:pPr>
        <w:pStyle w:val="DevConfigs"/>
        <w:rPr>
          <w:rStyle w:val="DevConfigGray"/>
        </w:rPr>
      </w:pPr>
      <w:r w:rsidRPr="007F063F">
        <w:rPr>
          <w:rStyle w:val="DevConfigGray"/>
        </w:rPr>
        <w:t>no ip route 192.0.2.0 255.255.255.252 g1/0/11</w:t>
      </w:r>
    </w:p>
    <w:p w14:paraId="150424E4" w14:textId="77777777" w:rsidR="007F063F" w:rsidRPr="007F063F" w:rsidRDefault="007F063F" w:rsidP="000B77D3">
      <w:pPr>
        <w:pStyle w:val="DevConfigs"/>
        <w:rPr>
          <w:rStyle w:val="DevConfigGray"/>
        </w:rPr>
      </w:pPr>
      <w:r w:rsidRPr="007F063F">
        <w:rPr>
          <w:rStyle w:val="DevConfigGray"/>
        </w:rPr>
        <w:t>no ip route 198.51.100.0 255.255.255.252 g1/0/12</w:t>
      </w:r>
    </w:p>
    <w:p w14:paraId="5B07EBB5" w14:textId="77777777" w:rsidR="007F063F" w:rsidRPr="007F063F" w:rsidRDefault="007F063F" w:rsidP="000B77D3">
      <w:pPr>
        <w:pStyle w:val="DevConfigs"/>
        <w:rPr>
          <w:rStyle w:val="DevConfigGray"/>
        </w:rPr>
      </w:pPr>
      <w:r w:rsidRPr="007F063F">
        <w:rPr>
          <w:rStyle w:val="DevConfigGray"/>
        </w:rPr>
        <w:t>no ip route 192.168.2.0 255.255.255.0 g1/0/12</w:t>
      </w:r>
    </w:p>
    <w:p w14:paraId="59EA7763" w14:textId="77777777" w:rsidR="007F063F" w:rsidRPr="007F063F" w:rsidRDefault="007F063F" w:rsidP="000B77D3">
      <w:pPr>
        <w:pStyle w:val="DevConfigs"/>
        <w:rPr>
          <w:rStyle w:val="DevConfigGray"/>
        </w:rPr>
      </w:pPr>
      <w:r w:rsidRPr="007F063F">
        <w:rPr>
          <w:rStyle w:val="DevConfigGray"/>
        </w:rPr>
        <w:t>no ip route 172.16.2.0 255.255.255.0 g1/0/12</w:t>
      </w:r>
    </w:p>
    <w:p w14:paraId="12F2FBBE" w14:textId="77777777" w:rsidR="007F063F" w:rsidRPr="007F063F" w:rsidRDefault="007F063F" w:rsidP="000B77D3">
      <w:pPr>
        <w:pStyle w:val="DevConfigs"/>
        <w:rPr>
          <w:rStyle w:val="DevConfigGray"/>
        </w:rPr>
      </w:pPr>
      <w:r w:rsidRPr="007F063F">
        <w:rPr>
          <w:rStyle w:val="DevConfigGray"/>
        </w:rPr>
        <w:t>no ip route 203.0.113.0 255.255.255.252 g1/0/13</w:t>
      </w:r>
    </w:p>
    <w:p w14:paraId="0EB05549" w14:textId="77777777" w:rsidR="007F063F" w:rsidRPr="007F063F" w:rsidRDefault="007F063F" w:rsidP="000B77D3">
      <w:pPr>
        <w:pStyle w:val="DevConfigs"/>
        <w:rPr>
          <w:rStyle w:val="DevConfigGray"/>
        </w:rPr>
      </w:pPr>
      <w:r w:rsidRPr="007F063F">
        <w:rPr>
          <w:rStyle w:val="DevConfigGray"/>
        </w:rPr>
        <w:t>no ip route 192.168.3.0 255.255.255.0 g1/0/13</w:t>
      </w:r>
    </w:p>
    <w:p w14:paraId="1DC479E9" w14:textId="77777777" w:rsidR="007F063F" w:rsidRPr="007F063F" w:rsidRDefault="007F063F" w:rsidP="000B77D3">
      <w:pPr>
        <w:pStyle w:val="DevConfigs"/>
        <w:rPr>
          <w:rStyle w:val="DevConfigGray"/>
        </w:rPr>
      </w:pPr>
      <w:r w:rsidRPr="007F063F">
        <w:rPr>
          <w:rStyle w:val="DevConfigGray"/>
        </w:rPr>
        <w:t>no ip route 172.16.3.0 255.255.255.0 g1/0/13</w:t>
      </w:r>
    </w:p>
    <w:p w14:paraId="15858F74" w14:textId="77777777" w:rsidR="007F063F" w:rsidRPr="007F063F" w:rsidRDefault="007F063F" w:rsidP="000B77D3">
      <w:pPr>
        <w:pStyle w:val="DevConfigs"/>
        <w:rPr>
          <w:rStyle w:val="DevConfigGray"/>
        </w:rPr>
      </w:pPr>
      <w:r w:rsidRPr="007F063F">
        <w:rPr>
          <w:rStyle w:val="DevConfigGray"/>
        </w:rPr>
        <w:t>router eigrp DMVPN_TRANS_NET</w:t>
      </w:r>
    </w:p>
    <w:p w14:paraId="3FDD0445" w14:textId="77777777" w:rsidR="007F063F" w:rsidRPr="007F063F" w:rsidRDefault="007F063F" w:rsidP="000B77D3">
      <w:pPr>
        <w:pStyle w:val="DevConfigs"/>
        <w:rPr>
          <w:rStyle w:val="DevConfigGray"/>
        </w:rPr>
      </w:pPr>
      <w:r w:rsidRPr="007F063F">
        <w:rPr>
          <w:rStyle w:val="DevConfigGray"/>
        </w:rPr>
        <w:t xml:space="preserve"> address-family ipv4 unicast autonomous-system 168</w:t>
      </w:r>
    </w:p>
    <w:p w14:paraId="1CF9AE93" w14:textId="77777777" w:rsidR="007F063F" w:rsidRPr="007F063F" w:rsidRDefault="007F063F" w:rsidP="000B77D3">
      <w:pPr>
        <w:pStyle w:val="DevConfigs"/>
        <w:rPr>
          <w:rStyle w:val="DevConfigGray"/>
        </w:rPr>
      </w:pPr>
      <w:r w:rsidRPr="007F063F">
        <w:rPr>
          <w:rStyle w:val="DevConfigGray"/>
        </w:rPr>
        <w:t xml:space="preserve"> eigrp router-id 40.4.4.4</w:t>
      </w:r>
    </w:p>
    <w:p w14:paraId="31AAF945" w14:textId="77777777" w:rsidR="007F063F" w:rsidRPr="007F063F" w:rsidRDefault="007F063F" w:rsidP="000B77D3">
      <w:pPr>
        <w:pStyle w:val="DevConfigs"/>
        <w:rPr>
          <w:rStyle w:val="DevConfigGray"/>
        </w:rPr>
      </w:pPr>
      <w:r w:rsidRPr="007F063F">
        <w:rPr>
          <w:rStyle w:val="DevConfigGray"/>
        </w:rPr>
        <w:t xml:space="preserve"> network 192.0.2.0 255.255.255.252</w:t>
      </w:r>
    </w:p>
    <w:p w14:paraId="0729AAEE" w14:textId="77777777" w:rsidR="007F063F" w:rsidRPr="007F063F" w:rsidRDefault="007F063F" w:rsidP="000B77D3">
      <w:pPr>
        <w:pStyle w:val="DevConfigs"/>
        <w:rPr>
          <w:rStyle w:val="DevConfigGray"/>
        </w:rPr>
      </w:pPr>
      <w:r w:rsidRPr="007F063F">
        <w:rPr>
          <w:rStyle w:val="DevConfigGray"/>
        </w:rPr>
        <w:t xml:space="preserve"> network 198.51.100.0 255.255.255.252</w:t>
      </w:r>
    </w:p>
    <w:p w14:paraId="648F1E49" w14:textId="77777777" w:rsidR="007F063F" w:rsidRPr="007F063F" w:rsidRDefault="007F063F" w:rsidP="000B77D3">
      <w:pPr>
        <w:pStyle w:val="DevConfigs"/>
        <w:rPr>
          <w:rStyle w:val="DevConfigGray"/>
        </w:rPr>
      </w:pPr>
      <w:r w:rsidRPr="007F063F">
        <w:rPr>
          <w:rStyle w:val="DevConfigGray"/>
        </w:rPr>
        <w:t xml:space="preserve"> network 203.0.113.0 255.255.255.252</w:t>
      </w:r>
    </w:p>
    <w:p w14:paraId="4D324919" w14:textId="67C33589" w:rsidR="00ED2EA2" w:rsidRDefault="007F063F" w:rsidP="000B77D3">
      <w:pPr>
        <w:pStyle w:val="DevConfigs"/>
        <w:rPr>
          <w:rStyle w:val="DevConfigGray"/>
        </w:rPr>
      </w:pPr>
      <w:r w:rsidRPr="007F063F">
        <w:rPr>
          <w:rStyle w:val="DevConfigGray"/>
        </w:rPr>
        <w:t>end</w:t>
      </w:r>
    </w:p>
    <w:sectPr w:rsidR="00ED2EA2" w:rsidSect="009C3182">
      <w:headerReference w:type="default" r:id="rId13"/>
      <w:footerReference w:type="even" r:id="rId14"/>
      <w:footerReference w:type="default" r:id="rId15"/>
      <w:headerReference w:type="first" r:id="rId16"/>
      <w:footerReference w:type="first" r:id="rId17"/>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7D59E" w14:textId="77777777" w:rsidR="0053573F" w:rsidRDefault="0053573F" w:rsidP="00710659">
      <w:pPr>
        <w:spacing w:after="0" w:line="240" w:lineRule="auto"/>
      </w:pPr>
      <w:r>
        <w:separator/>
      </w:r>
    </w:p>
    <w:p w14:paraId="33EAD5E2" w14:textId="77777777" w:rsidR="0053573F" w:rsidRDefault="0053573F"/>
  </w:endnote>
  <w:endnote w:type="continuationSeparator" w:id="0">
    <w:p w14:paraId="73D9968E" w14:textId="77777777" w:rsidR="0053573F" w:rsidRDefault="0053573F" w:rsidP="00710659">
      <w:pPr>
        <w:spacing w:after="0" w:line="240" w:lineRule="auto"/>
      </w:pPr>
      <w:r>
        <w:continuationSeparator/>
      </w:r>
    </w:p>
    <w:p w14:paraId="7D71AB1C" w14:textId="77777777" w:rsidR="0053573F" w:rsidRDefault="005357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B7CBA" w14:textId="101BE2A7" w:rsidR="00D51032" w:rsidRDefault="00D51032" w:rsidP="00D51032">
    <w:pPr>
      <w:pStyle w:val="Footer"/>
    </w:pPr>
    <w:r>
      <w:rPr>
        <w:noProof/>
      </w:rPr>
      <mc:AlternateContent>
        <mc:Choice Requires="wps">
          <w:drawing>
            <wp:anchor distT="0" distB="0" distL="0" distR="0" simplePos="0" relativeHeight="251658241" behindDoc="0" locked="0" layoutInCell="1" allowOverlap="1" wp14:anchorId="18D2D126" wp14:editId="76B9D4F7">
              <wp:simplePos x="635" y="635"/>
              <wp:positionH relativeFrom="page">
                <wp:align>left</wp:align>
              </wp:positionH>
              <wp:positionV relativeFrom="page">
                <wp:align>bottom</wp:align>
              </wp:positionV>
              <wp:extent cx="258445" cy="246380"/>
              <wp:effectExtent l="0" t="0" r="8255" b="0"/>
              <wp:wrapNone/>
              <wp:docPr id="7568674" name="Text Box 2"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1A9AC037" w14:textId="3DCCBD25" w:rsidR="00D51032" w:rsidRPr="00D51032" w:rsidRDefault="00D51032" w:rsidP="00D51032">
                          <w:pPr>
                            <w:spacing w:after="0"/>
                            <w:rPr>
                              <w:rFonts w:ascii="Aptos" w:eastAsia="Aptos" w:hAnsi="Aptos" w:cs="Aptos"/>
                              <w:noProof/>
                              <w:color w:val="000000"/>
                              <w:sz w:val="2"/>
                              <w:szCs w:val="2"/>
                            </w:rPr>
                          </w:pPr>
                          <w:r w:rsidRPr="00D51032">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8D2D126" id="_x0000_t202" coordsize="21600,21600" o:spt="202" path="m,l,21600r21600,l21600,xe">
              <v:stroke joinstyle="miter"/>
              <v:path gradientshapeok="t" o:connecttype="rect"/>
            </v:shapetype>
            <v:shape id="Text Box 2" o:spid="_x0000_s1026" type="#_x0000_t202" alt="-" style="position:absolute;margin-left:0;margin-top:0;width:20.35pt;height:19.4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" filled="f" stroked="f">
              <v:textbox style="mso-fit-shape-to-text:t" inset="20pt,0,0,15pt">
                <w:txbxContent>
                  <w:p w14:paraId="1A9AC037" w14:textId="3DCCBD25" w:rsidR="00D51032" w:rsidRPr="00D51032" w:rsidRDefault="00D51032" w:rsidP="00D51032">
                    <w:pPr>
                      <w:spacing w:after="0"/>
                      <w:rPr>
                        <w:rFonts w:ascii="Aptos" w:eastAsia="Aptos" w:hAnsi="Aptos" w:cs="Aptos"/>
                        <w:noProof/>
                        <w:color w:val="000000"/>
                        <w:sz w:val="2"/>
                        <w:szCs w:val="2"/>
                      </w:rPr>
                    </w:pPr>
                    <w:r w:rsidRPr="00D51032">
                      <w:rPr>
                        <w:rFonts w:ascii="Aptos" w:eastAsia="Aptos" w:hAnsi="Aptos" w:cs="Aptos"/>
                        <w:noProof/>
                        <w:color w:val="000000"/>
                        <w:sz w:val="2"/>
                        <w:szCs w:val="2"/>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E1AC1" w14:textId="34387270" w:rsidR="003F511E" w:rsidRPr="00882B63" w:rsidRDefault="00D51032" w:rsidP="00D51032">
    <w:pPr>
      <w:pStyle w:val="Footer"/>
      <w:rPr>
        <w:szCs w:val="16"/>
      </w:rPr>
    </w:pPr>
    <w:r>
      <w:rPr>
        <w:noProof/>
      </w:rPr>
      <mc:AlternateContent>
        <mc:Choice Requires="wps">
          <w:drawing>
            <wp:anchor distT="0" distB="0" distL="0" distR="0" simplePos="0" relativeHeight="251658242" behindDoc="0" locked="0" layoutInCell="1" allowOverlap="1" wp14:anchorId="7E3DACFE" wp14:editId="0257DB02">
              <wp:simplePos x="635" y="635"/>
              <wp:positionH relativeFrom="page">
                <wp:align>left</wp:align>
              </wp:positionH>
              <wp:positionV relativeFrom="page">
                <wp:align>bottom</wp:align>
              </wp:positionV>
              <wp:extent cx="258445" cy="246380"/>
              <wp:effectExtent l="0" t="0" r="8255" b="0"/>
              <wp:wrapNone/>
              <wp:docPr id="4294219" name="Text Box 3"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32630276" w14:textId="1B6238AB" w:rsidR="00D51032" w:rsidRPr="00D51032" w:rsidRDefault="00D51032" w:rsidP="00D51032">
                          <w:pPr>
                            <w:spacing w:after="0"/>
                            <w:rPr>
                              <w:rFonts w:ascii="Aptos" w:eastAsia="Aptos" w:hAnsi="Aptos" w:cs="Aptos"/>
                              <w:noProof/>
                              <w:color w:val="000000"/>
                              <w:sz w:val="2"/>
                              <w:szCs w:val="2"/>
                            </w:rPr>
                          </w:pPr>
                          <w:r w:rsidRPr="00D51032">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E3DACFE" id="_x0000_t202" coordsize="21600,21600" o:spt="202" path="m,l,21600r21600,l21600,xe">
              <v:stroke joinstyle="miter"/>
              <v:path gradientshapeok="t" o:connecttype="rect"/>
            </v:shapetype>
            <v:shape id="Text Box 3" o:spid="_x0000_s1027" type="#_x0000_t202" alt="-" style="position:absolute;margin-left:0;margin-top:0;width:20.35pt;height:19.4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" filled="f" stroked="f">
              <v:textbox style="mso-fit-shape-to-text:t" inset="20pt,0,0,15pt">
                <w:txbxContent>
                  <w:p w14:paraId="32630276" w14:textId="1B6238AB" w:rsidR="00D51032" w:rsidRPr="00D51032" w:rsidRDefault="00D51032" w:rsidP="00D51032">
                    <w:pPr>
                      <w:spacing w:after="0"/>
                      <w:rPr>
                        <w:rFonts w:ascii="Aptos" w:eastAsia="Aptos" w:hAnsi="Aptos" w:cs="Aptos"/>
                        <w:noProof/>
                        <w:color w:val="000000"/>
                        <w:sz w:val="2"/>
                        <w:szCs w:val="2"/>
                      </w:rPr>
                    </w:pPr>
                    <w:r w:rsidRPr="00D51032">
                      <w:rPr>
                        <w:rFonts w:ascii="Aptos" w:eastAsia="Aptos" w:hAnsi="Aptos" w:cs="Aptos"/>
                        <w:noProof/>
                        <w:color w:val="000000"/>
                        <w:sz w:val="2"/>
                        <w:szCs w:val="2"/>
                      </w:rPr>
                      <w:t>-</w:t>
                    </w:r>
                  </w:p>
                </w:txbxContent>
              </v:textbox>
              <w10:wrap anchorx="page" anchory="page"/>
            </v:shape>
          </w:pict>
        </mc:Fallback>
      </mc:AlternateContent>
    </w:r>
    <w:r w:rsidR="003F511E" w:rsidRPr="00B31F19">
      <w:rPr>
        <w:rFonts w:ascii="Symbol" w:eastAsia="Symbol" w:hAnsi="Symbol" w:cs="Symbol"/>
      </w:rPr>
      <w:t>ã</w:t>
    </w:r>
    <w:r w:rsidR="003F511E">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3F511E">
          <w:t>2020</w:t>
        </w:r>
      </w:sdtContent>
    </w:sdt>
    <w:r w:rsidR="003F511E">
      <w:t xml:space="preserve"> - </w:t>
    </w:r>
    <w:r w:rsidR="003F511E">
      <w:fldChar w:fldCharType="begin"/>
    </w:r>
    <w:r w:rsidR="003F511E">
      <w:instrText xml:space="preserve"> SAVEDATE  \@ "yyyy"  \* MERGEFORMAT </w:instrText>
    </w:r>
    <w:r w:rsidR="003F511E">
      <w:fldChar w:fldCharType="separate"/>
    </w:r>
    <w:r w:rsidR="007B6F3B">
      <w:rPr>
        <w:noProof/>
      </w:rPr>
      <w:t>2025</w:t>
    </w:r>
    <w:r w:rsidR="003F511E">
      <w:fldChar w:fldCharType="end"/>
    </w:r>
    <w:r w:rsidR="003F511E">
      <w:t xml:space="preserve"> </w:t>
    </w:r>
    <w:r w:rsidR="003F511E" w:rsidRPr="00B31F19">
      <w:t xml:space="preserve">Cisco and/or its affiliates. All rights reserved. Cisco </w:t>
    </w:r>
    <w:r w:rsidR="003F511E">
      <w:t>Public</w:t>
    </w:r>
    <w:r w:rsidR="003F511E">
      <w:tab/>
    </w:r>
    <w:r w:rsidR="003F511E" w:rsidRPr="0090659A">
      <w:rPr>
        <w:szCs w:val="16"/>
      </w:rPr>
      <w:t xml:space="preserve">Page </w:t>
    </w:r>
    <w:r w:rsidR="003F511E" w:rsidRPr="0090659A">
      <w:rPr>
        <w:b/>
        <w:szCs w:val="16"/>
      </w:rPr>
      <w:fldChar w:fldCharType="begin"/>
    </w:r>
    <w:r w:rsidR="003F511E" w:rsidRPr="0090659A">
      <w:rPr>
        <w:b/>
        <w:szCs w:val="16"/>
      </w:rPr>
      <w:instrText xml:space="preserve"> PAGE </w:instrText>
    </w:r>
    <w:r w:rsidR="003F511E" w:rsidRPr="0090659A">
      <w:rPr>
        <w:b/>
        <w:szCs w:val="16"/>
      </w:rPr>
      <w:fldChar w:fldCharType="separate"/>
    </w:r>
    <w:r w:rsidR="003F511E">
      <w:rPr>
        <w:b/>
        <w:noProof/>
        <w:szCs w:val="16"/>
      </w:rPr>
      <w:t>6</w:t>
    </w:r>
    <w:r w:rsidR="003F511E" w:rsidRPr="0090659A">
      <w:rPr>
        <w:b/>
        <w:szCs w:val="16"/>
      </w:rPr>
      <w:fldChar w:fldCharType="end"/>
    </w:r>
    <w:r w:rsidR="003F511E" w:rsidRPr="0090659A">
      <w:rPr>
        <w:szCs w:val="16"/>
      </w:rPr>
      <w:t xml:space="preserve"> of </w:t>
    </w:r>
    <w:r w:rsidR="003F511E" w:rsidRPr="0090659A">
      <w:rPr>
        <w:b/>
        <w:szCs w:val="16"/>
      </w:rPr>
      <w:fldChar w:fldCharType="begin"/>
    </w:r>
    <w:r w:rsidR="003F511E" w:rsidRPr="0090659A">
      <w:rPr>
        <w:b/>
        <w:szCs w:val="16"/>
      </w:rPr>
      <w:instrText xml:space="preserve"> NUMPAGES  </w:instrText>
    </w:r>
    <w:r w:rsidR="003F511E" w:rsidRPr="0090659A">
      <w:rPr>
        <w:b/>
        <w:szCs w:val="16"/>
      </w:rPr>
      <w:fldChar w:fldCharType="separate"/>
    </w:r>
    <w:r w:rsidR="003F511E">
      <w:rPr>
        <w:b/>
        <w:noProof/>
        <w:szCs w:val="16"/>
      </w:rPr>
      <w:t>6</w:t>
    </w:r>
    <w:r w:rsidR="003F511E" w:rsidRPr="0090659A">
      <w:rPr>
        <w:b/>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EAC11" w14:textId="2AF3F283" w:rsidR="003F511E" w:rsidRPr="00882B63" w:rsidRDefault="00D51032" w:rsidP="00D51032">
    <w:pPr>
      <w:pStyle w:val="Footer"/>
      <w:rPr>
        <w:szCs w:val="16"/>
      </w:rPr>
    </w:pPr>
    <w:r>
      <w:rPr>
        <w:noProof/>
      </w:rPr>
      <mc:AlternateContent>
        <mc:Choice Requires="wps">
          <w:drawing>
            <wp:anchor distT="0" distB="0" distL="0" distR="0" simplePos="0" relativeHeight="251658240" behindDoc="0" locked="0" layoutInCell="1" allowOverlap="1" wp14:anchorId="4013B201" wp14:editId="639E9EB2">
              <wp:simplePos x="685800" y="9439275"/>
              <wp:positionH relativeFrom="page">
                <wp:align>left</wp:align>
              </wp:positionH>
              <wp:positionV relativeFrom="page">
                <wp:align>bottom</wp:align>
              </wp:positionV>
              <wp:extent cx="258445" cy="246380"/>
              <wp:effectExtent l="0" t="0" r="8255" b="0"/>
              <wp:wrapNone/>
              <wp:docPr id="1944928600" name="Text Box 1"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6B30E51D" w14:textId="4DD27116" w:rsidR="00D51032" w:rsidRPr="00D51032" w:rsidRDefault="00D51032" w:rsidP="00D51032">
                          <w:pPr>
                            <w:spacing w:after="0"/>
                            <w:rPr>
                              <w:rFonts w:ascii="Aptos" w:eastAsia="Aptos" w:hAnsi="Aptos" w:cs="Aptos"/>
                              <w:noProof/>
                              <w:color w:val="000000"/>
                              <w:sz w:val="2"/>
                              <w:szCs w:val="2"/>
                            </w:rPr>
                          </w:pPr>
                          <w:r w:rsidRPr="00D51032">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013B201" id="_x0000_t202" coordsize="21600,21600" o:spt="202" path="m,l,21600r21600,l21600,xe">
              <v:stroke joinstyle="miter"/>
              <v:path gradientshapeok="t" o:connecttype="rect"/>
            </v:shapetype>
            <v:shape id="Text Box 1" o:spid="_x0000_s1028" type="#_x0000_t202" alt="-" style="position:absolute;margin-left:0;margin-top:0;width:20.35pt;height:19.4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" filled="f" stroked="f">
              <v:textbox style="mso-fit-shape-to-text:t" inset="20pt,0,0,15pt">
                <w:txbxContent>
                  <w:p w14:paraId="6B30E51D" w14:textId="4DD27116" w:rsidR="00D51032" w:rsidRPr="00D51032" w:rsidRDefault="00D51032" w:rsidP="00D51032">
                    <w:pPr>
                      <w:spacing w:after="0"/>
                      <w:rPr>
                        <w:rFonts w:ascii="Aptos" w:eastAsia="Aptos" w:hAnsi="Aptos" w:cs="Aptos"/>
                        <w:noProof/>
                        <w:color w:val="000000"/>
                        <w:sz w:val="2"/>
                        <w:szCs w:val="2"/>
                      </w:rPr>
                    </w:pPr>
                    <w:r w:rsidRPr="00D51032">
                      <w:rPr>
                        <w:rFonts w:ascii="Aptos" w:eastAsia="Aptos" w:hAnsi="Aptos" w:cs="Aptos"/>
                        <w:noProof/>
                        <w:color w:val="000000"/>
                        <w:sz w:val="2"/>
                        <w:szCs w:val="2"/>
                      </w:rPr>
                      <w:t>-</w:t>
                    </w:r>
                  </w:p>
                </w:txbxContent>
              </v:textbox>
              <w10:wrap anchorx="page" anchory="page"/>
            </v:shape>
          </w:pict>
        </mc:Fallback>
      </mc:AlternateContent>
    </w:r>
    <w:r w:rsidR="003F511E" w:rsidRPr="00B31F19">
      <w:rPr>
        <w:rFonts w:ascii="Symbol" w:eastAsia="Symbol" w:hAnsi="Symbol" w:cs="Symbol"/>
      </w:rPr>
      <w:t>ã</w:t>
    </w:r>
    <w:r w:rsidR="003F511E">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3F511E">
          <w:t>2020</w:t>
        </w:r>
      </w:sdtContent>
    </w:sdt>
    <w:r w:rsidR="003F511E">
      <w:t xml:space="preserve"> - </w:t>
    </w:r>
    <w:r w:rsidR="003F511E">
      <w:fldChar w:fldCharType="begin"/>
    </w:r>
    <w:r w:rsidR="003F511E">
      <w:instrText xml:space="preserve"> SAVEDATE  \@ "yyyy"  \* MERGEFORMAT </w:instrText>
    </w:r>
    <w:r w:rsidR="003F511E">
      <w:fldChar w:fldCharType="separate"/>
    </w:r>
    <w:r w:rsidR="007B6F3B">
      <w:rPr>
        <w:noProof/>
      </w:rPr>
      <w:t>2025</w:t>
    </w:r>
    <w:r w:rsidR="003F511E">
      <w:fldChar w:fldCharType="end"/>
    </w:r>
    <w:r w:rsidR="003F511E">
      <w:t xml:space="preserve"> </w:t>
    </w:r>
    <w:r w:rsidR="003F511E" w:rsidRPr="00B31F19">
      <w:t xml:space="preserve">Cisco and/or its affiliates. All rights reserved. Cisco </w:t>
    </w:r>
    <w:r w:rsidR="003F511E">
      <w:t>Public</w:t>
    </w:r>
    <w:r w:rsidR="003F511E">
      <w:tab/>
    </w:r>
    <w:r w:rsidR="003F511E" w:rsidRPr="0090659A">
      <w:rPr>
        <w:szCs w:val="16"/>
      </w:rPr>
      <w:t xml:space="preserve">Page </w:t>
    </w:r>
    <w:r w:rsidR="003F511E" w:rsidRPr="0090659A">
      <w:rPr>
        <w:b/>
        <w:szCs w:val="16"/>
      </w:rPr>
      <w:fldChar w:fldCharType="begin"/>
    </w:r>
    <w:r w:rsidR="003F511E" w:rsidRPr="0090659A">
      <w:rPr>
        <w:b/>
        <w:szCs w:val="16"/>
      </w:rPr>
      <w:instrText xml:space="preserve"> PAGE </w:instrText>
    </w:r>
    <w:r w:rsidR="003F511E" w:rsidRPr="0090659A">
      <w:rPr>
        <w:b/>
        <w:szCs w:val="16"/>
      </w:rPr>
      <w:fldChar w:fldCharType="separate"/>
    </w:r>
    <w:r w:rsidR="003F511E">
      <w:rPr>
        <w:b/>
        <w:noProof/>
        <w:szCs w:val="16"/>
      </w:rPr>
      <w:t>1</w:t>
    </w:r>
    <w:r w:rsidR="003F511E" w:rsidRPr="0090659A">
      <w:rPr>
        <w:b/>
        <w:szCs w:val="16"/>
      </w:rPr>
      <w:fldChar w:fldCharType="end"/>
    </w:r>
    <w:r w:rsidR="003F511E" w:rsidRPr="0090659A">
      <w:rPr>
        <w:szCs w:val="16"/>
      </w:rPr>
      <w:t xml:space="preserve"> of </w:t>
    </w:r>
    <w:r w:rsidR="003F511E" w:rsidRPr="0090659A">
      <w:rPr>
        <w:b/>
        <w:szCs w:val="16"/>
      </w:rPr>
      <w:fldChar w:fldCharType="begin"/>
    </w:r>
    <w:r w:rsidR="003F511E" w:rsidRPr="0090659A">
      <w:rPr>
        <w:b/>
        <w:szCs w:val="16"/>
      </w:rPr>
      <w:instrText xml:space="preserve"> NUMPAGES  </w:instrText>
    </w:r>
    <w:r w:rsidR="003F511E" w:rsidRPr="0090659A">
      <w:rPr>
        <w:b/>
        <w:szCs w:val="16"/>
      </w:rPr>
      <w:fldChar w:fldCharType="separate"/>
    </w:r>
    <w:r w:rsidR="003F511E">
      <w:rPr>
        <w:b/>
        <w:noProof/>
        <w:szCs w:val="16"/>
      </w:rPr>
      <w:t>6</w:t>
    </w:r>
    <w:r w:rsidR="003F511E" w:rsidRPr="0090659A">
      <w:rPr>
        <w:b/>
        <w:szCs w:val="16"/>
      </w:rPr>
      <w:fldChar w:fldCharType="end"/>
    </w:r>
    <w:r w:rsidR="003F511E">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336B2" w14:textId="77777777" w:rsidR="0053573F" w:rsidRDefault="0053573F" w:rsidP="00710659">
      <w:pPr>
        <w:spacing w:after="0" w:line="240" w:lineRule="auto"/>
      </w:pPr>
      <w:r>
        <w:separator/>
      </w:r>
    </w:p>
    <w:p w14:paraId="04561393" w14:textId="77777777" w:rsidR="0053573F" w:rsidRDefault="0053573F"/>
  </w:footnote>
  <w:footnote w:type="continuationSeparator" w:id="0">
    <w:p w14:paraId="3D7FF7DF" w14:textId="77777777" w:rsidR="0053573F" w:rsidRDefault="0053573F" w:rsidP="00710659">
      <w:pPr>
        <w:spacing w:after="0" w:line="240" w:lineRule="auto"/>
      </w:pPr>
      <w:r>
        <w:continuationSeparator/>
      </w:r>
    </w:p>
    <w:p w14:paraId="7154EC5E" w14:textId="77777777" w:rsidR="0053573F" w:rsidRDefault="0053573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F3C80EE766824768A7618E4383B94D6A"/>
      </w:placeholder>
      <w:dataBinding w:prefixMappings="xmlns:ns0='http://purl.org/dc/elements/1.1/' xmlns:ns1='http://schemas.openxmlformats.org/package/2006/metadata/core-properties' " w:xpath="/ns1:coreProperties[1]/ns0:title[1]" w:storeItemID="{6C3C8BC8-F283-45AE-878A-BAB7291924A1}"/>
      <w:text/>
    </w:sdtPr>
    <w:sdtContent>
      <w:p w14:paraId="7C08CDFA" w14:textId="2E597428" w:rsidR="003F511E" w:rsidRDefault="003F511E" w:rsidP="008402F2">
        <w:pPr>
          <w:pStyle w:val="PageHead"/>
        </w:pPr>
        <w:r>
          <w:t>Lab - Implement a DMVPN Phase 1 Hub-to-Spoke Topology</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8E1F9" w14:textId="77777777" w:rsidR="003F511E" w:rsidRDefault="003F511E" w:rsidP="006C3FCF">
    <w:pPr>
      <w:ind w:left="-288"/>
    </w:pPr>
    <w:r>
      <w:rPr>
        <w:noProof/>
      </w:rPr>
      <w:drawing>
        <wp:inline distT="0" distB="0" distL="0" distR="0" wp14:anchorId="55E4B983" wp14:editId="42ADBF31">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32977B55"/>
    <w:multiLevelType w:val="multilevel"/>
    <w:tmpl w:val="6B44A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307278255">
    <w:abstractNumId w:val="6"/>
  </w:num>
  <w:num w:numId="2" w16cid:durableId="1626540716">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363284157">
    <w:abstractNumId w:val="2"/>
  </w:num>
  <w:num w:numId="4" w16cid:durableId="766539197">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86736082">
    <w:abstractNumId w:val="3"/>
  </w:num>
  <w:num w:numId="6" w16cid:durableId="476872686">
    <w:abstractNumId w:val="0"/>
  </w:num>
  <w:num w:numId="7" w16cid:durableId="262998148">
    <w:abstractNumId w:val="1"/>
  </w:num>
  <w:num w:numId="8" w16cid:durableId="1128402844">
    <w:abstractNumId w:val="4"/>
    <w:lvlOverride w:ilvl="0">
      <w:lvl w:ilvl="0">
        <w:start w:val="1"/>
        <w:numFmt w:val="decimal"/>
        <w:lvlText w:val="Part %1:"/>
        <w:lvlJc w:val="left"/>
        <w:pPr>
          <w:tabs>
            <w:tab w:val="num" w:pos="1152"/>
          </w:tabs>
          <w:ind w:left="1152" w:hanging="792"/>
        </w:pPr>
        <w:rPr>
          <w:rFonts w:hint="default"/>
        </w:rPr>
      </w:lvl>
    </w:lvlOverride>
  </w:num>
  <w:num w:numId="9" w16cid:durableId="1347168792">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3488717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83584251">
    <w:abstractNumId w:val="3"/>
  </w:num>
  <w:num w:numId="12" w16cid:durableId="254636313">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740"/>
    <w:rsid w:val="00001BDF"/>
    <w:rsid w:val="0000380F"/>
    <w:rsid w:val="00003A22"/>
    <w:rsid w:val="00004175"/>
    <w:rsid w:val="000059C9"/>
    <w:rsid w:val="00012C22"/>
    <w:rsid w:val="00015DE3"/>
    <w:rsid w:val="000160F7"/>
    <w:rsid w:val="00016D5B"/>
    <w:rsid w:val="00016F30"/>
    <w:rsid w:val="0002047C"/>
    <w:rsid w:val="00021B9A"/>
    <w:rsid w:val="000242D6"/>
    <w:rsid w:val="00024EE5"/>
    <w:rsid w:val="000339AD"/>
    <w:rsid w:val="000358C3"/>
    <w:rsid w:val="00036225"/>
    <w:rsid w:val="00041AF6"/>
    <w:rsid w:val="000430D3"/>
    <w:rsid w:val="00044E62"/>
    <w:rsid w:val="00045FBA"/>
    <w:rsid w:val="00047762"/>
    <w:rsid w:val="00050BA4"/>
    <w:rsid w:val="0005141D"/>
    <w:rsid w:val="00051738"/>
    <w:rsid w:val="0005242B"/>
    <w:rsid w:val="00052548"/>
    <w:rsid w:val="00060696"/>
    <w:rsid w:val="000617F5"/>
    <w:rsid w:val="00062D89"/>
    <w:rsid w:val="00066736"/>
    <w:rsid w:val="00067A67"/>
    <w:rsid w:val="00070C16"/>
    <w:rsid w:val="00075EA9"/>
    <w:rsid w:val="000769CF"/>
    <w:rsid w:val="00080AD8"/>
    <w:rsid w:val="00080E63"/>
    <w:rsid w:val="000815D8"/>
    <w:rsid w:val="00084C99"/>
    <w:rsid w:val="00085CC6"/>
    <w:rsid w:val="00090B13"/>
    <w:rsid w:val="00090C07"/>
    <w:rsid w:val="0009147A"/>
    <w:rsid w:val="00091E8D"/>
    <w:rsid w:val="0009378D"/>
    <w:rsid w:val="00097163"/>
    <w:rsid w:val="000A22C8"/>
    <w:rsid w:val="000B2344"/>
    <w:rsid w:val="000B6605"/>
    <w:rsid w:val="000B7591"/>
    <w:rsid w:val="000B77D3"/>
    <w:rsid w:val="000B7DE5"/>
    <w:rsid w:val="000C2118"/>
    <w:rsid w:val="000C333E"/>
    <w:rsid w:val="000C5323"/>
    <w:rsid w:val="000C5EF2"/>
    <w:rsid w:val="000C6425"/>
    <w:rsid w:val="000C6E6E"/>
    <w:rsid w:val="000C7B7D"/>
    <w:rsid w:val="000D55B4"/>
    <w:rsid w:val="000D6327"/>
    <w:rsid w:val="000E65F0"/>
    <w:rsid w:val="000F072C"/>
    <w:rsid w:val="000F2074"/>
    <w:rsid w:val="000F2BC2"/>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2F35"/>
    <w:rsid w:val="00143450"/>
    <w:rsid w:val="00144997"/>
    <w:rsid w:val="0014673E"/>
    <w:rsid w:val="00151D1E"/>
    <w:rsid w:val="001523C0"/>
    <w:rsid w:val="001535FE"/>
    <w:rsid w:val="00154E3A"/>
    <w:rsid w:val="00155352"/>
    <w:rsid w:val="00157902"/>
    <w:rsid w:val="00162105"/>
    <w:rsid w:val="00162EEA"/>
    <w:rsid w:val="00163164"/>
    <w:rsid w:val="00166253"/>
    <w:rsid w:val="001704B7"/>
    <w:rsid w:val="001708A6"/>
    <w:rsid w:val="001710C0"/>
    <w:rsid w:val="00171BF2"/>
    <w:rsid w:val="00172AFB"/>
    <w:rsid w:val="001772B8"/>
    <w:rsid w:val="00177B76"/>
    <w:rsid w:val="00180FBF"/>
    <w:rsid w:val="001813C3"/>
    <w:rsid w:val="00182CF4"/>
    <w:rsid w:val="00186CE1"/>
    <w:rsid w:val="00191F00"/>
    <w:rsid w:val="00192F12"/>
    <w:rsid w:val="00193F14"/>
    <w:rsid w:val="0019423C"/>
    <w:rsid w:val="00195975"/>
    <w:rsid w:val="00196CBC"/>
    <w:rsid w:val="0019753E"/>
    <w:rsid w:val="00197614"/>
    <w:rsid w:val="001A0312"/>
    <w:rsid w:val="001A15DA"/>
    <w:rsid w:val="001A2694"/>
    <w:rsid w:val="001A2CC7"/>
    <w:rsid w:val="001A3CC7"/>
    <w:rsid w:val="001A67A4"/>
    <w:rsid w:val="001A69AC"/>
    <w:rsid w:val="001B67D8"/>
    <w:rsid w:val="001B6F95"/>
    <w:rsid w:val="001C05A1"/>
    <w:rsid w:val="001C1D9E"/>
    <w:rsid w:val="001C5998"/>
    <w:rsid w:val="001C61C3"/>
    <w:rsid w:val="001C7C3B"/>
    <w:rsid w:val="001D5B6F"/>
    <w:rsid w:val="001E01B3"/>
    <w:rsid w:val="001E0AB8"/>
    <w:rsid w:val="001E14E0"/>
    <w:rsid w:val="001E38E0"/>
    <w:rsid w:val="001E4E72"/>
    <w:rsid w:val="001E62B3"/>
    <w:rsid w:val="001E6424"/>
    <w:rsid w:val="001E6C91"/>
    <w:rsid w:val="001F0171"/>
    <w:rsid w:val="001F0204"/>
    <w:rsid w:val="001F0D77"/>
    <w:rsid w:val="001F643A"/>
    <w:rsid w:val="001F7DD8"/>
    <w:rsid w:val="00201928"/>
    <w:rsid w:val="00203E26"/>
    <w:rsid w:val="0020449C"/>
    <w:rsid w:val="002113B8"/>
    <w:rsid w:val="00215665"/>
    <w:rsid w:val="002163BB"/>
    <w:rsid w:val="002168F1"/>
    <w:rsid w:val="0021792C"/>
    <w:rsid w:val="002201F1"/>
    <w:rsid w:val="00220909"/>
    <w:rsid w:val="00223434"/>
    <w:rsid w:val="002240AB"/>
    <w:rsid w:val="00225E37"/>
    <w:rsid w:val="002317D3"/>
    <w:rsid w:val="00231DCA"/>
    <w:rsid w:val="00235792"/>
    <w:rsid w:val="00242E3A"/>
    <w:rsid w:val="00246492"/>
    <w:rsid w:val="002506CF"/>
    <w:rsid w:val="0025107F"/>
    <w:rsid w:val="00260CD4"/>
    <w:rsid w:val="002639D8"/>
    <w:rsid w:val="00265F77"/>
    <w:rsid w:val="00266C83"/>
    <w:rsid w:val="0027078A"/>
    <w:rsid w:val="00270FCC"/>
    <w:rsid w:val="002768DC"/>
    <w:rsid w:val="00280910"/>
    <w:rsid w:val="00281D43"/>
    <w:rsid w:val="00294C8F"/>
    <w:rsid w:val="002A0B2E"/>
    <w:rsid w:val="002A0DC1"/>
    <w:rsid w:val="002A6C56"/>
    <w:rsid w:val="002B01BB"/>
    <w:rsid w:val="002B3608"/>
    <w:rsid w:val="002B647F"/>
    <w:rsid w:val="002C04C4"/>
    <w:rsid w:val="002C090C"/>
    <w:rsid w:val="002C1243"/>
    <w:rsid w:val="002C1815"/>
    <w:rsid w:val="002C475E"/>
    <w:rsid w:val="002C48D5"/>
    <w:rsid w:val="002C6AD6"/>
    <w:rsid w:val="002D6C2A"/>
    <w:rsid w:val="002D7A86"/>
    <w:rsid w:val="002F45FF"/>
    <w:rsid w:val="002F66D3"/>
    <w:rsid w:val="002F69F4"/>
    <w:rsid w:val="002F6D17"/>
    <w:rsid w:val="00302887"/>
    <w:rsid w:val="003056EB"/>
    <w:rsid w:val="003071FF"/>
    <w:rsid w:val="00310652"/>
    <w:rsid w:val="00311065"/>
    <w:rsid w:val="0031371D"/>
    <w:rsid w:val="0031789F"/>
    <w:rsid w:val="00320788"/>
    <w:rsid w:val="0032293D"/>
    <w:rsid w:val="003233A3"/>
    <w:rsid w:val="00333FC8"/>
    <w:rsid w:val="00334C33"/>
    <w:rsid w:val="00336178"/>
    <w:rsid w:val="0034218C"/>
    <w:rsid w:val="0034455D"/>
    <w:rsid w:val="0034604B"/>
    <w:rsid w:val="00346D17"/>
    <w:rsid w:val="00347972"/>
    <w:rsid w:val="00347B40"/>
    <w:rsid w:val="00351949"/>
    <w:rsid w:val="00351A02"/>
    <w:rsid w:val="0035469B"/>
    <w:rsid w:val="003559CC"/>
    <w:rsid w:val="00355D4B"/>
    <w:rsid w:val="003569D7"/>
    <w:rsid w:val="003601D1"/>
    <w:rsid w:val="003608AC"/>
    <w:rsid w:val="00363A23"/>
    <w:rsid w:val="0036440C"/>
    <w:rsid w:val="0036465A"/>
    <w:rsid w:val="0037609A"/>
    <w:rsid w:val="00390C38"/>
    <w:rsid w:val="00392748"/>
    <w:rsid w:val="00392C65"/>
    <w:rsid w:val="00392DD0"/>
    <w:rsid w:val="00392ED5"/>
    <w:rsid w:val="003A19DC"/>
    <w:rsid w:val="003A1B45"/>
    <w:rsid w:val="003A220C"/>
    <w:rsid w:val="003B030C"/>
    <w:rsid w:val="003B06BA"/>
    <w:rsid w:val="003B256A"/>
    <w:rsid w:val="003B46FC"/>
    <w:rsid w:val="003B5767"/>
    <w:rsid w:val="003B71E1"/>
    <w:rsid w:val="003B7605"/>
    <w:rsid w:val="003C08AA"/>
    <w:rsid w:val="003C2A7B"/>
    <w:rsid w:val="003C49EF"/>
    <w:rsid w:val="003C4E46"/>
    <w:rsid w:val="003C6BCA"/>
    <w:rsid w:val="003C7902"/>
    <w:rsid w:val="003D0BFF"/>
    <w:rsid w:val="003D4721"/>
    <w:rsid w:val="003D6EF1"/>
    <w:rsid w:val="003E5BE5"/>
    <w:rsid w:val="003F18D1"/>
    <w:rsid w:val="003F20EC"/>
    <w:rsid w:val="003F4F0E"/>
    <w:rsid w:val="003F511E"/>
    <w:rsid w:val="003F6096"/>
    <w:rsid w:val="003F6E06"/>
    <w:rsid w:val="003F7932"/>
    <w:rsid w:val="00403C7A"/>
    <w:rsid w:val="004057A6"/>
    <w:rsid w:val="00406554"/>
    <w:rsid w:val="00407755"/>
    <w:rsid w:val="0041293B"/>
    <w:rsid w:val="004131B0"/>
    <w:rsid w:val="00416C42"/>
    <w:rsid w:val="004173AF"/>
    <w:rsid w:val="00422476"/>
    <w:rsid w:val="0042385C"/>
    <w:rsid w:val="00426FA5"/>
    <w:rsid w:val="00431654"/>
    <w:rsid w:val="00433E69"/>
    <w:rsid w:val="00434655"/>
    <w:rsid w:val="00434926"/>
    <w:rsid w:val="00443ACE"/>
    <w:rsid w:val="00444217"/>
    <w:rsid w:val="004478F4"/>
    <w:rsid w:val="00450F7A"/>
    <w:rsid w:val="00452C6D"/>
    <w:rsid w:val="00455E0B"/>
    <w:rsid w:val="0045724D"/>
    <w:rsid w:val="00457934"/>
    <w:rsid w:val="00462B9F"/>
    <w:rsid w:val="0046589C"/>
    <w:rsid w:val="004659EE"/>
    <w:rsid w:val="004678CD"/>
    <w:rsid w:val="00473E34"/>
    <w:rsid w:val="004763CF"/>
    <w:rsid w:val="0047684A"/>
    <w:rsid w:val="00476BA9"/>
    <w:rsid w:val="00481650"/>
    <w:rsid w:val="00490807"/>
    <w:rsid w:val="004936C2"/>
    <w:rsid w:val="0049379C"/>
    <w:rsid w:val="00497480"/>
    <w:rsid w:val="004A1CA0"/>
    <w:rsid w:val="004A22E9"/>
    <w:rsid w:val="004A4ACD"/>
    <w:rsid w:val="004A506C"/>
    <w:rsid w:val="004A5BC5"/>
    <w:rsid w:val="004B023D"/>
    <w:rsid w:val="004B2462"/>
    <w:rsid w:val="004B5019"/>
    <w:rsid w:val="004C0909"/>
    <w:rsid w:val="004C3F97"/>
    <w:rsid w:val="004D01F2"/>
    <w:rsid w:val="004D0AC8"/>
    <w:rsid w:val="004D1F94"/>
    <w:rsid w:val="004D2CED"/>
    <w:rsid w:val="004D3339"/>
    <w:rsid w:val="004D353F"/>
    <w:rsid w:val="004D36D7"/>
    <w:rsid w:val="004D682B"/>
    <w:rsid w:val="004E2D5E"/>
    <w:rsid w:val="004E6152"/>
    <w:rsid w:val="004F344A"/>
    <w:rsid w:val="004F4EC3"/>
    <w:rsid w:val="00504ED4"/>
    <w:rsid w:val="00507A2D"/>
    <w:rsid w:val="00510639"/>
    <w:rsid w:val="00511791"/>
    <w:rsid w:val="005139BE"/>
    <w:rsid w:val="00516142"/>
    <w:rsid w:val="0051681C"/>
    <w:rsid w:val="00520027"/>
    <w:rsid w:val="0052093C"/>
    <w:rsid w:val="00521B31"/>
    <w:rsid w:val="00522469"/>
    <w:rsid w:val="0052400A"/>
    <w:rsid w:val="0053573F"/>
    <w:rsid w:val="00536277"/>
    <w:rsid w:val="00536F43"/>
    <w:rsid w:val="00542616"/>
    <w:rsid w:val="005468C1"/>
    <w:rsid w:val="005510BA"/>
    <w:rsid w:val="005538C8"/>
    <w:rsid w:val="00554B4E"/>
    <w:rsid w:val="00555C29"/>
    <w:rsid w:val="00556C02"/>
    <w:rsid w:val="00557973"/>
    <w:rsid w:val="00561BB2"/>
    <w:rsid w:val="00563249"/>
    <w:rsid w:val="00570195"/>
    <w:rsid w:val="00570A65"/>
    <w:rsid w:val="005762B1"/>
    <w:rsid w:val="00580456"/>
    <w:rsid w:val="00580E73"/>
    <w:rsid w:val="00584CEA"/>
    <w:rsid w:val="00592329"/>
    <w:rsid w:val="00593386"/>
    <w:rsid w:val="00593974"/>
    <w:rsid w:val="00596998"/>
    <w:rsid w:val="0059790F"/>
    <w:rsid w:val="005A447D"/>
    <w:rsid w:val="005A6E62"/>
    <w:rsid w:val="005B2FB3"/>
    <w:rsid w:val="005C6DE5"/>
    <w:rsid w:val="005D2B29"/>
    <w:rsid w:val="005D354A"/>
    <w:rsid w:val="005D3E53"/>
    <w:rsid w:val="005D506C"/>
    <w:rsid w:val="005E16A9"/>
    <w:rsid w:val="005E3235"/>
    <w:rsid w:val="005E4176"/>
    <w:rsid w:val="005E4876"/>
    <w:rsid w:val="005E65B5"/>
    <w:rsid w:val="005F0301"/>
    <w:rsid w:val="005F156A"/>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57E93"/>
    <w:rsid w:val="006638C2"/>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6F7DEC"/>
    <w:rsid w:val="00705FEC"/>
    <w:rsid w:val="00710659"/>
    <w:rsid w:val="0071147A"/>
    <w:rsid w:val="0071185D"/>
    <w:rsid w:val="00721E01"/>
    <w:rsid w:val="007222AD"/>
    <w:rsid w:val="007267CF"/>
    <w:rsid w:val="007319D0"/>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899"/>
    <w:rsid w:val="00763D8B"/>
    <w:rsid w:val="007657F6"/>
    <w:rsid w:val="00765E47"/>
    <w:rsid w:val="00767C9B"/>
    <w:rsid w:val="0077125A"/>
    <w:rsid w:val="00780317"/>
    <w:rsid w:val="0078405B"/>
    <w:rsid w:val="00786F4E"/>
    <w:rsid w:val="00786F58"/>
    <w:rsid w:val="00787CC1"/>
    <w:rsid w:val="00792F4E"/>
    <w:rsid w:val="0079398D"/>
    <w:rsid w:val="00796C25"/>
    <w:rsid w:val="007A24BF"/>
    <w:rsid w:val="007A287C"/>
    <w:rsid w:val="007A3B2A"/>
    <w:rsid w:val="007B0C9D"/>
    <w:rsid w:val="007B5522"/>
    <w:rsid w:val="007B6F3B"/>
    <w:rsid w:val="007C0EE0"/>
    <w:rsid w:val="007C1B71"/>
    <w:rsid w:val="007C2FBB"/>
    <w:rsid w:val="007C7164"/>
    <w:rsid w:val="007C7413"/>
    <w:rsid w:val="007D1984"/>
    <w:rsid w:val="007D2AFE"/>
    <w:rsid w:val="007E2764"/>
    <w:rsid w:val="007E3264"/>
    <w:rsid w:val="007E3FEA"/>
    <w:rsid w:val="007E6402"/>
    <w:rsid w:val="007F063F"/>
    <w:rsid w:val="007F0A0B"/>
    <w:rsid w:val="007F3A60"/>
    <w:rsid w:val="007F3D0B"/>
    <w:rsid w:val="007F7C94"/>
    <w:rsid w:val="00802FFA"/>
    <w:rsid w:val="00803502"/>
    <w:rsid w:val="00810E4B"/>
    <w:rsid w:val="00814BAA"/>
    <w:rsid w:val="008168BC"/>
    <w:rsid w:val="00816F0C"/>
    <w:rsid w:val="0082211C"/>
    <w:rsid w:val="00824295"/>
    <w:rsid w:val="00827A65"/>
    <w:rsid w:val="00830473"/>
    <w:rsid w:val="008313F3"/>
    <w:rsid w:val="00832C8B"/>
    <w:rsid w:val="008402F2"/>
    <w:rsid w:val="00840469"/>
    <w:rsid w:val="008405BB"/>
    <w:rsid w:val="008417F6"/>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27C9"/>
    <w:rsid w:val="008A3A90"/>
    <w:rsid w:val="008B06D4"/>
    <w:rsid w:val="008B4718"/>
    <w:rsid w:val="008B4F20"/>
    <w:rsid w:val="008B68E7"/>
    <w:rsid w:val="008B7FFD"/>
    <w:rsid w:val="008C286A"/>
    <w:rsid w:val="008C2920"/>
    <w:rsid w:val="008C4307"/>
    <w:rsid w:val="008C7012"/>
    <w:rsid w:val="008D23DF"/>
    <w:rsid w:val="008D73BF"/>
    <w:rsid w:val="008D7F09"/>
    <w:rsid w:val="008E00D5"/>
    <w:rsid w:val="008E0DB2"/>
    <w:rsid w:val="008E4D66"/>
    <w:rsid w:val="008E5813"/>
    <w:rsid w:val="008E58FD"/>
    <w:rsid w:val="008E5B4C"/>
    <w:rsid w:val="008E5B64"/>
    <w:rsid w:val="008E7DAA"/>
    <w:rsid w:val="008F0094"/>
    <w:rsid w:val="008F03EF"/>
    <w:rsid w:val="008F340F"/>
    <w:rsid w:val="00903523"/>
    <w:rsid w:val="00906281"/>
    <w:rsid w:val="0090659A"/>
    <w:rsid w:val="00911080"/>
    <w:rsid w:val="00912500"/>
    <w:rsid w:val="0091350B"/>
    <w:rsid w:val="00915986"/>
    <w:rsid w:val="00917624"/>
    <w:rsid w:val="0091778E"/>
    <w:rsid w:val="00920868"/>
    <w:rsid w:val="00926CB2"/>
    <w:rsid w:val="00930386"/>
    <w:rsid w:val="009309F5"/>
    <w:rsid w:val="00933237"/>
    <w:rsid w:val="00933F28"/>
    <w:rsid w:val="009400C3"/>
    <w:rsid w:val="00942299"/>
    <w:rsid w:val="009453F7"/>
    <w:rsid w:val="009476C0"/>
    <w:rsid w:val="00963E34"/>
    <w:rsid w:val="00963FCB"/>
    <w:rsid w:val="00964DFA"/>
    <w:rsid w:val="00970A69"/>
    <w:rsid w:val="0097211D"/>
    <w:rsid w:val="00976664"/>
    <w:rsid w:val="0098146A"/>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2EA5"/>
    <w:rsid w:val="009E42B9"/>
    <w:rsid w:val="009E4E17"/>
    <w:rsid w:val="009E54B9"/>
    <w:rsid w:val="009F48CB"/>
    <w:rsid w:val="009F4C2E"/>
    <w:rsid w:val="00A014A3"/>
    <w:rsid w:val="00A027CC"/>
    <w:rsid w:val="00A0412D"/>
    <w:rsid w:val="00A15DF0"/>
    <w:rsid w:val="00A21211"/>
    <w:rsid w:val="00A30F8A"/>
    <w:rsid w:val="00A33890"/>
    <w:rsid w:val="00A3462D"/>
    <w:rsid w:val="00A34E7F"/>
    <w:rsid w:val="00A46F0A"/>
    <w:rsid w:val="00A46F25"/>
    <w:rsid w:val="00A47CC2"/>
    <w:rsid w:val="00A502BA"/>
    <w:rsid w:val="00A60146"/>
    <w:rsid w:val="00A601A9"/>
    <w:rsid w:val="00A60F6F"/>
    <w:rsid w:val="00A622C4"/>
    <w:rsid w:val="00A6283D"/>
    <w:rsid w:val="00A676FF"/>
    <w:rsid w:val="00A73EBA"/>
    <w:rsid w:val="00A7529A"/>
    <w:rsid w:val="00A754B4"/>
    <w:rsid w:val="00A76665"/>
    <w:rsid w:val="00A76749"/>
    <w:rsid w:val="00A807C1"/>
    <w:rsid w:val="00A81AF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1C3D"/>
    <w:rsid w:val="00AE56C0"/>
    <w:rsid w:val="00AF7ACC"/>
    <w:rsid w:val="00B008EE"/>
    <w:rsid w:val="00B00914"/>
    <w:rsid w:val="00B02A8E"/>
    <w:rsid w:val="00B052EE"/>
    <w:rsid w:val="00B1081F"/>
    <w:rsid w:val="00B2496B"/>
    <w:rsid w:val="00B27499"/>
    <w:rsid w:val="00B3010D"/>
    <w:rsid w:val="00B35151"/>
    <w:rsid w:val="00B36006"/>
    <w:rsid w:val="00B433F2"/>
    <w:rsid w:val="00B458E8"/>
    <w:rsid w:val="00B47940"/>
    <w:rsid w:val="00B5397B"/>
    <w:rsid w:val="00B53EE9"/>
    <w:rsid w:val="00B5732C"/>
    <w:rsid w:val="00B6183E"/>
    <w:rsid w:val="00B62809"/>
    <w:rsid w:val="00B72F2A"/>
    <w:rsid w:val="00B74716"/>
    <w:rsid w:val="00B7473A"/>
    <w:rsid w:val="00B74FF3"/>
    <w:rsid w:val="00B7675A"/>
    <w:rsid w:val="00B81898"/>
    <w:rsid w:val="00B82DED"/>
    <w:rsid w:val="00B8319A"/>
    <w:rsid w:val="00B8606B"/>
    <w:rsid w:val="00B86354"/>
    <w:rsid w:val="00B878E7"/>
    <w:rsid w:val="00B879CC"/>
    <w:rsid w:val="00B97278"/>
    <w:rsid w:val="00B97943"/>
    <w:rsid w:val="00B97A95"/>
    <w:rsid w:val="00BA1D0B"/>
    <w:rsid w:val="00BA2B50"/>
    <w:rsid w:val="00BA6972"/>
    <w:rsid w:val="00BB1E0D"/>
    <w:rsid w:val="00BB26C8"/>
    <w:rsid w:val="00BB4D9B"/>
    <w:rsid w:val="00BB6207"/>
    <w:rsid w:val="00BB73FF"/>
    <w:rsid w:val="00BB7688"/>
    <w:rsid w:val="00BC7423"/>
    <w:rsid w:val="00BC7CAC"/>
    <w:rsid w:val="00BD6D76"/>
    <w:rsid w:val="00BE3A73"/>
    <w:rsid w:val="00BE56B3"/>
    <w:rsid w:val="00BE676D"/>
    <w:rsid w:val="00BE7B19"/>
    <w:rsid w:val="00BF04E8"/>
    <w:rsid w:val="00BF16BF"/>
    <w:rsid w:val="00BF4D1F"/>
    <w:rsid w:val="00BF551D"/>
    <w:rsid w:val="00BF76BE"/>
    <w:rsid w:val="00C00024"/>
    <w:rsid w:val="00C02A73"/>
    <w:rsid w:val="00C063D2"/>
    <w:rsid w:val="00C07FD9"/>
    <w:rsid w:val="00C10955"/>
    <w:rsid w:val="00C11C4D"/>
    <w:rsid w:val="00C162C0"/>
    <w:rsid w:val="00C1712C"/>
    <w:rsid w:val="00C20634"/>
    <w:rsid w:val="00C212E0"/>
    <w:rsid w:val="00C23E16"/>
    <w:rsid w:val="00C27E37"/>
    <w:rsid w:val="00C32713"/>
    <w:rsid w:val="00C33CFE"/>
    <w:rsid w:val="00C351B8"/>
    <w:rsid w:val="00C37769"/>
    <w:rsid w:val="00C410D9"/>
    <w:rsid w:val="00C44DB7"/>
    <w:rsid w:val="00C4510A"/>
    <w:rsid w:val="00C45521"/>
    <w:rsid w:val="00C47F2E"/>
    <w:rsid w:val="00C52BA6"/>
    <w:rsid w:val="00C566E6"/>
    <w:rsid w:val="00C57A1A"/>
    <w:rsid w:val="00C60BBD"/>
    <w:rsid w:val="00C6258F"/>
    <w:rsid w:val="00C62C41"/>
    <w:rsid w:val="00C63DF6"/>
    <w:rsid w:val="00C63E58"/>
    <w:rsid w:val="00C6495E"/>
    <w:rsid w:val="00C665A2"/>
    <w:rsid w:val="00C670EE"/>
    <w:rsid w:val="00C67E3B"/>
    <w:rsid w:val="00C71F4C"/>
    <w:rsid w:val="00C73E03"/>
    <w:rsid w:val="00C77045"/>
    <w:rsid w:val="00C77B29"/>
    <w:rsid w:val="00C8544B"/>
    <w:rsid w:val="00C87039"/>
    <w:rsid w:val="00C8718B"/>
    <w:rsid w:val="00C872E4"/>
    <w:rsid w:val="00C878D9"/>
    <w:rsid w:val="00C90311"/>
    <w:rsid w:val="00C91C26"/>
    <w:rsid w:val="00C97602"/>
    <w:rsid w:val="00CA20A3"/>
    <w:rsid w:val="00CA2BB2"/>
    <w:rsid w:val="00CA73D5"/>
    <w:rsid w:val="00CB2FC9"/>
    <w:rsid w:val="00CB5068"/>
    <w:rsid w:val="00CB7D2B"/>
    <w:rsid w:val="00CC0F0F"/>
    <w:rsid w:val="00CC1C87"/>
    <w:rsid w:val="00CC3000"/>
    <w:rsid w:val="00CC4859"/>
    <w:rsid w:val="00CC7A35"/>
    <w:rsid w:val="00CD072A"/>
    <w:rsid w:val="00CD1070"/>
    <w:rsid w:val="00CD24A1"/>
    <w:rsid w:val="00CD40B1"/>
    <w:rsid w:val="00CD51E0"/>
    <w:rsid w:val="00CD7F73"/>
    <w:rsid w:val="00CE26C5"/>
    <w:rsid w:val="00CE36AF"/>
    <w:rsid w:val="00CE47F3"/>
    <w:rsid w:val="00CE54DD"/>
    <w:rsid w:val="00CE7A5A"/>
    <w:rsid w:val="00CF0DA5"/>
    <w:rsid w:val="00CF11F5"/>
    <w:rsid w:val="00CF26E3"/>
    <w:rsid w:val="00CF5D31"/>
    <w:rsid w:val="00CF5F3B"/>
    <w:rsid w:val="00CF7733"/>
    <w:rsid w:val="00CF791A"/>
    <w:rsid w:val="00D00513"/>
    <w:rsid w:val="00D00D7D"/>
    <w:rsid w:val="00D030AE"/>
    <w:rsid w:val="00D139C8"/>
    <w:rsid w:val="00D17F81"/>
    <w:rsid w:val="00D2527A"/>
    <w:rsid w:val="00D2758C"/>
    <w:rsid w:val="00D275CA"/>
    <w:rsid w:val="00D2789B"/>
    <w:rsid w:val="00D345AB"/>
    <w:rsid w:val="00D41566"/>
    <w:rsid w:val="00D4273F"/>
    <w:rsid w:val="00D452F4"/>
    <w:rsid w:val="00D458EC"/>
    <w:rsid w:val="00D501B0"/>
    <w:rsid w:val="00D51032"/>
    <w:rsid w:val="00D52582"/>
    <w:rsid w:val="00D531D0"/>
    <w:rsid w:val="00D53F90"/>
    <w:rsid w:val="00D56A0E"/>
    <w:rsid w:val="00D57AD3"/>
    <w:rsid w:val="00D62F25"/>
    <w:rsid w:val="00D635FE"/>
    <w:rsid w:val="00D659EF"/>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A19AE"/>
    <w:rsid w:val="00DA48B6"/>
    <w:rsid w:val="00DB1C89"/>
    <w:rsid w:val="00DB3763"/>
    <w:rsid w:val="00DB4029"/>
    <w:rsid w:val="00DB5F4D"/>
    <w:rsid w:val="00DB66F2"/>
    <w:rsid w:val="00DB6DA5"/>
    <w:rsid w:val="00DC076B"/>
    <w:rsid w:val="00DC186F"/>
    <w:rsid w:val="00DC252F"/>
    <w:rsid w:val="00DC528D"/>
    <w:rsid w:val="00DC6050"/>
    <w:rsid w:val="00DC6445"/>
    <w:rsid w:val="00DD35E1"/>
    <w:rsid w:val="00DD43EA"/>
    <w:rsid w:val="00DD4B8E"/>
    <w:rsid w:val="00DE47A1"/>
    <w:rsid w:val="00DE6F44"/>
    <w:rsid w:val="00DF1B58"/>
    <w:rsid w:val="00E009DA"/>
    <w:rsid w:val="00E037D9"/>
    <w:rsid w:val="00E04927"/>
    <w:rsid w:val="00E10BF2"/>
    <w:rsid w:val="00E11A48"/>
    <w:rsid w:val="00E12C9C"/>
    <w:rsid w:val="00E130EB"/>
    <w:rsid w:val="00E162CD"/>
    <w:rsid w:val="00E17FA5"/>
    <w:rsid w:val="00E21BFE"/>
    <w:rsid w:val="00E21C88"/>
    <w:rsid w:val="00E223AC"/>
    <w:rsid w:val="00E2503C"/>
    <w:rsid w:val="00E2553D"/>
    <w:rsid w:val="00E256E1"/>
    <w:rsid w:val="00E26930"/>
    <w:rsid w:val="00E27257"/>
    <w:rsid w:val="00E27F4F"/>
    <w:rsid w:val="00E33C65"/>
    <w:rsid w:val="00E449D0"/>
    <w:rsid w:val="00E44A34"/>
    <w:rsid w:val="00E4506A"/>
    <w:rsid w:val="00E45BDC"/>
    <w:rsid w:val="00E51740"/>
    <w:rsid w:val="00E53F99"/>
    <w:rsid w:val="00E56510"/>
    <w:rsid w:val="00E62EA8"/>
    <w:rsid w:val="00E6679D"/>
    <w:rsid w:val="00E67A6E"/>
    <w:rsid w:val="00E70096"/>
    <w:rsid w:val="00E71B43"/>
    <w:rsid w:val="00E75719"/>
    <w:rsid w:val="00E81612"/>
    <w:rsid w:val="00E82BD7"/>
    <w:rsid w:val="00E859E3"/>
    <w:rsid w:val="00E87D18"/>
    <w:rsid w:val="00E87D62"/>
    <w:rsid w:val="00E97333"/>
    <w:rsid w:val="00EA3B97"/>
    <w:rsid w:val="00EA3E80"/>
    <w:rsid w:val="00EA486E"/>
    <w:rsid w:val="00EA4FA3"/>
    <w:rsid w:val="00EB001B"/>
    <w:rsid w:val="00EB3082"/>
    <w:rsid w:val="00EB6C33"/>
    <w:rsid w:val="00EC1DEA"/>
    <w:rsid w:val="00EC23B7"/>
    <w:rsid w:val="00EC6F62"/>
    <w:rsid w:val="00ED2EA2"/>
    <w:rsid w:val="00ED3103"/>
    <w:rsid w:val="00ED6019"/>
    <w:rsid w:val="00ED7830"/>
    <w:rsid w:val="00ED7C1B"/>
    <w:rsid w:val="00EE2BFF"/>
    <w:rsid w:val="00EE3909"/>
    <w:rsid w:val="00EE3F98"/>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478AA"/>
    <w:rsid w:val="00F52003"/>
    <w:rsid w:val="00F557EB"/>
    <w:rsid w:val="00F60BE0"/>
    <w:rsid w:val="00F6280E"/>
    <w:rsid w:val="00F666EC"/>
    <w:rsid w:val="00F7050A"/>
    <w:rsid w:val="00F75533"/>
    <w:rsid w:val="00F8036D"/>
    <w:rsid w:val="00F809DC"/>
    <w:rsid w:val="00F84CA6"/>
    <w:rsid w:val="00F85B72"/>
    <w:rsid w:val="00F86EB0"/>
    <w:rsid w:val="00FA154B"/>
    <w:rsid w:val="00FA3811"/>
    <w:rsid w:val="00FA3866"/>
    <w:rsid w:val="00FA3B9F"/>
    <w:rsid w:val="00FA3F06"/>
    <w:rsid w:val="00FA4A26"/>
    <w:rsid w:val="00FA7084"/>
    <w:rsid w:val="00FA7BEF"/>
    <w:rsid w:val="00FB096B"/>
    <w:rsid w:val="00FB1105"/>
    <w:rsid w:val="00FB1929"/>
    <w:rsid w:val="00FB313D"/>
    <w:rsid w:val="00FB5FD9"/>
    <w:rsid w:val="00FB6713"/>
    <w:rsid w:val="00FB7FFE"/>
    <w:rsid w:val="00FC75EE"/>
    <w:rsid w:val="00FD1398"/>
    <w:rsid w:val="00FD33AB"/>
    <w:rsid w:val="00FD3BA4"/>
    <w:rsid w:val="00FD4724"/>
    <w:rsid w:val="00FD4A68"/>
    <w:rsid w:val="00FD55A5"/>
    <w:rsid w:val="00FD68ED"/>
    <w:rsid w:val="00FD7E00"/>
    <w:rsid w:val="00FE2824"/>
    <w:rsid w:val="00FE2EA5"/>
    <w:rsid w:val="00FE2F0E"/>
    <w:rsid w:val="00FE4DCC"/>
    <w:rsid w:val="00FE53F2"/>
    <w:rsid w:val="00FE661F"/>
    <w:rsid w:val="00FF0400"/>
    <w:rsid w:val="00FF3D6B"/>
    <w:rsid w:val="00FF3EF6"/>
    <w:rsid w:val="00FF5407"/>
    <w:rsid w:val="0C39540F"/>
    <w:rsid w:val="275602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6C5B4"/>
  <w15:docId w15:val="{E7B6A9AB-5CE1-40CF-8CB2-176417B02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D51032"/>
    <w:pPr>
      <w:tabs>
        <w:tab w:val="right" w:pos="10080"/>
        <w:tab w:val="right" w:pos="10800"/>
      </w:tabs>
      <w:spacing w:after="0" w:line="240" w:lineRule="auto"/>
    </w:pPr>
    <w:rPr>
      <w:sz w:val="16"/>
    </w:rPr>
  </w:style>
  <w:style w:type="character" w:customStyle="1" w:styleId="FooterChar">
    <w:name w:val="Footer Char"/>
    <w:link w:val="Footer"/>
    <w:uiPriority w:val="99"/>
    <w:rsid w:val="00D51032"/>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0B77D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19423C"/>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styleId="Revision">
    <w:name w:val="Revision"/>
    <w:hidden/>
    <w:uiPriority w:val="99"/>
    <w:semiHidden/>
    <w:rsid w:val="00066736"/>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AppData\Roaming\Microsoft\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3C80EE766824768A7618E4383B94D6A"/>
        <w:category>
          <w:name w:val="General"/>
          <w:gallery w:val="placeholder"/>
        </w:category>
        <w:types>
          <w:type w:val="bbPlcHdr"/>
        </w:types>
        <w:behaviors>
          <w:behavior w:val="content"/>
        </w:behaviors>
        <w:guid w:val="{7B7881DE-20A7-4A06-9F05-F752EA7C0AFF}"/>
      </w:docPartPr>
      <w:docPartBody>
        <w:p w:rsidR="001E59ED" w:rsidRDefault="002168F1">
          <w:pPr>
            <w:pStyle w:val="F3C80EE766824768A7618E4383B94D6A"/>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8F1"/>
    <w:rsid w:val="000358C3"/>
    <w:rsid w:val="000C5323"/>
    <w:rsid w:val="00142F7A"/>
    <w:rsid w:val="00171BF2"/>
    <w:rsid w:val="001B624E"/>
    <w:rsid w:val="001E59ED"/>
    <w:rsid w:val="002168F1"/>
    <w:rsid w:val="002F69F4"/>
    <w:rsid w:val="004A64D5"/>
    <w:rsid w:val="00597858"/>
    <w:rsid w:val="0070589A"/>
    <w:rsid w:val="008F21E9"/>
    <w:rsid w:val="008F5A50"/>
    <w:rsid w:val="0090313E"/>
    <w:rsid w:val="00932F85"/>
    <w:rsid w:val="00A03E85"/>
    <w:rsid w:val="00AF7597"/>
    <w:rsid w:val="00C60A9F"/>
    <w:rsid w:val="00CC0662"/>
    <w:rsid w:val="00D74D21"/>
    <w:rsid w:val="00DC4F9E"/>
    <w:rsid w:val="00DD4B8E"/>
    <w:rsid w:val="00DF77C7"/>
    <w:rsid w:val="00E239F5"/>
    <w:rsid w:val="00F52003"/>
    <w:rsid w:val="00FA194E"/>
    <w:rsid w:val="00FA1C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3C80EE766824768A7618E4383B94D6A">
    <w:name w:val="F3C80EE766824768A7618E4383B94D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21" ma:contentTypeDescription="Create a new document." ma:contentTypeScope="" ma:versionID="43e44216ad0242d0637dc7e19a26004f">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86a4b30f64676d909c16947b091c1f28"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omments xmlns="810553ce-449d-4340-bb0a-414d416a9b51" xsi:nil="true"/>
    <lcf76f155ced4ddcb4097134ff3c332f xmlns="810553ce-449d-4340-bb0a-414d416a9b51">
      <Terms xmlns="http://schemas.microsoft.com/office/infopath/2007/PartnerControls"/>
    </lcf76f155ced4ddcb4097134ff3c332f>
    <TaxCatchAll xmlns="20a0b39e-fcd0-423b-9f17-9d26d967be5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C01D7F-69C5-4695-ADC0-FEE90E565200}">
  <ds:schemaRefs>
    <ds:schemaRef ds:uri="http://schemas.openxmlformats.org/officeDocument/2006/bibliography"/>
  </ds:schemaRefs>
</ds:datastoreItem>
</file>

<file path=customXml/itemProps2.xml><?xml version="1.0" encoding="utf-8"?>
<ds:datastoreItem xmlns:ds="http://schemas.openxmlformats.org/officeDocument/2006/customXml" ds:itemID="{F7D50ECF-99C3-4E6A-B687-FD7AE45542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553ce-449d-4340-bb0a-414d416a9b51"/>
    <ds:schemaRef ds:uri="20a0b39e-fcd0-423b-9f17-9d26d967be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119AB0-D953-43B3-AAB3-A5D19643F084}">
  <ds:schemaRefs>
    <ds:schemaRef ds:uri="http://schemas.microsoft.com/office/2006/metadata/properties"/>
    <ds:schemaRef ds:uri="http://schemas.microsoft.com/office/infopath/2007/PartnerControls"/>
    <ds:schemaRef ds:uri="810553ce-449d-4340-bb0a-414d416a9b51"/>
    <ds:schemaRef ds:uri="20a0b39e-fcd0-423b-9f17-9d26d967be51"/>
  </ds:schemaRefs>
</ds:datastoreItem>
</file>

<file path=customXml/itemProps4.xml><?xml version="1.0" encoding="utf-8"?>
<ds:datastoreItem xmlns:ds="http://schemas.openxmlformats.org/officeDocument/2006/customXml" ds:itemID="{82005931-7CA0-4BF3-97D7-E70D58F016E3}">
  <ds:schemaRefs>
    <ds:schemaRef ds:uri="http://schemas.microsoft.com/sharepoint/v3/contenttype/forms"/>
  </ds:schemaRefs>
</ds:datastoreItem>
</file>

<file path=docMetadata/LabelInfo.xml><?xml version="1.0" encoding="utf-8"?>
<clbl:labelList xmlns:clbl="http://schemas.microsoft.com/office/2020/mipLabelMetadata">
  <clbl:label id="{a189e4fd-a2fa-47bf-9b21-17f706ee2968}" enabled="1" method="Privileged" siteId="{5ae1af62-9505-4097-a69a-c1553ef7840e}" removed="0"/>
</clbl:labelList>
</file>

<file path=docProps/app.xml><?xml version="1.0" encoding="utf-8"?>
<Properties xmlns="http://schemas.openxmlformats.org/officeDocument/2006/extended-properties" xmlns:vt="http://schemas.openxmlformats.org/officeDocument/2006/docPropsVTypes">
  <Template>Lab_Template - ILM_2019_Accessibility.dotx</Template>
  <TotalTime>0</TotalTime>
  <Pages>17</Pages>
  <Words>4390</Words>
  <Characters>25028</Characters>
  <Application>Microsoft Office Word</Application>
  <DocSecurity>0</DocSecurity>
  <Lines>208</Lines>
  <Paragraphs>58</Paragraphs>
  <ScaleCrop>false</ScaleCrop>
  <Company>Cisco Systems, Inc.</Company>
  <LinksUpToDate>false</LinksUpToDate>
  <CharactersWithSpaces>29360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a DMVPN Phase 1 Hub-to-Spoke Topology</dc:title>
  <dc:creator>Martin Benson</dc:creator>
  <dc:description>2020</dc:description>
  <cp:lastModifiedBy>Dave Holzinger -X (dholzing - UNICON INC at Cisco)</cp:lastModifiedBy>
  <cp:revision>17</cp:revision>
  <cp:lastPrinted>2020-04-02T23:03:00Z</cp:lastPrinted>
  <dcterms:created xsi:type="dcterms:W3CDTF">2025-11-07T17:25:00Z</dcterms:created>
  <dcterms:modified xsi:type="dcterms:W3CDTF">2026-02-06T16:14:00Z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0x01010001F18ECBD8ED834DABF5ACC3DB9AA918</vt:lpwstr>
  </property>
  <property fmtid="{D5CDD505-2E9C-101B-9397-08002B2CF9AE}" pid="3" name="MediaServiceImageTags">
    <vt:lpwstr/>
  </property>
  <property fmtid="{D5CDD505-2E9C-101B-9397-08002B2CF9AE}" pid="4" name="ClassificationContentMarkingFooterShapeIds">
    <vt:lpwstr>73ed4158,737d22,41864b</vt:lpwstr>
  </property>
  <property fmtid="{D5CDD505-2E9C-101B-9397-08002B2CF9AE}" pid="5" name="ClassificationContentMarkingFooterFontProps">
    <vt:lpwstr>#000000,1,Aptos</vt:lpwstr>
  </property>
  <property fmtid="{D5CDD505-2E9C-101B-9397-08002B2CF9AE}" pid="6" name="ClassificationContentMarkingFooterText">
    <vt:lpwstr>-</vt:lpwstr>
  </property>
  <property fmtid="{D5CDD505-2E9C-101B-9397-08002B2CF9AE}" pid="7" name="MSIP_Label_a189e4fd-a2fa-47bf-9b21-17f706ee2968_Enabled">
    <vt:lpwstr>true</vt:lpwstr>
  </property>
  <property fmtid="{D5CDD505-2E9C-101B-9397-08002B2CF9AE}" pid="8" name="MSIP_Label_a189e4fd-a2fa-47bf-9b21-17f706ee2968_SetDate">
    <vt:lpwstr>2025-10-20T01:04:45Z</vt:lpwstr>
  </property>
  <property fmtid="{D5CDD505-2E9C-101B-9397-08002B2CF9AE}" pid="9" name="MSIP_Label_a189e4fd-a2fa-47bf-9b21-17f706ee2968_Method">
    <vt:lpwstr>Privileged</vt:lpwstr>
  </property>
  <property fmtid="{D5CDD505-2E9C-101B-9397-08002B2CF9AE}" pid="10" name="MSIP_Label_a189e4fd-a2fa-47bf-9b21-17f706ee2968_Name">
    <vt:lpwstr>Cisco Public Label</vt:lpwstr>
  </property>
  <property fmtid="{D5CDD505-2E9C-101B-9397-08002B2CF9AE}" pid="11" name="MSIP_Label_a189e4fd-a2fa-47bf-9b21-17f706ee2968_SiteId">
    <vt:lpwstr>5ae1af62-9505-4097-a69a-c1553ef7840e</vt:lpwstr>
  </property>
  <property fmtid="{D5CDD505-2E9C-101B-9397-08002B2CF9AE}" pid="12" name="MSIP_Label_a189e4fd-a2fa-47bf-9b21-17f706ee2968_ActionId">
    <vt:lpwstr>9fa96467-271f-4cf8-9e03-766d1b762cf5</vt:lpwstr>
  </property>
  <property fmtid="{D5CDD505-2E9C-101B-9397-08002B2CF9AE}" pid="13" name="MSIP_Label_a189e4fd-a2fa-47bf-9b21-17f706ee2968_ContentBits">
    <vt:lpwstr>2</vt:lpwstr>
  </property>
  <property fmtid="{D5CDD505-2E9C-101B-9397-08002B2CF9AE}" pid="14" name="MSIP_Label_a189e4fd-a2fa-47bf-9b21-17f706ee2968_Tag">
    <vt:lpwstr>10, 0, 1, 1</vt:lpwstr>
  </property>
</Properties>
</file>