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664D" w14:textId="61596C32" w:rsidR="004D36D7" w:rsidRPr="00FD4A68" w:rsidRDefault="00CF02CB" w:rsidP="007E4151">
      <w:pPr>
        <w:pStyle w:val="Title"/>
        <w:rPr>
          <w:rStyle w:val="LabTitleInstVersred"/>
          <w:b/>
          <w:color w:val="auto"/>
        </w:rPr>
      </w:pPr>
      <w:sdt>
        <w:sdtPr>
          <w:rPr>
            <w:b w:val="0"/>
            <w:color w:val="EE0000"/>
          </w:rPr>
          <w:alias w:val="Title"/>
          <w:tag w:val=""/>
          <w:id w:val="-487021785"/>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Pr="00BB5B46">
            <w:t xml:space="preserve">Lab </w:t>
          </w:r>
          <w:r>
            <w:t>-</w:t>
          </w:r>
          <w:r w:rsidRPr="00BB5B46">
            <w:t xml:space="preserve"> Configure Advanced BGP Features</w:t>
          </w:r>
        </w:sdtContent>
      </w:sdt>
      <w:r w:rsidR="004D36D7" w:rsidRPr="00FD4A68">
        <w:t xml:space="preserve"> </w:t>
      </w:r>
      <w:r w:rsidR="00D84BDA" w:rsidRPr="00FD4A68">
        <w:rPr>
          <w:rStyle w:val="LabTitleInstVersred"/>
        </w:rPr>
        <w:t>(Instructor Version)</w:t>
      </w:r>
    </w:p>
    <w:p w14:paraId="456A5C9B"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1C6F8ED6" w14:textId="77777777" w:rsidR="00D778DF" w:rsidRPr="00E70096" w:rsidRDefault="00D778DF" w:rsidP="00D452F4">
      <w:pPr>
        <w:pStyle w:val="Heading1"/>
      </w:pPr>
      <w:r w:rsidRPr="00E70096">
        <w:t>Topology</w:t>
      </w:r>
    </w:p>
    <w:p w14:paraId="1E743472" w14:textId="514BF029" w:rsidR="00A31A05" w:rsidRDefault="0031766E" w:rsidP="00D778DF">
      <w:pPr>
        <w:pStyle w:val="Visual"/>
      </w:pPr>
      <w:r>
        <w:rPr>
          <w:noProof/>
        </w:rPr>
        <w:drawing>
          <wp:inline distT="0" distB="0" distL="0" distR="0" wp14:anchorId="2A62CBD0" wp14:editId="722DE062">
            <wp:extent cx="5608955" cy="4875245"/>
            <wp:effectExtent l="0" t="0" r="0" b="0"/>
            <wp:docPr id="1299178444" name="Picture 5" descr="Network topology diagram showing autonomous system AS 65000 containing two gateway routers, GW1 and GW2, connected by a point-to-point link labeled 172.16.12.0/30 with interfaces G0/0/0 (.1 on GW1, .2 on GW2). GW1 has loopbacks Lo0 1.1.1.1 and Lo1 192.168.11.1 and originates prefixes 192.168.11.0/24 and 192.168.22.0/24. GW2 has loopbacks Lo0 2.2.2.2 and Lo1 192.168.22.1. GW1 connects externally to ISP2, with ISP1 and ISP3 shown as separate extern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8444" name="Picture 5" descr="Network topology diagram showing autonomous system AS 65000 containing two gateway routers, GW1 and GW2, connected by a point-to-point link labeled 172.16.12.0/30 with interfaces G0/0/0 (.1 on GW1, .2 on GW2). GW1 has loopbacks Lo0 1.1.1.1 and Lo1 192.168.11.1 and originates prefixes 192.168.11.0/24 and 192.168.22.0/24. GW2 has loopbacks Lo0 2.2.2.2 and Lo1 192.168.22.1. GW1 connects externally to ISP2, with ISP1 and ISP3 shown as separate external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88" cy="4878055"/>
                    </a:xfrm>
                    <a:prstGeom prst="rect">
                      <a:avLst/>
                    </a:prstGeom>
                    <a:noFill/>
                  </pic:spPr>
                </pic:pic>
              </a:graphicData>
            </a:graphic>
          </wp:inline>
        </w:drawing>
      </w:r>
    </w:p>
    <w:p w14:paraId="25E7D20A" w14:textId="4CF45870" w:rsidR="00900BBE" w:rsidRPr="00900BBE" w:rsidRDefault="00D778DF" w:rsidP="00900BBE">
      <w:pPr>
        <w:pStyle w:val="Heading1"/>
        <w:rPr>
          <w:rFonts w:cs="Arial"/>
        </w:rPr>
      </w:pPr>
      <w:r w:rsidRPr="00111132">
        <w:rPr>
          <w:rFonts w:cs="Arial"/>
        </w:rPr>
        <w:t>Addressing Table</w:t>
      </w:r>
    </w:p>
    <w:tbl>
      <w:tblPr>
        <w:tblStyle w:val="LabTableStyle"/>
        <w:tblW w:w="10080" w:type="dxa"/>
        <w:tblLook w:val="04A0" w:firstRow="1" w:lastRow="0" w:firstColumn="1" w:lastColumn="0" w:noHBand="0" w:noVBand="1"/>
      </w:tblPr>
      <w:tblGrid>
        <w:gridCol w:w="1553"/>
        <w:gridCol w:w="2145"/>
        <w:gridCol w:w="3369"/>
        <w:gridCol w:w="3013"/>
      </w:tblGrid>
      <w:tr w:rsidR="00900BBE" w14:paraId="05F8E5B7" w14:textId="77777777" w:rsidTr="009B41E1">
        <w:trPr>
          <w:cnfStyle w:val="100000000000" w:firstRow="1" w:lastRow="0" w:firstColumn="0" w:lastColumn="0" w:oddVBand="0" w:evenVBand="0" w:oddHBand="0" w:evenHBand="0" w:firstRowFirstColumn="0" w:firstRowLastColumn="0" w:lastRowFirstColumn="0" w:lastRowLastColumn="0"/>
          <w:tblHeader/>
        </w:trPr>
        <w:tc>
          <w:tcPr>
            <w:tcW w:w="0" w:type="auto"/>
            <w:vAlign w:val="top"/>
            <w:hideMark/>
          </w:tcPr>
          <w:p w14:paraId="23861B11" w14:textId="77777777" w:rsidR="00900BBE" w:rsidRPr="00900BBE" w:rsidRDefault="00900BBE" w:rsidP="009B41E1">
            <w:pPr>
              <w:pStyle w:val="TableHeading"/>
            </w:pPr>
            <w:r w:rsidRPr="00900BBE">
              <w:t>Device</w:t>
            </w:r>
          </w:p>
        </w:tc>
        <w:tc>
          <w:tcPr>
            <w:tcW w:w="0" w:type="auto"/>
            <w:vAlign w:val="top"/>
            <w:hideMark/>
          </w:tcPr>
          <w:p w14:paraId="6AC923B4" w14:textId="77777777" w:rsidR="00900BBE" w:rsidRPr="00900BBE" w:rsidRDefault="00900BBE" w:rsidP="009B41E1">
            <w:pPr>
              <w:pStyle w:val="TableHeading"/>
            </w:pPr>
            <w:r w:rsidRPr="00900BBE">
              <w:t>Interface</w:t>
            </w:r>
          </w:p>
        </w:tc>
        <w:tc>
          <w:tcPr>
            <w:tcW w:w="0" w:type="auto"/>
            <w:vAlign w:val="top"/>
            <w:hideMark/>
          </w:tcPr>
          <w:p w14:paraId="416BAA00" w14:textId="77777777" w:rsidR="00900BBE" w:rsidRPr="00900BBE" w:rsidRDefault="00900BBE" w:rsidP="009B41E1">
            <w:pPr>
              <w:pStyle w:val="TableHeading"/>
            </w:pPr>
            <w:r w:rsidRPr="00900BBE">
              <w:t>IPv4 Address</w:t>
            </w:r>
          </w:p>
        </w:tc>
        <w:tc>
          <w:tcPr>
            <w:tcW w:w="0" w:type="auto"/>
            <w:vAlign w:val="top"/>
            <w:hideMark/>
          </w:tcPr>
          <w:p w14:paraId="5A659458" w14:textId="77777777" w:rsidR="00900BBE" w:rsidRPr="00900BBE" w:rsidRDefault="00900BBE" w:rsidP="009B41E1">
            <w:pPr>
              <w:pStyle w:val="TableHeading"/>
            </w:pPr>
            <w:r w:rsidRPr="00900BBE">
              <w:t>IPv6 Link-Local</w:t>
            </w:r>
          </w:p>
        </w:tc>
      </w:tr>
      <w:tr w:rsidR="00900BBE" w14:paraId="44F5E0CC" w14:textId="77777777" w:rsidTr="009B41E1">
        <w:tc>
          <w:tcPr>
            <w:tcW w:w="0" w:type="auto"/>
            <w:tcBorders>
              <w:bottom w:val="nil"/>
            </w:tcBorders>
            <w:vAlign w:val="top"/>
            <w:hideMark/>
          </w:tcPr>
          <w:p w14:paraId="3891469E" w14:textId="42BFAC48" w:rsidR="00900BBE" w:rsidRPr="00900BBE" w:rsidRDefault="00900BBE" w:rsidP="009B41E1">
            <w:pPr>
              <w:pStyle w:val="TableText"/>
            </w:pPr>
            <w:r w:rsidRPr="00900BBE">
              <w:rPr>
                <w:rFonts w:cs="Arial"/>
              </w:rPr>
              <w:t>GW1</w:t>
            </w:r>
          </w:p>
        </w:tc>
        <w:tc>
          <w:tcPr>
            <w:tcW w:w="0" w:type="auto"/>
            <w:vAlign w:val="top"/>
            <w:hideMark/>
          </w:tcPr>
          <w:p w14:paraId="384EEA86" w14:textId="77777777" w:rsidR="00900BBE" w:rsidRPr="00900BBE" w:rsidRDefault="00900BBE" w:rsidP="009B41E1">
            <w:pPr>
              <w:pStyle w:val="TableText"/>
            </w:pPr>
            <w:r w:rsidRPr="00900BBE">
              <w:t>Loopback0</w:t>
            </w:r>
          </w:p>
        </w:tc>
        <w:tc>
          <w:tcPr>
            <w:tcW w:w="0" w:type="auto"/>
            <w:vAlign w:val="top"/>
            <w:hideMark/>
          </w:tcPr>
          <w:p w14:paraId="4687E953" w14:textId="77777777" w:rsidR="00900BBE" w:rsidRPr="00900BBE" w:rsidRDefault="00900BBE" w:rsidP="009B41E1">
            <w:pPr>
              <w:pStyle w:val="TableText"/>
            </w:pPr>
            <w:r w:rsidRPr="00900BBE">
              <w:t>1.1.1.1/32</w:t>
            </w:r>
          </w:p>
        </w:tc>
        <w:tc>
          <w:tcPr>
            <w:tcW w:w="0" w:type="auto"/>
            <w:vAlign w:val="top"/>
            <w:hideMark/>
          </w:tcPr>
          <w:p w14:paraId="670EFC67" w14:textId="77777777" w:rsidR="00900BBE" w:rsidRPr="00900BBE" w:rsidRDefault="00900BBE" w:rsidP="009B41E1">
            <w:pPr>
              <w:pStyle w:val="TableText"/>
            </w:pPr>
            <w:r w:rsidRPr="00900BBE">
              <w:t>N/A</w:t>
            </w:r>
          </w:p>
        </w:tc>
      </w:tr>
      <w:tr w:rsidR="00900BBE" w14:paraId="7FEF1AB2" w14:textId="77777777" w:rsidTr="009B41E1">
        <w:tc>
          <w:tcPr>
            <w:tcW w:w="0" w:type="auto"/>
            <w:tcBorders>
              <w:top w:val="nil"/>
              <w:bottom w:val="nil"/>
            </w:tcBorders>
            <w:vAlign w:val="top"/>
            <w:hideMark/>
          </w:tcPr>
          <w:p w14:paraId="27BDC2BC" w14:textId="77777777" w:rsidR="00900BBE" w:rsidRPr="009B41E1" w:rsidRDefault="00900BBE" w:rsidP="009B41E1">
            <w:pPr>
              <w:pStyle w:val="TableText"/>
            </w:pPr>
          </w:p>
        </w:tc>
        <w:tc>
          <w:tcPr>
            <w:tcW w:w="0" w:type="auto"/>
            <w:vAlign w:val="top"/>
            <w:hideMark/>
          </w:tcPr>
          <w:p w14:paraId="35E46ADB" w14:textId="77777777" w:rsidR="00900BBE" w:rsidRPr="00900BBE" w:rsidRDefault="00900BBE" w:rsidP="009B41E1">
            <w:pPr>
              <w:pStyle w:val="TableText"/>
            </w:pPr>
            <w:r w:rsidRPr="00900BBE">
              <w:t>Loopback1</w:t>
            </w:r>
          </w:p>
        </w:tc>
        <w:tc>
          <w:tcPr>
            <w:tcW w:w="0" w:type="auto"/>
            <w:vAlign w:val="top"/>
            <w:hideMark/>
          </w:tcPr>
          <w:p w14:paraId="16E4351E" w14:textId="77777777" w:rsidR="00900BBE" w:rsidRPr="00900BBE" w:rsidRDefault="00900BBE" w:rsidP="009B41E1">
            <w:pPr>
              <w:pStyle w:val="TableText"/>
            </w:pPr>
            <w:r w:rsidRPr="00900BBE">
              <w:t>192.168.11.1/24</w:t>
            </w:r>
          </w:p>
        </w:tc>
        <w:tc>
          <w:tcPr>
            <w:tcW w:w="0" w:type="auto"/>
            <w:vAlign w:val="top"/>
            <w:hideMark/>
          </w:tcPr>
          <w:p w14:paraId="4BD68668" w14:textId="77777777" w:rsidR="00900BBE" w:rsidRPr="00900BBE" w:rsidRDefault="00900BBE" w:rsidP="009B41E1">
            <w:pPr>
              <w:pStyle w:val="TableText"/>
            </w:pPr>
            <w:r w:rsidRPr="00900BBE">
              <w:t>N/A</w:t>
            </w:r>
          </w:p>
        </w:tc>
      </w:tr>
      <w:tr w:rsidR="00900BBE" w14:paraId="6445440E" w14:textId="77777777" w:rsidTr="009B41E1">
        <w:tc>
          <w:tcPr>
            <w:tcW w:w="0" w:type="auto"/>
            <w:tcBorders>
              <w:top w:val="nil"/>
              <w:bottom w:val="nil"/>
            </w:tcBorders>
            <w:vAlign w:val="top"/>
            <w:hideMark/>
          </w:tcPr>
          <w:p w14:paraId="12E0137B" w14:textId="77777777" w:rsidR="00900BBE" w:rsidRPr="009B41E1" w:rsidRDefault="00900BBE" w:rsidP="009B41E1">
            <w:pPr>
              <w:pStyle w:val="TableText"/>
            </w:pPr>
          </w:p>
        </w:tc>
        <w:tc>
          <w:tcPr>
            <w:tcW w:w="0" w:type="auto"/>
            <w:vAlign w:val="top"/>
            <w:hideMark/>
          </w:tcPr>
          <w:p w14:paraId="3958100E" w14:textId="77777777" w:rsidR="00900BBE" w:rsidRPr="00900BBE" w:rsidRDefault="00900BBE" w:rsidP="009B41E1">
            <w:pPr>
              <w:pStyle w:val="TableText"/>
            </w:pPr>
            <w:r w:rsidRPr="00900BBE">
              <w:t>G0/0/0</w:t>
            </w:r>
          </w:p>
        </w:tc>
        <w:tc>
          <w:tcPr>
            <w:tcW w:w="0" w:type="auto"/>
            <w:vAlign w:val="top"/>
            <w:hideMark/>
          </w:tcPr>
          <w:p w14:paraId="026CAFAC" w14:textId="77777777" w:rsidR="00900BBE" w:rsidRPr="00900BBE" w:rsidRDefault="00900BBE" w:rsidP="009B41E1">
            <w:pPr>
              <w:pStyle w:val="TableText"/>
            </w:pPr>
            <w:r w:rsidRPr="00900BBE">
              <w:t>172.16.12.1/30</w:t>
            </w:r>
          </w:p>
        </w:tc>
        <w:tc>
          <w:tcPr>
            <w:tcW w:w="0" w:type="auto"/>
            <w:vAlign w:val="top"/>
            <w:hideMark/>
          </w:tcPr>
          <w:p w14:paraId="1E9C1102" w14:textId="3F5FEAC4" w:rsidR="00900BBE" w:rsidRPr="00900BBE" w:rsidRDefault="00900BBE" w:rsidP="009B41E1">
            <w:pPr>
              <w:pStyle w:val="TableText"/>
            </w:pPr>
            <w:r>
              <w:t>EUI-64</w:t>
            </w:r>
          </w:p>
        </w:tc>
      </w:tr>
      <w:tr w:rsidR="00900BBE" w14:paraId="20A8FAE5" w14:textId="77777777" w:rsidTr="009B41E1">
        <w:tc>
          <w:tcPr>
            <w:tcW w:w="0" w:type="auto"/>
            <w:tcBorders>
              <w:top w:val="nil"/>
              <w:bottom w:val="nil"/>
            </w:tcBorders>
            <w:vAlign w:val="top"/>
            <w:hideMark/>
          </w:tcPr>
          <w:p w14:paraId="5050C51F" w14:textId="77777777" w:rsidR="00900BBE" w:rsidRPr="009B41E1" w:rsidRDefault="00900BBE" w:rsidP="009B41E1">
            <w:pPr>
              <w:pStyle w:val="TableText"/>
            </w:pPr>
          </w:p>
        </w:tc>
        <w:tc>
          <w:tcPr>
            <w:tcW w:w="0" w:type="auto"/>
            <w:vAlign w:val="top"/>
            <w:hideMark/>
          </w:tcPr>
          <w:p w14:paraId="45A70FA7" w14:textId="77777777" w:rsidR="00900BBE" w:rsidRPr="00900BBE" w:rsidRDefault="00900BBE" w:rsidP="009B41E1">
            <w:pPr>
              <w:pStyle w:val="TableText"/>
            </w:pPr>
            <w:r w:rsidRPr="00900BBE">
              <w:t>G0/0/1</w:t>
            </w:r>
          </w:p>
        </w:tc>
        <w:tc>
          <w:tcPr>
            <w:tcW w:w="0" w:type="auto"/>
            <w:vAlign w:val="top"/>
            <w:hideMark/>
          </w:tcPr>
          <w:p w14:paraId="351047E5" w14:textId="77777777" w:rsidR="00900BBE" w:rsidRPr="00900BBE" w:rsidRDefault="00900BBE" w:rsidP="009B41E1">
            <w:pPr>
              <w:pStyle w:val="TableText"/>
            </w:pPr>
            <w:r w:rsidRPr="00900BBE">
              <w:t>209.165.201.1/30</w:t>
            </w:r>
          </w:p>
        </w:tc>
        <w:tc>
          <w:tcPr>
            <w:tcW w:w="0" w:type="auto"/>
            <w:vAlign w:val="top"/>
            <w:hideMark/>
          </w:tcPr>
          <w:p w14:paraId="4CA2E7F2" w14:textId="77777777" w:rsidR="00900BBE" w:rsidRPr="00900BBE" w:rsidRDefault="00900BBE" w:rsidP="009B41E1">
            <w:pPr>
              <w:pStyle w:val="TableText"/>
            </w:pPr>
            <w:r w:rsidRPr="00900BBE">
              <w:t>N/A</w:t>
            </w:r>
          </w:p>
        </w:tc>
      </w:tr>
      <w:tr w:rsidR="00900BBE" w14:paraId="5E8E71FD" w14:textId="77777777" w:rsidTr="009B41E1">
        <w:tc>
          <w:tcPr>
            <w:tcW w:w="0" w:type="auto"/>
            <w:tcBorders>
              <w:top w:val="nil"/>
              <w:bottom w:val="single" w:sz="2" w:space="0" w:color="auto"/>
            </w:tcBorders>
            <w:vAlign w:val="top"/>
            <w:hideMark/>
          </w:tcPr>
          <w:p w14:paraId="0DADDDB7" w14:textId="77777777" w:rsidR="00900BBE" w:rsidRPr="009B41E1" w:rsidRDefault="00900BBE" w:rsidP="009B41E1">
            <w:pPr>
              <w:pStyle w:val="TableText"/>
            </w:pPr>
          </w:p>
        </w:tc>
        <w:tc>
          <w:tcPr>
            <w:tcW w:w="0" w:type="auto"/>
            <w:vAlign w:val="top"/>
            <w:hideMark/>
          </w:tcPr>
          <w:p w14:paraId="621F63A2" w14:textId="77777777" w:rsidR="00900BBE" w:rsidRPr="00900BBE" w:rsidRDefault="00900BBE" w:rsidP="009B41E1">
            <w:pPr>
              <w:pStyle w:val="TableText"/>
            </w:pPr>
            <w:r w:rsidRPr="00900BBE">
              <w:t>S0/1/0</w:t>
            </w:r>
          </w:p>
        </w:tc>
        <w:tc>
          <w:tcPr>
            <w:tcW w:w="0" w:type="auto"/>
            <w:vAlign w:val="top"/>
            <w:hideMark/>
          </w:tcPr>
          <w:p w14:paraId="693E39DB" w14:textId="77777777" w:rsidR="00900BBE" w:rsidRPr="00900BBE" w:rsidRDefault="00900BBE" w:rsidP="009B41E1">
            <w:pPr>
              <w:pStyle w:val="TableText"/>
            </w:pPr>
            <w:r w:rsidRPr="00900BBE">
              <w:t>209.165.201.17/30</w:t>
            </w:r>
          </w:p>
        </w:tc>
        <w:tc>
          <w:tcPr>
            <w:tcW w:w="0" w:type="auto"/>
            <w:vAlign w:val="top"/>
            <w:hideMark/>
          </w:tcPr>
          <w:p w14:paraId="133E7801" w14:textId="77777777" w:rsidR="00900BBE" w:rsidRPr="00900BBE" w:rsidRDefault="00900BBE" w:rsidP="009B41E1">
            <w:pPr>
              <w:pStyle w:val="TableText"/>
            </w:pPr>
            <w:r w:rsidRPr="00900BBE">
              <w:t>N/A</w:t>
            </w:r>
          </w:p>
        </w:tc>
      </w:tr>
      <w:tr w:rsidR="00900BBE" w14:paraId="0AC3C2DD" w14:textId="77777777" w:rsidTr="009B41E1">
        <w:tc>
          <w:tcPr>
            <w:tcW w:w="0" w:type="auto"/>
            <w:tcBorders>
              <w:bottom w:val="nil"/>
            </w:tcBorders>
            <w:vAlign w:val="top"/>
            <w:hideMark/>
          </w:tcPr>
          <w:p w14:paraId="19B7D685" w14:textId="2EF2506A" w:rsidR="00900BBE" w:rsidRPr="00900BBE" w:rsidRDefault="00900BBE" w:rsidP="009B41E1">
            <w:pPr>
              <w:pStyle w:val="TableText"/>
            </w:pPr>
            <w:r w:rsidRPr="00900BBE">
              <w:rPr>
                <w:rFonts w:cs="Arial"/>
              </w:rPr>
              <w:lastRenderedPageBreak/>
              <w:t>GW2</w:t>
            </w:r>
          </w:p>
        </w:tc>
        <w:tc>
          <w:tcPr>
            <w:tcW w:w="0" w:type="auto"/>
            <w:vAlign w:val="top"/>
            <w:hideMark/>
          </w:tcPr>
          <w:p w14:paraId="3CAD7D77" w14:textId="77777777" w:rsidR="00900BBE" w:rsidRPr="00900BBE" w:rsidRDefault="00900BBE" w:rsidP="009B41E1">
            <w:pPr>
              <w:pStyle w:val="TableText"/>
            </w:pPr>
            <w:r w:rsidRPr="00900BBE">
              <w:t>Loopback0</w:t>
            </w:r>
          </w:p>
        </w:tc>
        <w:tc>
          <w:tcPr>
            <w:tcW w:w="0" w:type="auto"/>
            <w:vAlign w:val="top"/>
            <w:hideMark/>
          </w:tcPr>
          <w:p w14:paraId="66B30D34" w14:textId="77777777" w:rsidR="00900BBE" w:rsidRPr="00900BBE" w:rsidRDefault="00900BBE" w:rsidP="009B41E1">
            <w:pPr>
              <w:pStyle w:val="TableText"/>
            </w:pPr>
            <w:r w:rsidRPr="00900BBE">
              <w:t>2.2.2.2/32</w:t>
            </w:r>
          </w:p>
        </w:tc>
        <w:tc>
          <w:tcPr>
            <w:tcW w:w="0" w:type="auto"/>
            <w:vAlign w:val="top"/>
            <w:hideMark/>
          </w:tcPr>
          <w:p w14:paraId="7E0E6EF6" w14:textId="77777777" w:rsidR="00900BBE" w:rsidRPr="00900BBE" w:rsidRDefault="00900BBE" w:rsidP="009B41E1">
            <w:pPr>
              <w:pStyle w:val="TableText"/>
            </w:pPr>
            <w:r w:rsidRPr="00900BBE">
              <w:t>N/A</w:t>
            </w:r>
          </w:p>
        </w:tc>
      </w:tr>
      <w:tr w:rsidR="00900BBE" w14:paraId="722DCE7E" w14:textId="77777777" w:rsidTr="009B41E1">
        <w:tc>
          <w:tcPr>
            <w:tcW w:w="0" w:type="auto"/>
            <w:tcBorders>
              <w:top w:val="nil"/>
              <w:bottom w:val="nil"/>
            </w:tcBorders>
            <w:vAlign w:val="top"/>
            <w:hideMark/>
          </w:tcPr>
          <w:p w14:paraId="1317568E" w14:textId="77777777" w:rsidR="00900BBE" w:rsidRPr="00900BBE" w:rsidRDefault="00900BBE" w:rsidP="009B41E1">
            <w:pPr>
              <w:pStyle w:val="TableText"/>
            </w:pPr>
          </w:p>
        </w:tc>
        <w:tc>
          <w:tcPr>
            <w:tcW w:w="0" w:type="auto"/>
            <w:vAlign w:val="top"/>
            <w:hideMark/>
          </w:tcPr>
          <w:p w14:paraId="016036E5" w14:textId="77777777" w:rsidR="00900BBE" w:rsidRPr="00900BBE" w:rsidRDefault="00900BBE" w:rsidP="009B41E1">
            <w:pPr>
              <w:pStyle w:val="TableText"/>
            </w:pPr>
            <w:r w:rsidRPr="00900BBE">
              <w:t>Loopback1</w:t>
            </w:r>
          </w:p>
        </w:tc>
        <w:tc>
          <w:tcPr>
            <w:tcW w:w="0" w:type="auto"/>
            <w:vAlign w:val="top"/>
            <w:hideMark/>
          </w:tcPr>
          <w:p w14:paraId="6326903C" w14:textId="77777777" w:rsidR="00900BBE" w:rsidRPr="00900BBE" w:rsidRDefault="00900BBE" w:rsidP="009B41E1">
            <w:pPr>
              <w:pStyle w:val="TableText"/>
            </w:pPr>
            <w:r w:rsidRPr="00900BBE">
              <w:t>192.168.22.1/24</w:t>
            </w:r>
          </w:p>
        </w:tc>
        <w:tc>
          <w:tcPr>
            <w:tcW w:w="0" w:type="auto"/>
            <w:vAlign w:val="top"/>
            <w:hideMark/>
          </w:tcPr>
          <w:p w14:paraId="59782B9B" w14:textId="77777777" w:rsidR="00900BBE" w:rsidRPr="00900BBE" w:rsidRDefault="00900BBE" w:rsidP="009B41E1">
            <w:pPr>
              <w:pStyle w:val="TableText"/>
            </w:pPr>
            <w:r w:rsidRPr="00900BBE">
              <w:t>N/A</w:t>
            </w:r>
          </w:p>
        </w:tc>
      </w:tr>
      <w:tr w:rsidR="00900BBE" w14:paraId="48286C3D" w14:textId="77777777" w:rsidTr="009B41E1">
        <w:tc>
          <w:tcPr>
            <w:tcW w:w="0" w:type="auto"/>
            <w:tcBorders>
              <w:top w:val="nil"/>
              <w:bottom w:val="nil"/>
            </w:tcBorders>
            <w:vAlign w:val="top"/>
            <w:hideMark/>
          </w:tcPr>
          <w:p w14:paraId="6257BB45" w14:textId="77777777" w:rsidR="00900BBE" w:rsidRPr="00900BBE" w:rsidRDefault="00900BBE" w:rsidP="009B41E1">
            <w:pPr>
              <w:pStyle w:val="TableText"/>
            </w:pPr>
          </w:p>
        </w:tc>
        <w:tc>
          <w:tcPr>
            <w:tcW w:w="0" w:type="auto"/>
            <w:vAlign w:val="top"/>
            <w:hideMark/>
          </w:tcPr>
          <w:p w14:paraId="5AB83DE0" w14:textId="77777777" w:rsidR="00900BBE" w:rsidRPr="00900BBE" w:rsidRDefault="00900BBE" w:rsidP="009B41E1">
            <w:pPr>
              <w:pStyle w:val="TableText"/>
            </w:pPr>
            <w:r w:rsidRPr="00900BBE">
              <w:t>G0/0/0</w:t>
            </w:r>
          </w:p>
        </w:tc>
        <w:tc>
          <w:tcPr>
            <w:tcW w:w="0" w:type="auto"/>
            <w:vAlign w:val="top"/>
            <w:hideMark/>
          </w:tcPr>
          <w:p w14:paraId="692AA538" w14:textId="77777777" w:rsidR="00900BBE" w:rsidRPr="00900BBE" w:rsidRDefault="00900BBE" w:rsidP="009B41E1">
            <w:pPr>
              <w:pStyle w:val="TableText"/>
            </w:pPr>
            <w:r w:rsidRPr="00900BBE">
              <w:t>172.16.12.2/30</w:t>
            </w:r>
          </w:p>
        </w:tc>
        <w:tc>
          <w:tcPr>
            <w:tcW w:w="0" w:type="auto"/>
            <w:vAlign w:val="top"/>
            <w:hideMark/>
          </w:tcPr>
          <w:p w14:paraId="2411564C" w14:textId="4DFCD04D" w:rsidR="00900BBE" w:rsidRPr="00900BBE" w:rsidRDefault="00900BBE" w:rsidP="009B41E1">
            <w:pPr>
              <w:pStyle w:val="TableText"/>
            </w:pPr>
            <w:r>
              <w:t>EUI-64</w:t>
            </w:r>
          </w:p>
        </w:tc>
      </w:tr>
      <w:tr w:rsidR="00900BBE" w14:paraId="1791A477" w14:textId="77777777" w:rsidTr="009B41E1">
        <w:tc>
          <w:tcPr>
            <w:tcW w:w="0" w:type="auto"/>
            <w:tcBorders>
              <w:top w:val="nil"/>
              <w:bottom w:val="single" w:sz="2" w:space="0" w:color="auto"/>
            </w:tcBorders>
            <w:vAlign w:val="top"/>
            <w:hideMark/>
          </w:tcPr>
          <w:p w14:paraId="51CD36B4" w14:textId="77777777" w:rsidR="00900BBE" w:rsidRPr="00900BBE" w:rsidRDefault="00900BBE" w:rsidP="009B41E1">
            <w:pPr>
              <w:pStyle w:val="TableText"/>
            </w:pPr>
          </w:p>
        </w:tc>
        <w:tc>
          <w:tcPr>
            <w:tcW w:w="0" w:type="auto"/>
            <w:vAlign w:val="top"/>
            <w:hideMark/>
          </w:tcPr>
          <w:p w14:paraId="48B8695D" w14:textId="77777777" w:rsidR="00900BBE" w:rsidRPr="00900BBE" w:rsidRDefault="00900BBE" w:rsidP="009B41E1">
            <w:pPr>
              <w:pStyle w:val="TableText"/>
            </w:pPr>
            <w:r w:rsidRPr="00900BBE">
              <w:t>G0/0/1</w:t>
            </w:r>
          </w:p>
        </w:tc>
        <w:tc>
          <w:tcPr>
            <w:tcW w:w="0" w:type="auto"/>
            <w:vAlign w:val="top"/>
            <w:hideMark/>
          </w:tcPr>
          <w:p w14:paraId="65AEE3AF" w14:textId="77777777" w:rsidR="00900BBE" w:rsidRPr="00900BBE" w:rsidRDefault="00900BBE" w:rsidP="009B41E1">
            <w:pPr>
              <w:pStyle w:val="TableText"/>
            </w:pPr>
            <w:r w:rsidRPr="00900BBE">
              <w:t>209.165.201.5/30</w:t>
            </w:r>
          </w:p>
        </w:tc>
        <w:tc>
          <w:tcPr>
            <w:tcW w:w="0" w:type="auto"/>
            <w:vAlign w:val="top"/>
            <w:hideMark/>
          </w:tcPr>
          <w:p w14:paraId="016194AF" w14:textId="77777777" w:rsidR="00900BBE" w:rsidRPr="00900BBE" w:rsidRDefault="00900BBE" w:rsidP="009B41E1">
            <w:pPr>
              <w:pStyle w:val="TableText"/>
            </w:pPr>
            <w:r w:rsidRPr="00900BBE">
              <w:t>N/A</w:t>
            </w:r>
          </w:p>
        </w:tc>
      </w:tr>
      <w:tr w:rsidR="00900BBE" w14:paraId="3F61CDE7" w14:textId="77777777" w:rsidTr="009B41E1">
        <w:tc>
          <w:tcPr>
            <w:tcW w:w="0" w:type="auto"/>
            <w:tcBorders>
              <w:bottom w:val="nil"/>
            </w:tcBorders>
            <w:vAlign w:val="top"/>
            <w:hideMark/>
          </w:tcPr>
          <w:p w14:paraId="495F271F" w14:textId="131F6F42" w:rsidR="00900BBE" w:rsidRPr="00900BBE" w:rsidRDefault="00900BBE" w:rsidP="009B41E1">
            <w:pPr>
              <w:pStyle w:val="TableText"/>
            </w:pPr>
            <w:r w:rsidRPr="00900BBE">
              <w:rPr>
                <w:rFonts w:cs="Arial"/>
              </w:rPr>
              <w:t>ISP2</w:t>
            </w:r>
          </w:p>
        </w:tc>
        <w:tc>
          <w:tcPr>
            <w:tcW w:w="0" w:type="auto"/>
            <w:vAlign w:val="top"/>
            <w:hideMark/>
          </w:tcPr>
          <w:p w14:paraId="626CB6F3" w14:textId="77777777" w:rsidR="00900BBE" w:rsidRPr="00900BBE" w:rsidRDefault="00900BBE" w:rsidP="009B41E1">
            <w:pPr>
              <w:pStyle w:val="TableText"/>
            </w:pPr>
            <w:r w:rsidRPr="00900BBE">
              <w:t>G0/0/0</w:t>
            </w:r>
          </w:p>
        </w:tc>
        <w:tc>
          <w:tcPr>
            <w:tcW w:w="0" w:type="auto"/>
            <w:vAlign w:val="top"/>
            <w:hideMark/>
          </w:tcPr>
          <w:p w14:paraId="7FB372F9" w14:textId="77777777" w:rsidR="00900BBE" w:rsidRPr="00900BBE" w:rsidRDefault="00900BBE" w:rsidP="009B41E1">
            <w:pPr>
              <w:pStyle w:val="TableText"/>
            </w:pPr>
            <w:r w:rsidRPr="00900BBE">
              <w:t>209.165.201.6/30</w:t>
            </w:r>
          </w:p>
        </w:tc>
        <w:tc>
          <w:tcPr>
            <w:tcW w:w="0" w:type="auto"/>
            <w:vAlign w:val="top"/>
            <w:hideMark/>
          </w:tcPr>
          <w:p w14:paraId="224EAD79" w14:textId="77777777" w:rsidR="00900BBE" w:rsidRPr="00900BBE" w:rsidRDefault="00900BBE" w:rsidP="009B41E1">
            <w:pPr>
              <w:pStyle w:val="TableText"/>
            </w:pPr>
            <w:r w:rsidRPr="00900BBE">
              <w:t>N/A</w:t>
            </w:r>
          </w:p>
        </w:tc>
      </w:tr>
      <w:tr w:rsidR="00900BBE" w14:paraId="4D1BBA79" w14:textId="77777777" w:rsidTr="009B41E1">
        <w:tc>
          <w:tcPr>
            <w:tcW w:w="0" w:type="auto"/>
            <w:tcBorders>
              <w:top w:val="nil"/>
              <w:bottom w:val="nil"/>
            </w:tcBorders>
            <w:vAlign w:val="top"/>
            <w:hideMark/>
          </w:tcPr>
          <w:p w14:paraId="2624F3AE" w14:textId="77777777" w:rsidR="00900BBE" w:rsidRPr="00900BBE" w:rsidRDefault="00900BBE" w:rsidP="009B41E1">
            <w:pPr>
              <w:pStyle w:val="TableText"/>
            </w:pPr>
          </w:p>
        </w:tc>
        <w:tc>
          <w:tcPr>
            <w:tcW w:w="0" w:type="auto"/>
            <w:vAlign w:val="top"/>
            <w:hideMark/>
          </w:tcPr>
          <w:p w14:paraId="72A52F1A" w14:textId="77777777" w:rsidR="00900BBE" w:rsidRPr="00900BBE" w:rsidRDefault="00900BBE" w:rsidP="009B41E1">
            <w:pPr>
              <w:pStyle w:val="TableText"/>
            </w:pPr>
            <w:r w:rsidRPr="00900BBE">
              <w:t>S0/1/0</w:t>
            </w:r>
          </w:p>
        </w:tc>
        <w:tc>
          <w:tcPr>
            <w:tcW w:w="0" w:type="auto"/>
            <w:vAlign w:val="top"/>
            <w:hideMark/>
          </w:tcPr>
          <w:p w14:paraId="460CF0EE" w14:textId="77777777" w:rsidR="00900BBE" w:rsidRPr="00900BBE" w:rsidRDefault="00900BBE" w:rsidP="009B41E1">
            <w:pPr>
              <w:pStyle w:val="TableText"/>
            </w:pPr>
            <w:r w:rsidRPr="00900BBE">
              <w:t>209.165.201.18/30</w:t>
            </w:r>
          </w:p>
        </w:tc>
        <w:tc>
          <w:tcPr>
            <w:tcW w:w="0" w:type="auto"/>
            <w:vAlign w:val="top"/>
            <w:hideMark/>
          </w:tcPr>
          <w:p w14:paraId="7983B74B" w14:textId="77777777" w:rsidR="00900BBE" w:rsidRPr="00900BBE" w:rsidRDefault="00900BBE" w:rsidP="009B41E1">
            <w:pPr>
              <w:pStyle w:val="TableText"/>
            </w:pPr>
            <w:r w:rsidRPr="00900BBE">
              <w:t>N/A</w:t>
            </w:r>
          </w:p>
        </w:tc>
      </w:tr>
      <w:tr w:rsidR="00900BBE" w14:paraId="5CAEE8AE" w14:textId="77777777" w:rsidTr="009B41E1">
        <w:tc>
          <w:tcPr>
            <w:tcW w:w="0" w:type="auto"/>
            <w:tcBorders>
              <w:top w:val="nil"/>
              <w:bottom w:val="single" w:sz="2" w:space="0" w:color="auto"/>
            </w:tcBorders>
            <w:vAlign w:val="top"/>
            <w:hideMark/>
          </w:tcPr>
          <w:p w14:paraId="3BCD821C" w14:textId="77777777" w:rsidR="00900BBE" w:rsidRPr="00900BBE" w:rsidRDefault="00900BBE" w:rsidP="009B41E1">
            <w:pPr>
              <w:pStyle w:val="TableText"/>
            </w:pPr>
          </w:p>
        </w:tc>
        <w:tc>
          <w:tcPr>
            <w:tcW w:w="0" w:type="auto"/>
            <w:vAlign w:val="top"/>
            <w:hideMark/>
          </w:tcPr>
          <w:p w14:paraId="560530F4" w14:textId="77777777" w:rsidR="00900BBE" w:rsidRPr="00900BBE" w:rsidRDefault="00900BBE" w:rsidP="009B41E1">
            <w:pPr>
              <w:pStyle w:val="TableText"/>
            </w:pPr>
            <w:r w:rsidRPr="00900BBE">
              <w:t>G0/0/1</w:t>
            </w:r>
          </w:p>
        </w:tc>
        <w:tc>
          <w:tcPr>
            <w:tcW w:w="0" w:type="auto"/>
            <w:vAlign w:val="top"/>
            <w:hideMark/>
          </w:tcPr>
          <w:p w14:paraId="2033F71B" w14:textId="77777777" w:rsidR="00900BBE" w:rsidRPr="00900BBE" w:rsidRDefault="00900BBE" w:rsidP="009B41E1">
            <w:pPr>
              <w:pStyle w:val="TableText"/>
            </w:pPr>
            <w:r w:rsidRPr="00900BBE">
              <w:t>209.165.201.13/30</w:t>
            </w:r>
          </w:p>
        </w:tc>
        <w:tc>
          <w:tcPr>
            <w:tcW w:w="0" w:type="auto"/>
            <w:vAlign w:val="top"/>
            <w:hideMark/>
          </w:tcPr>
          <w:p w14:paraId="049B80F5" w14:textId="77777777" w:rsidR="00900BBE" w:rsidRPr="00900BBE" w:rsidRDefault="00900BBE" w:rsidP="009B41E1">
            <w:pPr>
              <w:pStyle w:val="TableText"/>
            </w:pPr>
            <w:r w:rsidRPr="00900BBE">
              <w:t>N/A</w:t>
            </w:r>
          </w:p>
        </w:tc>
      </w:tr>
      <w:tr w:rsidR="00900BBE" w14:paraId="7081171E" w14:textId="77777777" w:rsidTr="009B41E1">
        <w:tc>
          <w:tcPr>
            <w:tcW w:w="0" w:type="auto"/>
            <w:tcBorders>
              <w:bottom w:val="nil"/>
            </w:tcBorders>
            <w:vAlign w:val="top"/>
            <w:hideMark/>
          </w:tcPr>
          <w:p w14:paraId="3D214576" w14:textId="08A019E0" w:rsidR="00900BBE" w:rsidRPr="00900BBE" w:rsidRDefault="00900BBE" w:rsidP="009B41E1">
            <w:pPr>
              <w:pStyle w:val="TableText"/>
            </w:pPr>
            <w:r w:rsidRPr="00900BBE">
              <w:rPr>
                <w:rFonts w:cs="Arial"/>
              </w:rPr>
              <w:t>ISP1</w:t>
            </w:r>
          </w:p>
        </w:tc>
        <w:tc>
          <w:tcPr>
            <w:tcW w:w="0" w:type="auto"/>
            <w:vAlign w:val="top"/>
            <w:hideMark/>
          </w:tcPr>
          <w:p w14:paraId="40728913" w14:textId="77777777" w:rsidR="00900BBE" w:rsidRPr="00900BBE" w:rsidRDefault="00900BBE" w:rsidP="009B41E1">
            <w:pPr>
              <w:pStyle w:val="TableText"/>
            </w:pPr>
            <w:r w:rsidRPr="00900BBE">
              <w:t>Loopback0</w:t>
            </w:r>
          </w:p>
        </w:tc>
        <w:tc>
          <w:tcPr>
            <w:tcW w:w="0" w:type="auto"/>
            <w:vAlign w:val="top"/>
            <w:hideMark/>
          </w:tcPr>
          <w:p w14:paraId="05016324" w14:textId="77777777" w:rsidR="00900BBE" w:rsidRPr="00900BBE" w:rsidRDefault="00900BBE" w:rsidP="009B41E1">
            <w:pPr>
              <w:pStyle w:val="TableText"/>
            </w:pPr>
            <w:r w:rsidRPr="00900BBE">
              <w:t>209.165.201.21/32</w:t>
            </w:r>
          </w:p>
        </w:tc>
        <w:tc>
          <w:tcPr>
            <w:tcW w:w="0" w:type="auto"/>
            <w:vAlign w:val="top"/>
            <w:hideMark/>
          </w:tcPr>
          <w:p w14:paraId="21450943" w14:textId="77777777" w:rsidR="00900BBE" w:rsidRPr="00900BBE" w:rsidRDefault="00900BBE" w:rsidP="009B41E1">
            <w:pPr>
              <w:pStyle w:val="TableText"/>
            </w:pPr>
            <w:r w:rsidRPr="00900BBE">
              <w:t>N/A</w:t>
            </w:r>
          </w:p>
        </w:tc>
      </w:tr>
      <w:tr w:rsidR="00900BBE" w14:paraId="6578306A" w14:textId="77777777" w:rsidTr="009B41E1">
        <w:tc>
          <w:tcPr>
            <w:tcW w:w="0" w:type="auto"/>
            <w:tcBorders>
              <w:top w:val="nil"/>
              <w:bottom w:val="nil"/>
            </w:tcBorders>
            <w:vAlign w:val="top"/>
            <w:hideMark/>
          </w:tcPr>
          <w:p w14:paraId="2360DA8D" w14:textId="77777777" w:rsidR="00900BBE" w:rsidRPr="00900BBE" w:rsidRDefault="00900BBE" w:rsidP="009B41E1">
            <w:pPr>
              <w:pStyle w:val="TableText"/>
            </w:pPr>
          </w:p>
        </w:tc>
        <w:tc>
          <w:tcPr>
            <w:tcW w:w="0" w:type="auto"/>
            <w:vAlign w:val="top"/>
            <w:hideMark/>
          </w:tcPr>
          <w:p w14:paraId="55AD286A" w14:textId="77777777" w:rsidR="00900BBE" w:rsidRPr="00900BBE" w:rsidRDefault="00900BBE" w:rsidP="009B41E1">
            <w:pPr>
              <w:pStyle w:val="TableText"/>
            </w:pPr>
            <w:r w:rsidRPr="00900BBE">
              <w:t>G1/0/11</w:t>
            </w:r>
          </w:p>
        </w:tc>
        <w:tc>
          <w:tcPr>
            <w:tcW w:w="0" w:type="auto"/>
            <w:vAlign w:val="top"/>
            <w:hideMark/>
          </w:tcPr>
          <w:p w14:paraId="6EF45880" w14:textId="77777777" w:rsidR="00900BBE" w:rsidRPr="00900BBE" w:rsidRDefault="00900BBE" w:rsidP="009B41E1">
            <w:pPr>
              <w:pStyle w:val="TableText"/>
            </w:pPr>
            <w:r w:rsidRPr="00900BBE">
              <w:t>209.165.201.2/30</w:t>
            </w:r>
          </w:p>
        </w:tc>
        <w:tc>
          <w:tcPr>
            <w:tcW w:w="0" w:type="auto"/>
            <w:vAlign w:val="top"/>
            <w:hideMark/>
          </w:tcPr>
          <w:p w14:paraId="2EF41937" w14:textId="77777777" w:rsidR="00900BBE" w:rsidRPr="00900BBE" w:rsidRDefault="00900BBE" w:rsidP="009B41E1">
            <w:pPr>
              <w:pStyle w:val="TableText"/>
            </w:pPr>
            <w:r w:rsidRPr="00900BBE">
              <w:t>N/A</w:t>
            </w:r>
          </w:p>
        </w:tc>
      </w:tr>
      <w:tr w:rsidR="00900BBE" w14:paraId="6A7036ED" w14:textId="77777777" w:rsidTr="009B41E1">
        <w:tc>
          <w:tcPr>
            <w:tcW w:w="0" w:type="auto"/>
            <w:tcBorders>
              <w:top w:val="nil"/>
              <w:bottom w:val="single" w:sz="4" w:space="0" w:color="auto"/>
            </w:tcBorders>
            <w:vAlign w:val="top"/>
            <w:hideMark/>
          </w:tcPr>
          <w:p w14:paraId="4EE63FC1" w14:textId="77777777" w:rsidR="00900BBE" w:rsidRPr="00900BBE" w:rsidRDefault="00900BBE" w:rsidP="009B41E1">
            <w:pPr>
              <w:pStyle w:val="TableText"/>
            </w:pPr>
          </w:p>
        </w:tc>
        <w:tc>
          <w:tcPr>
            <w:tcW w:w="0" w:type="auto"/>
            <w:vAlign w:val="top"/>
            <w:hideMark/>
          </w:tcPr>
          <w:p w14:paraId="7228A281" w14:textId="77777777" w:rsidR="00900BBE" w:rsidRPr="00900BBE" w:rsidRDefault="00900BBE" w:rsidP="009B41E1">
            <w:pPr>
              <w:pStyle w:val="TableText"/>
            </w:pPr>
            <w:r w:rsidRPr="00900BBE">
              <w:t>G1/0/1</w:t>
            </w:r>
          </w:p>
        </w:tc>
        <w:tc>
          <w:tcPr>
            <w:tcW w:w="0" w:type="auto"/>
            <w:vAlign w:val="top"/>
            <w:hideMark/>
          </w:tcPr>
          <w:p w14:paraId="1BEF3570" w14:textId="77777777" w:rsidR="00900BBE" w:rsidRPr="00900BBE" w:rsidRDefault="00900BBE" w:rsidP="009B41E1">
            <w:pPr>
              <w:pStyle w:val="TableText"/>
            </w:pPr>
            <w:r w:rsidRPr="00900BBE">
              <w:t>209.165.201.9/30</w:t>
            </w:r>
          </w:p>
        </w:tc>
        <w:tc>
          <w:tcPr>
            <w:tcW w:w="0" w:type="auto"/>
            <w:vAlign w:val="top"/>
            <w:hideMark/>
          </w:tcPr>
          <w:p w14:paraId="42E1C5DB" w14:textId="77777777" w:rsidR="00900BBE" w:rsidRPr="00900BBE" w:rsidRDefault="00900BBE" w:rsidP="009B41E1">
            <w:pPr>
              <w:pStyle w:val="TableText"/>
            </w:pPr>
            <w:r w:rsidRPr="00900BBE">
              <w:t>N/A</w:t>
            </w:r>
          </w:p>
        </w:tc>
      </w:tr>
      <w:tr w:rsidR="00900BBE" w14:paraId="21C9B344" w14:textId="77777777" w:rsidTr="009B41E1">
        <w:tc>
          <w:tcPr>
            <w:tcW w:w="0" w:type="auto"/>
            <w:tcBorders>
              <w:top w:val="single" w:sz="4" w:space="0" w:color="auto"/>
              <w:bottom w:val="nil"/>
            </w:tcBorders>
            <w:vAlign w:val="top"/>
            <w:hideMark/>
          </w:tcPr>
          <w:p w14:paraId="6DF8102A" w14:textId="790E2847" w:rsidR="00900BBE" w:rsidRPr="00900BBE" w:rsidRDefault="00900BBE" w:rsidP="009B41E1">
            <w:pPr>
              <w:pStyle w:val="TableText"/>
            </w:pPr>
            <w:r w:rsidRPr="00900BBE">
              <w:rPr>
                <w:rFonts w:cs="Arial"/>
              </w:rPr>
              <w:t>ISP3</w:t>
            </w:r>
          </w:p>
        </w:tc>
        <w:tc>
          <w:tcPr>
            <w:tcW w:w="0" w:type="auto"/>
            <w:vAlign w:val="top"/>
            <w:hideMark/>
          </w:tcPr>
          <w:p w14:paraId="609114F1" w14:textId="77777777" w:rsidR="00900BBE" w:rsidRPr="00900BBE" w:rsidRDefault="00900BBE" w:rsidP="009B41E1">
            <w:pPr>
              <w:pStyle w:val="TableText"/>
            </w:pPr>
            <w:r w:rsidRPr="00900BBE">
              <w:t>Loopback1</w:t>
            </w:r>
          </w:p>
        </w:tc>
        <w:tc>
          <w:tcPr>
            <w:tcW w:w="0" w:type="auto"/>
            <w:vAlign w:val="top"/>
            <w:hideMark/>
          </w:tcPr>
          <w:p w14:paraId="38DD3ACB" w14:textId="77777777" w:rsidR="00900BBE" w:rsidRPr="00900BBE" w:rsidRDefault="00900BBE" w:rsidP="009B41E1">
            <w:pPr>
              <w:pStyle w:val="TableText"/>
            </w:pPr>
            <w:r w:rsidRPr="00900BBE">
              <w:t>203.0.112.1/24</w:t>
            </w:r>
          </w:p>
        </w:tc>
        <w:tc>
          <w:tcPr>
            <w:tcW w:w="0" w:type="auto"/>
            <w:vAlign w:val="top"/>
            <w:hideMark/>
          </w:tcPr>
          <w:p w14:paraId="1A253E0A" w14:textId="77777777" w:rsidR="00900BBE" w:rsidRPr="00900BBE" w:rsidRDefault="00900BBE" w:rsidP="009B41E1">
            <w:pPr>
              <w:pStyle w:val="TableText"/>
            </w:pPr>
            <w:r w:rsidRPr="00900BBE">
              <w:t>N/A</w:t>
            </w:r>
          </w:p>
        </w:tc>
      </w:tr>
      <w:tr w:rsidR="00900BBE" w14:paraId="26EC814D" w14:textId="77777777" w:rsidTr="009B41E1">
        <w:tc>
          <w:tcPr>
            <w:tcW w:w="0" w:type="auto"/>
            <w:tcBorders>
              <w:top w:val="nil"/>
              <w:bottom w:val="nil"/>
            </w:tcBorders>
            <w:vAlign w:val="top"/>
            <w:hideMark/>
          </w:tcPr>
          <w:p w14:paraId="51EF02EE" w14:textId="77777777" w:rsidR="00900BBE" w:rsidRPr="00900BBE" w:rsidRDefault="00900BBE" w:rsidP="009B41E1">
            <w:pPr>
              <w:pStyle w:val="TableText"/>
            </w:pPr>
          </w:p>
        </w:tc>
        <w:tc>
          <w:tcPr>
            <w:tcW w:w="0" w:type="auto"/>
            <w:vAlign w:val="top"/>
            <w:hideMark/>
          </w:tcPr>
          <w:p w14:paraId="59504C63" w14:textId="77777777" w:rsidR="00900BBE" w:rsidRPr="00900BBE" w:rsidRDefault="00900BBE" w:rsidP="009B41E1">
            <w:pPr>
              <w:pStyle w:val="TableText"/>
            </w:pPr>
            <w:r w:rsidRPr="00900BBE">
              <w:t>Loopback2</w:t>
            </w:r>
          </w:p>
        </w:tc>
        <w:tc>
          <w:tcPr>
            <w:tcW w:w="0" w:type="auto"/>
            <w:vAlign w:val="top"/>
            <w:hideMark/>
          </w:tcPr>
          <w:p w14:paraId="788F4954" w14:textId="77777777" w:rsidR="00900BBE" w:rsidRPr="00900BBE" w:rsidRDefault="00900BBE" w:rsidP="009B41E1">
            <w:pPr>
              <w:pStyle w:val="TableText"/>
            </w:pPr>
            <w:r w:rsidRPr="00900BBE">
              <w:t>203.0.113.1/24</w:t>
            </w:r>
          </w:p>
        </w:tc>
        <w:tc>
          <w:tcPr>
            <w:tcW w:w="0" w:type="auto"/>
            <w:vAlign w:val="top"/>
            <w:hideMark/>
          </w:tcPr>
          <w:p w14:paraId="2BFD13C7" w14:textId="77777777" w:rsidR="00900BBE" w:rsidRPr="00900BBE" w:rsidRDefault="00900BBE" w:rsidP="009B41E1">
            <w:pPr>
              <w:pStyle w:val="TableText"/>
            </w:pPr>
            <w:r w:rsidRPr="00900BBE">
              <w:t>N/A</w:t>
            </w:r>
          </w:p>
        </w:tc>
      </w:tr>
      <w:tr w:rsidR="00900BBE" w14:paraId="767CAF7D" w14:textId="77777777" w:rsidTr="009B41E1">
        <w:tc>
          <w:tcPr>
            <w:tcW w:w="0" w:type="auto"/>
            <w:tcBorders>
              <w:top w:val="nil"/>
              <w:bottom w:val="nil"/>
            </w:tcBorders>
            <w:vAlign w:val="top"/>
            <w:hideMark/>
          </w:tcPr>
          <w:p w14:paraId="5A292FCD" w14:textId="77777777" w:rsidR="00900BBE" w:rsidRPr="00900BBE" w:rsidRDefault="00900BBE" w:rsidP="009B41E1">
            <w:pPr>
              <w:pStyle w:val="TableText"/>
            </w:pPr>
          </w:p>
        </w:tc>
        <w:tc>
          <w:tcPr>
            <w:tcW w:w="0" w:type="auto"/>
            <w:vAlign w:val="top"/>
            <w:hideMark/>
          </w:tcPr>
          <w:p w14:paraId="791BBA97" w14:textId="77777777" w:rsidR="00900BBE" w:rsidRPr="00900BBE" w:rsidRDefault="00900BBE" w:rsidP="009B41E1">
            <w:pPr>
              <w:pStyle w:val="TableText"/>
            </w:pPr>
            <w:r w:rsidRPr="00900BBE">
              <w:t>Loopback3</w:t>
            </w:r>
          </w:p>
        </w:tc>
        <w:tc>
          <w:tcPr>
            <w:tcW w:w="0" w:type="auto"/>
            <w:vAlign w:val="top"/>
            <w:hideMark/>
          </w:tcPr>
          <w:p w14:paraId="37D21B02" w14:textId="77777777" w:rsidR="00900BBE" w:rsidRPr="00900BBE" w:rsidRDefault="00900BBE" w:rsidP="009B41E1">
            <w:pPr>
              <w:pStyle w:val="TableText"/>
            </w:pPr>
            <w:r w:rsidRPr="00900BBE">
              <w:t>203.0.114.1/24</w:t>
            </w:r>
          </w:p>
        </w:tc>
        <w:tc>
          <w:tcPr>
            <w:tcW w:w="0" w:type="auto"/>
            <w:vAlign w:val="top"/>
            <w:hideMark/>
          </w:tcPr>
          <w:p w14:paraId="1262E1CA" w14:textId="77777777" w:rsidR="00900BBE" w:rsidRPr="00900BBE" w:rsidRDefault="00900BBE" w:rsidP="009B41E1">
            <w:pPr>
              <w:pStyle w:val="TableText"/>
            </w:pPr>
            <w:r w:rsidRPr="00900BBE">
              <w:t>N/A</w:t>
            </w:r>
          </w:p>
        </w:tc>
      </w:tr>
      <w:tr w:rsidR="00900BBE" w14:paraId="153DFAD6" w14:textId="77777777" w:rsidTr="009B41E1">
        <w:tc>
          <w:tcPr>
            <w:tcW w:w="0" w:type="auto"/>
            <w:tcBorders>
              <w:top w:val="nil"/>
              <w:bottom w:val="nil"/>
            </w:tcBorders>
            <w:vAlign w:val="top"/>
            <w:hideMark/>
          </w:tcPr>
          <w:p w14:paraId="28653597" w14:textId="77777777" w:rsidR="00900BBE" w:rsidRPr="00900BBE" w:rsidRDefault="00900BBE" w:rsidP="009B41E1">
            <w:pPr>
              <w:pStyle w:val="TableText"/>
            </w:pPr>
          </w:p>
        </w:tc>
        <w:tc>
          <w:tcPr>
            <w:tcW w:w="0" w:type="auto"/>
            <w:vAlign w:val="top"/>
            <w:hideMark/>
          </w:tcPr>
          <w:p w14:paraId="4DC599FA" w14:textId="77777777" w:rsidR="00900BBE" w:rsidRPr="00900BBE" w:rsidRDefault="00900BBE" w:rsidP="009B41E1">
            <w:pPr>
              <w:pStyle w:val="TableText"/>
            </w:pPr>
            <w:r w:rsidRPr="00900BBE">
              <w:t>Loopback4</w:t>
            </w:r>
          </w:p>
        </w:tc>
        <w:tc>
          <w:tcPr>
            <w:tcW w:w="0" w:type="auto"/>
            <w:vAlign w:val="top"/>
            <w:hideMark/>
          </w:tcPr>
          <w:p w14:paraId="30B0E789" w14:textId="77777777" w:rsidR="00900BBE" w:rsidRPr="00900BBE" w:rsidRDefault="00900BBE" w:rsidP="009B41E1">
            <w:pPr>
              <w:pStyle w:val="TableText"/>
            </w:pPr>
            <w:r w:rsidRPr="00900BBE">
              <w:t>203.0.115.1/24</w:t>
            </w:r>
          </w:p>
        </w:tc>
        <w:tc>
          <w:tcPr>
            <w:tcW w:w="0" w:type="auto"/>
            <w:vAlign w:val="top"/>
            <w:hideMark/>
          </w:tcPr>
          <w:p w14:paraId="0DAF32D6" w14:textId="77777777" w:rsidR="00900BBE" w:rsidRPr="00900BBE" w:rsidRDefault="00900BBE" w:rsidP="009B41E1">
            <w:pPr>
              <w:pStyle w:val="TableText"/>
            </w:pPr>
            <w:r w:rsidRPr="00900BBE">
              <w:t>N/A</w:t>
            </w:r>
          </w:p>
        </w:tc>
      </w:tr>
      <w:tr w:rsidR="00900BBE" w14:paraId="295A0E80" w14:textId="77777777" w:rsidTr="009B41E1">
        <w:tc>
          <w:tcPr>
            <w:tcW w:w="0" w:type="auto"/>
            <w:tcBorders>
              <w:top w:val="nil"/>
              <w:bottom w:val="nil"/>
            </w:tcBorders>
            <w:vAlign w:val="top"/>
            <w:hideMark/>
          </w:tcPr>
          <w:p w14:paraId="05CC94F9" w14:textId="77777777" w:rsidR="00900BBE" w:rsidRPr="00900BBE" w:rsidRDefault="00900BBE" w:rsidP="009B41E1">
            <w:pPr>
              <w:pStyle w:val="TableText"/>
            </w:pPr>
          </w:p>
        </w:tc>
        <w:tc>
          <w:tcPr>
            <w:tcW w:w="0" w:type="auto"/>
            <w:vAlign w:val="top"/>
            <w:hideMark/>
          </w:tcPr>
          <w:p w14:paraId="147BD4E6" w14:textId="77777777" w:rsidR="00900BBE" w:rsidRPr="00900BBE" w:rsidRDefault="00900BBE" w:rsidP="009B41E1">
            <w:pPr>
              <w:pStyle w:val="TableText"/>
            </w:pPr>
            <w:r w:rsidRPr="00900BBE">
              <w:t>G1/0/11</w:t>
            </w:r>
          </w:p>
        </w:tc>
        <w:tc>
          <w:tcPr>
            <w:tcW w:w="0" w:type="auto"/>
            <w:vAlign w:val="top"/>
            <w:hideMark/>
          </w:tcPr>
          <w:p w14:paraId="6DA3371F" w14:textId="77777777" w:rsidR="00900BBE" w:rsidRPr="00900BBE" w:rsidRDefault="00900BBE" w:rsidP="009B41E1">
            <w:pPr>
              <w:pStyle w:val="TableText"/>
            </w:pPr>
            <w:r w:rsidRPr="00900BBE">
              <w:t>209.165.201.14/30</w:t>
            </w:r>
          </w:p>
        </w:tc>
        <w:tc>
          <w:tcPr>
            <w:tcW w:w="0" w:type="auto"/>
            <w:vAlign w:val="top"/>
            <w:hideMark/>
          </w:tcPr>
          <w:p w14:paraId="2986899D" w14:textId="77777777" w:rsidR="00900BBE" w:rsidRPr="00900BBE" w:rsidRDefault="00900BBE" w:rsidP="009B41E1">
            <w:pPr>
              <w:pStyle w:val="TableText"/>
            </w:pPr>
            <w:r w:rsidRPr="00900BBE">
              <w:t>N/A</w:t>
            </w:r>
          </w:p>
        </w:tc>
      </w:tr>
      <w:tr w:rsidR="00900BBE" w14:paraId="29866476" w14:textId="77777777" w:rsidTr="009B41E1">
        <w:tc>
          <w:tcPr>
            <w:tcW w:w="0" w:type="auto"/>
            <w:tcBorders>
              <w:top w:val="nil"/>
            </w:tcBorders>
            <w:vAlign w:val="top"/>
            <w:hideMark/>
          </w:tcPr>
          <w:p w14:paraId="7EEAFC65" w14:textId="77777777" w:rsidR="00900BBE" w:rsidRPr="00900BBE" w:rsidRDefault="00900BBE" w:rsidP="009B41E1">
            <w:pPr>
              <w:pStyle w:val="TableText"/>
            </w:pPr>
          </w:p>
        </w:tc>
        <w:tc>
          <w:tcPr>
            <w:tcW w:w="0" w:type="auto"/>
            <w:vAlign w:val="top"/>
            <w:hideMark/>
          </w:tcPr>
          <w:p w14:paraId="17E19BDD" w14:textId="77777777" w:rsidR="00900BBE" w:rsidRPr="00900BBE" w:rsidRDefault="00900BBE" w:rsidP="009B41E1">
            <w:pPr>
              <w:pStyle w:val="TableText"/>
            </w:pPr>
            <w:r w:rsidRPr="00900BBE">
              <w:t>G1/0/1</w:t>
            </w:r>
          </w:p>
        </w:tc>
        <w:tc>
          <w:tcPr>
            <w:tcW w:w="0" w:type="auto"/>
            <w:vAlign w:val="top"/>
            <w:hideMark/>
          </w:tcPr>
          <w:p w14:paraId="452539C9" w14:textId="77777777" w:rsidR="00900BBE" w:rsidRPr="00900BBE" w:rsidRDefault="00900BBE" w:rsidP="009B41E1">
            <w:pPr>
              <w:pStyle w:val="TableText"/>
            </w:pPr>
            <w:r w:rsidRPr="00900BBE">
              <w:t>209.165.201.10/30</w:t>
            </w:r>
          </w:p>
        </w:tc>
        <w:tc>
          <w:tcPr>
            <w:tcW w:w="0" w:type="auto"/>
            <w:vAlign w:val="top"/>
            <w:hideMark/>
          </w:tcPr>
          <w:p w14:paraId="4026BF51" w14:textId="77777777" w:rsidR="00900BBE" w:rsidRPr="00900BBE" w:rsidRDefault="00900BBE" w:rsidP="009B41E1">
            <w:pPr>
              <w:pStyle w:val="TableText"/>
            </w:pPr>
            <w:r w:rsidRPr="00900BBE">
              <w:t>N/A</w:t>
            </w:r>
          </w:p>
        </w:tc>
      </w:tr>
    </w:tbl>
    <w:p w14:paraId="14AD0E6F" w14:textId="77777777" w:rsidR="00D778DF" w:rsidRPr="00111132" w:rsidRDefault="00D778DF" w:rsidP="00D452F4">
      <w:pPr>
        <w:pStyle w:val="Heading1"/>
        <w:rPr>
          <w:rFonts w:cs="Arial"/>
        </w:rPr>
      </w:pPr>
      <w:r w:rsidRPr="00111132">
        <w:rPr>
          <w:rFonts w:cs="Arial"/>
        </w:rPr>
        <w:t>Objectives</w:t>
      </w:r>
    </w:p>
    <w:p w14:paraId="4E0F64AE" w14:textId="66F516D5" w:rsidR="007E4151" w:rsidRDefault="007E4151" w:rsidP="007E4151">
      <w:pPr>
        <w:pStyle w:val="BodyTextL25Bold"/>
        <w:rPr>
          <w:rFonts w:cs="Arial"/>
        </w:rPr>
      </w:pPr>
      <w:r w:rsidRPr="00111132">
        <w:rPr>
          <w:rFonts w:cs="Arial"/>
        </w:rPr>
        <w:t>Part</w:t>
      </w:r>
      <w:r w:rsidR="00774F8A" w:rsidRPr="00111132">
        <w:rPr>
          <w:rFonts w:cs="Arial"/>
        </w:rPr>
        <w:t xml:space="preserve"> </w:t>
      </w:r>
      <w:r w:rsidRPr="00111132">
        <w:rPr>
          <w:rFonts w:cs="Arial"/>
        </w:rPr>
        <w:t>1: Build the Topology and Configure Basic Device Settings and IP Addressing</w:t>
      </w:r>
    </w:p>
    <w:p w14:paraId="5D8081D6" w14:textId="24A3D92B" w:rsidR="00313B29" w:rsidRDefault="00313B29" w:rsidP="00B26462">
      <w:pPr>
        <w:pStyle w:val="BodyTextL25Bold"/>
        <w:rPr>
          <w:rFonts w:cs="Arial"/>
        </w:rPr>
      </w:pPr>
      <w:r>
        <w:rPr>
          <w:rFonts w:cs="Arial"/>
        </w:rPr>
        <w:t xml:space="preserve">Part 2: </w:t>
      </w:r>
      <w:r w:rsidR="001D5530" w:rsidRPr="001D5530">
        <w:rPr>
          <w:rFonts w:cs="Arial"/>
        </w:rPr>
        <w:t>Configure Basic eBGP and iBGP</w:t>
      </w:r>
    </w:p>
    <w:p w14:paraId="6BEA3C6A" w14:textId="0222614D" w:rsidR="001D5530" w:rsidRDefault="001D5530" w:rsidP="00B26462">
      <w:pPr>
        <w:pStyle w:val="BodyTextL25Bold"/>
        <w:rPr>
          <w:rFonts w:cs="Arial"/>
        </w:rPr>
      </w:pPr>
      <w:r>
        <w:rPr>
          <w:rFonts w:cs="Arial"/>
        </w:rPr>
        <w:t xml:space="preserve">Part 3: </w:t>
      </w:r>
      <w:r w:rsidR="00A35C42" w:rsidRPr="00A35C42">
        <w:rPr>
          <w:rFonts w:cs="Arial"/>
        </w:rPr>
        <w:t>Configure a Peer Group for BGP MD5 Authentication</w:t>
      </w:r>
    </w:p>
    <w:p w14:paraId="24849527" w14:textId="69819084" w:rsidR="001D5530" w:rsidRDefault="001D5530" w:rsidP="00B26462">
      <w:pPr>
        <w:pStyle w:val="BodyTextL25Bold"/>
        <w:rPr>
          <w:rFonts w:cs="Arial"/>
        </w:rPr>
      </w:pPr>
      <w:r>
        <w:rPr>
          <w:rFonts w:cs="Arial"/>
        </w:rPr>
        <w:t xml:space="preserve">Part 4: </w:t>
      </w:r>
      <w:r w:rsidR="00A35C42" w:rsidRPr="00A35C42">
        <w:rPr>
          <w:rFonts w:cs="Arial"/>
        </w:rPr>
        <w:t xml:space="preserve">Configure an AS-Path Filter </w:t>
      </w:r>
    </w:p>
    <w:p w14:paraId="1BDF30B1" w14:textId="027A1004" w:rsidR="001D5530" w:rsidRDefault="001D5530" w:rsidP="00B26462">
      <w:pPr>
        <w:pStyle w:val="BodyTextL25Bold"/>
        <w:rPr>
          <w:rFonts w:cs="Arial"/>
        </w:rPr>
      </w:pPr>
      <w:r>
        <w:rPr>
          <w:rFonts w:cs="Arial"/>
        </w:rPr>
        <w:t xml:space="preserve">Part 5: </w:t>
      </w:r>
      <w:r w:rsidR="00A35C42" w:rsidRPr="00A35C42">
        <w:rPr>
          <w:rFonts w:cs="Arial"/>
        </w:rPr>
        <w:t>Configure the Local Preference Attribute and an AS-Path Filter</w:t>
      </w:r>
    </w:p>
    <w:p w14:paraId="22B2C757" w14:textId="3248E534" w:rsidR="001D5530" w:rsidRDefault="001D5530" w:rsidP="00B26462">
      <w:pPr>
        <w:pStyle w:val="BodyTextL25Bold"/>
        <w:rPr>
          <w:rFonts w:cs="Arial"/>
        </w:rPr>
      </w:pPr>
      <w:r>
        <w:rPr>
          <w:rFonts w:cs="Arial"/>
        </w:rPr>
        <w:t>Part 6:</w:t>
      </w:r>
      <w:r w:rsidR="00A35C42">
        <w:rPr>
          <w:rFonts w:cs="Arial"/>
        </w:rPr>
        <w:t xml:space="preserve"> </w:t>
      </w:r>
      <w:r w:rsidR="00A35C42" w:rsidRPr="00A35C42">
        <w:rPr>
          <w:rFonts w:cs="Arial"/>
        </w:rPr>
        <w:t>Configure the MED Attribute</w:t>
      </w:r>
    </w:p>
    <w:p w14:paraId="62B414A4" w14:textId="5AFECE49" w:rsidR="001D5530" w:rsidRDefault="001D5530" w:rsidP="00B26462">
      <w:pPr>
        <w:pStyle w:val="BodyTextL25Bold"/>
        <w:rPr>
          <w:rFonts w:cs="Arial"/>
        </w:rPr>
      </w:pPr>
      <w:r>
        <w:rPr>
          <w:rFonts w:cs="Arial"/>
        </w:rPr>
        <w:t>Part 7:</w:t>
      </w:r>
      <w:r w:rsidR="00A35C42">
        <w:rPr>
          <w:rFonts w:cs="Arial"/>
        </w:rPr>
        <w:t xml:space="preserve"> </w:t>
      </w:r>
      <w:r w:rsidR="00A35C42" w:rsidRPr="00A35C42">
        <w:rPr>
          <w:rFonts w:cs="Arial"/>
        </w:rPr>
        <w:t>Configure ISP1 to Advertise a Default Route in BGP</w:t>
      </w:r>
    </w:p>
    <w:p w14:paraId="4A814415" w14:textId="4BF59886" w:rsidR="001D5530" w:rsidRPr="00313B29" w:rsidRDefault="001D5530" w:rsidP="00B26462">
      <w:pPr>
        <w:pStyle w:val="BodyTextL25Bold"/>
        <w:rPr>
          <w:rFonts w:cs="Arial"/>
          <w:bCs/>
        </w:rPr>
      </w:pPr>
      <w:r>
        <w:rPr>
          <w:rFonts w:cs="Arial"/>
        </w:rPr>
        <w:t xml:space="preserve">Part 8: </w:t>
      </w:r>
      <w:r w:rsidR="00A35C42" w:rsidRPr="00A35C42">
        <w:rPr>
          <w:rFonts w:cs="Arial"/>
        </w:rPr>
        <w:t>Configure ISP3 to Advertise a Summary (Aggregate) of its Prefixes</w:t>
      </w:r>
    </w:p>
    <w:p w14:paraId="693079AD" w14:textId="1DC188F5" w:rsidR="00D778DF" w:rsidRPr="00111132" w:rsidRDefault="00D778DF" w:rsidP="00D452F4">
      <w:pPr>
        <w:pStyle w:val="Heading1"/>
        <w:rPr>
          <w:rFonts w:cs="Arial"/>
        </w:rPr>
      </w:pPr>
      <w:r w:rsidRPr="00111132">
        <w:rPr>
          <w:rFonts w:cs="Arial"/>
        </w:rPr>
        <w:t>Background / Scenario</w:t>
      </w:r>
    </w:p>
    <w:p w14:paraId="64F0CDE2" w14:textId="1D527788" w:rsidR="00C1148B" w:rsidRDefault="0088184C" w:rsidP="001F57D0">
      <w:pPr>
        <w:pStyle w:val="BodyTextL25"/>
        <w:rPr>
          <w:rFonts w:cs="Arial"/>
        </w:rPr>
      </w:pPr>
      <w:r w:rsidRPr="0088184C">
        <w:rPr>
          <w:rFonts w:cs="Arial"/>
        </w:rPr>
        <w:t xml:space="preserve">In this lab, OSPFv3 has already been configured on GW1 and GW2 to provide internal IPv4 reachability within AS 65000, including reachability between the loopback interfaces used for iBGP peering. You will build on this foundation by configuring </w:t>
      </w:r>
      <w:r w:rsidRPr="0088184C">
        <w:rPr>
          <w:rFonts w:cs="Arial"/>
          <w:b/>
          <w:bCs/>
        </w:rPr>
        <w:t>traditional BGP for IPv4</w:t>
      </w:r>
      <w:r>
        <w:rPr>
          <w:rFonts w:cs="Arial"/>
          <w:b/>
          <w:bCs/>
        </w:rPr>
        <w:t xml:space="preserve"> on all routers</w:t>
      </w:r>
      <w:r w:rsidRPr="0088184C">
        <w:rPr>
          <w:rFonts w:cs="Arial"/>
        </w:rPr>
        <w:t>, establishing iBGP and eBGP relationships and applying advanced BGP attributes and policies to control both outbound and inbound traffic behavior</w:t>
      </w:r>
      <w:r w:rsidR="00F14645" w:rsidRPr="00F14645">
        <w:rPr>
          <w:rFonts w:cs="Arial"/>
        </w:rPr>
        <w:t>.</w:t>
      </w:r>
    </w:p>
    <w:p w14:paraId="08DFAF85" w14:textId="50A8B564" w:rsidR="00386DC0" w:rsidRDefault="00555337" w:rsidP="001F57D0">
      <w:pPr>
        <w:pStyle w:val="BodyTextL25"/>
        <w:rPr>
          <w:rFonts w:cs="Arial"/>
        </w:rPr>
      </w:pPr>
      <w:r w:rsidRPr="00555337">
        <w:rPr>
          <w:rFonts w:cs="Arial"/>
        </w:rPr>
        <w:t>BGP may select either ISP1 or ISP2 based on default tie-breaking behavior. This can cause the installed next hop in the routing table to differ between lab runs</w:t>
      </w:r>
      <w:r>
        <w:rPr>
          <w:rFonts w:cs="Arial"/>
        </w:rPr>
        <w:t>. Where applicable this has been noted throughout the lab.</w:t>
      </w:r>
    </w:p>
    <w:p w14:paraId="0EDF8C8A" w14:textId="31E632EA" w:rsidR="00E818F8" w:rsidRPr="00386DC0" w:rsidRDefault="00E818F8" w:rsidP="003F7C7E">
      <w:pPr>
        <w:pStyle w:val="BodyTextL25"/>
        <w:rPr>
          <w:rFonts w:cs="Arial"/>
        </w:rPr>
      </w:pPr>
      <w:r w:rsidRPr="00E818F8">
        <w:rPr>
          <w:rFonts w:cs="Arial"/>
          <w:b/>
          <w:bCs/>
        </w:rPr>
        <w:t>Note</w:t>
      </w:r>
      <w:r w:rsidRPr="00E818F8">
        <w:rPr>
          <w:rFonts w:cs="Arial"/>
        </w:rPr>
        <w:t xml:space="preserve">: Although the BGP standards (e.g., RFC 4271) define the abbreviations as </w:t>
      </w:r>
      <w:r w:rsidRPr="00E818F8">
        <w:rPr>
          <w:rFonts w:cs="Arial"/>
          <w:b/>
          <w:bCs/>
        </w:rPr>
        <w:t>EBGP</w:t>
      </w:r>
      <w:r w:rsidRPr="00E818F8">
        <w:rPr>
          <w:rFonts w:cs="Arial"/>
        </w:rPr>
        <w:t xml:space="preserve"> and </w:t>
      </w:r>
      <w:r w:rsidRPr="00E818F8">
        <w:rPr>
          <w:rFonts w:cs="Arial"/>
          <w:b/>
          <w:bCs/>
        </w:rPr>
        <w:t>IBGP</w:t>
      </w:r>
      <w:r w:rsidRPr="00E818F8">
        <w:rPr>
          <w:rFonts w:cs="Arial"/>
        </w:rPr>
        <w:t xml:space="preserve">, modern vendor documentation often uses the lower-case forms </w:t>
      </w:r>
      <w:r w:rsidRPr="00E818F8">
        <w:rPr>
          <w:rFonts w:cs="Arial"/>
          <w:b/>
          <w:bCs/>
        </w:rPr>
        <w:t>eBGP</w:t>
      </w:r>
      <w:r w:rsidRPr="00E818F8">
        <w:rPr>
          <w:rFonts w:cs="Arial"/>
        </w:rPr>
        <w:t xml:space="preserve"> and </w:t>
      </w:r>
      <w:r w:rsidRPr="00E818F8">
        <w:rPr>
          <w:rFonts w:cs="Arial"/>
          <w:b/>
          <w:bCs/>
        </w:rPr>
        <w:t>iBGP</w:t>
      </w:r>
      <w:r w:rsidRPr="00E818F8">
        <w:rPr>
          <w:rFonts w:cs="Arial"/>
        </w:rPr>
        <w:t xml:space="preserve"> to visually distinguish “external” or </w:t>
      </w:r>
      <w:r w:rsidRPr="00E818F8">
        <w:rPr>
          <w:rFonts w:cs="Arial"/>
        </w:rPr>
        <w:lastRenderedPageBreak/>
        <w:t xml:space="preserve">“internal” from the core BGP protocol name. We will use lower case </w:t>
      </w:r>
      <w:r w:rsidRPr="00E818F8">
        <w:rPr>
          <w:rFonts w:cs="Arial"/>
          <w:b/>
          <w:bCs/>
        </w:rPr>
        <w:t>e</w:t>
      </w:r>
      <w:r w:rsidRPr="00E818F8">
        <w:rPr>
          <w:rFonts w:cs="Arial"/>
        </w:rPr>
        <w:t xml:space="preserve"> and </w:t>
      </w:r>
      <w:proofErr w:type="spellStart"/>
      <w:r w:rsidRPr="00E818F8">
        <w:rPr>
          <w:rFonts w:cs="Arial"/>
          <w:b/>
          <w:bCs/>
        </w:rPr>
        <w:t>i</w:t>
      </w:r>
      <w:proofErr w:type="spellEnd"/>
      <w:r w:rsidRPr="00E818F8">
        <w:rPr>
          <w:rFonts w:cs="Arial"/>
        </w:rPr>
        <w:t xml:space="preserve"> to make is easier to visually distinguish these two protocols.</w:t>
      </w:r>
    </w:p>
    <w:p w14:paraId="21194EAF" w14:textId="7D0256DB" w:rsidR="003F6013" w:rsidRPr="00111132" w:rsidRDefault="003F6013" w:rsidP="003F6013">
      <w:pPr>
        <w:pStyle w:val="BodyTextL25"/>
        <w:rPr>
          <w:rFonts w:cs="Arial"/>
          <w:b/>
        </w:rPr>
      </w:pPr>
      <w:r w:rsidRPr="00111132">
        <w:rPr>
          <w:rFonts w:eastAsia="Arial" w:cs="Arial"/>
          <w:b/>
        </w:rPr>
        <w:t>Note</w:t>
      </w:r>
      <w:r w:rsidRPr="00111132">
        <w:rPr>
          <w:rFonts w:eastAsia="Arial" w:cs="Arial"/>
        </w:rPr>
        <w:t>: The routers used with this CCNP hands-on lab is a Cisco 8200L and the two Layer 3 switches are Catalyst 9300L switches</w:t>
      </w:r>
      <w:r w:rsidR="00AD2B8F" w:rsidRPr="00111132">
        <w:rPr>
          <w:rFonts w:eastAsia="Arial" w:cs="Arial"/>
        </w:rPr>
        <w:t xml:space="preserve"> using Cisco IOS XE Release 17.12.05 (universalk9 image)</w:t>
      </w:r>
      <w:r w:rsidRPr="00111132">
        <w:rPr>
          <w:rFonts w:eastAsia="Arial" w:cs="Arial"/>
        </w:rPr>
        <w:t xml:space="preserve">. Other routers and Layer 3 switches and Cisco IOS versions can be used. Depending on the model and Cisco IOS version, the commands available and the output produced might vary from what is shown in the labs. </w:t>
      </w:r>
    </w:p>
    <w:p w14:paraId="6CDD3A7D" w14:textId="77777777" w:rsidR="000A7544" w:rsidRPr="00111132" w:rsidRDefault="000A7544" w:rsidP="000A7544">
      <w:pPr>
        <w:pStyle w:val="BodyTextL25"/>
        <w:rPr>
          <w:rFonts w:cs="Arial"/>
        </w:rPr>
      </w:pPr>
      <w:r w:rsidRPr="00111132">
        <w:rPr>
          <w:rFonts w:cs="Arial"/>
          <w:b/>
        </w:rPr>
        <w:t>Note</w:t>
      </w:r>
      <w:r w:rsidRPr="00111132">
        <w:rPr>
          <w:rFonts w:cs="Arial"/>
        </w:rPr>
        <w:t>: Ensure that the routers and switches have been erased and have no startup configurations. If you are unsure contact your instructor.</w:t>
      </w:r>
    </w:p>
    <w:p w14:paraId="7E19C30B" w14:textId="77777777" w:rsidR="000A7544" w:rsidRPr="00111132" w:rsidRDefault="000A7544" w:rsidP="000A7544">
      <w:pPr>
        <w:pStyle w:val="BodyTextL25"/>
        <w:rPr>
          <w:rFonts w:cs="Arial"/>
          <w:color w:val="FF0000"/>
        </w:rPr>
      </w:pPr>
      <w:r w:rsidRPr="00111132">
        <w:rPr>
          <w:rFonts w:cs="Arial"/>
          <w:b/>
          <w:bCs/>
          <w:color w:val="FF0000"/>
        </w:rPr>
        <w:t>Instructor Note</w:t>
      </w:r>
      <w:r w:rsidRPr="00111132">
        <w:rPr>
          <w:rFonts w:cs="Arial"/>
          <w:color w:val="FF0000"/>
        </w:rPr>
        <w:t>: Refer to the Instructor Lab Manual for the procedures to initialize and reload devices.</w:t>
      </w:r>
    </w:p>
    <w:p w14:paraId="37066460" w14:textId="77777777" w:rsidR="00D778DF" w:rsidRPr="00111132" w:rsidRDefault="00D778DF" w:rsidP="00D452F4">
      <w:pPr>
        <w:pStyle w:val="Heading1"/>
        <w:rPr>
          <w:rFonts w:cs="Arial"/>
        </w:rPr>
      </w:pPr>
      <w:r w:rsidRPr="00111132">
        <w:rPr>
          <w:rFonts w:cs="Arial"/>
        </w:rPr>
        <w:t>Required Resources</w:t>
      </w:r>
    </w:p>
    <w:p w14:paraId="2D1B7F56" w14:textId="77777777" w:rsidR="003F6013" w:rsidRPr="00111132" w:rsidRDefault="003F6013" w:rsidP="003F6013">
      <w:pPr>
        <w:pStyle w:val="Bulletlevel1"/>
        <w:rPr>
          <w:rFonts w:cs="Arial"/>
        </w:rPr>
      </w:pPr>
      <w:r w:rsidRPr="00111132">
        <w:rPr>
          <w:rFonts w:cs="Arial"/>
        </w:rPr>
        <w:t>3 Routers (Cisco Catalyst 8200L with Cisco IOS XE Release 17.12.05c universal image or comparable)</w:t>
      </w:r>
    </w:p>
    <w:p w14:paraId="12F0C470" w14:textId="77777777" w:rsidR="003F6013" w:rsidRPr="00111132" w:rsidRDefault="003F6013" w:rsidP="003F6013">
      <w:pPr>
        <w:pStyle w:val="Bulletlevel1"/>
        <w:rPr>
          <w:rFonts w:cs="Arial"/>
        </w:rPr>
      </w:pPr>
      <w:r w:rsidRPr="00111132">
        <w:rPr>
          <w:rFonts w:cs="Arial"/>
        </w:rPr>
        <w:t>2 Switches (Cisco Catalyst 9300L with Cisco IOS XE Release 17.12.05 universal image or comparable)</w:t>
      </w:r>
    </w:p>
    <w:p w14:paraId="68C059CA" w14:textId="77777777" w:rsidR="00334C33" w:rsidRPr="00111132" w:rsidRDefault="00334C33" w:rsidP="00334C33">
      <w:pPr>
        <w:pStyle w:val="Bulletlevel1"/>
        <w:rPr>
          <w:rFonts w:cs="Arial"/>
        </w:rPr>
      </w:pPr>
      <w:r w:rsidRPr="00111132">
        <w:rPr>
          <w:rFonts w:cs="Arial"/>
        </w:rPr>
        <w:t>Console cables to configure the Cisco IOS devices via the console ports</w:t>
      </w:r>
    </w:p>
    <w:p w14:paraId="36418EBF" w14:textId="77777777" w:rsidR="00457934" w:rsidRPr="00111132" w:rsidRDefault="00334C33" w:rsidP="00457934">
      <w:pPr>
        <w:pStyle w:val="Bulletlevel1"/>
        <w:rPr>
          <w:rFonts w:cs="Arial"/>
        </w:rPr>
      </w:pPr>
      <w:r w:rsidRPr="00111132">
        <w:rPr>
          <w:rFonts w:cs="Arial"/>
        </w:rPr>
        <w:t>Ethernet cables as shown in the topology</w:t>
      </w:r>
    </w:p>
    <w:p w14:paraId="0C0E129A" w14:textId="77777777" w:rsidR="00125806" w:rsidRPr="00111132" w:rsidRDefault="00125806" w:rsidP="00D452F4">
      <w:pPr>
        <w:pStyle w:val="Heading1"/>
        <w:rPr>
          <w:rFonts w:cs="Arial"/>
        </w:rPr>
      </w:pPr>
      <w:r w:rsidRPr="00111132">
        <w:rPr>
          <w:rFonts w:cs="Arial"/>
        </w:rPr>
        <w:t>Instructions</w:t>
      </w:r>
    </w:p>
    <w:p w14:paraId="42489BF0" w14:textId="77777777" w:rsidR="00A343F8" w:rsidRPr="00111132" w:rsidRDefault="00A343F8" w:rsidP="000A7544">
      <w:pPr>
        <w:pStyle w:val="Heading2"/>
        <w:ind w:left="900" w:hanging="900"/>
        <w:rPr>
          <w:rFonts w:cs="Arial"/>
        </w:rPr>
      </w:pPr>
      <w:r w:rsidRPr="00111132">
        <w:rPr>
          <w:rFonts w:cs="Arial"/>
        </w:rPr>
        <w:t>Build the Network and Configure Basic Device Settings and Interface Addressing</w:t>
      </w:r>
    </w:p>
    <w:p w14:paraId="76932B7D" w14:textId="77777777" w:rsidR="00A343F8" w:rsidRPr="00111132" w:rsidRDefault="00A343F8" w:rsidP="00A343F8">
      <w:pPr>
        <w:pStyle w:val="BodyTextL25"/>
        <w:rPr>
          <w:rFonts w:cs="Arial"/>
        </w:rPr>
      </w:pPr>
      <w:r w:rsidRPr="00111132">
        <w:rPr>
          <w:rFonts w:cs="Arial"/>
        </w:rPr>
        <w:t>In Part 1, you will set up the network topology and configure basic settings and interface addressing on routers and switches.</w:t>
      </w:r>
    </w:p>
    <w:p w14:paraId="06F84A6F" w14:textId="77777777" w:rsidR="00A343F8" w:rsidRPr="00111132" w:rsidRDefault="00A343F8" w:rsidP="000A7544">
      <w:pPr>
        <w:pStyle w:val="Heading3"/>
        <w:rPr>
          <w:rFonts w:cs="Arial"/>
        </w:rPr>
      </w:pPr>
      <w:r w:rsidRPr="00111132">
        <w:rPr>
          <w:rFonts w:cs="Arial"/>
        </w:rPr>
        <w:t>Cable the network as shown in the topology.</w:t>
      </w:r>
    </w:p>
    <w:p w14:paraId="7E4C26B6" w14:textId="77777777" w:rsidR="00A343F8" w:rsidRPr="00111132" w:rsidRDefault="00A343F8" w:rsidP="00A343F8">
      <w:pPr>
        <w:pStyle w:val="BodyTextL25"/>
        <w:rPr>
          <w:rFonts w:cs="Arial"/>
        </w:rPr>
      </w:pPr>
      <w:r w:rsidRPr="00111132">
        <w:rPr>
          <w:rFonts w:cs="Arial"/>
        </w:rPr>
        <w:t>Attach the devices as shown in the topology diagram, and cable as necessary.</w:t>
      </w:r>
    </w:p>
    <w:p w14:paraId="4A7622A1" w14:textId="77777777" w:rsidR="00A343F8" w:rsidRPr="00111132" w:rsidRDefault="00A343F8" w:rsidP="000A7544">
      <w:pPr>
        <w:pStyle w:val="Heading3"/>
        <w:rPr>
          <w:rFonts w:cs="Arial"/>
        </w:rPr>
      </w:pPr>
      <w:r w:rsidRPr="00111132">
        <w:rPr>
          <w:rFonts w:cs="Arial"/>
        </w:rPr>
        <w:t>Configure basic settings for each router.</w:t>
      </w:r>
    </w:p>
    <w:p w14:paraId="311B66E9" w14:textId="695DE2F1" w:rsidR="00A343F8" w:rsidRPr="00111132" w:rsidRDefault="00A343F8" w:rsidP="00925812">
      <w:pPr>
        <w:pStyle w:val="SubStepAlpha"/>
        <w:spacing w:after="0"/>
        <w:rPr>
          <w:rFonts w:cs="Arial"/>
        </w:rPr>
      </w:pPr>
      <w:r w:rsidRPr="00111132">
        <w:rPr>
          <w:rFonts w:cs="Arial"/>
        </w:rPr>
        <w:t>Console into each device, enter global configuration mode, and apply the basic settings and interface addressing</w:t>
      </w:r>
      <w:r w:rsidR="000A7544" w:rsidRPr="00111132">
        <w:rPr>
          <w:rFonts w:cs="Arial"/>
        </w:rPr>
        <w:t xml:space="preserve"> using the following s</w:t>
      </w:r>
      <w:r w:rsidRPr="00111132">
        <w:rPr>
          <w:rFonts w:cs="Arial"/>
        </w:rPr>
        <w:t xml:space="preserve">tartup </w:t>
      </w:r>
      <w:r w:rsidR="000A7544" w:rsidRPr="00111132">
        <w:rPr>
          <w:rFonts w:cs="Arial"/>
        </w:rPr>
        <w:t>c</w:t>
      </w:r>
      <w:r w:rsidRPr="00111132">
        <w:rPr>
          <w:rFonts w:cs="Arial"/>
        </w:rPr>
        <w:t>onfiguration</w:t>
      </w:r>
      <w:r w:rsidR="000A7544" w:rsidRPr="00111132">
        <w:rPr>
          <w:rFonts w:cs="Arial"/>
        </w:rPr>
        <w:t>s for each device.</w:t>
      </w:r>
    </w:p>
    <w:p w14:paraId="51D82F10" w14:textId="4D461D02" w:rsidR="00796DAA" w:rsidRPr="00111132" w:rsidRDefault="00796DAA" w:rsidP="00925812">
      <w:pPr>
        <w:pStyle w:val="ConfigWindow"/>
        <w:rPr>
          <w:rFonts w:cs="Arial"/>
        </w:rPr>
      </w:pPr>
      <w:r w:rsidRPr="00111132">
        <w:rPr>
          <w:rFonts w:cs="Arial"/>
        </w:rPr>
        <w:t>Open configuration window</w:t>
      </w:r>
    </w:p>
    <w:p w14:paraId="049CE59F" w14:textId="142703E8" w:rsidR="00E05ABD" w:rsidRPr="00111132" w:rsidRDefault="00317517" w:rsidP="000A7544">
      <w:pPr>
        <w:pStyle w:val="BodyTextL25Bold"/>
        <w:rPr>
          <w:rFonts w:cs="Arial"/>
        </w:rPr>
      </w:pPr>
      <w:r w:rsidRPr="00111132">
        <w:rPr>
          <w:rFonts w:cs="Arial"/>
        </w:rPr>
        <w:t xml:space="preserve">Router </w:t>
      </w:r>
      <w:r w:rsidR="005E0C15">
        <w:rPr>
          <w:rFonts w:cs="Arial"/>
        </w:rPr>
        <w:t>GW1</w:t>
      </w:r>
    </w:p>
    <w:p w14:paraId="5B70B6C3" w14:textId="1919EFEB" w:rsidR="004A3051" w:rsidRPr="004A3051" w:rsidRDefault="004A3051" w:rsidP="009B41E1">
      <w:pPr>
        <w:pStyle w:val="CMD"/>
        <w:rPr>
          <w:b/>
        </w:rPr>
      </w:pPr>
      <w:r w:rsidRPr="004A3051">
        <w:t>hostname GW1</w:t>
      </w:r>
    </w:p>
    <w:p w14:paraId="0E203CD2" w14:textId="77777777" w:rsidR="004A3051" w:rsidRDefault="004A3051" w:rsidP="009B41E1">
      <w:pPr>
        <w:pStyle w:val="CMD"/>
        <w:rPr>
          <w:b/>
        </w:rPr>
      </w:pPr>
      <w:r w:rsidRPr="004A3051">
        <w:t xml:space="preserve">no </w:t>
      </w:r>
      <w:proofErr w:type="spellStart"/>
      <w:r w:rsidRPr="004A3051">
        <w:t>ip</w:t>
      </w:r>
      <w:proofErr w:type="spellEnd"/>
      <w:r w:rsidRPr="004A3051">
        <w:t xml:space="preserve"> domain lookup</w:t>
      </w:r>
    </w:p>
    <w:p w14:paraId="32F546E5" w14:textId="15F66B44" w:rsidR="00596F92" w:rsidRDefault="00596F92" w:rsidP="009B41E1">
      <w:pPr>
        <w:pStyle w:val="CMD"/>
        <w:rPr>
          <w:b/>
        </w:rPr>
      </w:pPr>
      <w:r>
        <w:t>line con 0</w:t>
      </w:r>
    </w:p>
    <w:p w14:paraId="5C3F04A5" w14:textId="58F8FC2E" w:rsidR="00596F92" w:rsidRDefault="00596F92" w:rsidP="009B41E1">
      <w:pPr>
        <w:pStyle w:val="CMD"/>
        <w:rPr>
          <w:b/>
        </w:rPr>
      </w:pPr>
      <w:r>
        <w:t>exec-timeout 0 0</w:t>
      </w:r>
    </w:p>
    <w:p w14:paraId="6E25C460" w14:textId="43D08320" w:rsidR="00FB1F9D" w:rsidRDefault="00596F92" w:rsidP="009B41E1">
      <w:pPr>
        <w:pStyle w:val="CMD"/>
        <w:rPr>
          <w:b/>
        </w:rPr>
      </w:pPr>
      <w:r>
        <w:t>logging sync</w:t>
      </w:r>
    </w:p>
    <w:p w14:paraId="05C9FFF0" w14:textId="7B6DB328" w:rsidR="004A3051" w:rsidRPr="004A3051" w:rsidRDefault="00FB1F9D" w:rsidP="009B41E1">
      <w:pPr>
        <w:pStyle w:val="CMD"/>
        <w:rPr>
          <w:b/>
        </w:rPr>
      </w:pPr>
      <w:r w:rsidRPr="006E5F51">
        <w:t>ipv6 unicast-routing</w:t>
      </w:r>
    </w:p>
    <w:p w14:paraId="316C3DC8" w14:textId="77777777" w:rsidR="004A3051" w:rsidRPr="004A3051" w:rsidRDefault="004A3051" w:rsidP="009B41E1">
      <w:pPr>
        <w:pStyle w:val="CMD"/>
        <w:rPr>
          <w:b/>
        </w:rPr>
      </w:pPr>
      <w:r w:rsidRPr="004A3051">
        <w:t>interface Loopback0</w:t>
      </w:r>
    </w:p>
    <w:p w14:paraId="208ADFD9" w14:textId="77777777" w:rsidR="004A3051" w:rsidRDefault="004A3051" w:rsidP="009B41E1">
      <w:pPr>
        <w:pStyle w:val="CMD"/>
        <w:rPr>
          <w:b/>
        </w:rPr>
      </w:pPr>
      <w:r w:rsidRPr="004A3051">
        <w:t xml:space="preserve"> </w:t>
      </w:r>
      <w:proofErr w:type="spellStart"/>
      <w:r w:rsidRPr="004A3051">
        <w:t>ip</w:t>
      </w:r>
      <w:proofErr w:type="spellEnd"/>
      <w:r w:rsidRPr="004A3051">
        <w:t xml:space="preserve"> address 1.1.1.1 255.255.255.255</w:t>
      </w:r>
    </w:p>
    <w:p w14:paraId="2FA78F56" w14:textId="3260D74D" w:rsidR="00FB1F9D" w:rsidRPr="006E5F51" w:rsidRDefault="00FB1F9D" w:rsidP="009B41E1">
      <w:pPr>
        <w:pStyle w:val="CMD"/>
        <w:rPr>
          <w:b/>
        </w:rPr>
      </w:pPr>
      <w:r>
        <w:t xml:space="preserve"> </w:t>
      </w:r>
      <w:r w:rsidRPr="006E5F51">
        <w:t>ipv6 enable</w:t>
      </w:r>
    </w:p>
    <w:p w14:paraId="485CEAC6" w14:textId="38EB3519" w:rsidR="00FB1F9D" w:rsidRPr="004A3051" w:rsidRDefault="00FB1F9D" w:rsidP="009B41E1">
      <w:pPr>
        <w:pStyle w:val="CMD"/>
        <w:rPr>
          <w:b/>
        </w:rPr>
      </w:pPr>
      <w:r w:rsidRPr="006E5F51">
        <w:t xml:space="preserve"> ospfv3 1 ipv4 area 0</w:t>
      </w:r>
    </w:p>
    <w:p w14:paraId="29E324F0" w14:textId="328CAF73" w:rsidR="004A3051" w:rsidRPr="004A3051" w:rsidRDefault="004A3051" w:rsidP="009B41E1">
      <w:pPr>
        <w:pStyle w:val="CMD"/>
        <w:rPr>
          <w:b/>
        </w:rPr>
      </w:pPr>
      <w:r w:rsidRPr="004A3051">
        <w:t xml:space="preserve"> exit</w:t>
      </w:r>
    </w:p>
    <w:p w14:paraId="0A0CC243" w14:textId="77777777" w:rsidR="004A3051" w:rsidRPr="004A3051" w:rsidRDefault="004A3051" w:rsidP="009B41E1">
      <w:pPr>
        <w:pStyle w:val="CMD"/>
        <w:rPr>
          <w:b/>
        </w:rPr>
      </w:pPr>
      <w:r w:rsidRPr="004A3051">
        <w:t>interface Loopback1</w:t>
      </w:r>
    </w:p>
    <w:p w14:paraId="26854B39" w14:textId="77777777" w:rsidR="004A3051" w:rsidRPr="004A3051" w:rsidRDefault="004A3051" w:rsidP="009B41E1">
      <w:pPr>
        <w:pStyle w:val="CMD"/>
        <w:rPr>
          <w:b/>
        </w:rPr>
      </w:pPr>
      <w:r w:rsidRPr="004A3051">
        <w:t xml:space="preserve"> </w:t>
      </w:r>
      <w:proofErr w:type="spellStart"/>
      <w:r w:rsidRPr="004A3051">
        <w:t>ip</w:t>
      </w:r>
      <w:proofErr w:type="spellEnd"/>
      <w:r w:rsidRPr="004A3051">
        <w:t xml:space="preserve"> address 192.168.11.1 255.255.255.0</w:t>
      </w:r>
    </w:p>
    <w:p w14:paraId="39CECEA7" w14:textId="0BAA5DA2" w:rsidR="004A3051" w:rsidRPr="004A3051" w:rsidRDefault="004A3051" w:rsidP="009B41E1">
      <w:pPr>
        <w:pStyle w:val="CMD"/>
        <w:rPr>
          <w:b/>
        </w:rPr>
      </w:pPr>
      <w:r w:rsidRPr="004A3051">
        <w:t xml:space="preserve"> exit</w:t>
      </w:r>
    </w:p>
    <w:p w14:paraId="4DDABF33" w14:textId="77777777" w:rsidR="004A3051" w:rsidRPr="004A3051" w:rsidRDefault="004A3051" w:rsidP="009B41E1">
      <w:pPr>
        <w:pStyle w:val="CMD"/>
        <w:rPr>
          <w:b/>
        </w:rPr>
      </w:pPr>
      <w:r w:rsidRPr="004A3051">
        <w:lastRenderedPageBreak/>
        <w:t>interface GigabitEthernet0/0/0</w:t>
      </w:r>
    </w:p>
    <w:p w14:paraId="5BE5DBE5" w14:textId="77777777" w:rsidR="004A3051" w:rsidRPr="004A3051" w:rsidRDefault="004A3051" w:rsidP="009B41E1">
      <w:pPr>
        <w:pStyle w:val="CMD"/>
        <w:rPr>
          <w:b/>
        </w:rPr>
      </w:pPr>
      <w:r w:rsidRPr="004A3051">
        <w:t xml:space="preserve"> description To GW2 (R2)</w:t>
      </w:r>
    </w:p>
    <w:p w14:paraId="1C31CE43" w14:textId="77777777" w:rsidR="004A3051" w:rsidRDefault="004A3051" w:rsidP="009B41E1">
      <w:pPr>
        <w:pStyle w:val="CMD"/>
        <w:rPr>
          <w:b/>
        </w:rPr>
      </w:pPr>
      <w:r w:rsidRPr="004A3051">
        <w:t xml:space="preserve"> </w:t>
      </w:r>
      <w:proofErr w:type="spellStart"/>
      <w:r w:rsidRPr="004A3051">
        <w:t>ip</w:t>
      </w:r>
      <w:proofErr w:type="spellEnd"/>
      <w:r w:rsidRPr="004A3051">
        <w:t xml:space="preserve"> address 172.16.12.1 255.255.255.252</w:t>
      </w:r>
    </w:p>
    <w:p w14:paraId="3666E61D" w14:textId="2E00831B" w:rsidR="00FB1F9D" w:rsidRPr="006E5F51" w:rsidRDefault="00FB1F9D" w:rsidP="009B41E1">
      <w:pPr>
        <w:pStyle w:val="CMD"/>
        <w:rPr>
          <w:b/>
        </w:rPr>
      </w:pPr>
      <w:r>
        <w:t xml:space="preserve"> </w:t>
      </w:r>
      <w:r w:rsidRPr="006E5F51">
        <w:t>ipv6 enable</w:t>
      </w:r>
    </w:p>
    <w:p w14:paraId="04366900" w14:textId="6664398B" w:rsidR="00FB1F9D" w:rsidRPr="004A3051" w:rsidRDefault="00FB1F9D" w:rsidP="009B41E1">
      <w:pPr>
        <w:pStyle w:val="CMD"/>
        <w:rPr>
          <w:b/>
        </w:rPr>
      </w:pPr>
      <w:r w:rsidRPr="006E5F51">
        <w:t xml:space="preserve"> ospfv3 1 ipv4 area 0</w:t>
      </w:r>
    </w:p>
    <w:p w14:paraId="3DC2B3A9" w14:textId="77777777" w:rsidR="004A3051" w:rsidRPr="004A3051" w:rsidRDefault="004A3051" w:rsidP="009B41E1">
      <w:pPr>
        <w:pStyle w:val="CMD"/>
        <w:rPr>
          <w:b/>
        </w:rPr>
      </w:pPr>
      <w:r w:rsidRPr="004A3051">
        <w:t xml:space="preserve"> no shutdown</w:t>
      </w:r>
    </w:p>
    <w:p w14:paraId="6B90B480" w14:textId="47E7D57D" w:rsidR="004A3051" w:rsidRPr="004A3051" w:rsidRDefault="004A3051" w:rsidP="009B41E1">
      <w:pPr>
        <w:pStyle w:val="CMD"/>
        <w:rPr>
          <w:b/>
        </w:rPr>
      </w:pPr>
      <w:r w:rsidRPr="004A3051">
        <w:t xml:space="preserve"> exit</w:t>
      </w:r>
    </w:p>
    <w:p w14:paraId="29698D02" w14:textId="77777777" w:rsidR="004A3051" w:rsidRPr="004A3051" w:rsidRDefault="004A3051" w:rsidP="009B41E1">
      <w:pPr>
        <w:pStyle w:val="CMD"/>
        <w:rPr>
          <w:b/>
        </w:rPr>
      </w:pPr>
      <w:r w:rsidRPr="004A3051">
        <w:t>interface GigabitEthernet0/0/1</w:t>
      </w:r>
    </w:p>
    <w:p w14:paraId="51535EF7" w14:textId="77777777" w:rsidR="004A3051" w:rsidRPr="004A3051" w:rsidRDefault="004A3051" w:rsidP="009B41E1">
      <w:pPr>
        <w:pStyle w:val="CMD"/>
        <w:rPr>
          <w:b/>
        </w:rPr>
      </w:pPr>
      <w:r w:rsidRPr="004A3051">
        <w:t xml:space="preserve"> description To ISP1 (D1)</w:t>
      </w:r>
    </w:p>
    <w:p w14:paraId="066F1063" w14:textId="77777777" w:rsidR="004A3051" w:rsidRPr="004A3051" w:rsidRDefault="004A3051" w:rsidP="009B41E1">
      <w:pPr>
        <w:pStyle w:val="CMD"/>
        <w:rPr>
          <w:b/>
        </w:rPr>
      </w:pPr>
      <w:r w:rsidRPr="004A3051">
        <w:t xml:space="preserve"> </w:t>
      </w:r>
      <w:proofErr w:type="spellStart"/>
      <w:r w:rsidRPr="004A3051">
        <w:t>ip</w:t>
      </w:r>
      <w:proofErr w:type="spellEnd"/>
      <w:r w:rsidRPr="004A3051">
        <w:t xml:space="preserve"> address 209.165.201.1 255.255.255.252</w:t>
      </w:r>
    </w:p>
    <w:p w14:paraId="6DD45398" w14:textId="77777777" w:rsidR="004A3051" w:rsidRPr="004A3051" w:rsidRDefault="004A3051" w:rsidP="009B41E1">
      <w:pPr>
        <w:pStyle w:val="CMD"/>
        <w:rPr>
          <w:b/>
        </w:rPr>
      </w:pPr>
      <w:r w:rsidRPr="004A3051">
        <w:t xml:space="preserve"> no shutdown</w:t>
      </w:r>
    </w:p>
    <w:p w14:paraId="2E71F020" w14:textId="2D902B73" w:rsidR="004A3051" w:rsidRPr="004A3051" w:rsidRDefault="004A3051" w:rsidP="009B41E1">
      <w:pPr>
        <w:pStyle w:val="CMD"/>
        <w:rPr>
          <w:b/>
        </w:rPr>
      </w:pPr>
      <w:r w:rsidRPr="004A3051">
        <w:t xml:space="preserve"> exit</w:t>
      </w:r>
    </w:p>
    <w:p w14:paraId="6415D2FD" w14:textId="77777777" w:rsidR="004A3051" w:rsidRPr="004A3051" w:rsidRDefault="004A3051" w:rsidP="009B41E1">
      <w:pPr>
        <w:pStyle w:val="CMD"/>
        <w:rPr>
          <w:b/>
        </w:rPr>
      </w:pPr>
      <w:r w:rsidRPr="004A3051">
        <w:t>interface Serial0/1/0</w:t>
      </w:r>
    </w:p>
    <w:p w14:paraId="344C2C2C" w14:textId="77777777" w:rsidR="004A3051" w:rsidRPr="004A3051" w:rsidRDefault="004A3051" w:rsidP="009B41E1">
      <w:pPr>
        <w:pStyle w:val="CMD"/>
        <w:rPr>
          <w:b/>
        </w:rPr>
      </w:pPr>
      <w:r w:rsidRPr="004A3051">
        <w:t xml:space="preserve"> description To ISP2 (R3) - slower link</w:t>
      </w:r>
    </w:p>
    <w:p w14:paraId="69475BEA" w14:textId="77777777" w:rsidR="004A3051" w:rsidRPr="004A3051" w:rsidRDefault="004A3051" w:rsidP="009B41E1">
      <w:pPr>
        <w:pStyle w:val="CMD"/>
        <w:rPr>
          <w:b/>
        </w:rPr>
      </w:pPr>
      <w:r w:rsidRPr="004A3051">
        <w:t xml:space="preserve"> </w:t>
      </w:r>
      <w:proofErr w:type="spellStart"/>
      <w:r w:rsidRPr="004A3051">
        <w:t>ip</w:t>
      </w:r>
      <w:proofErr w:type="spellEnd"/>
      <w:r w:rsidRPr="004A3051">
        <w:t xml:space="preserve"> address 209.165.201.17 255.255.255.252</w:t>
      </w:r>
    </w:p>
    <w:p w14:paraId="719E083B" w14:textId="77777777" w:rsidR="004A3051" w:rsidRPr="004A3051" w:rsidRDefault="004A3051" w:rsidP="009B41E1">
      <w:pPr>
        <w:pStyle w:val="CMD"/>
        <w:rPr>
          <w:b/>
        </w:rPr>
      </w:pPr>
      <w:r w:rsidRPr="004A3051">
        <w:t xml:space="preserve"> no shutdown</w:t>
      </w:r>
    </w:p>
    <w:p w14:paraId="1F99C1C7" w14:textId="35AE13C1" w:rsidR="006E5F51" w:rsidRPr="006E5F51" w:rsidRDefault="004A3051" w:rsidP="009B41E1">
      <w:pPr>
        <w:pStyle w:val="CMD"/>
        <w:rPr>
          <w:b/>
        </w:rPr>
      </w:pPr>
      <w:r w:rsidRPr="004A3051">
        <w:t xml:space="preserve"> exi</w:t>
      </w:r>
      <w:r w:rsidR="00FB1F9D">
        <w:t>t</w:t>
      </w:r>
    </w:p>
    <w:p w14:paraId="68ABA2C4" w14:textId="77777777" w:rsidR="006E5F51" w:rsidRPr="006E5F51" w:rsidRDefault="006E5F51" w:rsidP="009B41E1">
      <w:pPr>
        <w:pStyle w:val="CMD"/>
        <w:rPr>
          <w:b/>
        </w:rPr>
      </w:pPr>
      <w:r w:rsidRPr="006E5F51">
        <w:t>router ospfv3 1</w:t>
      </w:r>
    </w:p>
    <w:p w14:paraId="1B90313E" w14:textId="77777777" w:rsidR="006E5F51" w:rsidRPr="006E5F51" w:rsidRDefault="006E5F51" w:rsidP="009B41E1">
      <w:pPr>
        <w:pStyle w:val="CMD"/>
        <w:rPr>
          <w:b/>
        </w:rPr>
      </w:pPr>
      <w:r w:rsidRPr="006E5F51">
        <w:t xml:space="preserve"> router-id 1.1.1.1</w:t>
      </w:r>
    </w:p>
    <w:p w14:paraId="05BDCA8E" w14:textId="77777777" w:rsidR="006E5F51" w:rsidRPr="006E5F51" w:rsidRDefault="006E5F51" w:rsidP="009B41E1">
      <w:pPr>
        <w:pStyle w:val="CMD"/>
        <w:rPr>
          <w:b/>
        </w:rPr>
      </w:pPr>
      <w:r w:rsidRPr="006E5F51">
        <w:t xml:space="preserve"> address-family ipv4 unicast</w:t>
      </w:r>
    </w:p>
    <w:p w14:paraId="5D105172" w14:textId="77777777" w:rsidR="006E5F51" w:rsidRPr="006E5F51" w:rsidRDefault="006E5F51" w:rsidP="009B41E1">
      <w:pPr>
        <w:pStyle w:val="CMD"/>
        <w:rPr>
          <w:b/>
        </w:rPr>
      </w:pPr>
      <w:r w:rsidRPr="006E5F51">
        <w:t xml:space="preserve">  passive-interface default</w:t>
      </w:r>
    </w:p>
    <w:p w14:paraId="56117487" w14:textId="77777777" w:rsidR="006E5F51" w:rsidRPr="006E5F51" w:rsidRDefault="006E5F51" w:rsidP="009B41E1">
      <w:pPr>
        <w:pStyle w:val="CMD"/>
        <w:rPr>
          <w:b/>
        </w:rPr>
      </w:pPr>
      <w:r w:rsidRPr="006E5F51">
        <w:t xml:space="preserve">  no passive-interface GigabitEthernet0/0/0</w:t>
      </w:r>
    </w:p>
    <w:p w14:paraId="04D23A32" w14:textId="026CC889" w:rsidR="006E5F51" w:rsidRPr="004A3051" w:rsidRDefault="006E5F51" w:rsidP="009B41E1">
      <w:pPr>
        <w:pStyle w:val="CMD"/>
        <w:rPr>
          <w:b/>
        </w:rPr>
      </w:pPr>
      <w:r w:rsidRPr="006E5F51">
        <w:t xml:space="preserve"> exit-address-family</w:t>
      </w:r>
    </w:p>
    <w:p w14:paraId="73167520" w14:textId="3007F5FA" w:rsidR="000614BB" w:rsidRDefault="00861413" w:rsidP="009B41E1">
      <w:pPr>
        <w:pStyle w:val="CMD"/>
        <w:rPr>
          <w:b/>
        </w:rPr>
      </w:pPr>
      <w:r w:rsidRPr="00861413">
        <w:t>end</w:t>
      </w:r>
    </w:p>
    <w:p w14:paraId="6B90C9F7" w14:textId="44BDEDAA" w:rsidR="00E05ABD" w:rsidRPr="00111132" w:rsidRDefault="00317517" w:rsidP="000614BB">
      <w:pPr>
        <w:pStyle w:val="BodyTextL25Bold"/>
        <w:rPr>
          <w:rFonts w:cs="Arial"/>
        </w:rPr>
      </w:pPr>
      <w:r w:rsidRPr="00111132">
        <w:rPr>
          <w:rFonts w:cs="Arial"/>
        </w:rPr>
        <w:t xml:space="preserve">Router </w:t>
      </w:r>
      <w:r w:rsidR="005E0C15">
        <w:rPr>
          <w:rFonts w:cs="Arial"/>
        </w:rPr>
        <w:t>GW2</w:t>
      </w:r>
    </w:p>
    <w:p w14:paraId="5DC7E927" w14:textId="50F95C38" w:rsidR="00C8482A" w:rsidRDefault="004A3051" w:rsidP="009B41E1">
      <w:pPr>
        <w:pStyle w:val="CMD"/>
      </w:pPr>
      <w:r>
        <w:t>hostname GW2</w:t>
      </w:r>
    </w:p>
    <w:p w14:paraId="1115F3FF" w14:textId="77777777" w:rsidR="00596F92" w:rsidRDefault="00C8482A" w:rsidP="00596F92">
      <w:pPr>
        <w:pStyle w:val="CMD"/>
      </w:pPr>
      <w:r w:rsidRPr="006E5F51">
        <w:t>ipv6 unicast-routing</w:t>
      </w:r>
    </w:p>
    <w:p w14:paraId="123E30E5" w14:textId="77777777" w:rsidR="00596F92" w:rsidRDefault="00596F92" w:rsidP="00596F92">
      <w:pPr>
        <w:pStyle w:val="CMD"/>
      </w:pPr>
      <w:r>
        <w:t>line con 0</w:t>
      </w:r>
    </w:p>
    <w:p w14:paraId="76E66E98" w14:textId="77777777" w:rsidR="00596F92" w:rsidRDefault="00596F92" w:rsidP="00596F92">
      <w:pPr>
        <w:pStyle w:val="CMD"/>
      </w:pPr>
      <w:r>
        <w:t>exec-timeout 0 0</w:t>
      </w:r>
    </w:p>
    <w:p w14:paraId="20E7201E" w14:textId="6BDF65C9" w:rsidR="00C8482A" w:rsidRDefault="00596F92" w:rsidP="009B41E1">
      <w:pPr>
        <w:pStyle w:val="CMD"/>
      </w:pPr>
      <w:r>
        <w:t>logging sync</w:t>
      </w:r>
    </w:p>
    <w:p w14:paraId="4187AB4B" w14:textId="5709BDCD" w:rsidR="004A3051" w:rsidRDefault="004A3051" w:rsidP="009B41E1">
      <w:pPr>
        <w:pStyle w:val="CMD"/>
      </w:pPr>
      <w:r>
        <w:t xml:space="preserve">no </w:t>
      </w:r>
      <w:proofErr w:type="spellStart"/>
      <w:r>
        <w:t>ip</w:t>
      </w:r>
      <w:proofErr w:type="spellEnd"/>
      <w:r>
        <w:t xml:space="preserve"> domain lookup</w:t>
      </w:r>
    </w:p>
    <w:p w14:paraId="0CC32767" w14:textId="77777777" w:rsidR="004A3051" w:rsidRDefault="004A3051" w:rsidP="004A3051">
      <w:pPr>
        <w:pStyle w:val="CMD"/>
      </w:pPr>
      <w:r>
        <w:t>interface Loopback0</w:t>
      </w:r>
    </w:p>
    <w:p w14:paraId="35CB5503" w14:textId="77777777" w:rsidR="004A3051" w:rsidRDefault="004A3051" w:rsidP="004A3051">
      <w:pPr>
        <w:pStyle w:val="CMD"/>
      </w:pPr>
      <w:r>
        <w:t xml:space="preserve"> </w:t>
      </w:r>
      <w:proofErr w:type="spellStart"/>
      <w:r>
        <w:t>ip</w:t>
      </w:r>
      <w:proofErr w:type="spellEnd"/>
      <w:r>
        <w:t xml:space="preserve"> address 2.2.2.2 255.255.255.255</w:t>
      </w:r>
    </w:p>
    <w:p w14:paraId="2643D577" w14:textId="77777777" w:rsidR="00C8482A" w:rsidRPr="006E5F51" w:rsidRDefault="00C8482A" w:rsidP="00C8482A">
      <w:pPr>
        <w:pStyle w:val="CMD"/>
      </w:pPr>
      <w:r>
        <w:t xml:space="preserve"> </w:t>
      </w:r>
      <w:r w:rsidRPr="006E5F51">
        <w:t>ipv6 enable</w:t>
      </w:r>
    </w:p>
    <w:p w14:paraId="4A2F9D65" w14:textId="6F57E2B2" w:rsidR="00C8482A" w:rsidRDefault="00C8482A" w:rsidP="00C8482A">
      <w:pPr>
        <w:pStyle w:val="CMD"/>
      </w:pPr>
      <w:r w:rsidRPr="006E5F51">
        <w:t xml:space="preserve"> ospfv3 1 ipv4 area 0</w:t>
      </w:r>
    </w:p>
    <w:p w14:paraId="2DF3124A" w14:textId="7D652B1C" w:rsidR="004A3051" w:rsidRDefault="004A3051" w:rsidP="009B41E1">
      <w:pPr>
        <w:pStyle w:val="CMD"/>
      </w:pPr>
      <w:r>
        <w:t xml:space="preserve"> exit</w:t>
      </w:r>
    </w:p>
    <w:p w14:paraId="61116C55" w14:textId="77777777" w:rsidR="004A3051" w:rsidRDefault="004A3051" w:rsidP="004A3051">
      <w:pPr>
        <w:pStyle w:val="CMD"/>
      </w:pPr>
      <w:r>
        <w:t>interface Loopback1</w:t>
      </w:r>
    </w:p>
    <w:p w14:paraId="7475F5B5" w14:textId="77777777" w:rsidR="004A3051" w:rsidRDefault="004A3051" w:rsidP="004A3051">
      <w:pPr>
        <w:pStyle w:val="CMD"/>
      </w:pPr>
      <w:r>
        <w:t xml:space="preserve"> </w:t>
      </w:r>
      <w:proofErr w:type="spellStart"/>
      <w:r>
        <w:t>ip</w:t>
      </w:r>
      <w:proofErr w:type="spellEnd"/>
      <w:r>
        <w:t xml:space="preserve"> address 192.168.22.1 255.255.255.0</w:t>
      </w:r>
    </w:p>
    <w:p w14:paraId="3CA4025C" w14:textId="35310170" w:rsidR="004A3051" w:rsidRDefault="004A3051" w:rsidP="009B41E1">
      <w:pPr>
        <w:pStyle w:val="CMD"/>
      </w:pPr>
      <w:r>
        <w:t xml:space="preserve"> exit</w:t>
      </w:r>
    </w:p>
    <w:p w14:paraId="7AFB47D4" w14:textId="77777777" w:rsidR="004A3051" w:rsidRDefault="004A3051" w:rsidP="004A3051">
      <w:pPr>
        <w:pStyle w:val="CMD"/>
      </w:pPr>
      <w:r>
        <w:t>interface GigabitEthernet0/0/0</w:t>
      </w:r>
    </w:p>
    <w:p w14:paraId="14FF8A00" w14:textId="77777777" w:rsidR="004A3051" w:rsidRDefault="004A3051" w:rsidP="004A3051">
      <w:pPr>
        <w:pStyle w:val="CMD"/>
      </w:pPr>
      <w:r>
        <w:t xml:space="preserve"> description To GW1 (R1)</w:t>
      </w:r>
    </w:p>
    <w:p w14:paraId="2A5DF0C0" w14:textId="77777777" w:rsidR="004A3051" w:rsidRDefault="004A3051" w:rsidP="004A3051">
      <w:pPr>
        <w:pStyle w:val="CMD"/>
      </w:pPr>
      <w:r>
        <w:t xml:space="preserve"> </w:t>
      </w:r>
      <w:proofErr w:type="spellStart"/>
      <w:r>
        <w:t>ip</w:t>
      </w:r>
      <w:proofErr w:type="spellEnd"/>
      <w:r>
        <w:t xml:space="preserve"> address 172.16.12.2 255.255.255.252</w:t>
      </w:r>
    </w:p>
    <w:p w14:paraId="5B32349F" w14:textId="77777777" w:rsidR="00C8482A" w:rsidRPr="006E5F51" w:rsidRDefault="00C8482A" w:rsidP="00C8482A">
      <w:pPr>
        <w:pStyle w:val="CMD"/>
      </w:pPr>
      <w:r>
        <w:t xml:space="preserve"> </w:t>
      </w:r>
      <w:r w:rsidRPr="006E5F51">
        <w:t>ipv6 enable</w:t>
      </w:r>
    </w:p>
    <w:p w14:paraId="2186675F" w14:textId="0C54C078" w:rsidR="00C8482A" w:rsidRDefault="00C8482A" w:rsidP="00C8482A">
      <w:pPr>
        <w:pStyle w:val="CMD"/>
      </w:pPr>
      <w:r w:rsidRPr="006E5F51">
        <w:t xml:space="preserve"> ospfv3 1 ipv4 area 0</w:t>
      </w:r>
    </w:p>
    <w:p w14:paraId="70E9CBEA" w14:textId="77777777" w:rsidR="004A3051" w:rsidRDefault="004A3051" w:rsidP="004A3051">
      <w:pPr>
        <w:pStyle w:val="CMD"/>
      </w:pPr>
      <w:r>
        <w:t xml:space="preserve"> no shutdown</w:t>
      </w:r>
    </w:p>
    <w:p w14:paraId="54D9C0DD" w14:textId="08D4AA7D" w:rsidR="004A3051" w:rsidRDefault="004A3051" w:rsidP="009B41E1">
      <w:pPr>
        <w:pStyle w:val="CMD"/>
      </w:pPr>
      <w:r>
        <w:lastRenderedPageBreak/>
        <w:t xml:space="preserve"> exit</w:t>
      </w:r>
    </w:p>
    <w:p w14:paraId="40C8C77C" w14:textId="77777777" w:rsidR="004A3051" w:rsidRDefault="004A3051" w:rsidP="004A3051">
      <w:pPr>
        <w:pStyle w:val="CMD"/>
      </w:pPr>
      <w:r>
        <w:t>interface GigabitEthernet0/0/1</w:t>
      </w:r>
    </w:p>
    <w:p w14:paraId="7199BAC8" w14:textId="77777777" w:rsidR="004A3051" w:rsidRDefault="004A3051" w:rsidP="004A3051">
      <w:pPr>
        <w:pStyle w:val="CMD"/>
      </w:pPr>
      <w:r>
        <w:t xml:space="preserve"> description To ISP2 (R3) - faster link</w:t>
      </w:r>
    </w:p>
    <w:p w14:paraId="319F8996" w14:textId="77777777" w:rsidR="004A3051" w:rsidRDefault="004A3051" w:rsidP="004A3051">
      <w:pPr>
        <w:pStyle w:val="CMD"/>
      </w:pPr>
      <w:r>
        <w:t xml:space="preserve"> </w:t>
      </w:r>
      <w:proofErr w:type="spellStart"/>
      <w:r>
        <w:t>ip</w:t>
      </w:r>
      <w:proofErr w:type="spellEnd"/>
      <w:r>
        <w:t xml:space="preserve"> address 209.165.201.5 255.255.255.252</w:t>
      </w:r>
    </w:p>
    <w:p w14:paraId="506E0DF1" w14:textId="77777777" w:rsidR="004A3051" w:rsidRDefault="004A3051" w:rsidP="004A3051">
      <w:pPr>
        <w:pStyle w:val="CMD"/>
      </w:pPr>
      <w:r>
        <w:t xml:space="preserve"> no shutdown</w:t>
      </w:r>
    </w:p>
    <w:p w14:paraId="25709757" w14:textId="67B3D743" w:rsidR="006E5F51" w:rsidRPr="006E5F51" w:rsidRDefault="004A3051" w:rsidP="009B41E1">
      <w:pPr>
        <w:pStyle w:val="CMD"/>
      </w:pPr>
      <w:r>
        <w:t xml:space="preserve"> exit</w:t>
      </w:r>
    </w:p>
    <w:p w14:paraId="40306212" w14:textId="77777777" w:rsidR="006E5F51" w:rsidRPr="006E5F51" w:rsidRDefault="006E5F51" w:rsidP="006E5F51">
      <w:pPr>
        <w:pStyle w:val="CMD"/>
      </w:pPr>
      <w:r w:rsidRPr="006E5F51">
        <w:t>router ospfv3 1</w:t>
      </w:r>
    </w:p>
    <w:p w14:paraId="1B2F2EEC" w14:textId="77777777" w:rsidR="006E5F51" w:rsidRPr="006E5F51" w:rsidRDefault="006E5F51" w:rsidP="006E5F51">
      <w:pPr>
        <w:pStyle w:val="CMD"/>
      </w:pPr>
      <w:r w:rsidRPr="006E5F51">
        <w:t xml:space="preserve"> router-id 2.2.2.2</w:t>
      </w:r>
    </w:p>
    <w:p w14:paraId="7C27DA2A" w14:textId="77777777" w:rsidR="006E5F51" w:rsidRPr="006E5F51" w:rsidRDefault="006E5F51" w:rsidP="006E5F51">
      <w:pPr>
        <w:pStyle w:val="CMD"/>
      </w:pPr>
      <w:r w:rsidRPr="006E5F51">
        <w:t xml:space="preserve"> address-family ipv4 unicast</w:t>
      </w:r>
    </w:p>
    <w:p w14:paraId="1FE97392" w14:textId="77777777" w:rsidR="006E5F51" w:rsidRPr="006E5F51" w:rsidRDefault="006E5F51" w:rsidP="006E5F51">
      <w:pPr>
        <w:pStyle w:val="CMD"/>
      </w:pPr>
      <w:r w:rsidRPr="006E5F51">
        <w:t xml:space="preserve">  passive-interface default</w:t>
      </w:r>
    </w:p>
    <w:p w14:paraId="5A037AAF" w14:textId="77777777" w:rsidR="006E5F51" w:rsidRPr="006E5F51" w:rsidRDefault="006E5F51" w:rsidP="006E5F51">
      <w:pPr>
        <w:pStyle w:val="CMD"/>
      </w:pPr>
      <w:r w:rsidRPr="006E5F51">
        <w:t xml:space="preserve">  no passive-interface GigabitEthernet0/0/0</w:t>
      </w:r>
    </w:p>
    <w:p w14:paraId="35607EFC" w14:textId="76D18F59" w:rsidR="006E5F51" w:rsidRDefault="006E5F51" w:rsidP="009B41E1">
      <w:pPr>
        <w:pStyle w:val="CMD"/>
      </w:pPr>
      <w:r w:rsidRPr="006E5F51">
        <w:t xml:space="preserve"> exit-address-family</w:t>
      </w:r>
    </w:p>
    <w:p w14:paraId="64394400" w14:textId="12AEC133" w:rsidR="006A4071" w:rsidRDefault="00FA7000" w:rsidP="00FA7000">
      <w:pPr>
        <w:pStyle w:val="CMD"/>
      </w:pPr>
      <w:r>
        <w:t>end</w:t>
      </w:r>
    </w:p>
    <w:p w14:paraId="24B854CB" w14:textId="73C23615" w:rsidR="00E05ABD" w:rsidRPr="00111132" w:rsidRDefault="00317517" w:rsidP="00317517">
      <w:pPr>
        <w:pStyle w:val="BodyTextL25Bold"/>
        <w:rPr>
          <w:rFonts w:cs="Arial"/>
        </w:rPr>
      </w:pPr>
      <w:r w:rsidRPr="00111132">
        <w:rPr>
          <w:rFonts w:cs="Arial"/>
        </w:rPr>
        <w:t xml:space="preserve">Router </w:t>
      </w:r>
      <w:r w:rsidR="005E0C15">
        <w:rPr>
          <w:rFonts w:cs="Arial"/>
        </w:rPr>
        <w:t>ISP2</w:t>
      </w:r>
    </w:p>
    <w:p w14:paraId="550E4556" w14:textId="0F05D959" w:rsidR="00F45340" w:rsidRDefault="00F45340" w:rsidP="009B41E1">
      <w:pPr>
        <w:pStyle w:val="CMD"/>
      </w:pPr>
      <w:r>
        <w:t>hostname ISP2</w:t>
      </w:r>
    </w:p>
    <w:p w14:paraId="7D219E37" w14:textId="77777777" w:rsidR="00596F92" w:rsidRDefault="00F45340" w:rsidP="00596F92">
      <w:pPr>
        <w:pStyle w:val="CMD"/>
      </w:pPr>
      <w:r>
        <w:t xml:space="preserve">no </w:t>
      </w:r>
      <w:proofErr w:type="spellStart"/>
      <w:r>
        <w:t>ip</w:t>
      </w:r>
      <w:proofErr w:type="spellEnd"/>
      <w:r>
        <w:t xml:space="preserve"> domain lookup</w:t>
      </w:r>
    </w:p>
    <w:p w14:paraId="0DBF9EF1" w14:textId="77777777" w:rsidR="00596F92" w:rsidRDefault="00596F92" w:rsidP="00596F92">
      <w:pPr>
        <w:pStyle w:val="CMD"/>
      </w:pPr>
      <w:r>
        <w:t>line con 0</w:t>
      </w:r>
    </w:p>
    <w:p w14:paraId="0B4139E1" w14:textId="77777777" w:rsidR="00596F92" w:rsidRDefault="00596F92" w:rsidP="00596F92">
      <w:pPr>
        <w:pStyle w:val="CMD"/>
      </w:pPr>
      <w:r>
        <w:t>exec-timeout 0 0</w:t>
      </w:r>
    </w:p>
    <w:p w14:paraId="143A8F2C" w14:textId="5AC0FBF4" w:rsidR="00F45340" w:rsidRDefault="00596F92" w:rsidP="008E6A14">
      <w:pPr>
        <w:pStyle w:val="CMD"/>
      </w:pPr>
      <w:r>
        <w:t>logging sync</w:t>
      </w:r>
    </w:p>
    <w:p w14:paraId="25933CE3" w14:textId="77777777" w:rsidR="00F45340" w:rsidRDefault="00F45340" w:rsidP="00F45340">
      <w:pPr>
        <w:pStyle w:val="CMD"/>
      </w:pPr>
      <w:r>
        <w:t>interface GigabitEthernet0/0/0</w:t>
      </w:r>
    </w:p>
    <w:p w14:paraId="1C93A942" w14:textId="77777777" w:rsidR="00F45340" w:rsidRDefault="00F45340" w:rsidP="00F45340">
      <w:pPr>
        <w:pStyle w:val="CMD"/>
      </w:pPr>
      <w:r>
        <w:t xml:space="preserve"> description To GW2 (R2)</w:t>
      </w:r>
    </w:p>
    <w:p w14:paraId="67D105D1" w14:textId="77777777" w:rsidR="00F45340" w:rsidRDefault="00F45340" w:rsidP="00F45340">
      <w:pPr>
        <w:pStyle w:val="CMD"/>
      </w:pPr>
      <w:r>
        <w:t xml:space="preserve"> </w:t>
      </w:r>
      <w:proofErr w:type="spellStart"/>
      <w:r>
        <w:t>ip</w:t>
      </w:r>
      <w:proofErr w:type="spellEnd"/>
      <w:r>
        <w:t xml:space="preserve"> address 209.165.201.6 255.255.255.252</w:t>
      </w:r>
    </w:p>
    <w:p w14:paraId="58D90FA5" w14:textId="77777777" w:rsidR="00F45340" w:rsidRDefault="00F45340" w:rsidP="00F45340">
      <w:pPr>
        <w:pStyle w:val="CMD"/>
      </w:pPr>
      <w:r>
        <w:t xml:space="preserve"> no shutdown</w:t>
      </w:r>
    </w:p>
    <w:p w14:paraId="425BF336" w14:textId="529A0A3C" w:rsidR="00F45340" w:rsidRDefault="00F45340" w:rsidP="008E6A14">
      <w:pPr>
        <w:pStyle w:val="CMD"/>
      </w:pPr>
      <w:r>
        <w:t xml:space="preserve"> exit</w:t>
      </w:r>
    </w:p>
    <w:p w14:paraId="5C8E3E86" w14:textId="77777777" w:rsidR="00F45340" w:rsidRDefault="00F45340" w:rsidP="00F45340">
      <w:pPr>
        <w:pStyle w:val="CMD"/>
      </w:pPr>
      <w:r>
        <w:t>interface Serial0/1/0</w:t>
      </w:r>
    </w:p>
    <w:p w14:paraId="580187B3" w14:textId="77777777" w:rsidR="00F45340" w:rsidRDefault="00F45340" w:rsidP="00F45340">
      <w:pPr>
        <w:pStyle w:val="CMD"/>
      </w:pPr>
      <w:r>
        <w:t xml:space="preserve"> description To GW1 (R1) - slower link</w:t>
      </w:r>
    </w:p>
    <w:p w14:paraId="4DBFC2E1" w14:textId="77777777" w:rsidR="00F45340" w:rsidRDefault="00F45340" w:rsidP="00F45340">
      <w:pPr>
        <w:pStyle w:val="CMD"/>
      </w:pPr>
      <w:r>
        <w:t xml:space="preserve"> </w:t>
      </w:r>
      <w:proofErr w:type="spellStart"/>
      <w:r>
        <w:t>ip</w:t>
      </w:r>
      <w:proofErr w:type="spellEnd"/>
      <w:r>
        <w:t xml:space="preserve"> address 209.165.201.18 255.255.255.252</w:t>
      </w:r>
    </w:p>
    <w:p w14:paraId="50A41E4F" w14:textId="77777777" w:rsidR="00F45340" w:rsidRDefault="00F45340" w:rsidP="00F45340">
      <w:pPr>
        <w:pStyle w:val="CMD"/>
      </w:pPr>
      <w:r>
        <w:t xml:space="preserve"> no shutdown</w:t>
      </w:r>
    </w:p>
    <w:p w14:paraId="7B5D50BD" w14:textId="38E24471" w:rsidR="00F45340" w:rsidRDefault="00F45340" w:rsidP="008E6A14">
      <w:pPr>
        <w:pStyle w:val="CMD"/>
      </w:pPr>
      <w:r>
        <w:t xml:space="preserve"> exit</w:t>
      </w:r>
    </w:p>
    <w:p w14:paraId="45EF682F" w14:textId="77777777" w:rsidR="00F45340" w:rsidRDefault="00F45340" w:rsidP="00F45340">
      <w:pPr>
        <w:pStyle w:val="CMD"/>
      </w:pPr>
      <w:r>
        <w:t>interface GigabitEthernet0/0/1</w:t>
      </w:r>
    </w:p>
    <w:p w14:paraId="0C7CA0EE" w14:textId="77777777" w:rsidR="00F45340" w:rsidRDefault="00F45340" w:rsidP="00F45340">
      <w:pPr>
        <w:pStyle w:val="CMD"/>
      </w:pPr>
      <w:r>
        <w:t xml:space="preserve"> description To ISP3 (D2)</w:t>
      </w:r>
    </w:p>
    <w:p w14:paraId="24367360" w14:textId="77777777" w:rsidR="00F45340" w:rsidRDefault="00F45340" w:rsidP="00F45340">
      <w:pPr>
        <w:pStyle w:val="CMD"/>
      </w:pPr>
      <w:r>
        <w:t xml:space="preserve"> </w:t>
      </w:r>
      <w:proofErr w:type="spellStart"/>
      <w:r>
        <w:t>ip</w:t>
      </w:r>
      <w:proofErr w:type="spellEnd"/>
      <w:r>
        <w:t xml:space="preserve"> address 209.165.201.13 255.255.255.252</w:t>
      </w:r>
    </w:p>
    <w:p w14:paraId="57F4E418" w14:textId="77777777" w:rsidR="00F45340" w:rsidRDefault="00F45340" w:rsidP="00F45340">
      <w:pPr>
        <w:pStyle w:val="CMD"/>
      </w:pPr>
      <w:r>
        <w:t xml:space="preserve"> no shutdown</w:t>
      </w:r>
    </w:p>
    <w:p w14:paraId="2CE6109C" w14:textId="51109992" w:rsidR="00F45340" w:rsidRDefault="00F45340" w:rsidP="008E6A14">
      <w:pPr>
        <w:pStyle w:val="CMD"/>
      </w:pPr>
      <w:r>
        <w:t xml:space="preserve"> exit</w:t>
      </w:r>
    </w:p>
    <w:p w14:paraId="5823EC24" w14:textId="0D9075E0" w:rsidR="006A4071" w:rsidRDefault="00FA7000" w:rsidP="00390BE2">
      <w:pPr>
        <w:pStyle w:val="CMD"/>
      </w:pPr>
      <w:r>
        <w:t>end</w:t>
      </w:r>
    </w:p>
    <w:p w14:paraId="2EB2870A" w14:textId="62705A53" w:rsidR="00E05ABD" w:rsidRDefault="00317517" w:rsidP="00317517">
      <w:pPr>
        <w:pStyle w:val="BodyTextL25Bold"/>
      </w:pPr>
      <w:r>
        <w:t xml:space="preserve">Switch </w:t>
      </w:r>
      <w:r w:rsidR="005E0C15">
        <w:t>ISP1</w:t>
      </w:r>
    </w:p>
    <w:p w14:paraId="5D78770D" w14:textId="2D5C714A" w:rsidR="00F45340" w:rsidRDefault="00F45340" w:rsidP="008E6A14">
      <w:pPr>
        <w:pStyle w:val="CMD"/>
      </w:pPr>
      <w:r>
        <w:t>hostname ISP1</w:t>
      </w:r>
    </w:p>
    <w:p w14:paraId="54BE9DA1" w14:textId="77777777" w:rsidR="00596F92" w:rsidRDefault="00F45340" w:rsidP="00596F92">
      <w:pPr>
        <w:pStyle w:val="CMD"/>
      </w:pPr>
      <w:r>
        <w:t xml:space="preserve">no </w:t>
      </w:r>
      <w:proofErr w:type="spellStart"/>
      <w:r>
        <w:t>ip</w:t>
      </w:r>
      <w:proofErr w:type="spellEnd"/>
      <w:r>
        <w:t xml:space="preserve"> domain lookup</w:t>
      </w:r>
    </w:p>
    <w:p w14:paraId="2FB20B6C" w14:textId="77777777" w:rsidR="00596F92" w:rsidRDefault="00596F92" w:rsidP="00596F92">
      <w:pPr>
        <w:pStyle w:val="CMD"/>
      </w:pPr>
      <w:r>
        <w:t>line con 0</w:t>
      </w:r>
    </w:p>
    <w:p w14:paraId="5C6CF138" w14:textId="77777777" w:rsidR="00596F92" w:rsidRDefault="00596F92" w:rsidP="00596F92">
      <w:pPr>
        <w:pStyle w:val="CMD"/>
      </w:pPr>
      <w:r>
        <w:t>exec-timeout 0 0</w:t>
      </w:r>
    </w:p>
    <w:p w14:paraId="3DE4C340" w14:textId="2B0C846F" w:rsidR="00F45340" w:rsidRDefault="00596F92" w:rsidP="008E6A14">
      <w:pPr>
        <w:pStyle w:val="CMD"/>
      </w:pPr>
      <w:r>
        <w:t>logging sync</w:t>
      </w:r>
    </w:p>
    <w:p w14:paraId="410FE656" w14:textId="59F79E42" w:rsidR="00F45340" w:rsidRDefault="00F45340" w:rsidP="008E6A14">
      <w:pPr>
        <w:pStyle w:val="CMD"/>
      </w:pPr>
      <w:proofErr w:type="spellStart"/>
      <w:r>
        <w:t>ip</w:t>
      </w:r>
      <w:proofErr w:type="spellEnd"/>
      <w:r>
        <w:t xml:space="preserve"> routing</w:t>
      </w:r>
    </w:p>
    <w:p w14:paraId="1A045520" w14:textId="77777777" w:rsidR="00F45340" w:rsidRDefault="00F45340" w:rsidP="00F45340">
      <w:pPr>
        <w:pStyle w:val="CMD"/>
      </w:pPr>
      <w:r>
        <w:t>interface Loopback0</w:t>
      </w:r>
    </w:p>
    <w:p w14:paraId="334264F9" w14:textId="77777777" w:rsidR="00F45340" w:rsidRDefault="00F45340" w:rsidP="00F45340">
      <w:pPr>
        <w:pStyle w:val="CMD"/>
      </w:pPr>
      <w:r>
        <w:t xml:space="preserve"> </w:t>
      </w:r>
      <w:proofErr w:type="spellStart"/>
      <w:r>
        <w:t>ip</w:t>
      </w:r>
      <w:proofErr w:type="spellEnd"/>
      <w:r>
        <w:t xml:space="preserve"> address 209.165.201.21 255.255.255.255</w:t>
      </w:r>
    </w:p>
    <w:p w14:paraId="4B2C162E" w14:textId="29C14140" w:rsidR="00F45340" w:rsidRDefault="00F45340" w:rsidP="008E6A14">
      <w:pPr>
        <w:pStyle w:val="CMD"/>
      </w:pPr>
      <w:r>
        <w:lastRenderedPageBreak/>
        <w:t xml:space="preserve"> exit</w:t>
      </w:r>
    </w:p>
    <w:p w14:paraId="755BC949" w14:textId="77777777" w:rsidR="00F45340" w:rsidRDefault="00F45340" w:rsidP="00F45340">
      <w:pPr>
        <w:pStyle w:val="CMD"/>
      </w:pPr>
      <w:r>
        <w:t>interface GigabitEthernet1/0/11</w:t>
      </w:r>
    </w:p>
    <w:p w14:paraId="5D45E8E8" w14:textId="77777777" w:rsidR="00F45340" w:rsidRDefault="00F45340" w:rsidP="00F45340">
      <w:pPr>
        <w:pStyle w:val="CMD"/>
      </w:pPr>
      <w:r>
        <w:t xml:space="preserve"> no switchport</w:t>
      </w:r>
    </w:p>
    <w:p w14:paraId="5E0501FE" w14:textId="77777777" w:rsidR="00F45340" w:rsidRDefault="00F45340" w:rsidP="00F45340">
      <w:pPr>
        <w:pStyle w:val="CMD"/>
      </w:pPr>
      <w:r>
        <w:t xml:space="preserve"> description To GW1 (R1)</w:t>
      </w:r>
    </w:p>
    <w:p w14:paraId="012A54D4" w14:textId="77777777" w:rsidR="00F45340" w:rsidRDefault="00F45340" w:rsidP="00F45340">
      <w:pPr>
        <w:pStyle w:val="CMD"/>
      </w:pPr>
      <w:r>
        <w:t xml:space="preserve"> </w:t>
      </w:r>
      <w:proofErr w:type="spellStart"/>
      <w:r>
        <w:t>ip</w:t>
      </w:r>
      <w:proofErr w:type="spellEnd"/>
      <w:r>
        <w:t xml:space="preserve"> address 209.165.201.2 255.255.255.252</w:t>
      </w:r>
    </w:p>
    <w:p w14:paraId="5004FD8A" w14:textId="77777777" w:rsidR="00F45340" w:rsidRDefault="00F45340" w:rsidP="00F45340">
      <w:pPr>
        <w:pStyle w:val="CMD"/>
      </w:pPr>
      <w:r>
        <w:t xml:space="preserve"> no shutdown</w:t>
      </w:r>
    </w:p>
    <w:p w14:paraId="3803A7BD" w14:textId="3B549E6D" w:rsidR="00F45340" w:rsidRDefault="00F45340" w:rsidP="008E6A14">
      <w:pPr>
        <w:pStyle w:val="CMD"/>
      </w:pPr>
      <w:r>
        <w:t xml:space="preserve"> exit</w:t>
      </w:r>
    </w:p>
    <w:p w14:paraId="7F46C91C" w14:textId="77777777" w:rsidR="00F45340" w:rsidRDefault="00F45340" w:rsidP="00F45340">
      <w:pPr>
        <w:pStyle w:val="CMD"/>
      </w:pPr>
      <w:r>
        <w:t>interface GigabitEthernet1/0/1</w:t>
      </w:r>
    </w:p>
    <w:p w14:paraId="599E3400" w14:textId="77777777" w:rsidR="00F45340" w:rsidRDefault="00F45340" w:rsidP="00F45340">
      <w:pPr>
        <w:pStyle w:val="CMD"/>
      </w:pPr>
      <w:r>
        <w:t xml:space="preserve"> no switchport</w:t>
      </w:r>
    </w:p>
    <w:p w14:paraId="253DD585" w14:textId="77777777" w:rsidR="00F45340" w:rsidRDefault="00F45340" w:rsidP="00F45340">
      <w:pPr>
        <w:pStyle w:val="CMD"/>
      </w:pPr>
      <w:r>
        <w:t xml:space="preserve"> description To ISP3 (D2)</w:t>
      </w:r>
    </w:p>
    <w:p w14:paraId="503509E9" w14:textId="77777777" w:rsidR="00F45340" w:rsidRDefault="00F45340" w:rsidP="00F45340">
      <w:pPr>
        <w:pStyle w:val="CMD"/>
      </w:pPr>
      <w:r>
        <w:t xml:space="preserve"> </w:t>
      </w:r>
      <w:proofErr w:type="spellStart"/>
      <w:r>
        <w:t>ip</w:t>
      </w:r>
      <w:proofErr w:type="spellEnd"/>
      <w:r>
        <w:t xml:space="preserve"> address 209.165.201.9 255.255.255.252</w:t>
      </w:r>
    </w:p>
    <w:p w14:paraId="1DCA0B22" w14:textId="77777777" w:rsidR="00F45340" w:rsidRDefault="00F45340" w:rsidP="00F45340">
      <w:pPr>
        <w:pStyle w:val="CMD"/>
      </w:pPr>
      <w:r>
        <w:t xml:space="preserve"> no shutdown</w:t>
      </w:r>
    </w:p>
    <w:p w14:paraId="6B8ED959" w14:textId="37B6D328" w:rsidR="007746A8" w:rsidRDefault="00F45340" w:rsidP="008E6A14">
      <w:pPr>
        <w:pStyle w:val="CMD"/>
      </w:pPr>
      <w:r>
        <w:t xml:space="preserve"> exit</w:t>
      </w:r>
    </w:p>
    <w:p w14:paraId="49949FF3" w14:textId="7BCF75ED" w:rsidR="008C3C03" w:rsidRDefault="007746A8" w:rsidP="008E6A14">
      <w:pPr>
        <w:pStyle w:val="CMD"/>
      </w:pPr>
      <w:r>
        <w:t>end</w:t>
      </w:r>
    </w:p>
    <w:p w14:paraId="660DA798" w14:textId="731270E5" w:rsidR="00E05ABD" w:rsidRDefault="00317517" w:rsidP="00317517">
      <w:pPr>
        <w:pStyle w:val="BodyTextL25Bold"/>
      </w:pPr>
      <w:r>
        <w:t xml:space="preserve">Switch </w:t>
      </w:r>
      <w:r w:rsidR="005E0C15">
        <w:t>ISP3</w:t>
      </w:r>
    </w:p>
    <w:p w14:paraId="54E6622C" w14:textId="5901933D" w:rsidR="00F45340" w:rsidRDefault="00F45340" w:rsidP="008E6A14">
      <w:pPr>
        <w:pStyle w:val="CMD"/>
      </w:pPr>
      <w:r>
        <w:t>hostname ISP3</w:t>
      </w:r>
    </w:p>
    <w:p w14:paraId="452B68B9" w14:textId="77777777" w:rsidR="00596F92" w:rsidRDefault="00F45340" w:rsidP="00596F92">
      <w:pPr>
        <w:pStyle w:val="CMD"/>
      </w:pPr>
      <w:r>
        <w:t xml:space="preserve">no </w:t>
      </w:r>
      <w:proofErr w:type="spellStart"/>
      <w:r>
        <w:t>ip</w:t>
      </w:r>
      <w:proofErr w:type="spellEnd"/>
      <w:r>
        <w:t xml:space="preserve"> domain lookup</w:t>
      </w:r>
    </w:p>
    <w:p w14:paraId="2D5D4ACA" w14:textId="77777777" w:rsidR="00596F92" w:rsidRDefault="00596F92" w:rsidP="00596F92">
      <w:pPr>
        <w:pStyle w:val="CMD"/>
      </w:pPr>
      <w:r>
        <w:t>line con 0</w:t>
      </w:r>
    </w:p>
    <w:p w14:paraId="6F0AE918" w14:textId="77777777" w:rsidR="00596F92" w:rsidRDefault="00596F92" w:rsidP="00596F92">
      <w:pPr>
        <w:pStyle w:val="CMD"/>
      </w:pPr>
      <w:r>
        <w:t>exec-timeout 0 0</w:t>
      </w:r>
    </w:p>
    <w:p w14:paraId="322E0497" w14:textId="713083C3" w:rsidR="00F45340" w:rsidRDefault="00596F92" w:rsidP="008E6A14">
      <w:pPr>
        <w:pStyle w:val="CMD"/>
      </w:pPr>
      <w:r>
        <w:t>logging sync</w:t>
      </w:r>
    </w:p>
    <w:p w14:paraId="16A64F8E" w14:textId="26B81510" w:rsidR="00F45340" w:rsidRDefault="00F45340" w:rsidP="008E6A14">
      <w:pPr>
        <w:pStyle w:val="CMD"/>
      </w:pPr>
      <w:proofErr w:type="spellStart"/>
      <w:r>
        <w:t>ip</w:t>
      </w:r>
      <w:proofErr w:type="spellEnd"/>
      <w:r>
        <w:t xml:space="preserve"> routing</w:t>
      </w:r>
    </w:p>
    <w:p w14:paraId="0546AE97" w14:textId="77777777" w:rsidR="00F45340" w:rsidRDefault="00F45340" w:rsidP="00F45340">
      <w:pPr>
        <w:pStyle w:val="CMD"/>
      </w:pPr>
      <w:r>
        <w:t>interface Loopback1</w:t>
      </w:r>
    </w:p>
    <w:p w14:paraId="03A48C95" w14:textId="77777777" w:rsidR="00F45340" w:rsidRDefault="00F45340" w:rsidP="00F45340">
      <w:pPr>
        <w:pStyle w:val="CMD"/>
      </w:pPr>
      <w:r>
        <w:t xml:space="preserve"> </w:t>
      </w:r>
      <w:proofErr w:type="spellStart"/>
      <w:r>
        <w:t>ip</w:t>
      </w:r>
      <w:proofErr w:type="spellEnd"/>
      <w:r>
        <w:t xml:space="preserve"> address 203.0.112.1 255.255.255.0</w:t>
      </w:r>
    </w:p>
    <w:p w14:paraId="76D15354" w14:textId="2A52CC84" w:rsidR="00F45340" w:rsidRDefault="00F45340" w:rsidP="008E6A14">
      <w:pPr>
        <w:pStyle w:val="CMD"/>
      </w:pPr>
      <w:r>
        <w:t xml:space="preserve"> exit</w:t>
      </w:r>
    </w:p>
    <w:p w14:paraId="5776BD58" w14:textId="77777777" w:rsidR="00F45340" w:rsidRDefault="00F45340" w:rsidP="00F45340">
      <w:pPr>
        <w:pStyle w:val="CMD"/>
      </w:pPr>
      <w:r>
        <w:t>interface Loopback2</w:t>
      </w:r>
    </w:p>
    <w:p w14:paraId="014AAE51" w14:textId="77777777" w:rsidR="00F45340" w:rsidRDefault="00F45340" w:rsidP="00F45340">
      <w:pPr>
        <w:pStyle w:val="CMD"/>
      </w:pPr>
      <w:r>
        <w:t xml:space="preserve"> </w:t>
      </w:r>
      <w:proofErr w:type="spellStart"/>
      <w:r>
        <w:t>ip</w:t>
      </w:r>
      <w:proofErr w:type="spellEnd"/>
      <w:r>
        <w:t xml:space="preserve"> address 203.0.113.1 255.255.255.0</w:t>
      </w:r>
    </w:p>
    <w:p w14:paraId="1A6DF2F7" w14:textId="5C19F6F8" w:rsidR="00F45340" w:rsidRDefault="00F45340" w:rsidP="008E6A14">
      <w:pPr>
        <w:pStyle w:val="CMD"/>
      </w:pPr>
      <w:r>
        <w:t xml:space="preserve"> exit</w:t>
      </w:r>
    </w:p>
    <w:p w14:paraId="070EB0FB" w14:textId="77777777" w:rsidR="00F45340" w:rsidRDefault="00F45340" w:rsidP="00F45340">
      <w:pPr>
        <w:pStyle w:val="CMD"/>
      </w:pPr>
      <w:r>
        <w:t>interface Loopback3</w:t>
      </w:r>
    </w:p>
    <w:p w14:paraId="59A854B4" w14:textId="77777777" w:rsidR="00F45340" w:rsidRDefault="00F45340" w:rsidP="00F45340">
      <w:pPr>
        <w:pStyle w:val="CMD"/>
      </w:pPr>
      <w:r>
        <w:t xml:space="preserve"> </w:t>
      </w:r>
      <w:proofErr w:type="spellStart"/>
      <w:r>
        <w:t>ip</w:t>
      </w:r>
      <w:proofErr w:type="spellEnd"/>
      <w:r>
        <w:t xml:space="preserve"> address 203.0.114.1 255.255.255.0</w:t>
      </w:r>
    </w:p>
    <w:p w14:paraId="3856BC48" w14:textId="720C6E9C" w:rsidR="00F45340" w:rsidRDefault="00F45340" w:rsidP="008E6A14">
      <w:pPr>
        <w:pStyle w:val="CMD"/>
      </w:pPr>
      <w:r>
        <w:t xml:space="preserve"> exit</w:t>
      </w:r>
    </w:p>
    <w:p w14:paraId="7281E534" w14:textId="77777777" w:rsidR="00F45340" w:rsidRDefault="00F45340" w:rsidP="00F45340">
      <w:pPr>
        <w:pStyle w:val="CMD"/>
      </w:pPr>
      <w:r>
        <w:t>interface Loopback4</w:t>
      </w:r>
    </w:p>
    <w:p w14:paraId="7C42EDEE" w14:textId="77777777" w:rsidR="00F45340" w:rsidRDefault="00F45340" w:rsidP="00F45340">
      <w:pPr>
        <w:pStyle w:val="CMD"/>
      </w:pPr>
      <w:r>
        <w:t xml:space="preserve"> </w:t>
      </w:r>
      <w:proofErr w:type="spellStart"/>
      <w:r>
        <w:t>ip</w:t>
      </w:r>
      <w:proofErr w:type="spellEnd"/>
      <w:r>
        <w:t xml:space="preserve"> address 203.0.115.1 255.255.255.0</w:t>
      </w:r>
    </w:p>
    <w:p w14:paraId="7E7BC632" w14:textId="251149FE" w:rsidR="00F45340" w:rsidRDefault="00F45340" w:rsidP="008E6A14">
      <w:pPr>
        <w:pStyle w:val="CMD"/>
      </w:pPr>
      <w:r>
        <w:t xml:space="preserve"> exit</w:t>
      </w:r>
    </w:p>
    <w:p w14:paraId="6D6F6565" w14:textId="77777777" w:rsidR="00F45340" w:rsidRDefault="00F45340" w:rsidP="00F45340">
      <w:pPr>
        <w:pStyle w:val="CMD"/>
      </w:pPr>
      <w:r>
        <w:t>interface GigabitEthernet1/0/11</w:t>
      </w:r>
    </w:p>
    <w:p w14:paraId="6591CFFF" w14:textId="77777777" w:rsidR="00F45340" w:rsidRDefault="00F45340" w:rsidP="00F45340">
      <w:pPr>
        <w:pStyle w:val="CMD"/>
      </w:pPr>
      <w:r>
        <w:t xml:space="preserve"> no switchport</w:t>
      </w:r>
    </w:p>
    <w:p w14:paraId="25E550AA" w14:textId="77777777" w:rsidR="00F45340" w:rsidRDefault="00F45340" w:rsidP="00F45340">
      <w:pPr>
        <w:pStyle w:val="CMD"/>
      </w:pPr>
      <w:r>
        <w:t xml:space="preserve"> description To ISP2 (R3)</w:t>
      </w:r>
    </w:p>
    <w:p w14:paraId="69545A3B" w14:textId="77777777" w:rsidR="00F45340" w:rsidRDefault="00F45340" w:rsidP="00F45340">
      <w:pPr>
        <w:pStyle w:val="CMD"/>
      </w:pPr>
      <w:r>
        <w:t xml:space="preserve"> </w:t>
      </w:r>
      <w:proofErr w:type="spellStart"/>
      <w:r>
        <w:t>ip</w:t>
      </w:r>
      <w:proofErr w:type="spellEnd"/>
      <w:r>
        <w:t xml:space="preserve"> address 209.165.201.14 255.255.255.252</w:t>
      </w:r>
    </w:p>
    <w:p w14:paraId="6416666B" w14:textId="77777777" w:rsidR="00F45340" w:rsidRDefault="00F45340" w:rsidP="00F45340">
      <w:pPr>
        <w:pStyle w:val="CMD"/>
      </w:pPr>
      <w:r>
        <w:t xml:space="preserve"> no shutdown</w:t>
      </w:r>
    </w:p>
    <w:p w14:paraId="797A8C3D" w14:textId="5AAD57CA" w:rsidR="00F45340" w:rsidRDefault="00F45340" w:rsidP="008E6A14">
      <w:pPr>
        <w:pStyle w:val="CMD"/>
      </w:pPr>
      <w:r>
        <w:t xml:space="preserve"> exit</w:t>
      </w:r>
    </w:p>
    <w:p w14:paraId="6D63047B" w14:textId="77777777" w:rsidR="00F45340" w:rsidRDefault="00F45340" w:rsidP="00F45340">
      <w:pPr>
        <w:pStyle w:val="CMD"/>
      </w:pPr>
      <w:r>
        <w:t>interface GigabitEthernet1/0/1</w:t>
      </w:r>
    </w:p>
    <w:p w14:paraId="0AAFDA7F" w14:textId="77777777" w:rsidR="00F45340" w:rsidRDefault="00F45340" w:rsidP="00F45340">
      <w:pPr>
        <w:pStyle w:val="CMD"/>
      </w:pPr>
      <w:r>
        <w:t xml:space="preserve"> no switchport</w:t>
      </w:r>
    </w:p>
    <w:p w14:paraId="175DFEB3" w14:textId="77777777" w:rsidR="00F45340" w:rsidRDefault="00F45340" w:rsidP="00F45340">
      <w:pPr>
        <w:pStyle w:val="CMD"/>
      </w:pPr>
      <w:r>
        <w:t xml:space="preserve"> description To ISP1 (D1)</w:t>
      </w:r>
    </w:p>
    <w:p w14:paraId="0C00D439" w14:textId="77777777" w:rsidR="00F45340" w:rsidRDefault="00F45340" w:rsidP="00F45340">
      <w:pPr>
        <w:pStyle w:val="CMD"/>
      </w:pPr>
      <w:r>
        <w:t xml:space="preserve"> </w:t>
      </w:r>
      <w:proofErr w:type="spellStart"/>
      <w:r>
        <w:t>ip</w:t>
      </w:r>
      <w:proofErr w:type="spellEnd"/>
      <w:r>
        <w:t xml:space="preserve"> address 209.165.201.10 255.255.255.252</w:t>
      </w:r>
    </w:p>
    <w:p w14:paraId="16DA5538" w14:textId="77777777" w:rsidR="00F45340" w:rsidRDefault="00F45340" w:rsidP="00F45340">
      <w:pPr>
        <w:pStyle w:val="CMD"/>
      </w:pPr>
      <w:r>
        <w:t xml:space="preserve"> no shutdown</w:t>
      </w:r>
    </w:p>
    <w:p w14:paraId="0F3CAADB" w14:textId="5103F5E6" w:rsidR="00C84DF3" w:rsidRDefault="00F45340" w:rsidP="00F45340">
      <w:pPr>
        <w:pStyle w:val="CMD"/>
      </w:pPr>
      <w:r>
        <w:t xml:space="preserve"> exit</w:t>
      </w:r>
    </w:p>
    <w:p w14:paraId="5A55AEBA" w14:textId="6B662C20" w:rsidR="008C3C03" w:rsidRDefault="00C84DF3" w:rsidP="00933E36">
      <w:pPr>
        <w:pStyle w:val="CMD"/>
      </w:pPr>
      <w:r>
        <w:lastRenderedPageBreak/>
        <w:t>end</w:t>
      </w:r>
    </w:p>
    <w:p w14:paraId="746E5BB5" w14:textId="63D85A00" w:rsidR="00A343F8" w:rsidRDefault="00A343F8" w:rsidP="00A753C7">
      <w:pPr>
        <w:pStyle w:val="SubStepAlpha"/>
        <w:spacing w:after="0"/>
      </w:pPr>
      <w:r>
        <w:t>Save the running configuration to startup-config.</w:t>
      </w:r>
    </w:p>
    <w:p w14:paraId="7E01974D" w14:textId="4110BDF9" w:rsidR="00796DAA" w:rsidRDefault="00796DAA" w:rsidP="00A753C7">
      <w:pPr>
        <w:pStyle w:val="ConfigWindow"/>
      </w:pPr>
      <w:r>
        <w:t>Close configuration window</w:t>
      </w:r>
    </w:p>
    <w:p w14:paraId="48C13387" w14:textId="0DE68D3F" w:rsidR="00A343F8" w:rsidRDefault="002D0701" w:rsidP="00317517">
      <w:pPr>
        <w:pStyle w:val="Heading2"/>
      </w:pPr>
      <w:r>
        <w:t xml:space="preserve">Configure </w:t>
      </w:r>
      <w:r w:rsidR="00FA4C3A">
        <w:t xml:space="preserve">Basic </w:t>
      </w:r>
      <w:r>
        <w:t>eBGP and iBGP</w:t>
      </w:r>
    </w:p>
    <w:p w14:paraId="695D72CE" w14:textId="406D6542" w:rsidR="0039283C" w:rsidRDefault="003B5FA4" w:rsidP="000D786A">
      <w:pPr>
        <w:pStyle w:val="BodyTextL25"/>
      </w:pPr>
      <w:r w:rsidRPr="003B5FA4">
        <w:t xml:space="preserve">In </w:t>
      </w:r>
      <w:r w:rsidR="0039283C">
        <w:t>th</w:t>
      </w:r>
      <w:r w:rsidR="00BF52C0">
        <w:t>is</w:t>
      </w:r>
      <w:r w:rsidR="0039283C">
        <w:t xml:space="preserve"> part</w:t>
      </w:r>
      <w:r w:rsidRPr="003B5FA4">
        <w:t xml:space="preserve">, you will review the existing OSPFv3 configuration on the gateway routers to confirm internal IPv4 reachability and verify that loopback interfaces used for iBGP peering are correctly learned through OSPFv3. You will then configure a combination of iBGP and eBGP sessions across the topology, using loopback-based iBGP between gateway routers for resiliency and eBGP connections to multiple ISPs to simulate external connectivity. </w:t>
      </w:r>
    </w:p>
    <w:p w14:paraId="395AEB79" w14:textId="2AED36D6" w:rsidR="00553383" w:rsidRPr="000C5EAB" w:rsidRDefault="003B5FA4" w:rsidP="000D786A">
      <w:pPr>
        <w:pStyle w:val="BodyTextL25"/>
      </w:pPr>
      <w:r w:rsidRPr="003B5FA4">
        <w:t xml:space="preserve">You will advertise local prefixes into BGP, verify that routes are exchanged successfully across all autonomous systems, and confirm end-to-end reachability by examining IPv4 routing tables. Finally, you will explore how 16-bit and 32-bit AS numbers coexist in BGP, including how Cisco devices display and convert between </w:t>
      </w:r>
      <w:proofErr w:type="spellStart"/>
      <w:r w:rsidRPr="008A5FED">
        <w:rPr>
          <w:b/>
          <w:bCs/>
        </w:rPr>
        <w:t>asplain</w:t>
      </w:r>
      <w:proofErr w:type="spellEnd"/>
      <w:r w:rsidRPr="003B5FA4">
        <w:t xml:space="preserve"> and </w:t>
      </w:r>
      <w:proofErr w:type="spellStart"/>
      <w:r w:rsidRPr="008A5FED">
        <w:rPr>
          <w:b/>
          <w:bCs/>
        </w:rPr>
        <w:t>asdot</w:t>
      </w:r>
      <w:proofErr w:type="spellEnd"/>
      <w:r w:rsidRPr="003B5FA4">
        <w:t xml:space="preserve"> notation, reinforcing both practical configuration skills and conceptual understanding of modern BGP operation.</w:t>
      </w:r>
    </w:p>
    <w:p w14:paraId="3134DFBD" w14:textId="21A707C4" w:rsidR="00A343F8" w:rsidRDefault="002D0701" w:rsidP="00317517">
      <w:pPr>
        <w:pStyle w:val="Heading3"/>
      </w:pPr>
      <w:r>
        <w:t>Examine</w:t>
      </w:r>
      <w:r w:rsidR="001B58E3">
        <w:t xml:space="preserve"> </w:t>
      </w:r>
      <w:r w:rsidR="001C123F">
        <w:t>c</w:t>
      </w:r>
      <w:r w:rsidR="001B58E3">
        <w:t xml:space="preserve">ommands used for </w:t>
      </w:r>
      <w:r w:rsidR="00394F8F">
        <w:t>OSPF</w:t>
      </w:r>
      <w:r w:rsidR="001C123F">
        <w:t xml:space="preserve">v3 </w:t>
      </w:r>
      <w:r w:rsidR="001B58E3">
        <w:t xml:space="preserve">in GW1 and GW2 </w:t>
      </w:r>
      <w:r w:rsidR="00394F8F">
        <w:t>r</w:t>
      </w:r>
      <w:r w:rsidR="001B58E3">
        <w:t>unning-</w:t>
      </w:r>
      <w:r w:rsidR="00394F8F">
        <w:t>c</w:t>
      </w:r>
      <w:r w:rsidR="001B58E3">
        <w:t>onfigs</w:t>
      </w:r>
      <w:r w:rsidR="00394F8F">
        <w:t>.</w:t>
      </w:r>
    </w:p>
    <w:p w14:paraId="45C5E272" w14:textId="1BAA17DE" w:rsidR="00975FFB" w:rsidRDefault="0054502B" w:rsidP="008A5FED">
      <w:pPr>
        <w:pStyle w:val="BodyTextL25"/>
      </w:pPr>
      <w:r w:rsidRPr="0054502B">
        <w:t xml:space="preserve">Before configuring BGP, examine the existing OSPFv3 configuration on </w:t>
      </w:r>
      <w:r w:rsidRPr="0054502B">
        <w:rPr>
          <w:b/>
          <w:bCs/>
        </w:rPr>
        <w:t>GW1</w:t>
      </w:r>
      <w:r w:rsidRPr="0054502B">
        <w:t xml:space="preserve"> and </w:t>
      </w:r>
      <w:r w:rsidRPr="0054502B">
        <w:rPr>
          <w:b/>
          <w:bCs/>
        </w:rPr>
        <w:t>GW2</w:t>
      </w:r>
      <w:r w:rsidRPr="0054502B">
        <w:t>. OSPFv3 has already been configured to provide internal reachability between the gateway routers.</w:t>
      </w:r>
      <w:r>
        <w:t xml:space="preserve"> </w:t>
      </w:r>
      <w:r w:rsidRPr="0054502B">
        <w:t>This step is intended to familiarize you with how OSPFv3 is enabled and verified in the running configuration before proceeding with the BGP configuration</w:t>
      </w:r>
      <w:r w:rsidR="008F2B50" w:rsidRPr="008F2B50">
        <w:t>.</w:t>
      </w:r>
    </w:p>
    <w:p w14:paraId="4B9F0437" w14:textId="32A3FC3B" w:rsidR="002D0701" w:rsidRDefault="002D0701" w:rsidP="00C71EBE">
      <w:pPr>
        <w:pStyle w:val="CMD"/>
      </w:pPr>
      <w:r>
        <w:t>GW1#</w:t>
      </w:r>
      <w:r w:rsidR="00C71EBE">
        <w:t xml:space="preserve"> </w:t>
      </w:r>
      <w:r w:rsidRPr="00C71EBE">
        <w:rPr>
          <w:b/>
          <w:bCs/>
        </w:rPr>
        <w:t>show running-config brief</w:t>
      </w:r>
    </w:p>
    <w:p w14:paraId="6988B1F5" w14:textId="662DBA62" w:rsidR="002D0701" w:rsidRDefault="002D0701" w:rsidP="00CF02CB">
      <w:pPr>
        <w:pStyle w:val="CMDOutput"/>
      </w:pPr>
      <w:r>
        <w:t>Building configuration...</w:t>
      </w:r>
    </w:p>
    <w:p w14:paraId="47B82FF5" w14:textId="30A9B50D" w:rsidR="002D0701" w:rsidRDefault="002D0701" w:rsidP="002D0701">
      <w:pPr>
        <w:pStyle w:val="CMDOutput"/>
      </w:pPr>
      <w:r>
        <w:t>&lt;output omitted&gt;</w:t>
      </w:r>
    </w:p>
    <w:p w14:paraId="762861D2" w14:textId="1E9231AE" w:rsidR="002D0701" w:rsidRDefault="002D0701" w:rsidP="002D0701">
      <w:pPr>
        <w:pStyle w:val="CMDOutput"/>
      </w:pPr>
      <w:r>
        <w:t>!</w:t>
      </w:r>
    </w:p>
    <w:p w14:paraId="063D9A2F" w14:textId="77777777" w:rsidR="002D0701" w:rsidRDefault="002D0701" w:rsidP="002D0701">
      <w:pPr>
        <w:pStyle w:val="CMDOutput"/>
      </w:pPr>
      <w:r>
        <w:t>ipv6 unicast-routing</w:t>
      </w:r>
    </w:p>
    <w:p w14:paraId="04509F78" w14:textId="77777777" w:rsidR="002D0701" w:rsidRDefault="002D0701" w:rsidP="002D0701">
      <w:pPr>
        <w:pStyle w:val="CMDOutput"/>
      </w:pPr>
      <w:r>
        <w:t>!</w:t>
      </w:r>
    </w:p>
    <w:p w14:paraId="2A0CDD1E" w14:textId="77777777" w:rsidR="002D0701" w:rsidRDefault="002D0701" w:rsidP="002D0701">
      <w:pPr>
        <w:pStyle w:val="CMDOutput"/>
      </w:pPr>
      <w:r>
        <w:t>&lt;output omitted&gt;</w:t>
      </w:r>
    </w:p>
    <w:p w14:paraId="63E68EF9" w14:textId="77777777" w:rsidR="002D0701" w:rsidRDefault="002D0701" w:rsidP="002D0701">
      <w:pPr>
        <w:pStyle w:val="CMDOutput"/>
      </w:pPr>
      <w:r>
        <w:t>!</w:t>
      </w:r>
    </w:p>
    <w:p w14:paraId="1F07CD56" w14:textId="77777777" w:rsidR="002D0701" w:rsidRDefault="002D0701" w:rsidP="002D0701">
      <w:pPr>
        <w:pStyle w:val="CMDOutput"/>
      </w:pPr>
      <w:r>
        <w:t>interface Loopback0</w:t>
      </w:r>
    </w:p>
    <w:p w14:paraId="095D1EC8" w14:textId="77777777" w:rsidR="002D0701" w:rsidRDefault="002D0701" w:rsidP="002D0701">
      <w:pPr>
        <w:pStyle w:val="CMDOutput"/>
      </w:pPr>
      <w:r>
        <w:t xml:space="preserve"> </w:t>
      </w:r>
      <w:proofErr w:type="spellStart"/>
      <w:r>
        <w:t>ip</w:t>
      </w:r>
      <w:proofErr w:type="spellEnd"/>
      <w:r>
        <w:t xml:space="preserve"> address 1.1.1.1 255.255.255.255</w:t>
      </w:r>
    </w:p>
    <w:p w14:paraId="54729D85" w14:textId="77777777" w:rsidR="002D0701" w:rsidRDefault="002D0701" w:rsidP="002D0701">
      <w:pPr>
        <w:pStyle w:val="CMDOutput"/>
      </w:pPr>
      <w:r>
        <w:t xml:space="preserve"> ipv6 enable</w:t>
      </w:r>
    </w:p>
    <w:p w14:paraId="4C11E05E" w14:textId="77777777" w:rsidR="002D0701" w:rsidRDefault="002D0701" w:rsidP="002D0701">
      <w:pPr>
        <w:pStyle w:val="CMDOutput"/>
      </w:pPr>
      <w:r>
        <w:t xml:space="preserve"> ospfv3 1 ipv4 area 0</w:t>
      </w:r>
    </w:p>
    <w:p w14:paraId="64D942F3" w14:textId="77777777" w:rsidR="002D0701" w:rsidRDefault="002D0701" w:rsidP="002D0701">
      <w:pPr>
        <w:pStyle w:val="CMDOutput"/>
      </w:pPr>
      <w:r>
        <w:t>!</w:t>
      </w:r>
    </w:p>
    <w:p w14:paraId="0FEEC2B4" w14:textId="77777777" w:rsidR="00277E38" w:rsidRDefault="00277E38" w:rsidP="00277E38">
      <w:pPr>
        <w:pStyle w:val="CMDOutput"/>
      </w:pPr>
      <w:r>
        <w:t>&lt;output omitted&gt;</w:t>
      </w:r>
    </w:p>
    <w:p w14:paraId="2091F056" w14:textId="77777777" w:rsidR="002D0701" w:rsidRDefault="002D0701" w:rsidP="002D0701">
      <w:pPr>
        <w:pStyle w:val="CMDOutput"/>
      </w:pPr>
      <w:r>
        <w:t>!</w:t>
      </w:r>
    </w:p>
    <w:p w14:paraId="19BDE4EB" w14:textId="77777777" w:rsidR="002D0701" w:rsidRDefault="002D0701" w:rsidP="002D0701">
      <w:pPr>
        <w:pStyle w:val="CMDOutput"/>
      </w:pPr>
      <w:r>
        <w:t>interface GigabitEthernet0/0/0</w:t>
      </w:r>
    </w:p>
    <w:p w14:paraId="2503BE66" w14:textId="77777777" w:rsidR="002D0701" w:rsidRDefault="002D0701" w:rsidP="002D0701">
      <w:pPr>
        <w:pStyle w:val="CMDOutput"/>
      </w:pPr>
      <w:r>
        <w:t xml:space="preserve"> description To GW2 (R2)</w:t>
      </w:r>
    </w:p>
    <w:p w14:paraId="1BAC1D48" w14:textId="77777777" w:rsidR="002D0701" w:rsidRDefault="002D0701" w:rsidP="002D0701">
      <w:pPr>
        <w:pStyle w:val="CMDOutput"/>
      </w:pPr>
      <w:r>
        <w:t xml:space="preserve"> </w:t>
      </w:r>
      <w:proofErr w:type="spellStart"/>
      <w:r>
        <w:t>ip</w:t>
      </w:r>
      <w:proofErr w:type="spellEnd"/>
      <w:r>
        <w:t xml:space="preserve"> address 172.16.12.1 255.255.255.252</w:t>
      </w:r>
    </w:p>
    <w:p w14:paraId="34EC1EE9" w14:textId="77777777" w:rsidR="002D0701" w:rsidRDefault="002D0701" w:rsidP="002D0701">
      <w:pPr>
        <w:pStyle w:val="CMDOutput"/>
      </w:pPr>
      <w:r>
        <w:t xml:space="preserve"> negotiation auto</w:t>
      </w:r>
    </w:p>
    <w:p w14:paraId="616A9C9F" w14:textId="77777777" w:rsidR="002D0701" w:rsidRDefault="002D0701" w:rsidP="002D0701">
      <w:pPr>
        <w:pStyle w:val="CMDOutput"/>
      </w:pPr>
      <w:r>
        <w:t xml:space="preserve"> ipv6 enable</w:t>
      </w:r>
    </w:p>
    <w:p w14:paraId="520760A5" w14:textId="77777777" w:rsidR="002D0701" w:rsidRDefault="002D0701" w:rsidP="002D0701">
      <w:pPr>
        <w:pStyle w:val="CMDOutput"/>
      </w:pPr>
      <w:r>
        <w:t xml:space="preserve"> ospfv3 1 ipv4 area 0</w:t>
      </w:r>
    </w:p>
    <w:p w14:paraId="00136E77" w14:textId="77777777" w:rsidR="002D0701" w:rsidRDefault="002D0701" w:rsidP="002D0701">
      <w:pPr>
        <w:pStyle w:val="CMDOutput"/>
      </w:pPr>
      <w:r>
        <w:t>!</w:t>
      </w:r>
    </w:p>
    <w:p w14:paraId="55B0358D" w14:textId="77777777" w:rsidR="00277E38" w:rsidRDefault="00277E38" w:rsidP="00277E38">
      <w:pPr>
        <w:pStyle w:val="CMDOutput"/>
      </w:pPr>
      <w:r>
        <w:t>&lt;output omitted&gt;</w:t>
      </w:r>
    </w:p>
    <w:p w14:paraId="3B7F7CAD" w14:textId="77777777" w:rsidR="002D0701" w:rsidRDefault="002D0701" w:rsidP="002D0701">
      <w:pPr>
        <w:pStyle w:val="CMDOutput"/>
      </w:pPr>
      <w:r>
        <w:t>!</w:t>
      </w:r>
    </w:p>
    <w:p w14:paraId="24DECB32" w14:textId="77777777" w:rsidR="002D0701" w:rsidRDefault="002D0701" w:rsidP="002D0701">
      <w:pPr>
        <w:pStyle w:val="CMDOutput"/>
      </w:pPr>
      <w:r>
        <w:t>router ospfv3 1</w:t>
      </w:r>
    </w:p>
    <w:p w14:paraId="1226088C" w14:textId="77777777" w:rsidR="002D0701" w:rsidRDefault="002D0701" w:rsidP="002D0701">
      <w:pPr>
        <w:pStyle w:val="CMDOutput"/>
      </w:pPr>
      <w:r>
        <w:t xml:space="preserve"> router-id 1.1.1.1</w:t>
      </w:r>
    </w:p>
    <w:p w14:paraId="58228BFE" w14:textId="77777777" w:rsidR="002D0701" w:rsidRDefault="002D0701" w:rsidP="002D0701">
      <w:pPr>
        <w:pStyle w:val="CMDOutput"/>
      </w:pPr>
      <w:r>
        <w:t xml:space="preserve"> !</w:t>
      </w:r>
    </w:p>
    <w:p w14:paraId="406184C3" w14:textId="77777777" w:rsidR="002D0701" w:rsidRDefault="002D0701" w:rsidP="002D0701">
      <w:pPr>
        <w:pStyle w:val="CMDOutput"/>
      </w:pPr>
      <w:r>
        <w:t xml:space="preserve"> address-family ipv4 unicast</w:t>
      </w:r>
    </w:p>
    <w:p w14:paraId="782EFF7C" w14:textId="77777777" w:rsidR="002D0701" w:rsidRDefault="002D0701" w:rsidP="002D0701">
      <w:pPr>
        <w:pStyle w:val="CMDOutput"/>
      </w:pPr>
      <w:r>
        <w:t xml:space="preserve">  passive-interface default</w:t>
      </w:r>
    </w:p>
    <w:p w14:paraId="3E0C1F4C" w14:textId="77777777" w:rsidR="002D0701" w:rsidRDefault="002D0701" w:rsidP="002D0701">
      <w:pPr>
        <w:pStyle w:val="CMDOutput"/>
      </w:pPr>
      <w:r>
        <w:lastRenderedPageBreak/>
        <w:t xml:space="preserve">  no passive-interface GigabitEthernet0/0/0</w:t>
      </w:r>
    </w:p>
    <w:p w14:paraId="5921F946" w14:textId="0FAC1BA8" w:rsidR="002D0701" w:rsidRDefault="00AD3C01" w:rsidP="002D0701">
      <w:pPr>
        <w:pStyle w:val="CMDOutput"/>
      </w:pPr>
      <w:r>
        <w:t xml:space="preserve"> </w:t>
      </w:r>
      <w:r w:rsidR="002D0701">
        <w:t>exit-address-family</w:t>
      </w:r>
    </w:p>
    <w:p w14:paraId="0764D544" w14:textId="77777777" w:rsidR="002D0701" w:rsidRDefault="002D0701" w:rsidP="002D0701">
      <w:pPr>
        <w:pStyle w:val="CMDOutput"/>
      </w:pPr>
      <w:r>
        <w:t>!</w:t>
      </w:r>
    </w:p>
    <w:p w14:paraId="03B0A8F8" w14:textId="1CB3E310" w:rsidR="002D0701" w:rsidRDefault="00277E38" w:rsidP="00C56A1A">
      <w:pPr>
        <w:pStyle w:val="CMDOutput"/>
      </w:pPr>
      <w:r>
        <w:t>&lt;output omitted&gt;</w:t>
      </w:r>
    </w:p>
    <w:p w14:paraId="2B4EF096" w14:textId="3C1A9190" w:rsidR="002D0701" w:rsidRDefault="002D0701" w:rsidP="002D0701">
      <w:pPr>
        <w:pStyle w:val="CMDOutput"/>
      </w:pPr>
      <w:r>
        <w:t>end</w:t>
      </w:r>
    </w:p>
    <w:p w14:paraId="25F7BF84" w14:textId="77777777" w:rsidR="002D0701" w:rsidRDefault="002D0701" w:rsidP="000D786A">
      <w:pPr>
        <w:pStyle w:val="CMDOutput"/>
        <w:ind w:left="0"/>
      </w:pPr>
    </w:p>
    <w:p w14:paraId="64C07F87" w14:textId="3FDB87A9" w:rsidR="002D0701" w:rsidRDefault="002D0701" w:rsidP="00C71EBE">
      <w:pPr>
        <w:pStyle w:val="CMD"/>
      </w:pPr>
      <w:r>
        <w:t>GW2#</w:t>
      </w:r>
      <w:r w:rsidR="00C71EBE">
        <w:t xml:space="preserve"> </w:t>
      </w:r>
      <w:r w:rsidRPr="00C71EBE">
        <w:rPr>
          <w:b/>
          <w:bCs/>
        </w:rPr>
        <w:t>show running-config brief</w:t>
      </w:r>
    </w:p>
    <w:p w14:paraId="5B0E73E2" w14:textId="09B6AAAB" w:rsidR="002D0701" w:rsidRDefault="002D0701" w:rsidP="00277E38">
      <w:pPr>
        <w:pStyle w:val="CMDOutput"/>
      </w:pPr>
      <w:r>
        <w:t>Building configuration...</w:t>
      </w:r>
    </w:p>
    <w:p w14:paraId="606D56E7" w14:textId="77777777" w:rsidR="002D0701" w:rsidRDefault="002D0701" w:rsidP="002D0701">
      <w:pPr>
        <w:pStyle w:val="CMDOutput"/>
      </w:pPr>
      <w:r>
        <w:t>!</w:t>
      </w:r>
    </w:p>
    <w:p w14:paraId="5418983B" w14:textId="77777777" w:rsidR="00277E38" w:rsidRDefault="00277E38" w:rsidP="00277E38">
      <w:pPr>
        <w:pStyle w:val="CMDOutput"/>
      </w:pPr>
      <w:r>
        <w:t>&lt;output omitted&gt;</w:t>
      </w:r>
    </w:p>
    <w:p w14:paraId="330BEC28" w14:textId="77777777" w:rsidR="002D0701" w:rsidRDefault="002D0701" w:rsidP="002D0701">
      <w:pPr>
        <w:pStyle w:val="CMDOutput"/>
      </w:pPr>
      <w:r>
        <w:t>!</w:t>
      </w:r>
    </w:p>
    <w:p w14:paraId="6B6F9C76" w14:textId="77777777" w:rsidR="002D0701" w:rsidRDefault="002D0701" w:rsidP="002D0701">
      <w:pPr>
        <w:pStyle w:val="CMDOutput"/>
      </w:pPr>
      <w:r>
        <w:t>ipv6 unicast-routing</w:t>
      </w:r>
    </w:p>
    <w:p w14:paraId="33D24438" w14:textId="77777777" w:rsidR="002D0701" w:rsidRDefault="002D0701" w:rsidP="002D0701">
      <w:pPr>
        <w:pStyle w:val="CMDOutput"/>
      </w:pPr>
      <w:r>
        <w:t>!</w:t>
      </w:r>
    </w:p>
    <w:p w14:paraId="4E94E5D3" w14:textId="77777777" w:rsidR="00277E38" w:rsidRDefault="00277E38" w:rsidP="00277E38">
      <w:pPr>
        <w:pStyle w:val="CMDOutput"/>
      </w:pPr>
      <w:r>
        <w:t>&lt;output omitted&gt;</w:t>
      </w:r>
    </w:p>
    <w:p w14:paraId="1B4456EF" w14:textId="77777777" w:rsidR="002D0701" w:rsidRDefault="002D0701" w:rsidP="002D0701">
      <w:pPr>
        <w:pStyle w:val="CMDOutput"/>
      </w:pPr>
      <w:r>
        <w:t>!</w:t>
      </w:r>
    </w:p>
    <w:p w14:paraId="27C7C141" w14:textId="77777777" w:rsidR="002D0701" w:rsidRDefault="002D0701" w:rsidP="002D0701">
      <w:pPr>
        <w:pStyle w:val="CMDOutput"/>
      </w:pPr>
      <w:r>
        <w:t>interface Loopback0</w:t>
      </w:r>
    </w:p>
    <w:p w14:paraId="354D9775" w14:textId="77777777" w:rsidR="002D0701" w:rsidRDefault="002D0701" w:rsidP="002D0701">
      <w:pPr>
        <w:pStyle w:val="CMDOutput"/>
      </w:pPr>
      <w:r>
        <w:t xml:space="preserve"> </w:t>
      </w:r>
      <w:proofErr w:type="spellStart"/>
      <w:r>
        <w:t>ip</w:t>
      </w:r>
      <w:proofErr w:type="spellEnd"/>
      <w:r>
        <w:t xml:space="preserve"> address 2.2.2.2 255.255.255.255</w:t>
      </w:r>
    </w:p>
    <w:p w14:paraId="7CB829DC" w14:textId="77777777" w:rsidR="002D0701" w:rsidRDefault="002D0701" w:rsidP="002D0701">
      <w:pPr>
        <w:pStyle w:val="CMDOutput"/>
      </w:pPr>
      <w:r>
        <w:t xml:space="preserve"> ipv6 enable</w:t>
      </w:r>
    </w:p>
    <w:p w14:paraId="402ACC44" w14:textId="77777777" w:rsidR="002D0701" w:rsidRDefault="002D0701" w:rsidP="002D0701">
      <w:pPr>
        <w:pStyle w:val="CMDOutput"/>
      </w:pPr>
      <w:r>
        <w:t xml:space="preserve"> ospfv3 1 ipv4 area 0</w:t>
      </w:r>
    </w:p>
    <w:p w14:paraId="44EB238C" w14:textId="77777777" w:rsidR="002D0701" w:rsidRDefault="002D0701" w:rsidP="002D0701">
      <w:pPr>
        <w:pStyle w:val="CMDOutput"/>
      </w:pPr>
      <w:r>
        <w:t>!</w:t>
      </w:r>
    </w:p>
    <w:p w14:paraId="4141BA0D" w14:textId="77777777" w:rsidR="00277E38" w:rsidRDefault="00277E38" w:rsidP="00277E38">
      <w:pPr>
        <w:pStyle w:val="CMDOutput"/>
      </w:pPr>
      <w:r>
        <w:t>&lt;output omitted&gt;</w:t>
      </w:r>
    </w:p>
    <w:p w14:paraId="29860C35" w14:textId="77777777" w:rsidR="002D0701" w:rsidRDefault="002D0701" w:rsidP="002D0701">
      <w:pPr>
        <w:pStyle w:val="CMDOutput"/>
      </w:pPr>
      <w:r>
        <w:t>!</w:t>
      </w:r>
    </w:p>
    <w:p w14:paraId="168F0C6C" w14:textId="77777777" w:rsidR="002D0701" w:rsidRDefault="002D0701" w:rsidP="002D0701">
      <w:pPr>
        <w:pStyle w:val="CMDOutput"/>
      </w:pPr>
      <w:r>
        <w:t>interface GigabitEthernet0/0/0</w:t>
      </w:r>
    </w:p>
    <w:p w14:paraId="08DC436F" w14:textId="77777777" w:rsidR="002D0701" w:rsidRDefault="002D0701" w:rsidP="002D0701">
      <w:pPr>
        <w:pStyle w:val="CMDOutput"/>
      </w:pPr>
      <w:r>
        <w:t xml:space="preserve"> description To GW1 (R1)</w:t>
      </w:r>
    </w:p>
    <w:p w14:paraId="0513B5A5" w14:textId="77777777" w:rsidR="002D0701" w:rsidRDefault="002D0701" w:rsidP="002D0701">
      <w:pPr>
        <w:pStyle w:val="CMDOutput"/>
      </w:pPr>
      <w:r>
        <w:t xml:space="preserve"> </w:t>
      </w:r>
      <w:proofErr w:type="spellStart"/>
      <w:r>
        <w:t>ip</w:t>
      </w:r>
      <w:proofErr w:type="spellEnd"/>
      <w:r>
        <w:t xml:space="preserve"> address 172.16.12.2 255.255.255.252</w:t>
      </w:r>
    </w:p>
    <w:p w14:paraId="602C36E2" w14:textId="77777777" w:rsidR="002D0701" w:rsidRDefault="002D0701" w:rsidP="002D0701">
      <w:pPr>
        <w:pStyle w:val="CMDOutput"/>
      </w:pPr>
      <w:r>
        <w:t xml:space="preserve"> negotiation auto</w:t>
      </w:r>
    </w:p>
    <w:p w14:paraId="1B4261EF" w14:textId="77777777" w:rsidR="002D0701" w:rsidRDefault="002D0701" w:rsidP="002D0701">
      <w:pPr>
        <w:pStyle w:val="CMDOutput"/>
      </w:pPr>
      <w:r>
        <w:t xml:space="preserve"> ipv6 enable</w:t>
      </w:r>
    </w:p>
    <w:p w14:paraId="5CB3BB87" w14:textId="77777777" w:rsidR="002D0701" w:rsidRDefault="002D0701" w:rsidP="002D0701">
      <w:pPr>
        <w:pStyle w:val="CMDOutput"/>
      </w:pPr>
      <w:r>
        <w:t xml:space="preserve"> ospfv3 1 ipv4 area 0</w:t>
      </w:r>
    </w:p>
    <w:p w14:paraId="762E2299" w14:textId="77777777" w:rsidR="002D0701" w:rsidRDefault="002D0701" w:rsidP="002D0701">
      <w:pPr>
        <w:pStyle w:val="CMDOutput"/>
      </w:pPr>
      <w:r>
        <w:t>!</w:t>
      </w:r>
    </w:p>
    <w:p w14:paraId="118B5BDE" w14:textId="77777777" w:rsidR="00277E38" w:rsidRDefault="00277E38" w:rsidP="00277E38">
      <w:pPr>
        <w:pStyle w:val="CMDOutput"/>
      </w:pPr>
      <w:r>
        <w:t>&lt;output omitted&gt;</w:t>
      </w:r>
    </w:p>
    <w:p w14:paraId="40A15880" w14:textId="77777777" w:rsidR="002D0701" w:rsidRDefault="002D0701" w:rsidP="002D0701">
      <w:pPr>
        <w:pStyle w:val="CMDOutput"/>
      </w:pPr>
      <w:r>
        <w:t>!</w:t>
      </w:r>
    </w:p>
    <w:p w14:paraId="08CD0091" w14:textId="77777777" w:rsidR="002D0701" w:rsidRDefault="002D0701" w:rsidP="002D0701">
      <w:pPr>
        <w:pStyle w:val="CMDOutput"/>
      </w:pPr>
      <w:r>
        <w:t>router ospfv3 1</w:t>
      </w:r>
    </w:p>
    <w:p w14:paraId="3B9B7AE4" w14:textId="77777777" w:rsidR="002D0701" w:rsidRDefault="002D0701" w:rsidP="002D0701">
      <w:pPr>
        <w:pStyle w:val="CMDOutput"/>
      </w:pPr>
      <w:r>
        <w:t xml:space="preserve"> router-id 2.2.2.2</w:t>
      </w:r>
    </w:p>
    <w:p w14:paraId="56C649DA" w14:textId="77777777" w:rsidR="002D0701" w:rsidRDefault="002D0701" w:rsidP="002D0701">
      <w:pPr>
        <w:pStyle w:val="CMDOutput"/>
      </w:pPr>
      <w:r>
        <w:t xml:space="preserve"> !</w:t>
      </w:r>
    </w:p>
    <w:p w14:paraId="100C25E9" w14:textId="77777777" w:rsidR="002D0701" w:rsidRDefault="002D0701" w:rsidP="002D0701">
      <w:pPr>
        <w:pStyle w:val="CMDOutput"/>
      </w:pPr>
      <w:r>
        <w:t xml:space="preserve"> address-family ipv4 unicast</w:t>
      </w:r>
    </w:p>
    <w:p w14:paraId="3D171CD5" w14:textId="77777777" w:rsidR="002D0701" w:rsidRDefault="002D0701" w:rsidP="002D0701">
      <w:pPr>
        <w:pStyle w:val="CMDOutput"/>
      </w:pPr>
      <w:r>
        <w:t xml:space="preserve">  passive-interface default</w:t>
      </w:r>
    </w:p>
    <w:p w14:paraId="3AB9F244" w14:textId="77777777" w:rsidR="002D0701" w:rsidRDefault="002D0701" w:rsidP="002D0701">
      <w:pPr>
        <w:pStyle w:val="CMDOutput"/>
      </w:pPr>
      <w:r>
        <w:t xml:space="preserve">  no passive-interface GigabitEthernet0/0/0</w:t>
      </w:r>
    </w:p>
    <w:p w14:paraId="518B1450" w14:textId="607B307E" w:rsidR="002D0701" w:rsidRDefault="00AD3C01" w:rsidP="002D0701">
      <w:pPr>
        <w:pStyle w:val="CMDOutput"/>
      </w:pPr>
      <w:r>
        <w:t xml:space="preserve"> </w:t>
      </w:r>
      <w:r w:rsidR="002D0701">
        <w:t>exit-address-family</w:t>
      </w:r>
    </w:p>
    <w:p w14:paraId="5F971488" w14:textId="77777777" w:rsidR="002D0701" w:rsidRDefault="002D0701" w:rsidP="002D0701">
      <w:pPr>
        <w:pStyle w:val="CMDOutput"/>
      </w:pPr>
      <w:r>
        <w:t>!</w:t>
      </w:r>
    </w:p>
    <w:p w14:paraId="0541DCC2" w14:textId="2F0052EC" w:rsidR="002D0701" w:rsidRDefault="00277E38" w:rsidP="00C56A1A">
      <w:pPr>
        <w:pStyle w:val="CMDOutput"/>
      </w:pPr>
      <w:r>
        <w:t>&lt;output omitted&gt;</w:t>
      </w:r>
    </w:p>
    <w:p w14:paraId="4ABEA4C4" w14:textId="77777777" w:rsidR="002D0701" w:rsidRDefault="002D0701" w:rsidP="002D0701">
      <w:pPr>
        <w:pStyle w:val="CMDOutput"/>
      </w:pPr>
      <w:r>
        <w:t>end</w:t>
      </w:r>
    </w:p>
    <w:p w14:paraId="542B5682" w14:textId="2656C4DE" w:rsidR="002D0701" w:rsidRDefault="002D0701" w:rsidP="002D0701">
      <w:pPr>
        <w:pStyle w:val="Heading3"/>
      </w:pPr>
      <w:r>
        <w:t xml:space="preserve">Verify </w:t>
      </w:r>
      <w:r w:rsidR="00C92FCD">
        <w:t xml:space="preserve">the IPv4 </w:t>
      </w:r>
      <w:r w:rsidR="00394F8F">
        <w:t>routing table</w:t>
      </w:r>
      <w:r w:rsidR="00C92FCD">
        <w:t xml:space="preserve">s for OSPFv3 </w:t>
      </w:r>
      <w:r w:rsidR="00394F8F">
        <w:t>routes</w:t>
      </w:r>
      <w:r>
        <w:t>.</w:t>
      </w:r>
    </w:p>
    <w:p w14:paraId="4F906C1C" w14:textId="77777777" w:rsidR="00C92FCD" w:rsidRPr="00C92FCD" w:rsidRDefault="00C92FCD" w:rsidP="008A5FED">
      <w:pPr>
        <w:pStyle w:val="BodyTextL25"/>
      </w:pPr>
      <w:r w:rsidRPr="00C92FCD">
        <w:t xml:space="preserve">Examine the IPv4 routing table on each router and confirm that the </w:t>
      </w:r>
      <w:r w:rsidRPr="00C92FCD">
        <w:rPr>
          <w:b/>
          <w:bCs/>
        </w:rPr>
        <w:t>Loopback0 address of the other gateway</w:t>
      </w:r>
      <w:r w:rsidRPr="00C92FCD">
        <w:t xml:space="preserve"> has been learned via OSPFv3. The presence of an OSPF-learned /32 route confirms that OSPFv3 is correctly exchanging IPv4 routing information and that the loopback interfaces used for iBGP peering are reachable.</w:t>
      </w:r>
    </w:p>
    <w:p w14:paraId="1DA291DF" w14:textId="6B9501ED" w:rsidR="002D0701" w:rsidRDefault="00C92FCD" w:rsidP="008A5FED">
      <w:pPr>
        <w:pStyle w:val="BodyTextL25"/>
      </w:pPr>
      <w:r w:rsidRPr="00C92FCD">
        <w:t>At this point, no default route should be present, and only the internal OSPFv3 routes should appear in the routing table.</w:t>
      </w:r>
    </w:p>
    <w:p w14:paraId="00C2C6EC" w14:textId="55B8C323" w:rsidR="002D0701" w:rsidRPr="002D0701" w:rsidRDefault="002D0701" w:rsidP="00491D3F">
      <w:pPr>
        <w:pStyle w:val="CMD"/>
      </w:pPr>
      <w:r>
        <w:lastRenderedPageBreak/>
        <w:t xml:space="preserve">GW1# </w:t>
      </w:r>
      <w:r w:rsidRPr="00491D3F">
        <w:rPr>
          <w:b/>
          <w:bCs/>
        </w:rPr>
        <w:t xml:space="preserve">show </w:t>
      </w:r>
      <w:proofErr w:type="spellStart"/>
      <w:r w:rsidRPr="00491D3F">
        <w:rPr>
          <w:b/>
          <w:bCs/>
        </w:rPr>
        <w:t>ip</w:t>
      </w:r>
      <w:proofErr w:type="spellEnd"/>
      <w:r w:rsidRPr="00491D3F">
        <w:rPr>
          <w:b/>
          <w:bCs/>
        </w:rPr>
        <w:t xml:space="preserve"> route ospfv3</w:t>
      </w:r>
      <w:r w:rsidR="00E942E2" w:rsidRPr="00E942E2">
        <w:rPr>
          <w:b/>
          <w:bCs/>
        </w:rPr>
        <w:t xml:space="preserve"> | begin Gateway</w:t>
      </w:r>
    </w:p>
    <w:p w14:paraId="52CF7BB4" w14:textId="77777777" w:rsidR="002D0701" w:rsidRDefault="002D0701" w:rsidP="002D0701">
      <w:pPr>
        <w:pStyle w:val="CMDOutput"/>
      </w:pPr>
      <w:r>
        <w:t>Gateway of last resort is not set</w:t>
      </w:r>
    </w:p>
    <w:p w14:paraId="7CC99D33" w14:textId="77777777" w:rsidR="002D0701" w:rsidRDefault="002D0701" w:rsidP="002D0701">
      <w:pPr>
        <w:pStyle w:val="CMDOutput"/>
      </w:pPr>
    </w:p>
    <w:p w14:paraId="5DA0B48C" w14:textId="77777777" w:rsidR="002D0701" w:rsidRDefault="002D0701" w:rsidP="002D0701">
      <w:pPr>
        <w:pStyle w:val="CMDOutput"/>
      </w:pPr>
      <w:r>
        <w:t xml:space="preserve">      2.0.0.0/32 is </w:t>
      </w:r>
      <w:proofErr w:type="spellStart"/>
      <w:r>
        <w:t>subnetted</w:t>
      </w:r>
      <w:proofErr w:type="spellEnd"/>
      <w:r>
        <w:t xml:space="preserve">, 1 </w:t>
      </w:r>
      <w:proofErr w:type="gramStart"/>
      <w:r>
        <w:t>subnets</w:t>
      </w:r>
      <w:proofErr w:type="gramEnd"/>
    </w:p>
    <w:p w14:paraId="793B44FC" w14:textId="77777777" w:rsidR="002D0701" w:rsidRDefault="002D0701" w:rsidP="00DA1829">
      <w:pPr>
        <w:pStyle w:val="CMDOutput"/>
      </w:pPr>
      <w:r>
        <w:t>O        2.2.2.2 [110/1] via 172.16.12.2, 00:13:33, GigabitEthernet0/0/0</w:t>
      </w:r>
    </w:p>
    <w:p w14:paraId="00597CA8" w14:textId="77777777" w:rsidR="00DA1829" w:rsidRDefault="00DA1829" w:rsidP="00DA1829">
      <w:pPr>
        <w:pStyle w:val="CMD"/>
      </w:pPr>
    </w:p>
    <w:p w14:paraId="3513502B" w14:textId="2EEACA23" w:rsidR="002D0701" w:rsidRDefault="002D0701" w:rsidP="00DA1829">
      <w:pPr>
        <w:pStyle w:val="CMD"/>
      </w:pPr>
      <w:r w:rsidRPr="00DA1829">
        <w:t>GW2</w:t>
      </w:r>
      <w:r>
        <w:t xml:space="preserve"># </w:t>
      </w:r>
      <w:r w:rsidRPr="000D786A">
        <w:rPr>
          <w:b/>
          <w:bCs/>
        </w:rPr>
        <w:t xml:space="preserve">show </w:t>
      </w:r>
      <w:proofErr w:type="spellStart"/>
      <w:r w:rsidRPr="000D786A">
        <w:rPr>
          <w:b/>
          <w:bCs/>
        </w:rPr>
        <w:t>ip</w:t>
      </w:r>
      <w:proofErr w:type="spellEnd"/>
      <w:r w:rsidRPr="000D786A">
        <w:rPr>
          <w:b/>
          <w:bCs/>
        </w:rPr>
        <w:t xml:space="preserve"> route ospfv3</w:t>
      </w:r>
      <w:r w:rsidR="00FA23AC" w:rsidRPr="000D786A">
        <w:rPr>
          <w:b/>
          <w:bCs/>
        </w:rPr>
        <w:t xml:space="preserve"> | begin Gateway</w:t>
      </w:r>
    </w:p>
    <w:p w14:paraId="616E6F0E" w14:textId="77777777" w:rsidR="002D0701" w:rsidRDefault="002D0701" w:rsidP="002D0701">
      <w:pPr>
        <w:pStyle w:val="CMDOutput"/>
      </w:pPr>
      <w:r>
        <w:t>Gateway of last resort is not set</w:t>
      </w:r>
    </w:p>
    <w:p w14:paraId="64A7640B" w14:textId="77777777" w:rsidR="002D0701" w:rsidRDefault="002D0701" w:rsidP="002D0701">
      <w:pPr>
        <w:pStyle w:val="CMDOutput"/>
      </w:pPr>
    </w:p>
    <w:p w14:paraId="04B5F2C9" w14:textId="77777777" w:rsidR="002D0701" w:rsidRDefault="002D0701" w:rsidP="002D0701">
      <w:pPr>
        <w:pStyle w:val="CMDOutput"/>
      </w:pPr>
      <w:r>
        <w:t xml:space="preserve">      1.0.0.0/32 is </w:t>
      </w:r>
      <w:proofErr w:type="spellStart"/>
      <w:r>
        <w:t>subnetted</w:t>
      </w:r>
      <w:proofErr w:type="spellEnd"/>
      <w:r>
        <w:t xml:space="preserve">, 1 </w:t>
      </w:r>
      <w:proofErr w:type="gramStart"/>
      <w:r>
        <w:t>subnets</w:t>
      </w:r>
      <w:proofErr w:type="gramEnd"/>
    </w:p>
    <w:p w14:paraId="532FB500" w14:textId="77777777" w:rsidR="002D0701" w:rsidRDefault="002D0701" w:rsidP="002D0701">
      <w:pPr>
        <w:pStyle w:val="CMDOutput"/>
      </w:pPr>
      <w:r>
        <w:t>O        1.1.1.1 [110/1] via 172.16.12.1, 00:14:42, GigabitEthernet0/0/0</w:t>
      </w:r>
    </w:p>
    <w:p w14:paraId="6FDF4C95" w14:textId="077584DE" w:rsidR="00FD116A" w:rsidRDefault="00FA4C3A" w:rsidP="00FD116A">
      <w:pPr>
        <w:pStyle w:val="Heading3"/>
      </w:pPr>
      <w:r>
        <w:t>Configure BGP (iBGP-eBGP) on GW1</w:t>
      </w:r>
      <w:r w:rsidR="00FD116A">
        <w:t>.</w:t>
      </w:r>
    </w:p>
    <w:p w14:paraId="1AF651AB" w14:textId="77777777" w:rsidR="00141BFE" w:rsidRPr="00141BFE" w:rsidRDefault="00141BFE" w:rsidP="008A5FED">
      <w:pPr>
        <w:pStyle w:val="BodyTextL25"/>
      </w:pPr>
      <w:r w:rsidRPr="00141BFE">
        <w:t xml:space="preserve">In this step, you will configure </w:t>
      </w:r>
      <w:r w:rsidRPr="00141BFE">
        <w:rPr>
          <w:b/>
          <w:bCs/>
        </w:rPr>
        <w:t>BGP on GW1</w:t>
      </w:r>
      <w:r w:rsidRPr="00141BFE">
        <w:t xml:space="preserve"> to establish both </w:t>
      </w:r>
      <w:r w:rsidRPr="00141BFE">
        <w:rPr>
          <w:b/>
          <w:bCs/>
        </w:rPr>
        <w:t>internal BGP (iBGP)</w:t>
      </w:r>
      <w:r w:rsidRPr="00141BFE">
        <w:t xml:space="preserve"> and </w:t>
      </w:r>
      <w:r w:rsidRPr="00141BFE">
        <w:rPr>
          <w:b/>
          <w:bCs/>
        </w:rPr>
        <w:t>external BGP (eBGP)</w:t>
      </w:r>
      <w:r w:rsidRPr="00141BFE">
        <w:t xml:space="preserve"> neighbor relationships.</w:t>
      </w:r>
    </w:p>
    <w:p w14:paraId="76A7CB3C" w14:textId="77777777" w:rsidR="00141BFE" w:rsidRDefault="00141BFE" w:rsidP="008A5FED">
      <w:pPr>
        <w:pStyle w:val="BodyTextL25"/>
      </w:pPr>
      <w:r w:rsidRPr="00141BFE">
        <w:t xml:space="preserve">The iBGP session between </w:t>
      </w:r>
      <w:r w:rsidRPr="00141BFE">
        <w:rPr>
          <w:b/>
          <w:bCs/>
        </w:rPr>
        <w:t>GW1 and GW2</w:t>
      </w:r>
      <w:r w:rsidRPr="00141BFE">
        <w:t xml:space="preserve"> is configured using the </w:t>
      </w:r>
      <w:r w:rsidRPr="00141BFE">
        <w:rPr>
          <w:b/>
          <w:bCs/>
        </w:rPr>
        <w:t>Loopback0 interfaces</w:t>
      </w:r>
      <w:r w:rsidRPr="00141BFE">
        <w:t xml:space="preserve"> with the </w:t>
      </w:r>
      <w:r w:rsidRPr="00FA23AC">
        <w:rPr>
          <w:b/>
          <w:bCs/>
        </w:rPr>
        <w:t>update-source loopback0</w:t>
      </w:r>
      <w:r w:rsidRPr="00141BFE">
        <w:t xml:space="preserve"> command. Using loopback addresses for iBGP provides a more resilient and realistic design, as loopbacks remain reachable even if the physical path between routers changes. In a real-world topology, there would typically be </w:t>
      </w:r>
      <w:r w:rsidRPr="00141BFE">
        <w:rPr>
          <w:b/>
          <w:bCs/>
        </w:rPr>
        <w:t>multiple paths between gateway routers</w:t>
      </w:r>
      <w:r w:rsidRPr="00141BFE">
        <w:t>, and using loopbacks ensures the iBGP session is not tied to a single physical interface.</w:t>
      </w:r>
    </w:p>
    <w:p w14:paraId="1CB0EE16" w14:textId="003300C2" w:rsidR="0089092C" w:rsidRPr="00141BFE" w:rsidRDefault="0089092C" w:rsidP="008A5FED">
      <w:pPr>
        <w:pStyle w:val="BodyTextL25"/>
      </w:pPr>
      <w:r w:rsidRPr="0089092C">
        <w:t xml:space="preserve">Because GW1 and GW2 are acting as gateway routers and exchange routes learned from external eBGP peers via iBGP, the </w:t>
      </w:r>
      <w:r w:rsidRPr="0089092C">
        <w:rPr>
          <w:b/>
          <w:bCs/>
        </w:rPr>
        <w:t>next-hop-</w:t>
      </w:r>
      <w:proofErr w:type="spellStart"/>
      <w:r w:rsidRPr="0089092C">
        <w:rPr>
          <w:b/>
          <w:bCs/>
        </w:rPr>
        <w:t>self</w:t>
      </w:r>
      <w:r w:rsidRPr="0089092C">
        <w:t xml:space="preserve"> command</w:t>
      </w:r>
      <w:proofErr w:type="spellEnd"/>
      <w:r w:rsidRPr="0089092C">
        <w:t xml:space="preserve"> must be configured on both routers. Without </w:t>
      </w:r>
      <w:r w:rsidRPr="0089092C">
        <w:rPr>
          <w:b/>
          <w:bCs/>
        </w:rPr>
        <w:t>next-hop-self</w:t>
      </w:r>
      <w:r w:rsidRPr="0089092C">
        <w:t>, routes learned from an eBGP neighbor would retain their original external next-hop address when advertised via iBGP</w:t>
      </w:r>
    </w:p>
    <w:p w14:paraId="1E2CACE4" w14:textId="77777777" w:rsidR="00141BFE" w:rsidRPr="00141BFE" w:rsidRDefault="00141BFE" w:rsidP="008A5FED">
      <w:pPr>
        <w:pStyle w:val="BodyTextL25"/>
      </w:pPr>
      <w:r w:rsidRPr="00141BFE">
        <w:t xml:space="preserve">GW1 also establishes eBGP sessions with </w:t>
      </w:r>
      <w:r w:rsidRPr="00141BFE">
        <w:rPr>
          <w:b/>
          <w:bCs/>
        </w:rPr>
        <w:t>ISP1</w:t>
      </w:r>
      <w:r w:rsidRPr="00141BFE">
        <w:t xml:space="preserve"> and </w:t>
      </w:r>
      <w:r w:rsidRPr="00141BFE">
        <w:rPr>
          <w:b/>
          <w:bCs/>
        </w:rPr>
        <w:t>ISP2</w:t>
      </w:r>
      <w:r w:rsidRPr="00141BFE">
        <w:t xml:space="preserve">, representing connections to external autonomous systems. Finally, GW1 advertises the </w:t>
      </w:r>
      <w:r w:rsidRPr="00141BFE">
        <w:rPr>
          <w:b/>
          <w:bCs/>
        </w:rPr>
        <w:t>192.168.11.0/24</w:t>
      </w:r>
      <w:r w:rsidRPr="00141BFE">
        <w:t xml:space="preserve"> network into BGP, making this local prefix reachable by external peers.</w:t>
      </w:r>
    </w:p>
    <w:p w14:paraId="21642874" w14:textId="5C89606F" w:rsidR="00BD7406" w:rsidRDefault="00BD7406" w:rsidP="00BD7406">
      <w:pPr>
        <w:pStyle w:val="CMD"/>
      </w:pPr>
      <w:r>
        <w:t xml:space="preserve">GW1(config)# </w:t>
      </w:r>
      <w:r w:rsidRPr="00BD7406">
        <w:rPr>
          <w:b/>
          <w:bCs/>
        </w:rPr>
        <w:t xml:space="preserve">router </w:t>
      </w:r>
      <w:proofErr w:type="spellStart"/>
      <w:r w:rsidRPr="00BD7406">
        <w:rPr>
          <w:b/>
          <w:bCs/>
        </w:rPr>
        <w:t>bgp</w:t>
      </w:r>
      <w:proofErr w:type="spellEnd"/>
      <w:r w:rsidRPr="00BD7406">
        <w:rPr>
          <w:b/>
          <w:bCs/>
        </w:rPr>
        <w:t xml:space="preserve"> 65000</w:t>
      </w:r>
    </w:p>
    <w:p w14:paraId="1A70AC15" w14:textId="77777777" w:rsidR="00BD7406" w:rsidRPr="00BD7406" w:rsidRDefault="00BD7406" w:rsidP="00BD7406">
      <w:pPr>
        <w:pStyle w:val="CMD"/>
        <w:rPr>
          <w:b/>
          <w:bCs/>
        </w:rPr>
      </w:pPr>
      <w:r>
        <w:t>GW1(config-</w:t>
      </w:r>
      <w:proofErr w:type="gramStart"/>
      <w:r>
        <w:t>router)#</w:t>
      </w:r>
      <w:proofErr w:type="gramEnd"/>
      <w:r>
        <w:t xml:space="preserve"> </w:t>
      </w:r>
      <w:proofErr w:type="spellStart"/>
      <w:r w:rsidRPr="00BD7406">
        <w:rPr>
          <w:b/>
          <w:bCs/>
        </w:rPr>
        <w:t>bgp</w:t>
      </w:r>
      <w:proofErr w:type="spellEnd"/>
      <w:r w:rsidRPr="00BD7406">
        <w:rPr>
          <w:b/>
          <w:bCs/>
        </w:rPr>
        <w:t xml:space="preserve"> log-neighbor-changes</w:t>
      </w:r>
    </w:p>
    <w:p w14:paraId="0E95C8D4" w14:textId="77777777" w:rsidR="00BD7406" w:rsidRDefault="00BD7406" w:rsidP="00BD7406">
      <w:pPr>
        <w:pStyle w:val="CMD"/>
      </w:pPr>
      <w:r>
        <w:t>GW1(config-</w:t>
      </w:r>
      <w:proofErr w:type="gramStart"/>
      <w:r>
        <w:t>router)#</w:t>
      </w:r>
      <w:proofErr w:type="gramEnd"/>
      <w:r>
        <w:t xml:space="preserve"> ! iBGP to GW2 using loopbacks </w:t>
      </w:r>
    </w:p>
    <w:p w14:paraId="234636F9" w14:textId="77777777" w:rsidR="00BD7406" w:rsidRPr="00BD7406" w:rsidRDefault="00BD7406" w:rsidP="00BD7406">
      <w:pPr>
        <w:pStyle w:val="CMD"/>
        <w:rPr>
          <w:b/>
          <w:bCs/>
        </w:rPr>
      </w:pPr>
      <w:r>
        <w:t>GW1(config-</w:t>
      </w:r>
      <w:proofErr w:type="gramStart"/>
      <w:r>
        <w:t>router)#</w:t>
      </w:r>
      <w:proofErr w:type="gramEnd"/>
      <w:r>
        <w:t xml:space="preserve"> </w:t>
      </w:r>
      <w:r w:rsidRPr="00BD7406">
        <w:rPr>
          <w:b/>
          <w:bCs/>
        </w:rPr>
        <w:t>neighbor 2.2.2.2 remote-as 65000</w:t>
      </w:r>
    </w:p>
    <w:p w14:paraId="57B7ACA5" w14:textId="77777777" w:rsidR="00BD7406" w:rsidRDefault="00BD7406" w:rsidP="00BD7406">
      <w:pPr>
        <w:pStyle w:val="CMD"/>
        <w:rPr>
          <w:b/>
          <w:bCs/>
        </w:rPr>
      </w:pPr>
      <w:r>
        <w:t>GW1(config-</w:t>
      </w:r>
      <w:proofErr w:type="gramStart"/>
      <w:r>
        <w:t>router)#</w:t>
      </w:r>
      <w:proofErr w:type="gramEnd"/>
      <w:r>
        <w:t xml:space="preserve"> </w:t>
      </w:r>
      <w:r w:rsidRPr="00BD7406">
        <w:rPr>
          <w:b/>
          <w:bCs/>
        </w:rPr>
        <w:t>neighbor 2.2.2.2 update-source Loopback0</w:t>
      </w:r>
    </w:p>
    <w:p w14:paraId="63183B9A" w14:textId="53B69668" w:rsidR="0089092C" w:rsidRPr="0089092C" w:rsidRDefault="0089092C" w:rsidP="00BD7406">
      <w:pPr>
        <w:pStyle w:val="CMD"/>
        <w:rPr>
          <w:b/>
          <w:bCs/>
        </w:rPr>
      </w:pPr>
      <w:r w:rsidRPr="0089092C">
        <w:t>GW1(config-</w:t>
      </w:r>
      <w:proofErr w:type="gramStart"/>
      <w:r w:rsidRPr="0089092C">
        <w:t>router)#</w:t>
      </w:r>
      <w:proofErr w:type="gramEnd"/>
      <w:r>
        <w:t xml:space="preserve"> </w:t>
      </w:r>
      <w:r w:rsidRPr="0089092C">
        <w:rPr>
          <w:b/>
          <w:bCs/>
        </w:rPr>
        <w:t>neighbor 2.2.2.2 next-hop-self</w:t>
      </w:r>
    </w:p>
    <w:p w14:paraId="5D364AE4" w14:textId="77777777" w:rsidR="00BD7406" w:rsidRDefault="00BD7406" w:rsidP="00BD7406">
      <w:pPr>
        <w:pStyle w:val="CMD"/>
      </w:pPr>
      <w:r>
        <w:t>GW1(config-</w:t>
      </w:r>
      <w:proofErr w:type="gramStart"/>
      <w:r>
        <w:t>router)#</w:t>
      </w:r>
      <w:proofErr w:type="gramEnd"/>
      <w:r>
        <w:t xml:space="preserve"> ! eBGP to ISP1 (directly connected)</w:t>
      </w:r>
    </w:p>
    <w:p w14:paraId="06E3EA44" w14:textId="77777777" w:rsidR="00BD7406" w:rsidRPr="00BD7406" w:rsidRDefault="00BD7406" w:rsidP="00BD7406">
      <w:pPr>
        <w:pStyle w:val="CMD"/>
        <w:rPr>
          <w:b/>
          <w:bCs/>
        </w:rPr>
      </w:pPr>
      <w:r>
        <w:t>GW1(config-</w:t>
      </w:r>
      <w:proofErr w:type="gramStart"/>
      <w:r>
        <w:t>router)#</w:t>
      </w:r>
      <w:proofErr w:type="gramEnd"/>
      <w:r>
        <w:t xml:space="preserve"> </w:t>
      </w:r>
      <w:r w:rsidRPr="00BD7406">
        <w:rPr>
          <w:b/>
          <w:bCs/>
        </w:rPr>
        <w:t>neighbor 209.165.201.2 remote-as 65100</w:t>
      </w:r>
    </w:p>
    <w:p w14:paraId="1DD9C2E4" w14:textId="77777777" w:rsidR="00BD7406" w:rsidRDefault="00BD7406" w:rsidP="00BD7406">
      <w:pPr>
        <w:pStyle w:val="CMD"/>
      </w:pPr>
      <w:r>
        <w:t>GW1(config-</w:t>
      </w:r>
      <w:proofErr w:type="gramStart"/>
      <w:r>
        <w:t>router)#</w:t>
      </w:r>
      <w:proofErr w:type="gramEnd"/>
      <w:r>
        <w:t xml:space="preserve"> ! eBGP to ISP2 over the serial link</w:t>
      </w:r>
    </w:p>
    <w:p w14:paraId="46165EBF" w14:textId="77777777" w:rsidR="00BD7406" w:rsidRDefault="00BD7406" w:rsidP="00BD7406">
      <w:pPr>
        <w:pStyle w:val="CMD"/>
      </w:pPr>
      <w:r>
        <w:t>GW1(config-</w:t>
      </w:r>
      <w:proofErr w:type="gramStart"/>
      <w:r>
        <w:t>router)#</w:t>
      </w:r>
      <w:proofErr w:type="gramEnd"/>
      <w:r>
        <w:t xml:space="preserve"> </w:t>
      </w:r>
      <w:r w:rsidRPr="00BD7406">
        <w:rPr>
          <w:b/>
          <w:bCs/>
        </w:rPr>
        <w:t>neighbor 209.165.201.18 remote-as 65200</w:t>
      </w:r>
    </w:p>
    <w:p w14:paraId="506B0AB6" w14:textId="77777777" w:rsidR="00BD7406" w:rsidRDefault="00BD7406" w:rsidP="00BD7406">
      <w:pPr>
        <w:pStyle w:val="CMD"/>
      </w:pPr>
      <w:r>
        <w:t>GW1(config-</w:t>
      </w:r>
      <w:proofErr w:type="gramStart"/>
      <w:r>
        <w:t>router)#</w:t>
      </w:r>
      <w:proofErr w:type="gramEnd"/>
      <w:r>
        <w:t xml:space="preserve"> ! advertise local prefixes (from AS 65000)</w:t>
      </w:r>
    </w:p>
    <w:p w14:paraId="3586D690" w14:textId="77777777" w:rsidR="00BD7406" w:rsidRPr="00BD7406" w:rsidRDefault="00BD7406" w:rsidP="00BD7406">
      <w:pPr>
        <w:pStyle w:val="CMD"/>
        <w:rPr>
          <w:b/>
          <w:bCs/>
        </w:rPr>
      </w:pPr>
      <w:r>
        <w:t>GW1(config-</w:t>
      </w:r>
      <w:proofErr w:type="gramStart"/>
      <w:r>
        <w:t>router)#</w:t>
      </w:r>
      <w:proofErr w:type="gramEnd"/>
      <w:r>
        <w:t xml:space="preserve"> </w:t>
      </w:r>
      <w:r w:rsidRPr="00BD7406">
        <w:rPr>
          <w:b/>
          <w:bCs/>
        </w:rPr>
        <w:t>network 192.168.11.0 mask 255.255.255.0</w:t>
      </w:r>
    </w:p>
    <w:p w14:paraId="0D3F9526" w14:textId="61A51093" w:rsidR="00BD7406" w:rsidRDefault="00BD7406" w:rsidP="00BD7406">
      <w:pPr>
        <w:pStyle w:val="CMD"/>
      </w:pPr>
      <w:r>
        <w:t>GW1(config-</w:t>
      </w:r>
      <w:proofErr w:type="gramStart"/>
      <w:r>
        <w:t>router)#</w:t>
      </w:r>
      <w:proofErr w:type="gramEnd"/>
      <w:r>
        <w:t xml:space="preserve"> </w:t>
      </w:r>
      <w:r w:rsidRPr="00BD7406">
        <w:rPr>
          <w:b/>
          <w:bCs/>
        </w:rPr>
        <w:t>end</w:t>
      </w:r>
    </w:p>
    <w:p w14:paraId="091913AD" w14:textId="0341AD51" w:rsidR="00FD116A" w:rsidRDefault="00FA4C3A" w:rsidP="00FD116A">
      <w:pPr>
        <w:pStyle w:val="Heading3"/>
      </w:pPr>
      <w:r>
        <w:t>Configure BGP (iBGP-eBGP) on GW</w:t>
      </w:r>
      <w:r w:rsidR="007B192B">
        <w:t>2</w:t>
      </w:r>
      <w:r w:rsidR="00FD116A">
        <w:t>.</w:t>
      </w:r>
    </w:p>
    <w:p w14:paraId="22148813" w14:textId="79DABB56" w:rsidR="00FD116A" w:rsidRDefault="004C3A8E" w:rsidP="008A5FED">
      <w:pPr>
        <w:pStyle w:val="BodyTextL25"/>
      </w:pPr>
      <w:r w:rsidRPr="004C3A8E">
        <w:t xml:space="preserve">This step mirrors the BGP configuration performed on </w:t>
      </w:r>
      <w:r w:rsidRPr="004C3A8E">
        <w:rPr>
          <w:b/>
          <w:bCs/>
        </w:rPr>
        <w:t>GW1</w:t>
      </w:r>
      <w:r w:rsidRPr="004C3A8E">
        <w:t xml:space="preserve">. GW2 is configured with an </w:t>
      </w:r>
      <w:r w:rsidRPr="004C3A8E">
        <w:rPr>
          <w:b/>
          <w:bCs/>
        </w:rPr>
        <w:t>iBGP session to GW1</w:t>
      </w:r>
      <w:r w:rsidRPr="004C3A8E">
        <w:t xml:space="preserve"> using the </w:t>
      </w:r>
      <w:r w:rsidRPr="004C3A8E">
        <w:rPr>
          <w:b/>
          <w:bCs/>
        </w:rPr>
        <w:t>Loopback0 interface</w:t>
      </w:r>
      <w:r w:rsidRPr="004C3A8E">
        <w:t xml:space="preserve"> for resiliency, along with an </w:t>
      </w:r>
      <w:r w:rsidRPr="004C3A8E">
        <w:rPr>
          <w:b/>
          <w:bCs/>
        </w:rPr>
        <w:t>eBGP session to ISP2</w:t>
      </w:r>
      <w:r w:rsidRPr="004C3A8E">
        <w:t xml:space="preserve">. GW2 then advertises its local prefix, </w:t>
      </w:r>
      <w:r w:rsidRPr="004C3A8E">
        <w:rPr>
          <w:b/>
          <w:bCs/>
        </w:rPr>
        <w:t>192.168.22.0/24</w:t>
      </w:r>
      <w:r w:rsidRPr="004C3A8E">
        <w:t>, into BGP</w:t>
      </w:r>
      <w:r w:rsidR="00FD116A" w:rsidRPr="008F2B50">
        <w:t>.</w:t>
      </w:r>
    </w:p>
    <w:p w14:paraId="70F50B70" w14:textId="2371D92B" w:rsidR="00BD7406" w:rsidRPr="00BD7406" w:rsidRDefault="00BD7406" w:rsidP="00BD7406">
      <w:pPr>
        <w:pStyle w:val="CMD"/>
        <w:rPr>
          <w:b/>
          <w:bCs/>
        </w:rPr>
      </w:pPr>
      <w:r>
        <w:t xml:space="preserve">GW2(config)# </w:t>
      </w:r>
      <w:r w:rsidRPr="00BD7406">
        <w:rPr>
          <w:b/>
          <w:bCs/>
        </w:rPr>
        <w:t xml:space="preserve">router </w:t>
      </w:r>
      <w:proofErr w:type="spellStart"/>
      <w:r w:rsidRPr="00BD7406">
        <w:rPr>
          <w:b/>
          <w:bCs/>
        </w:rPr>
        <w:t>bgp</w:t>
      </w:r>
      <w:proofErr w:type="spellEnd"/>
      <w:r w:rsidRPr="00BD7406">
        <w:rPr>
          <w:b/>
          <w:bCs/>
        </w:rPr>
        <w:t xml:space="preserve"> 65000</w:t>
      </w:r>
    </w:p>
    <w:p w14:paraId="03C4CDE3" w14:textId="77777777" w:rsidR="00BD7406" w:rsidRPr="00BD7406" w:rsidRDefault="00BD7406" w:rsidP="00BD7406">
      <w:pPr>
        <w:pStyle w:val="CMD"/>
        <w:rPr>
          <w:b/>
          <w:bCs/>
        </w:rPr>
      </w:pPr>
      <w:r>
        <w:t>GW2(config-</w:t>
      </w:r>
      <w:proofErr w:type="gramStart"/>
      <w:r>
        <w:t>router)#</w:t>
      </w:r>
      <w:proofErr w:type="gramEnd"/>
      <w:r>
        <w:t xml:space="preserve"> </w:t>
      </w:r>
      <w:proofErr w:type="spellStart"/>
      <w:r w:rsidRPr="00BD7406">
        <w:rPr>
          <w:b/>
          <w:bCs/>
        </w:rPr>
        <w:t>bgp</w:t>
      </w:r>
      <w:proofErr w:type="spellEnd"/>
      <w:r w:rsidRPr="00BD7406">
        <w:rPr>
          <w:b/>
          <w:bCs/>
        </w:rPr>
        <w:t xml:space="preserve"> log-neighbor-changes</w:t>
      </w:r>
    </w:p>
    <w:p w14:paraId="2008CA04" w14:textId="77777777" w:rsidR="00BD7406" w:rsidRDefault="00BD7406" w:rsidP="00BD7406">
      <w:pPr>
        <w:pStyle w:val="CMD"/>
      </w:pPr>
      <w:r>
        <w:lastRenderedPageBreak/>
        <w:t>GW2(config-</w:t>
      </w:r>
      <w:proofErr w:type="gramStart"/>
      <w:r>
        <w:t>router)#</w:t>
      </w:r>
      <w:proofErr w:type="gramEnd"/>
      <w:r>
        <w:t xml:space="preserve"> ! iBGP to GW1 using loopbacks</w:t>
      </w:r>
    </w:p>
    <w:p w14:paraId="0C3ABD2B" w14:textId="77777777" w:rsidR="00BD7406" w:rsidRDefault="00BD7406" w:rsidP="00BD7406">
      <w:pPr>
        <w:pStyle w:val="CMD"/>
      </w:pPr>
      <w:r>
        <w:t>GW2(config-</w:t>
      </w:r>
      <w:proofErr w:type="gramStart"/>
      <w:r>
        <w:t>router)#</w:t>
      </w:r>
      <w:proofErr w:type="gramEnd"/>
      <w:r>
        <w:t xml:space="preserve"> </w:t>
      </w:r>
      <w:r w:rsidRPr="00BD7406">
        <w:rPr>
          <w:b/>
          <w:bCs/>
        </w:rPr>
        <w:t>neighbor 1.1.1.1 remote-as 65000</w:t>
      </w:r>
    </w:p>
    <w:p w14:paraId="4477D990" w14:textId="77777777" w:rsidR="00BD7406" w:rsidRDefault="00BD7406" w:rsidP="00BD7406">
      <w:pPr>
        <w:pStyle w:val="CMD"/>
        <w:rPr>
          <w:b/>
          <w:bCs/>
        </w:rPr>
      </w:pPr>
      <w:r>
        <w:t>GW2(config-</w:t>
      </w:r>
      <w:proofErr w:type="gramStart"/>
      <w:r>
        <w:t>router)#</w:t>
      </w:r>
      <w:proofErr w:type="gramEnd"/>
      <w:r>
        <w:t xml:space="preserve"> </w:t>
      </w:r>
      <w:r w:rsidRPr="00BD7406">
        <w:rPr>
          <w:b/>
          <w:bCs/>
        </w:rPr>
        <w:t>neighbor 1.1.1.1 update-source Loopback0</w:t>
      </w:r>
    </w:p>
    <w:p w14:paraId="23AD6C80" w14:textId="1C844722" w:rsidR="00540FD5" w:rsidRDefault="00540FD5" w:rsidP="00540FD5">
      <w:pPr>
        <w:pStyle w:val="CMDOutput"/>
      </w:pPr>
      <w:r w:rsidRPr="00540FD5">
        <w:t>*Jan 26 18:12:58.172: %BGP-5-ADJCHANGE: neighbor 1.1.1.1 Up</w:t>
      </w:r>
    </w:p>
    <w:p w14:paraId="7439AF58" w14:textId="468FCA7C" w:rsidR="0089092C" w:rsidRPr="0089092C" w:rsidRDefault="0089092C" w:rsidP="00BD7406">
      <w:pPr>
        <w:pStyle w:val="CMD"/>
        <w:rPr>
          <w:b/>
          <w:bCs/>
        </w:rPr>
      </w:pPr>
      <w:r w:rsidRPr="0089092C">
        <w:t>GW2(config-</w:t>
      </w:r>
      <w:proofErr w:type="gramStart"/>
      <w:r w:rsidRPr="0089092C">
        <w:t>router)#</w:t>
      </w:r>
      <w:proofErr w:type="gramEnd"/>
      <w:r>
        <w:t xml:space="preserve"> </w:t>
      </w:r>
      <w:r w:rsidRPr="0089092C">
        <w:rPr>
          <w:b/>
          <w:bCs/>
        </w:rPr>
        <w:t>neighbor 1.1.1.1 next-hop-self</w:t>
      </w:r>
    </w:p>
    <w:p w14:paraId="34CA1CC6" w14:textId="77777777" w:rsidR="00BD7406" w:rsidRDefault="00BD7406" w:rsidP="00BD7406">
      <w:pPr>
        <w:pStyle w:val="CMD"/>
      </w:pPr>
      <w:r>
        <w:t>GW2(config-</w:t>
      </w:r>
      <w:proofErr w:type="gramStart"/>
      <w:r>
        <w:t>router)#</w:t>
      </w:r>
      <w:proofErr w:type="gramEnd"/>
      <w:r>
        <w:t xml:space="preserve"> ! eBGP to ISP2 (directly connected)</w:t>
      </w:r>
    </w:p>
    <w:p w14:paraId="48BEB91D" w14:textId="77777777" w:rsidR="00BD7406" w:rsidRDefault="00BD7406" w:rsidP="00BD7406">
      <w:pPr>
        <w:pStyle w:val="CMD"/>
      </w:pPr>
      <w:r>
        <w:t>GW2(config-</w:t>
      </w:r>
      <w:proofErr w:type="gramStart"/>
      <w:r>
        <w:t>router)#</w:t>
      </w:r>
      <w:proofErr w:type="gramEnd"/>
      <w:r>
        <w:t xml:space="preserve"> </w:t>
      </w:r>
      <w:r w:rsidRPr="00BD7406">
        <w:rPr>
          <w:b/>
          <w:bCs/>
        </w:rPr>
        <w:t>neighbor 209.165.201.6 remote-as 65200</w:t>
      </w:r>
    </w:p>
    <w:p w14:paraId="6EBC1AD5" w14:textId="77777777" w:rsidR="00BD7406" w:rsidRDefault="00BD7406" w:rsidP="00BD7406">
      <w:pPr>
        <w:pStyle w:val="CMD"/>
      </w:pPr>
      <w:r>
        <w:t>GW2(config-</w:t>
      </w:r>
      <w:proofErr w:type="gramStart"/>
      <w:r>
        <w:t>router)#</w:t>
      </w:r>
      <w:proofErr w:type="gramEnd"/>
      <w:r>
        <w:t xml:space="preserve"> ! advertise local prefixes (from AS 65000)</w:t>
      </w:r>
    </w:p>
    <w:p w14:paraId="415E5052" w14:textId="77777777" w:rsidR="00BD7406" w:rsidRDefault="00BD7406" w:rsidP="00BD7406">
      <w:pPr>
        <w:pStyle w:val="CMD"/>
      </w:pPr>
      <w:r>
        <w:t>GW2(config-</w:t>
      </w:r>
      <w:proofErr w:type="gramStart"/>
      <w:r>
        <w:t>router)#</w:t>
      </w:r>
      <w:proofErr w:type="gramEnd"/>
      <w:r>
        <w:t xml:space="preserve"> </w:t>
      </w:r>
      <w:r w:rsidRPr="00BD7406">
        <w:rPr>
          <w:b/>
          <w:bCs/>
        </w:rPr>
        <w:t>network 192.168.22.0 mask 255.255.255.0</w:t>
      </w:r>
    </w:p>
    <w:p w14:paraId="08B9D768" w14:textId="1479BBF6" w:rsidR="00BD7406" w:rsidRDefault="00BD7406" w:rsidP="00BD7406">
      <w:pPr>
        <w:pStyle w:val="CMD"/>
      </w:pPr>
      <w:r>
        <w:t>GW2(config-</w:t>
      </w:r>
      <w:proofErr w:type="gramStart"/>
      <w:r>
        <w:t>router)#</w:t>
      </w:r>
      <w:proofErr w:type="gramEnd"/>
      <w:r>
        <w:t xml:space="preserve"> </w:t>
      </w:r>
      <w:r w:rsidRPr="00BD7406">
        <w:rPr>
          <w:b/>
          <w:bCs/>
        </w:rPr>
        <w:t>end</w:t>
      </w:r>
    </w:p>
    <w:p w14:paraId="5F26CDE8" w14:textId="7D82BF1F" w:rsidR="00FD116A" w:rsidRDefault="00FA4C3A" w:rsidP="00FD116A">
      <w:pPr>
        <w:pStyle w:val="Heading3"/>
      </w:pPr>
      <w:r>
        <w:t>Configure BGP (eBGP) on ISP2</w:t>
      </w:r>
      <w:r w:rsidR="00FD116A">
        <w:t>.</w:t>
      </w:r>
    </w:p>
    <w:p w14:paraId="6EB630E5" w14:textId="63FE5A79" w:rsidR="00FD116A" w:rsidRDefault="005E0435" w:rsidP="008A5FED">
      <w:pPr>
        <w:pStyle w:val="BodyTextL25"/>
      </w:pPr>
      <w:r w:rsidRPr="005E0435">
        <w:t xml:space="preserve">In this step, </w:t>
      </w:r>
      <w:r w:rsidRPr="005E0435">
        <w:rPr>
          <w:b/>
          <w:bCs/>
        </w:rPr>
        <w:t>ISP2</w:t>
      </w:r>
      <w:r w:rsidRPr="005E0435">
        <w:t xml:space="preserve"> is configured with </w:t>
      </w:r>
      <w:r w:rsidRPr="005E0435">
        <w:rPr>
          <w:b/>
          <w:bCs/>
        </w:rPr>
        <w:t>external BGP (eBGP)</w:t>
      </w:r>
      <w:r w:rsidRPr="005E0435">
        <w:t xml:space="preserve"> sessions to both gateway routers in </w:t>
      </w:r>
      <w:r w:rsidRPr="005E0435">
        <w:rPr>
          <w:b/>
          <w:bCs/>
        </w:rPr>
        <w:t>AS 65000</w:t>
      </w:r>
      <w:r w:rsidRPr="005E0435">
        <w:t xml:space="preserve"> as well as to </w:t>
      </w:r>
      <w:r w:rsidRPr="005E0435">
        <w:rPr>
          <w:b/>
          <w:bCs/>
        </w:rPr>
        <w:t>ISP3</w:t>
      </w:r>
      <w:r w:rsidRPr="005E0435">
        <w:t xml:space="preserve">. These </w:t>
      </w:r>
      <w:proofErr w:type="spellStart"/>
      <w:r w:rsidRPr="005E0435">
        <w:t>peerings</w:t>
      </w:r>
      <w:proofErr w:type="spellEnd"/>
      <w:r w:rsidRPr="005E0435">
        <w:t xml:space="preserve"> allow ISP2 to participate in external route exchange and later serve as a policy decision point for traffic entering and leaving AS 65000</w:t>
      </w:r>
      <w:r w:rsidR="00FD116A" w:rsidRPr="008F2B50">
        <w:t>.</w:t>
      </w:r>
    </w:p>
    <w:p w14:paraId="2F2FAF7E" w14:textId="6C81DE61" w:rsidR="00A33AD0" w:rsidRDefault="00A33AD0" w:rsidP="00A33AD0">
      <w:pPr>
        <w:pStyle w:val="CMD"/>
      </w:pPr>
      <w:r>
        <w:t>ISP2(config)#</w:t>
      </w:r>
      <w:r w:rsidR="00D324FB">
        <w:t xml:space="preserve"> </w:t>
      </w:r>
      <w:r w:rsidRPr="00D324FB">
        <w:rPr>
          <w:b/>
          <w:bCs/>
        </w:rPr>
        <w:t xml:space="preserve">router </w:t>
      </w:r>
      <w:proofErr w:type="spellStart"/>
      <w:r w:rsidRPr="00D324FB">
        <w:rPr>
          <w:b/>
          <w:bCs/>
        </w:rPr>
        <w:t>bgp</w:t>
      </w:r>
      <w:proofErr w:type="spellEnd"/>
      <w:r w:rsidRPr="00D324FB">
        <w:rPr>
          <w:b/>
          <w:bCs/>
        </w:rPr>
        <w:t xml:space="preserve"> 65200</w:t>
      </w:r>
    </w:p>
    <w:p w14:paraId="536C4073" w14:textId="77777777" w:rsidR="00A33AD0" w:rsidRPr="00D324FB" w:rsidRDefault="1815872D" w:rsidP="00A33AD0">
      <w:pPr>
        <w:pStyle w:val="CMD"/>
        <w:rPr>
          <w:b/>
          <w:bCs/>
        </w:rPr>
      </w:pPr>
      <w:r>
        <w:t>ISP2(config-</w:t>
      </w:r>
      <w:proofErr w:type="gramStart"/>
      <w:r>
        <w:t>router)#</w:t>
      </w:r>
      <w:proofErr w:type="gramEnd"/>
      <w:r>
        <w:t xml:space="preserve"> </w:t>
      </w:r>
      <w:proofErr w:type="spellStart"/>
      <w:r w:rsidRPr="7822E20B">
        <w:rPr>
          <w:b/>
          <w:bCs/>
        </w:rPr>
        <w:t>bgp</w:t>
      </w:r>
      <w:proofErr w:type="spellEnd"/>
      <w:r w:rsidRPr="7822E20B">
        <w:rPr>
          <w:b/>
          <w:bCs/>
        </w:rPr>
        <w:t xml:space="preserve"> log-neighbor-changes</w:t>
      </w:r>
    </w:p>
    <w:p w14:paraId="5335420C" w14:textId="7C5161A0" w:rsidR="00A33AD0" w:rsidRDefault="39A50EF9" w:rsidP="00A33AD0">
      <w:pPr>
        <w:pStyle w:val="CMD"/>
      </w:pPr>
      <w:r>
        <w:t>ISP2(config-</w:t>
      </w:r>
      <w:proofErr w:type="gramStart"/>
      <w:r>
        <w:t>router)#</w:t>
      </w:r>
      <w:proofErr w:type="gramEnd"/>
      <w:r>
        <w:t xml:space="preserve"> ! BGP </w:t>
      </w:r>
      <w:r w:rsidR="29D5BF53">
        <w:t>router-id so ISP2 is preferred over ISP1</w:t>
      </w:r>
    </w:p>
    <w:p w14:paraId="6F74C38B" w14:textId="23A10C32" w:rsidR="00A33AD0" w:rsidRDefault="39A50EF9" w:rsidP="7822E20B">
      <w:pPr>
        <w:pStyle w:val="CMD"/>
        <w:rPr>
          <w:b/>
          <w:bCs/>
        </w:rPr>
      </w:pPr>
      <w:r>
        <w:t>ISP2(config-</w:t>
      </w:r>
      <w:proofErr w:type="gramStart"/>
      <w:r>
        <w:t>router)#</w:t>
      </w:r>
      <w:proofErr w:type="gramEnd"/>
      <w:r>
        <w:t xml:space="preserve"> </w:t>
      </w:r>
      <w:proofErr w:type="spellStart"/>
      <w:r w:rsidRPr="004125AB">
        <w:rPr>
          <w:b/>
          <w:bCs/>
        </w:rPr>
        <w:t>bgp</w:t>
      </w:r>
      <w:proofErr w:type="spellEnd"/>
      <w:r w:rsidRPr="004125AB">
        <w:rPr>
          <w:b/>
          <w:bCs/>
        </w:rPr>
        <w:t xml:space="preserve"> router-id 4.4.4.4 </w:t>
      </w:r>
    </w:p>
    <w:p w14:paraId="1A0F01D0" w14:textId="65D64B36" w:rsidR="00A33AD0" w:rsidRDefault="1815872D" w:rsidP="00A33AD0">
      <w:pPr>
        <w:pStyle w:val="CMD"/>
      </w:pPr>
      <w:r>
        <w:t>ISP2(config-</w:t>
      </w:r>
      <w:proofErr w:type="gramStart"/>
      <w:r>
        <w:t>router)#</w:t>
      </w:r>
      <w:proofErr w:type="gramEnd"/>
      <w:r>
        <w:t xml:space="preserve"> ! eBGP to GW2</w:t>
      </w:r>
    </w:p>
    <w:p w14:paraId="4CC53658" w14:textId="77777777" w:rsidR="00A33AD0" w:rsidRPr="00D324FB" w:rsidRDefault="00A33AD0" w:rsidP="00A33AD0">
      <w:pPr>
        <w:pStyle w:val="CMD"/>
        <w:rPr>
          <w:b/>
          <w:bCs/>
        </w:rPr>
      </w:pPr>
      <w:r>
        <w:t>ISP2(config-</w:t>
      </w:r>
      <w:proofErr w:type="gramStart"/>
      <w:r>
        <w:t>router)#</w:t>
      </w:r>
      <w:proofErr w:type="gramEnd"/>
      <w:r>
        <w:t xml:space="preserve"> </w:t>
      </w:r>
      <w:r w:rsidRPr="00D324FB">
        <w:rPr>
          <w:b/>
          <w:bCs/>
        </w:rPr>
        <w:t>neighbor 209.165.201.5 remote-as 65000</w:t>
      </w:r>
    </w:p>
    <w:p w14:paraId="7A92A308" w14:textId="77777777" w:rsidR="00A33AD0" w:rsidRDefault="00A33AD0" w:rsidP="00A33AD0">
      <w:pPr>
        <w:pStyle w:val="CMD"/>
      </w:pPr>
      <w:r>
        <w:t>ISP2(config-</w:t>
      </w:r>
      <w:proofErr w:type="gramStart"/>
      <w:r>
        <w:t>router)#</w:t>
      </w:r>
      <w:proofErr w:type="gramEnd"/>
      <w:r>
        <w:t xml:space="preserve"> ! eBGP to GW1 (serial)</w:t>
      </w:r>
    </w:p>
    <w:p w14:paraId="3AF9ABE9" w14:textId="77777777" w:rsidR="00A36BC3" w:rsidRDefault="00A36BC3" w:rsidP="00A36BC3">
      <w:pPr>
        <w:pStyle w:val="CMDOutput"/>
      </w:pPr>
      <w:r>
        <w:t xml:space="preserve">*Jan 26 18:26:20.078: %BGP-5-ADJCHANGE: neighbor 209.165.201.5 Up </w:t>
      </w:r>
    </w:p>
    <w:p w14:paraId="7618F2D0" w14:textId="1744E655" w:rsidR="00A36BC3" w:rsidRDefault="00A36BC3" w:rsidP="00A36BC3">
      <w:pPr>
        <w:pStyle w:val="CMDOutput"/>
      </w:pPr>
      <w:r>
        <w:t>*Jan 26 18:26:20.323: %BGP-5-ADJCHANGE: neighbor 209.165.201.17 Up</w:t>
      </w:r>
    </w:p>
    <w:p w14:paraId="66856862" w14:textId="77777777" w:rsidR="00A33AD0" w:rsidRDefault="00A33AD0" w:rsidP="00A33AD0">
      <w:pPr>
        <w:pStyle w:val="CMD"/>
      </w:pPr>
      <w:r>
        <w:t>ISP2(config-</w:t>
      </w:r>
      <w:proofErr w:type="gramStart"/>
      <w:r>
        <w:t>router)#</w:t>
      </w:r>
      <w:proofErr w:type="gramEnd"/>
      <w:r>
        <w:t xml:space="preserve"> </w:t>
      </w:r>
      <w:r w:rsidRPr="00D324FB">
        <w:rPr>
          <w:b/>
          <w:bCs/>
        </w:rPr>
        <w:t>neighbor 209.165.201.17 remote-as 65000</w:t>
      </w:r>
    </w:p>
    <w:p w14:paraId="227C0560" w14:textId="77777777" w:rsidR="00A33AD0" w:rsidRDefault="00A33AD0" w:rsidP="00A33AD0">
      <w:pPr>
        <w:pStyle w:val="CMD"/>
      </w:pPr>
      <w:r>
        <w:t>ISP2(config-</w:t>
      </w:r>
      <w:proofErr w:type="gramStart"/>
      <w:r>
        <w:t>router)#</w:t>
      </w:r>
      <w:proofErr w:type="gramEnd"/>
      <w:r>
        <w:t xml:space="preserve"> ! eBGP to ISP3</w:t>
      </w:r>
    </w:p>
    <w:p w14:paraId="0AE6F97D" w14:textId="77777777" w:rsidR="00A33AD0" w:rsidRPr="00D324FB" w:rsidRDefault="00A33AD0" w:rsidP="00A33AD0">
      <w:pPr>
        <w:pStyle w:val="CMD"/>
        <w:rPr>
          <w:b/>
          <w:bCs/>
        </w:rPr>
      </w:pPr>
      <w:r>
        <w:t>ISP2(config-</w:t>
      </w:r>
      <w:proofErr w:type="gramStart"/>
      <w:r>
        <w:t>router)#</w:t>
      </w:r>
      <w:proofErr w:type="gramEnd"/>
      <w:r>
        <w:t xml:space="preserve"> </w:t>
      </w:r>
      <w:r w:rsidRPr="00D324FB">
        <w:rPr>
          <w:b/>
          <w:bCs/>
        </w:rPr>
        <w:t>neighbor 209.165.201.14 remote-as 65300.3</w:t>
      </w:r>
    </w:p>
    <w:p w14:paraId="76BFE16D" w14:textId="0E781D3D" w:rsidR="00A33AD0" w:rsidRDefault="00A33AD0" w:rsidP="00A33AD0">
      <w:pPr>
        <w:pStyle w:val="CMD"/>
      </w:pPr>
      <w:r>
        <w:t>ISP2(config-</w:t>
      </w:r>
      <w:proofErr w:type="gramStart"/>
      <w:r>
        <w:t>router)#</w:t>
      </w:r>
      <w:proofErr w:type="gramEnd"/>
      <w:r w:rsidR="00D324FB">
        <w:t xml:space="preserve"> </w:t>
      </w:r>
      <w:r w:rsidRPr="00D324FB">
        <w:rPr>
          <w:b/>
          <w:bCs/>
        </w:rPr>
        <w:t>end</w:t>
      </w:r>
    </w:p>
    <w:p w14:paraId="3B9DE1C1" w14:textId="21ADDA9E" w:rsidR="00FD116A" w:rsidRDefault="00FA4C3A" w:rsidP="00FD116A">
      <w:pPr>
        <w:pStyle w:val="Heading3"/>
      </w:pPr>
      <w:r>
        <w:t>Configure BGP (eBGP) on ISP3</w:t>
      </w:r>
      <w:r w:rsidR="00FD116A">
        <w:t>.</w:t>
      </w:r>
    </w:p>
    <w:p w14:paraId="32EA6CB3" w14:textId="35B4B2E7" w:rsidR="00FD116A" w:rsidRDefault="0041626E" w:rsidP="008A5FED">
      <w:pPr>
        <w:pStyle w:val="BodyTextL25"/>
      </w:pPr>
      <w:r w:rsidRPr="0041626E">
        <w:t xml:space="preserve">In this step, </w:t>
      </w:r>
      <w:r w:rsidRPr="0041626E">
        <w:rPr>
          <w:b/>
          <w:bCs/>
        </w:rPr>
        <w:t>ISP3</w:t>
      </w:r>
      <w:r w:rsidRPr="0041626E">
        <w:t xml:space="preserve"> is configured as an external autonomous system using a </w:t>
      </w:r>
      <w:r w:rsidRPr="0041626E">
        <w:rPr>
          <w:b/>
          <w:bCs/>
        </w:rPr>
        <w:t>32-bit ASN</w:t>
      </w:r>
      <w:r w:rsidRPr="0041626E">
        <w:t xml:space="preserve">. ISP3 establishes </w:t>
      </w:r>
      <w:r w:rsidRPr="0041626E">
        <w:rPr>
          <w:b/>
          <w:bCs/>
        </w:rPr>
        <w:t>eBGP sessions with ISP1 and ISP2</w:t>
      </w:r>
      <w:r w:rsidRPr="0041626E">
        <w:t xml:space="preserve"> and originates four IPv4 prefixes (</w:t>
      </w:r>
      <w:r w:rsidRPr="0041626E">
        <w:rPr>
          <w:b/>
          <w:bCs/>
        </w:rPr>
        <w:t>203.0.112.0/24 through 203.0.115.0/24</w:t>
      </w:r>
      <w:r w:rsidRPr="0041626E">
        <w:t>) into BGP. These routes represent external networks and will later be used to demonstrate BGP policy behavior and route aggregation</w:t>
      </w:r>
      <w:r w:rsidR="00FD116A" w:rsidRPr="008F2B50">
        <w:t>.</w:t>
      </w:r>
      <w:r w:rsidR="00A80824">
        <w:t xml:space="preserve"> </w:t>
      </w:r>
    </w:p>
    <w:p w14:paraId="672263BC" w14:textId="783A07D4" w:rsidR="00A80824" w:rsidRDefault="00A80824" w:rsidP="008A5FED">
      <w:pPr>
        <w:pStyle w:val="BodyTextL25"/>
      </w:pPr>
      <w:r w:rsidRPr="00A80824">
        <w:rPr>
          <w:b/>
          <w:bCs/>
        </w:rPr>
        <w:t>Note</w:t>
      </w:r>
      <w:r>
        <w:t>: 32-bit ASNs will be explained in a later step.</w:t>
      </w:r>
    </w:p>
    <w:p w14:paraId="73E7B9A1" w14:textId="1D3E861F" w:rsidR="00A33AD0" w:rsidRPr="00D324FB" w:rsidRDefault="00A33AD0" w:rsidP="00A33AD0">
      <w:pPr>
        <w:pStyle w:val="CMD"/>
        <w:rPr>
          <w:b/>
          <w:bCs/>
        </w:rPr>
      </w:pPr>
      <w:r>
        <w:t>ISP3(config)#</w:t>
      </w:r>
      <w:r w:rsidR="006D15F5">
        <w:t xml:space="preserve"> </w:t>
      </w:r>
      <w:r w:rsidRPr="00D324FB">
        <w:rPr>
          <w:b/>
          <w:bCs/>
        </w:rPr>
        <w:t xml:space="preserve">router </w:t>
      </w:r>
      <w:proofErr w:type="spellStart"/>
      <w:r w:rsidRPr="00D324FB">
        <w:rPr>
          <w:b/>
          <w:bCs/>
        </w:rPr>
        <w:t>bgp</w:t>
      </w:r>
      <w:proofErr w:type="spellEnd"/>
      <w:r w:rsidRPr="00D324FB">
        <w:rPr>
          <w:b/>
          <w:bCs/>
        </w:rPr>
        <w:t xml:space="preserve"> 65300.3</w:t>
      </w:r>
    </w:p>
    <w:p w14:paraId="1BC95731" w14:textId="77777777" w:rsidR="00A33AD0" w:rsidRDefault="00A33AD0" w:rsidP="00A33AD0">
      <w:pPr>
        <w:pStyle w:val="CMD"/>
      </w:pPr>
      <w:r>
        <w:t>ISP3(config-</w:t>
      </w:r>
      <w:proofErr w:type="gramStart"/>
      <w:r>
        <w:t>router)#</w:t>
      </w:r>
      <w:proofErr w:type="gramEnd"/>
      <w:r>
        <w:t xml:space="preserve"> </w:t>
      </w:r>
      <w:proofErr w:type="spellStart"/>
      <w:r w:rsidRPr="00D324FB">
        <w:rPr>
          <w:b/>
          <w:bCs/>
        </w:rPr>
        <w:t>bgp</w:t>
      </w:r>
      <w:proofErr w:type="spellEnd"/>
      <w:r w:rsidRPr="00D324FB">
        <w:rPr>
          <w:b/>
          <w:bCs/>
        </w:rPr>
        <w:t xml:space="preserve"> log-neighbor-changes</w:t>
      </w:r>
    </w:p>
    <w:p w14:paraId="4CBEA788" w14:textId="77777777" w:rsidR="00A33AD0" w:rsidRDefault="00A33AD0" w:rsidP="00A33AD0">
      <w:pPr>
        <w:pStyle w:val="CMD"/>
      </w:pPr>
      <w:r>
        <w:t>ISP3(config-</w:t>
      </w:r>
      <w:proofErr w:type="gramStart"/>
      <w:r>
        <w:t>router)#</w:t>
      </w:r>
      <w:proofErr w:type="gramEnd"/>
      <w:r>
        <w:t xml:space="preserve"> ! eBGP to ISP1</w:t>
      </w:r>
    </w:p>
    <w:p w14:paraId="492DDE01" w14:textId="77777777" w:rsidR="00A33AD0" w:rsidRDefault="00A33AD0" w:rsidP="00A33AD0">
      <w:pPr>
        <w:pStyle w:val="CMD"/>
        <w:rPr>
          <w:b/>
          <w:bCs/>
        </w:rPr>
      </w:pPr>
      <w:r>
        <w:t>ISP3(config-</w:t>
      </w:r>
      <w:proofErr w:type="gramStart"/>
      <w:r>
        <w:t>router)#</w:t>
      </w:r>
      <w:proofErr w:type="gramEnd"/>
      <w:r>
        <w:t xml:space="preserve"> </w:t>
      </w:r>
      <w:r w:rsidRPr="00D324FB">
        <w:rPr>
          <w:b/>
          <w:bCs/>
        </w:rPr>
        <w:t>neighbor 209.165.201.9 remote-as 65100</w:t>
      </w:r>
    </w:p>
    <w:p w14:paraId="4F9A575D" w14:textId="77777777" w:rsidR="00A33AD0" w:rsidRDefault="00A33AD0" w:rsidP="00A33AD0">
      <w:pPr>
        <w:pStyle w:val="CMD"/>
      </w:pPr>
      <w:r>
        <w:t>ISP3(config-</w:t>
      </w:r>
      <w:proofErr w:type="gramStart"/>
      <w:r>
        <w:t>router)#</w:t>
      </w:r>
      <w:proofErr w:type="gramEnd"/>
      <w:r>
        <w:t xml:space="preserve"> ! eBGP to ISP2</w:t>
      </w:r>
    </w:p>
    <w:p w14:paraId="6F167C99" w14:textId="77777777" w:rsidR="00A33AD0" w:rsidRDefault="00A33AD0" w:rsidP="00A33AD0">
      <w:pPr>
        <w:pStyle w:val="CMD"/>
        <w:rPr>
          <w:b/>
          <w:bCs/>
        </w:rPr>
      </w:pPr>
      <w:r>
        <w:t>ISP3(config-</w:t>
      </w:r>
      <w:proofErr w:type="gramStart"/>
      <w:r>
        <w:t>router)#</w:t>
      </w:r>
      <w:proofErr w:type="gramEnd"/>
      <w:r>
        <w:t xml:space="preserve"> </w:t>
      </w:r>
      <w:r w:rsidRPr="00D324FB">
        <w:rPr>
          <w:b/>
          <w:bCs/>
        </w:rPr>
        <w:t>neighbor 209.165.201.13 remote-as 65200</w:t>
      </w:r>
    </w:p>
    <w:p w14:paraId="4C42CA74" w14:textId="50554A92" w:rsidR="009F389F" w:rsidRDefault="009F389F" w:rsidP="009F389F">
      <w:pPr>
        <w:pStyle w:val="CMDOutput"/>
      </w:pPr>
      <w:r w:rsidRPr="009F389F">
        <w:t>*Jan 26 13:17:56.176: %BGP-5-ADJCHANGE: neighbor 209.165.201.13 Up</w:t>
      </w:r>
    </w:p>
    <w:p w14:paraId="22180BAA" w14:textId="77777777" w:rsidR="00A33AD0" w:rsidRDefault="00A33AD0" w:rsidP="00A33AD0">
      <w:pPr>
        <w:pStyle w:val="CMD"/>
      </w:pPr>
      <w:r>
        <w:t>ISP3(config-</w:t>
      </w:r>
      <w:proofErr w:type="gramStart"/>
      <w:r>
        <w:t>router)#</w:t>
      </w:r>
      <w:proofErr w:type="gramEnd"/>
      <w:r>
        <w:t xml:space="preserve"> ! originate the /24s (aggregation comes later)</w:t>
      </w:r>
    </w:p>
    <w:p w14:paraId="0F84335B" w14:textId="77777777" w:rsidR="00A33AD0" w:rsidRDefault="00A33AD0" w:rsidP="00A33AD0">
      <w:pPr>
        <w:pStyle w:val="CMD"/>
      </w:pPr>
      <w:r>
        <w:t>ISP3(config-</w:t>
      </w:r>
      <w:proofErr w:type="gramStart"/>
      <w:r>
        <w:t>router)#</w:t>
      </w:r>
      <w:proofErr w:type="gramEnd"/>
      <w:r>
        <w:t xml:space="preserve"> </w:t>
      </w:r>
      <w:r w:rsidRPr="00D324FB">
        <w:rPr>
          <w:b/>
          <w:bCs/>
        </w:rPr>
        <w:t>network 203.0.112.0 mask 255.255.255.0</w:t>
      </w:r>
    </w:p>
    <w:p w14:paraId="5DB2DF2E" w14:textId="77777777" w:rsidR="00A33AD0" w:rsidRPr="00D324FB" w:rsidRDefault="00A33AD0" w:rsidP="00A33AD0">
      <w:pPr>
        <w:pStyle w:val="CMD"/>
        <w:rPr>
          <w:b/>
          <w:bCs/>
        </w:rPr>
      </w:pPr>
      <w:r>
        <w:t>ISP3(config-</w:t>
      </w:r>
      <w:proofErr w:type="gramStart"/>
      <w:r>
        <w:t>router)#</w:t>
      </w:r>
      <w:proofErr w:type="gramEnd"/>
      <w:r>
        <w:t xml:space="preserve"> </w:t>
      </w:r>
      <w:r w:rsidRPr="00D324FB">
        <w:rPr>
          <w:b/>
          <w:bCs/>
        </w:rPr>
        <w:t>network 203.0.113.0 mask 255.255.255.0</w:t>
      </w:r>
    </w:p>
    <w:p w14:paraId="3228DF99" w14:textId="77777777" w:rsidR="00A33AD0" w:rsidRDefault="00A33AD0" w:rsidP="00A33AD0">
      <w:pPr>
        <w:pStyle w:val="CMD"/>
      </w:pPr>
      <w:r>
        <w:t>ISP3(config-</w:t>
      </w:r>
      <w:proofErr w:type="gramStart"/>
      <w:r>
        <w:t>router)#</w:t>
      </w:r>
      <w:proofErr w:type="gramEnd"/>
      <w:r>
        <w:t xml:space="preserve"> </w:t>
      </w:r>
      <w:r w:rsidRPr="00D324FB">
        <w:rPr>
          <w:b/>
          <w:bCs/>
        </w:rPr>
        <w:t>network 203.0.114.0 mask 255.255.255.0</w:t>
      </w:r>
    </w:p>
    <w:p w14:paraId="6516BC08" w14:textId="77777777" w:rsidR="00A33AD0" w:rsidRPr="00D324FB" w:rsidRDefault="00A33AD0" w:rsidP="00A33AD0">
      <w:pPr>
        <w:pStyle w:val="CMD"/>
        <w:rPr>
          <w:b/>
          <w:bCs/>
        </w:rPr>
      </w:pPr>
      <w:r>
        <w:lastRenderedPageBreak/>
        <w:t>ISP3(config-</w:t>
      </w:r>
      <w:proofErr w:type="gramStart"/>
      <w:r>
        <w:t>router)#</w:t>
      </w:r>
      <w:proofErr w:type="gramEnd"/>
      <w:r>
        <w:t xml:space="preserve"> </w:t>
      </w:r>
      <w:r w:rsidRPr="00D324FB">
        <w:rPr>
          <w:b/>
          <w:bCs/>
        </w:rPr>
        <w:t>network 203.0.115.0 mask 255.255.255.0</w:t>
      </w:r>
    </w:p>
    <w:p w14:paraId="0B8B68C8" w14:textId="3106650F" w:rsidR="00A33AD0" w:rsidRDefault="1815872D" w:rsidP="00A33AD0">
      <w:pPr>
        <w:pStyle w:val="CMD"/>
        <w:rPr>
          <w:b/>
          <w:bCs/>
        </w:rPr>
      </w:pPr>
      <w:r>
        <w:t>ISP3(config-</w:t>
      </w:r>
      <w:proofErr w:type="gramStart"/>
      <w:r>
        <w:t>router)#</w:t>
      </w:r>
      <w:proofErr w:type="gramEnd"/>
      <w:r w:rsidR="0EF0D214">
        <w:t xml:space="preserve"> </w:t>
      </w:r>
      <w:r w:rsidRPr="7822E20B">
        <w:rPr>
          <w:b/>
          <w:bCs/>
        </w:rPr>
        <w:t>end</w:t>
      </w:r>
    </w:p>
    <w:p w14:paraId="5C2452A9" w14:textId="15208C57" w:rsidR="45B2154A" w:rsidRDefault="45B2154A" w:rsidP="7822E20B">
      <w:pPr>
        <w:pStyle w:val="Heading3"/>
      </w:pPr>
      <w:r>
        <w:t>Configure eBGP on ISP1.</w:t>
      </w:r>
    </w:p>
    <w:p w14:paraId="1A98FFF0" w14:textId="76F65A2C" w:rsidR="45B2154A" w:rsidRDefault="45B2154A" w:rsidP="7822E20B">
      <w:pPr>
        <w:pStyle w:val="BodyTextL25"/>
      </w:pPr>
      <w:r>
        <w:t xml:space="preserve">In this step, </w:t>
      </w:r>
      <w:r w:rsidRPr="7822E20B">
        <w:rPr>
          <w:b/>
          <w:bCs/>
        </w:rPr>
        <w:t>ISP1</w:t>
      </w:r>
      <w:r>
        <w:t xml:space="preserve"> is configured with </w:t>
      </w:r>
      <w:r w:rsidRPr="7822E20B">
        <w:rPr>
          <w:b/>
          <w:bCs/>
        </w:rPr>
        <w:t>external BGP (eBGP)</w:t>
      </w:r>
      <w:r>
        <w:t xml:space="preserve"> sessions to both the </w:t>
      </w:r>
      <w:r w:rsidRPr="7822E20B">
        <w:rPr>
          <w:b/>
          <w:bCs/>
        </w:rPr>
        <w:t>customer AS (65000)</w:t>
      </w:r>
      <w:r>
        <w:t xml:space="preserve"> and </w:t>
      </w:r>
      <w:r w:rsidRPr="7822E20B">
        <w:rPr>
          <w:b/>
          <w:bCs/>
        </w:rPr>
        <w:t>ISP3</w:t>
      </w:r>
      <w:r>
        <w:t xml:space="preserve">. These eBGP </w:t>
      </w:r>
      <w:proofErr w:type="spellStart"/>
      <w:r>
        <w:t>peerings</w:t>
      </w:r>
      <w:proofErr w:type="spellEnd"/>
      <w:r>
        <w:t xml:space="preserve"> allow ISP1 to exchange routing information between the customer network and the upstream provider.</w:t>
      </w:r>
      <w:r w:rsidR="5FE18C3F">
        <w:t xml:space="preserve"> </w:t>
      </w:r>
      <w:r w:rsidR="545552C7">
        <w:t>This step must be performed only after GW1 has learned the ISP3 prefixes via ISP2, ensuring that ISP2 is the initially selected and oldest path</w:t>
      </w:r>
      <w:r w:rsidR="360797B8">
        <w:t xml:space="preserve"> using </w:t>
      </w:r>
      <w:r w:rsidR="360797B8" w:rsidRPr="004125AB">
        <w:rPr>
          <w:b/>
          <w:bCs/>
        </w:rPr>
        <w:t xml:space="preserve">show </w:t>
      </w:r>
      <w:proofErr w:type="spellStart"/>
      <w:r w:rsidR="360797B8" w:rsidRPr="004125AB">
        <w:rPr>
          <w:b/>
          <w:bCs/>
        </w:rPr>
        <w:t>ip</w:t>
      </w:r>
      <w:proofErr w:type="spellEnd"/>
      <w:r w:rsidR="360797B8" w:rsidRPr="004125AB">
        <w:rPr>
          <w:b/>
          <w:bCs/>
        </w:rPr>
        <w:t xml:space="preserve"> route </w:t>
      </w:r>
      <w:proofErr w:type="spellStart"/>
      <w:r w:rsidR="360797B8" w:rsidRPr="004125AB">
        <w:rPr>
          <w:b/>
          <w:bCs/>
        </w:rPr>
        <w:t>bgp</w:t>
      </w:r>
      <w:proofErr w:type="spellEnd"/>
      <w:r w:rsidR="545552C7">
        <w:t>.</w:t>
      </w:r>
    </w:p>
    <w:p w14:paraId="5984939E" w14:textId="2384AACB" w:rsidR="34A46A5E" w:rsidRPr="004125AB" w:rsidRDefault="34A46A5E" w:rsidP="7822E20B">
      <w:pPr>
        <w:pStyle w:val="CMD"/>
        <w:rPr>
          <w:b/>
          <w:bCs/>
        </w:rPr>
      </w:pPr>
      <w:r>
        <w:t xml:space="preserve">GW1# </w:t>
      </w:r>
      <w:r w:rsidRPr="004125AB">
        <w:rPr>
          <w:b/>
          <w:bCs/>
        </w:rPr>
        <w:t xml:space="preserve">show </w:t>
      </w:r>
      <w:proofErr w:type="spellStart"/>
      <w:r w:rsidRPr="004125AB">
        <w:rPr>
          <w:b/>
          <w:bCs/>
        </w:rPr>
        <w:t>ip</w:t>
      </w:r>
      <w:proofErr w:type="spellEnd"/>
      <w:r w:rsidRPr="004125AB">
        <w:rPr>
          <w:b/>
          <w:bCs/>
        </w:rPr>
        <w:t xml:space="preserve"> route </w:t>
      </w:r>
      <w:proofErr w:type="spellStart"/>
      <w:r w:rsidRPr="004125AB">
        <w:rPr>
          <w:b/>
          <w:bCs/>
        </w:rPr>
        <w:t>bgp</w:t>
      </w:r>
      <w:proofErr w:type="spellEnd"/>
      <w:r w:rsidRPr="004125AB">
        <w:rPr>
          <w:b/>
          <w:bCs/>
        </w:rPr>
        <w:t xml:space="preserve"> | begin Gateway</w:t>
      </w:r>
    </w:p>
    <w:p w14:paraId="514AA210" w14:textId="1D0745DA" w:rsidR="34A46A5E" w:rsidRDefault="34A46A5E" w:rsidP="004125AB">
      <w:pPr>
        <w:pStyle w:val="CMD"/>
      </w:pPr>
      <w:r>
        <w:t>Gateway of last resort is not set</w:t>
      </w:r>
    </w:p>
    <w:p w14:paraId="54102C91" w14:textId="3A7A022C" w:rsidR="34A46A5E" w:rsidRDefault="34A46A5E" w:rsidP="004125AB">
      <w:pPr>
        <w:pStyle w:val="CMD"/>
      </w:pPr>
    </w:p>
    <w:p w14:paraId="45000E73" w14:textId="77777777" w:rsidR="00133F72" w:rsidRDefault="00133F72" w:rsidP="00133F72">
      <w:pPr>
        <w:pStyle w:val="CMD"/>
      </w:pPr>
      <w:r>
        <w:t>B     192.168.22.0/24 [200/0] via 2.2.2.2, 00:22:06</w:t>
      </w:r>
    </w:p>
    <w:p w14:paraId="2E372ADE" w14:textId="77777777" w:rsidR="00133F72" w:rsidRDefault="00133F72" w:rsidP="00133F72">
      <w:pPr>
        <w:pStyle w:val="CMD"/>
      </w:pPr>
      <w:r>
        <w:t>B     203.0.112.0/24 [20/0] via 209.165.201.18, 00:20:40</w:t>
      </w:r>
    </w:p>
    <w:p w14:paraId="15745F5E" w14:textId="77777777" w:rsidR="00133F72" w:rsidRDefault="00133F72" w:rsidP="00133F72">
      <w:pPr>
        <w:pStyle w:val="CMD"/>
      </w:pPr>
      <w:r>
        <w:t>B     203.0.113.0/24 [20/0] via 209.165.201.18, 00:20:40</w:t>
      </w:r>
    </w:p>
    <w:p w14:paraId="2C7B4F06" w14:textId="77777777" w:rsidR="00133F72" w:rsidRDefault="00133F72" w:rsidP="00133F72">
      <w:pPr>
        <w:pStyle w:val="CMD"/>
      </w:pPr>
      <w:r>
        <w:t>B     203.0.114.0/24 [20/0] via 209.165.201.18, 00:20:40</w:t>
      </w:r>
    </w:p>
    <w:p w14:paraId="7D89E569" w14:textId="119363A9" w:rsidR="34A46A5E" w:rsidRDefault="00133F72" w:rsidP="00133F72">
      <w:pPr>
        <w:pStyle w:val="CMD"/>
      </w:pPr>
      <w:r>
        <w:t>B     203.0.115.0/24 [20/0] via 209.165.201.18, 00:20:40</w:t>
      </w:r>
    </w:p>
    <w:p w14:paraId="0C403507" w14:textId="0CE9E58E" w:rsidR="34A46A5E" w:rsidRDefault="34A46A5E" w:rsidP="004125AB">
      <w:pPr>
        <w:pStyle w:val="CMD"/>
      </w:pPr>
      <w:r>
        <w:t>GW1#</w:t>
      </w:r>
    </w:p>
    <w:p w14:paraId="346A3A1A" w14:textId="036A5958" w:rsidR="34A46A5E" w:rsidRDefault="34A46A5E" w:rsidP="7822E20B">
      <w:pPr>
        <w:pStyle w:val="BodyTextL25"/>
      </w:pPr>
      <w:r w:rsidRPr="004125AB">
        <w:rPr>
          <w:b/>
          <w:bCs/>
          <w:i/>
          <w:iCs/>
        </w:rPr>
        <w:t xml:space="preserve">After </w:t>
      </w:r>
      <w:r>
        <w:t xml:space="preserve">GW1 has ISP3 prefixes showing </w:t>
      </w:r>
      <w:r w:rsidR="00DC0E0B">
        <w:t>2.2.2.2</w:t>
      </w:r>
      <w:r>
        <w:t xml:space="preserve"> </w:t>
      </w:r>
      <w:r w:rsidR="00FD12E4">
        <w:t xml:space="preserve">(GW2) </w:t>
      </w:r>
      <w:r>
        <w:t>as the next-hop router, configure BGP on ISP1.</w:t>
      </w:r>
    </w:p>
    <w:p w14:paraId="06D17C5F" w14:textId="672E0BA6" w:rsidR="45B2154A" w:rsidRDefault="45B2154A" w:rsidP="7822E20B">
      <w:pPr>
        <w:pStyle w:val="CMD"/>
      </w:pPr>
      <w:r>
        <w:t xml:space="preserve">ISP1(config)# </w:t>
      </w:r>
      <w:r w:rsidRPr="7822E20B">
        <w:rPr>
          <w:b/>
          <w:bCs/>
        </w:rPr>
        <w:t xml:space="preserve">router </w:t>
      </w:r>
      <w:proofErr w:type="spellStart"/>
      <w:r w:rsidRPr="7822E20B">
        <w:rPr>
          <w:b/>
          <w:bCs/>
        </w:rPr>
        <w:t>bgp</w:t>
      </w:r>
      <w:proofErr w:type="spellEnd"/>
      <w:r w:rsidRPr="7822E20B">
        <w:rPr>
          <w:b/>
          <w:bCs/>
        </w:rPr>
        <w:t xml:space="preserve"> 65100</w:t>
      </w:r>
    </w:p>
    <w:p w14:paraId="64A4A542" w14:textId="77777777" w:rsidR="45B2154A" w:rsidRDefault="45B2154A" w:rsidP="7822E20B">
      <w:pPr>
        <w:pStyle w:val="CMD"/>
        <w:rPr>
          <w:b/>
          <w:bCs/>
        </w:rPr>
      </w:pPr>
      <w:r>
        <w:t>ISP1(config-</w:t>
      </w:r>
      <w:proofErr w:type="gramStart"/>
      <w:r>
        <w:t>router)#</w:t>
      </w:r>
      <w:proofErr w:type="gramEnd"/>
      <w:r>
        <w:t xml:space="preserve"> </w:t>
      </w:r>
      <w:proofErr w:type="spellStart"/>
      <w:r w:rsidRPr="7822E20B">
        <w:rPr>
          <w:b/>
          <w:bCs/>
        </w:rPr>
        <w:t>bgp</w:t>
      </w:r>
      <w:proofErr w:type="spellEnd"/>
      <w:r w:rsidRPr="7822E20B">
        <w:rPr>
          <w:b/>
          <w:bCs/>
        </w:rPr>
        <w:t xml:space="preserve"> log-neighbor-changes</w:t>
      </w:r>
    </w:p>
    <w:p w14:paraId="30CEDDF9" w14:textId="0CC42C65" w:rsidR="45B2154A" w:rsidRDefault="45B2154A" w:rsidP="7822E20B">
      <w:pPr>
        <w:pStyle w:val="CMD"/>
      </w:pPr>
      <w:r>
        <w:t>ISP1(config-</w:t>
      </w:r>
      <w:proofErr w:type="gramStart"/>
      <w:r>
        <w:t>router)#</w:t>
      </w:r>
      <w:proofErr w:type="gramEnd"/>
      <w:r>
        <w:t xml:space="preserve"> ! BGP router-id so ISP2 is preferred over ISP1</w:t>
      </w:r>
    </w:p>
    <w:p w14:paraId="1C28462A" w14:textId="21A875F6" w:rsidR="45B2154A" w:rsidRDefault="45B2154A" w:rsidP="7822E20B">
      <w:pPr>
        <w:pStyle w:val="CMD"/>
        <w:rPr>
          <w:b/>
          <w:bCs/>
        </w:rPr>
      </w:pPr>
      <w:r>
        <w:t>ISP1(config-</w:t>
      </w:r>
      <w:proofErr w:type="gramStart"/>
      <w:r>
        <w:t>router)#</w:t>
      </w:r>
      <w:proofErr w:type="gramEnd"/>
      <w:r>
        <w:t xml:space="preserve"> </w:t>
      </w:r>
      <w:proofErr w:type="spellStart"/>
      <w:r w:rsidRPr="7822E20B">
        <w:rPr>
          <w:b/>
          <w:bCs/>
        </w:rPr>
        <w:t>bgp</w:t>
      </w:r>
      <w:proofErr w:type="spellEnd"/>
      <w:r w:rsidRPr="7822E20B">
        <w:rPr>
          <w:b/>
          <w:bCs/>
        </w:rPr>
        <w:t xml:space="preserve"> router-id 9.9.9.9 </w:t>
      </w:r>
    </w:p>
    <w:p w14:paraId="5A693010" w14:textId="3F1E065D" w:rsidR="45B2154A" w:rsidRDefault="45B2154A" w:rsidP="7822E20B">
      <w:pPr>
        <w:pStyle w:val="CMD"/>
      </w:pPr>
      <w:r>
        <w:t>ISP1(config-</w:t>
      </w:r>
      <w:proofErr w:type="gramStart"/>
      <w:r>
        <w:t>router)#</w:t>
      </w:r>
      <w:proofErr w:type="gramEnd"/>
      <w:r>
        <w:t xml:space="preserve"> ! eBGP to customer AS (65000)</w:t>
      </w:r>
    </w:p>
    <w:p w14:paraId="5652DC6C" w14:textId="77777777" w:rsidR="45B2154A" w:rsidRDefault="45B2154A" w:rsidP="7822E20B">
      <w:pPr>
        <w:pStyle w:val="CMD"/>
      </w:pPr>
      <w:r>
        <w:t>ISP1(config-</w:t>
      </w:r>
      <w:proofErr w:type="gramStart"/>
      <w:r>
        <w:t>router)#</w:t>
      </w:r>
      <w:proofErr w:type="gramEnd"/>
      <w:r>
        <w:t xml:space="preserve"> </w:t>
      </w:r>
      <w:r w:rsidRPr="7822E20B">
        <w:rPr>
          <w:b/>
          <w:bCs/>
        </w:rPr>
        <w:t>neighbor 209.165.201.1 remote-as 65000</w:t>
      </w:r>
    </w:p>
    <w:p w14:paraId="71E19C8E" w14:textId="77777777" w:rsidR="45B2154A" w:rsidRDefault="45B2154A" w:rsidP="7822E20B">
      <w:pPr>
        <w:pStyle w:val="CMD"/>
      </w:pPr>
      <w:r>
        <w:t>ISP1(config-</w:t>
      </w:r>
      <w:proofErr w:type="gramStart"/>
      <w:r>
        <w:t>router)#</w:t>
      </w:r>
      <w:proofErr w:type="gramEnd"/>
      <w:r>
        <w:t xml:space="preserve"> ! eBGP to ISP3 (65300.3)</w:t>
      </w:r>
    </w:p>
    <w:p w14:paraId="05CCBB24" w14:textId="77777777" w:rsidR="45B2154A" w:rsidRDefault="45B2154A" w:rsidP="7822E20B">
      <w:pPr>
        <w:pStyle w:val="CMD"/>
        <w:rPr>
          <w:b/>
          <w:bCs/>
        </w:rPr>
      </w:pPr>
      <w:r>
        <w:t>ISP1(config-</w:t>
      </w:r>
      <w:proofErr w:type="gramStart"/>
      <w:r>
        <w:t>router)#</w:t>
      </w:r>
      <w:proofErr w:type="gramEnd"/>
      <w:r>
        <w:t xml:space="preserve"> </w:t>
      </w:r>
      <w:r w:rsidRPr="7822E20B">
        <w:rPr>
          <w:b/>
          <w:bCs/>
        </w:rPr>
        <w:t>neighbor 209.165.201.10 remote-as 65300.3</w:t>
      </w:r>
    </w:p>
    <w:p w14:paraId="77259B84" w14:textId="762B1998" w:rsidR="45B2154A" w:rsidRDefault="45B2154A" w:rsidP="7822E20B">
      <w:pPr>
        <w:pStyle w:val="CMDOutput"/>
      </w:pPr>
      <w:r>
        <w:t>*Jan 26 13:15:22.067: %BGP-5-ADJCHANGE: neighbor 209.165.201.1 Up</w:t>
      </w:r>
    </w:p>
    <w:p w14:paraId="736476F8" w14:textId="471F657A" w:rsidR="45B2154A" w:rsidRDefault="45B2154A" w:rsidP="7822E20B">
      <w:pPr>
        <w:pStyle w:val="CMD"/>
      </w:pPr>
      <w:r>
        <w:t>ISP1(config-</w:t>
      </w:r>
      <w:proofErr w:type="gramStart"/>
      <w:r>
        <w:t>router)#</w:t>
      </w:r>
      <w:proofErr w:type="gramEnd"/>
      <w:r>
        <w:t xml:space="preserve"> </w:t>
      </w:r>
      <w:r w:rsidRPr="7822E20B">
        <w:rPr>
          <w:b/>
          <w:bCs/>
        </w:rPr>
        <w:t>end</w:t>
      </w:r>
    </w:p>
    <w:p w14:paraId="59162617" w14:textId="24528C90" w:rsidR="4A4FF121" w:rsidRDefault="4A4FF121" w:rsidP="004125AB">
      <w:pPr>
        <w:pStyle w:val="BodyTextL25"/>
      </w:pPr>
      <w:r w:rsidRPr="004125AB">
        <w:rPr>
          <w:b/>
          <w:bCs/>
        </w:rPr>
        <w:t>Note</w:t>
      </w:r>
      <w:r w:rsidR="7F6E245F" w:rsidRPr="7822E20B">
        <w:rPr>
          <w:b/>
          <w:bCs/>
        </w:rPr>
        <w:t xml:space="preserve"> on Configuration Sequence</w:t>
      </w:r>
      <w:r>
        <w:t xml:space="preserve">: In this lab, BGP is intentionally configured on all routers except ISP1 first to ensure deterministic behavior. Before ISP1 participates in BGP, GW1 learns the ISP3 prefixes only via ISP2, making that path the oldest and initially installed route. When ISP1 is later configured and begins advertising the same prefixes, all higher-priority BGP attributes (weight, local preference, AS path length, origin, and MED) are equal, so the BGP decision process falls to its final tie-breaking steps. Because the path via ISP2 was learned first and ISP2 has a lower configured BGP router ID than ISP1, GW1 continues to prefer ISP2 as the outbound path. </w:t>
      </w:r>
    </w:p>
    <w:p w14:paraId="5CE472B9" w14:textId="5C4539E3" w:rsidR="32868DCC" w:rsidRDefault="32868DCC" w:rsidP="7822E20B">
      <w:pPr>
        <w:pStyle w:val="BodyTextL25"/>
        <w:rPr>
          <w:szCs w:val="20"/>
        </w:rPr>
      </w:pPr>
      <w:r w:rsidRPr="7822E20B">
        <w:rPr>
          <w:b/>
          <w:bCs/>
        </w:rPr>
        <w:t>Note on Router-IDs:</w:t>
      </w:r>
      <w:r>
        <w:t xml:space="preserve"> BGP router IDs are explicitly configured on ISP1 and ISP2 to provide another deterministic tie-breaker in the BGP best-path selection process, after oldest path The configured BGP router IDs on ISP1 and ISP2 are not the primary reason for path selection at this point. Instead, they serve as a fallback mechanism that would be used only if the paths were received at the same time and remained otherwise indistinguishable (oldest path not a factor). In that case, BGP would select the path from the peer with the lower router ID.</w:t>
      </w:r>
    </w:p>
    <w:p w14:paraId="70B9A6B8" w14:textId="2A22E169" w:rsidR="7822E20B" w:rsidRPr="00BF47FB" w:rsidRDefault="32868DCC" w:rsidP="00BF47FB">
      <w:pPr>
        <w:pStyle w:val="BodyTextL25"/>
        <w:rPr>
          <w:szCs w:val="20"/>
        </w:rPr>
      </w:pPr>
      <w:r w:rsidRPr="7822E20B">
        <w:rPr>
          <w:b/>
          <w:bCs/>
          <w:szCs w:val="20"/>
        </w:rPr>
        <w:t>Important</w:t>
      </w:r>
      <w:r w:rsidRPr="7822E20B">
        <w:rPr>
          <w:szCs w:val="20"/>
        </w:rPr>
        <w:t xml:space="preserve">: In real-world networks, autonomous systems do not </w:t>
      </w:r>
      <w:r w:rsidR="7E23874C" w:rsidRPr="7822E20B">
        <w:rPr>
          <w:szCs w:val="20"/>
        </w:rPr>
        <w:t xml:space="preserve">typically </w:t>
      </w:r>
      <w:r w:rsidRPr="7822E20B">
        <w:rPr>
          <w:szCs w:val="20"/>
        </w:rPr>
        <w:t xml:space="preserve">rely on oldest-path or a peer’s router ID to influence routing decisions. Oldest-path or router ID are used only as a last-resort tie-breaker as they provide no policy control. Production networks instead use attributes such as Local Preference (for outbound traffic control) and MED (for influencing inbound traffic) to enforce intentional routing policy. These attributes will be configured and explored later in this lab. </w:t>
      </w:r>
    </w:p>
    <w:p w14:paraId="51A4113C" w14:textId="5E3C0AE5" w:rsidR="00A80824" w:rsidRDefault="00082C4A" w:rsidP="00A80824">
      <w:pPr>
        <w:pStyle w:val="Heading3"/>
      </w:pPr>
      <w:r>
        <w:lastRenderedPageBreak/>
        <w:t xml:space="preserve">Examine IPv4 </w:t>
      </w:r>
      <w:r w:rsidR="00774C16">
        <w:t>routing tables and verify reachability</w:t>
      </w:r>
      <w:r w:rsidR="00A80824">
        <w:t>.</w:t>
      </w:r>
    </w:p>
    <w:p w14:paraId="72738287" w14:textId="32692099" w:rsidR="00DE70C6" w:rsidRPr="00DE70C6" w:rsidRDefault="68FA8498" w:rsidP="008A5FED">
      <w:pPr>
        <w:pStyle w:val="BodyTextL25"/>
      </w:pPr>
      <w:r>
        <w:t xml:space="preserve">In this step, examine the </w:t>
      </w:r>
      <w:r w:rsidRPr="7822E20B">
        <w:rPr>
          <w:b/>
          <w:bCs/>
        </w:rPr>
        <w:t>IPv4 BGP entries in the routing tables</w:t>
      </w:r>
      <w:r>
        <w:t xml:space="preserve"> on each router to verify that </w:t>
      </w:r>
      <w:r w:rsidRPr="7822E20B">
        <w:rPr>
          <w:b/>
          <w:bCs/>
        </w:rPr>
        <w:t>all autonomous systems have reachability to every originated BGP prefix</w:t>
      </w:r>
      <w:r>
        <w:t>. The presence of these routes confirms that iBGP and eBGP sessions are established correctly and that BGP is successfully exchanging routing information across the topology.</w:t>
      </w:r>
      <w:r w:rsidR="00A9567D">
        <w:t xml:space="preserve"> </w:t>
      </w:r>
      <w:r w:rsidR="00DE70C6" w:rsidRPr="00DE70C6">
        <w:t>Before examining the routing tables, note which prefixes are originated by each AS.</w:t>
      </w:r>
    </w:p>
    <w:p w14:paraId="74EF8C79" w14:textId="77777777" w:rsidR="00DE70C6" w:rsidRPr="00DE70C6" w:rsidRDefault="00DE70C6" w:rsidP="008A5FED">
      <w:pPr>
        <w:pStyle w:val="BodyTextL25Bold"/>
      </w:pPr>
      <w:r w:rsidRPr="00DE70C6">
        <w:t>AS 65000 (GW1 and GW2)</w:t>
      </w:r>
    </w:p>
    <w:p w14:paraId="32F35BD0" w14:textId="77777777" w:rsidR="00DE70C6" w:rsidRDefault="00DE70C6" w:rsidP="000D786A">
      <w:pPr>
        <w:pStyle w:val="Bulletlevel2"/>
      </w:pPr>
      <w:r>
        <w:t>GW1 originates: 192.168.11.0/24</w:t>
      </w:r>
    </w:p>
    <w:p w14:paraId="10CC3F9B" w14:textId="77777777" w:rsidR="00DE70C6" w:rsidRDefault="00DE70C6" w:rsidP="000D786A">
      <w:pPr>
        <w:pStyle w:val="Bulletlevel2"/>
      </w:pPr>
      <w:r>
        <w:t>GW2 originates: 192.168.22.0/24</w:t>
      </w:r>
    </w:p>
    <w:p w14:paraId="4854E00B" w14:textId="134B14E7" w:rsidR="00DE70C6" w:rsidRPr="00DE70C6" w:rsidRDefault="00DE70C6" w:rsidP="008A5FED">
      <w:pPr>
        <w:pStyle w:val="BodyTextL25Bold"/>
      </w:pPr>
      <w:r w:rsidRPr="00DE70C6">
        <w:t xml:space="preserve">AS 65300.3 (ISP3 </w:t>
      </w:r>
      <w:r w:rsidR="008A5FED">
        <w:t xml:space="preserve">- </w:t>
      </w:r>
      <w:r w:rsidRPr="00DE70C6">
        <w:t>32-bit ASN)</w:t>
      </w:r>
      <w:r>
        <w:t xml:space="preserve"> originates</w:t>
      </w:r>
    </w:p>
    <w:p w14:paraId="4401097D" w14:textId="77777777" w:rsidR="00DE70C6" w:rsidRDefault="00DE70C6" w:rsidP="000D786A">
      <w:pPr>
        <w:pStyle w:val="Bulletlevel2"/>
      </w:pPr>
      <w:r>
        <w:t>203.0.112.0/24</w:t>
      </w:r>
    </w:p>
    <w:p w14:paraId="06FA05B7" w14:textId="77777777" w:rsidR="00DE70C6" w:rsidRDefault="00DE70C6" w:rsidP="000D786A">
      <w:pPr>
        <w:pStyle w:val="Bulletlevel2"/>
      </w:pPr>
      <w:r>
        <w:t>203.0.113.0/24</w:t>
      </w:r>
    </w:p>
    <w:p w14:paraId="3A859FD9" w14:textId="77777777" w:rsidR="00DE70C6" w:rsidRDefault="00DE70C6" w:rsidP="000D786A">
      <w:pPr>
        <w:pStyle w:val="Bulletlevel2"/>
      </w:pPr>
      <w:r>
        <w:t>203.0.114.0/24</w:t>
      </w:r>
    </w:p>
    <w:p w14:paraId="6D397F50" w14:textId="77777777" w:rsidR="00DE70C6" w:rsidRDefault="00DE70C6" w:rsidP="000D786A">
      <w:pPr>
        <w:pStyle w:val="Bulletlevel2"/>
      </w:pPr>
      <w:r>
        <w:t>203.0.115.0/24</w:t>
      </w:r>
    </w:p>
    <w:p w14:paraId="1EAC21EF" w14:textId="77777777" w:rsidR="00DE70C6" w:rsidRPr="00DE70C6" w:rsidRDefault="00DE70C6" w:rsidP="008A5FED">
      <w:pPr>
        <w:pStyle w:val="BodyTextL25Bold"/>
      </w:pPr>
      <w:r w:rsidRPr="00DE70C6">
        <w:t>AS 65100 (ISP1)</w:t>
      </w:r>
    </w:p>
    <w:p w14:paraId="7C14A7A0" w14:textId="77777777" w:rsidR="00DE70C6" w:rsidRDefault="00DE70C6" w:rsidP="000D786A">
      <w:pPr>
        <w:pStyle w:val="Bulletlevel2"/>
      </w:pPr>
      <w:r>
        <w:t>Does not originate customer prefixes in this step</w:t>
      </w:r>
    </w:p>
    <w:p w14:paraId="3ABBA6F4" w14:textId="77777777" w:rsidR="00DE70C6" w:rsidRPr="00DE70C6" w:rsidRDefault="00DE70C6" w:rsidP="008A5FED">
      <w:pPr>
        <w:pStyle w:val="BodyTextL25Bold"/>
      </w:pPr>
      <w:r w:rsidRPr="00DE70C6">
        <w:t>AS 65200 (ISP2)</w:t>
      </w:r>
    </w:p>
    <w:p w14:paraId="1E3606A9" w14:textId="51C942D4" w:rsidR="00A80824" w:rsidRDefault="00DE70C6" w:rsidP="000D786A">
      <w:pPr>
        <w:pStyle w:val="Bulletlevel2"/>
      </w:pPr>
      <w:r>
        <w:t>Does not originate customer prefixes in this step</w:t>
      </w:r>
      <w:r w:rsidR="00A80824" w:rsidRPr="008F2B50">
        <w:t>.</w:t>
      </w:r>
    </w:p>
    <w:p w14:paraId="00E85AE9" w14:textId="6DCEEAE8" w:rsidR="00DE70C6" w:rsidRDefault="00DE70C6" w:rsidP="008A5FED">
      <w:pPr>
        <w:pStyle w:val="BodyTextL25"/>
      </w:pPr>
      <w:r w:rsidRPr="00DE70C6">
        <w:t xml:space="preserve">At this point, all BGP-originated </w:t>
      </w:r>
      <w:r w:rsidR="00AC6530" w:rsidRPr="00DE70C6">
        <w:t xml:space="preserve">prefixes, </w:t>
      </w:r>
      <w:r w:rsidRPr="00DE70C6">
        <w:t>whether learned via eBGP or iBGP</w:t>
      </w:r>
      <w:r w:rsidR="00AC6530">
        <w:t xml:space="preserve">, </w:t>
      </w:r>
      <w:r w:rsidRPr="00DE70C6">
        <w:t>should be present in the IPv4 routing tables of every router in the topology, confirming full end-to-end reachability.</w:t>
      </w:r>
    </w:p>
    <w:p w14:paraId="7924F375" w14:textId="5CB7FDCE" w:rsidR="004E2BEC" w:rsidRDefault="004E2BEC" w:rsidP="008A5FED">
      <w:pPr>
        <w:pStyle w:val="BodyTextL25"/>
      </w:pPr>
      <w:r w:rsidRPr="004E2BEC">
        <w:rPr>
          <w:b/>
          <w:bCs/>
        </w:rPr>
        <w:t>Note</w:t>
      </w:r>
      <w:r>
        <w:t xml:space="preserve">: </w:t>
      </w:r>
      <w:r w:rsidRPr="004E2BEC">
        <w:t xml:space="preserve">At this stage of the lab, no outbound BGP policy has been configured on GW1. As a result, multiple external paths to the same destination may appear equivalent, and </w:t>
      </w:r>
      <w:r w:rsidRPr="003C3348">
        <w:rPr>
          <w:b/>
          <w:bCs/>
        </w:rPr>
        <w:t>BGP may select either ISP1 or ISP2</w:t>
      </w:r>
      <w:r w:rsidRPr="004E2BEC">
        <w:t xml:space="preserve"> based on default tie-breaking behavior. This can cause the installed next hop in the routing table to differ between lab runs. This behavior is expected and demonstrates the need for </w:t>
      </w:r>
      <w:r w:rsidRPr="00284D15">
        <w:rPr>
          <w:b/>
          <w:bCs/>
        </w:rPr>
        <w:t>Local Preference</w:t>
      </w:r>
      <w:r>
        <w:t xml:space="preserve"> (later in this lab)</w:t>
      </w:r>
      <w:r w:rsidRPr="004E2BEC">
        <w:t xml:space="preserve"> to enforce a consistent outbound path selection policy.</w:t>
      </w:r>
    </w:p>
    <w:p w14:paraId="145A995D" w14:textId="163FABC5" w:rsidR="00082C4A" w:rsidRDefault="00082C4A" w:rsidP="007224D8">
      <w:pPr>
        <w:pStyle w:val="CMD"/>
      </w:pPr>
      <w:r>
        <w:t>GW1#</w:t>
      </w:r>
      <w:r w:rsidR="007224D8">
        <w:t xml:space="preserve"> </w:t>
      </w:r>
      <w:r w:rsidRPr="007224D8">
        <w:rPr>
          <w:b/>
          <w:bCs/>
        </w:rPr>
        <w:t xml:space="preserve">show </w:t>
      </w:r>
      <w:proofErr w:type="spellStart"/>
      <w:r w:rsidRPr="007224D8">
        <w:rPr>
          <w:b/>
          <w:bCs/>
        </w:rPr>
        <w:t>ip</w:t>
      </w:r>
      <w:proofErr w:type="spellEnd"/>
      <w:r w:rsidRPr="007224D8">
        <w:rPr>
          <w:b/>
          <w:bCs/>
        </w:rPr>
        <w:t xml:space="preserve"> route </w:t>
      </w:r>
      <w:proofErr w:type="spellStart"/>
      <w:r w:rsidRPr="007224D8">
        <w:rPr>
          <w:b/>
          <w:bCs/>
        </w:rPr>
        <w:t>bgp</w:t>
      </w:r>
      <w:proofErr w:type="spellEnd"/>
      <w:r w:rsidR="00A7297D" w:rsidRPr="00A7297D">
        <w:rPr>
          <w:b/>
          <w:bCs/>
        </w:rPr>
        <w:t xml:space="preserve"> | begin Gateway</w:t>
      </w:r>
    </w:p>
    <w:p w14:paraId="23256EC6" w14:textId="77777777" w:rsidR="00082C4A" w:rsidRDefault="00082C4A" w:rsidP="00082C4A">
      <w:pPr>
        <w:pStyle w:val="CMDOutput"/>
      </w:pPr>
      <w:r>
        <w:t>Gateway of last resort is not set</w:t>
      </w:r>
    </w:p>
    <w:p w14:paraId="6E17545B" w14:textId="77777777" w:rsidR="00082C4A" w:rsidRDefault="00082C4A" w:rsidP="00082C4A">
      <w:pPr>
        <w:pStyle w:val="CMDOutput"/>
      </w:pPr>
    </w:p>
    <w:p w14:paraId="05242612" w14:textId="77777777" w:rsidR="00BE64C0" w:rsidRDefault="00BE64C0" w:rsidP="00BE64C0">
      <w:pPr>
        <w:pStyle w:val="CMDOutput"/>
      </w:pPr>
      <w:r>
        <w:t>B     192.168.22.0/24 [200/0] via 2.2.2.2, 00:05:28</w:t>
      </w:r>
    </w:p>
    <w:p w14:paraId="56D52241" w14:textId="77777777" w:rsidR="00BE64C0" w:rsidRDefault="00BE64C0" w:rsidP="00BE64C0">
      <w:pPr>
        <w:pStyle w:val="CMDOutput"/>
      </w:pPr>
      <w:r>
        <w:t>B     203.0.112.0/24 [20/0] via 209.165.201.18, 00:05:15</w:t>
      </w:r>
    </w:p>
    <w:p w14:paraId="49900DC6" w14:textId="77777777" w:rsidR="00BE64C0" w:rsidRDefault="00BE64C0" w:rsidP="00BE64C0">
      <w:pPr>
        <w:pStyle w:val="CMDOutput"/>
      </w:pPr>
      <w:r>
        <w:t>B     203.0.113.0/24 [20/0] via 209.165.201.18, 00:05:15</w:t>
      </w:r>
    </w:p>
    <w:p w14:paraId="366D4FEE" w14:textId="77777777" w:rsidR="00BE64C0" w:rsidRDefault="00BE64C0" w:rsidP="00BE64C0">
      <w:pPr>
        <w:pStyle w:val="CMDOutput"/>
      </w:pPr>
      <w:r>
        <w:t>B     203.0.114.0/24 [20/0] via 209.165.201.18, 00:05:15</w:t>
      </w:r>
    </w:p>
    <w:p w14:paraId="2AFC1BE2" w14:textId="77777777" w:rsidR="00BE64C0" w:rsidRDefault="00BE64C0" w:rsidP="00BE64C0">
      <w:pPr>
        <w:pStyle w:val="CMDOutput"/>
      </w:pPr>
      <w:r>
        <w:t>B     203.0.115.0/24 [20/0] via 209.165.201.18, 00:05:15</w:t>
      </w:r>
    </w:p>
    <w:p w14:paraId="56B807E5" w14:textId="77777777" w:rsidR="007224D8" w:rsidRDefault="007224D8" w:rsidP="00BE64C0">
      <w:pPr>
        <w:pStyle w:val="CMDOutput"/>
      </w:pPr>
    </w:p>
    <w:p w14:paraId="7179242B" w14:textId="6795E53F" w:rsidR="00082C4A" w:rsidRDefault="00082C4A" w:rsidP="007224D8">
      <w:pPr>
        <w:pStyle w:val="CMD"/>
      </w:pPr>
      <w:r>
        <w:t>GW2#</w:t>
      </w:r>
      <w:r w:rsidR="007224D8">
        <w:t xml:space="preserve"> </w:t>
      </w:r>
      <w:r w:rsidR="0009470C" w:rsidRPr="007224D8">
        <w:rPr>
          <w:b/>
          <w:bCs/>
        </w:rPr>
        <w:t xml:space="preserve">show </w:t>
      </w:r>
      <w:proofErr w:type="spellStart"/>
      <w:r w:rsidR="0009470C" w:rsidRPr="007224D8">
        <w:rPr>
          <w:b/>
          <w:bCs/>
        </w:rPr>
        <w:t>ip</w:t>
      </w:r>
      <w:proofErr w:type="spellEnd"/>
      <w:r w:rsidR="0009470C" w:rsidRPr="007224D8">
        <w:rPr>
          <w:b/>
          <w:bCs/>
        </w:rPr>
        <w:t xml:space="preserve"> route </w:t>
      </w:r>
      <w:proofErr w:type="spellStart"/>
      <w:r w:rsidR="0009470C" w:rsidRPr="007224D8">
        <w:rPr>
          <w:b/>
          <w:bCs/>
        </w:rPr>
        <w:t>bgp</w:t>
      </w:r>
      <w:proofErr w:type="spellEnd"/>
      <w:r w:rsidR="0009470C" w:rsidRPr="00A7297D">
        <w:rPr>
          <w:b/>
          <w:bCs/>
        </w:rPr>
        <w:t xml:space="preserve"> | begin Gateway</w:t>
      </w:r>
    </w:p>
    <w:p w14:paraId="53002613" w14:textId="77777777" w:rsidR="00082C4A" w:rsidRDefault="00082C4A" w:rsidP="00082C4A">
      <w:pPr>
        <w:pStyle w:val="CMDOutput"/>
      </w:pPr>
      <w:r>
        <w:t>Gateway of last resort is not set</w:t>
      </w:r>
    </w:p>
    <w:p w14:paraId="47C18456" w14:textId="77777777" w:rsidR="00082C4A" w:rsidRDefault="00082C4A" w:rsidP="00082C4A">
      <w:pPr>
        <w:pStyle w:val="CMDOutput"/>
      </w:pPr>
    </w:p>
    <w:p w14:paraId="0D27009C" w14:textId="77777777" w:rsidR="00BE64C0" w:rsidRDefault="00BE64C0" w:rsidP="00BE64C0">
      <w:pPr>
        <w:pStyle w:val="CMDOutput"/>
      </w:pPr>
      <w:r>
        <w:t>B     192.168.11.0/24 [200/0] via 1.1.1.1, 00:05:17</w:t>
      </w:r>
    </w:p>
    <w:p w14:paraId="2C4F0FA7" w14:textId="77777777" w:rsidR="00BE64C0" w:rsidRDefault="00BE64C0" w:rsidP="00BE64C0">
      <w:pPr>
        <w:pStyle w:val="CMDOutput"/>
      </w:pPr>
      <w:r>
        <w:t>B     203.0.112.0/24 [20/0] via 209.165.201.6, 00:05:04</w:t>
      </w:r>
    </w:p>
    <w:p w14:paraId="70184F3C" w14:textId="77777777" w:rsidR="00BE64C0" w:rsidRDefault="00BE64C0" w:rsidP="00BE64C0">
      <w:pPr>
        <w:pStyle w:val="CMDOutput"/>
      </w:pPr>
      <w:r>
        <w:t>B     203.0.113.0/24 [20/0] via 209.165.201.6, 00:05:04</w:t>
      </w:r>
    </w:p>
    <w:p w14:paraId="6FA49B44" w14:textId="77777777" w:rsidR="00BE64C0" w:rsidRDefault="00BE64C0" w:rsidP="00BE64C0">
      <w:pPr>
        <w:pStyle w:val="CMDOutput"/>
      </w:pPr>
      <w:r>
        <w:t>B     203.0.114.0/24 [20/0] via 209.165.201.6, 00:05:04</w:t>
      </w:r>
    </w:p>
    <w:p w14:paraId="43831F8F" w14:textId="77777777" w:rsidR="00BE64C0" w:rsidRDefault="00BE64C0" w:rsidP="00BE64C0">
      <w:pPr>
        <w:pStyle w:val="CMDOutput"/>
      </w:pPr>
      <w:r>
        <w:t>B     203.0.115.0/24 [20/0] via 209.165.201.6, 00:05:04</w:t>
      </w:r>
    </w:p>
    <w:p w14:paraId="08FDCE27" w14:textId="77777777" w:rsidR="007224D8" w:rsidRDefault="007224D8" w:rsidP="00BE64C0">
      <w:pPr>
        <w:pStyle w:val="CMDOutput"/>
      </w:pPr>
    </w:p>
    <w:p w14:paraId="6E209123" w14:textId="16559D2C" w:rsidR="00082C4A" w:rsidRDefault="00082C4A" w:rsidP="007224D8">
      <w:pPr>
        <w:pStyle w:val="CMD"/>
      </w:pPr>
      <w:r>
        <w:t>ISP1#</w:t>
      </w:r>
      <w:r w:rsidR="007224D8">
        <w:t xml:space="preserve"> </w:t>
      </w:r>
      <w:r w:rsidR="0009470C" w:rsidRPr="007224D8">
        <w:rPr>
          <w:b/>
          <w:bCs/>
        </w:rPr>
        <w:t xml:space="preserve">show </w:t>
      </w:r>
      <w:proofErr w:type="spellStart"/>
      <w:r w:rsidR="0009470C" w:rsidRPr="007224D8">
        <w:rPr>
          <w:b/>
          <w:bCs/>
        </w:rPr>
        <w:t>ip</w:t>
      </w:r>
      <w:proofErr w:type="spellEnd"/>
      <w:r w:rsidR="0009470C" w:rsidRPr="007224D8">
        <w:rPr>
          <w:b/>
          <w:bCs/>
        </w:rPr>
        <w:t xml:space="preserve"> route </w:t>
      </w:r>
      <w:proofErr w:type="spellStart"/>
      <w:r w:rsidR="0009470C" w:rsidRPr="007224D8">
        <w:rPr>
          <w:b/>
          <w:bCs/>
        </w:rPr>
        <w:t>bgp</w:t>
      </w:r>
      <w:proofErr w:type="spellEnd"/>
      <w:r w:rsidR="0009470C" w:rsidRPr="00A7297D">
        <w:rPr>
          <w:b/>
          <w:bCs/>
        </w:rPr>
        <w:t xml:space="preserve"> | begin Gatewa</w:t>
      </w:r>
      <w:r w:rsidR="001370EF">
        <w:rPr>
          <w:b/>
          <w:bCs/>
        </w:rPr>
        <w:t>y</w:t>
      </w:r>
    </w:p>
    <w:p w14:paraId="18F7496C" w14:textId="77777777" w:rsidR="00082C4A" w:rsidRDefault="00082C4A" w:rsidP="00082C4A">
      <w:pPr>
        <w:pStyle w:val="CMDOutput"/>
      </w:pPr>
      <w:r>
        <w:t>Gateway of last resort is not set</w:t>
      </w:r>
    </w:p>
    <w:p w14:paraId="61C86623" w14:textId="77777777" w:rsidR="00082C4A" w:rsidRDefault="00082C4A" w:rsidP="00082C4A">
      <w:pPr>
        <w:pStyle w:val="CMDOutput"/>
      </w:pPr>
    </w:p>
    <w:p w14:paraId="023BA94A" w14:textId="77777777" w:rsidR="00BE64C0" w:rsidRDefault="00BE64C0" w:rsidP="00BE64C0">
      <w:pPr>
        <w:pStyle w:val="CMDOutput"/>
      </w:pPr>
      <w:r>
        <w:t>B     192.168.11.0/24 [20/0] via 209.165.201.1, 00:12:58</w:t>
      </w:r>
    </w:p>
    <w:p w14:paraId="45DA3F8B" w14:textId="77777777" w:rsidR="00BE64C0" w:rsidRDefault="00BE64C0" w:rsidP="00BE64C0">
      <w:pPr>
        <w:pStyle w:val="CMDOutput"/>
      </w:pPr>
      <w:r>
        <w:t>B     192.168.22.0/24 [20/0] via 209.165.201.1, 00:12:40</w:t>
      </w:r>
    </w:p>
    <w:p w14:paraId="60C49229" w14:textId="77777777" w:rsidR="00BE64C0" w:rsidRDefault="00BE64C0" w:rsidP="00BE64C0">
      <w:pPr>
        <w:pStyle w:val="CMDOutput"/>
      </w:pPr>
      <w:r>
        <w:t>B     203.0.112.0/24 [20/0] via 209.165.201.10, 00:12:58</w:t>
      </w:r>
    </w:p>
    <w:p w14:paraId="7028177E" w14:textId="77777777" w:rsidR="00BE64C0" w:rsidRDefault="00BE64C0" w:rsidP="00BE64C0">
      <w:pPr>
        <w:pStyle w:val="CMDOutput"/>
      </w:pPr>
      <w:r>
        <w:t>B     203.0.113.0/24 [20/0] via 209.165.201.10, 00:12:58</w:t>
      </w:r>
    </w:p>
    <w:p w14:paraId="4D1A2C7E" w14:textId="77777777" w:rsidR="00BE64C0" w:rsidRDefault="00BE64C0" w:rsidP="00BE64C0">
      <w:pPr>
        <w:pStyle w:val="CMDOutput"/>
      </w:pPr>
      <w:r>
        <w:t>B     203.0.114.0/24 [20/0] via 209.165.201.10, 00:12:58</w:t>
      </w:r>
    </w:p>
    <w:p w14:paraId="6A1339C4" w14:textId="77777777" w:rsidR="00BE64C0" w:rsidRDefault="00BE64C0" w:rsidP="00BE64C0">
      <w:pPr>
        <w:pStyle w:val="CMDOutput"/>
      </w:pPr>
      <w:r>
        <w:t>B     203.0.115.0/24 [20/0] via 209.165.201.10, 00:12:58</w:t>
      </w:r>
    </w:p>
    <w:p w14:paraId="28F5B350" w14:textId="77777777" w:rsidR="00082C4A" w:rsidRDefault="00082C4A" w:rsidP="00082C4A">
      <w:pPr>
        <w:pStyle w:val="CMDOutput"/>
      </w:pPr>
    </w:p>
    <w:p w14:paraId="61121BF3" w14:textId="374CD37D" w:rsidR="00082C4A" w:rsidRPr="00753878" w:rsidRDefault="00082C4A" w:rsidP="007224D8">
      <w:pPr>
        <w:pStyle w:val="CMD"/>
      </w:pPr>
      <w:r>
        <w:t>ISP2#</w:t>
      </w:r>
      <w:r w:rsidR="007224D8">
        <w:t xml:space="preserve"> </w:t>
      </w:r>
      <w:r w:rsidR="0009470C" w:rsidRPr="007224D8">
        <w:rPr>
          <w:b/>
          <w:bCs/>
        </w:rPr>
        <w:t xml:space="preserve">show </w:t>
      </w:r>
      <w:proofErr w:type="spellStart"/>
      <w:r w:rsidR="0009470C" w:rsidRPr="007224D8">
        <w:rPr>
          <w:b/>
          <w:bCs/>
        </w:rPr>
        <w:t>ip</w:t>
      </w:r>
      <w:proofErr w:type="spellEnd"/>
      <w:r w:rsidR="0009470C" w:rsidRPr="007224D8">
        <w:rPr>
          <w:b/>
          <w:bCs/>
        </w:rPr>
        <w:t xml:space="preserve"> route </w:t>
      </w:r>
      <w:proofErr w:type="spellStart"/>
      <w:r w:rsidR="0009470C" w:rsidRPr="007224D8">
        <w:rPr>
          <w:b/>
          <w:bCs/>
        </w:rPr>
        <w:t>bgp</w:t>
      </w:r>
      <w:proofErr w:type="spellEnd"/>
      <w:r w:rsidR="0009470C" w:rsidRPr="00A7297D">
        <w:rPr>
          <w:b/>
          <w:bCs/>
        </w:rPr>
        <w:t xml:space="preserve"> | begin Gateway</w:t>
      </w:r>
    </w:p>
    <w:p w14:paraId="37907A9F" w14:textId="77777777" w:rsidR="00082C4A" w:rsidRDefault="00082C4A" w:rsidP="00082C4A">
      <w:pPr>
        <w:pStyle w:val="CMDOutput"/>
      </w:pPr>
      <w:r>
        <w:t>Gateway of last resort is not set</w:t>
      </w:r>
    </w:p>
    <w:p w14:paraId="3CBCEBC8" w14:textId="77777777" w:rsidR="00082C4A" w:rsidRDefault="00082C4A" w:rsidP="00082C4A">
      <w:pPr>
        <w:pStyle w:val="CMDOutput"/>
      </w:pPr>
    </w:p>
    <w:p w14:paraId="1A905A36" w14:textId="77777777" w:rsidR="00BE64C0" w:rsidRDefault="00BE64C0" w:rsidP="00BE64C0">
      <w:pPr>
        <w:pStyle w:val="CMDOutput"/>
      </w:pPr>
      <w:r>
        <w:t>B     192.168.11.0/24 [20/0] via 209.165.201.17, 00:13:24</w:t>
      </w:r>
    </w:p>
    <w:p w14:paraId="2EE18E7A" w14:textId="24DF39BA" w:rsidR="00BE64C0" w:rsidRDefault="00BE64C0" w:rsidP="00BE64C0">
      <w:pPr>
        <w:pStyle w:val="CMDOutput"/>
      </w:pPr>
      <w:r>
        <w:t>B     192.168.22.0/24 [20/0] via 209.165.201.</w:t>
      </w:r>
      <w:r w:rsidR="00DB73EC">
        <w:t>17</w:t>
      </w:r>
      <w:r>
        <w:t>, 00:13:24</w:t>
      </w:r>
    </w:p>
    <w:p w14:paraId="1E23B564" w14:textId="77777777" w:rsidR="00BE64C0" w:rsidRDefault="00BE64C0" w:rsidP="00BE64C0">
      <w:pPr>
        <w:pStyle w:val="CMDOutput"/>
      </w:pPr>
      <w:r>
        <w:t>B     203.0.112.0/24 [20/0] via 209.165.201.14, 00:13:24</w:t>
      </w:r>
    </w:p>
    <w:p w14:paraId="5AF2735A" w14:textId="77777777" w:rsidR="00BE64C0" w:rsidRDefault="00BE64C0" w:rsidP="00BE64C0">
      <w:pPr>
        <w:pStyle w:val="CMDOutput"/>
      </w:pPr>
      <w:r>
        <w:t>B     203.0.113.0/24 [20/0] via 209.165.201.14, 00:13:24</w:t>
      </w:r>
    </w:p>
    <w:p w14:paraId="22401C1D" w14:textId="77777777" w:rsidR="00BE64C0" w:rsidRDefault="00BE64C0" w:rsidP="00BE64C0">
      <w:pPr>
        <w:pStyle w:val="CMDOutput"/>
      </w:pPr>
      <w:r>
        <w:t>B     203.0.114.0/24 [20/0] via 209.165.201.14, 00:13:24</w:t>
      </w:r>
    </w:p>
    <w:p w14:paraId="1DC1E36D" w14:textId="77777777" w:rsidR="00BE64C0" w:rsidRDefault="00BE64C0" w:rsidP="00BE64C0">
      <w:pPr>
        <w:pStyle w:val="CMDOutput"/>
      </w:pPr>
      <w:r>
        <w:t>B     203.0.115.0/24 [20/0] via 209.165.201.14, 00:13:24</w:t>
      </w:r>
    </w:p>
    <w:p w14:paraId="58E4453B" w14:textId="77777777" w:rsidR="00082C4A" w:rsidRDefault="00082C4A" w:rsidP="00082C4A">
      <w:pPr>
        <w:pStyle w:val="CMDOutput"/>
      </w:pPr>
    </w:p>
    <w:p w14:paraId="5DB472A3" w14:textId="2A180D3D" w:rsidR="00082C4A" w:rsidRDefault="00082C4A" w:rsidP="007224D8">
      <w:pPr>
        <w:pStyle w:val="CMD"/>
      </w:pPr>
      <w:r>
        <w:t>ISP3#</w:t>
      </w:r>
      <w:r w:rsidR="007224D8">
        <w:t xml:space="preserve"> </w:t>
      </w:r>
      <w:r w:rsidR="0009470C" w:rsidRPr="007224D8">
        <w:rPr>
          <w:b/>
          <w:bCs/>
        </w:rPr>
        <w:t xml:space="preserve">show </w:t>
      </w:r>
      <w:proofErr w:type="spellStart"/>
      <w:r w:rsidR="0009470C" w:rsidRPr="007224D8">
        <w:rPr>
          <w:b/>
          <w:bCs/>
        </w:rPr>
        <w:t>ip</w:t>
      </w:r>
      <w:proofErr w:type="spellEnd"/>
      <w:r w:rsidR="0009470C" w:rsidRPr="007224D8">
        <w:rPr>
          <w:b/>
          <w:bCs/>
        </w:rPr>
        <w:t xml:space="preserve"> route </w:t>
      </w:r>
      <w:proofErr w:type="spellStart"/>
      <w:r w:rsidR="0009470C" w:rsidRPr="007224D8">
        <w:rPr>
          <w:b/>
          <w:bCs/>
        </w:rPr>
        <w:t>bgp</w:t>
      </w:r>
      <w:proofErr w:type="spellEnd"/>
      <w:r w:rsidR="0009470C" w:rsidRPr="00A7297D">
        <w:rPr>
          <w:b/>
          <w:bCs/>
        </w:rPr>
        <w:t xml:space="preserve"> | begin Gateway</w:t>
      </w:r>
      <w:r w:rsidR="0009470C" w:rsidRPr="007224D8">
        <w:rPr>
          <w:b/>
          <w:bCs/>
        </w:rPr>
        <w:t xml:space="preserve"> </w:t>
      </w:r>
      <w:proofErr w:type="spellStart"/>
      <w:r w:rsidRPr="007224D8">
        <w:rPr>
          <w:b/>
          <w:bCs/>
        </w:rPr>
        <w:t>bgp</w:t>
      </w:r>
      <w:proofErr w:type="spellEnd"/>
    </w:p>
    <w:p w14:paraId="09F9EF89" w14:textId="77777777" w:rsidR="00082C4A" w:rsidRDefault="00082C4A" w:rsidP="00082C4A">
      <w:pPr>
        <w:pStyle w:val="CMDOutput"/>
      </w:pPr>
      <w:r>
        <w:t>Gateway of last resort is not set</w:t>
      </w:r>
    </w:p>
    <w:p w14:paraId="54670C72" w14:textId="77777777" w:rsidR="00082C4A" w:rsidRDefault="00082C4A" w:rsidP="00082C4A">
      <w:pPr>
        <w:pStyle w:val="CMDOutput"/>
      </w:pPr>
    </w:p>
    <w:p w14:paraId="54102D11" w14:textId="296EED52" w:rsidR="00BE64C0" w:rsidRDefault="00BE64C0" w:rsidP="00BE64C0">
      <w:pPr>
        <w:pStyle w:val="CMDOutput"/>
      </w:pPr>
      <w:r>
        <w:t>B     192.168.11.0/24 [20/0] via 209.165.201.</w:t>
      </w:r>
      <w:r w:rsidR="001C566F">
        <w:t>13</w:t>
      </w:r>
      <w:r>
        <w:t>, 00:13:49</w:t>
      </w:r>
    </w:p>
    <w:p w14:paraId="7EC495C7" w14:textId="77777777" w:rsidR="00BE64C0" w:rsidRDefault="00BE64C0" w:rsidP="00BE64C0">
      <w:pPr>
        <w:pStyle w:val="CMDOutput"/>
      </w:pPr>
      <w:r>
        <w:t>B     192.168.22.0/24 [20/0] via 209.165.201.13, 00:13:48</w:t>
      </w:r>
    </w:p>
    <w:p w14:paraId="7AFEA8EC" w14:textId="7954BDC7" w:rsidR="00FD116A" w:rsidRDefault="00C96CAE" w:rsidP="00FD116A">
      <w:pPr>
        <w:pStyle w:val="Heading3"/>
      </w:pPr>
      <w:r>
        <w:t>Understanding 32-bit ASNs</w:t>
      </w:r>
      <w:r w:rsidR="00FD116A">
        <w:t>.</w:t>
      </w:r>
    </w:p>
    <w:p w14:paraId="64576776" w14:textId="78E7B283" w:rsidR="00C96CAE" w:rsidRPr="00C96CAE" w:rsidRDefault="00C96CAE" w:rsidP="00A80824">
      <w:pPr>
        <w:pStyle w:val="SubStepAlpha"/>
      </w:pPr>
      <w:r w:rsidRPr="00C96CAE">
        <w:t xml:space="preserve">Originally, BGP AS numbers were </w:t>
      </w:r>
      <w:r w:rsidRPr="00C96CAE">
        <w:rPr>
          <w:b/>
          <w:bCs/>
        </w:rPr>
        <w:t>16-bit values</w:t>
      </w:r>
      <w:r w:rsidRPr="00C96CAE">
        <w:t xml:space="preserve">, which limited the Internet to about </w:t>
      </w:r>
      <w:r w:rsidRPr="00C96CAE">
        <w:rPr>
          <w:b/>
          <w:bCs/>
        </w:rPr>
        <w:t xml:space="preserve">65,000 </w:t>
      </w:r>
      <w:proofErr w:type="spellStart"/>
      <w:r w:rsidRPr="00C96CAE">
        <w:rPr>
          <w:b/>
          <w:bCs/>
        </w:rPr>
        <w:t>ASes</w:t>
      </w:r>
      <w:proofErr w:type="spellEnd"/>
      <w:r w:rsidRPr="00C96CAE">
        <w:t xml:space="preserve">. As the Internet grew and more organizations became multihomed, this space was exhausted. To solve this, </w:t>
      </w:r>
      <w:r w:rsidRPr="00C96CAE">
        <w:rPr>
          <w:b/>
          <w:bCs/>
        </w:rPr>
        <w:t>32-bit AS numbers</w:t>
      </w:r>
      <w:r w:rsidRPr="00C96CAE">
        <w:t xml:space="preserve"> were introduced, expanding the AS number space dramatically while remaining compatible with older routers.</w:t>
      </w:r>
    </w:p>
    <w:p w14:paraId="0829102C" w14:textId="77777777" w:rsidR="00C96CAE" w:rsidRPr="00C96CAE" w:rsidRDefault="00C96CAE" w:rsidP="00C96CAE">
      <w:pPr>
        <w:pStyle w:val="BodyTextL50"/>
      </w:pPr>
      <w:r w:rsidRPr="00C96CAE">
        <w:t xml:space="preserve">Modern </w:t>
      </w:r>
      <w:r w:rsidRPr="00C96CAE">
        <w:rPr>
          <w:b/>
          <w:bCs/>
        </w:rPr>
        <w:t>network operating systems</w:t>
      </w:r>
      <w:r w:rsidRPr="00C96CAE">
        <w:t xml:space="preserve"> fully support </w:t>
      </w:r>
      <w:r w:rsidRPr="00C96CAE">
        <w:rPr>
          <w:b/>
          <w:bCs/>
        </w:rPr>
        <w:t>both 16-bit and 32-bit ASNs</w:t>
      </w:r>
      <w:r w:rsidRPr="00C96CAE">
        <w:t>, allowing them to coexist within the same BGP AS path without affecting routing behavior.</w:t>
      </w:r>
    </w:p>
    <w:p w14:paraId="2A5E2B46" w14:textId="77777777" w:rsidR="00C96CAE" w:rsidRPr="00C96CAE" w:rsidRDefault="00C96CAE" w:rsidP="00C96CAE">
      <w:pPr>
        <w:pStyle w:val="BodyTextL50"/>
        <w:rPr>
          <w:b/>
          <w:bCs/>
        </w:rPr>
      </w:pPr>
      <w:r w:rsidRPr="00C96CAE">
        <w:rPr>
          <w:b/>
          <w:bCs/>
        </w:rPr>
        <w:t>Representing 32-bit ASNs</w:t>
      </w:r>
    </w:p>
    <w:p w14:paraId="79AED440" w14:textId="77777777" w:rsidR="00C96CAE" w:rsidRPr="00C96CAE" w:rsidRDefault="00C96CAE" w:rsidP="00C96CAE">
      <w:pPr>
        <w:pStyle w:val="BodyTextL50"/>
      </w:pPr>
      <w:r w:rsidRPr="00C96CAE">
        <w:t>Although a 32-bit AS number is assigned as a single numeric value, it can be displayed in two different formats. Cisco devices support both formats, and the choice affects only how the AS number is shown, not how BGP operates.</w:t>
      </w:r>
    </w:p>
    <w:p w14:paraId="43118174" w14:textId="259E214E" w:rsidR="00C96CAE" w:rsidRPr="00C96CAE" w:rsidRDefault="00C96CAE" w:rsidP="000D786A">
      <w:pPr>
        <w:pStyle w:val="Bulletlevel2"/>
      </w:pPr>
      <w:proofErr w:type="spellStart"/>
      <w:r w:rsidRPr="00C96CAE">
        <w:rPr>
          <w:b/>
          <w:bCs/>
        </w:rPr>
        <w:t>asplain</w:t>
      </w:r>
      <w:proofErr w:type="spellEnd"/>
      <w:r w:rsidRPr="00C96CAE">
        <w:rPr>
          <w:b/>
          <w:bCs/>
        </w:rPr>
        <w:t xml:space="preserve"> format</w:t>
      </w:r>
      <w:r w:rsidR="008A5FED">
        <w:t>:</w:t>
      </w:r>
      <w:r w:rsidRPr="00C96CAE">
        <w:t xml:space="preserve"> Displays the AS number as a single 32-bit integer (for example, </w:t>
      </w:r>
      <w:r w:rsidRPr="00A80824">
        <w:rPr>
          <w:b/>
          <w:bCs/>
        </w:rPr>
        <w:t>4279500803</w:t>
      </w:r>
      <w:r w:rsidRPr="00C96CAE">
        <w:t>).</w:t>
      </w:r>
    </w:p>
    <w:p w14:paraId="11A00FB1" w14:textId="0E64A453" w:rsidR="00C96CAE" w:rsidRPr="00C96CAE" w:rsidRDefault="00C96CAE" w:rsidP="000D786A">
      <w:pPr>
        <w:pStyle w:val="Bulletlevel2"/>
      </w:pPr>
      <w:proofErr w:type="spellStart"/>
      <w:r w:rsidRPr="00C96CAE">
        <w:rPr>
          <w:b/>
          <w:bCs/>
        </w:rPr>
        <w:t>asdot</w:t>
      </w:r>
      <w:proofErr w:type="spellEnd"/>
      <w:r w:rsidRPr="00C96CAE">
        <w:rPr>
          <w:b/>
          <w:bCs/>
        </w:rPr>
        <w:t xml:space="preserve"> format</w:t>
      </w:r>
      <w:r w:rsidR="008A5FED">
        <w:t xml:space="preserve">: </w:t>
      </w:r>
      <w:r w:rsidRPr="00C96CAE">
        <w:t xml:space="preserve">Displays the same 32-bit AS number as two 16-bit values separated by a dot (for example, </w:t>
      </w:r>
      <w:r w:rsidRPr="00A80824">
        <w:rPr>
          <w:b/>
          <w:bCs/>
        </w:rPr>
        <w:t>65300.3</w:t>
      </w:r>
      <w:r w:rsidRPr="00C96CAE">
        <w:t>).</w:t>
      </w:r>
    </w:p>
    <w:p w14:paraId="4486B6E4" w14:textId="529FAF04" w:rsidR="00C96CAE" w:rsidRPr="00C96CAE" w:rsidRDefault="00C96CAE" w:rsidP="00C96CAE">
      <w:pPr>
        <w:pStyle w:val="BodyTextL50"/>
      </w:pPr>
      <w:r w:rsidRPr="00C96CAE">
        <w:t>Both formats represent the same AS number, and routing behavior is identical regardless of which format is used.</w:t>
      </w:r>
      <w:r w:rsidR="00A80824">
        <w:t xml:space="preserve"> </w:t>
      </w:r>
    </w:p>
    <w:p w14:paraId="19EF1750" w14:textId="00D307B1" w:rsidR="009E5F97" w:rsidRDefault="018352B2" w:rsidP="00386A42">
      <w:pPr>
        <w:pStyle w:val="BodyTextL50"/>
      </w:pPr>
      <w:r>
        <w:t xml:space="preserve">The following BGP output shows how </w:t>
      </w:r>
      <w:r w:rsidRPr="7822E20B">
        <w:rPr>
          <w:b/>
          <w:bCs/>
        </w:rPr>
        <w:t>16-bit and 32-bit ASNs coexist in the same AS path</w:t>
      </w:r>
      <w:r>
        <w:t xml:space="preserve">. In this example, </w:t>
      </w:r>
      <w:r w:rsidRPr="7822E20B">
        <w:rPr>
          <w:b/>
          <w:bCs/>
        </w:rPr>
        <w:t>65</w:t>
      </w:r>
      <w:r w:rsidR="670A51FA" w:rsidRPr="7822E20B">
        <w:rPr>
          <w:b/>
          <w:bCs/>
        </w:rPr>
        <w:t>2</w:t>
      </w:r>
      <w:r w:rsidRPr="7822E20B">
        <w:rPr>
          <w:b/>
          <w:bCs/>
        </w:rPr>
        <w:t>00</w:t>
      </w:r>
      <w:r>
        <w:t xml:space="preserve"> represents a traditional 16-bit ASN, while </w:t>
      </w:r>
      <w:r w:rsidRPr="7822E20B">
        <w:rPr>
          <w:b/>
          <w:bCs/>
        </w:rPr>
        <w:t>4279500803</w:t>
      </w:r>
      <w:r>
        <w:t xml:space="preserve"> represents a 32-bit ASN</w:t>
      </w:r>
      <w:r w:rsidR="6767487A">
        <w:t xml:space="preserve"> in </w:t>
      </w:r>
      <w:proofErr w:type="spellStart"/>
      <w:r w:rsidR="6767487A" w:rsidRPr="7822E20B">
        <w:rPr>
          <w:b/>
          <w:bCs/>
        </w:rPr>
        <w:t>asplain</w:t>
      </w:r>
      <w:proofErr w:type="spellEnd"/>
      <w:r w:rsidR="6767487A">
        <w:t xml:space="preserve"> format</w:t>
      </w:r>
      <w:r>
        <w:t>. Modern BGP implementations handle both seamlessly, and the presence of both values in the AS path does not affect route selection or reachability</w:t>
      </w:r>
      <w:r w:rsidR="42909323">
        <w:t>.</w:t>
      </w:r>
    </w:p>
    <w:p w14:paraId="29FE9825" w14:textId="5C3A2F7D" w:rsidR="4E8A4FF9" w:rsidRDefault="4E8A4FF9" w:rsidP="7822E20B">
      <w:pPr>
        <w:pStyle w:val="CMD"/>
        <w:rPr>
          <w:b/>
          <w:bCs/>
        </w:rPr>
      </w:pPr>
      <w:r>
        <w:t>GW1#</w:t>
      </w:r>
      <w:r w:rsidR="49A0CECF">
        <w:t xml:space="preserve"> </w:t>
      </w:r>
      <w:r w:rsidRPr="7822E20B">
        <w:rPr>
          <w:b/>
          <w:bCs/>
        </w:rPr>
        <w:t xml:space="preserve">show </w:t>
      </w:r>
      <w:proofErr w:type="spellStart"/>
      <w:r w:rsidRPr="7822E20B">
        <w:rPr>
          <w:b/>
          <w:bCs/>
        </w:rPr>
        <w:t>ip</w:t>
      </w:r>
      <w:proofErr w:type="spellEnd"/>
      <w:r w:rsidRPr="7822E20B">
        <w:rPr>
          <w:b/>
          <w:bCs/>
        </w:rPr>
        <w:t xml:space="preserve"> </w:t>
      </w:r>
      <w:proofErr w:type="spellStart"/>
      <w:r w:rsidRPr="7822E20B">
        <w:rPr>
          <w:b/>
          <w:bCs/>
        </w:rPr>
        <w:t>bgp</w:t>
      </w:r>
      <w:proofErr w:type="spellEnd"/>
    </w:p>
    <w:p w14:paraId="48686663" w14:textId="77777777" w:rsidR="009E5F97" w:rsidRDefault="009E5F97" w:rsidP="009E5F97">
      <w:pPr>
        <w:pStyle w:val="CMDOutput"/>
      </w:pPr>
      <w:r>
        <w:t>BGP table version is 7, local router ID is 192.168.11.1</w:t>
      </w:r>
    </w:p>
    <w:p w14:paraId="682CBB8E" w14:textId="77777777" w:rsidR="009E5F97" w:rsidRDefault="009E5F97" w:rsidP="009E5F97">
      <w:pPr>
        <w:pStyle w:val="CMDOutput"/>
      </w:pPr>
      <w:r>
        <w:t xml:space="preserve">Status codes: s suppressed, d damped, h history, </w:t>
      </w:r>
      <w:r w:rsidRPr="00E56AA1">
        <w:rPr>
          <w:highlight w:val="yellow"/>
        </w:rPr>
        <w:t>* valid</w:t>
      </w:r>
      <w:r>
        <w:t xml:space="preserve">, </w:t>
      </w:r>
      <w:r w:rsidRPr="00E56AA1">
        <w:rPr>
          <w:highlight w:val="yellow"/>
        </w:rPr>
        <w:t>&gt; best</w:t>
      </w:r>
      <w:r>
        <w:t xml:space="preserve">, </w:t>
      </w:r>
      <w:proofErr w:type="spellStart"/>
      <w:r>
        <w:t>i</w:t>
      </w:r>
      <w:proofErr w:type="spellEnd"/>
      <w:r>
        <w:t xml:space="preserve"> - internal, </w:t>
      </w:r>
    </w:p>
    <w:p w14:paraId="17241D64" w14:textId="77777777" w:rsidR="009E5F97" w:rsidRDefault="009E5F97" w:rsidP="009E5F97">
      <w:pPr>
        <w:pStyle w:val="CMDOutput"/>
      </w:pPr>
      <w:r>
        <w:lastRenderedPageBreak/>
        <w:t xml:space="preserve">              r RIB-failure, S Stale, m multipath, b backup-path, f RT-Filter, </w:t>
      </w:r>
    </w:p>
    <w:p w14:paraId="5F8840E5" w14:textId="77777777" w:rsidR="009E5F97" w:rsidRDefault="009E5F97" w:rsidP="009E5F97">
      <w:pPr>
        <w:pStyle w:val="CMDOutput"/>
      </w:pPr>
      <w:r>
        <w:t xml:space="preserve">              x best-external, </w:t>
      </w:r>
      <w:proofErr w:type="gramStart"/>
      <w:r>
        <w:t>a</w:t>
      </w:r>
      <w:proofErr w:type="gramEnd"/>
      <w:r>
        <w:t xml:space="preserve"> additional-path, c RIB-compressed, </w:t>
      </w:r>
    </w:p>
    <w:p w14:paraId="092E7A8B" w14:textId="77777777" w:rsidR="009E5F97" w:rsidRDefault="009E5F97" w:rsidP="009E5F97">
      <w:pPr>
        <w:pStyle w:val="CMDOutput"/>
      </w:pPr>
      <w:r>
        <w:t xml:space="preserve">              t secondary path, L long-lived-stale,</w:t>
      </w:r>
    </w:p>
    <w:p w14:paraId="571FE8CE" w14:textId="77777777" w:rsidR="009E5F97" w:rsidRDefault="009E5F97" w:rsidP="009E5F97">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7E331D85" w14:textId="77777777" w:rsidR="009E5F97" w:rsidRDefault="009E5F97" w:rsidP="009E5F97">
      <w:pPr>
        <w:pStyle w:val="CMDOutput"/>
      </w:pPr>
      <w:r>
        <w:t>RPKI validation codes: V valid, I invalid, N Not found</w:t>
      </w:r>
    </w:p>
    <w:p w14:paraId="0A006CBC" w14:textId="77777777" w:rsidR="009E5F97" w:rsidRDefault="009E5F97" w:rsidP="009E5F97">
      <w:pPr>
        <w:pStyle w:val="CMDOutput"/>
      </w:pPr>
    </w:p>
    <w:p w14:paraId="76821E08" w14:textId="79F1AA58" w:rsidR="79CCFA35" w:rsidRDefault="79CCFA35" w:rsidP="7822E20B">
      <w:pPr>
        <w:pStyle w:val="CMDOutput"/>
      </w:pPr>
      <w:r>
        <w:t xml:space="preserve">     Network          Next Hop            Metric </w:t>
      </w:r>
      <w:proofErr w:type="spellStart"/>
      <w:r>
        <w:t>LocPrf</w:t>
      </w:r>
      <w:proofErr w:type="spellEnd"/>
      <w:r>
        <w:t xml:space="preserve"> Weight Path</w:t>
      </w:r>
    </w:p>
    <w:p w14:paraId="1E1AC469" w14:textId="7F2ECD48" w:rsidR="79CCFA35" w:rsidRDefault="79CCFA35" w:rsidP="7822E20B">
      <w:pPr>
        <w:pStyle w:val="CMDOutput"/>
      </w:pPr>
      <w:r>
        <w:t xml:space="preserve">*&gt;   192.168.11.0     0.0.0.0                  0         32768 </w:t>
      </w:r>
      <w:proofErr w:type="spellStart"/>
      <w:r>
        <w:t>i</w:t>
      </w:r>
      <w:proofErr w:type="spellEnd"/>
    </w:p>
    <w:p w14:paraId="286A8A51" w14:textId="0F1F909C" w:rsidR="79CCFA35" w:rsidRDefault="79CCFA35" w:rsidP="7822E20B">
      <w:pPr>
        <w:pStyle w:val="CMDOutput"/>
      </w:pPr>
      <w:r>
        <w:t>*&gt;</w:t>
      </w:r>
      <w:proofErr w:type="spellStart"/>
      <w:proofErr w:type="gramStart"/>
      <w:r>
        <w:t>i</w:t>
      </w:r>
      <w:proofErr w:type="spellEnd"/>
      <w:r>
        <w:t xml:space="preserve">  192.168.22.0</w:t>
      </w:r>
      <w:proofErr w:type="gramEnd"/>
      <w:r>
        <w:t xml:space="preserve">     2.2.2.2                  0    100      0 </w:t>
      </w:r>
      <w:proofErr w:type="spellStart"/>
      <w:r>
        <w:t>i</w:t>
      </w:r>
      <w:proofErr w:type="spellEnd"/>
    </w:p>
    <w:p w14:paraId="6281A37C" w14:textId="2EA4D15A" w:rsidR="79CCFA35" w:rsidRDefault="79CCFA35" w:rsidP="7822E20B">
      <w:pPr>
        <w:pStyle w:val="CMDOutput"/>
      </w:pPr>
      <w:r>
        <w:t xml:space="preserve">*    </w:t>
      </w:r>
      <w:r w:rsidRPr="004125AB">
        <w:rPr>
          <w:highlight w:val="yellow"/>
        </w:rPr>
        <w:t>203.0.112.0</w:t>
      </w:r>
      <w:r>
        <w:t xml:space="preserve">      209.165.201.2                          0 65100 </w:t>
      </w:r>
      <w:r w:rsidRPr="004125AB">
        <w:rPr>
          <w:highlight w:val="yellow"/>
        </w:rPr>
        <w:t>4279500803</w:t>
      </w:r>
      <w:r>
        <w:t xml:space="preserve"> </w:t>
      </w:r>
      <w:proofErr w:type="spellStart"/>
      <w:r>
        <w:t>i</w:t>
      </w:r>
      <w:proofErr w:type="spellEnd"/>
    </w:p>
    <w:p w14:paraId="4E690E30" w14:textId="3D6400D6" w:rsidR="79CCFA35" w:rsidRDefault="79CCFA35" w:rsidP="7822E20B">
      <w:pPr>
        <w:pStyle w:val="CMDOutput"/>
      </w:pPr>
      <w:r>
        <w:t xml:space="preserve">* </w:t>
      </w:r>
      <w:proofErr w:type="spellStart"/>
      <w:r>
        <w:t>i</w:t>
      </w:r>
      <w:proofErr w:type="spellEnd"/>
      <w:r>
        <w:t xml:space="preserve">                   2.2.2.2                  0    100      0 65200 </w:t>
      </w:r>
      <w:r w:rsidRPr="004125AB">
        <w:rPr>
          <w:highlight w:val="yellow"/>
        </w:rPr>
        <w:t>4279500803</w:t>
      </w:r>
      <w:r>
        <w:t xml:space="preserve"> </w:t>
      </w:r>
      <w:proofErr w:type="spellStart"/>
      <w:r>
        <w:t>i</w:t>
      </w:r>
      <w:proofErr w:type="spellEnd"/>
    </w:p>
    <w:p w14:paraId="2C1DE745" w14:textId="705522A3" w:rsidR="79CCFA35" w:rsidRDefault="79CCFA35" w:rsidP="7822E20B">
      <w:pPr>
        <w:pStyle w:val="CMDOutput"/>
      </w:pPr>
      <w:r w:rsidRPr="004125AB">
        <w:rPr>
          <w:highlight w:val="yellow"/>
        </w:rPr>
        <w:t>*&gt;</w:t>
      </w:r>
      <w:r>
        <w:t xml:space="preserve">                    209.165.201.18                         0 </w:t>
      </w:r>
      <w:r w:rsidRPr="004125AB">
        <w:rPr>
          <w:highlight w:val="yellow"/>
        </w:rPr>
        <w:t>65200</w:t>
      </w:r>
      <w:r>
        <w:t xml:space="preserve"> </w:t>
      </w:r>
      <w:r w:rsidRPr="004125AB">
        <w:rPr>
          <w:highlight w:val="yellow"/>
        </w:rPr>
        <w:t>4279500803</w:t>
      </w:r>
      <w:r>
        <w:t xml:space="preserve"> </w:t>
      </w:r>
      <w:proofErr w:type="spellStart"/>
      <w:r>
        <w:t>i</w:t>
      </w:r>
      <w:proofErr w:type="spellEnd"/>
      <w:r w:rsidR="5AF45101">
        <w:t xml:space="preserve"> </w:t>
      </w:r>
    </w:p>
    <w:p w14:paraId="052B450A" w14:textId="6F909F9B" w:rsidR="5AF45101" w:rsidRDefault="5AF45101" w:rsidP="7822E20B">
      <w:pPr>
        <w:pStyle w:val="CMDOutput"/>
      </w:pPr>
      <w:r>
        <w:t>&lt;output omitted&gt;</w:t>
      </w:r>
    </w:p>
    <w:p w14:paraId="6782071D" w14:textId="77777777" w:rsidR="00EC3EBA" w:rsidRDefault="00EC3EBA" w:rsidP="00FD116A">
      <w:pPr>
        <w:pStyle w:val="CMDOutput"/>
      </w:pPr>
    </w:p>
    <w:p w14:paraId="41E7705D" w14:textId="0BBDE6DF" w:rsidR="009E5F97" w:rsidRPr="009E5F97" w:rsidRDefault="4E8A4FF9" w:rsidP="00764675">
      <w:pPr>
        <w:pStyle w:val="CMD"/>
      </w:pPr>
      <w:r>
        <w:t>GW1#</w:t>
      </w:r>
      <w:r w:rsidR="49A0CECF">
        <w:t xml:space="preserve"> </w:t>
      </w:r>
      <w:r w:rsidRPr="7822E20B">
        <w:rPr>
          <w:b/>
          <w:bCs/>
        </w:rPr>
        <w:t xml:space="preserve">show </w:t>
      </w:r>
      <w:proofErr w:type="spellStart"/>
      <w:r w:rsidRPr="7822E20B">
        <w:rPr>
          <w:b/>
          <w:bCs/>
        </w:rPr>
        <w:t>ip</w:t>
      </w:r>
      <w:proofErr w:type="spellEnd"/>
      <w:r w:rsidRPr="7822E20B">
        <w:rPr>
          <w:b/>
          <w:bCs/>
        </w:rPr>
        <w:t xml:space="preserve"> </w:t>
      </w:r>
      <w:proofErr w:type="spellStart"/>
      <w:r w:rsidRPr="7822E20B">
        <w:rPr>
          <w:b/>
          <w:bCs/>
        </w:rPr>
        <w:t>bgp</w:t>
      </w:r>
      <w:proofErr w:type="spellEnd"/>
      <w:r w:rsidRPr="7822E20B">
        <w:rPr>
          <w:b/>
          <w:bCs/>
        </w:rPr>
        <w:t xml:space="preserve"> 203.0.112.0 </w:t>
      </w:r>
      <w:proofErr w:type="spellStart"/>
      <w:r w:rsidRPr="7822E20B">
        <w:rPr>
          <w:b/>
          <w:bCs/>
        </w:rPr>
        <w:t>bestpath</w:t>
      </w:r>
      <w:proofErr w:type="spellEnd"/>
    </w:p>
    <w:p w14:paraId="2B554E0A" w14:textId="33A248B0" w:rsidR="2C12EC47" w:rsidRDefault="2C12EC47" w:rsidP="7822E20B">
      <w:pPr>
        <w:pStyle w:val="CMDOutput"/>
      </w:pPr>
      <w:r>
        <w:t>BGP routing table entry for 203.0.112.0/24, version 8</w:t>
      </w:r>
    </w:p>
    <w:p w14:paraId="1C348D65" w14:textId="35425671" w:rsidR="2C12EC47" w:rsidRDefault="2C12EC47" w:rsidP="004125AB">
      <w:pPr>
        <w:pStyle w:val="CMDOutput"/>
      </w:pPr>
      <w:r>
        <w:t>Paths: (3 available, best #3, table default)</w:t>
      </w:r>
    </w:p>
    <w:p w14:paraId="152FC47C" w14:textId="75441DF8" w:rsidR="2C12EC47" w:rsidRDefault="2C12EC47" w:rsidP="004125AB">
      <w:pPr>
        <w:pStyle w:val="CMDOutput"/>
      </w:pPr>
      <w:r>
        <w:t xml:space="preserve">  Advertised to update-groups:</w:t>
      </w:r>
    </w:p>
    <w:p w14:paraId="18FD72EB" w14:textId="36EC9822" w:rsidR="2C12EC47" w:rsidRDefault="2C12EC47" w:rsidP="004125AB">
      <w:pPr>
        <w:pStyle w:val="CMDOutput"/>
      </w:pPr>
      <w:r>
        <w:t xml:space="preserve">     1          2         </w:t>
      </w:r>
    </w:p>
    <w:p w14:paraId="7C984104" w14:textId="112E27E0" w:rsidR="2C12EC47" w:rsidRDefault="2C12EC47" w:rsidP="004125AB">
      <w:pPr>
        <w:pStyle w:val="CMDOutput"/>
      </w:pPr>
      <w:r>
        <w:t xml:space="preserve">  Refresh Epoch 1</w:t>
      </w:r>
    </w:p>
    <w:p w14:paraId="16750278" w14:textId="5C11F224" w:rsidR="2C12EC47" w:rsidRPr="004125AB" w:rsidRDefault="2C12EC47" w:rsidP="004125AB">
      <w:pPr>
        <w:pStyle w:val="CMDOutput"/>
        <w:rPr>
          <w:highlight w:val="yellow"/>
        </w:rPr>
      </w:pPr>
      <w:r>
        <w:t xml:space="preserve">  </w:t>
      </w:r>
      <w:r w:rsidRPr="004125AB">
        <w:rPr>
          <w:highlight w:val="yellow"/>
        </w:rPr>
        <w:t>65200 4279500803</w:t>
      </w:r>
    </w:p>
    <w:p w14:paraId="51F267F8" w14:textId="34688AFC" w:rsidR="2C12EC47" w:rsidRDefault="2C12EC47" w:rsidP="004125AB">
      <w:pPr>
        <w:pStyle w:val="CMDOutput"/>
      </w:pPr>
      <w:r>
        <w:t xml:space="preserve">    209.165.201.18 from 209.165.201.18 (4.4.4.4)</w:t>
      </w:r>
    </w:p>
    <w:p w14:paraId="169E9F8E" w14:textId="2D85B2D3" w:rsidR="2C12EC47" w:rsidRDefault="2C12EC47" w:rsidP="004125AB">
      <w:pPr>
        <w:pStyle w:val="CMDOutput"/>
      </w:pPr>
      <w:r>
        <w:t xml:space="preserve">      Origin IGP, </w:t>
      </w:r>
      <w:proofErr w:type="spellStart"/>
      <w:r>
        <w:t>localpref</w:t>
      </w:r>
      <w:proofErr w:type="spellEnd"/>
      <w:r>
        <w:t xml:space="preserve"> 100, valid, external, best</w:t>
      </w:r>
    </w:p>
    <w:p w14:paraId="503A61A6" w14:textId="3C865F20" w:rsidR="2C12EC47" w:rsidRDefault="2C12EC47" w:rsidP="004125AB">
      <w:pPr>
        <w:pStyle w:val="CMDOutput"/>
      </w:pPr>
      <w:r>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0x0</w:t>
      </w:r>
    </w:p>
    <w:p w14:paraId="11A212A5" w14:textId="6A83171B" w:rsidR="2C12EC47" w:rsidRDefault="2C12EC47" w:rsidP="001370EF">
      <w:pPr>
        <w:pStyle w:val="CMDOutput"/>
      </w:pPr>
      <w:r>
        <w:t xml:space="preserve">      Updated on Jan 29 2026 12:36:11 UTC</w:t>
      </w:r>
    </w:p>
    <w:p w14:paraId="242F1037" w14:textId="0C8F153D" w:rsidR="00D43F79" w:rsidRPr="00D43F79" w:rsidRDefault="00D43F79" w:rsidP="00D43F79">
      <w:pPr>
        <w:pStyle w:val="SubStepAlpha"/>
      </w:pPr>
      <w:r w:rsidRPr="00D43F79">
        <w:t xml:space="preserve">By default, Cisco routers display 32-bit AS numbers in </w:t>
      </w:r>
      <w:proofErr w:type="spellStart"/>
      <w:r w:rsidRPr="00D43F79">
        <w:rPr>
          <w:b/>
          <w:bCs/>
        </w:rPr>
        <w:t>asplain</w:t>
      </w:r>
      <w:proofErr w:type="spellEnd"/>
      <w:r w:rsidRPr="00D43F79">
        <w:rPr>
          <w:b/>
          <w:bCs/>
        </w:rPr>
        <w:t xml:space="preserve"> format</w:t>
      </w:r>
      <w:r w:rsidRPr="00D43F79">
        <w:t xml:space="preserve">, which shows the AS </w:t>
      </w:r>
      <w:proofErr w:type="spellStart"/>
      <w:r w:rsidRPr="00D43F79">
        <w:t>as</w:t>
      </w:r>
      <w:proofErr w:type="spellEnd"/>
      <w:r w:rsidRPr="00D43F79">
        <w:t xml:space="preserve"> a single large integer. The </w:t>
      </w:r>
      <w:proofErr w:type="spellStart"/>
      <w:r w:rsidRPr="000D3A91">
        <w:rPr>
          <w:b/>
          <w:bCs/>
        </w:rPr>
        <w:t>bgp</w:t>
      </w:r>
      <w:proofErr w:type="spellEnd"/>
      <w:r w:rsidRPr="000D3A91">
        <w:rPr>
          <w:b/>
          <w:bCs/>
        </w:rPr>
        <w:t xml:space="preserve"> </w:t>
      </w:r>
      <w:proofErr w:type="spellStart"/>
      <w:r w:rsidRPr="000D3A91">
        <w:rPr>
          <w:b/>
          <w:bCs/>
        </w:rPr>
        <w:t>asnotation</w:t>
      </w:r>
      <w:proofErr w:type="spellEnd"/>
      <w:r w:rsidRPr="000D3A91">
        <w:rPr>
          <w:b/>
          <w:bCs/>
        </w:rPr>
        <w:t xml:space="preserve"> dot</w:t>
      </w:r>
      <w:r w:rsidRPr="00D43F79">
        <w:t xml:space="preserve"> command changes </w:t>
      </w:r>
      <w:r w:rsidRPr="00D43F79">
        <w:rPr>
          <w:b/>
          <w:bCs/>
        </w:rPr>
        <w:t>only how 32-bit ASNs are displayed</w:t>
      </w:r>
      <w:r w:rsidRPr="00D43F79">
        <w:t>, not how BGP operates.</w:t>
      </w:r>
    </w:p>
    <w:p w14:paraId="3C8DD936" w14:textId="77777777" w:rsidR="00D43F79" w:rsidRPr="00D43F79" w:rsidRDefault="00D43F79" w:rsidP="00D43F79">
      <w:pPr>
        <w:pStyle w:val="BodyTextL50"/>
      </w:pPr>
      <w:r w:rsidRPr="00D43F79">
        <w:t xml:space="preserve">After enabling dot notation, the same 32-bit ASN that previously appeared as </w:t>
      </w:r>
      <w:r w:rsidRPr="00D43F79">
        <w:rPr>
          <w:b/>
          <w:bCs/>
        </w:rPr>
        <w:t>4279500803</w:t>
      </w:r>
      <w:r w:rsidRPr="00D43F79">
        <w:t xml:space="preserve"> is now shown in </w:t>
      </w:r>
      <w:proofErr w:type="spellStart"/>
      <w:r w:rsidRPr="00D43F79">
        <w:rPr>
          <w:b/>
          <w:bCs/>
        </w:rPr>
        <w:t>asdot</w:t>
      </w:r>
      <w:proofErr w:type="spellEnd"/>
      <w:r w:rsidRPr="00D43F79">
        <w:rPr>
          <w:b/>
          <w:bCs/>
        </w:rPr>
        <w:t xml:space="preserve"> format</w:t>
      </w:r>
      <w:r w:rsidRPr="00D43F79">
        <w:t xml:space="preserve"> as </w:t>
      </w:r>
      <w:r w:rsidRPr="00D43F79">
        <w:rPr>
          <w:b/>
          <w:bCs/>
        </w:rPr>
        <w:t>65300.3</w:t>
      </w:r>
      <w:r w:rsidRPr="00D43F79">
        <w:t>. This format splits the 32-bit value into two 16-bit components, making the AS path easier to read and interpret</w:t>
      </w:r>
    </w:p>
    <w:p w14:paraId="49ADF86B" w14:textId="45BF9CA8" w:rsidR="0013732F" w:rsidRDefault="0013732F" w:rsidP="008061F2">
      <w:pPr>
        <w:pStyle w:val="CMD"/>
      </w:pPr>
      <w:r>
        <w:t xml:space="preserve">GW1(config)# </w:t>
      </w:r>
      <w:r w:rsidRPr="008061F2">
        <w:rPr>
          <w:b/>
          <w:bCs/>
        </w:rPr>
        <w:t xml:space="preserve">router </w:t>
      </w:r>
      <w:proofErr w:type="spellStart"/>
      <w:r w:rsidRPr="008061F2">
        <w:rPr>
          <w:b/>
          <w:bCs/>
        </w:rPr>
        <w:t>bgp</w:t>
      </w:r>
      <w:proofErr w:type="spellEnd"/>
      <w:r w:rsidRPr="008061F2">
        <w:rPr>
          <w:b/>
          <w:bCs/>
        </w:rPr>
        <w:t xml:space="preserve"> 65000</w:t>
      </w:r>
    </w:p>
    <w:p w14:paraId="322007AD" w14:textId="0C636931" w:rsidR="0013732F" w:rsidRDefault="0013732F" w:rsidP="008061F2">
      <w:pPr>
        <w:pStyle w:val="CMD"/>
      </w:pPr>
      <w:r>
        <w:t>GW1(config-</w:t>
      </w:r>
      <w:proofErr w:type="gramStart"/>
      <w:r>
        <w:t>router)#</w:t>
      </w:r>
      <w:proofErr w:type="gramEnd"/>
      <w:r>
        <w:t xml:space="preserve"> </w:t>
      </w:r>
      <w:proofErr w:type="spellStart"/>
      <w:r w:rsidRPr="008061F2">
        <w:rPr>
          <w:b/>
          <w:bCs/>
        </w:rPr>
        <w:t>bgp</w:t>
      </w:r>
      <w:proofErr w:type="spellEnd"/>
      <w:r w:rsidRPr="008061F2">
        <w:rPr>
          <w:b/>
          <w:bCs/>
        </w:rPr>
        <w:t xml:space="preserve"> </w:t>
      </w:r>
      <w:proofErr w:type="spellStart"/>
      <w:r w:rsidRPr="008061F2">
        <w:rPr>
          <w:b/>
          <w:bCs/>
        </w:rPr>
        <w:t>asnotation</w:t>
      </w:r>
      <w:proofErr w:type="spellEnd"/>
      <w:r w:rsidRPr="008061F2">
        <w:rPr>
          <w:b/>
          <w:bCs/>
        </w:rPr>
        <w:t xml:space="preserve"> dot</w:t>
      </w:r>
    </w:p>
    <w:p w14:paraId="11D3336B" w14:textId="5CC737C5" w:rsidR="0013732F" w:rsidRDefault="5895B09D" w:rsidP="008061F2">
      <w:pPr>
        <w:pStyle w:val="CMD"/>
      </w:pPr>
      <w:r>
        <w:t>GW1(config-</w:t>
      </w:r>
      <w:proofErr w:type="gramStart"/>
      <w:r>
        <w:t>router)#</w:t>
      </w:r>
      <w:proofErr w:type="gramEnd"/>
      <w:r>
        <w:t xml:space="preserve"> </w:t>
      </w:r>
      <w:r w:rsidRPr="7822E20B">
        <w:rPr>
          <w:b/>
          <w:bCs/>
        </w:rPr>
        <w:t>end</w:t>
      </w:r>
    </w:p>
    <w:p w14:paraId="7F9E254E" w14:textId="7BF28348" w:rsidR="0013732F" w:rsidRDefault="16A4C622" w:rsidP="004C273C">
      <w:pPr>
        <w:pStyle w:val="CMD"/>
      </w:pPr>
      <w:r>
        <w:t xml:space="preserve">GW1# </w:t>
      </w:r>
      <w:r w:rsidRPr="004C273C">
        <w:rPr>
          <w:b/>
          <w:bCs/>
        </w:rPr>
        <w:t xml:space="preserve">show </w:t>
      </w:r>
      <w:proofErr w:type="spellStart"/>
      <w:r w:rsidRPr="004C273C">
        <w:rPr>
          <w:b/>
          <w:bCs/>
        </w:rPr>
        <w:t>ip</w:t>
      </w:r>
      <w:proofErr w:type="spellEnd"/>
      <w:r w:rsidRPr="004C273C">
        <w:rPr>
          <w:b/>
          <w:bCs/>
        </w:rPr>
        <w:t xml:space="preserve"> </w:t>
      </w:r>
      <w:proofErr w:type="spellStart"/>
      <w:r w:rsidRPr="004C273C">
        <w:rPr>
          <w:b/>
          <w:bCs/>
        </w:rPr>
        <w:t>bgp</w:t>
      </w:r>
      <w:proofErr w:type="spellEnd"/>
    </w:p>
    <w:p w14:paraId="54A67B1D" w14:textId="0987C1B1" w:rsidR="0013732F" w:rsidRDefault="16A4C622" w:rsidP="004125AB">
      <w:pPr>
        <w:pStyle w:val="CMDOutput"/>
      </w:pPr>
      <w:r>
        <w:t>BGP table version is 11, local router ID is 192.168.11.1</w:t>
      </w:r>
    </w:p>
    <w:p w14:paraId="35F76D3D" w14:textId="4064914C" w:rsidR="0013732F" w:rsidRDefault="16A4C622" w:rsidP="004125AB">
      <w:pPr>
        <w:pStyle w:val="CMDOutput"/>
      </w:pPr>
      <w:r>
        <w:t xml:space="preserve">Status codes: s suppressed, d damped, h history, * valid, &gt; best, </w:t>
      </w:r>
      <w:proofErr w:type="spellStart"/>
      <w:r>
        <w:t>i</w:t>
      </w:r>
      <w:proofErr w:type="spellEnd"/>
      <w:r>
        <w:t xml:space="preserve"> - internal, </w:t>
      </w:r>
    </w:p>
    <w:p w14:paraId="48198635" w14:textId="558BE61C" w:rsidR="0013732F" w:rsidRDefault="16A4C622" w:rsidP="004125AB">
      <w:pPr>
        <w:pStyle w:val="CMDOutput"/>
      </w:pPr>
      <w:r>
        <w:t xml:space="preserve">              r RIB-failure, S Stale, m multipath, b backup-path, f RT-Filter, </w:t>
      </w:r>
    </w:p>
    <w:p w14:paraId="7123F653" w14:textId="37CE3DF5" w:rsidR="0013732F" w:rsidRDefault="16A4C622" w:rsidP="004125AB">
      <w:pPr>
        <w:pStyle w:val="CMDOutput"/>
      </w:pPr>
      <w:r>
        <w:t xml:space="preserve">              x best-external, </w:t>
      </w:r>
      <w:proofErr w:type="gramStart"/>
      <w:r>
        <w:t>a</w:t>
      </w:r>
      <w:proofErr w:type="gramEnd"/>
      <w:r>
        <w:t xml:space="preserve"> additional-path, c RIB-compressed, </w:t>
      </w:r>
    </w:p>
    <w:p w14:paraId="3675F327" w14:textId="28F33657" w:rsidR="0013732F" w:rsidRDefault="16A4C622" w:rsidP="004125AB">
      <w:pPr>
        <w:pStyle w:val="CMDOutput"/>
      </w:pPr>
      <w:r>
        <w:t xml:space="preserve">              t secondary path, L long-lived-stale,</w:t>
      </w:r>
    </w:p>
    <w:p w14:paraId="1107D721" w14:textId="1EB90CB0" w:rsidR="0013732F" w:rsidRDefault="16A4C622" w:rsidP="004125AB">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3F000298" w14:textId="0B76F46E" w:rsidR="0013732F" w:rsidRDefault="16A4C622" w:rsidP="004125AB">
      <w:pPr>
        <w:pStyle w:val="CMDOutput"/>
      </w:pPr>
      <w:r>
        <w:t>RPKI validation codes: V valid, I invalid, N Not found</w:t>
      </w:r>
    </w:p>
    <w:p w14:paraId="1932B35B" w14:textId="7DD9FC17" w:rsidR="0013732F" w:rsidRDefault="16A4C622" w:rsidP="004125AB">
      <w:pPr>
        <w:pStyle w:val="CMDOutput"/>
      </w:pPr>
      <w:r>
        <w:t xml:space="preserve"> </w:t>
      </w:r>
    </w:p>
    <w:p w14:paraId="5105D2C1" w14:textId="1BC8B5EE" w:rsidR="0013732F" w:rsidRDefault="16A4C622" w:rsidP="004125AB">
      <w:pPr>
        <w:pStyle w:val="CMDOutput"/>
      </w:pPr>
      <w:r>
        <w:t xml:space="preserve">     Network          Next Hop            Metric </w:t>
      </w:r>
      <w:proofErr w:type="spellStart"/>
      <w:r>
        <w:t>LocPrf</w:t>
      </w:r>
      <w:proofErr w:type="spellEnd"/>
      <w:r>
        <w:t xml:space="preserve"> Weight Path</w:t>
      </w:r>
    </w:p>
    <w:p w14:paraId="0FB94DE4" w14:textId="05308B06" w:rsidR="0013732F" w:rsidRDefault="16A4C622" w:rsidP="004125AB">
      <w:pPr>
        <w:pStyle w:val="CMDOutput"/>
      </w:pPr>
      <w:r>
        <w:t xml:space="preserve">*&gt;   192.168.11.0     0.0.0.0                  0         32768 </w:t>
      </w:r>
      <w:proofErr w:type="spellStart"/>
      <w:r>
        <w:t>i</w:t>
      </w:r>
      <w:proofErr w:type="spellEnd"/>
    </w:p>
    <w:p w14:paraId="2D1E9EAF" w14:textId="7498734E" w:rsidR="0013732F" w:rsidRDefault="16A4C622" w:rsidP="004125AB">
      <w:pPr>
        <w:pStyle w:val="CMDOutput"/>
      </w:pPr>
      <w:r>
        <w:t>*&gt;</w:t>
      </w:r>
      <w:proofErr w:type="spellStart"/>
      <w:proofErr w:type="gramStart"/>
      <w:r>
        <w:t>i</w:t>
      </w:r>
      <w:proofErr w:type="spellEnd"/>
      <w:r>
        <w:t xml:space="preserve">  192.168.22.0</w:t>
      </w:r>
      <w:proofErr w:type="gramEnd"/>
      <w:r>
        <w:t xml:space="preserve">     2.2.2.2                  0    100      0 </w:t>
      </w:r>
      <w:proofErr w:type="spellStart"/>
      <w:r>
        <w:t>i</w:t>
      </w:r>
      <w:proofErr w:type="spellEnd"/>
    </w:p>
    <w:p w14:paraId="4196D0AA" w14:textId="6B287F3A" w:rsidR="0013732F" w:rsidRDefault="16A4C622" w:rsidP="004125AB">
      <w:pPr>
        <w:pStyle w:val="CMDOutput"/>
      </w:pPr>
      <w:r>
        <w:t xml:space="preserve">*    </w:t>
      </w:r>
      <w:r w:rsidRPr="004125AB">
        <w:rPr>
          <w:highlight w:val="yellow"/>
        </w:rPr>
        <w:t>203.0.112.0</w:t>
      </w:r>
      <w:r>
        <w:t xml:space="preserve">      209.165.201.2                          0 65100 65300.3 </w:t>
      </w:r>
      <w:proofErr w:type="spellStart"/>
      <w:r>
        <w:t>i</w:t>
      </w:r>
      <w:proofErr w:type="spellEnd"/>
    </w:p>
    <w:p w14:paraId="0833E4D7" w14:textId="3DF630C3" w:rsidR="0013732F" w:rsidRDefault="16A4C622" w:rsidP="004125AB">
      <w:pPr>
        <w:pStyle w:val="CMDOutput"/>
      </w:pPr>
      <w:r>
        <w:t xml:space="preserve">* </w:t>
      </w:r>
      <w:proofErr w:type="spellStart"/>
      <w:r>
        <w:t>i</w:t>
      </w:r>
      <w:proofErr w:type="spellEnd"/>
      <w:r>
        <w:t xml:space="preserve">                   2.2.2.2                  0    100      0 65200 65300.3 </w:t>
      </w:r>
      <w:proofErr w:type="spellStart"/>
      <w:r>
        <w:t>i</w:t>
      </w:r>
      <w:proofErr w:type="spellEnd"/>
    </w:p>
    <w:p w14:paraId="0468426B" w14:textId="54A49BF1" w:rsidR="0013732F" w:rsidRDefault="16A4C622" w:rsidP="004125AB">
      <w:pPr>
        <w:pStyle w:val="CMDOutput"/>
      </w:pPr>
      <w:r w:rsidRPr="004125AB">
        <w:rPr>
          <w:highlight w:val="yellow"/>
        </w:rPr>
        <w:lastRenderedPageBreak/>
        <w:t>*&gt;</w:t>
      </w:r>
      <w:r>
        <w:t xml:space="preserve">                    209.165.201.18                         0 </w:t>
      </w:r>
      <w:r w:rsidRPr="004125AB">
        <w:rPr>
          <w:highlight w:val="yellow"/>
        </w:rPr>
        <w:t>65200</w:t>
      </w:r>
      <w:r>
        <w:t xml:space="preserve"> </w:t>
      </w:r>
      <w:r w:rsidRPr="004125AB">
        <w:rPr>
          <w:highlight w:val="yellow"/>
        </w:rPr>
        <w:t>65300.3</w:t>
      </w:r>
      <w:r>
        <w:t xml:space="preserve"> </w:t>
      </w:r>
      <w:proofErr w:type="spellStart"/>
      <w:r>
        <w:t>i</w:t>
      </w:r>
      <w:proofErr w:type="spellEnd"/>
    </w:p>
    <w:p w14:paraId="253AD34A" w14:textId="785821C3" w:rsidR="001C13CD" w:rsidRDefault="0013732F" w:rsidP="00EC3EBA">
      <w:pPr>
        <w:pStyle w:val="CMDOutput"/>
      </w:pPr>
      <w:r>
        <w:t xml:space="preserve">&lt;output omitted&gt; </w:t>
      </w:r>
    </w:p>
    <w:p w14:paraId="2B388ECB" w14:textId="082B64C5" w:rsidR="001C13CD" w:rsidRDefault="000D3A91" w:rsidP="001C13CD">
      <w:pPr>
        <w:pStyle w:val="BodyTextL50"/>
      </w:pPr>
      <w:r w:rsidRPr="000D3A91">
        <w:rPr>
          <w:b/>
          <w:bCs/>
        </w:rPr>
        <w:t>Note</w:t>
      </w:r>
      <w:r>
        <w:t xml:space="preserve">: Use the </w:t>
      </w:r>
      <w:r w:rsidRPr="000D3A91">
        <w:rPr>
          <w:b/>
          <w:bCs/>
        </w:rPr>
        <w:t>no</w:t>
      </w:r>
      <w:r>
        <w:t xml:space="preserve"> </w:t>
      </w:r>
      <w:proofErr w:type="spellStart"/>
      <w:r w:rsidRPr="000D3A91">
        <w:rPr>
          <w:b/>
          <w:bCs/>
        </w:rPr>
        <w:t>bgp</w:t>
      </w:r>
      <w:proofErr w:type="spellEnd"/>
      <w:r w:rsidRPr="000D3A91">
        <w:rPr>
          <w:b/>
          <w:bCs/>
        </w:rPr>
        <w:t xml:space="preserve"> </w:t>
      </w:r>
      <w:proofErr w:type="spellStart"/>
      <w:r w:rsidRPr="000D3A91">
        <w:rPr>
          <w:b/>
          <w:bCs/>
        </w:rPr>
        <w:t>asnotation</w:t>
      </w:r>
      <w:proofErr w:type="spellEnd"/>
      <w:r w:rsidRPr="000D3A91">
        <w:rPr>
          <w:b/>
          <w:bCs/>
        </w:rPr>
        <w:t xml:space="preserve"> dot</w:t>
      </w:r>
      <w:r w:rsidRPr="00D43F79">
        <w:t xml:space="preserve"> command </w:t>
      </w:r>
      <w:r>
        <w:t xml:space="preserve">to return to the default </w:t>
      </w:r>
      <w:proofErr w:type="spellStart"/>
      <w:r w:rsidRPr="000D3A91">
        <w:rPr>
          <w:b/>
          <w:bCs/>
        </w:rPr>
        <w:t>asplain</w:t>
      </w:r>
      <w:proofErr w:type="spellEnd"/>
      <w:r>
        <w:t xml:space="preserve"> format.</w:t>
      </w:r>
    </w:p>
    <w:p w14:paraId="00FDABBF" w14:textId="1A1BA8E2" w:rsidR="00053F71" w:rsidRPr="00053F71" w:rsidRDefault="00936BFC" w:rsidP="00053F71">
      <w:pPr>
        <w:pStyle w:val="SubStepAlpha"/>
      </w:pPr>
      <w:r w:rsidRPr="00936BFC">
        <w:rPr>
          <w:b/>
          <w:bCs/>
        </w:rPr>
        <w:t xml:space="preserve">Converting from </w:t>
      </w:r>
      <w:proofErr w:type="spellStart"/>
      <w:r w:rsidRPr="00936BFC">
        <w:rPr>
          <w:b/>
          <w:bCs/>
        </w:rPr>
        <w:t>asplain</w:t>
      </w:r>
      <w:proofErr w:type="spellEnd"/>
      <w:r w:rsidRPr="00936BFC">
        <w:rPr>
          <w:b/>
          <w:bCs/>
        </w:rPr>
        <w:t xml:space="preserve"> to </w:t>
      </w:r>
      <w:proofErr w:type="spellStart"/>
      <w:r w:rsidRPr="00936BFC">
        <w:rPr>
          <w:b/>
          <w:bCs/>
        </w:rPr>
        <w:t>asdot</w:t>
      </w:r>
      <w:proofErr w:type="spellEnd"/>
      <w:r w:rsidRPr="00936BFC">
        <w:rPr>
          <w:b/>
          <w:bCs/>
        </w:rPr>
        <w:t xml:space="preserve"> Notation</w:t>
      </w:r>
      <w:r w:rsidR="00053F71" w:rsidRPr="00053F71">
        <w:t>.</w:t>
      </w:r>
    </w:p>
    <w:p w14:paraId="23E3DA56" w14:textId="48832CD2" w:rsidR="00936BFC" w:rsidRDefault="00936BFC" w:rsidP="00936BFC">
      <w:pPr>
        <w:pStyle w:val="BodyTextL50"/>
      </w:pPr>
      <w:r>
        <w:t>A 32-bit AS number (</w:t>
      </w:r>
      <w:proofErr w:type="spellStart"/>
      <w:r w:rsidRPr="00936BFC">
        <w:rPr>
          <w:b/>
          <w:bCs/>
        </w:rPr>
        <w:t>asplain</w:t>
      </w:r>
      <w:proofErr w:type="spellEnd"/>
      <w:r>
        <w:t xml:space="preserve">) is a single numeric value. To display it in </w:t>
      </w:r>
      <w:proofErr w:type="spellStart"/>
      <w:r w:rsidRPr="00936BFC">
        <w:rPr>
          <w:b/>
          <w:bCs/>
        </w:rPr>
        <w:t>asdot</w:t>
      </w:r>
      <w:proofErr w:type="spellEnd"/>
      <w:r>
        <w:t xml:space="preserve"> notation, the number is split into two 16-bit components.</w:t>
      </w:r>
    </w:p>
    <w:p w14:paraId="4F9ADDF5" w14:textId="63B2027E" w:rsidR="00936BFC" w:rsidRDefault="00936BFC" w:rsidP="00936BFC">
      <w:pPr>
        <w:pStyle w:val="BodyTextL50"/>
      </w:pPr>
      <w:r>
        <w:t xml:space="preserve">To convert </w:t>
      </w:r>
      <w:proofErr w:type="spellStart"/>
      <w:r w:rsidRPr="00936BFC">
        <w:rPr>
          <w:b/>
          <w:bCs/>
        </w:rPr>
        <w:t>asplain</w:t>
      </w:r>
      <w:proofErr w:type="spellEnd"/>
      <w:r>
        <w:t xml:space="preserve"> </w:t>
      </w:r>
      <w:r w:rsidR="00BD590E">
        <w:t>(</w:t>
      </w:r>
      <w:r w:rsidR="00BD590E" w:rsidRPr="00BD590E">
        <w:rPr>
          <w:b/>
          <w:bCs/>
        </w:rPr>
        <w:t>4279500803</w:t>
      </w:r>
      <w:r w:rsidR="00BD590E">
        <w:t xml:space="preserve">) </w:t>
      </w:r>
      <w:r>
        <w:t xml:space="preserve">to </w:t>
      </w:r>
      <w:proofErr w:type="spellStart"/>
      <w:r w:rsidRPr="00936BFC">
        <w:rPr>
          <w:b/>
          <w:bCs/>
        </w:rPr>
        <w:t>asdot</w:t>
      </w:r>
      <w:proofErr w:type="spellEnd"/>
      <w:r>
        <w:t>:</w:t>
      </w:r>
    </w:p>
    <w:p w14:paraId="0341E623" w14:textId="77777777" w:rsidR="00936BFC" w:rsidRDefault="00936BFC" w:rsidP="00936BFC">
      <w:pPr>
        <w:pStyle w:val="SubStepNum"/>
      </w:pPr>
      <w:r>
        <w:t>Divide the 32-bit AS number by 65,536</w:t>
      </w:r>
    </w:p>
    <w:p w14:paraId="100AC97C" w14:textId="13888925" w:rsidR="00D15643" w:rsidRDefault="00D15643" w:rsidP="00D15643">
      <w:pPr>
        <w:pStyle w:val="BodyTextL50"/>
        <w:ind w:firstLine="360"/>
      </w:pPr>
      <w:r>
        <w:t xml:space="preserve">4279500803 / 65,536 = </w:t>
      </w:r>
      <w:r w:rsidRPr="00D15643">
        <w:rPr>
          <w:b/>
          <w:bCs/>
        </w:rPr>
        <w:t>65,300</w:t>
      </w:r>
      <w:r>
        <w:t xml:space="preserve"> remainder </w:t>
      </w:r>
      <w:r w:rsidRPr="00D15643">
        <w:rPr>
          <w:b/>
          <w:bCs/>
        </w:rPr>
        <w:t>3</w:t>
      </w:r>
    </w:p>
    <w:p w14:paraId="67A0E589" w14:textId="77777777" w:rsidR="00936BFC" w:rsidRDefault="00936BFC" w:rsidP="00936BFC">
      <w:pPr>
        <w:pStyle w:val="SubStepNum"/>
      </w:pPr>
      <w:r>
        <w:t>The quotient becomes the first value (X)</w:t>
      </w:r>
    </w:p>
    <w:p w14:paraId="4D753C32" w14:textId="50C2BC9E" w:rsidR="00D15643" w:rsidRPr="00D15643" w:rsidRDefault="00D15643" w:rsidP="00D15643">
      <w:pPr>
        <w:pStyle w:val="BodyTextL50"/>
        <w:ind w:left="1080"/>
      </w:pPr>
      <w:r>
        <w:t>X = 65000</w:t>
      </w:r>
    </w:p>
    <w:p w14:paraId="713980DA" w14:textId="77777777" w:rsidR="00936BFC" w:rsidRDefault="00936BFC" w:rsidP="00936BFC">
      <w:pPr>
        <w:pStyle w:val="SubStepNum"/>
      </w:pPr>
      <w:r>
        <w:t>The remainder becomes the second value (Y)</w:t>
      </w:r>
    </w:p>
    <w:p w14:paraId="6FDFFE57" w14:textId="7DA541DC" w:rsidR="00053F71" w:rsidRDefault="00D15643" w:rsidP="007B30A0">
      <w:pPr>
        <w:pStyle w:val="BodyTextL50"/>
        <w:ind w:left="1080"/>
      </w:pPr>
      <w:r>
        <w:t xml:space="preserve">Y = </w:t>
      </w:r>
      <w:r w:rsidR="007B30A0">
        <w:t>3</w:t>
      </w:r>
    </w:p>
    <w:p w14:paraId="080CFE86" w14:textId="2D285271" w:rsidR="007B30A0" w:rsidRDefault="007B30A0" w:rsidP="00053F71">
      <w:pPr>
        <w:pStyle w:val="BodyTextL50"/>
      </w:pPr>
      <w:r>
        <w:t xml:space="preserve">Resulting in </w:t>
      </w:r>
      <w:r w:rsidR="008129D6">
        <w:t>t</w:t>
      </w:r>
      <w:r>
        <w:t xml:space="preserve">he </w:t>
      </w:r>
      <w:proofErr w:type="spellStart"/>
      <w:r w:rsidRPr="007B30A0">
        <w:rPr>
          <w:b/>
          <w:bCs/>
        </w:rPr>
        <w:t>asdot</w:t>
      </w:r>
      <w:proofErr w:type="spellEnd"/>
      <w:r>
        <w:t xml:space="preserve"> notation: </w:t>
      </w:r>
      <w:r w:rsidRPr="007B30A0">
        <w:rPr>
          <w:b/>
          <w:bCs/>
        </w:rPr>
        <w:t>65000.3</w:t>
      </w:r>
    </w:p>
    <w:p w14:paraId="64854217" w14:textId="05CDED76" w:rsidR="009B048F" w:rsidRPr="00053F71" w:rsidRDefault="009B048F" w:rsidP="009B048F">
      <w:pPr>
        <w:pStyle w:val="SubStepAlpha"/>
      </w:pPr>
      <w:r w:rsidRPr="00936BFC">
        <w:rPr>
          <w:b/>
          <w:bCs/>
        </w:rPr>
        <w:t xml:space="preserve">Converting from </w:t>
      </w:r>
      <w:proofErr w:type="spellStart"/>
      <w:r w:rsidR="00BD590E">
        <w:rPr>
          <w:b/>
          <w:bCs/>
        </w:rPr>
        <w:t>asdot</w:t>
      </w:r>
      <w:proofErr w:type="spellEnd"/>
      <w:r w:rsidRPr="00936BFC">
        <w:rPr>
          <w:b/>
          <w:bCs/>
        </w:rPr>
        <w:t xml:space="preserve"> to </w:t>
      </w:r>
      <w:proofErr w:type="spellStart"/>
      <w:r w:rsidRPr="00936BFC">
        <w:rPr>
          <w:b/>
          <w:bCs/>
        </w:rPr>
        <w:t>as</w:t>
      </w:r>
      <w:r w:rsidR="00BD590E">
        <w:rPr>
          <w:b/>
          <w:bCs/>
        </w:rPr>
        <w:t>plain</w:t>
      </w:r>
      <w:proofErr w:type="spellEnd"/>
      <w:r w:rsidRPr="00936BFC">
        <w:rPr>
          <w:b/>
          <w:bCs/>
        </w:rPr>
        <w:t xml:space="preserve"> Notation</w:t>
      </w:r>
      <w:r w:rsidRPr="00053F71">
        <w:t>.</w:t>
      </w:r>
    </w:p>
    <w:p w14:paraId="6745594D" w14:textId="1DA4A4AA" w:rsidR="009B048F" w:rsidRDefault="00BD590E" w:rsidP="009B048F">
      <w:pPr>
        <w:pStyle w:val="BodyTextL50"/>
      </w:pPr>
      <w:r w:rsidRPr="00BD590E">
        <w:t xml:space="preserve">An AS number written in </w:t>
      </w:r>
      <w:proofErr w:type="spellStart"/>
      <w:r w:rsidRPr="00BD590E">
        <w:rPr>
          <w:b/>
          <w:bCs/>
        </w:rPr>
        <w:t>asdot</w:t>
      </w:r>
      <w:proofErr w:type="spellEnd"/>
      <w:r w:rsidRPr="00BD590E">
        <w:t xml:space="preserve"> format represents two 16-bit values joined together. To convert it back to the </w:t>
      </w:r>
      <w:proofErr w:type="spellStart"/>
      <w:r w:rsidRPr="00BD590E">
        <w:rPr>
          <w:b/>
          <w:bCs/>
        </w:rPr>
        <w:t>asplain</w:t>
      </w:r>
      <w:proofErr w:type="spellEnd"/>
      <w:r w:rsidRPr="00BD590E">
        <w:t xml:space="preserve"> (single 32-bit) value, the two components are recombined mathematically</w:t>
      </w:r>
      <w:r w:rsidR="009B048F">
        <w:t>.</w:t>
      </w:r>
    </w:p>
    <w:p w14:paraId="6A7FBCDB" w14:textId="4E20EA9F" w:rsidR="009B048F" w:rsidRDefault="009B048F" w:rsidP="009B048F">
      <w:pPr>
        <w:pStyle w:val="BodyTextL50"/>
      </w:pPr>
      <w:r>
        <w:t xml:space="preserve">To convert </w:t>
      </w:r>
      <w:proofErr w:type="spellStart"/>
      <w:r w:rsidRPr="00936BFC">
        <w:rPr>
          <w:b/>
          <w:bCs/>
        </w:rPr>
        <w:t>as</w:t>
      </w:r>
      <w:r w:rsidR="00BD590E">
        <w:rPr>
          <w:b/>
          <w:bCs/>
        </w:rPr>
        <w:t>dot</w:t>
      </w:r>
      <w:proofErr w:type="spellEnd"/>
      <w:r>
        <w:t xml:space="preserve"> </w:t>
      </w:r>
      <w:r w:rsidR="00BD590E">
        <w:t>(</w:t>
      </w:r>
      <w:r w:rsidR="00BD590E" w:rsidRPr="00BD590E">
        <w:rPr>
          <w:b/>
          <w:bCs/>
        </w:rPr>
        <w:t>65300.3</w:t>
      </w:r>
      <w:r w:rsidR="00BD590E">
        <w:t xml:space="preserve">) </w:t>
      </w:r>
      <w:r>
        <w:t xml:space="preserve">to </w:t>
      </w:r>
      <w:proofErr w:type="spellStart"/>
      <w:r w:rsidRPr="00936BFC">
        <w:rPr>
          <w:b/>
          <w:bCs/>
        </w:rPr>
        <w:t>as</w:t>
      </w:r>
      <w:r w:rsidR="00BD590E">
        <w:rPr>
          <w:b/>
          <w:bCs/>
        </w:rPr>
        <w:t>plain</w:t>
      </w:r>
      <w:proofErr w:type="spellEnd"/>
      <w:r>
        <w:t>:</w:t>
      </w:r>
    </w:p>
    <w:p w14:paraId="417D0E40" w14:textId="7691E41A" w:rsidR="009B048F" w:rsidRDefault="00BD590E" w:rsidP="009B048F">
      <w:pPr>
        <w:pStyle w:val="SubStepNum"/>
      </w:pPr>
      <w:r w:rsidRPr="00BD590E">
        <w:t>Multiply the first value (X) by 65,536</w:t>
      </w:r>
    </w:p>
    <w:p w14:paraId="75988E47" w14:textId="5B3E29CF" w:rsidR="009B048F" w:rsidRDefault="009B048F" w:rsidP="009B048F">
      <w:pPr>
        <w:pStyle w:val="BodyTextL50"/>
        <w:ind w:firstLine="360"/>
      </w:pPr>
      <w:r w:rsidRPr="00D15643">
        <w:rPr>
          <w:b/>
          <w:bCs/>
        </w:rPr>
        <w:t>65,300</w:t>
      </w:r>
      <w:r>
        <w:t xml:space="preserve"> </w:t>
      </w:r>
      <w:r w:rsidR="007D5039">
        <w:t xml:space="preserve">x 65,536 = </w:t>
      </w:r>
      <w:r w:rsidR="007D5039" w:rsidRPr="007D5039">
        <w:t>4,279,500,800</w:t>
      </w:r>
    </w:p>
    <w:p w14:paraId="7897429C" w14:textId="1221BEBE" w:rsidR="009B048F" w:rsidRDefault="00BD590E" w:rsidP="009B048F">
      <w:pPr>
        <w:pStyle w:val="SubStepNum"/>
      </w:pPr>
      <w:r w:rsidRPr="00BD590E">
        <w:t>Add the second value (Y)</w:t>
      </w:r>
    </w:p>
    <w:p w14:paraId="5DE34E96" w14:textId="73BBA16B" w:rsidR="009B048F" w:rsidRPr="00D15643" w:rsidRDefault="007D5039" w:rsidP="009B048F">
      <w:pPr>
        <w:pStyle w:val="BodyTextL50"/>
        <w:ind w:left="1080"/>
      </w:pPr>
      <w:r w:rsidRPr="007D5039">
        <w:t xml:space="preserve">4,279,500,800 </w:t>
      </w:r>
      <w:r w:rsidRPr="007D5039">
        <w:rPr>
          <w:b/>
          <w:bCs/>
        </w:rPr>
        <w:t>+ 3</w:t>
      </w:r>
      <w:r w:rsidRPr="007D5039">
        <w:t xml:space="preserve"> = </w:t>
      </w:r>
      <w:r w:rsidRPr="008129D6">
        <w:rPr>
          <w:b/>
          <w:bCs/>
        </w:rPr>
        <w:t>4,279,500,803</w:t>
      </w:r>
    </w:p>
    <w:p w14:paraId="02A00AC4" w14:textId="34570C7C" w:rsidR="009B048F" w:rsidRDefault="009B048F" w:rsidP="009B048F">
      <w:pPr>
        <w:pStyle w:val="BodyTextL50"/>
      </w:pPr>
      <w:r>
        <w:t xml:space="preserve">Resulting in </w:t>
      </w:r>
      <w:r w:rsidR="007D5039">
        <w:t>t</w:t>
      </w:r>
      <w:r>
        <w:t xml:space="preserve">he </w:t>
      </w:r>
      <w:proofErr w:type="spellStart"/>
      <w:r w:rsidRPr="007B30A0">
        <w:rPr>
          <w:b/>
          <w:bCs/>
        </w:rPr>
        <w:t>as</w:t>
      </w:r>
      <w:r w:rsidR="008129D6">
        <w:rPr>
          <w:b/>
          <w:bCs/>
        </w:rPr>
        <w:t>plain</w:t>
      </w:r>
      <w:proofErr w:type="spellEnd"/>
      <w:r>
        <w:t xml:space="preserve"> notation: </w:t>
      </w:r>
      <w:r w:rsidR="008129D6" w:rsidRPr="008129D6">
        <w:rPr>
          <w:b/>
          <w:bCs/>
        </w:rPr>
        <w:t>4279500803</w:t>
      </w:r>
    </w:p>
    <w:p w14:paraId="5F62BB68" w14:textId="6A5DD1E6" w:rsidR="001C13CD" w:rsidRDefault="007D22F7" w:rsidP="001C13CD">
      <w:pPr>
        <w:pStyle w:val="SubStepAlpha"/>
      </w:pPr>
      <w:r w:rsidRPr="007D22F7">
        <w:rPr>
          <w:b/>
          <w:bCs/>
        </w:rPr>
        <w:t>Private 32-bit AS</w:t>
      </w:r>
      <w:r>
        <w:rPr>
          <w:b/>
          <w:bCs/>
        </w:rPr>
        <w:t xml:space="preserve"> Number Range</w:t>
      </w:r>
      <w:r w:rsidRPr="007D22F7">
        <w:rPr>
          <w:b/>
          <w:bCs/>
        </w:rPr>
        <w:t>s</w:t>
      </w:r>
      <w:r w:rsidR="009B048F">
        <w:t>.</w:t>
      </w:r>
    </w:p>
    <w:p w14:paraId="6611DAD8" w14:textId="77777777" w:rsidR="007D22F7" w:rsidRPr="007D22F7" w:rsidRDefault="007D22F7" w:rsidP="007D22F7">
      <w:pPr>
        <w:pStyle w:val="BodyTextL50"/>
      </w:pPr>
      <w:r w:rsidRPr="007D22F7">
        <w:t xml:space="preserve">In addition to the traditional 16-bit private AS range, a large block of </w:t>
      </w:r>
      <w:r w:rsidRPr="007D22F7">
        <w:rPr>
          <w:b/>
          <w:bCs/>
        </w:rPr>
        <w:t>32-bit AS numbers</w:t>
      </w:r>
      <w:r w:rsidRPr="007D22F7">
        <w:t xml:space="preserve"> is also reserved for </w:t>
      </w:r>
      <w:r w:rsidRPr="007D22F7">
        <w:rPr>
          <w:b/>
          <w:bCs/>
        </w:rPr>
        <w:t>private use</w:t>
      </w:r>
      <w:r w:rsidRPr="007D22F7">
        <w:t xml:space="preserve"> and is not advertised on the public Internet.</w:t>
      </w:r>
    </w:p>
    <w:p w14:paraId="560579D1" w14:textId="77777777" w:rsidR="007D22F7" w:rsidRPr="007D22F7" w:rsidRDefault="007D22F7" w:rsidP="007D22F7">
      <w:pPr>
        <w:pStyle w:val="BodyTextL50"/>
        <w:rPr>
          <w:b/>
          <w:bCs/>
        </w:rPr>
      </w:pPr>
      <w:proofErr w:type="spellStart"/>
      <w:r w:rsidRPr="007D22F7">
        <w:rPr>
          <w:b/>
          <w:bCs/>
        </w:rPr>
        <w:t>asplain</w:t>
      </w:r>
      <w:proofErr w:type="spellEnd"/>
      <w:r w:rsidRPr="007D22F7">
        <w:rPr>
          <w:b/>
          <w:bCs/>
        </w:rPr>
        <w:t xml:space="preserve"> format:</w:t>
      </w:r>
    </w:p>
    <w:p w14:paraId="2B1F2F9A" w14:textId="77777777" w:rsidR="007D22F7" w:rsidRPr="007D22F7" w:rsidRDefault="007D22F7" w:rsidP="007D22F7">
      <w:pPr>
        <w:pStyle w:val="BulletBody"/>
      </w:pPr>
      <w:r w:rsidRPr="007D22F7">
        <w:t>4200000000 – 4294967294</w:t>
      </w:r>
    </w:p>
    <w:p w14:paraId="6671F744" w14:textId="77777777" w:rsidR="007D22F7" w:rsidRPr="007D22F7" w:rsidRDefault="007D22F7" w:rsidP="007D22F7">
      <w:pPr>
        <w:pStyle w:val="BodyTextL50"/>
        <w:rPr>
          <w:b/>
          <w:bCs/>
        </w:rPr>
      </w:pPr>
      <w:proofErr w:type="spellStart"/>
      <w:r w:rsidRPr="007D22F7">
        <w:rPr>
          <w:b/>
          <w:bCs/>
        </w:rPr>
        <w:t>asdot</w:t>
      </w:r>
      <w:proofErr w:type="spellEnd"/>
      <w:r w:rsidRPr="007D22F7">
        <w:rPr>
          <w:b/>
          <w:bCs/>
        </w:rPr>
        <w:t xml:space="preserve"> format (equivalent):</w:t>
      </w:r>
    </w:p>
    <w:p w14:paraId="3D27E11E" w14:textId="77777777" w:rsidR="007D22F7" w:rsidRPr="007D22F7" w:rsidRDefault="007D22F7" w:rsidP="007D22F7">
      <w:pPr>
        <w:pStyle w:val="BulletBody"/>
      </w:pPr>
      <w:r w:rsidRPr="007D22F7">
        <w:t>64086.64086 – 65535.65534</w:t>
      </w:r>
    </w:p>
    <w:p w14:paraId="3DF40794" w14:textId="77777777" w:rsidR="007D22F7" w:rsidRPr="007D22F7" w:rsidRDefault="007D22F7" w:rsidP="007D22F7">
      <w:pPr>
        <w:pStyle w:val="BodyTextL50"/>
      </w:pPr>
      <w:r w:rsidRPr="007D22F7">
        <w:t xml:space="preserve">These private 32-bit ASNs function exactly like public ASNs in BGP but are intended for </w:t>
      </w:r>
      <w:r w:rsidRPr="007D22F7">
        <w:rPr>
          <w:b/>
          <w:bCs/>
        </w:rPr>
        <w:t>lab environments, private networks, and internal routing designs</w:t>
      </w:r>
      <w:r w:rsidRPr="007D22F7">
        <w:t>. As with private 16-bit ASNs, they should not be used on the public Internet.</w:t>
      </w:r>
    </w:p>
    <w:p w14:paraId="65419F93" w14:textId="597CA8A3" w:rsidR="00FD116A" w:rsidRDefault="00F60A01" w:rsidP="00FD116A">
      <w:pPr>
        <w:pStyle w:val="Heading2"/>
      </w:pPr>
      <w:r>
        <w:t xml:space="preserve">Configure </w:t>
      </w:r>
      <w:r w:rsidR="001F5046">
        <w:t>a Peer Group</w:t>
      </w:r>
      <w:r w:rsidR="00BF2FB6">
        <w:t xml:space="preserve"> for BGP MD5 Authentication</w:t>
      </w:r>
    </w:p>
    <w:p w14:paraId="019E9065" w14:textId="77777777" w:rsidR="00D71A90" w:rsidRPr="00D71A90" w:rsidRDefault="00D71A90" w:rsidP="00D71A90">
      <w:pPr>
        <w:pStyle w:val="BodyText"/>
      </w:pPr>
      <w:r w:rsidRPr="00D71A90">
        <w:t xml:space="preserve">In networks where a router peers with </w:t>
      </w:r>
      <w:r w:rsidRPr="00D71A90">
        <w:rPr>
          <w:b/>
          <w:bCs/>
        </w:rPr>
        <w:t>multiple BGP neighbors</w:t>
      </w:r>
      <w:r w:rsidRPr="00D71A90">
        <w:t xml:space="preserve"> that share common settings (timers, authentication, inbound/outbound policy, etc.), configuring each neighbor individually can become repetitive and error-prone. A </w:t>
      </w:r>
      <w:r w:rsidRPr="00D71A90">
        <w:rPr>
          <w:b/>
          <w:bCs/>
        </w:rPr>
        <w:t>BGP peer group</w:t>
      </w:r>
      <w:r w:rsidRPr="00D71A90">
        <w:t xml:space="preserve"> allows you to define these shared settings </w:t>
      </w:r>
      <w:r w:rsidRPr="00D71A90">
        <w:rPr>
          <w:b/>
          <w:bCs/>
        </w:rPr>
        <w:t>once</w:t>
      </w:r>
      <w:r w:rsidRPr="00D71A90">
        <w:t xml:space="preserve"> and then apply them to multiple neighbors. Each neighbor still keeps its own unique properties (such as </w:t>
      </w:r>
      <w:r w:rsidRPr="00D71A90">
        <w:rPr>
          <w:b/>
          <w:bCs/>
        </w:rPr>
        <w:t>remote-as</w:t>
      </w:r>
      <w:r w:rsidRPr="00D71A90">
        <w:t xml:space="preserve"> and neighbor IP), but inherits the common settings from the peer group.</w:t>
      </w:r>
    </w:p>
    <w:p w14:paraId="3B162DE3" w14:textId="77777777" w:rsidR="00D71A90" w:rsidRPr="00D71A90" w:rsidRDefault="00D71A90" w:rsidP="00D71A90">
      <w:pPr>
        <w:pStyle w:val="BodyText"/>
      </w:pPr>
      <w:r w:rsidRPr="00D71A90">
        <w:lastRenderedPageBreak/>
        <w:t xml:space="preserve">In this lab, </w:t>
      </w:r>
      <w:r w:rsidRPr="00D71A90">
        <w:rPr>
          <w:b/>
          <w:bCs/>
        </w:rPr>
        <w:t>GW1</w:t>
      </w:r>
      <w:r w:rsidRPr="00D71A90">
        <w:t xml:space="preserve"> is multihomed to two different ISPs (</w:t>
      </w:r>
      <w:r w:rsidRPr="00D71A90">
        <w:rPr>
          <w:b/>
          <w:bCs/>
        </w:rPr>
        <w:t>ISP1 and ISP2</w:t>
      </w:r>
      <w:r w:rsidRPr="00D71A90">
        <w:t xml:space="preserve">), making it an ideal place to use a peer group. You will create a peer group on GW1 and apply it to both eBGP neighbors. In the next part, you will use </w:t>
      </w:r>
      <w:r w:rsidRPr="00D71A90">
        <w:rPr>
          <w:b/>
          <w:bCs/>
        </w:rPr>
        <w:t>BGP MD5 authentication</w:t>
      </w:r>
      <w:r w:rsidRPr="00D71A90">
        <w:t xml:space="preserve"> as a real-world example of why peer groups are useful.</w:t>
      </w:r>
    </w:p>
    <w:p w14:paraId="3D96F091" w14:textId="46EC85F8" w:rsidR="00FD116A" w:rsidRDefault="00D71A90" w:rsidP="00FD116A">
      <w:pPr>
        <w:pStyle w:val="Heading3"/>
      </w:pPr>
      <w:r w:rsidRPr="00D71A90">
        <w:t xml:space="preserve">Configure a </w:t>
      </w:r>
      <w:r w:rsidR="00774C16" w:rsidRPr="00D71A90">
        <w:t xml:space="preserve">peer group </w:t>
      </w:r>
      <w:r w:rsidRPr="00D71A90">
        <w:t>on GW1</w:t>
      </w:r>
      <w:r w:rsidR="00FD116A">
        <w:t>.</w:t>
      </w:r>
    </w:p>
    <w:p w14:paraId="6278A926" w14:textId="77777777" w:rsidR="00D71A90" w:rsidRPr="00C33373" w:rsidRDefault="00D71A90" w:rsidP="00C33373">
      <w:pPr>
        <w:pStyle w:val="BodyTextL25"/>
      </w:pPr>
      <w:r w:rsidRPr="00C33373">
        <w:t>Create a peer group on GW1 for its eBGP ISP neighbors and apply the peer group to:</w:t>
      </w:r>
    </w:p>
    <w:p w14:paraId="49FDF92F" w14:textId="77777777" w:rsidR="00D71A90" w:rsidRPr="00C33373" w:rsidRDefault="00D71A90" w:rsidP="000D786A">
      <w:pPr>
        <w:pStyle w:val="Bulletlevel2"/>
      </w:pPr>
      <w:r w:rsidRPr="00C33373">
        <w:t>ISP1 neighbor 209.165.201.2 (AS 65100)</w:t>
      </w:r>
    </w:p>
    <w:p w14:paraId="2F4D6CDF" w14:textId="77777777" w:rsidR="00D71A90" w:rsidRPr="00C33373" w:rsidRDefault="00D71A90" w:rsidP="000D786A">
      <w:pPr>
        <w:pStyle w:val="Bulletlevel2"/>
      </w:pPr>
      <w:r w:rsidRPr="00C33373">
        <w:t>ISP2 neighbor 209.165.201.18 (AS 65200)</w:t>
      </w:r>
    </w:p>
    <w:p w14:paraId="6297C9C2" w14:textId="4FB76C6F" w:rsidR="00FD116A" w:rsidRPr="00C33373" w:rsidRDefault="00C33373" w:rsidP="00C33373">
      <w:pPr>
        <w:pStyle w:val="BodyTextL25"/>
      </w:pPr>
      <w:r w:rsidRPr="00C33373">
        <w:rPr>
          <w:b/>
          <w:bCs/>
        </w:rPr>
        <w:t>Note:</w:t>
      </w:r>
      <w:r w:rsidRPr="00C33373">
        <w:t xml:space="preserve"> A peer group can include neighbors in different </w:t>
      </w:r>
      <w:proofErr w:type="spellStart"/>
      <w:r w:rsidRPr="00C33373">
        <w:t>ASes</w:t>
      </w:r>
      <w:proofErr w:type="spellEnd"/>
      <w:r w:rsidRPr="00C33373">
        <w:t xml:space="preserve">. The </w:t>
      </w:r>
      <w:r w:rsidRPr="00C33373">
        <w:rPr>
          <w:b/>
          <w:bCs/>
        </w:rPr>
        <w:t>remote-as</w:t>
      </w:r>
      <w:r w:rsidRPr="00C33373">
        <w:t xml:space="preserve"> is still configured per neighbor, while common settings are applied through the peer group</w:t>
      </w:r>
      <w:r w:rsidR="00FD116A" w:rsidRPr="00C33373">
        <w:t>.</w:t>
      </w:r>
    </w:p>
    <w:p w14:paraId="22F5301A" w14:textId="0EBC721F" w:rsidR="00C33373" w:rsidRDefault="00C33373" w:rsidP="00C33373">
      <w:pPr>
        <w:pStyle w:val="CMD"/>
      </w:pPr>
      <w:r>
        <w:t xml:space="preserve">GW1(config)# </w:t>
      </w:r>
      <w:r w:rsidRPr="00C33373">
        <w:rPr>
          <w:b/>
          <w:bCs/>
        </w:rPr>
        <w:t xml:space="preserve">router </w:t>
      </w:r>
      <w:proofErr w:type="spellStart"/>
      <w:r w:rsidRPr="00C33373">
        <w:rPr>
          <w:b/>
          <w:bCs/>
        </w:rPr>
        <w:t>bgp</w:t>
      </w:r>
      <w:proofErr w:type="spellEnd"/>
      <w:r w:rsidRPr="00C33373">
        <w:rPr>
          <w:b/>
          <w:bCs/>
        </w:rPr>
        <w:t xml:space="preserve"> 65000</w:t>
      </w:r>
    </w:p>
    <w:p w14:paraId="3094368F" w14:textId="77777777" w:rsidR="00C33373" w:rsidRDefault="00C33373" w:rsidP="00C33373">
      <w:pPr>
        <w:pStyle w:val="CMD"/>
      </w:pPr>
      <w:r>
        <w:t>GW1(config-</w:t>
      </w:r>
      <w:proofErr w:type="gramStart"/>
      <w:r>
        <w:t>router)#</w:t>
      </w:r>
      <w:proofErr w:type="gramEnd"/>
      <w:r>
        <w:t xml:space="preserve"> ! Create the peer group</w:t>
      </w:r>
    </w:p>
    <w:p w14:paraId="40FDDA66" w14:textId="77777777" w:rsidR="00C33373" w:rsidRDefault="00C33373" w:rsidP="00C33373">
      <w:pPr>
        <w:pStyle w:val="CMD"/>
      </w:pPr>
      <w:r>
        <w:t>GW1(config-</w:t>
      </w:r>
      <w:proofErr w:type="gramStart"/>
      <w:r>
        <w:t>router)#</w:t>
      </w:r>
      <w:proofErr w:type="gramEnd"/>
      <w:r>
        <w:t xml:space="preserve">  </w:t>
      </w:r>
      <w:r w:rsidRPr="00C33373">
        <w:rPr>
          <w:b/>
          <w:bCs/>
        </w:rPr>
        <w:t xml:space="preserve">neighbor </w:t>
      </w:r>
      <w:r w:rsidRPr="000306D2">
        <w:rPr>
          <w:b/>
          <w:bCs/>
          <w:highlight w:val="yellow"/>
        </w:rPr>
        <w:t>ISP-PEERS</w:t>
      </w:r>
      <w:r w:rsidRPr="00C33373">
        <w:rPr>
          <w:b/>
          <w:bCs/>
        </w:rPr>
        <w:t xml:space="preserve"> peer-group</w:t>
      </w:r>
    </w:p>
    <w:p w14:paraId="39BB3B18" w14:textId="77777777" w:rsidR="00C33373" w:rsidRDefault="00C33373" w:rsidP="00C33373">
      <w:pPr>
        <w:pStyle w:val="CMD"/>
      </w:pPr>
      <w:r>
        <w:t>GW1(config-</w:t>
      </w:r>
      <w:proofErr w:type="gramStart"/>
      <w:r>
        <w:t>router)#</w:t>
      </w:r>
      <w:proofErr w:type="gramEnd"/>
      <w:r>
        <w:t xml:space="preserve"> ! Identify each eBGP neighbor and its remote AS</w:t>
      </w:r>
    </w:p>
    <w:p w14:paraId="5ED6E9B9" w14:textId="77777777" w:rsidR="00C33373" w:rsidRPr="00C33373" w:rsidRDefault="00C33373" w:rsidP="00C33373">
      <w:pPr>
        <w:pStyle w:val="CMD"/>
        <w:rPr>
          <w:b/>
          <w:bCs/>
        </w:rPr>
      </w:pPr>
      <w:r>
        <w:t>GW1(config-</w:t>
      </w:r>
      <w:proofErr w:type="gramStart"/>
      <w:r>
        <w:t>router)#</w:t>
      </w:r>
      <w:proofErr w:type="gramEnd"/>
      <w:r>
        <w:t xml:space="preserve">  </w:t>
      </w:r>
      <w:r w:rsidRPr="00C33373">
        <w:rPr>
          <w:b/>
          <w:bCs/>
        </w:rPr>
        <w:t>neighbor 209.165.201.2 remote-as 65100</w:t>
      </w:r>
    </w:p>
    <w:p w14:paraId="75D14E86" w14:textId="77777777" w:rsidR="00C33373" w:rsidRDefault="00C33373" w:rsidP="00C33373">
      <w:pPr>
        <w:pStyle w:val="CMD"/>
      </w:pPr>
      <w:r>
        <w:t>GW1(config-</w:t>
      </w:r>
      <w:proofErr w:type="gramStart"/>
      <w:r>
        <w:t>router)#</w:t>
      </w:r>
      <w:proofErr w:type="gramEnd"/>
      <w:r>
        <w:t xml:space="preserve">  </w:t>
      </w:r>
      <w:r w:rsidRPr="00C33373">
        <w:rPr>
          <w:b/>
          <w:bCs/>
        </w:rPr>
        <w:t>neighbor 209.165.201.18 remote-as 65200</w:t>
      </w:r>
    </w:p>
    <w:p w14:paraId="14F281A6" w14:textId="77777777" w:rsidR="00C33373" w:rsidRDefault="00C33373" w:rsidP="00C33373">
      <w:pPr>
        <w:pStyle w:val="CMD"/>
      </w:pPr>
      <w:r>
        <w:t>GW1(config-</w:t>
      </w:r>
      <w:proofErr w:type="gramStart"/>
      <w:r>
        <w:t>router)#</w:t>
      </w:r>
      <w:proofErr w:type="gramEnd"/>
      <w:r>
        <w:t xml:space="preserve"> ! Apply the peer group to each neighbor</w:t>
      </w:r>
    </w:p>
    <w:p w14:paraId="3664707B" w14:textId="77777777" w:rsidR="00C33373" w:rsidRDefault="00C33373" w:rsidP="00C33373">
      <w:pPr>
        <w:pStyle w:val="CMD"/>
      </w:pPr>
      <w:r>
        <w:t>GW1(config-</w:t>
      </w:r>
      <w:proofErr w:type="gramStart"/>
      <w:r>
        <w:t>router)#</w:t>
      </w:r>
      <w:proofErr w:type="gramEnd"/>
      <w:r>
        <w:t xml:space="preserve">  </w:t>
      </w:r>
      <w:r w:rsidRPr="00C33373">
        <w:rPr>
          <w:b/>
          <w:bCs/>
        </w:rPr>
        <w:t xml:space="preserve">neighbor 209.165.201.2 peer-group </w:t>
      </w:r>
      <w:r w:rsidRPr="0030787B">
        <w:rPr>
          <w:b/>
          <w:bCs/>
          <w:highlight w:val="yellow"/>
        </w:rPr>
        <w:t>ISP-PEERS</w:t>
      </w:r>
    </w:p>
    <w:p w14:paraId="463BFAD8" w14:textId="77777777" w:rsidR="00C33373" w:rsidRPr="00C33373" w:rsidRDefault="00C33373" w:rsidP="00C33373">
      <w:pPr>
        <w:pStyle w:val="CMD"/>
        <w:rPr>
          <w:b/>
          <w:bCs/>
        </w:rPr>
      </w:pPr>
      <w:r>
        <w:t>GW1(config-</w:t>
      </w:r>
      <w:proofErr w:type="gramStart"/>
      <w:r>
        <w:t>router)#</w:t>
      </w:r>
      <w:proofErr w:type="gramEnd"/>
      <w:r>
        <w:t xml:space="preserve">  </w:t>
      </w:r>
      <w:r w:rsidRPr="00C33373">
        <w:rPr>
          <w:b/>
          <w:bCs/>
        </w:rPr>
        <w:t xml:space="preserve">neighbor 209.165.201.18 peer-group </w:t>
      </w:r>
      <w:r w:rsidRPr="0030787B">
        <w:rPr>
          <w:b/>
          <w:bCs/>
          <w:highlight w:val="yellow"/>
        </w:rPr>
        <w:t>ISP-PEERS</w:t>
      </w:r>
    </w:p>
    <w:p w14:paraId="49823289" w14:textId="22D98B29" w:rsidR="00C33373" w:rsidRDefault="00C33373" w:rsidP="00C33373">
      <w:pPr>
        <w:pStyle w:val="CMD"/>
      </w:pPr>
      <w:r>
        <w:t>GW1(config-</w:t>
      </w:r>
      <w:proofErr w:type="gramStart"/>
      <w:r>
        <w:t>router)#</w:t>
      </w:r>
      <w:proofErr w:type="gramEnd"/>
      <w:r>
        <w:t xml:space="preserve"> </w:t>
      </w:r>
      <w:r w:rsidRPr="00C33373">
        <w:rPr>
          <w:b/>
          <w:bCs/>
        </w:rPr>
        <w:t>end</w:t>
      </w:r>
    </w:p>
    <w:p w14:paraId="657612BB" w14:textId="708833F1" w:rsidR="00D71A90" w:rsidRDefault="00D71A90" w:rsidP="00D71A90">
      <w:pPr>
        <w:pStyle w:val="Heading3"/>
      </w:pPr>
      <w:r>
        <w:t>Verify</w:t>
      </w:r>
      <w:r w:rsidR="00A2176F">
        <w:t xml:space="preserve"> </w:t>
      </w:r>
      <w:r w:rsidR="00774C16">
        <w:t>that both neighbors are present and established</w:t>
      </w:r>
      <w:r>
        <w:t>.</w:t>
      </w:r>
    </w:p>
    <w:p w14:paraId="7DB97E99" w14:textId="45394E9E" w:rsidR="00D71A90" w:rsidRDefault="0030787B" w:rsidP="001C3B8F">
      <w:pPr>
        <w:pStyle w:val="BodyTextL25"/>
      </w:pPr>
      <w:r w:rsidRPr="0030787B">
        <w:t>Confirm that both neighbors are still present and established</w:t>
      </w:r>
      <w:r w:rsidR="00D71A90" w:rsidRPr="008F2B50">
        <w:t>.</w:t>
      </w:r>
      <w:r>
        <w:t xml:space="preserve"> </w:t>
      </w:r>
      <w:r w:rsidR="00907637" w:rsidRPr="00907637">
        <w:t xml:space="preserve">In the </w:t>
      </w:r>
      <w:r w:rsidR="00907637" w:rsidRPr="00907637">
        <w:rPr>
          <w:b/>
          <w:bCs/>
        </w:rPr>
        <w:t xml:space="preserve">show </w:t>
      </w:r>
      <w:proofErr w:type="spellStart"/>
      <w:r w:rsidR="00907637" w:rsidRPr="00907637">
        <w:rPr>
          <w:b/>
          <w:bCs/>
        </w:rPr>
        <w:t>ip</w:t>
      </w:r>
      <w:proofErr w:type="spellEnd"/>
      <w:r w:rsidR="00907637" w:rsidRPr="00907637">
        <w:rPr>
          <w:b/>
          <w:bCs/>
        </w:rPr>
        <w:t xml:space="preserve"> </w:t>
      </w:r>
      <w:proofErr w:type="spellStart"/>
      <w:r w:rsidR="00907637" w:rsidRPr="00907637">
        <w:rPr>
          <w:b/>
          <w:bCs/>
        </w:rPr>
        <w:t>bgp</w:t>
      </w:r>
      <w:proofErr w:type="spellEnd"/>
      <w:r w:rsidR="00907637" w:rsidRPr="00907637">
        <w:rPr>
          <w:b/>
          <w:bCs/>
        </w:rPr>
        <w:t xml:space="preserve"> summary</w:t>
      </w:r>
      <w:r w:rsidR="00907637" w:rsidRPr="00907637">
        <w:t xml:space="preserve"> output, a numeric value in the </w:t>
      </w:r>
      <w:r w:rsidR="00907637" w:rsidRPr="000306D2">
        <w:rPr>
          <w:b/>
          <w:bCs/>
        </w:rPr>
        <w:t>State/</w:t>
      </w:r>
      <w:proofErr w:type="spellStart"/>
      <w:r w:rsidR="00907637" w:rsidRPr="000306D2">
        <w:rPr>
          <w:b/>
          <w:bCs/>
        </w:rPr>
        <w:t>PfxRcd</w:t>
      </w:r>
      <w:proofErr w:type="spellEnd"/>
      <w:r w:rsidR="00907637" w:rsidRPr="00907637">
        <w:t xml:space="preserve"> column indicates that the BGP session is established and shows the number of prefixes received from that neighbor</w:t>
      </w:r>
      <w:r w:rsidR="00907637">
        <w:t>.</w:t>
      </w:r>
    </w:p>
    <w:p w14:paraId="54A2B4E3" w14:textId="77777777" w:rsidR="0030787B" w:rsidRDefault="0030787B" w:rsidP="008061F2">
      <w:pPr>
        <w:pStyle w:val="CMD"/>
      </w:pPr>
      <w:r>
        <w:t xml:space="preserve">GW1# </w:t>
      </w:r>
      <w:r w:rsidRPr="008061F2">
        <w:rPr>
          <w:b/>
          <w:bCs/>
        </w:rPr>
        <w:t xml:space="preserve">show </w:t>
      </w:r>
      <w:proofErr w:type="spellStart"/>
      <w:r w:rsidRPr="008061F2">
        <w:rPr>
          <w:b/>
          <w:bCs/>
        </w:rPr>
        <w:t>ip</w:t>
      </w:r>
      <w:proofErr w:type="spellEnd"/>
      <w:r w:rsidRPr="008061F2">
        <w:rPr>
          <w:b/>
          <w:bCs/>
        </w:rPr>
        <w:t xml:space="preserve"> </w:t>
      </w:r>
      <w:proofErr w:type="spellStart"/>
      <w:r w:rsidRPr="008061F2">
        <w:rPr>
          <w:b/>
          <w:bCs/>
        </w:rPr>
        <w:t>bgp</w:t>
      </w:r>
      <w:proofErr w:type="spellEnd"/>
      <w:r w:rsidRPr="008061F2">
        <w:rPr>
          <w:b/>
          <w:bCs/>
        </w:rPr>
        <w:t xml:space="preserve"> summary</w:t>
      </w:r>
    </w:p>
    <w:p w14:paraId="01025B69" w14:textId="77777777" w:rsidR="0030787B" w:rsidRDefault="0030787B" w:rsidP="0030787B">
      <w:pPr>
        <w:pStyle w:val="CMDOutput"/>
      </w:pPr>
      <w:r>
        <w:t>BGP router identifier 192.168.11.1, local AS number 65000</w:t>
      </w:r>
    </w:p>
    <w:p w14:paraId="37ACA953" w14:textId="1996F9CA" w:rsidR="0030787B" w:rsidRDefault="0030787B" w:rsidP="0030787B">
      <w:pPr>
        <w:pStyle w:val="CMDOutput"/>
      </w:pPr>
      <w:r>
        <w:t>&lt;output omitted&gt;</w:t>
      </w:r>
    </w:p>
    <w:p w14:paraId="75E8AA58" w14:textId="77777777" w:rsidR="0030787B" w:rsidRDefault="0030787B" w:rsidP="0030787B">
      <w:pPr>
        <w:pStyle w:val="CMDOutput"/>
      </w:pPr>
    </w:p>
    <w:p w14:paraId="79DBDFF6" w14:textId="2B3DDC05" w:rsidR="0030787B" w:rsidRDefault="0030787B" w:rsidP="0030787B">
      <w:pPr>
        <w:pStyle w:val="CMDOutput"/>
      </w:pPr>
      <w:r>
        <w:t xml:space="preserve">Neighbor        V      AS </w:t>
      </w:r>
      <w:proofErr w:type="spellStart"/>
      <w:r>
        <w:t>MsgRcvd</w:t>
      </w:r>
      <w:proofErr w:type="spellEnd"/>
      <w:r>
        <w:t xml:space="preserve"> </w:t>
      </w:r>
      <w:proofErr w:type="spellStart"/>
      <w:r>
        <w:t>MsgSent</w:t>
      </w:r>
      <w:proofErr w:type="spellEnd"/>
      <w:r>
        <w:t xml:space="preserve">   </w:t>
      </w:r>
      <w:proofErr w:type="spellStart"/>
      <w:proofErr w:type="gramStart"/>
      <w:r>
        <w:t>TblVer</w:t>
      </w:r>
      <w:proofErr w:type="spellEnd"/>
      <w:r>
        <w:t xml:space="preserve">  </w:t>
      </w:r>
      <w:proofErr w:type="spellStart"/>
      <w:r>
        <w:t>InQ</w:t>
      </w:r>
      <w:proofErr w:type="spellEnd"/>
      <w:proofErr w:type="gramEnd"/>
      <w:r>
        <w:t xml:space="preserve"> </w:t>
      </w:r>
      <w:proofErr w:type="spellStart"/>
      <w:r>
        <w:t>OutQ</w:t>
      </w:r>
      <w:proofErr w:type="spellEnd"/>
      <w:r>
        <w:t xml:space="preserve"> Up/</w:t>
      </w:r>
      <w:proofErr w:type="gramStart"/>
      <w:r>
        <w:t>Down  State</w:t>
      </w:r>
      <w:proofErr w:type="gramEnd"/>
      <w:r>
        <w:t>/</w:t>
      </w:r>
      <w:proofErr w:type="spellStart"/>
      <w:r w:rsidRPr="0030787B">
        <w:rPr>
          <w:highlight w:val="yellow"/>
        </w:rPr>
        <w:t>PfxRcd</w:t>
      </w:r>
      <w:proofErr w:type="spellEnd"/>
    </w:p>
    <w:p w14:paraId="6FE99306" w14:textId="445AD968" w:rsidR="00BD790D" w:rsidRDefault="00BD790D" w:rsidP="00BD790D">
      <w:pPr>
        <w:pStyle w:val="CMDOutput"/>
      </w:pPr>
      <w:r>
        <w:t>2.2.2.2         4   65000      32      32        7    0    0 00:25:21        5</w:t>
      </w:r>
    </w:p>
    <w:p w14:paraId="6EBA3D1F" w14:textId="39B9B818" w:rsidR="00BD790D" w:rsidRDefault="00BD790D" w:rsidP="00BD790D">
      <w:pPr>
        <w:pStyle w:val="CMDOutput"/>
      </w:pPr>
      <w:r w:rsidRPr="00BD790D">
        <w:rPr>
          <w:highlight w:val="yellow"/>
        </w:rPr>
        <w:t>209.165.201.2</w:t>
      </w:r>
      <w:r>
        <w:t xml:space="preserve">   4   65100      32      33        7    0    0 00:25:09        </w:t>
      </w:r>
      <w:r w:rsidRPr="00BD790D">
        <w:rPr>
          <w:highlight w:val="yellow"/>
        </w:rPr>
        <w:t>4</w:t>
      </w:r>
    </w:p>
    <w:p w14:paraId="7CEB063D" w14:textId="1ED66D8F" w:rsidR="00BD790D" w:rsidRDefault="00BD790D" w:rsidP="00BD790D">
      <w:pPr>
        <w:pStyle w:val="CMDOutput"/>
      </w:pPr>
      <w:proofErr w:type="gramStart"/>
      <w:r w:rsidRPr="00BD790D">
        <w:rPr>
          <w:highlight w:val="yellow"/>
        </w:rPr>
        <w:t>209.165.201.18</w:t>
      </w:r>
      <w:r>
        <w:t xml:space="preserve">  4</w:t>
      </w:r>
      <w:proofErr w:type="gramEnd"/>
      <w:r>
        <w:t xml:space="preserve">   65200      33      32        7    0    0 00:25:00        </w:t>
      </w:r>
      <w:r w:rsidRPr="00BD790D">
        <w:rPr>
          <w:highlight w:val="yellow"/>
        </w:rPr>
        <w:t>4</w:t>
      </w:r>
    </w:p>
    <w:p w14:paraId="308014D6" w14:textId="3CD7C6FF" w:rsidR="00D71A90" w:rsidRDefault="00BF2FB6" w:rsidP="00D71A90">
      <w:pPr>
        <w:pStyle w:val="Heading3"/>
      </w:pPr>
      <w:r w:rsidRPr="00BF2FB6">
        <w:t xml:space="preserve">Configure BGP MD5 </w:t>
      </w:r>
      <w:r w:rsidR="00774C16" w:rsidRPr="00BF2FB6">
        <w:t>authentication</w:t>
      </w:r>
      <w:r w:rsidR="00D71A90">
        <w:t>.</w:t>
      </w:r>
    </w:p>
    <w:p w14:paraId="07BA3C93" w14:textId="77777777" w:rsidR="00A06B97" w:rsidRPr="00A06B97" w:rsidRDefault="00A06B97" w:rsidP="001C3B8F">
      <w:pPr>
        <w:pStyle w:val="BodyTextL25"/>
      </w:pPr>
      <w:r w:rsidRPr="00A06B97">
        <w:t xml:space="preserve">BGP sessions run over TCP, and by default they are </w:t>
      </w:r>
      <w:r w:rsidRPr="00A06B97">
        <w:rPr>
          <w:b/>
          <w:bCs/>
        </w:rPr>
        <w:t>not authenticated</w:t>
      </w:r>
      <w:r w:rsidRPr="00A06B97">
        <w:t xml:space="preserve">. BGP supports </w:t>
      </w:r>
      <w:r w:rsidRPr="00A06B97">
        <w:rPr>
          <w:b/>
          <w:bCs/>
        </w:rPr>
        <w:t>MD5 authentication</w:t>
      </w:r>
      <w:r w:rsidRPr="00A06B97">
        <w:t>, which adds a shared secret to the TCP session to protect against unauthorized peers and spoofed connections.</w:t>
      </w:r>
    </w:p>
    <w:p w14:paraId="0EB298F0" w14:textId="77777777" w:rsidR="00A06B97" w:rsidRPr="00A06B97" w:rsidRDefault="00A06B97" w:rsidP="001C3B8F">
      <w:pPr>
        <w:pStyle w:val="BodyTextL25"/>
      </w:pPr>
      <w:r w:rsidRPr="00A06B97">
        <w:t xml:space="preserve">When MD5 authentication is configured on a </w:t>
      </w:r>
      <w:r w:rsidRPr="00A06B97">
        <w:rPr>
          <w:b/>
          <w:bCs/>
        </w:rPr>
        <w:t>BGP peer group</w:t>
      </w:r>
      <w:r w:rsidRPr="00A06B97">
        <w:t>, the authentication settings are applied consistently to all neighbors that belong to that peer group. This is a common real-world use case for peer groups and mirrors the configuration approach used in the Cisco reference lab.</w:t>
      </w:r>
    </w:p>
    <w:p w14:paraId="74A1F83D" w14:textId="77777777" w:rsidR="00A06B97" w:rsidRPr="00A06B97" w:rsidRDefault="00A06B97" w:rsidP="001C3B8F">
      <w:pPr>
        <w:pStyle w:val="BodyTextL25"/>
      </w:pPr>
      <w:r w:rsidRPr="00A06B97">
        <w:t xml:space="preserve">In this step, you will configure </w:t>
      </w:r>
      <w:r w:rsidRPr="00A06B97">
        <w:rPr>
          <w:b/>
          <w:bCs/>
        </w:rPr>
        <w:t>MD5 authentication</w:t>
      </w:r>
      <w:r w:rsidRPr="00A06B97">
        <w:t xml:space="preserve"> between </w:t>
      </w:r>
      <w:r w:rsidRPr="00A06B97">
        <w:rPr>
          <w:b/>
          <w:bCs/>
        </w:rPr>
        <w:t>GW1</w:t>
      </w:r>
      <w:r w:rsidRPr="00A06B97">
        <w:t xml:space="preserve"> and its external BGP neighbors </w:t>
      </w:r>
      <w:r w:rsidRPr="00A06B97">
        <w:rPr>
          <w:b/>
          <w:bCs/>
        </w:rPr>
        <w:t>ISP1</w:t>
      </w:r>
      <w:r w:rsidRPr="00A06B97">
        <w:t xml:space="preserve"> and </w:t>
      </w:r>
      <w:r w:rsidRPr="00A06B97">
        <w:rPr>
          <w:b/>
          <w:bCs/>
        </w:rPr>
        <w:t>ISP2</w:t>
      </w:r>
      <w:r w:rsidRPr="00A06B97">
        <w:t>.</w:t>
      </w:r>
    </w:p>
    <w:p w14:paraId="7AAAC33A" w14:textId="61B8C223" w:rsidR="00A06B97" w:rsidRPr="00A06B97" w:rsidRDefault="00A06B97" w:rsidP="001C3B8F">
      <w:pPr>
        <w:pStyle w:val="BodyTextL25"/>
      </w:pPr>
      <w:r w:rsidRPr="00A06B97">
        <w:t xml:space="preserve">On </w:t>
      </w:r>
      <w:r w:rsidRPr="00A06B97">
        <w:rPr>
          <w:b/>
          <w:bCs/>
        </w:rPr>
        <w:t>GW1</w:t>
      </w:r>
      <w:r w:rsidRPr="00A06B97">
        <w:t xml:space="preserve">, apply the MD5 password to the existing peer group. This </w:t>
      </w:r>
      <w:r w:rsidRPr="009A2D7B">
        <w:rPr>
          <w:b/>
          <w:bCs/>
        </w:rPr>
        <w:t>single command</w:t>
      </w:r>
      <w:r w:rsidRPr="00A06B97">
        <w:t xml:space="preserve"> enables authentication for </w:t>
      </w:r>
      <w:r w:rsidRPr="00A06B97">
        <w:rPr>
          <w:b/>
          <w:bCs/>
        </w:rPr>
        <w:t>both eBGP neighbors</w:t>
      </w:r>
      <w:r w:rsidRPr="00A06B97">
        <w:t xml:space="preserve"> in the group.</w:t>
      </w:r>
      <w:r w:rsidR="00883913">
        <w:t xml:space="preserve"> </w:t>
      </w:r>
      <w:r w:rsidR="00883913" w:rsidRPr="00883913">
        <w:t xml:space="preserve">A BGP session may not visibly reset when MD5 authentication is </w:t>
      </w:r>
      <w:r w:rsidR="00883913" w:rsidRPr="00883913">
        <w:lastRenderedPageBreak/>
        <w:t>added if the matching password is configured quickly on both peers; authentication is verified by the session remaining established.</w:t>
      </w:r>
    </w:p>
    <w:p w14:paraId="7E51D76D" w14:textId="780E0626" w:rsidR="00196EBB" w:rsidRDefault="00196EBB" w:rsidP="00196EBB">
      <w:pPr>
        <w:pStyle w:val="CMD"/>
      </w:pPr>
      <w:r>
        <w:t xml:space="preserve">GW1(config)# </w:t>
      </w:r>
      <w:r w:rsidRPr="00196EBB">
        <w:rPr>
          <w:b/>
          <w:bCs/>
        </w:rPr>
        <w:t xml:space="preserve">router </w:t>
      </w:r>
      <w:proofErr w:type="spellStart"/>
      <w:r w:rsidRPr="00196EBB">
        <w:rPr>
          <w:b/>
          <w:bCs/>
        </w:rPr>
        <w:t>bgp</w:t>
      </w:r>
      <w:proofErr w:type="spellEnd"/>
      <w:r w:rsidRPr="00196EBB">
        <w:rPr>
          <w:b/>
          <w:bCs/>
        </w:rPr>
        <w:t xml:space="preserve"> 65000</w:t>
      </w:r>
    </w:p>
    <w:p w14:paraId="50D8F7EB" w14:textId="77777777" w:rsidR="00196EBB" w:rsidRDefault="00196EBB" w:rsidP="00196EBB">
      <w:pPr>
        <w:pStyle w:val="CMD"/>
      </w:pPr>
      <w:r>
        <w:t>GW1(config-</w:t>
      </w:r>
      <w:proofErr w:type="gramStart"/>
      <w:r>
        <w:t>router)#</w:t>
      </w:r>
      <w:proofErr w:type="gramEnd"/>
      <w:r>
        <w:t xml:space="preserve"> ! Apply MD5 authentication to the peer group</w:t>
      </w:r>
    </w:p>
    <w:p w14:paraId="2EABD055" w14:textId="516F9D39" w:rsidR="00196EBB" w:rsidRDefault="00196EBB" w:rsidP="00196EBB">
      <w:pPr>
        <w:pStyle w:val="CMD"/>
      </w:pPr>
      <w:r>
        <w:t>GW1(config-</w:t>
      </w:r>
      <w:proofErr w:type="gramStart"/>
      <w:r>
        <w:t>router)#</w:t>
      </w:r>
      <w:proofErr w:type="gramEnd"/>
      <w:r>
        <w:t xml:space="preserve"> </w:t>
      </w:r>
      <w:r w:rsidRPr="00196EBB">
        <w:rPr>
          <w:b/>
          <w:bCs/>
        </w:rPr>
        <w:t xml:space="preserve">neighbor </w:t>
      </w:r>
      <w:r w:rsidRPr="00AF7D90">
        <w:rPr>
          <w:b/>
          <w:bCs/>
          <w:highlight w:val="yellow"/>
        </w:rPr>
        <w:t>ISP-PEERS</w:t>
      </w:r>
      <w:r w:rsidRPr="00196EBB">
        <w:rPr>
          <w:b/>
          <w:bCs/>
        </w:rPr>
        <w:t xml:space="preserve"> password cisco123</w:t>
      </w:r>
    </w:p>
    <w:p w14:paraId="04F9A3D0" w14:textId="41EF6C1F" w:rsidR="00196EBB" w:rsidRDefault="00196EBB" w:rsidP="00196EBB">
      <w:pPr>
        <w:pStyle w:val="CMD"/>
      </w:pPr>
      <w:r>
        <w:t>GW1(config-</w:t>
      </w:r>
      <w:proofErr w:type="gramStart"/>
      <w:r>
        <w:t>router)#</w:t>
      </w:r>
      <w:proofErr w:type="gramEnd"/>
      <w:r>
        <w:t xml:space="preserve"> </w:t>
      </w:r>
      <w:r w:rsidRPr="00196EBB">
        <w:rPr>
          <w:b/>
          <w:bCs/>
        </w:rPr>
        <w:t>end</w:t>
      </w:r>
    </w:p>
    <w:p w14:paraId="04685DAE" w14:textId="43C80331" w:rsidR="00D71A90" w:rsidRDefault="00196EBB" w:rsidP="00D71A90">
      <w:pPr>
        <w:pStyle w:val="Heading3"/>
      </w:pPr>
      <w:r w:rsidRPr="00196EBB">
        <w:t xml:space="preserve">Configure </w:t>
      </w:r>
      <w:r w:rsidR="00774C16" w:rsidRPr="00196EBB">
        <w:t xml:space="preserve">matching </w:t>
      </w:r>
      <w:r w:rsidRPr="00196EBB">
        <w:t xml:space="preserve">MD5 </w:t>
      </w:r>
      <w:r w:rsidR="00774C16" w:rsidRPr="00196EBB">
        <w:t xml:space="preserve">authentication </w:t>
      </w:r>
      <w:r w:rsidRPr="00196EBB">
        <w:t>on ISP1</w:t>
      </w:r>
      <w:r w:rsidR="00D71A90">
        <w:t>.</w:t>
      </w:r>
    </w:p>
    <w:p w14:paraId="32DE947C" w14:textId="4952F2C2" w:rsidR="00D71A90" w:rsidRDefault="00196EBB" w:rsidP="001C3B8F">
      <w:pPr>
        <w:pStyle w:val="BodyTextL25"/>
      </w:pPr>
      <w:r w:rsidRPr="00196EBB">
        <w:t xml:space="preserve">ISP1 must be configured with the </w:t>
      </w:r>
      <w:r w:rsidRPr="00196EBB">
        <w:rPr>
          <w:b/>
          <w:bCs/>
        </w:rPr>
        <w:t>same password</w:t>
      </w:r>
      <w:r w:rsidRPr="00196EBB">
        <w:t xml:space="preserve"> for the BGP session with GW1</w:t>
      </w:r>
      <w:r w:rsidR="00D71A90" w:rsidRPr="008F2B50">
        <w:t>.</w:t>
      </w:r>
    </w:p>
    <w:p w14:paraId="230BC0D5" w14:textId="38F65927" w:rsidR="00196EBB" w:rsidRDefault="00196EBB" w:rsidP="00196EBB">
      <w:pPr>
        <w:pStyle w:val="CMD"/>
      </w:pPr>
      <w:r>
        <w:t xml:space="preserve">ISP1(config)# </w:t>
      </w:r>
      <w:r w:rsidRPr="00196EBB">
        <w:rPr>
          <w:b/>
          <w:bCs/>
        </w:rPr>
        <w:t xml:space="preserve">router </w:t>
      </w:r>
      <w:proofErr w:type="spellStart"/>
      <w:r w:rsidRPr="00196EBB">
        <w:rPr>
          <w:b/>
          <w:bCs/>
        </w:rPr>
        <w:t>bgp</w:t>
      </w:r>
      <w:proofErr w:type="spellEnd"/>
      <w:r w:rsidRPr="00196EBB">
        <w:rPr>
          <w:b/>
          <w:bCs/>
        </w:rPr>
        <w:t xml:space="preserve"> 65100</w:t>
      </w:r>
    </w:p>
    <w:p w14:paraId="0FAA915D" w14:textId="77777777" w:rsidR="00196EBB" w:rsidRDefault="00196EBB" w:rsidP="00196EBB">
      <w:pPr>
        <w:pStyle w:val="CMD"/>
      </w:pPr>
      <w:r>
        <w:t>ISP1(config-</w:t>
      </w:r>
      <w:proofErr w:type="gramStart"/>
      <w:r>
        <w:t>router)#</w:t>
      </w:r>
      <w:proofErr w:type="gramEnd"/>
      <w:r>
        <w:t xml:space="preserve"> ! Match MD5 password for GW1</w:t>
      </w:r>
    </w:p>
    <w:p w14:paraId="1D976698" w14:textId="1913C7FE" w:rsidR="00196EBB" w:rsidRDefault="00196EBB" w:rsidP="00196EBB">
      <w:pPr>
        <w:pStyle w:val="CMD"/>
      </w:pPr>
      <w:r>
        <w:t>ISP1(config-</w:t>
      </w:r>
      <w:proofErr w:type="gramStart"/>
      <w:r>
        <w:t>router)#</w:t>
      </w:r>
      <w:proofErr w:type="gramEnd"/>
      <w:r>
        <w:t xml:space="preserve"> </w:t>
      </w:r>
      <w:r w:rsidRPr="00196EBB">
        <w:rPr>
          <w:b/>
          <w:bCs/>
        </w:rPr>
        <w:t>neighbor 209.165.201.1 password cisco123</w:t>
      </w:r>
    </w:p>
    <w:p w14:paraId="53427E5B" w14:textId="26EC0FE0" w:rsidR="00196EBB" w:rsidRDefault="00196EBB" w:rsidP="00196EBB">
      <w:pPr>
        <w:pStyle w:val="CMD"/>
      </w:pPr>
      <w:r>
        <w:t>ISP1(config-</w:t>
      </w:r>
      <w:proofErr w:type="gramStart"/>
      <w:r>
        <w:t>router)#</w:t>
      </w:r>
      <w:proofErr w:type="gramEnd"/>
      <w:r>
        <w:t xml:space="preserve"> </w:t>
      </w:r>
      <w:r w:rsidRPr="00196EBB">
        <w:rPr>
          <w:b/>
          <w:bCs/>
        </w:rPr>
        <w:t>end</w:t>
      </w:r>
    </w:p>
    <w:p w14:paraId="35EB9704" w14:textId="44943C84" w:rsidR="00D71A90" w:rsidRDefault="00196EBB" w:rsidP="00D71A90">
      <w:pPr>
        <w:pStyle w:val="Heading3"/>
      </w:pPr>
      <w:r w:rsidRPr="00196EBB">
        <w:t xml:space="preserve">Configure </w:t>
      </w:r>
      <w:r w:rsidR="00774C16" w:rsidRPr="00196EBB">
        <w:t xml:space="preserve">matching </w:t>
      </w:r>
      <w:r w:rsidRPr="00196EBB">
        <w:t xml:space="preserve">MD5 </w:t>
      </w:r>
      <w:r w:rsidR="00774C16" w:rsidRPr="00196EBB">
        <w:t xml:space="preserve">authentication </w:t>
      </w:r>
      <w:r w:rsidRPr="00196EBB">
        <w:t>on ISP2</w:t>
      </w:r>
      <w:r w:rsidR="00D71A90">
        <w:t>.</w:t>
      </w:r>
    </w:p>
    <w:p w14:paraId="2A0D4501" w14:textId="0B682BEB" w:rsidR="00D71A90" w:rsidRDefault="00196EBB" w:rsidP="001C3B8F">
      <w:pPr>
        <w:pStyle w:val="BodyTextL25"/>
      </w:pPr>
      <w:r w:rsidRPr="00196EBB">
        <w:t xml:space="preserve">ISP2 must also be configured with the </w:t>
      </w:r>
      <w:r w:rsidRPr="00196EBB">
        <w:rPr>
          <w:b/>
          <w:bCs/>
        </w:rPr>
        <w:t>same password</w:t>
      </w:r>
      <w:r w:rsidRPr="00196EBB">
        <w:t xml:space="preserve"> for its BGP session with GW1</w:t>
      </w:r>
      <w:r w:rsidR="00D71A90" w:rsidRPr="008F2B50">
        <w:t>.</w:t>
      </w:r>
    </w:p>
    <w:p w14:paraId="1885C22B" w14:textId="55E941F3" w:rsidR="00196EBB" w:rsidRPr="00196EBB" w:rsidRDefault="00196EBB" w:rsidP="00196EBB">
      <w:pPr>
        <w:pStyle w:val="CMD"/>
        <w:rPr>
          <w:b/>
          <w:bCs/>
        </w:rPr>
      </w:pPr>
      <w:r>
        <w:t xml:space="preserve">ISP2(config)# </w:t>
      </w:r>
      <w:r w:rsidRPr="00196EBB">
        <w:rPr>
          <w:b/>
          <w:bCs/>
        </w:rPr>
        <w:t xml:space="preserve">router </w:t>
      </w:r>
      <w:proofErr w:type="spellStart"/>
      <w:r w:rsidRPr="00196EBB">
        <w:rPr>
          <w:b/>
          <w:bCs/>
        </w:rPr>
        <w:t>bgp</w:t>
      </w:r>
      <w:proofErr w:type="spellEnd"/>
      <w:r w:rsidRPr="00196EBB">
        <w:rPr>
          <w:b/>
          <w:bCs/>
        </w:rPr>
        <w:t xml:space="preserve"> 65200</w:t>
      </w:r>
    </w:p>
    <w:p w14:paraId="0A7154D9" w14:textId="77777777" w:rsidR="00196EBB" w:rsidRDefault="00196EBB" w:rsidP="00196EBB">
      <w:pPr>
        <w:pStyle w:val="CMD"/>
      </w:pPr>
      <w:r>
        <w:t>ISP2(config-</w:t>
      </w:r>
      <w:proofErr w:type="gramStart"/>
      <w:r>
        <w:t>router)#</w:t>
      </w:r>
      <w:proofErr w:type="gramEnd"/>
      <w:r>
        <w:t xml:space="preserve"> ! Match MD5 password for GW1</w:t>
      </w:r>
    </w:p>
    <w:p w14:paraId="38D0C85F" w14:textId="77777777" w:rsidR="00196EBB" w:rsidRPr="00196EBB" w:rsidRDefault="00196EBB" w:rsidP="00196EBB">
      <w:pPr>
        <w:pStyle w:val="CMD"/>
        <w:rPr>
          <w:b/>
          <w:bCs/>
        </w:rPr>
      </w:pPr>
      <w:r>
        <w:t>ISP2(config-</w:t>
      </w:r>
      <w:proofErr w:type="gramStart"/>
      <w:r>
        <w:t>router)#</w:t>
      </w:r>
      <w:proofErr w:type="gramEnd"/>
      <w:r>
        <w:t xml:space="preserve">  </w:t>
      </w:r>
      <w:r w:rsidRPr="00196EBB">
        <w:rPr>
          <w:b/>
          <w:bCs/>
        </w:rPr>
        <w:t>neighbor 209.165.201.17 password cisco123</w:t>
      </w:r>
    </w:p>
    <w:p w14:paraId="430946AD" w14:textId="77777777" w:rsidR="00196EBB" w:rsidRDefault="00196EBB" w:rsidP="00196EBB">
      <w:pPr>
        <w:pStyle w:val="CMD"/>
      </w:pPr>
      <w:r>
        <w:t>ISP2(config-</w:t>
      </w:r>
      <w:proofErr w:type="gramStart"/>
      <w:r>
        <w:t>router)#</w:t>
      </w:r>
      <w:proofErr w:type="gramEnd"/>
      <w:r>
        <w:t xml:space="preserve">  </w:t>
      </w:r>
      <w:r w:rsidRPr="00196EBB">
        <w:rPr>
          <w:b/>
          <w:bCs/>
        </w:rPr>
        <w:t>end</w:t>
      </w:r>
    </w:p>
    <w:p w14:paraId="36D23848" w14:textId="47BBDEAF" w:rsidR="00D71A90" w:rsidRDefault="00EF7E3E" w:rsidP="00D71A90">
      <w:pPr>
        <w:pStyle w:val="Heading3"/>
      </w:pPr>
      <w:r w:rsidRPr="00EF7E3E">
        <w:t xml:space="preserve">Verifying </w:t>
      </w:r>
      <w:r w:rsidR="00774C16" w:rsidRPr="00EF7E3E">
        <w:t>peer group membership a</w:t>
      </w:r>
      <w:r w:rsidRPr="00EF7E3E">
        <w:t xml:space="preserve">nd BGP </w:t>
      </w:r>
      <w:r w:rsidR="00774C16" w:rsidRPr="00EF7E3E">
        <w:t>session s</w:t>
      </w:r>
      <w:r w:rsidRPr="00EF7E3E">
        <w:t>tate</w:t>
      </w:r>
      <w:r w:rsidR="00D71A90">
        <w:t>.</w:t>
      </w:r>
    </w:p>
    <w:p w14:paraId="39C5E8D0" w14:textId="2C889294" w:rsidR="00D71A90" w:rsidRPr="00FF2F76" w:rsidRDefault="00EF7E3E" w:rsidP="00FF2F76">
      <w:pPr>
        <w:pStyle w:val="BodyTextL25"/>
      </w:pPr>
      <w:r w:rsidRPr="00EF7E3E">
        <w:t xml:space="preserve">The output confirms that both eBGP neighbors on </w:t>
      </w:r>
      <w:r w:rsidRPr="00EF7E3E">
        <w:rPr>
          <w:b/>
          <w:bCs/>
        </w:rPr>
        <w:t>GW1</w:t>
      </w:r>
      <w:r w:rsidRPr="00EF7E3E">
        <w:t xml:space="preserve"> are </w:t>
      </w:r>
      <w:r w:rsidRPr="00EF7E3E">
        <w:rPr>
          <w:b/>
          <w:bCs/>
        </w:rPr>
        <w:t>members of the peer group ISP-PEERS</w:t>
      </w:r>
      <w:r w:rsidRPr="00EF7E3E">
        <w:t xml:space="preserve">, indicating that they inherit the shared peer-group settings, including MD5 authentication. The </w:t>
      </w:r>
      <w:r w:rsidRPr="00EF7E3E">
        <w:rPr>
          <w:b/>
          <w:bCs/>
        </w:rPr>
        <w:t>BGP state = Established</w:t>
      </w:r>
      <w:r w:rsidRPr="00EF7E3E">
        <w:t xml:space="preserve"> for each neighbor verifies that the authenticated BGP sessions are up and stable and that GW1 is successfully exchanging routing information with both ISP neighbors</w:t>
      </w:r>
      <w:r w:rsidR="00D71A90" w:rsidRPr="00FF2F76">
        <w:t>.</w:t>
      </w:r>
    </w:p>
    <w:p w14:paraId="40C5036D" w14:textId="77777777" w:rsidR="00291EBC" w:rsidRPr="00291EBC" w:rsidRDefault="00291EBC" w:rsidP="008061F2">
      <w:pPr>
        <w:pStyle w:val="CMD"/>
      </w:pPr>
      <w:r>
        <w:t xml:space="preserve">GW1# </w:t>
      </w:r>
      <w:r w:rsidRPr="008061F2">
        <w:rPr>
          <w:b/>
          <w:bCs/>
        </w:rPr>
        <w:t xml:space="preserve">show </w:t>
      </w:r>
      <w:proofErr w:type="spellStart"/>
      <w:r w:rsidRPr="008061F2">
        <w:rPr>
          <w:b/>
          <w:bCs/>
        </w:rPr>
        <w:t>ip</w:t>
      </w:r>
      <w:proofErr w:type="spellEnd"/>
      <w:r w:rsidRPr="008061F2">
        <w:rPr>
          <w:b/>
          <w:bCs/>
        </w:rPr>
        <w:t xml:space="preserve"> </w:t>
      </w:r>
      <w:proofErr w:type="spellStart"/>
      <w:r w:rsidRPr="008061F2">
        <w:rPr>
          <w:b/>
          <w:bCs/>
        </w:rPr>
        <w:t>bgp</w:t>
      </w:r>
      <w:proofErr w:type="spellEnd"/>
      <w:r w:rsidRPr="008061F2">
        <w:rPr>
          <w:b/>
          <w:bCs/>
        </w:rPr>
        <w:t xml:space="preserve"> neighbor 209.165.201.2</w:t>
      </w:r>
    </w:p>
    <w:p w14:paraId="1339186F" w14:textId="77777777" w:rsidR="00BD790D" w:rsidRDefault="00BD790D" w:rsidP="00BD790D">
      <w:pPr>
        <w:pStyle w:val="CMDOutput"/>
      </w:pPr>
      <w:r>
        <w:t>BGP neighbor is 209.165.201.2</w:t>
      </w:r>
      <w:proofErr w:type="gramStart"/>
      <w:r>
        <w:t>,  remote</w:t>
      </w:r>
      <w:proofErr w:type="gramEnd"/>
      <w:r>
        <w:t xml:space="preserve"> AS 65100, external link</w:t>
      </w:r>
    </w:p>
    <w:p w14:paraId="106B23E8" w14:textId="77777777" w:rsidR="00BD790D" w:rsidRDefault="00BD790D" w:rsidP="00BD790D">
      <w:pPr>
        <w:pStyle w:val="CMDOutput"/>
      </w:pPr>
      <w:r>
        <w:t xml:space="preserve"> Member of </w:t>
      </w:r>
      <w:r w:rsidRPr="00BD790D">
        <w:rPr>
          <w:highlight w:val="yellow"/>
        </w:rPr>
        <w:t>peer-group ISP-PEERS</w:t>
      </w:r>
      <w:r>
        <w:t xml:space="preserve"> for session parameters</w:t>
      </w:r>
    </w:p>
    <w:p w14:paraId="794D3CFD" w14:textId="6D7B5788" w:rsidR="00BD790D" w:rsidRDefault="00BD790D" w:rsidP="00BD790D">
      <w:pPr>
        <w:pStyle w:val="CMDOutput"/>
      </w:pPr>
      <w:r>
        <w:t xml:space="preserve">  BGP version 4, remote router ID </w:t>
      </w:r>
      <w:r w:rsidR="007612EF">
        <w:t>9.9.9.9</w:t>
      </w:r>
    </w:p>
    <w:p w14:paraId="2329C194" w14:textId="77777777" w:rsidR="00BD790D" w:rsidRDefault="00BD790D" w:rsidP="00BD790D">
      <w:pPr>
        <w:pStyle w:val="CMDOutput"/>
      </w:pPr>
      <w:r>
        <w:t xml:space="preserve">  BGP state = </w:t>
      </w:r>
      <w:r w:rsidRPr="00BD790D">
        <w:rPr>
          <w:highlight w:val="yellow"/>
        </w:rPr>
        <w:t>Established</w:t>
      </w:r>
      <w:r>
        <w:t>, up for 00:28:13</w:t>
      </w:r>
    </w:p>
    <w:p w14:paraId="13F4146C" w14:textId="77777777" w:rsidR="00BD790D" w:rsidRDefault="00BD790D" w:rsidP="00BD790D">
      <w:pPr>
        <w:pStyle w:val="CMDOutput"/>
      </w:pPr>
      <w:r>
        <w:t xml:space="preserve">  Last read 00:00:22, last write 00:00:47, hold time is 180, keepalive interval is 60 seconds</w:t>
      </w:r>
    </w:p>
    <w:p w14:paraId="02E5A76C" w14:textId="77777777" w:rsidR="00BD790D" w:rsidRDefault="00BD790D" w:rsidP="00BD790D">
      <w:pPr>
        <w:pStyle w:val="CMDOutput"/>
      </w:pPr>
      <w:r>
        <w:t xml:space="preserve">  Last update received: 00:26:32</w:t>
      </w:r>
      <w:r w:rsidR="00291EBC">
        <w:t xml:space="preserve">  </w:t>
      </w:r>
    </w:p>
    <w:p w14:paraId="7881586A" w14:textId="0B48CCCE" w:rsidR="00D71A90" w:rsidRDefault="00291EBC" w:rsidP="00BD790D">
      <w:pPr>
        <w:pStyle w:val="CMDOutput"/>
      </w:pPr>
      <w:r>
        <w:t>&lt;output omitted&gt;</w:t>
      </w:r>
    </w:p>
    <w:p w14:paraId="2B868312" w14:textId="77777777" w:rsidR="00291EBC" w:rsidRPr="00291EBC" w:rsidRDefault="00291EBC" w:rsidP="009041FB">
      <w:pPr>
        <w:pStyle w:val="CMD"/>
      </w:pPr>
      <w:r>
        <w:t xml:space="preserve">GW1# </w:t>
      </w:r>
      <w:r w:rsidRPr="009041FB">
        <w:rPr>
          <w:b/>
          <w:bCs/>
        </w:rPr>
        <w:t xml:space="preserve">show </w:t>
      </w:r>
      <w:proofErr w:type="spellStart"/>
      <w:r w:rsidRPr="009041FB">
        <w:rPr>
          <w:b/>
          <w:bCs/>
        </w:rPr>
        <w:t>ip</w:t>
      </w:r>
      <w:proofErr w:type="spellEnd"/>
      <w:r w:rsidRPr="009041FB">
        <w:rPr>
          <w:b/>
          <w:bCs/>
        </w:rPr>
        <w:t xml:space="preserve"> </w:t>
      </w:r>
      <w:proofErr w:type="spellStart"/>
      <w:r w:rsidRPr="009041FB">
        <w:rPr>
          <w:b/>
          <w:bCs/>
        </w:rPr>
        <w:t>bgp</w:t>
      </w:r>
      <w:proofErr w:type="spellEnd"/>
      <w:r w:rsidRPr="009041FB">
        <w:rPr>
          <w:b/>
          <w:bCs/>
        </w:rPr>
        <w:t xml:space="preserve"> neighbor 209.165.201.18</w:t>
      </w:r>
    </w:p>
    <w:p w14:paraId="44E579B5" w14:textId="77777777" w:rsidR="00BD790D" w:rsidRDefault="00BD790D" w:rsidP="00BD790D">
      <w:pPr>
        <w:pStyle w:val="CMDOutput"/>
      </w:pPr>
      <w:r>
        <w:t>BGP neighbor is 209.165.201.18</w:t>
      </w:r>
      <w:proofErr w:type="gramStart"/>
      <w:r>
        <w:t>,  remote</w:t>
      </w:r>
      <w:proofErr w:type="gramEnd"/>
      <w:r>
        <w:t xml:space="preserve"> AS 65200, external link</w:t>
      </w:r>
    </w:p>
    <w:p w14:paraId="327AF57D" w14:textId="77777777" w:rsidR="00BD790D" w:rsidRDefault="00BD790D" w:rsidP="00BD790D">
      <w:pPr>
        <w:pStyle w:val="CMDOutput"/>
      </w:pPr>
      <w:r>
        <w:t xml:space="preserve"> Member of </w:t>
      </w:r>
      <w:r w:rsidRPr="00BD790D">
        <w:rPr>
          <w:highlight w:val="yellow"/>
        </w:rPr>
        <w:t>peer-group ISP-PEERS</w:t>
      </w:r>
      <w:r>
        <w:t xml:space="preserve"> for session parameters</w:t>
      </w:r>
    </w:p>
    <w:p w14:paraId="322882FE" w14:textId="2FD9DF3D" w:rsidR="00BD790D" w:rsidRDefault="00BD790D" w:rsidP="00BD790D">
      <w:pPr>
        <w:pStyle w:val="CMDOutput"/>
      </w:pPr>
      <w:r>
        <w:t xml:space="preserve">  BGP version 4, remote router ID </w:t>
      </w:r>
      <w:r w:rsidR="007612EF">
        <w:t>4.4.4.4</w:t>
      </w:r>
    </w:p>
    <w:p w14:paraId="57362828" w14:textId="77777777" w:rsidR="00BD790D" w:rsidRDefault="00BD790D" w:rsidP="00BD790D">
      <w:pPr>
        <w:pStyle w:val="CMDOutput"/>
      </w:pPr>
      <w:r>
        <w:t xml:space="preserve">  BGP state = </w:t>
      </w:r>
      <w:r w:rsidRPr="00BD790D">
        <w:rPr>
          <w:highlight w:val="yellow"/>
        </w:rPr>
        <w:t>Established</w:t>
      </w:r>
      <w:r>
        <w:t>, up for 00:29:02</w:t>
      </w:r>
    </w:p>
    <w:p w14:paraId="53AF7739" w14:textId="77777777" w:rsidR="00BD790D" w:rsidRDefault="00BD790D" w:rsidP="00BD790D">
      <w:pPr>
        <w:pStyle w:val="CMDOutput"/>
      </w:pPr>
      <w:r>
        <w:t xml:space="preserve">  Last read 00:00:48, last write 00:00:56, hold time is 180, keepalive interval is 60 seconds</w:t>
      </w:r>
    </w:p>
    <w:p w14:paraId="4C1CE34D" w14:textId="77777777" w:rsidR="00BD790D" w:rsidRDefault="00BD790D" w:rsidP="00BD790D">
      <w:pPr>
        <w:pStyle w:val="CMDOutput"/>
      </w:pPr>
      <w:r>
        <w:t xml:space="preserve">  Last update received: 00:27:58</w:t>
      </w:r>
      <w:r w:rsidR="00291EBC">
        <w:t xml:space="preserve">  </w:t>
      </w:r>
    </w:p>
    <w:p w14:paraId="7BD3D1DC" w14:textId="2872831E" w:rsidR="00291EBC" w:rsidRDefault="00291EBC" w:rsidP="00BD790D">
      <w:pPr>
        <w:pStyle w:val="CMDOutput"/>
      </w:pPr>
      <w:r>
        <w:t>&lt;output omitted&gt;</w:t>
      </w:r>
    </w:p>
    <w:p w14:paraId="3CFDD432" w14:textId="5C90F631" w:rsidR="00FD116A" w:rsidRDefault="009C0F3E" w:rsidP="00FD116A">
      <w:pPr>
        <w:pStyle w:val="Heading2"/>
      </w:pPr>
      <w:r w:rsidRPr="009C0F3E">
        <w:lastRenderedPageBreak/>
        <w:t>Configure an AS-Path Filter (Prevent AS 65000 from Becoming a Transit AS)</w:t>
      </w:r>
    </w:p>
    <w:p w14:paraId="1382C638" w14:textId="7C537995" w:rsidR="009C0F3E" w:rsidRDefault="009C0F3E" w:rsidP="000D786A">
      <w:pPr>
        <w:pStyle w:val="BodyTextL25"/>
      </w:pPr>
      <w:r w:rsidRPr="009C0F3E">
        <w:t xml:space="preserve">At this point in the lab, </w:t>
      </w:r>
      <w:r w:rsidRPr="009C0F3E">
        <w:rPr>
          <w:b/>
          <w:bCs/>
        </w:rPr>
        <w:t>GW1 and GW2 are fully multihomed</w:t>
      </w:r>
      <w:r w:rsidRPr="009C0F3E">
        <w:t xml:space="preserve">, with BGP connectivity to multiple service providers. While this provides redundancy, it also introduces an </w:t>
      </w:r>
      <w:r w:rsidRPr="009C0F3E">
        <w:rPr>
          <w:b/>
          <w:bCs/>
        </w:rPr>
        <w:t>unintended side effect</w:t>
      </w:r>
      <w:r w:rsidRPr="009C0F3E">
        <w:t>:</w:t>
      </w:r>
      <w:r w:rsidR="00FB7380">
        <w:t xml:space="preserve"> </w:t>
      </w:r>
      <w:r w:rsidRPr="009C0F3E">
        <w:t xml:space="preserve">without additional policy controls, </w:t>
      </w:r>
      <w:r w:rsidRPr="009C0F3E">
        <w:rPr>
          <w:b/>
          <w:bCs/>
        </w:rPr>
        <w:t>ISP1 and ISP2 could potentially use AS 65000 as a transit path</w:t>
      </w:r>
      <w:r w:rsidRPr="009C0F3E">
        <w:t xml:space="preserve"> to reach other external networks if a direct path fails.</w:t>
      </w:r>
    </w:p>
    <w:p w14:paraId="38E76367" w14:textId="488D0EFA" w:rsidR="00FB7380" w:rsidRPr="009C0F3E" w:rsidRDefault="00FB7380" w:rsidP="000D786A">
      <w:pPr>
        <w:pStyle w:val="BodyTextL25"/>
      </w:pPr>
      <w:r w:rsidRPr="00FB7380">
        <w:t xml:space="preserve">A </w:t>
      </w:r>
      <w:r w:rsidRPr="00FB7380">
        <w:rPr>
          <w:b/>
          <w:bCs/>
        </w:rPr>
        <w:t>transit AS</w:t>
      </w:r>
      <w:r w:rsidRPr="00FB7380">
        <w:t xml:space="preserve"> is an autonomous system that forwards traffic between other autonomous systems even though it is neither the source nor the destination of that traffic.</w:t>
      </w:r>
    </w:p>
    <w:p w14:paraId="1AFAFBB5" w14:textId="77777777" w:rsidR="009C0F3E" w:rsidRPr="009C0F3E" w:rsidRDefault="009C0F3E" w:rsidP="000D786A">
      <w:pPr>
        <w:pStyle w:val="BodyTextL25"/>
      </w:pPr>
      <w:r w:rsidRPr="009C0F3E">
        <w:t xml:space="preserve">In real-world deployments, </w:t>
      </w:r>
      <w:r w:rsidRPr="009C0F3E">
        <w:rPr>
          <w:b/>
          <w:bCs/>
        </w:rPr>
        <w:t>customer networks do not act as transit autonomous systems</w:t>
      </w:r>
      <w:r w:rsidRPr="009C0F3E">
        <w:t xml:space="preserve"> for their providers. AS 65000 should advertise </w:t>
      </w:r>
      <w:r w:rsidRPr="009C0F3E">
        <w:rPr>
          <w:b/>
          <w:bCs/>
        </w:rPr>
        <w:t>only its own locally originated prefixes</w:t>
      </w:r>
      <w:r w:rsidRPr="009C0F3E">
        <w:t xml:space="preserve"> and should never forward traffic between ISPs.</w:t>
      </w:r>
    </w:p>
    <w:p w14:paraId="29970C6C" w14:textId="77777777" w:rsidR="009C0F3E" w:rsidRPr="009C0F3E" w:rsidRDefault="009C0F3E" w:rsidP="000D786A">
      <w:pPr>
        <w:pStyle w:val="BodyTextL25"/>
      </w:pPr>
      <w:r w:rsidRPr="009C0F3E">
        <w:t xml:space="preserve">To enforce this behavior, AS 65000 will use an </w:t>
      </w:r>
      <w:r w:rsidRPr="009C0F3E">
        <w:rPr>
          <w:b/>
          <w:bCs/>
        </w:rPr>
        <w:t>outbound AS-path filter</w:t>
      </w:r>
      <w:r w:rsidRPr="009C0F3E">
        <w:t xml:space="preserve">. Locally originated routes are easily identified because they have an </w:t>
      </w:r>
      <w:r w:rsidRPr="009C0F3E">
        <w:rPr>
          <w:b/>
          <w:bCs/>
        </w:rPr>
        <w:t>empty AS-path attribute</w:t>
      </w:r>
      <w:r w:rsidRPr="009C0F3E">
        <w:t xml:space="preserve">. By permitting only routes with an empty AS path and denying all others, AS 65000 ensures that it advertises </w:t>
      </w:r>
      <w:r w:rsidRPr="009C0F3E">
        <w:rPr>
          <w:b/>
          <w:bCs/>
        </w:rPr>
        <w:t>only its own prefixes</w:t>
      </w:r>
      <w:r w:rsidRPr="009C0F3E">
        <w:t xml:space="preserve"> and does not become a transit AS.</w:t>
      </w:r>
    </w:p>
    <w:p w14:paraId="22C45185" w14:textId="77777777" w:rsidR="009C0F3E" w:rsidRDefault="009C0F3E" w:rsidP="000D786A">
      <w:pPr>
        <w:pStyle w:val="BodyTextL25"/>
      </w:pPr>
      <w:r w:rsidRPr="009C0F3E">
        <w:t xml:space="preserve">AS-path filters use </w:t>
      </w:r>
      <w:r w:rsidRPr="009C0F3E">
        <w:rPr>
          <w:b/>
          <w:bCs/>
        </w:rPr>
        <w:t>AS-path access lists</w:t>
      </w:r>
      <w:r w:rsidRPr="009C0F3E">
        <w:t xml:space="preserve">, which rely on </w:t>
      </w:r>
      <w:r w:rsidRPr="009C0F3E">
        <w:rPr>
          <w:b/>
          <w:bCs/>
        </w:rPr>
        <w:t>regular expressions</w:t>
      </w:r>
      <w:r w:rsidRPr="009C0F3E">
        <w:t xml:space="preserve"> to match patterns in the AS-path attribute. In this lab, you will use a simple and commonly deployed expression to allow only locally sourced routes.</w:t>
      </w:r>
    </w:p>
    <w:p w14:paraId="12492172" w14:textId="7D2DD67D" w:rsidR="009C0F3E" w:rsidRPr="009C0F3E" w:rsidRDefault="009C0F3E" w:rsidP="00176256">
      <w:pPr>
        <w:pStyle w:val="BodyTextBold"/>
      </w:pPr>
      <w:r w:rsidRPr="009C0F3E">
        <w:t>Commonly Used AS-Path Regular Expression Characters</w:t>
      </w:r>
    </w:p>
    <w:tbl>
      <w:tblPr>
        <w:tblStyle w:val="LabTableStyle"/>
        <w:tblW w:w="10080" w:type="dxa"/>
        <w:tblLook w:val="04A0" w:firstRow="1" w:lastRow="0" w:firstColumn="1" w:lastColumn="0" w:noHBand="0" w:noVBand="1"/>
      </w:tblPr>
      <w:tblGrid>
        <w:gridCol w:w="1627"/>
        <w:gridCol w:w="8453"/>
      </w:tblGrid>
      <w:tr w:rsidR="009C0F3E" w:rsidRPr="009C0F3E" w14:paraId="156242AE" w14:textId="77777777" w:rsidTr="000D786A">
        <w:trPr>
          <w:cnfStyle w:val="100000000000" w:firstRow="1" w:lastRow="0" w:firstColumn="0" w:lastColumn="0" w:oddVBand="0" w:evenVBand="0" w:oddHBand="0" w:evenHBand="0" w:firstRowFirstColumn="0" w:firstRowLastColumn="0" w:lastRowFirstColumn="0" w:lastRowLastColumn="0"/>
          <w:trHeight w:val="470"/>
          <w:tblHeader/>
        </w:trPr>
        <w:tc>
          <w:tcPr>
            <w:tcW w:w="807" w:type="pct"/>
            <w:hideMark/>
          </w:tcPr>
          <w:p w14:paraId="08486C79" w14:textId="77777777" w:rsidR="009C0F3E" w:rsidRPr="009C0F3E" w:rsidRDefault="009C0F3E" w:rsidP="000D786A">
            <w:pPr>
              <w:pStyle w:val="TableHeading"/>
            </w:pPr>
            <w:r w:rsidRPr="009C0F3E">
              <w:t>Symbol</w:t>
            </w:r>
          </w:p>
        </w:tc>
        <w:tc>
          <w:tcPr>
            <w:tcW w:w="4193" w:type="pct"/>
            <w:hideMark/>
          </w:tcPr>
          <w:p w14:paraId="5D761075" w14:textId="77777777" w:rsidR="009C0F3E" w:rsidRPr="009C0F3E" w:rsidRDefault="009C0F3E" w:rsidP="000D786A">
            <w:pPr>
              <w:pStyle w:val="TableHeading"/>
            </w:pPr>
            <w:r w:rsidRPr="009C0F3E">
              <w:t>Meaning</w:t>
            </w:r>
          </w:p>
        </w:tc>
      </w:tr>
      <w:tr w:rsidR="009C0F3E" w:rsidRPr="009C0F3E" w14:paraId="65F14398" w14:textId="77777777" w:rsidTr="000D786A">
        <w:trPr>
          <w:trHeight w:val="255"/>
        </w:trPr>
        <w:tc>
          <w:tcPr>
            <w:tcW w:w="807" w:type="pct"/>
            <w:hideMark/>
          </w:tcPr>
          <w:p w14:paraId="75A4CF72" w14:textId="77777777" w:rsidR="009C0F3E" w:rsidRPr="000D786A" w:rsidRDefault="009C0F3E" w:rsidP="000D786A">
            <w:pPr>
              <w:pStyle w:val="TableText"/>
              <w:rPr>
                <w:b/>
                <w:bCs/>
              </w:rPr>
            </w:pPr>
            <w:r w:rsidRPr="000D786A">
              <w:rPr>
                <w:b/>
                <w:bCs/>
              </w:rPr>
              <w:t>^</w:t>
            </w:r>
          </w:p>
        </w:tc>
        <w:tc>
          <w:tcPr>
            <w:tcW w:w="4193" w:type="pct"/>
            <w:hideMark/>
          </w:tcPr>
          <w:p w14:paraId="4EB73822" w14:textId="77777777" w:rsidR="009C0F3E" w:rsidRPr="009C0F3E" w:rsidRDefault="009C0F3E" w:rsidP="000D786A">
            <w:pPr>
              <w:pStyle w:val="TableText"/>
            </w:pPr>
            <w:r w:rsidRPr="009C0F3E">
              <w:t>Beginning of the AS path</w:t>
            </w:r>
          </w:p>
        </w:tc>
      </w:tr>
      <w:tr w:rsidR="009C0F3E" w:rsidRPr="009C0F3E" w14:paraId="260164CA" w14:textId="77777777" w:rsidTr="000D786A">
        <w:trPr>
          <w:trHeight w:val="470"/>
        </w:trPr>
        <w:tc>
          <w:tcPr>
            <w:tcW w:w="807" w:type="pct"/>
            <w:hideMark/>
          </w:tcPr>
          <w:p w14:paraId="73BB16DA" w14:textId="77777777" w:rsidR="009C0F3E" w:rsidRPr="000D786A" w:rsidRDefault="009C0F3E" w:rsidP="000D786A">
            <w:pPr>
              <w:pStyle w:val="TableText"/>
              <w:rPr>
                <w:b/>
                <w:bCs/>
              </w:rPr>
            </w:pPr>
            <w:r w:rsidRPr="000D786A">
              <w:rPr>
                <w:b/>
                <w:bCs/>
              </w:rPr>
              <w:t>$</w:t>
            </w:r>
          </w:p>
        </w:tc>
        <w:tc>
          <w:tcPr>
            <w:tcW w:w="4193" w:type="pct"/>
            <w:hideMark/>
          </w:tcPr>
          <w:p w14:paraId="6B6893F7" w14:textId="77777777" w:rsidR="009C0F3E" w:rsidRPr="009C0F3E" w:rsidRDefault="009C0F3E" w:rsidP="000D786A">
            <w:pPr>
              <w:pStyle w:val="TableText"/>
            </w:pPr>
            <w:r w:rsidRPr="009C0F3E">
              <w:t>End of the AS path</w:t>
            </w:r>
          </w:p>
        </w:tc>
      </w:tr>
      <w:tr w:rsidR="009C0F3E" w:rsidRPr="009C0F3E" w14:paraId="6690C388" w14:textId="77777777" w:rsidTr="000D786A">
        <w:trPr>
          <w:trHeight w:val="470"/>
        </w:trPr>
        <w:tc>
          <w:tcPr>
            <w:tcW w:w="807" w:type="pct"/>
            <w:hideMark/>
          </w:tcPr>
          <w:p w14:paraId="1E846F2E" w14:textId="77777777" w:rsidR="009C0F3E" w:rsidRPr="000D786A" w:rsidRDefault="009C0F3E" w:rsidP="000D786A">
            <w:pPr>
              <w:pStyle w:val="TableText"/>
              <w:rPr>
                <w:b/>
                <w:bCs/>
              </w:rPr>
            </w:pPr>
            <w:r w:rsidRPr="000D786A">
              <w:rPr>
                <w:b/>
                <w:bCs/>
              </w:rPr>
              <w:t>_</w:t>
            </w:r>
          </w:p>
        </w:tc>
        <w:tc>
          <w:tcPr>
            <w:tcW w:w="4193" w:type="pct"/>
            <w:hideMark/>
          </w:tcPr>
          <w:p w14:paraId="59A9EA5C" w14:textId="77777777" w:rsidR="009C0F3E" w:rsidRPr="009C0F3E" w:rsidRDefault="009C0F3E" w:rsidP="000D786A">
            <w:pPr>
              <w:pStyle w:val="TableText"/>
            </w:pPr>
            <w:r w:rsidRPr="009C0F3E">
              <w:t>AS delimiter (beginning, end, or space between AS numbers)</w:t>
            </w:r>
          </w:p>
        </w:tc>
      </w:tr>
      <w:tr w:rsidR="009C0F3E" w:rsidRPr="009C0F3E" w14:paraId="66C45FD3" w14:textId="77777777" w:rsidTr="000D786A">
        <w:trPr>
          <w:trHeight w:val="470"/>
        </w:trPr>
        <w:tc>
          <w:tcPr>
            <w:tcW w:w="807" w:type="pct"/>
            <w:hideMark/>
          </w:tcPr>
          <w:p w14:paraId="5AAA18C3" w14:textId="77777777" w:rsidR="009C0F3E" w:rsidRPr="000D786A" w:rsidRDefault="009C0F3E" w:rsidP="000D786A">
            <w:pPr>
              <w:pStyle w:val="TableText"/>
              <w:rPr>
                <w:b/>
                <w:bCs/>
              </w:rPr>
            </w:pPr>
            <w:r w:rsidRPr="000D786A">
              <w:rPr>
                <w:b/>
                <w:bCs/>
              </w:rPr>
              <w:t>.</w:t>
            </w:r>
          </w:p>
        </w:tc>
        <w:tc>
          <w:tcPr>
            <w:tcW w:w="4193" w:type="pct"/>
            <w:hideMark/>
          </w:tcPr>
          <w:p w14:paraId="4A84E14F" w14:textId="77777777" w:rsidR="009C0F3E" w:rsidRPr="009C0F3E" w:rsidRDefault="009C0F3E" w:rsidP="000D786A">
            <w:pPr>
              <w:pStyle w:val="TableText"/>
            </w:pPr>
            <w:r w:rsidRPr="009C0F3E">
              <w:t>Any single character</w:t>
            </w:r>
          </w:p>
        </w:tc>
      </w:tr>
      <w:tr w:rsidR="009C0F3E" w:rsidRPr="009C0F3E" w14:paraId="32C7DA31" w14:textId="77777777" w:rsidTr="000D786A">
        <w:trPr>
          <w:trHeight w:val="470"/>
        </w:trPr>
        <w:tc>
          <w:tcPr>
            <w:tcW w:w="807" w:type="pct"/>
            <w:hideMark/>
          </w:tcPr>
          <w:p w14:paraId="169D1079" w14:textId="77777777" w:rsidR="009C0F3E" w:rsidRPr="000D786A" w:rsidRDefault="009C0F3E" w:rsidP="000D786A">
            <w:pPr>
              <w:pStyle w:val="TableText"/>
              <w:rPr>
                <w:b/>
                <w:bCs/>
              </w:rPr>
            </w:pPr>
            <w:r w:rsidRPr="000D786A">
              <w:rPr>
                <w:b/>
                <w:bCs/>
              </w:rPr>
              <w:t>.*</w:t>
            </w:r>
          </w:p>
        </w:tc>
        <w:tc>
          <w:tcPr>
            <w:tcW w:w="4193" w:type="pct"/>
            <w:hideMark/>
          </w:tcPr>
          <w:p w14:paraId="228DBE3C" w14:textId="77777777" w:rsidR="009C0F3E" w:rsidRPr="009C0F3E" w:rsidRDefault="009C0F3E" w:rsidP="000D786A">
            <w:pPr>
              <w:pStyle w:val="TableText"/>
            </w:pPr>
            <w:r w:rsidRPr="009C0F3E">
              <w:t>Any number of characters (match anything)</w:t>
            </w:r>
          </w:p>
        </w:tc>
      </w:tr>
      <w:tr w:rsidR="009C0F3E" w:rsidRPr="009C0F3E" w14:paraId="32DE7E75" w14:textId="77777777" w:rsidTr="000D786A">
        <w:trPr>
          <w:trHeight w:val="470"/>
        </w:trPr>
        <w:tc>
          <w:tcPr>
            <w:tcW w:w="807" w:type="pct"/>
            <w:hideMark/>
          </w:tcPr>
          <w:p w14:paraId="380A4DD6" w14:textId="77777777" w:rsidR="009C0F3E" w:rsidRPr="000D786A" w:rsidRDefault="009C0F3E" w:rsidP="000D786A">
            <w:pPr>
              <w:pStyle w:val="TableText"/>
              <w:rPr>
                <w:b/>
                <w:bCs/>
              </w:rPr>
            </w:pPr>
            <w:r w:rsidRPr="000D786A">
              <w:rPr>
                <w:b/>
                <w:bCs/>
              </w:rPr>
              <w:t>+</w:t>
            </w:r>
          </w:p>
        </w:tc>
        <w:tc>
          <w:tcPr>
            <w:tcW w:w="4193" w:type="pct"/>
            <w:hideMark/>
          </w:tcPr>
          <w:p w14:paraId="7E58E1E1" w14:textId="77777777" w:rsidR="009C0F3E" w:rsidRPr="009C0F3E" w:rsidRDefault="009C0F3E" w:rsidP="000D786A">
            <w:pPr>
              <w:pStyle w:val="TableText"/>
            </w:pPr>
            <w:r w:rsidRPr="009C0F3E">
              <w:t>One or more occurrences of the previous pattern</w:t>
            </w:r>
          </w:p>
        </w:tc>
      </w:tr>
      <w:tr w:rsidR="009C0F3E" w:rsidRPr="009C0F3E" w14:paraId="4DED69D7" w14:textId="77777777" w:rsidTr="000D786A">
        <w:trPr>
          <w:trHeight w:val="470"/>
        </w:trPr>
        <w:tc>
          <w:tcPr>
            <w:tcW w:w="807" w:type="pct"/>
            <w:hideMark/>
          </w:tcPr>
          <w:p w14:paraId="1CA622F3" w14:textId="77777777" w:rsidR="009C0F3E" w:rsidRPr="000D786A" w:rsidRDefault="009C0F3E" w:rsidP="000D786A">
            <w:pPr>
              <w:pStyle w:val="TableText"/>
              <w:rPr>
                <w:b/>
                <w:bCs/>
              </w:rPr>
            </w:pPr>
            <w:r w:rsidRPr="000D786A">
              <w:rPr>
                <w:b/>
                <w:bCs/>
              </w:rPr>
              <w:t>*</w:t>
            </w:r>
          </w:p>
        </w:tc>
        <w:tc>
          <w:tcPr>
            <w:tcW w:w="4193" w:type="pct"/>
            <w:hideMark/>
          </w:tcPr>
          <w:p w14:paraId="2C9792F4" w14:textId="77777777" w:rsidR="009C0F3E" w:rsidRPr="009C0F3E" w:rsidRDefault="009C0F3E" w:rsidP="000D786A">
            <w:pPr>
              <w:pStyle w:val="TableText"/>
            </w:pPr>
            <w:r w:rsidRPr="009C0F3E">
              <w:t>Zero or more occurrences of the previous pattern</w:t>
            </w:r>
          </w:p>
        </w:tc>
      </w:tr>
      <w:tr w:rsidR="009C0F3E" w:rsidRPr="009C0F3E" w14:paraId="4FDD1D36" w14:textId="77777777" w:rsidTr="000D786A">
        <w:trPr>
          <w:trHeight w:val="470"/>
        </w:trPr>
        <w:tc>
          <w:tcPr>
            <w:tcW w:w="807" w:type="pct"/>
            <w:hideMark/>
          </w:tcPr>
          <w:p w14:paraId="280236B9" w14:textId="77777777" w:rsidR="009C0F3E" w:rsidRPr="000D786A" w:rsidRDefault="009C0F3E" w:rsidP="000D786A">
            <w:pPr>
              <w:pStyle w:val="TableText"/>
              <w:rPr>
                <w:b/>
                <w:bCs/>
              </w:rPr>
            </w:pPr>
            <w:r w:rsidRPr="000D786A">
              <w:rPr>
                <w:b/>
                <w:bCs/>
              </w:rPr>
              <w:t>?</w:t>
            </w:r>
          </w:p>
        </w:tc>
        <w:tc>
          <w:tcPr>
            <w:tcW w:w="4193" w:type="pct"/>
            <w:hideMark/>
          </w:tcPr>
          <w:p w14:paraId="77FA13F9" w14:textId="77777777" w:rsidR="009C0F3E" w:rsidRPr="009C0F3E" w:rsidRDefault="009C0F3E" w:rsidP="000D786A">
            <w:pPr>
              <w:pStyle w:val="TableText"/>
            </w:pPr>
            <w:r w:rsidRPr="009C0F3E">
              <w:t>Zero or one occurrence of the previous pattern</w:t>
            </w:r>
          </w:p>
        </w:tc>
      </w:tr>
      <w:tr w:rsidR="009C0F3E" w:rsidRPr="009C0F3E" w14:paraId="55989641" w14:textId="77777777" w:rsidTr="000D786A">
        <w:trPr>
          <w:trHeight w:val="470"/>
        </w:trPr>
        <w:tc>
          <w:tcPr>
            <w:tcW w:w="807" w:type="pct"/>
            <w:hideMark/>
          </w:tcPr>
          <w:p w14:paraId="70B66DDE" w14:textId="77777777" w:rsidR="009C0F3E" w:rsidRPr="000D786A" w:rsidRDefault="009C0F3E" w:rsidP="000D786A">
            <w:pPr>
              <w:pStyle w:val="TableText"/>
              <w:rPr>
                <w:b/>
                <w:bCs/>
              </w:rPr>
            </w:pPr>
            <w:r w:rsidRPr="000D786A">
              <w:rPr>
                <w:b/>
                <w:bCs/>
              </w:rPr>
              <w:t>\</w:t>
            </w:r>
          </w:p>
        </w:tc>
        <w:tc>
          <w:tcPr>
            <w:tcW w:w="4193" w:type="pct"/>
            <w:hideMark/>
          </w:tcPr>
          <w:p w14:paraId="21A1C1E8" w14:textId="77777777" w:rsidR="009C0F3E" w:rsidRPr="009C0F3E" w:rsidRDefault="009C0F3E" w:rsidP="000D786A">
            <w:pPr>
              <w:pStyle w:val="TableText"/>
            </w:pPr>
            <w:r w:rsidRPr="009C0F3E">
              <w:t>Escapes a special character</w:t>
            </w:r>
          </w:p>
        </w:tc>
      </w:tr>
      <w:tr w:rsidR="009C0F3E" w:rsidRPr="009C0F3E" w14:paraId="2C3BF772" w14:textId="77777777" w:rsidTr="000D786A">
        <w:trPr>
          <w:trHeight w:val="470"/>
        </w:trPr>
        <w:tc>
          <w:tcPr>
            <w:tcW w:w="807" w:type="pct"/>
            <w:hideMark/>
          </w:tcPr>
          <w:p w14:paraId="59C92590" w14:textId="77777777" w:rsidR="009C0F3E" w:rsidRPr="000D786A" w:rsidRDefault="009C0F3E" w:rsidP="000D786A">
            <w:pPr>
              <w:pStyle w:val="TableText"/>
              <w:rPr>
                <w:b/>
                <w:bCs/>
              </w:rPr>
            </w:pPr>
            <w:r w:rsidRPr="000D786A">
              <w:rPr>
                <w:b/>
                <w:bCs/>
              </w:rPr>
              <w:t>[ ]</w:t>
            </w:r>
          </w:p>
        </w:tc>
        <w:tc>
          <w:tcPr>
            <w:tcW w:w="4193" w:type="pct"/>
            <w:hideMark/>
          </w:tcPr>
          <w:p w14:paraId="14B2D903" w14:textId="77777777" w:rsidR="009C0F3E" w:rsidRPr="009C0F3E" w:rsidRDefault="009C0F3E" w:rsidP="000D786A">
            <w:pPr>
              <w:pStyle w:val="TableText"/>
            </w:pPr>
            <w:r w:rsidRPr="009C0F3E">
              <w:t>Matches a range or set of characters</w:t>
            </w:r>
          </w:p>
        </w:tc>
      </w:tr>
    </w:tbl>
    <w:p w14:paraId="5B6E4120" w14:textId="7ABD4BA0" w:rsidR="009C0F3E" w:rsidRDefault="009C0F3E" w:rsidP="000D786A">
      <w:pPr>
        <w:pStyle w:val="BodyTextL25"/>
      </w:pPr>
      <w:r w:rsidRPr="009C0F3E">
        <w:rPr>
          <w:b/>
          <w:bCs/>
        </w:rPr>
        <w:t>Note:</w:t>
      </w:r>
      <w:r w:rsidRPr="009C0F3E">
        <w:t xml:space="preserve"> In BGP AS-path filtering, AS numbers are treated as a </w:t>
      </w:r>
      <w:r w:rsidRPr="009C0F3E">
        <w:rPr>
          <w:b/>
          <w:bCs/>
        </w:rPr>
        <w:t>string</w:t>
      </w:r>
      <w:r w:rsidRPr="009C0F3E">
        <w:t>, not as numeric values.</w:t>
      </w:r>
    </w:p>
    <w:p w14:paraId="1AC9B474" w14:textId="0DD378A1" w:rsidR="009C0F3E" w:rsidRPr="009C0F3E" w:rsidRDefault="009C0F3E" w:rsidP="00320556">
      <w:pPr>
        <w:pStyle w:val="BodyTextBold"/>
      </w:pPr>
      <w:r w:rsidRPr="009C0F3E">
        <w:t>Common AS-Path Regular Expression Examples</w:t>
      </w:r>
    </w:p>
    <w:tbl>
      <w:tblPr>
        <w:tblStyle w:val="LabTableStyle"/>
        <w:tblW w:w="10080" w:type="dxa"/>
        <w:tblLook w:val="04A0" w:firstRow="1" w:lastRow="0" w:firstColumn="1" w:lastColumn="0" w:noHBand="0" w:noVBand="1"/>
      </w:tblPr>
      <w:tblGrid>
        <w:gridCol w:w="2334"/>
        <w:gridCol w:w="7746"/>
      </w:tblGrid>
      <w:tr w:rsidR="009C0F3E" w:rsidRPr="009C0F3E" w14:paraId="44FD2B10" w14:textId="77777777" w:rsidTr="000D786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33C8C35" w14:textId="77777777" w:rsidR="009C0F3E" w:rsidRPr="009C0F3E" w:rsidRDefault="009C0F3E" w:rsidP="000D786A">
            <w:pPr>
              <w:pStyle w:val="TableHeading"/>
            </w:pPr>
            <w:r w:rsidRPr="009C0F3E">
              <w:t>Regular Expression</w:t>
            </w:r>
          </w:p>
        </w:tc>
        <w:tc>
          <w:tcPr>
            <w:tcW w:w="0" w:type="auto"/>
            <w:hideMark/>
          </w:tcPr>
          <w:p w14:paraId="14DB8800" w14:textId="77777777" w:rsidR="009C0F3E" w:rsidRPr="009C0F3E" w:rsidRDefault="009C0F3E" w:rsidP="000D786A">
            <w:pPr>
              <w:pStyle w:val="TableHeading"/>
            </w:pPr>
            <w:r w:rsidRPr="009C0F3E">
              <w:t>Description</w:t>
            </w:r>
          </w:p>
        </w:tc>
      </w:tr>
      <w:tr w:rsidR="009C0F3E" w:rsidRPr="009C0F3E" w14:paraId="78253F28" w14:textId="77777777" w:rsidTr="000D786A">
        <w:tc>
          <w:tcPr>
            <w:tcW w:w="0" w:type="auto"/>
            <w:hideMark/>
          </w:tcPr>
          <w:p w14:paraId="3F69CE18" w14:textId="77777777" w:rsidR="009C0F3E" w:rsidRPr="009C0F3E" w:rsidRDefault="009C0F3E" w:rsidP="009C0F3E">
            <w:pPr>
              <w:pStyle w:val="BodyText"/>
              <w:rPr>
                <w:b/>
                <w:bCs/>
              </w:rPr>
            </w:pPr>
            <w:r w:rsidRPr="009C0F3E">
              <w:rPr>
                <w:b/>
                <w:bCs/>
              </w:rPr>
              <w:t>^$</w:t>
            </w:r>
          </w:p>
        </w:tc>
        <w:tc>
          <w:tcPr>
            <w:tcW w:w="0" w:type="auto"/>
            <w:hideMark/>
          </w:tcPr>
          <w:p w14:paraId="59143AEB" w14:textId="77777777" w:rsidR="009C0F3E" w:rsidRPr="009C0F3E" w:rsidRDefault="009C0F3E" w:rsidP="009C0F3E">
            <w:pPr>
              <w:pStyle w:val="BodyText"/>
            </w:pPr>
            <w:r w:rsidRPr="009C0F3E">
              <w:t xml:space="preserve">Matches </w:t>
            </w:r>
            <w:r w:rsidRPr="009C0F3E">
              <w:rPr>
                <w:b/>
                <w:bCs/>
              </w:rPr>
              <w:t>locally originated routes only</w:t>
            </w:r>
            <w:r w:rsidRPr="009C0F3E">
              <w:t xml:space="preserve"> (empty AS path)</w:t>
            </w:r>
          </w:p>
        </w:tc>
      </w:tr>
      <w:tr w:rsidR="009C0F3E" w:rsidRPr="009C0F3E" w14:paraId="0E1ED729" w14:textId="77777777" w:rsidTr="000D786A">
        <w:tc>
          <w:tcPr>
            <w:tcW w:w="0" w:type="auto"/>
            <w:hideMark/>
          </w:tcPr>
          <w:p w14:paraId="47F4D00D" w14:textId="77777777" w:rsidR="009C0F3E" w:rsidRPr="009C0F3E" w:rsidRDefault="009C0F3E" w:rsidP="009C0F3E">
            <w:pPr>
              <w:pStyle w:val="BodyText"/>
              <w:rPr>
                <w:b/>
                <w:bCs/>
              </w:rPr>
            </w:pPr>
            <w:r w:rsidRPr="009C0F3E">
              <w:rPr>
                <w:b/>
                <w:bCs/>
              </w:rPr>
              <w:lastRenderedPageBreak/>
              <w:t>^65000$</w:t>
            </w:r>
          </w:p>
        </w:tc>
        <w:tc>
          <w:tcPr>
            <w:tcW w:w="0" w:type="auto"/>
            <w:hideMark/>
          </w:tcPr>
          <w:p w14:paraId="15DE5991" w14:textId="77777777" w:rsidR="009C0F3E" w:rsidRPr="009C0F3E" w:rsidRDefault="009C0F3E" w:rsidP="009C0F3E">
            <w:pPr>
              <w:pStyle w:val="BodyText"/>
            </w:pPr>
            <w:r w:rsidRPr="009C0F3E">
              <w:t xml:space="preserve">Matches routes originating in </w:t>
            </w:r>
            <w:r w:rsidRPr="009C0F3E">
              <w:rPr>
                <w:b/>
                <w:bCs/>
              </w:rPr>
              <w:t>AS 65000</w:t>
            </w:r>
          </w:p>
        </w:tc>
      </w:tr>
      <w:tr w:rsidR="009C0F3E" w:rsidRPr="009C0F3E" w14:paraId="42FA2980" w14:textId="77777777" w:rsidTr="000D786A">
        <w:tc>
          <w:tcPr>
            <w:tcW w:w="0" w:type="auto"/>
            <w:hideMark/>
          </w:tcPr>
          <w:p w14:paraId="5030FE4F" w14:textId="77777777" w:rsidR="009C0F3E" w:rsidRPr="009C0F3E" w:rsidRDefault="009C0F3E" w:rsidP="009C0F3E">
            <w:pPr>
              <w:pStyle w:val="BodyText"/>
              <w:rPr>
                <w:b/>
                <w:bCs/>
              </w:rPr>
            </w:pPr>
            <w:r w:rsidRPr="009C0F3E">
              <w:rPr>
                <w:b/>
                <w:bCs/>
              </w:rPr>
              <w:t>_65000$</w:t>
            </w:r>
          </w:p>
        </w:tc>
        <w:tc>
          <w:tcPr>
            <w:tcW w:w="0" w:type="auto"/>
            <w:hideMark/>
          </w:tcPr>
          <w:p w14:paraId="0299024E" w14:textId="77777777" w:rsidR="009C0F3E" w:rsidRPr="009C0F3E" w:rsidRDefault="009C0F3E" w:rsidP="009C0F3E">
            <w:pPr>
              <w:pStyle w:val="BodyText"/>
            </w:pPr>
            <w:r w:rsidRPr="009C0F3E">
              <w:t xml:space="preserve">Matches routes </w:t>
            </w:r>
            <w:r w:rsidRPr="009C0F3E">
              <w:rPr>
                <w:b/>
                <w:bCs/>
              </w:rPr>
              <w:t>originating</w:t>
            </w:r>
            <w:r w:rsidRPr="009C0F3E">
              <w:t xml:space="preserve"> in AS 65000</w:t>
            </w:r>
          </w:p>
        </w:tc>
      </w:tr>
      <w:tr w:rsidR="009C0F3E" w:rsidRPr="009C0F3E" w14:paraId="64BDA897" w14:textId="77777777" w:rsidTr="000D786A">
        <w:tc>
          <w:tcPr>
            <w:tcW w:w="0" w:type="auto"/>
            <w:hideMark/>
          </w:tcPr>
          <w:p w14:paraId="1216F211" w14:textId="77777777" w:rsidR="009C0F3E" w:rsidRPr="009C0F3E" w:rsidRDefault="009C0F3E" w:rsidP="009C0F3E">
            <w:pPr>
              <w:pStyle w:val="BodyText"/>
              <w:rPr>
                <w:b/>
                <w:bCs/>
              </w:rPr>
            </w:pPr>
            <w:r w:rsidRPr="009C0F3E">
              <w:rPr>
                <w:b/>
                <w:bCs/>
              </w:rPr>
              <w:t>^65000_</w:t>
            </w:r>
          </w:p>
        </w:tc>
        <w:tc>
          <w:tcPr>
            <w:tcW w:w="0" w:type="auto"/>
            <w:hideMark/>
          </w:tcPr>
          <w:p w14:paraId="15512323" w14:textId="77777777" w:rsidR="009C0F3E" w:rsidRPr="009C0F3E" w:rsidRDefault="009C0F3E" w:rsidP="009C0F3E">
            <w:pPr>
              <w:pStyle w:val="BodyText"/>
            </w:pPr>
            <w:r w:rsidRPr="009C0F3E">
              <w:t xml:space="preserve">Matches routes </w:t>
            </w:r>
            <w:r w:rsidRPr="009C0F3E">
              <w:rPr>
                <w:b/>
                <w:bCs/>
              </w:rPr>
              <w:t>received from</w:t>
            </w:r>
            <w:r w:rsidRPr="009C0F3E">
              <w:t xml:space="preserve"> AS 65000</w:t>
            </w:r>
          </w:p>
        </w:tc>
      </w:tr>
      <w:tr w:rsidR="009C0F3E" w:rsidRPr="009C0F3E" w14:paraId="1F104FF0" w14:textId="77777777" w:rsidTr="000D786A">
        <w:tc>
          <w:tcPr>
            <w:tcW w:w="0" w:type="auto"/>
            <w:hideMark/>
          </w:tcPr>
          <w:p w14:paraId="5AF98F82" w14:textId="77777777" w:rsidR="009C0F3E" w:rsidRPr="009C0F3E" w:rsidRDefault="009C0F3E" w:rsidP="009C0F3E">
            <w:pPr>
              <w:pStyle w:val="BodyText"/>
              <w:rPr>
                <w:b/>
                <w:bCs/>
              </w:rPr>
            </w:pPr>
            <w:r w:rsidRPr="009C0F3E">
              <w:rPr>
                <w:b/>
                <w:bCs/>
              </w:rPr>
              <w:t>_65000_</w:t>
            </w:r>
          </w:p>
        </w:tc>
        <w:tc>
          <w:tcPr>
            <w:tcW w:w="0" w:type="auto"/>
            <w:hideMark/>
          </w:tcPr>
          <w:p w14:paraId="33034239" w14:textId="77777777" w:rsidR="009C0F3E" w:rsidRPr="009C0F3E" w:rsidRDefault="009C0F3E" w:rsidP="009C0F3E">
            <w:pPr>
              <w:pStyle w:val="BodyText"/>
            </w:pPr>
            <w:r w:rsidRPr="009C0F3E">
              <w:t xml:space="preserve">Matches routes that </w:t>
            </w:r>
            <w:r w:rsidRPr="009C0F3E">
              <w:rPr>
                <w:b/>
                <w:bCs/>
              </w:rPr>
              <w:t>passed through</w:t>
            </w:r>
            <w:r w:rsidRPr="009C0F3E">
              <w:t xml:space="preserve"> AS 65000</w:t>
            </w:r>
          </w:p>
        </w:tc>
      </w:tr>
      <w:tr w:rsidR="009C0F3E" w:rsidRPr="009C0F3E" w14:paraId="359F5CCC" w14:textId="77777777" w:rsidTr="000D786A">
        <w:tc>
          <w:tcPr>
            <w:tcW w:w="0" w:type="auto"/>
            <w:hideMark/>
          </w:tcPr>
          <w:p w14:paraId="4FD76BC0" w14:textId="77777777" w:rsidR="009C0F3E" w:rsidRPr="009C0F3E" w:rsidRDefault="009C0F3E" w:rsidP="009C0F3E">
            <w:pPr>
              <w:pStyle w:val="BodyText"/>
              <w:rPr>
                <w:b/>
                <w:bCs/>
              </w:rPr>
            </w:pPr>
            <w:r w:rsidRPr="009C0F3E">
              <w:rPr>
                <w:b/>
                <w:bCs/>
              </w:rPr>
              <w:t>.*</w:t>
            </w:r>
          </w:p>
        </w:tc>
        <w:tc>
          <w:tcPr>
            <w:tcW w:w="0" w:type="auto"/>
            <w:hideMark/>
          </w:tcPr>
          <w:p w14:paraId="164D7C1F" w14:textId="77777777" w:rsidR="009C0F3E" w:rsidRPr="009C0F3E" w:rsidRDefault="009C0F3E" w:rsidP="009C0F3E">
            <w:pPr>
              <w:pStyle w:val="BodyText"/>
            </w:pPr>
            <w:r w:rsidRPr="009C0F3E">
              <w:t xml:space="preserve">Matches </w:t>
            </w:r>
            <w:r w:rsidRPr="009C0F3E">
              <w:rPr>
                <w:b/>
                <w:bCs/>
              </w:rPr>
              <w:t>all routes</w:t>
            </w:r>
          </w:p>
        </w:tc>
      </w:tr>
      <w:tr w:rsidR="009C0F3E" w:rsidRPr="009C0F3E" w14:paraId="6F2BA5CC" w14:textId="77777777" w:rsidTr="000D786A">
        <w:tc>
          <w:tcPr>
            <w:tcW w:w="0" w:type="auto"/>
            <w:hideMark/>
          </w:tcPr>
          <w:p w14:paraId="3DB7C60A" w14:textId="77777777" w:rsidR="009C0F3E" w:rsidRPr="009C0F3E" w:rsidRDefault="009C0F3E" w:rsidP="009C0F3E">
            <w:pPr>
              <w:pStyle w:val="BodyText"/>
              <w:rPr>
                <w:b/>
                <w:bCs/>
              </w:rPr>
            </w:pPr>
            <w:r w:rsidRPr="009C0F3E">
              <w:rPr>
                <w:b/>
                <w:bCs/>
              </w:rPr>
              <w:t>[0-</w:t>
            </w:r>
            <w:proofErr w:type="gramStart"/>
            <w:r w:rsidRPr="009C0F3E">
              <w:rPr>
                <w:b/>
                <w:bCs/>
              </w:rPr>
              <w:t>9]+</w:t>
            </w:r>
            <w:proofErr w:type="gramEnd"/>
          </w:p>
        </w:tc>
        <w:tc>
          <w:tcPr>
            <w:tcW w:w="0" w:type="auto"/>
            <w:hideMark/>
          </w:tcPr>
          <w:p w14:paraId="4E3555DC" w14:textId="77777777" w:rsidR="009C0F3E" w:rsidRPr="009C0F3E" w:rsidRDefault="009C0F3E" w:rsidP="009C0F3E">
            <w:pPr>
              <w:pStyle w:val="BodyText"/>
            </w:pPr>
            <w:r w:rsidRPr="009C0F3E">
              <w:t>Matches any AS number</w:t>
            </w:r>
          </w:p>
        </w:tc>
      </w:tr>
      <w:tr w:rsidR="009C0F3E" w:rsidRPr="009C0F3E" w14:paraId="65D9BE46" w14:textId="77777777" w:rsidTr="000D786A">
        <w:tc>
          <w:tcPr>
            <w:tcW w:w="0" w:type="auto"/>
            <w:hideMark/>
          </w:tcPr>
          <w:p w14:paraId="78846AE2" w14:textId="77777777" w:rsidR="009C0F3E" w:rsidRPr="009C0F3E" w:rsidRDefault="009C0F3E" w:rsidP="009C0F3E">
            <w:pPr>
              <w:pStyle w:val="BodyText"/>
              <w:rPr>
                <w:b/>
                <w:bCs/>
              </w:rPr>
            </w:pPr>
            <w:r w:rsidRPr="009C0F3E">
              <w:rPr>
                <w:b/>
                <w:bCs/>
              </w:rPr>
              <w:t>([0-</w:t>
            </w:r>
            <w:proofErr w:type="gramStart"/>
            <w:r w:rsidRPr="009C0F3E">
              <w:rPr>
                <w:b/>
                <w:bCs/>
              </w:rPr>
              <w:t>9]+)(</w:t>
            </w:r>
            <w:proofErr w:type="gramEnd"/>
            <w:r w:rsidRPr="009C0F3E">
              <w:rPr>
                <w:b/>
                <w:bCs/>
              </w:rPr>
              <w:t>_\</w:t>
            </w:r>
            <w:proofErr w:type="gramStart"/>
            <w:r w:rsidRPr="009C0F3E">
              <w:rPr>
                <w:b/>
                <w:bCs/>
              </w:rPr>
              <w:t>1)*</w:t>
            </w:r>
            <w:proofErr w:type="gramEnd"/>
          </w:p>
        </w:tc>
        <w:tc>
          <w:tcPr>
            <w:tcW w:w="0" w:type="auto"/>
            <w:hideMark/>
          </w:tcPr>
          <w:p w14:paraId="0B054FF9" w14:textId="77777777" w:rsidR="009C0F3E" w:rsidRPr="009C0F3E" w:rsidRDefault="009C0F3E" w:rsidP="009C0F3E">
            <w:pPr>
              <w:pStyle w:val="BodyText"/>
            </w:pPr>
            <w:r w:rsidRPr="009C0F3E">
              <w:t>Matches an AS number repeated any number of times (AS-path prepending)</w:t>
            </w:r>
          </w:p>
        </w:tc>
      </w:tr>
      <w:tr w:rsidR="009C0F3E" w:rsidRPr="009C0F3E" w14:paraId="288C3A37" w14:textId="77777777" w:rsidTr="000D786A">
        <w:tc>
          <w:tcPr>
            <w:tcW w:w="0" w:type="auto"/>
            <w:hideMark/>
          </w:tcPr>
          <w:p w14:paraId="6D6573D2" w14:textId="77777777" w:rsidR="009C0F3E" w:rsidRPr="009C0F3E" w:rsidRDefault="009C0F3E" w:rsidP="009C0F3E">
            <w:pPr>
              <w:pStyle w:val="BodyText"/>
              <w:rPr>
                <w:b/>
                <w:bCs/>
              </w:rPr>
            </w:pPr>
            <w:r w:rsidRPr="009C0F3E">
              <w:rPr>
                <w:b/>
                <w:bCs/>
              </w:rPr>
              <w:t>^65100_65300\.3$</w:t>
            </w:r>
          </w:p>
        </w:tc>
        <w:tc>
          <w:tcPr>
            <w:tcW w:w="0" w:type="auto"/>
            <w:hideMark/>
          </w:tcPr>
          <w:p w14:paraId="68192ACF" w14:textId="77777777" w:rsidR="009C0F3E" w:rsidRPr="009C0F3E" w:rsidRDefault="009C0F3E" w:rsidP="009C0F3E">
            <w:pPr>
              <w:pStyle w:val="BodyText"/>
            </w:pPr>
            <w:r w:rsidRPr="009C0F3E">
              <w:t xml:space="preserve">Matches a </w:t>
            </w:r>
            <w:r w:rsidRPr="009C0F3E">
              <w:rPr>
                <w:b/>
                <w:bCs/>
              </w:rPr>
              <w:t>specific AS path sequence</w:t>
            </w:r>
          </w:p>
        </w:tc>
      </w:tr>
    </w:tbl>
    <w:p w14:paraId="69E63454" w14:textId="6EAFD059" w:rsidR="00FD116A" w:rsidRDefault="00320556" w:rsidP="00FD116A">
      <w:pPr>
        <w:pStyle w:val="Heading3"/>
      </w:pPr>
      <w:r>
        <w:t xml:space="preserve">Verify AS 65000 is </w:t>
      </w:r>
      <w:r w:rsidR="00774C16">
        <w:t xml:space="preserve">currently a transit </w:t>
      </w:r>
      <w:r>
        <w:t>AS</w:t>
      </w:r>
      <w:r w:rsidR="00FD116A">
        <w:t>.</w:t>
      </w:r>
    </w:p>
    <w:p w14:paraId="091C887D" w14:textId="682A9023" w:rsidR="00FB7380" w:rsidRPr="00FB7380" w:rsidRDefault="00FB7380" w:rsidP="00FB7380">
      <w:pPr>
        <w:pStyle w:val="BodyTextL25"/>
      </w:pPr>
      <w:r w:rsidRPr="00FB7380">
        <w:t>The BGP table on ISP</w:t>
      </w:r>
      <w:r w:rsidR="006D2B57">
        <w:t>1</w:t>
      </w:r>
      <w:r w:rsidRPr="00FB7380">
        <w:t xml:space="preserve"> shows that AS 65000 is currently functioning as a transit AS, meaning it is advertising routes learned from one external AS to another external AS.</w:t>
      </w:r>
    </w:p>
    <w:p w14:paraId="26ACE041" w14:textId="748E170C" w:rsidR="00FB7380" w:rsidRDefault="728C03F6" w:rsidP="00FB7380">
      <w:pPr>
        <w:pStyle w:val="BodyTextL25"/>
      </w:pPr>
      <w:r>
        <w:t>The BGP table on ISP</w:t>
      </w:r>
      <w:r w:rsidR="5B526B7F">
        <w:t>1</w:t>
      </w:r>
      <w:r>
        <w:t xml:space="preserve"> shows </w:t>
      </w:r>
      <w:r w:rsidR="71933C18">
        <w:t xml:space="preserve">possible </w:t>
      </w:r>
      <w:r>
        <w:t xml:space="preserve">routes where the </w:t>
      </w:r>
      <w:r w:rsidRPr="7822E20B">
        <w:rPr>
          <w:b/>
          <w:bCs/>
        </w:rPr>
        <w:t>first AS in the AS path is 65000</w:t>
      </w:r>
      <w:r>
        <w:t xml:space="preserve">, followed by other AS numbers. This indicates that the routes were </w:t>
      </w:r>
      <w:r w:rsidRPr="7822E20B">
        <w:rPr>
          <w:b/>
          <w:bCs/>
        </w:rPr>
        <w:t>learned from AS 65000</w:t>
      </w:r>
      <w:r>
        <w:t xml:space="preserve">, even though they </w:t>
      </w:r>
      <w:r w:rsidRPr="7822E20B">
        <w:rPr>
          <w:b/>
          <w:bCs/>
        </w:rPr>
        <w:t>originated in a different AS</w:t>
      </w:r>
      <w:r>
        <w:t xml:space="preserve">. Because AS 65000 is advertising routes that it learned from one external provider to another external provider, it is functioning as a </w:t>
      </w:r>
      <w:r w:rsidRPr="7822E20B">
        <w:rPr>
          <w:b/>
          <w:bCs/>
        </w:rPr>
        <w:t>transit AS</w:t>
      </w:r>
      <w:r>
        <w:t>, allowing traffic to pass through its network rather than advertising only its own locally originated prefixes.</w:t>
      </w:r>
    </w:p>
    <w:p w14:paraId="00F25783" w14:textId="653B9C62" w:rsidR="003C3348" w:rsidRDefault="003C3348" w:rsidP="003C3348">
      <w:pPr>
        <w:pStyle w:val="BodyTextL25"/>
      </w:pPr>
      <w:r w:rsidRPr="004E2BEC">
        <w:rPr>
          <w:b/>
          <w:bCs/>
        </w:rPr>
        <w:t>Note</w:t>
      </w:r>
      <w:r>
        <w:t>: Earlier in this lab we stated that</w:t>
      </w:r>
      <w:r w:rsidRPr="004E2BEC">
        <w:t xml:space="preserve"> no outbound BGP policy has been configured on GW1. As a result, multiple external paths to the same destination may appear equivalent, and </w:t>
      </w:r>
      <w:r w:rsidRPr="003C3348">
        <w:rPr>
          <w:b/>
          <w:bCs/>
        </w:rPr>
        <w:t>BGP may select either ISP1 or ISP2</w:t>
      </w:r>
      <w:r w:rsidRPr="004E2BEC">
        <w:t xml:space="preserve"> based on default tie-breaking behavior.</w:t>
      </w:r>
      <w:r>
        <w:t xml:space="preserve"> </w:t>
      </w:r>
      <w:r w:rsidRPr="003C3348">
        <w:t xml:space="preserve">Because of this, AS 65000 may appear as a transit AS when examining the BGP table on either ISP1 or ISP2, depending on which path is currently preferred. </w:t>
      </w:r>
      <w:r w:rsidRPr="003C3348">
        <w:rPr>
          <w:b/>
          <w:bCs/>
        </w:rPr>
        <w:t>If AS 65000 does not appear as the first AS followed by other AS numbers</w:t>
      </w:r>
      <w:r w:rsidRPr="003C3348">
        <w:t xml:space="preserve"> in the AS path on ISP</w:t>
      </w:r>
      <w:r>
        <w:t>1</w:t>
      </w:r>
      <w:r w:rsidRPr="003C3348">
        <w:t xml:space="preserve">, </w:t>
      </w:r>
      <w:r>
        <w:t>you</w:t>
      </w:r>
      <w:r w:rsidRPr="003C3348">
        <w:t xml:space="preserve"> should </w:t>
      </w:r>
      <w:r w:rsidRPr="003C3348">
        <w:rPr>
          <w:b/>
          <w:bCs/>
        </w:rPr>
        <w:t>examine the BGP table on ISP</w:t>
      </w:r>
      <w:r>
        <w:rPr>
          <w:b/>
          <w:bCs/>
        </w:rPr>
        <w:t>2</w:t>
      </w:r>
      <w:r w:rsidRPr="003C3348">
        <w:rPr>
          <w:b/>
          <w:bCs/>
        </w:rPr>
        <w:t xml:space="preserve"> instead</w:t>
      </w:r>
      <w:r w:rsidRPr="003C3348">
        <w:t>.</w:t>
      </w:r>
    </w:p>
    <w:p w14:paraId="4A49DF5D" w14:textId="6A83AC54" w:rsidR="006D2B57" w:rsidRPr="006D2B57" w:rsidRDefault="006D2B57" w:rsidP="00176256">
      <w:pPr>
        <w:pStyle w:val="CMD"/>
      </w:pPr>
      <w:r>
        <w:t xml:space="preserve">ISP1# </w:t>
      </w:r>
      <w:r w:rsidRPr="00176256">
        <w:rPr>
          <w:b/>
          <w:bCs/>
        </w:rPr>
        <w:t xml:space="preserve">show </w:t>
      </w:r>
      <w:proofErr w:type="spellStart"/>
      <w:r w:rsidRPr="00176256">
        <w:rPr>
          <w:b/>
          <w:bCs/>
        </w:rPr>
        <w:t>ip</w:t>
      </w:r>
      <w:proofErr w:type="spellEnd"/>
      <w:r w:rsidRPr="00176256">
        <w:rPr>
          <w:b/>
          <w:bCs/>
        </w:rPr>
        <w:t xml:space="preserve"> </w:t>
      </w:r>
      <w:proofErr w:type="spellStart"/>
      <w:r w:rsidRPr="00176256">
        <w:rPr>
          <w:b/>
          <w:bCs/>
        </w:rPr>
        <w:t>bgp</w:t>
      </w:r>
      <w:proofErr w:type="spellEnd"/>
    </w:p>
    <w:p w14:paraId="0F0AE2A8" w14:textId="77777777" w:rsidR="006D2B57" w:rsidRDefault="006D2B57" w:rsidP="006D2B57">
      <w:pPr>
        <w:pStyle w:val="CMDOutput"/>
      </w:pPr>
      <w:r>
        <w:t>BGP table version is 7, local router ID is 209.165.201.21</w:t>
      </w:r>
    </w:p>
    <w:p w14:paraId="2FA601C7" w14:textId="77777777" w:rsidR="006D2B57" w:rsidRDefault="006D2B57" w:rsidP="006D2B57">
      <w:pPr>
        <w:pStyle w:val="CMDOutput"/>
      </w:pPr>
      <w:r>
        <w:t xml:space="preserve">Status codes: s suppressed, d damped, h history, * valid, &gt; best, </w:t>
      </w:r>
      <w:proofErr w:type="spellStart"/>
      <w:r>
        <w:t>i</w:t>
      </w:r>
      <w:proofErr w:type="spellEnd"/>
      <w:r>
        <w:t xml:space="preserve"> - internal, </w:t>
      </w:r>
    </w:p>
    <w:p w14:paraId="0E9EF25B" w14:textId="77777777" w:rsidR="006D2B57" w:rsidRDefault="006D2B57" w:rsidP="006D2B57">
      <w:pPr>
        <w:pStyle w:val="CMDOutput"/>
      </w:pPr>
      <w:r>
        <w:t xml:space="preserve">              r RIB-failure, S Stale, m multipath, b backup-path, f RT-Filter, </w:t>
      </w:r>
    </w:p>
    <w:p w14:paraId="02C45658" w14:textId="77777777" w:rsidR="006D2B57" w:rsidRDefault="006D2B57" w:rsidP="006D2B57">
      <w:pPr>
        <w:pStyle w:val="CMDOutput"/>
      </w:pPr>
      <w:r>
        <w:t xml:space="preserve">              x best-external, </w:t>
      </w:r>
      <w:proofErr w:type="gramStart"/>
      <w:r>
        <w:t>a</w:t>
      </w:r>
      <w:proofErr w:type="gramEnd"/>
      <w:r>
        <w:t xml:space="preserve"> additional-path, c RIB-compressed, </w:t>
      </w:r>
    </w:p>
    <w:p w14:paraId="413113CF" w14:textId="77777777" w:rsidR="006D2B57" w:rsidRDefault="006D2B57" w:rsidP="006D2B57">
      <w:pPr>
        <w:pStyle w:val="CMDOutput"/>
      </w:pPr>
      <w:r>
        <w:t xml:space="preserve">              t secondary path, L long-lived-stale,</w:t>
      </w:r>
    </w:p>
    <w:p w14:paraId="12D1BBA1" w14:textId="77777777" w:rsidR="006D2B57" w:rsidRDefault="006D2B57" w:rsidP="006D2B57">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1317C849" w14:textId="77777777" w:rsidR="006D2B57" w:rsidRDefault="006D2B57" w:rsidP="006D2B57">
      <w:pPr>
        <w:pStyle w:val="CMDOutput"/>
      </w:pPr>
      <w:r>
        <w:t>RPKI validation codes: V valid, I invalid, N Not found</w:t>
      </w:r>
    </w:p>
    <w:p w14:paraId="126B6639" w14:textId="77777777" w:rsidR="006D2B57" w:rsidRDefault="006D2B57" w:rsidP="006D2B57">
      <w:pPr>
        <w:pStyle w:val="CMDOutput"/>
      </w:pPr>
    </w:p>
    <w:p w14:paraId="3D3D5A0C" w14:textId="2CB58968" w:rsidR="006D2B57" w:rsidRDefault="006D2B57" w:rsidP="006D2B57">
      <w:pPr>
        <w:pStyle w:val="CMDOutput"/>
      </w:pPr>
      <w:r>
        <w:t xml:space="preserve">     Network          Next Hop          Metric </w:t>
      </w:r>
      <w:proofErr w:type="spellStart"/>
      <w:r>
        <w:t>LocPrf</w:t>
      </w:r>
      <w:proofErr w:type="spellEnd"/>
      <w:r>
        <w:t xml:space="preserve"> Weight Path</w:t>
      </w:r>
    </w:p>
    <w:p w14:paraId="75B440D1" w14:textId="04362E39" w:rsidR="006D2B57" w:rsidRDefault="006D2B57" w:rsidP="006D2B57">
      <w:pPr>
        <w:pStyle w:val="CMDOutput"/>
      </w:pPr>
      <w:r>
        <w:t xml:space="preserve"> *&gt;   192.168.11.0     209.165.201.1          0             0 65000 </w:t>
      </w:r>
      <w:proofErr w:type="spellStart"/>
      <w:r>
        <w:t>i</w:t>
      </w:r>
      <w:proofErr w:type="spellEnd"/>
    </w:p>
    <w:p w14:paraId="1F27968D" w14:textId="3948E334" w:rsidR="006D2B57" w:rsidRDefault="006D2B57" w:rsidP="006D2B57">
      <w:pPr>
        <w:pStyle w:val="CMDOutput"/>
      </w:pPr>
      <w:r>
        <w:t xml:space="preserve"> *    192.168.22.0     209.165.201.10                       0 4279500803 65200 65000 </w:t>
      </w:r>
      <w:proofErr w:type="spellStart"/>
      <w:r>
        <w:t>i</w:t>
      </w:r>
      <w:proofErr w:type="spellEnd"/>
    </w:p>
    <w:p w14:paraId="4CC7662E" w14:textId="28FCC4AB" w:rsidR="006D2B57" w:rsidRDefault="006D2B57" w:rsidP="006D2B57">
      <w:pPr>
        <w:pStyle w:val="CMDOutput"/>
      </w:pPr>
      <w:r>
        <w:t xml:space="preserve"> *&gt;                    209.165.201.1                        0 65000 </w:t>
      </w:r>
      <w:proofErr w:type="spellStart"/>
      <w:r>
        <w:t>i</w:t>
      </w:r>
      <w:proofErr w:type="spellEnd"/>
    </w:p>
    <w:p w14:paraId="18A7CD14" w14:textId="31B6914C" w:rsidR="006D2B57" w:rsidRDefault="006D2B57" w:rsidP="006D2B57">
      <w:pPr>
        <w:pStyle w:val="CMDOutput"/>
      </w:pPr>
      <w:r>
        <w:t xml:space="preserve"> *    203.0.112.0      209.165.201.1                        0 </w:t>
      </w:r>
      <w:r w:rsidRPr="006D2B57">
        <w:rPr>
          <w:highlight w:val="yellow"/>
        </w:rPr>
        <w:t>65000</w:t>
      </w:r>
      <w:r>
        <w:t xml:space="preserve"> 65200 4279500803 </w:t>
      </w:r>
      <w:proofErr w:type="spellStart"/>
      <w:r>
        <w:t>i</w:t>
      </w:r>
      <w:proofErr w:type="spellEnd"/>
    </w:p>
    <w:p w14:paraId="78732DFC" w14:textId="0817E0BA" w:rsidR="006D2B57" w:rsidRDefault="006D2B57" w:rsidP="006D2B57">
      <w:pPr>
        <w:pStyle w:val="CMDOutput"/>
      </w:pPr>
      <w:r>
        <w:t xml:space="preserve"> *&gt;                    209.165.201.10         0             0 4279500803 </w:t>
      </w:r>
      <w:proofErr w:type="spellStart"/>
      <w:r>
        <w:t>i</w:t>
      </w:r>
      <w:proofErr w:type="spellEnd"/>
    </w:p>
    <w:p w14:paraId="75B825D0" w14:textId="19414A98" w:rsidR="006D2B57" w:rsidRDefault="006D2B57" w:rsidP="006D2B57">
      <w:pPr>
        <w:pStyle w:val="CMDOutput"/>
      </w:pPr>
      <w:r>
        <w:t xml:space="preserve"> *    203.0.113.0      209.165.201.1                        0 </w:t>
      </w:r>
      <w:r w:rsidRPr="006D2B57">
        <w:rPr>
          <w:highlight w:val="yellow"/>
        </w:rPr>
        <w:t>65000</w:t>
      </w:r>
      <w:r>
        <w:t xml:space="preserve"> 65200 4279500803 </w:t>
      </w:r>
      <w:proofErr w:type="spellStart"/>
      <w:r>
        <w:t>i</w:t>
      </w:r>
      <w:proofErr w:type="spellEnd"/>
    </w:p>
    <w:p w14:paraId="348F93C6" w14:textId="7C89E21D" w:rsidR="006D2B57" w:rsidRDefault="006D2B57" w:rsidP="006D2B57">
      <w:pPr>
        <w:pStyle w:val="CMDOutput"/>
      </w:pPr>
      <w:r>
        <w:t xml:space="preserve"> *&gt;                    209.165.201.10         0             0 4279500803 </w:t>
      </w:r>
      <w:proofErr w:type="spellStart"/>
      <w:r>
        <w:t>i</w:t>
      </w:r>
      <w:proofErr w:type="spellEnd"/>
    </w:p>
    <w:p w14:paraId="0324EC79" w14:textId="333B6A15" w:rsidR="006D2B57" w:rsidRDefault="006D2B57" w:rsidP="006D2B57">
      <w:pPr>
        <w:pStyle w:val="CMDOutput"/>
      </w:pPr>
      <w:r>
        <w:lastRenderedPageBreak/>
        <w:t xml:space="preserve"> *    203.0.114.0      209.165.201.1                        0 </w:t>
      </w:r>
      <w:r w:rsidRPr="006D2B57">
        <w:rPr>
          <w:highlight w:val="yellow"/>
        </w:rPr>
        <w:t>65000</w:t>
      </w:r>
      <w:r>
        <w:t xml:space="preserve"> 65200 4279500803 </w:t>
      </w:r>
      <w:proofErr w:type="spellStart"/>
      <w:r>
        <w:t>i</w:t>
      </w:r>
      <w:proofErr w:type="spellEnd"/>
    </w:p>
    <w:p w14:paraId="3A9093C2" w14:textId="771B39C2" w:rsidR="006D2B57" w:rsidRDefault="006D2B57" w:rsidP="006D2B57">
      <w:pPr>
        <w:pStyle w:val="CMDOutput"/>
      </w:pPr>
      <w:r>
        <w:t xml:space="preserve"> *&gt;                    209.165.201.10         0             0 4279500803 </w:t>
      </w:r>
      <w:proofErr w:type="spellStart"/>
      <w:r>
        <w:t>i</w:t>
      </w:r>
      <w:proofErr w:type="spellEnd"/>
    </w:p>
    <w:p w14:paraId="140D99A5" w14:textId="642CF04D" w:rsidR="006D2B57" w:rsidRDefault="006D2B57" w:rsidP="006D2B57">
      <w:pPr>
        <w:pStyle w:val="CMDOutput"/>
      </w:pPr>
      <w:r>
        <w:t xml:space="preserve">*    203.0.115.0      209.165.201.1                         0 </w:t>
      </w:r>
      <w:r w:rsidRPr="006D2B57">
        <w:rPr>
          <w:highlight w:val="yellow"/>
        </w:rPr>
        <w:t>65000</w:t>
      </w:r>
      <w:r>
        <w:t xml:space="preserve"> 65200 4279500803 </w:t>
      </w:r>
      <w:proofErr w:type="spellStart"/>
      <w:r>
        <w:t>i</w:t>
      </w:r>
      <w:proofErr w:type="spellEnd"/>
    </w:p>
    <w:p w14:paraId="68CBF959" w14:textId="47F02E4C" w:rsidR="006D2B57" w:rsidRDefault="006D2B57" w:rsidP="006D2B57">
      <w:pPr>
        <w:pStyle w:val="CMDOutput"/>
      </w:pPr>
      <w:r>
        <w:t xml:space="preserve"> *&gt;                    209.165.201.10         0             0 4279500803 </w:t>
      </w:r>
      <w:proofErr w:type="spellStart"/>
      <w:r>
        <w:t>i</w:t>
      </w:r>
      <w:proofErr w:type="spellEnd"/>
    </w:p>
    <w:p w14:paraId="7A2B1E05" w14:textId="72FBA1B4" w:rsidR="00C206DA" w:rsidRDefault="00656986" w:rsidP="00C206DA">
      <w:pPr>
        <w:pStyle w:val="Heading3"/>
      </w:pPr>
      <w:r w:rsidRPr="00986BF7">
        <w:t xml:space="preserve">Configure an </w:t>
      </w:r>
      <w:r w:rsidR="00774C16" w:rsidRPr="00986BF7">
        <w:t xml:space="preserve">outbound </w:t>
      </w:r>
      <w:r w:rsidRPr="00986BF7">
        <w:t xml:space="preserve">AS-Path </w:t>
      </w:r>
      <w:r w:rsidR="00774C16" w:rsidRPr="00986BF7">
        <w:t xml:space="preserve">filter </w:t>
      </w:r>
      <w:r w:rsidRPr="00986BF7">
        <w:t>on GW</w:t>
      </w:r>
      <w:r>
        <w:t>2</w:t>
      </w:r>
      <w:r w:rsidRPr="00986BF7">
        <w:t xml:space="preserve"> (</w:t>
      </w:r>
      <w:r w:rsidR="00774C16" w:rsidRPr="00986BF7">
        <w:t>prevent transit</w:t>
      </w:r>
      <w:r w:rsidRPr="00986BF7">
        <w:t>)</w:t>
      </w:r>
      <w:r w:rsidR="00C206DA">
        <w:t>.</w:t>
      </w:r>
    </w:p>
    <w:p w14:paraId="21022367" w14:textId="7BCF64A9" w:rsidR="00656986" w:rsidRDefault="005841F6" w:rsidP="00656986">
      <w:pPr>
        <w:pStyle w:val="BodyTextL25"/>
      </w:pPr>
      <w:r w:rsidRPr="005841F6">
        <w:t xml:space="preserve">GW2 will be configured to advertise only locally originated routes to its ISP </w:t>
      </w:r>
      <w:r w:rsidRPr="005841F6">
        <w:rPr>
          <w:b/>
          <w:bCs/>
        </w:rPr>
        <w:t>neighbor (ISP2)</w:t>
      </w:r>
      <w:r w:rsidRPr="005841F6">
        <w:t xml:space="preserve">. This prevents AS 65000 from acting as a transit AS. Applying the filter-list </w:t>
      </w:r>
      <w:proofErr w:type="spellStart"/>
      <w:r w:rsidRPr="005841F6">
        <w:t xml:space="preserve">with </w:t>
      </w:r>
      <w:r w:rsidRPr="005841F6">
        <w:rPr>
          <w:b/>
          <w:bCs/>
        </w:rPr>
        <w:t>out</w:t>
      </w:r>
      <w:proofErr w:type="spellEnd"/>
      <w:r w:rsidRPr="005841F6">
        <w:t xml:space="preserve"> controls what GW2 </w:t>
      </w:r>
      <w:r w:rsidRPr="005841F6">
        <w:rPr>
          <w:b/>
          <w:bCs/>
        </w:rPr>
        <w:t>advertises to ISP2</w:t>
      </w:r>
      <w:r w:rsidRPr="005841F6">
        <w:t>, allowing only GW2’s locally originated prefixes and preventing it from advertising routes learned from other neighbors (such as via iBGP from GW1)</w:t>
      </w:r>
      <w:r>
        <w:t>.</w:t>
      </w:r>
    </w:p>
    <w:p w14:paraId="4751D75A" w14:textId="72256E37" w:rsidR="00656986" w:rsidRPr="00986BF7" w:rsidRDefault="00656986" w:rsidP="00656986">
      <w:pPr>
        <w:pStyle w:val="BodyTextL25Bold"/>
      </w:pPr>
      <w:r w:rsidRPr="00986BF7">
        <w:t>AS-path regular expression: ^$</w:t>
      </w:r>
    </w:p>
    <w:p w14:paraId="29BF7941" w14:textId="77777777" w:rsidR="00656986" w:rsidRDefault="00656986" w:rsidP="00656986">
      <w:pPr>
        <w:pStyle w:val="BodyTextL25"/>
      </w:pPr>
      <w:r>
        <w:t>The AS-path access list uses a regular expression to match the AS-path attribute:</w:t>
      </w:r>
    </w:p>
    <w:p w14:paraId="319B791F" w14:textId="77777777" w:rsidR="00656986" w:rsidRPr="00656986" w:rsidRDefault="00656986" w:rsidP="00176256">
      <w:pPr>
        <w:pStyle w:val="BulletBody"/>
      </w:pPr>
      <w:r w:rsidRPr="00656986">
        <w:rPr>
          <w:b/>
          <w:bCs/>
        </w:rPr>
        <w:t>^</w:t>
      </w:r>
      <w:r w:rsidRPr="00656986">
        <w:t xml:space="preserve"> = beginning of the AS-path string</w:t>
      </w:r>
    </w:p>
    <w:p w14:paraId="3482712E" w14:textId="77777777" w:rsidR="00656986" w:rsidRPr="00656986" w:rsidRDefault="00656986" w:rsidP="00176256">
      <w:pPr>
        <w:pStyle w:val="BulletBody"/>
      </w:pPr>
      <w:r w:rsidRPr="00656986">
        <w:rPr>
          <w:b/>
          <w:bCs/>
        </w:rPr>
        <w:t>$</w:t>
      </w:r>
      <w:r w:rsidRPr="00656986">
        <w:t xml:space="preserve"> = end of the AS-path string</w:t>
      </w:r>
    </w:p>
    <w:p w14:paraId="0B3CC02A" w14:textId="77777777" w:rsidR="00656986" w:rsidRPr="00656986" w:rsidRDefault="00656986" w:rsidP="00176256">
      <w:pPr>
        <w:pStyle w:val="BulletBody"/>
      </w:pPr>
      <w:r w:rsidRPr="00656986">
        <w:rPr>
          <w:b/>
          <w:bCs/>
        </w:rPr>
        <w:t>^$</w:t>
      </w:r>
      <w:r w:rsidRPr="00656986">
        <w:t xml:space="preserve"> therefore matches an empty AS path</w:t>
      </w:r>
    </w:p>
    <w:p w14:paraId="34A4C58E" w14:textId="77777777" w:rsidR="00656986" w:rsidRPr="00C206DA" w:rsidRDefault="00656986" w:rsidP="00656986">
      <w:pPr>
        <w:pStyle w:val="BodyTextL25"/>
      </w:pPr>
      <w:r w:rsidRPr="00C206DA">
        <w:t xml:space="preserve">An empty AS path means the route was </w:t>
      </w:r>
      <w:r w:rsidRPr="00C206DA">
        <w:rPr>
          <w:b/>
          <w:bCs/>
        </w:rPr>
        <w:t>originated locally on this router</w:t>
      </w:r>
      <w:r w:rsidRPr="00C206DA">
        <w:t xml:space="preserve"> (for example, via a network statement). Routes learned from eBGP neighbors will have one or more AS numbers in the path and </w:t>
      </w:r>
      <w:r w:rsidRPr="00C206DA">
        <w:rPr>
          <w:b/>
          <w:bCs/>
        </w:rPr>
        <w:t>will not</w:t>
      </w:r>
      <w:r w:rsidRPr="00C206DA">
        <w:t xml:space="preserve"> match ^$.</w:t>
      </w:r>
    </w:p>
    <w:p w14:paraId="303B9834" w14:textId="77777777" w:rsidR="00656986" w:rsidRPr="00C206DA" w:rsidRDefault="00656986" w:rsidP="00656986">
      <w:pPr>
        <w:pStyle w:val="BodyTextL25"/>
        <w:rPr>
          <w:b/>
          <w:bCs/>
        </w:rPr>
      </w:pPr>
      <w:r w:rsidRPr="00C206DA">
        <w:rPr>
          <w:b/>
          <w:bCs/>
        </w:rPr>
        <w:t>Why apply the filter-list out</w:t>
      </w:r>
    </w:p>
    <w:p w14:paraId="794ABE88" w14:textId="5E55B24F" w:rsidR="00656986" w:rsidRPr="00C206DA" w:rsidRDefault="00656986" w:rsidP="00656986">
      <w:pPr>
        <w:pStyle w:val="BodyTextL25"/>
      </w:pPr>
      <w:r w:rsidRPr="00C206DA">
        <w:t xml:space="preserve">Applying the filter-list </w:t>
      </w:r>
      <w:proofErr w:type="spellStart"/>
      <w:r w:rsidRPr="00C206DA">
        <w:t xml:space="preserve">with </w:t>
      </w:r>
      <w:r w:rsidRPr="00C206DA">
        <w:rPr>
          <w:b/>
          <w:bCs/>
        </w:rPr>
        <w:t>out</w:t>
      </w:r>
      <w:proofErr w:type="spellEnd"/>
      <w:r w:rsidRPr="00C206DA">
        <w:t xml:space="preserve"> means the filter controls </w:t>
      </w:r>
      <w:r w:rsidRPr="00C206DA">
        <w:rPr>
          <w:b/>
          <w:bCs/>
        </w:rPr>
        <w:t>what GW</w:t>
      </w:r>
      <w:r w:rsidR="00CF45A9">
        <w:rPr>
          <w:b/>
          <w:bCs/>
        </w:rPr>
        <w:t>2</w:t>
      </w:r>
      <w:r w:rsidRPr="00C206DA">
        <w:rPr>
          <w:b/>
          <w:bCs/>
        </w:rPr>
        <w:t xml:space="preserve"> advertises to its neighbor</w:t>
      </w:r>
      <w:r w:rsidRPr="00C206DA">
        <w:t>. In other words:</w:t>
      </w:r>
    </w:p>
    <w:p w14:paraId="437C57B9" w14:textId="576ADF9F" w:rsidR="00656986" w:rsidRPr="00656986" w:rsidRDefault="00656986" w:rsidP="00176256">
      <w:pPr>
        <w:pStyle w:val="BulletBody"/>
      </w:pPr>
      <w:r w:rsidRPr="00656986">
        <w:t>GW</w:t>
      </w:r>
      <w:r>
        <w:t>2</w:t>
      </w:r>
      <w:r w:rsidRPr="00656986">
        <w:t xml:space="preserve"> will advertise its own prefixes</w:t>
      </w:r>
    </w:p>
    <w:p w14:paraId="143E38D7" w14:textId="70A94F6C" w:rsidR="00656986" w:rsidRPr="00656986" w:rsidRDefault="005841F6" w:rsidP="00176256">
      <w:pPr>
        <w:pStyle w:val="BulletBody"/>
      </w:pPr>
      <w:r w:rsidRPr="005841F6">
        <w:t xml:space="preserve">GW2 will not advertise routes learned from </w:t>
      </w:r>
      <w:r w:rsidRPr="005841F6">
        <w:rPr>
          <w:b/>
          <w:bCs/>
        </w:rPr>
        <w:t>other neighbors</w:t>
      </w:r>
      <w:r w:rsidRPr="005841F6">
        <w:t xml:space="preserve"> (such as via iBGP from GW1) </w:t>
      </w:r>
      <w:r w:rsidRPr="005841F6">
        <w:rPr>
          <w:b/>
          <w:bCs/>
        </w:rPr>
        <w:t>to ISP2</w:t>
      </w:r>
      <w:r w:rsidRPr="005841F6">
        <w:t>.</w:t>
      </w:r>
    </w:p>
    <w:p w14:paraId="32174169" w14:textId="77777777" w:rsidR="00656986" w:rsidRPr="00656986" w:rsidRDefault="00656986" w:rsidP="00176256">
      <w:pPr>
        <w:pStyle w:val="BulletBody"/>
      </w:pPr>
      <w:r w:rsidRPr="00656986">
        <w:t>This prevents AS 65000 from being used as a transit path</w:t>
      </w:r>
    </w:p>
    <w:p w14:paraId="2CAA59C0" w14:textId="384E3E40" w:rsidR="00656986" w:rsidRDefault="00656986" w:rsidP="00656986">
      <w:pPr>
        <w:pStyle w:val="CMD"/>
      </w:pPr>
      <w:r>
        <w:t>GW2(config)</w:t>
      </w:r>
      <w:proofErr w:type="gramStart"/>
      <w:r>
        <w:t>#</w:t>
      </w:r>
      <w:r w:rsidR="00824370">
        <w:t xml:space="preserve"> </w:t>
      </w:r>
      <w:r>
        <w:t>!</w:t>
      </w:r>
      <w:proofErr w:type="gramEnd"/>
      <w:r>
        <w:t xml:space="preserve"> Permit only locally originated routes (empty AS-path)</w:t>
      </w:r>
    </w:p>
    <w:p w14:paraId="1E41DFE9" w14:textId="53428363" w:rsidR="00656986" w:rsidRPr="00824370" w:rsidRDefault="00656986" w:rsidP="00656986">
      <w:pPr>
        <w:pStyle w:val="CMD"/>
        <w:rPr>
          <w:b/>
          <w:bCs/>
        </w:rPr>
      </w:pPr>
      <w:r>
        <w:t xml:space="preserve">GW2(config)# </w:t>
      </w:r>
      <w:proofErr w:type="spellStart"/>
      <w:r w:rsidRPr="00824370">
        <w:rPr>
          <w:b/>
          <w:bCs/>
        </w:rPr>
        <w:t>ip</w:t>
      </w:r>
      <w:proofErr w:type="spellEnd"/>
      <w:r w:rsidRPr="00824370">
        <w:rPr>
          <w:b/>
          <w:bCs/>
        </w:rPr>
        <w:t xml:space="preserve"> as-path access-list 1 permit ^$</w:t>
      </w:r>
    </w:p>
    <w:p w14:paraId="54EFE89C" w14:textId="39B74CF3" w:rsidR="00656986" w:rsidRDefault="00656986" w:rsidP="00656986">
      <w:pPr>
        <w:pStyle w:val="CMD"/>
      </w:pPr>
      <w:r>
        <w:t xml:space="preserve">GW2(config)# </w:t>
      </w:r>
      <w:r w:rsidRPr="00824370">
        <w:rPr>
          <w:b/>
          <w:bCs/>
        </w:rPr>
        <w:t xml:space="preserve">router </w:t>
      </w:r>
      <w:proofErr w:type="spellStart"/>
      <w:r w:rsidRPr="00824370">
        <w:rPr>
          <w:b/>
          <w:bCs/>
        </w:rPr>
        <w:t>bgp</w:t>
      </w:r>
      <w:proofErr w:type="spellEnd"/>
      <w:r w:rsidRPr="00824370">
        <w:rPr>
          <w:b/>
          <w:bCs/>
        </w:rPr>
        <w:t xml:space="preserve"> 65000</w:t>
      </w:r>
    </w:p>
    <w:p w14:paraId="3E8D8D22" w14:textId="2CB6FB23" w:rsidR="00656986" w:rsidRDefault="00656986" w:rsidP="00656986">
      <w:pPr>
        <w:pStyle w:val="CMD"/>
      </w:pPr>
      <w:r>
        <w:t>GW2(config-</w:t>
      </w:r>
      <w:proofErr w:type="gramStart"/>
      <w:r>
        <w:t>router)#</w:t>
      </w:r>
      <w:proofErr w:type="gramEnd"/>
      <w:r w:rsidR="00824370">
        <w:t xml:space="preserve"> </w:t>
      </w:r>
      <w:r>
        <w:t>! Apply outbound AS-path filter to the ISP neighbor</w:t>
      </w:r>
    </w:p>
    <w:p w14:paraId="576C269E" w14:textId="224125A7" w:rsidR="00656986" w:rsidRPr="00824370" w:rsidRDefault="00656986" w:rsidP="00656986">
      <w:pPr>
        <w:pStyle w:val="CMD"/>
        <w:rPr>
          <w:b/>
          <w:bCs/>
        </w:rPr>
      </w:pPr>
      <w:r>
        <w:t>GW2(config-</w:t>
      </w:r>
      <w:proofErr w:type="gramStart"/>
      <w:r>
        <w:t>router)#</w:t>
      </w:r>
      <w:proofErr w:type="gramEnd"/>
      <w:r>
        <w:t xml:space="preserve"> </w:t>
      </w:r>
      <w:r w:rsidRPr="00824370">
        <w:rPr>
          <w:b/>
          <w:bCs/>
        </w:rPr>
        <w:t>neighbor 209.165.201.6 filter-list 1 out</w:t>
      </w:r>
    </w:p>
    <w:p w14:paraId="430FE149" w14:textId="480FD3E7" w:rsidR="00824370" w:rsidRDefault="00656986" w:rsidP="00656986">
      <w:pPr>
        <w:pStyle w:val="CMD"/>
      </w:pPr>
      <w:r>
        <w:t>GW2(config-</w:t>
      </w:r>
      <w:proofErr w:type="gramStart"/>
      <w:r>
        <w:t>router)#</w:t>
      </w:r>
      <w:proofErr w:type="gramEnd"/>
      <w:r>
        <w:t xml:space="preserve"> </w:t>
      </w:r>
      <w:r w:rsidRPr="00824370">
        <w:rPr>
          <w:b/>
          <w:bCs/>
        </w:rPr>
        <w:t>end</w:t>
      </w:r>
    </w:p>
    <w:p w14:paraId="7B49C796" w14:textId="1CD60BBB" w:rsidR="00986BF7" w:rsidRDefault="00986BF7" w:rsidP="00986BF7">
      <w:pPr>
        <w:pStyle w:val="Heading3"/>
      </w:pPr>
      <w:r w:rsidRPr="00986BF7">
        <w:t xml:space="preserve">Configure an </w:t>
      </w:r>
      <w:r w:rsidR="00774C16" w:rsidRPr="00986BF7">
        <w:t xml:space="preserve">outbound </w:t>
      </w:r>
      <w:r w:rsidRPr="00986BF7">
        <w:t xml:space="preserve">AS-Path </w:t>
      </w:r>
      <w:r w:rsidR="00774C16" w:rsidRPr="00986BF7">
        <w:t xml:space="preserve">filter </w:t>
      </w:r>
      <w:r w:rsidRPr="00986BF7">
        <w:t>on GW1 (</w:t>
      </w:r>
      <w:r w:rsidR="00774C16" w:rsidRPr="00986BF7">
        <w:t>prevent transit</w:t>
      </w:r>
      <w:r w:rsidRPr="00986BF7">
        <w:t>)</w:t>
      </w:r>
      <w:r>
        <w:t>.</w:t>
      </w:r>
    </w:p>
    <w:p w14:paraId="1E467489" w14:textId="77777777" w:rsidR="00C206DA" w:rsidRPr="00C206DA" w:rsidRDefault="00C206DA" w:rsidP="00176256">
      <w:pPr>
        <w:pStyle w:val="BodyTextL25"/>
      </w:pPr>
      <w:r w:rsidRPr="00C206DA">
        <w:t xml:space="preserve">In this step, GW1 is configured to advertise </w:t>
      </w:r>
      <w:r w:rsidRPr="00C206DA">
        <w:rPr>
          <w:b/>
          <w:bCs/>
        </w:rPr>
        <w:t>only locally originated routes</w:t>
      </w:r>
      <w:r w:rsidRPr="00C206DA">
        <w:t xml:space="preserve"> to its external BGP neighbors. Because </w:t>
      </w:r>
      <w:r w:rsidRPr="00C206DA">
        <w:rPr>
          <w:b/>
          <w:bCs/>
        </w:rPr>
        <w:t>GW1 uses a peer group for its ISP neighbors</w:t>
      </w:r>
      <w:r w:rsidRPr="00C206DA">
        <w:t xml:space="preserve">, the AS-path filter can be applied </w:t>
      </w:r>
      <w:r w:rsidRPr="00C206DA">
        <w:rPr>
          <w:b/>
          <w:bCs/>
        </w:rPr>
        <w:t>once to the peer group</w:t>
      </w:r>
      <w:r w:rsidRPr="00C206DA">
        <w:t xml:space="preserve"> and automatically inherited by </w:t>
      </w:r>
      <w:r w:rsidRPr="00C206DA">
        <w:rPr>
          <w:b/>
          <w:bCs/>
        </w:rPr>
        <w:t>both ISP1 and ISP2</w:t>
      </w:r>
      <w:r w:rsidRPr="00C206DA">
        <w:t>.</w:t>
      </w:r>
    </w:p>
    <w:p w14:paraId="7203FF49" w14:textId="02CD380C" w:rsidR="00C206DA" w:rsidRDefault="00C206DA" w:rsidP="00C206DA">
      <w:pPr>
        <w:pStyle w:val="CMD"/>
      </w:pPr>
      <w:r>
        <w:t>GW1(config)</w:t>
      </w:r>
      <w:proofErr w:type="gramStart"/>
      <w:r>
        <w:t>#</w:t>
      </w:r>
      <w:r w:rsidR="00824370">
        <w:t xml:space="preserve"> </w:t>
      </w:r>
      <w:r>
        <w:t>!</w:t>
      </w:r>
      <w:proofErr w:type="gramEnd"/>
      <w:r>
        <w:t xml:space="preserve"> Permit only locally originated routes (empty AS-path)</w:t>
      </w:r>
    </w:p>
    <w:p w14:paraId="1E657B39" w14:textId="15EBDF08" w:rsidR="00C206DA" w:rsidRPr="00C206DA" w:rsidRDefault="00C206DA" w:rsidP="00C206DA">
      <w:pPr>
        <w:pStyle w:val="CMD"/>
        <w:rPr>
          <w:b/>
          <w:bCs/>
        </w:rPr>
      </w:pPr>
      <w:r>
        <w:t xml:space="preserve">GW1(config)# </w:t>
      </w:r>
      <w:proofErr w:type="spellStart"/>
      <w:r w:rsidRPr="00C206DA">
        <w:rPr>
          <w:b/>
          <w:bCs/>
        </w:rPr>
        <w:t>ip</w:t>
      </w:r>
      <w:proofErr w:type="spellEnd"/>
      <w:r w:rsidRPr="00C206DA">
        <w:rPr>
          <w:b/>
          <w:bCs/>
        </w:rPr>
        <w:t xml:space="preserve"> as-path access-list 1 permit ^$</w:t>
      </w:r>
    </w:p>
    <w:p w14:paraId="29BADBE2" w14:textId="14D7F201" w:rsidR="00C206DA" w:rsidRDefault="00C206DA" w:rsidP="00C206DA">
      <w:pPr>
        <w:pStyle w:val="CMD"/>
      </w:pPr>
      <w:r>
        <w:t xml:space="preserve">GW1(config)# </w:t>
      </w:r>
      <w:r w:rsidRPr="00C206DA">
        <w:rPr>
          <w:b/>
          <w:bCs/>
        </w:rPr>
        <w:t xml:space="preserve">router </w:t>
      </w:r>
      <w:proofErr w:type="spellStart"/>
      <w:r w:rsidRPr="00C206DA">
        <w:rPr>
          <w:b/>
          <w:bCs/>
        </w:rPr>
        <w:t>bgp</w:t>
      </w:r>
      <w:proofErr w:type="spellEnd"/>
      <w:r w:rsidRPr="00C206DA">
        <w:rPr>
          <w:b/>
          <w:bCs/>
        </w:rPr>
        <w:t xml:space="preserve"> 65000</w:t>
      </w:r>
    </w:p>
    <w:p w14:paraId="03DE3E13" w14:textId="3B6BCE68" w:rsidR="00C206DA" w:rsidRDefault="00C206DA" w:rsidP="00C206DA">
      <w:pPr>
        <w:pStyle w:val="CMD"/>
      </w:pPr>
      <w:r>
        <w:t>GW1(config-</w:t>
      </w:r>
      <w:proofErr w:type="gramStart"/>
      <w:r>
        <w:t>router)#</w:t>
      </w:r>
      <w:proofErr w:type="gramEnd"/>
      <w:r w:rsidR="00824370">
        <w:t xml:space="preserve"> </w:t>
      </w:r>
      <w:r>
        <w:t>! Apply outbound AS-path filter to the ISP peer group</w:t>
      </w:r>
    </w:p>
    <w:p w14:paraId="00001CE0" w14:textId="31DA2E8B" w:rsidR="00C206DA" w:rsidRPr="00C206DA" w:rsidRDefault="00C206DA" w:rsidP="00C206DA">
      <w:pPr>
        <w:pStyle w:val="CMD"/>
        <w:rPr>
          <w:b/>
          <w:bCs/>
        </w:rPr>
      </w:pPr>
      <w:r>
        <w:t>GW1(config-</w:t>
      </w:r>
      <w:proofErr w:type="gramStart"/>
      <w:r>
        <w:t>router)#</w:t>
      </w:r>
      <w:proofErr w:type="gramEnd"/>
      <w:r>
        <w:t xml:space="preserve"> </w:t>
      </w:r>
      <w:r w:rsidRPr="00C206DA">
        <w:rPr>
          <w:b/>
          <w:bCs/>
        </w:rPr>
        <w:t>neighbor ISP-PEERS filter-list 1 out</w:t>
      </w:r>
    </w:p>
    <w:p w14:paraId="3E5ADD9F" w14:textId="565A86FB" w:rsidR="00C206DA" w:rsidRDefault="00C206DA" w:rsidP="00C206DA">
      <w:pPr>
        <w:pStyle w:val="CMD"/>
      </w:pPr>
      <w:r>
        <w:t>GW1(config-</w:t>
      </w:r>
      <w:proofErr w:type="gramStart"/>
      <w:r>
        <w:t>router)#</w:t>
      </w:r>
      <w:proofErr w:type="gramEnd"/>
      <w:r>
        <w:t xml:space="preserve"> </w:t>
      </w:r>
      <w:r w:rsidRPr="00C206DA">
        <w:rPr>
          <w:b/>
          <w:bCs/>
        </w:rPr>
        <w:t>end</w:t>
      </w:r>
    </w:p>
    <w:p w14:paraId="12B99297" w14:textId="65D2EB90" w:rsidR="00986BF7" w:rsidRDefault="00FF506F" w:rsidP="00986BF7">
      <w:pPr>
        <w:pStyle w:val="Heading3"/>
      </w:pPr>
      <w:r>
        <w:lastRenderedPageBreak/>
        <w:t xml:space="preserve">Verify AS 65000 is </w:t>
      </w:r>
      <w:r w:rsidR="00774C16">
        <w:t>no longer a transit</w:t>
      </w:r>
      <w:r>
        <w:t xml:space="preserve"> AS</w:t>
      </w:r>
      <w:r w:rsidR="00986BF7">
        <w:t>.</w:t>
      </w:r>
    </w:p>
    <w:p w14:paraId="6B469D47" w14:textId="31C242E4" w:rsidR="00FF506F" w:rsidRPr="00FF506F" w:rsidRDefault="00FF506F" w:rsidP="00176256">
      <w:pPr>
        <w:pStyle w:val="BodyTextL25"/>
      </w:pPr>
      <w:r w:rsidRPr="00FF506F">
        <w:t xml:space="preserve">After applying the outbound AS-path filters on </w:t>
      </w:r>
      <w:r w:rsidRPr="00FF506F">
        <w:rPr>
          <w:b/>
          <w:bCs/>
        </w:rPr>
        <w:t>GW1 and GW2</w:t>
      </w:r>
      <w:r w:rsidRPr="00FF506F">
        <w:t xml:space="preserve">, </w:t>
      </w:r>
      <w:r w:rsidR="006C3276">
        <w:t>re-</w:t>
      </w:r>
      <w:r w:rsidRPr="00FF506F">
        <w:t xml:space="preserve">examine the BGP table on </w:t>
      </w:r>
      <w:r w:rsidRPr="00FF506F">
        <w:rPr>
          <w:b/>
          <w:bCs/>
        </w:rPr>
        <w:t>ISP</w:t>
      </w:r>
      <w:r w:rsidR="006C3276">
        <w:rPr>
          <w:b/>
          <w:bCs/>
        </w:rPr>
        <w:t>1</w:t>
      </w:r>
      <w:r w:rsidRPr="00FF506F">
        <w:t xml:space="preserve"> </w:t>
      </w:r>
      <w:r w:rsidR="00785177">
        <w:t xml:space="preserve">(or ISP2 if applicable) </w:t>
      </w:r>
      <w:r w:rsidRPr="00FF506F">
        <w:t>again.</w:t>
      </w:r>
    </w:p>
    <w:p w14:paraId="0F0CAC40" w14:textId="43A62DF9" w:rsidR="00FF506F" w:rsidRPr="00FF506F" w:rsidRDefault="006C3276" w:rsidP="00176256">
      <w:pPr>
        <w:pStyle w:val="BodyTextL25"/>
      </w:pPr>
      <w:r>
        <w:t>Notice</w:t>
      </w:r>
      <w:r w:rsidR="00FF506F" w:rsidRPr="00FF506F">
        <w:t xml:space="preserve"> </w:t>
      </w:r>
      <w:r w:rsidR="00FF506F" w:rsidRPr="00FF506F">
        <w:rPr>
          <w:b/>
          <w:bCs/>
        </w:rPr>
        <w:t>AS Path</w:t>
      </w:r>
      <w:r w:rsidR="00FF506F" w:rsidRPr="00FF506F">
        <w:t xml:space="preserve"> column for the external prefixes (</w:t>
      </w:r>
      <w:r w:rsidR="00FF506F" w:rsidRPr="00FF506F">
        <w:rPr>
          <w:b/>
          <w:bCs/>
        </w:rPr>
        <w:t>203.0.112.0/24–203.0.115.0/24</w:t>
      </w:r>
      <w:r w:rsidR="00FF506F" w:rsidRPr="00FF506F">
        <w:t>). These routes now show an AS path of</w:t>
      </w:r>
      <w:r w:rsidR="00FF506F">
        <w:t xml:space="preserve">: </w:t>
      </w:r>
      <w:r w:rsidR="00FF506F" w:rsidRPr="00FF506F">
        <w:rPr>
          <w:b/>
          <w:bCs/>
        </w:rPr>
        <w:t>4279500803</w:t>
      </w:r>
      <w:r w:rsidR="00D07CD8" w:rsidRPr="00D07CD8">
        <w:t xml:space="preserve">. </w:t>
      </w:r>
      <w:r w:rsidR="00D07CD8">
        <w:t xml:space="preserve">(AS </w:t>
      </w:r>
      <w:r w:rsidR="00D07CD8" w:rsidRPr="00D07CD8">
        <w:rPr>
          <w:b/>
          <w:bCs/>
        </w:rPr>
        <w:t>4279500803</w:t>
      </w:r>
      <w:r w:rsidR="00D07CD8">
        <w:rPr>
          <w:b/>
          <w:bCs/>
        </w:rPr>
        <w:t xml:space="preserve"> </w:t>
      </w:r>
      <w:r w:rsidR="00D07CD8" w:rsidRPr="00D07CD8">
        <w:t xml:space="preserve">is shown in </w:t>
      </w:r>
      <w:proofErr w:type="spellStart"/>
      <w:r w:rsidR="00D07CD8" w:rsidRPr="00D07CD8">
        <w:rPr>
          <w:b/>
          <w:bCs/>
        </w:rPr>
        <w:t>asplain</w:t>
      </w:r>
      <w:proofErr w:type="spellEnd"/>
      <w:r w:rsidR="00D07CD8" w:rsidRPr="00D07CD8">
        <w:t xml:space="preserve"> notation because we did not use the BGP </w:t>
      </w:r>
      <w:proofErr w:type="spellStart"/>
      <w:r w:rsidR="00D07CD8" w:rsidRPr="00D07CD8">
        <w:rPr>
          <w:b/>
          <w:bCs/>
        </w:rPr>
        <w:t>bgp</w:t>
      </w:r>
      <w:proofErr w:type="spellEnd"/>
      <w:r w:rsidR="00D07CD8" w:rsidRPr="00D07CD8">
        <w:rPr>
          <w:b/>
          <w:bCs/>
        </w:rPr>
        <w:t xml:space="preserve"> </w:t>
      </w:r>
      <w:proofErr w:type="spellStart"/>
      <w:r w:rsidR="00D07CD8" w:rsidRPr="00D07CD8">
        <w:rPr>
          <w:b/>
          <w:bCs/>
        </w:rPr>
        <w:t>asnotation</w:t>
      </w:r>
      <w:proofErr w:type="spellEnd"/>
      <w:r w:rsidR="00D07CD8" w:rsidRPr="00D07CD8">
        <w:rPr>
          <w:b/>
          <w:bCs/>
        </w:rPr>
        <w:t xml:space="preserve"> dot</w:t>
      </w:r>
      <w:r w:rsidR="00D07CD8" w:rsidRPr="00D07CD8">
        <w:t xml:space="preserve"> command on ISP1.)</w:t>
      </w:r>
    </w:p>
    <w:p w14:paraId="5EFF6128" w14:textId="77777777" w:rsidR="00FF506F" w:rsidRPr="00FF506F" w:rsidRDefault="00FF506F" w:rsidP="00176256">
      <w:pPr>
        <w:pStyle w:val="BodyTextL25"/>
      </w:pPr>
      <w:r w:rsidRPr="00FF506F">
        <w:t xml:space="preserve">This indicates that the routes are learned </w:t>
      </w:r>
      <w:r w:rsidRPr="00FF506F">
        <w:rPr>
          <w:b/>
          <w:bCs/>
        </w:rPr>
        <w:t>directly from ISP3</w:t>
      </w:r>
      <w:r w:rsidRPr="00FF506F">
        <w:t xml:space="preserve">, without passing through </w:t>
      </w:r>
      <w:r w:rsidRPr="00FF506F">
        <w:rPr>
          <w:b/>
          <w:bCs/>
        </w:rPr>
        <w:t>AS 65000</w:t>
      </w:r>
      <w:r w:rsidRPr="00FF506F">
        <w:t xml:space="preserve">. The absence of </w:t>
      </w:r>
      <w:r w:rsidRPr="00FF506F">
        <w:rPr>
          <w:b/>
          <w:bCs/>
        </w:rPr>
        <w:t>65000</w:t>
      </w:r>
      <w:r w:rsidRPr="00FF506F">
        <w:t xml:space="preserve"> in the AS path for these external routes confirms that AS 65000 is </w:t>
      </w:r>
      <w:r w:rsidRPr="00FF506F">
        <w:rPr>
          <w:b/>
          <w:bCs/>
        </w:rPr>
        <w:t>no longer advertising routes learned from one ISP to another</w:t>
      </w:r>
      <w:r w:rsidRPr="00FF506F">
        <w:t>.</w:t>
      </w:r>
    </w:p>
    <w:p w14:paraId="063F12C0" w14:textId="64D58618" w:rsidR="00FF506F" w:rsidRPr="00FF506F" w:rsidRDefault="00FF506F" w:rsidP="00176256">
      <w:pPr>
        <w:pStyle w:val="BodyTextL25"/>
      </w:pPr>
      <w:r w:rsidRPr="00FF506F">
        <w:t>In contrast, the customer prefixes (</w:t>
      </w:r>
      <w:r w:rsidRPr="00FF506F">
        <w:rPr>
          <w:b/>
          <w:bCs/>
        </w:rPr>
        <w:t>192.168.11.0/24</w:t>
      </w:r>
      <w:r w:rsidRPr="00FF506F">
        <w:t xml:space="preserve"> and </w:t>
      </w:r>
      <w:r w:rsidRPr="00FF506F">
        <w:rPr>
          <w:b/>
          <w:bCs/>
        </w:rPr>
        <w:t>192.168.22.0/24</w:t>
      </w:r>
      <w:r w:rsidRPr="00FF506F">
        <w:t xml:space="preserve">) still include </w:t>
      </w:r>
      <w:r w:rsidRPr="00FF506F">
        <w:rPr>
          <w:b/>
          <w:bCs/>
        </w:rPr>
        <w:t>65000</w:t>
      </w:r>
      <w:r w:rsidRPr="00FF506F">
        <w:t xml:space="preserve"> in the AS path, which is expected because these routes originate in AS 65000</w:t>
      </w:r>
      <w:r>
        <w:t>.</w:t>
      </w:r>
    </w:p>
    <w:p w14:paraId="743969A4" w14:textId="6AC695D3" w:rsidR="00986BF7" w:rsidRDefault="1D04AD95" w:rsidP="00176256">
      <w:pPr>
        <w:pStyle w:val="BodyTextL25"/>
      </w:pPr>
      <w:r>
        <w:t xml:space="preserve">In other words, if AS 65000 does not appear in an AS path </w:t>
      </w:r>
      <w:r w:rsidRPr="7822E20B">
        <w:rPr>
          <w:b/>
          <w:bCs/>
        </w:rPr>
        <w:t>followed by other AS numbers</w:t>
      </w:r>
      <w:r>
        <w:t xml:space="preserve"> for routes that originate in different </w:t>
      </w:r>
      <w:proofErr w:type="spellStart"/>
      <w:r>
        <w:t>ASes</w:t>
      </w:r>
      <w:proofErr w:type="spellEnd"/>
      <w:r>
        <w:t>, then AS 65000 is no longer acting as a transit AS.</w:t>
      </w:r>
    </w:p>
    <w:p w14:paraId="0A83CC0E" w14:textId="0B8FAC09" w:rsidR="0512AA85" w:rsidRDefault="0512AA85" w:rsidP="7822E20B">
      <w:pPr>
        <w:pStyle w:val="BodyTextL25"/>
      </w:pPr>
      <w:r w:rsidRPr="004125AB">
        <w:rPr>
          <w:b/>
          <w:bCs/>
        </w:rPr>
        <w:t>Note</w:t>
      </w:r>
      <w:r>
        <w:t xml:space="preserve">: It may take a </w:t>
      </w:r>
      <w:r w:rsidR="3A439551">
        <w:t>moment</w:t>
      </w:r>
      <w:r>
        <w:t xml:space="preserve"> for BGP to reconverge.</w:t>
      </w:r>
    </w:p>
    <w:p w14:paraId="04CB9CB3" w14:textId="0965A329" w:rsidR="006C3276" w:rsidRDefault="006C3276" w:rsidP="00176256">
      <w:pPr>
        <w:pStyle w:val="CMD"/>
      </w:pPr>
      <w:r>
        <w:t>ISP1#</w:t>
      </w:r>
      <w:r w:rsidR="00176256">
        <w:t xml:space="preserve"> </w:t>
      </w:r>
      <w:r w:rsidRPr="00176256">
        <w:rPr>
          <w:b/>
          <w:bCs/>
        </w:rPr>
        <w:t xml:space="preserve">show </w:t>
      </w:r>
      <w:proofErr w:type="spellStart"/>
      <w:r w:rsidRPr="00176256">
        <w:rPr>
          <w:b/>
          <w:bCs/>
        </w:rPr>
        <w:t>ip</w:t>
      </w:r>
      <w:proofErr w:type="spellEnd"/>
      <w:r w:rsidRPr="00176256">
        <w:rPr>
          <w:b/>
          <w:bCs/>
        </w:rPr>
        <w:t xml:space="preserve"> </w:t>
      </w:r>
      <w:proofErr w:type="spellStart"/>
      <w:r w:rsidRPr="00176256">
        <w:rPr>
          <w:b/>
          <w:bCs/>
        </w:rPr>
        <w:t>bgp</w:t>
      </w:r>
      <w:proofErr w:type="spellEnd"/>
    </w:p>
    <w:p w14:paraId="12472A44" w14:textId="5455F11D" w:rsidR="006C3276" w:rsidRDefault="006C3276" w:rsidP="006C3276">
      <w:pPr>
        <w:pStyle w:val="CMDOutput"/>
      </w:pPr>
      <w:r>
        <w:t xml:space="preserve">BGP table version is 7, local router ID is </w:t>
      </w:r>
      <w:r w:rsidR="00C92214">
        <w:t>9.9.9.9</w:t>
      </w:r>
    </w:p>
    <w:p w14:paraId="4F2D35C1" w14:textId="77777777" w:rsidR="006C3276" w:rsidRDefault="006C3276" w:rsidP="006C3276">
      <w:pPr>
        <w:pStyle w:val="CMDOutput"/>
      </w:pPr>
      <w:r>
        <w:t xml:space="preserve">Status codes: s suppressed, d damped, h history, * valid, &gt; best, </w:t>
      </w:r>
      <w:proofErr w:type="spellStart"/>
      <w:r>
        <w:t>i</w:t>
      </w:r>
      <w:proofErr w:type="spellEnd"/>
      <w:r>
        <w:t xml:space="preserve"> - internal, </w:t>
      </w:r>
    </w:p>
    <w:p w14:paraId="14740D83" w14:textId="77777777" w:rsidR="006C3276" w:rsidRDefault="006C3276" w:rsidP="006C3276">
      <w:pPr>
        <w:pStyle w:val="CMDOutput"/>
      </w:pPr>
      <w:r>
        <w:t xml:space="preserve">              r RIB-failure, S Stale, m multipath, b backup-path, f RT-Filter, </w:t>
      </w:r>
    </w:p>
    <w:p w14:paraId="43371509" w14:textId="77777777" w:rsidR="006C3276" w:rsidRDefault="006C3276" w:rsidP="006C3276">
      <w:pPr>
        <w:pStyle w:val="CMDOutput"/>
      </w:pPr>
      <w:r>
        <w:t xml:space="preserve">              x best-external, </w:t>
      </w:r>
      <w:proofErr w:type="gramStart"/>
      <w:r>
        <w:t>a</w:t>
      </w:r>
      <w:proofErr w:type="gramEnd"/>
      <w:r>
        <w:t xml:space="preserve"> additional-path, c RIB-compressed, </w:t>
      </w:r>
    </w:p>
    <w:p w14:paraId="332EC7D2" w14:textId="77777777" w:rsidR="006C3276" w:rsidRDefault="006C3276" w:rsidP="006C3276">
      <w:pPr>
        <w:pStyle w:val="CMDOutput"/>
      </w:pPr>
      <w:r>
        <w:t xml:space="preserve">              t secondary path, L long-lived-stale,</w:t>
      </w:r>
    </w:p>
    <w:p w14:paraId="24B49D0E" w14:textId="77777777" w:rsidR="006C3276" w:rsidRDefault="006C3276" w:rsidP="006C3276">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3FF9ECCA" w14:textId="77777777" w:rsidR="006C3276" w:rsidRDefault="006C3276" w:rsidP="006C3276">
      <w:pPr>
        <w:pStyle w:val="CMDOutput"/>
      </w:pPr>
      <w:r>
        <w:t>RPKI validation codes: V valid, I invalid, N Not found</w:t>
      </w:r>
    </w:p>
    <w:p w14:paraId="71FDDEE4" w14:textId="77777777" w:rsidR="006C3276" w:rsidRDefault="006C3276" w:rsidP="006C3276">
      <w:pPr>
        <w:pStyle w:val="CMDOutput"/>
      </w:pPr>
    </w:p>
    <w:p w14:paraId="335CC50B" w14:textId="7582D4E7" w:rsidR="006C3276" w:rsidRDefault="006C3276" w:rsidP="006C3276">
      <w:pPr>
        <w:pStyle w:val="CMDOutput"/>
      </w:pPr>
      <w:r>
        <w:t xml:space="preserve">     Network          Next Hop          Metric </w:t>
      </w:r>
      <w:proofErr w:type="spellStart"/>
      <w:r>
        <w:t>LocPrf</w:t>
      </w:r>
      <w:proofErr w:type="spellEnd"/>
      <w:r>
        <w:t xml:space="preserve"> Weight Path</w:t>
      </w:r>
    </w:p>
    <w:p w14:paraId="09000659" w14:textId="13C088FE" w:rsidR="006C3276" w:rsidRDefault="006C3276" w:rsidP="006C3276">
      <w:pPr>
        <w:pStyle w:val="CMDOutput"/>
      </w:pPr>
      <w:r>
        <w:t xml:space="preserve"> *&gt;   192.168.11.0     209.165.201.1          0             0 65000 </w:t>
      </w:r>
      <w:proofErr w:type="spellStart"/>
      <w:r>
        <w:t>i</w:t>
      </w:r>
      <w:proofErr w:type="spellEnd"/>
    </w:p>
    <w:p w14:paraId="61004585" w14:textId="270D74AB" w:rsidR="006C3276" w:rsidRDefault="006C3276" w:rsidP="006C3276">
      <w:pPr>
        <w:pStyle w:val="CMDOutput"/>
      </w:pPr>
      <w:r>
        <w:t xml:space="preserve"> *    192.168.22.0     209.165.201.10                       0 4279500803 65200 65000 </w:t>
      </w:r>
      <w:proofErr w:type="spellStart"/>
      <w:r>
        <w:t>i</w:t>
      </w:r>
      <w:proofErr w:type="spellEnd"/>
    </w:p>
    <w:p w14:paraId="6277DA34" w14:textId="520DDB45" w:rsidR="006C3276" w:rsidRDefault="006C3276" w:rsidP="006C3276">
      <w:pPr>
        <w:pStyle w:val="CMDOutput"/>
      </w:pPr>
      <w:r>
        <w:t xml:space="preserve"> *&gt;                    209.165.201.1                        0 65000 </w:t>
      </w:r>
      <w:proofErr w:type="spellStart"/>
      <w:r>
        <w:t>i</w:t>
      </w:r>
      <w:proofErr w:type="spellEnd"/>
    </w:p>
    <w:p w14:paraId="2AFAE365" w14:textId="742BAC55" w:rsidR="006C3276" w:rsidRDefault="006C3276" w:rsidP="006C3276">
      <w:pPr>
        <w:pStyle w:val="CMDOutput"/>
      </w:pPr>
      <w:r>
        <w:t xml:space="preserve"> *&gt;   203.0.112.0      209.165.201.10         0             0 </w:t>
      </w:r>
      <w:r w:rsidRPr="006C3276">
        <w:rPr>
          <w:highlight w:val="yellow"/>
        </w:rPr>
        <w:t>4279500803</w:t>
      </w:r>
      <w:r>
        <w:t xml:space="preserve"> </w:t>
      </w:r>
      <w:proofErr w:type="spellStart"/>
      <w:r>
        <w:t>i</w:t>
      </w:r>
      <w:proofErr w:type="spellEnd"/>
    </w:p>
    <w:p w14:paraId="75F25FBF" w14:textId="0D563109" w:rsidR="006C3276" w:rsidRDefault="006C3276" w:rsidP="006C3276">
      <w:pPr>
        <w:pStyle w:val="CMDOutput"/>
      </w:pPr>
      <w:r>
        <w:t xml:space="preserve"> *&gt;   203.0.113.0      209.165.201.10         0             0 </w:t>
      </w:r>
      <w:r w:rsidRPr="006C3276">
        <w:rPr>
          <w:highlight w:val="yellow"/>
        </w:rPr>
        <w:t>4279500803</w:t>
      </w:r>
      <w:r>
        <w:t xml:space="preserve"> </w:t>
      </w:r>
      <w:proofErr w:type="spellStart"/>
      <w:r>
        <w:t>i</w:t>
      </w:r>
      <w:proofErr w:type="spellEnd"/>
    </w:p>
    <w:p w14:paraId="6E501C38" w14:textId="2F1BE39A" w:rsidR="006C3276" w:rsidRDefault="006C3276" w:rsidP="006C3276">
      <w:pPr>
        <w:pStyle w:val="CMDOutput"/>
      </w:pPr>
      <w:r>
        <w:t xml:space="preserve"> *&gt;   203.0.114.0      209.165.201.10         0             0 </w:t>
      </w:r>
      <w:r w:rsidRPr="006C3276">
        <w:rPr>
          <w:highlight w:val="yellow"/>
        </w:rPr>
        <w:t>4279500803</w:t>
      </w:r>
      <w:r>
        <w:t xml:space="preserve"> </w:t>
      </w:r>
      <w:proofErr w:type="spellStart"/>
      <w:r>
        <w:t>i</w:t>
      </w:r>
      <w:proofErr w:type="spellEnd"/>
    </w:p>
    <w:p w14:paraId="125777AC" w14:textId="3C94A82F" w:rsidR="006C3276" w:rsidRDefault="006C3276" w:rsidP="006C3276">
      <w:pPr>
        <w:pStyle w:val="CMDOutput"/>
      </w:pPr>
      <w:r>
        <w:t xml:space="preserve"> *&gt;   203.0.115.0      209.165.201.10         0             0 </w:t>
      </w:r>
      <w:r w:rsidRPr="006C3276">
        <w:rPr>
          <w:highlight w:val="yellow"/>
        </w:rPr>
        <w:t>4279500803</w:t>
      </w:r>
      <w:r>
        <w:t xml:space="preserve"> </w:t>
      </w:r>
      <w:proofErr w:type="spellStart"/>
      <w:r>
        <w:t>i</w:t>
      </w:r>
      <w:proofErr w:type="spellEnd"/>
    </w:p>
    <w:p w14:paraId="26022B7A" w14:textId="037EE8F5" w:rsidR="00FD116A" w:rsidRDefault="004962FD" w:rsidP="00FD116A">
      <w:pPr>
        <w:pStyle w:val="Heading2"/>
      </w:pPr>
      <w:r>
        <w:t>Configure the Local Preference Attribute and an AS-Path Filter</w:t>
      </w:r>
    </w:p>
    <w:p w14:paraId="6F7D843E" w14:textId="5671082E" w:rsidR="00E56E8E" w:rsidRDefault="00E56E8E" w:rsidP="000D786A">
      <w:pPr>
        <w:pStyle w:val="BodyTextL25"/>
      </w:pPr>
      <w:r w:rsidRPr="00E56E8E">
        <w:t xml:space="preserve">This </w:t>
      </w:r>
      <w:r w:rsidR="00861AE9">
        <w:t>part</w:t>
      </w:r>
      <w:r w:rsidRPr="00E56E8E">
        <w:t xml:space="preserve"> defines outbound traffic policy from the perspective of GW1, which acts as the primary exit point for AS 65000 and shares its routing decisions with GW2 using iBGP.</w:t>
      </w:r>
    </w:p>
    <w:p w14:paraId="41A4F374" w14:textId="5DA0738B" w:rsidR="00014A3D" w:rsidRDefault="00014A3D" w:rsidP="000D786A">
      <w:pPr>
        <w:pStyle w:val="BodyTextL25"/>
      </w:pPr>
      <w:r w:rsidRPr="00014A3D">
        <w:t xml:space="preserve">AS </w:t>
      </w:r>
      <w:r w:rsidRPr="00014A3D">
        <w:rPr>
          <w:b/>
          <w:bCs/>
        </w:rPr>
        <w:t>65000</w:t>
      </w:r>
      <w:r w:rsidRPr="00014A3D">
        <w:t xml:space="preserve"> is a multihomed customer connected to multiple service providers. Although AS 65000 has multiple external paths, it has </w:t>
      </w:r>
      <w:r w:rsidRPr="00014A3D">
        <w:rPr>
          <w:b/>
          <w:bCs/>
        </w:rPr>
        <w:t>clear outbound traffic preferences</w:t>
      </w:r>
      <w:r w:rsidRPr="00014A3D">
        <w:t xml:space="preserve"> based on link capacity and design intent:</w:t>
      </w:r>
    </w:p>
    <w:p w14:paraId="5121699D" w14:textId="77777777" w:rsidR="00014A3D" w:rsidRDefault="00014A3D" w:rsidP="00014A3D">
      <w:pPr>
        <w:pStyle w:val="Bulletlevel1"/>
      </w:pPr>
      <w:r>
        <w:t>Primary exit: GW1 → ISP1 (fastest and most preferred link)</w:t>
      </w:r>
    </w:p>
    <w:p w14:paraId="11D8DA63" w14:textId="77777777" w:rsidR="00014A3D" w:rsidRDefault="00014A3D" w:rsidP="00014A3D">
      <w:pPr>
        <w:pStyle w:val="Bulletlevel1"/>
      </w:pPr>
      <w:r>
        <w:t>Secondary exit: GW1 → ISP2</w:t>
      </w:r>
    </w:p>
    <w:p w14:paraId="10528EF0" w14:textId="7FDCA228" w:rsidR="00014A3D" w:rsidRDefault="00014A3D" w:rsidP="00014A3D">
      <w:pPr>
        <w:pStyle w:val="Bulletlevel1"/>
      </w:pPr>
      <w:r>
        <w:t xml:space="preserve">Tertiary / last-resort exit: </w:t>
      </w:r>
      <w:r w:rsidR="00E56E8E">
        <w:t xml:space="preserve">GW1 → </w:t>
      </w:r>
      <w:r>
        <w:t>GW2 → ISP2 (</w:t>
      </w:r>
      <w:r w:rsidR="00453832" w:rsidRPr="00453832">
        <w:t>used only when both GW1 uplinks are unavailable</w:t>
      </w:r>
      <w:r>
        <w:t>)</w:t>
      </w:r>
    </w:p>
    <w:p w14:paraId="762599BE" w14:textId="77777777" w:rsidR="00014A3D" w:rsidRPr="00014A3D" w:rsidRDefault="00014A3D" w:rsidP="000D786A">
      <w:pPr>
        <w:pStyle w:val="BodyTextL25"/>
      </w:pPr>
      <w:r w:rsidRPr="00014A3D">
        <w:t xml:space="preserve">To enforce this policy, AS 65000 must influence </w:t>
      </w:r>
      <w:r w:rsidRPr="00014A3D">
        <w:rPr>
          <w:b/>
          <w:bCs/>
        </w:rPr>
        <w:t>outbound path selection</w:t>
      </w:r>
      <w:r w:rsidRPr="00014A3D">
        <w:t xml:space="preserve">, not inbound traffic. This is accomplished by manipulating the </w:t>
      </w:r>
      <w:r w:rsidRPr="00014A3D">
        <w:rPr>
          <w:b/>
          <w:bCs/>
        </w:rPr>
        <w:t>Local Preference</w:t>
      </w:r>
      <w:r w:rsidRPr="00014A3D">
        <w:t xml:space="preserve"> attribute, which is evaluated </w:t>
      </w:r>
      <w:r w:rsidRPr="00014A3D">
        <w:rPr>
          <w:b/>
          <w:bCs/>
        </w:rPr>
        <w:t>inside the AS</w:t>
      </w:r>
      <w:r w:rsidRPr="00014A3D">
        <w:t xml:space="preserve"> and is not advertised to external neighbors.</w:t>
      </w:r>
    </w:p>
    <w:p w14:paraId="1B87F5F4" w14:textId="77777777" w:rsidR="00014A3D" w:rsidRPr="00014A3D" w:rsidRDefault="00014A3D" w:rsidP="000D786A">
      <w:pPr>
        <w:pStyle w:val="BodyTextL25"/>
      </w:pPr>
      <w:r w:rsidRPr="00014A3D">
        <w:t xml:space="preserve">In addition, AS 65000 must </w:t>
      </w:r>
      <w:r w:rsidRPr="00014A3D">
        <w:rPr>
          <w:b/>
          <w:bCs/>
        </w:rPr>
        <w:t>remain a non-transit AS</w:t>
      </w:r>
      <w:r w:rsidRPr="00014A3D">
        <w:t xml:space="preserve">, meaning it should not carry traffic between its ISPs. An </w:t>
      </w:r>
      <w:r w:rsidRPr="00014A3D">
        <w:rPr>
          <w:b/>
          <w:bCs/>
        </w:rPr>
        <w:t>AS-path filter</w:t>
      </w:r>
      <w:r w:rsidRPr="00014A3D">
        <w:t xml:space="preserve"> is used alongside Local Preference to ensure only appropriate routes are selected and advertised.</w:t>
      </w:r>
    </w:p>
    <w:p w14:paraId="35DE1A11" w14:textId="77777777" w:rsidR="00014A3D" w:rsidRPr="00014A3D" w:rsidRDefault="00014A3D" w:rsidP="000D786A">
      <w:pPr>
        <w:pStyle w:val="BodyTextL25Bold"/>
      </w:pPr>
      <w:r w:rsidRPr="00014A3D">
        <w:lastRenderedPageBreak/>
        <w:t>Why Local Preference Is the Correct Tool Here</w:t>
      </w:r>
    </w:p>
    <w:p w14:paraId="633B64AD" w14:textId="77777777" w:rsidR="00014A3D" w:rsidRDefault="00014A3D" w:rsidP="00014A3D">
      <w:pPr>
        <w:pStyle w:val="Bulletlevel1"/>
      </w:pPr>
      <w:r>
        <w:t xml:space="preserve">Local Preference controls </w:t>
      </w:r>
      <w:r w:rsidRPr="00014A3D">
        <w:rPr>
          <w:b/>
          <w:bCs/>
        </w:rPr>
        <w:t>which exit point is chosen for outbound traffic</w:t>
      </w:r>
    </w:p>
    <w:p w14:paraId="19AED13F" w14:textId="77777777" w:rsidR="00014A3D" w:rsidRDefault="00014A3D" w:rsidP="00014A3D">
      <w:pPr>
        <w:pStyle w:val="Bulletlevel1"/>
      </w:pPr>
      <w:r>
        <w:t xml:space="preserve">Higher Local Preference = </w:t>
      </w:r>
      <w:r w:rsidRPr="00014A3D">
        <w:rPr>
          <w:b/>
          <w:bCs/>
        </w:rPr>
        <w:t>more preferred path</w:t>
      </w:r>
    </w:p>
    <w:p w14:paraId="6945BDD4" w14:textId="77777777" w:rsidR="00014A3D" w:rsidRDefault="00014A3D" w:rsidP="00014A3D">
      <w:pPr>
        <w:pStyle w:val="Bulletlevel1"/>
      </w:pPr>
      <w:r>
        <w:t xml:space="preserve">It is evaluated </w:t>
      </w:r>
      <w:r w:rsidRPr="00014A3D">
        <w:rPr>
          <w:b/>
          <w:bCs/>
        </w:rPr>
        <w:t>before AS-path length</w:t>
      </w:r>
      <w:r>
        <w:t xml:space="preserve"> in the BGP decision process</w:t>
      </w:r>
    </w:p>
    <w:p w14:paraId="449106A8" w14:textId="77777777" w:rsidR="00014A3D" w:rsidRDefault="00014A3D" w:rsidP="00014A3D">
      <w:pPr>
        <w:pStyle w:val="Bulletlevel1"/>
      </w:pPr>
      <w:r>
        <w:t xml:space="preserve">It applies </w:t>
      </w:r>
      <w:r w:rsidRPr="00014A3D">
        <w:rPr>
          <w:b/>
          <w:bCs/>
        </w:rPr>
        <w:t>only within AS 65000</w:t>
      </w:r>
      <w:r>
        <w:t>, making it ideal for customer policy</w:t>
      </w:r>
    </w:p>
    <w:p w14:paraId="6AF108D7" w14:textId="1A6FDD58" w:rsidR="00014A3D" w:rsidRDefault="00014A3D" w:rsidP="000D786A">
      <w:pPr>
        <w:pStyle w:val="BodyTextL25"/>
      </w:pPr>
      <w:r>
        <w:t>This aligns perfectly with our design goal: “Prefer ISP1 first, then ISP2 via GW1, and only use GW2 → ISP2 if everything else fails.”</w:t>
      </w:r>
    </w:p>
    <w:p w14:paraId="1211930E" w14:textId="73458DB8" w:rsidR="00014A3D" w:rsidRPr="000E25D8" w:rsidRDefault="000E25D8" w:rsidP="00FD116A">
      <w:pPr>
        <w:pStyle w:val="BodyText"/>
        <w:rPr>
          <w:b/>
          <w:bCs/>
        </w:rPr>
      </w:pPr>
      <w:r w:rsidRPr="000E25D8">
        <w:rPr>
          <w:b/>
          <w:bCs/>
        </w:rPr>
        <w:t xml:space="preserve">How This Maps to </w:t>
      </w:r>
      <w:r>
        <w:rPr>
          <w:b/>
          <w:bCs/>
        </w:rPr>
        <w:t>Our</w:t>
      </w:r>
      <w:r w:rsidRPr="000E25D8">
        <w:rPr>
          <w:b/>
          <w:bCs/>
        </w:rPr>
        <w:t xml:space="preserve"> Topology</w:t>
      </w:r>
    </w:p>
    <w:tbl>
      <w:tblPr>
        <w:tblStyle w:val="LabTableStyle"/>
        <w:tblW w:w="10080" w:type="dxa"/>
        <w:tblLook w:val="04A0" w:firstRow="1" w:lastRow="0" w:firstColumn="1" w:lastColumn="0" w:noHBand="0" w:noVBand="1"/>
      </w:tblPr>
      <w:tblGrid>
        <w:gridCol w:w="4320"/>
        <w:gridCol w:w="2787"/>
        <w:gridCol w:w="2973"/>
      </w:tblGrid>
      <w:tr w:rsidR="000E25D8" w:rsidRPr="000E25D8" w14:paraId="603A58FD" w14:textId="77777777" w:rsidTr="000D786A">
        <w:trPr>
          <w:cnfStyle w:val="100000000000" w:firstRow="1" w:lastRow="0" w:firstColumn="0" w:lastColumn="0" w:oddVBand="0" w:evenVBand="0" w:oddHBand="0" w:evenHBand="0" w:firstRowFirstColumn="0" w:firstRowLastColumn="0" w:lastRowFirstColumn="0" w:lastRowLastColumn="0"/>
          <w:tblHeader/>
        </w:trPr>
        <w:tc>
          <w:tcPr>
            <w:tcW w:w="4320" w:type="dxa"/>
            <w:hideMark/>
          </w:tcPr>
          <w:p w14:paraId="7FD0E164" w14:textId="77777777" w:rsidR="000E25D8" w:rsidRPr="000E25D8" w:rsidRDefault="000E25D8" w:rsidP="000D786A">
            <w:pPr>
              <w:pStyle w:val="TableHeading"/>
            </w:pPr>
            <w:r w:rsidRPr="000E25D8">
              <w:t>Path</w:t>
            </w:r>
          </w:p>
        </w:tc>
        <w:tc>
          <w:tcPr>
            <w:tcW w:w="2787" w:type="dxa"/>
            <w:hideMark/>
          </w:tcPr>
          <w:p w14:paraId="0B63B0FE" w14:textId="77777777" w:rsidR="000E25D8" w:rsidRPr="000E25D8" w:rsidRDefault="000E25D8" w:rsidP="000D786A">
            <w:pPr>
              <w:pStyle w:val="TableHeading"/>
            </w:pPr>
            <w:r w:rsidRPr="000E25D8">
              <w:t>Role</w:t>
            </w:r>
          </w:p>
        </w:tc>
        <w:tc>
          <w:tcPr>
            <w:tcW w:w="2973" w:type="dxa"/>
            <w:hideMark/>
          </w:tcPr>
          <w:p w14:paraId="0A89B6E6" w14:textId="77777777" w:rsidR="000E25D8" w:rsidRPr="000E25D8" w:rsidRDefault="000E25D8" w:rsidP="000D786A">
            <w:pPr>
              <w:pStyle w:val="TableHeading"/>
            </w:pPr>
            <w:r w:rsidRPr="000E25D8">
              <w:t>Local Preference</w:t>
            </w:r>
          </w:p>
        </w:tc>
      </w:tr>
      <w:tr w:rsidR="000E25D8" w:rsidRPr="000E25D8" w14:paraId="0C1F57D4" w14:textId="77777777" w:rsidTr="000D786A">
        <w:tc>
          <w:tcPr>
            <w:tcW w:w="4320" w:type="dxa"/>
            <w:hideMark/>
          </w:tcPr>
          <w:p w14:paraId="3974CE08" w14:textId="77777777" w:rsidR="000E25D8" w:rsidRPr="000E25D8" w:rsidRDefault="000E25D8" w:rsidP="000D786A">
            <w:pPr>
              <w:pStyle w:val="TableText"/>
            </w:pPr>
            <w:r w:rsidRPr="000E25D8">
              <w:t>GW1 → ISP1 (AS 65100)</w:t>
            </w:r>
          </w:p>
        </w:tc>
        <w:tc>
          <w:tcPr>
            <w:tcW w:w="2787" w:type="dxa"/>
            <w:hideMark/>
          </w:tcPr>
          <w:p w14:paraId="5110E6DE" w14:textId="77777777" w:rsidR="000E25D8" w:rsidRPr="000E25D8" w:rsidRDefault="000E25D8" w:rsidP="000D786A">
            <w:pPr>
              <w:pStyle w:val="TableText"/>
            </w:pPr>
            <w:r w:rsidRPr="000E25D8">
              <w:t>Primary</w:t>
            </w:r>
          </w:p>
        </w:tc>
        <w:tc>
          <w:tcPr>
            <w:tcW w:w="2973" w:type="dxa"/>
            <w:hideMark/>
          </w:tcPr>
          <w:p w14:paraId="1075A3F3" w14:textId="77777777" w:rsidR="000E25D8" w:rsidRPr="000D786A" w:rsidRDefault="000E25D8" w:rsidP="000D786A">
            <w:pPr>
              <w:pStyle w:val="TableText"/>
              <w:rPr>
                <w:b/>
                <w:bCs/>
              </w:rPr>
            </w:pPr>
            <w:r w:rsidRPr="000D786A">
              <w:rPr>
                <w:b/>
                <w:bCs/>
              </w:rPr>
              <w:t>200</w:t>
            </w:r>
          </w:p>
        </w:tc>
      </w:tr>
      <w:tr w:rsidR="000E25D8" w:rsidRPr="000E25D8" w14:paraId="4164A565" w14:textId="77777777" w:rsidTr="000D786A">
        <w:tc>
          <w:tcPr>
            <w:tcW w:w="4320" w:type="dxa"/>
            <w:hideMark/>
          </w:tcPr>
          <w:p w14:paraId="29791C7C" w14:textId="77777777" w:rsidR="000E25D8" w:rsidRPr="000E25D8" w:rsidRDefault="000E25D8" w:rsidP="000D786A">
            <w:pPr>
              <w:pStyle w:val="TableText"/>
            </w:pPr>
            <w:r w:rsidRPr="000E25D8">
              <w:t>GW1 → ISP2 (AS 65200)</w:t>
            </w:r>
          </w:p>
        </w:tc>
        <w:tc>
          <w:tcPr>
            <w:tcW w:w="2787" w:type="dxa"/>
            <w:hideMark/>
          </w:tcPr>
          <w:p w14:paraId="26468AEE" w14:textId="77777777" w:rsidR="000E25D8" w:rsidRPr="000E25D8" w:rsidRDefault="000E25D8" w:rsidP="000D786A">
            <w:pPr>
              <w:pStyle w:val="TableText"/>
            </w:pPr>
            <w:r w:rsidRPr="000E25D8">
              <w:t>Secondary</w:t>
            </w:r>
          </w:p>
        </w:tc>
        <w:tc>
          <w:tcPr>
            <w:tcW w:w="2973" w:type="dxa"/>
            <w:hideMark/>
          </w:tcPr>
          <w:p w14:paraId="7B4C83AE" w14:textId="77777777" w:rsidR="000E25D8" w:rsidRPr="000D786A" w:rsidRDefault="000E25D8" w:rsidP="000D786A">
            <w:pPr>
              <w:pStyle w:val="TableText"/>
              <w:rPr>
                <w:b/>
                <w:bCs/>
              </w:rPr>
            </w:pPr>
            <w:r w:rsidRPr="000D786A">
              <w:rPr>
                <w:b/>
                <w:bCs/>
              </w:rPr>
              <w:t>150</w:t>
            </w:r>
          </w:p>
        </w:tc>
      </w:tr>
      <w:tr w:rsidR="000E25D8" w:rsidRPr="000E25D8" w14:paraId="3A3BB784" w14:textId="77777777" w:rsidTr="000D786A">
        <w:tc>
          <w:tcPr>
            <w:tcW w:w="4320" w:type="dxa"/>
            <w:hideMark/>
          </w:tcPr>
          <w:p w14:paraId="4D29DED8" w14:textId="38B1B8F0" w:rsidR="000E25D8" w:rsidRPr="000E25D8" w:rsidRDefault="00E56E8E" w:rsidP="000D786A">
            <w:pPr>
              <w:pStyle w:val="TableText"/>
            </w:pPr>
            <w:r w:rsidRPr="000E25D8">
              <w:t xml:space="preserve">GW1 → </w:t>
            </w:r>
            <w:r w:rsidR="000E25D8" w:rsidRPr="000E25D8">
              <w:t>GW2 → ISP2 (AS 65200)</w:t>
            </w:r>
          </w:p>
        </w:tc>
        <w:tc>
          <w:tcPr>
            <w:tcW w:w="2787" w:type="dxa"/>
            <w:hideMark/>
          </w:tcPr>
          <w:p w14:paraId="5A56E56D" w14:textId="77777777" w:rsidR="000E25D8" w:rsidRPr="000E25D8" w:rsidRDefault="000E25D8" w:rsidP="000D786A">
            <w:pPr>
              <w:pStyle w:val="TableText"/>
            </w:pPr>
            <w:r w:rsidRPr="000E25D8">
              <w:t>Backup</w:t>
            </w:r>
          </w:p>
        </w:tc>
        <w:tc>
          <w:tcPr>
            <w:tcW w:w="2973" w:type="dxa"/>
            <w:hideMark/>
          </w:tcPr>
          <w:p w14:paraId="52AC6216" w14:textId="77777777" w:rsidR="000E25D8" w:rsidRPr="000D786A" w:rsidRDefault="000E25D8" w:rsidP="000D786A">
            <w:pPr>
              <w:pStyle w:val="TableText"/>
              <w:rPr>
                <w:b/>
                <w:bCs/>
              </w:rPr>
            </w:pPr>
            <w:r w:rsidRPr="000D786A">
              <w:rPr>
                <w:b/>
                <w:bCs/>
              </w:rPr>
              <w:t>100 (default)</w:t>
            </w:r>
          </w:p>
        </w:tc>
      </w:tr>
    </w:tbl>
    <w:p w14:paraId="1E99E487" w14:textId="3413FAC0" w:rsidR="000E25D8" w:rsidRDefault="004461FA" w:rsidP="000D786A">
      <w:pPr>
        <w:pStyle w:val="BodyTextL25"/>
      </w:pPr>
      <w:r w:rsidRPr="004461FA">
        <w:t xml:space="preserve">Because GW1 and GW2 exchange routes via </w:t>
      </w:r>
      <w:r w:rsidRPr="004461FA">
        <w:rPr>
          <w:b/>
          <w:bCs/>
        </w:rPr>
        <w:t>iBGP</w:t>
      </w:r>
      <w:r w:rsidRPr="004461FA">
        <w:t>, Local Preference set on GW1 is propagated to GW2 automatically</w:t>
      </w:r>
      <w:r>
        <w:t>.</w:t>
      </w:r>
    </w:p>
    <w:p w14:paraId="156372CF" w14:textId="130D76D1" w:rsidR="00FD116A" w:rsidRDefault="00F87EB4" w:rsidP="00FD116A">
      <w:pPr>
        <w:pStyle w:val="Heading3"/>
      </w:pPr>
      <w:r w:rsidRPr="00F87EB4">
        <w:t xml:space="preserve">Match </w:t>
      </w:r>
      <w:r w:rsidR="00774C16" w:rsidRPr="00F87EB4">
        <w:t xml:space="preserve">routes learned </w:t>
      </w:r>
      <w:r w:rsidRPr="00F87EB4">
        <w:t>from ISP1 (AS 65100)</w:t>
      </w:r>
      <w:r w:rsidR="00FD116A">
        <w:t>.</w:t>
      </w:r>
    </w:p>
    <w:p w14:paraId="23383688" w14:textId="51FB7D5E" w:rsidR="00FD116A" w:rsidRDefault="00F87EB4" w:rsidP="00256DC0">
      <w:pPr>
        <w:pStyle w:val="BodyTextL25"/>
      </w:pPr>
      <w:r w:rsidRPr="00F87EB4">
        <w:t xml:space="preserve">On </w:t>
      </w:r>
      <w:r w:rsidRPr="00F87EB4">
        <w:rPr>
          <w:b/>
          <w:bCs/>
        </w:rPr>
        <w:t>GW1</w:t>
      </w:r>
      <w:r w:rsidRPr="00F87EB4">
        <w:t xml:space="preserve">, create an AS-path access list that matches routes </w:t>
      </w:r>
      <w:r w:rsidRPr="00F87EB4">
        <w:rPr>
          <w:b/>
          <w:bCs/>
        </w:rPr>
        <w:t>received from ISP1</w:t>
      </w:r>
      <w:r w:rsidR="00FD116A" w:rsidRPr="008F2B50">
        <w:t>.</w:t>
      </w:r>
    </w:p>
    <w:p w14:paraId="3F3690C8" w14:textId="5BEF2B60" w:rsidR="00BE3D4E" w:rsidRPr="00BE3D4E" w:rsidRDefault="00BE3D4E" w:rsidP="00BE3D4E">
      <w:pPr>
        <w:pStyle w:val="CMD"/>
        <w:rPr>
          <w:b/>
          <w:bCs/>
        </w:rPr>
      </w:pPr>
      <w:r w:rsidRPr="00BE3D4E">
        <w:t>GW1(config)#</w:t>
      </w:r>
      <w:r>
        <w:t xml:space="preserve"> </w:t>
      </w:r>
      <w:proofErr w:type="spellStart"/>
      <w:r w:rsidRPr="00BE3D4E">
        <w:rPr>
          <w:b/>
          <w:bCs/>
        </w:rPr>
        <w:t>ip</w:t>
      </w:r>
      <w:proofErr w:type="spellEnd"/>
      <w:r w:rsidRPr="00BE3D4E">
        <w:rPr>
          <w:b/>
          <w:bCs/>
        </w:rPr>
        <w:t xml:space="preserve"> as-path access-list 10 </w:t>
      </w:r>
      <w:proofErr w:type="gramStart"/>
      <w:r w:rsidRPr="00BE3D4E">
        <w:rPr>
          <w:b/>
          <w:bCs/>
        </w:rPr>
        <w:t>permit</w:t>
      </w:r>
      <w:proofErr w:type="gramEnd"/>
      <w:r w:rsidRPr="00BE3D4E">
        <w:rPr>
          <w:b/>
          <w:bCs/>
        </w:rPr>
        <w:t xml:space="preserve"> ^65100_</w:t>
      </w:r>
    </w:p>
    <w:p w14:paraId="4D2FA52A" w14:textId="2B5D2C3D" w:rsidR="00BE3D4E" w:rsidRDefault="00BE3D4E" w:rsidP="00BE3D4E">
      <w:pPr>
        <w:pStyle w:val="BodyTextL25"/>
      </w:pPr>
      <w:r>
        <w:t>Explanation:</w:t>
      </w:r>
    </w:p>
    <w:p w14:paraId="2C82BA52" w14:textId="77777777" w:rsidR="00BE3D4E" w:rsidRDefault="00BE3D4E" w:rsidP="00BE3D4E">
      <w:pPr>
        <w:pStyle w:val="Bulletlevel1"/>
      </w:pPr>
      <w:r w:rsidRPr="00BE3D4E">
        <w:rPr>
          <w:b/>
          <w:bCs/>
        </w:rPr>
        <w:t>^65100_</w:t>
      </w:r>
      <w:r>
        <w:t xml:space="preserve"> matches routes where 65100 is the first AS in the AS path</w:t>
      </w:r>
    </w:p>
    <w:p w14:paraId="6A85B220" w14:textId="77777777" w:rsidR="00BE3D4E" w:rsidRDefault="00BE3D4E" w:rsidP="00BE3D4E">
      <w:pPr>
        <w:pStyle w:val="Bulletlevel1"/>
      </w:pPr>
      <w:r>
        <w:t>These routes are learned directly from ISP1</w:t>
      </w:r>
    </w:p>
    <w:p w14:paraId="554BEF5A" w14:textId="3FE30A66" w:rsidR="00BE3D4E" w:rsidRDefault="00BE3D4E" w:rsidP="00176256">
      <w:pPr>
        <w:pStyle w:val="Bulletlevel1"/>
      </w:pPr>
      <w:r>
        <w:t>This allows us to identify traffic that should use the preferred exit</w:t>
      </w:r>
    </w:p>
    <w:p w14:paraId="009F809E" w14:textId="3F51D469" w:rsidR="00062667" w:rsidRDefault="00062667" w:rsidP="00062667">
      <w:pPr>
        <w:pStyle w:val="Heading3"/>
      </w:pPr>
      <w:r w:rsidRPr="00062667">
        <w:t xml:space="preserve">Examine the GW1 IPv4 </w:t>
      </w:r>
      <w:r w:rsidR="00774C16" w:rsidRPr="00062667">
        <w:t>routing ta</w:t>
      </w:r>
      <w:r w:rsidRPr="00062667">
        <w:t>ble (</w:t>
      </w:r>
      <w:r w:rsidR="00774C16" w:rsidRPr="00062667">
        <w:t>before applying local preference</w:t>
      </w:r>
      <w:r w:rsidRPr="00062667">
        <w:t>)</w:t>
      </w:r>
      <w:r>
        <w:t>.</w:t>
      </w:r>
    </w:p>
    <w:p w14:paraId="49AEC317" w14:textId="77777777" w:rsidR="00062667" w:rsidRPr="00062667" w:rsidRDefault="00062667" w:rsidP="00062667">
      <w:pPr>
        <w:pStyle w:val="BodyTextL25"/>
      </w:pPr>
      <w:r w:rsidRPr="00062667">
        <w:t xml:space="preserve">At this stage of the lab, no Local Preference policy has been applied on GW1. As a result, BGP may select </w:t>
      </w:r>
      <w:r w:rsidRPr="00062667">
        <w:rPr>
          <w:b/>
          <w:bCs/>
        </w:rPr>
        <w:t>either ISP1 or ISP2</w:t>
      </w:r>
      <w:r w:rsidRPr="00062667">
        <w:t xml:space="preserve"> as the outbound path for external prefixes based on default BGP tie-breaking behavior.</w:t>
      </w:r>
    </w:p>
    <w:p w14:paraId="507F2152" w14:textId="77777777" w:rsidR="00062667" w:rsidRPr="00062667" w:rsidRDefault="00062667" w:rsidP="00062667">
      <w:pPr>
        <w:pStyle w:val="BodyTextL25"/>
      </w:pPr>
      <w:r w:rsidRPr="00062667">
        <w:t xml:space="preserve">Depending on timing and route processing order, GW1 may choose the path via </w:t>
      </w:r>
      <w:r w:rsidRPr="00062667">
        <w:rPr>
          <w:b/>
          <w:bCs/>
        </w:rPr>
        <w:t>ISP2</w:t>
      </w:r>
      <w:r w:rsidRPr="00062667">
        <w:t>, even though it is connected over a slower serial link. This behavior is expected and highlights the fact that, without explicit policy, BGP does not consider link speed or design intent when selecting paths.</w:t>
      </w:r>
    </w:p>
    <w:p w14:paraId="382E2A12" w14:textId="7A2F9A78" w:rsidR="00062667" w:rsidRPr="00062667" w:rsidRDefault="00062667" w:rsidP="00062667">
      <w:pPr>
        <w:pStyle w:val="BodyTextL25"/>
      </w:pPr>
      <w:r w:rsidRPr="00062667">
        <w:t>The output below shows GW1 currently using ISP2 as the next hop for the external prefixes 203.0.112.0/24 through 203.0.115.0/24</w:t>
      </w:r>
      <w:r>
        <w:t>.</w:t>
      </w:r>
    </w:p>
    <w:p w14:paraId="37575D4A" w14:textId="516667D4" w:rsidR="00062667" w:rsidRPr="00062667" w:rsidRDefault="00062667" w:rsidP="00176256">
      <w:pPr>
        <w:pStyle w:val="CMD"/>
      </w:pPr>
      <w:r>
        <w:t xml:space="preserve">GW1# </w:t>
      </w:r>
      <w:r w:rsidRPr="00176256">
        <w:rPr>
          <w:b/>
          <w:bCs/>
        </w:rPr>
        <w:t xml:space="preserve">show </w:t>
      </w:r>
      <w:proofErr w:type="spellStart"/>
      <w:r w:rsidRPr="00176256">
        <w:rPr>
          <w:b/>
          <w:bCs/>
        </w:rPr>
        <w:t>ip</w:t>
      </w:r>
      <w:proofErr w:type="spellEnd"/>
      <w:r w:rsidRPr="00176256">
        <w:rPr>
          <w:b/>
          <w:bCs/>
        </w:rPr>
        <w:t xml:space="preserve"> route </w:t>
      </w:r>
      <w:proofErr w:type="spellStart"/>
      <w:r w:rsidRPr="00176256">
        <w:rPr>
          <w:b/>
          <w:bCs/>
        </w:rPr>
        <w:t>bgp</w:t>
      </w:r>
      <w:proofErr w:type="spellEnd"/>
      <w:r w:rsidR="00FC2406">
        <w:rPr>
          <w:b/>
          <w:bCs/>
        </w:rPr>
        <w:t xml:space="preserve"> | begin Gateway</w:t>
      </w:r>
    </w:p>
    <w:p w14:paraId="7FA98250" w14:textId="77777777" w:rsidR="00062667" w:rsidRDefault="00062667" w:rsidP="00062667">
      <w:pPr>
        <w:pStyle w:val="CMDOutput"/>
      </w:pPr>
      <w:r>
        <w:t>Gateway of last resort is not set</w:t>
      </w:r>
    </w:p>
    <w:p w14:paraId="24F931F2" w14:textId="77777777" w:rsidR="00062667" w:rsidRDefault="00062667" w:rsidP="00062667">
      <w:pPr>
        <w:pStyle w:val="CMDOutput"/>
      </w:pPr>
    </w:p>
    <w:p w14:paraId="06FDE690" w14:textId="77777777" w:rsidR="00062667" w:rsidRDefault="00062667" w:rsidP="00062667">
      <w:pPr>
        <w:pStyle w:val="CMDOutput"/>
      </w:pPr>
      <w:r>
        <w:t>B     192.168.22.0/24 [200/0] via 2.2.2.2, 01:07:14</w:t>
      </w:r>
    </w:p>
    <w:p w14:paraId="5582C707" w14:textId="77777777" w:rsidR="00062667" w:rsidRDefault="00062667" w:rsidP="00062667">
      <w:pPr>
        <w:pStyle w:val="CMDOutput"/>
      </w:pPr>
      <w:r>
        <w:t xml:space="preserve">B     203.0.112.0/24 [20/0] via </w:t>
      </w:r>
      <w:r w:rsidRPr="008F586A">
        <w:rPr>
          <w:highlight w:val="yellow"/>
        </w:rPr>
        <w:t>209.165.201.18</w:t>
      </w:r>
      <w:r>
        <w:t>, 00:00:06</w:t>
      </w:r>
    </w:p>
    <w:p w14:paraId="151A3189" w14:textId="77777777" w:rsidR="00062667" w:rsidRDefault="00062667" w:rsidP="00062667">
      <w:pPr>
        <w:pStyle w:val="CMDOutput"/>
      </w:pPr>
      <w:r>
        <w:t xml:space="preserve">B     203.0.113.0/24 [20/0] via </w:t>
      </w:r>
      <w:r w:rsidRPr="008F586A">
        <w:rPr>
          <w:highlight w:val="yellow"/>
        </w:rPr>
        <w:t>209.165.201.18</w:t>
      </w:r>
      <w:r>
        <w:t>, 00:00:06</w:t>
      </w:r>
    </w:p>
    <w:p w14:paraId="28EB0E04" w14:textId="77777777" w:rsidR="00062667" w:rsidRDefault="00062667" w:rsidP="00062667">
      <w:pPr>
        <w:pStyle w:val="CMDOutput"/>
      </w:pPr>
      <w:r>
        <w:t xml:space="preserve">B     203.0.114.0/24 [20/0] via </w:t>
      </w:r>
      <w:r w:rsidRPr="008F586A">
        <w:rPr>
          <w:highlight w:val="yellow"/>
        </w:rPr>
        <w:t>209.165.201.18</w:t>
      </w:r>
      <w:r>
        <w:t>, 00:00:06</w:t>
      </w:r>
    </w:p>
    <w:p w14:paraId="5C858099" w14:textId="77777777" w:rsidR="00062667" w:rsidRDefault="00062667" w:rsidP="00062667">
      <w:pPr>
        <w:pStyle w:val="CMDOutput"/>
      </w:pPr>
      <w:r>
        <w:t xml:space="preserve">B     203.0.115.0/24 [20/0] via </w:t>
      </w:r>
      <w:r w:rsidRPr="008F586A">
        <w:rPr>
          <w:highlight w:val="yellow"/>
        </w:rPr>
        <w:t>209.165.201.18</w:t>
      </w:r>
      <w:r>
        <w:t>, 00:00:06</w:t>
      </w:r>
    </w:p>
    <w:p w14:paraId="2377E452" w14:textId="66C4899F" w:rsidR="00062667" w:rsidRDefault="00062667" w:rsidP="00062667">
      <w:pPr>
        <w:pStyle w:val="BodyTextL25"/>
      </w:pPr>
      <w:r w:rsidRPr="00062667">
        <w:t xml:space="preserve">This reinforces the need for </w:t>
      </w:r>
      <w:r w:rsidRPr="00062667">
        <w:rPr>
          <w:b/>
          <w:bCs/>
        </w:rPr>
        <w:t>Local Preference</w:t>
      </w:r>
      <w:r w:rsidRPr="00062667">
        <w:t>, which will be configured next to enforce a consistent outbound policy that prefers ISP1 first, ISP2 second, and uses GW2 only as a last resort.</w:t>
      </w:r>
    </w:p>
    <w:p w14:paraId="305E92B2" w14:textId="7DE3BC52" w:rsidR="00F4281B" w:rsidRDefault="00BE3D4E" w:rsidP="00F4281B">
      <w:pPr>
        <w:pStyle w:val="Heading3"/>
      </w:pPr>
      <w:r w:rsidRPr="00BE3D4E">
        <w:lastRenderedPageBreak/>
        <w:t xml:space="preserve">Create a </w:t>
      </w:r>
      <w:r w:rsidR="00774C16" w:rsidRPr="00BE3D4E">
        <w:t>route map to set local preference</w:t>
      </w:r>
      <w:r w:rsidR="00F4281B">
        <w:t>.</w:t>
      </w:r>
    </w:p>
    <w:p w14:paraId="372E79CD" w14:textId="5297286B" w:rsidR="00F4281B" w:rsidRDefault="00BE3D4E" w:rsidP="00F4281B">
      <w:pPr>
        <w:pStyle w:val="BodyTextL25"/>
      </w:pPr>
      <w:r>
        <w:t>C</w:t>
      </w:r>
      <w:r w:rsidRPr="00BE3D4E">
        <w:t>reate a route map on GW1 that uses AS-path matching to set Local Preference values, influencing which ISP link is preferred for outbound traffic from AS 65000</w:t>
      </w:r>
      <w:r w:rsidR="00F4281B" w:rsidRPr="008F2B50">
        <w:t>.</w:t>
      </w:r>
    </w:p>
    <w:p w14:paraId="3D5E4D77" w14:textId="3199AFE2" w:rsidR="00BE3D4E" w:rsidRDefault="00BE3D4E" w:rsidP="00BE3D4E">
      <w:pPr>
        <w:pStyle w:val="CMD"/>
      </w:pPr>
      <w:r>
        <w:t xml:space="preserve">GW1(config)# </w:t>
      </w:r>
      <w:r w:rsidRPr="00BE3D4E">
        <w:rPr>
          <w:b/>
          <w:bCs/>
        </w:rPr>
        <w:t>route-map PREFER-ISP1-ISP2 permit 10</w:t>
      </w:r>
    </w:p>
    <w:p w14:paraId="65CEAA3E" w14:textId="6FFD3F40" w:rsidR="00BE3D4E" w:rsidRPr="00BE3D4E" w:rsidRDefault="00BE3D4E" w:rsidP="00BE3D4E">
      <w:pPr>
        <w:pStyle w:val="CMD"/>
        <w:rPr>
          <w:b/>
          <w:bCs/>
        </w:rPr>
      </w:pPr>
      <w:r>
        <w:t>GW1(config-route-</w:t>
      </w:r>
      <w:proofErr w:type="gramStart"/>
      <w:r>
        <w:t>map)#</w:t>
      </w:r>
      <w:proofErr w:type="gramEnd"/>
      <w:r>
        <w:t xml:space="preserve"> </w:t>
      </w:r>
      <w:r w:rsidRPr="00BE3D4E">
        <w:rPr>
          <w:b/>
          <w:bCs/>
        </w:rPr>
        <w:t>match as-path 10</w:t>
      </w:r>
    </w:p>
    <w:p w14:paraId="4465E876" w14:textId="61706565" w:rsidR="00BE3D4E" w:rsidRPr="00BE3D4E" w:rsidRDefault="00BE3D4E" w:rsidP="00BE3D4E">
      <w:pPr>
        <w:pStyle w:val="CMD"/>
        <w:rPr>
          <w:b/>
          <w:bCs/>
        </w:rPr>
      </w:pPr>
      <w:r>
        <w:t>GW1(config-route-</w:t>
      </w:r>
      <w:proofErr w:type="gramStart"/>
      <w:r>
        <w:t>map)#</w:t>
      </w:r>
      <w:proofErr w:type="gramEnd"/>
      <w:r>
        <w:t xml:space="preserve"> </w:t>
      </w:r>
      <w:r w:rsidRPr="00BE3D4E">
        <w:rPr>
          <w:b/>
          <w:bCs/>
        </w:rPr>
        <w:t>set local-preference 200</w:t>
      </w:r>
    </w:p>
    <w:p w14:paraId="1493CBD7" w14:textId="2FEECA4E" w:rsidR="00BE3D4E" w:rsidRDefault="00BE3D4E" w:rsidP="00BE3D4E">
      <w:pPr>
        <w:pStyle w:val="CMD"/>
      </w:pPr>
      <w:r>
        <w:t>GW1(config-route-</w:t>
      </w:r>
      <w:proofErr w:type="gramStart"/>
      <w:r>
        <w:t>map)#</w:t>
      </w:r>
      <w:proofErr w:type="gramEnd"/>
      <w:r>
        <w:t xml:space="preserve"> </w:t>
      </w:r>
      <w:r w:rsidRPr="00BE3D4E">
        <w:rPr>
          <w:b/>
          <w:bCs/>
        </w:rPr>
        <w:t>exit</w:t>
      </w:r>
    </w:p>
    <w:p w14:paraId="04FFA9D6" w14:textId="76D3DA6A" w:rsidR="00BE3D4E" w:rsidRDefault="00BE3D4E" w:rsidP="00BE3D4E">
      <w:pPr>
        <w:pStyle w:val="CMD"/>
      </w:pPr>
      <w:r>
        <w:t xml:space="preserve">GW1(config)# </w:t>
      </w:r>
      <w:r w:rsidRPr="00BE3D4E">
        <w:rPr>
          <w:b/>
          <w:bCs/>
        </w:rPr>
        <w:t>route-map PREFER-ISP1-ISP2 permit 20</w:t>
      </w:r>
    </w:p>
    <w:p w14:paraId="5F232918" w14:textId="386F0AAC" w:rsidR="00BE3D4E" w:rsidRDefault="00BE3D4E" w:rsidP="00BE3D4E">
      <w:pPr>
        <w:pStyle w:val="CMD"/>
      </w:pPr>
      <w:r>
        <w:t>GW1(config-route-</w:t>
      </w:r>
      <w:proofErr w:type="gramStart"/>
      <w:r>
        <w:t>map)#</w:t>
      </w:r>
      <w:proofErr w:type="gramEnd"/>
      <w:r>
        <w:t xml:space="preserve"> </w:t>
      </w:r>
      <w:r w:rsidRPr="00BE3D4E">
        <w:rPr>
          <w:b/>
          <w:bCs/>
        </w:rPr>
        <w:t>set local-preference 150</w:t>
      </w:r>
    </w:p>
    <w:p w14:paraId="65881BA7" w14:textId="77777777" w:rsidR="00BE3D4E" w:rsidRDefault="00BE3D4E" w:rsidP="00BE3D4E">
      <w:pPr>
        <w:pStyle w:val="CMD"/>
      </w:pPr>
      <w:r>
        <w:t>GW1(config-route-</w:t>
      </w:r>
      <w:proofErr w:type="gramStart"/>
      <w:r>
        <w:t>map)#</w:t>
      </w:r>
      <w:proofErr w:type="gramEnd"/>
      <w:r>
        <w:t xml:space="preserve"> </w:t>
      </w:r>
      <w:r w:rsidRPr="00BE3D4E">
        <w:rPr>
          <w:b/>
          <w:bCs/>
        </w:rPr>
        <w:t>exit</w:t>
      </w:r>
    </w:p>
    <w:p w14:paraId="1F8D4B9B" w14:textId="77777777" w:rsidR="00BE3D4E" w:rsidRDefault="00BE3D4E" w:rsidP="00BE3D4E">
      <w:pPr>
        <w:pStyle w:val="BodyTextL25"/>
      </w:pPr>
      <w:r>
        <w:t>Explanation:</w:t>
      </w:r>
    </w:p>
    <w:p w14:paraId="5C9FF40C" w14:textId="77777777" w:rsidR="00BE3D4E" w:rsidRDefault="00BE3D4E" w:rsidP="000D786A">
      <w:pPr>
        <w:pStyle w:val="Bulletlevel2"/>
      </w:pPr>
      <w:r>
        <w:t xml:space="preserve">Routes from </w:t>
      </w:r>
      <w:r w:rsidRPr="00BE3D4E">
        <w:t>ISP1</w:t>
      </w:r>
      <w:r>
        <w:t xml:space="preserve"> receive </w:t>
      </w:r>
      <w:r w:rsidRPr="00BE3D4E">
        <w:t>Local Preference 200</w:t>
      </w:r>
    </w:p>
    <w:p w14:paraId="78695C56" w14:textId="77777777" w:rsidR="00BE3D4E" w:rsidRPr="00BE3D4E" w:rsidRDefault="00BE3D4E" w:rsidP="000D786A">
      <w:pPr>
        <w:pStyle w:val="Bulletlevel2"/>
      </w:pPr>
      <w:r w:rsidRPr="00BE3D4E">
        <w:t>All other external</w:t>
      </w:r>
      <w:r>
        <w:t xml:space="preserve"> routes learned on GW1 receive </w:t>
      </w:r>
      <w:r w:rsidRPr="00BE3D4E">
        <w:t>Local Preference 150</w:t>
      </w:r>
    </w:p>
    <w:p w14:paraId="59FAEA49" w14:textId="3F953FED" w:rsidR="00F4281B" w:rsidRPr="00BE3D4E" w:rsidRDefault="00BE3D4E" w:rsidP="000D786A">
      <w:pPr>
        <w:pStyle w:val="Bulletlevel2"/>
      </w:pPr>
      <w:r>
        <w:t xml:space="preserve">The </w:t>
      </w:r>
      <w:r w:rsidRPr="00BE3D4E">
        <w:t>default Local Preference (100)</w:t>
      </w:r>
      <w:r>
        <w:t xml:space="preserve"> is preserved for </w:t>
      </w:r>
      <w:r w:rsidRPr="00BE3D4E">
        <w:t>routes learned via GW2</w:t>
      </w:r>
    </w:p>
    <w:p w14:paraId="79BD4635" w14:textId="71FB4135" w:rsidR="00F4281B" w:rsidRDefault="003C0DD8" w:rsidP="00F4281B">
      <w:pPr>
        <w:pStyle w:val="Heading3"/>
      </w:pPr>
      <w:r w:rsidRPr="003C0DD8">
        <w:t xml:space="preserve">Apply the </w:t>
      </w:r>
      <w:r w:rsidR="00774C16" w:rsidRPr="003C0DD8">
        <w:t xml:space="preserve">route map inbound </w:t>
      </w:r>
      <w:r w:rsidRPr="003C0DD8">
        <w:t>on GW1</w:t>
      </w:r>
      <w:r w:rsidR="00F4281B">
        <w:t>.</w:t>
      </w:r>
    </w:p>
    <w:p w14:paraId="6D3B47C7" w14:textId="0F727528" w:rsidR="00F4281B" w:rsidRDefault="003C0DD8" w:rsidP="00F4281B">
      <w:pPr>
        <w:pStyle w:val="BodyTextL25"/>
      </w:pPr>
      <w:r w:rsidRPr="003C0DD8">
        <w:t xml:space="preserve">Because </w:t>
      </w:r>
      <w:r w:rsidRPr="003C0DD8">
        <w:rPr>
          <w:b/>
          <w:bCs/>
        </w:rPr>
        <w:t>GW1 uses a peer group</w:t>
      </w:r>
      <w:r w:rsidRPr="003C0DD8">
        <w:t>, this policy is applied once and inherited by both ISP neighbors</w:t>
      </w:r>
      <w:r w:rsidR="00F4281B" w:rsidRPr="008F2B50">
        <w:t>.</w:t>
      </w:r>
      <w:r w:rsidR="00E618C8">
        <w:t xml:space="preserve"> </w:t>
      </w:r>
      <w:r w:rsidR="00E618C8" w:rsidRPr="00E618C8">
        <w:t xml:space="preserve">Applying the route map </w:t>
      </w:r>
      <w:r w:rsidR="00E618C8" w:rsidRPr="00E618C8">
        <w:rPr>
          <w:b/>
          <w:bCs/>
        </w:rPr>
        <w:t>inbound</w:t>
      </w:r>
      <w:r w:rsidR="00E618C8" w:rsidRPr="00E618C8">
        <w:t xml:space="preserve"> </w:t>
      </w:r>
      <w:r w:rsidR="00E618C8">
        <w:t>(</w:t>
      </w:r>
      <w:r w:rsidR="00E618C8" w:rsidRPr="00E618C8">
        <w:rPr>
          <w:b/>
          <w:bCs/>
        </w:rPr>
        <w:t>in</w:t>
      </w:r>
      <w:r w:rsidR="00E618C8">
        <w:t xml:space="preserve">) </w:t>
      </w:r>
      <w:r w:rsidR="00E618C8" w:rsidRPr="00E618C8">
        <w:t xml:space="preserve">ensures the Local Preference is set </w:t>
      </w:r>
      <w:r w:rsidR="00E618C8" w:rsidRPr="00E618C8">
        <w:rPr>
          <w:b/>
          <w:bCs/>
        </w:rPr>
        <w:t>as routes enter AS 65000</w:t>
      </w:r>
      <w:r w:rsidR="00E618C8" w:rsidRPr="00E618C8">
        <w:t>.</w:t>
      </w:r>
    </w:p>
    <w:p w14:paraId="2D76C913" w14:textId="518D13D4" w:rsidR="00E618C8" w:rsidRDefault="00E618C8" w:rsidP="00E618C8">
      <w:pPr>
        <w:pStyle w:val="CMD"/>
      </w:pPr>
      <w:r>
        <w:t xml:space="preserve">GW1(config)# </w:t>
      </w:r>
      <w:r w:rsidRPr="00E618C8">
        <w:rPr>
          <w:b/>
          <w:bCs/>
        </w:rPr>
        <w:t xml:space="preserve">router </w:t>
      </w:r>
      <w:proofErr w:type="spellStart"/>
      <w:r w:rsidRPr="00E618C8">
        <w:rPr>
          <w:b/>
          <w:bCs/>
        </w:rPr>
        <w:t>bgp</w:t>
      </w:r>
      <w:proofErr w:type="spellEnd"/>
      <w:r w:rsidRPr="00E618C8">
        <w:rPr>
          <w:b/>
          <w:bCs/>
        </w:rPr>
        <w:t xml:space="preserve"> 65000</w:t>
      </w:r>
    </w:p>
    <w:p w14:paraId="410CB2DF" w14:textId="2C3E9AFC" w:rsidR="00E618C8" w:rsidRDefault="00E618C8" w:rsidP="00E618C8">
      <w:pPr>
        <w:pStyle w:val="CMD"/>
      </w:pPr>
      <w:r>
        <w:t>GW1(config-</w:t>
      </w:r>
      <w:proofErr w:type="gramStart"/>
      <w:r>
        <w:t>router)#</w:t>
      </w:r>
      <w:proofErr w:type="gramEnd"/>
      <w:r>
        <w:t xml:space="preserve"> </w:t>
      </w:r>
      <w:r w:rsidRPr="00E618C8">
        <w:rPr>
          <w:b/>
          <w:bCs/>
        </w:rPr>
        <w:t>neighbor ISP-PEERS route-map PREFER-ISP1-ISP2 in</w:t>
      </w:r>
    </w:p>
    <w:p w14:paraId="514F0B3C" w14:textId="762F0EC6" w:rsidR="00F4281B" w:rsidRDefault="00E618C8" w:rsidP="00176256">
      <w:pPr>
        <w:pStyle w:val="CMD"/>
      </w:pPr>
      <w:r>
        <w:t>GW1(config-</w:t>
      </w:r>
      <w:proofErr w:type="gramStart"/>
      <w:r>
        <w:t>router)#</w:t>
      </w:r>
      <w:proofErr w:type="gramEnd"/>
      <w:r>
        <w:t xml:space="preserve"> </w:t>
      </w:r>
      <w:r w:rsidRPr="00E618C8">
        <w:rPr>
          <w:b/>
          <w:bCs/>
        </w:rPr>
        <w:t>end</w:t>
      </w:r>
    </w:p>
    <w:p w14:paraId="155E31B6" w14:textId="07D7664B" w:rsidR="00F4281B" w:rsidRDefault="00E618C8" w:rsidP="00F4281B">
      <w:pPr>
        <w:pStyle w:val="Heading3"/>
      </w:pPr>
      <w:r w:rsidRPr="00E618C8">
        <w:t xml:space="preserve">Refresh BGP </w:t>
      </w:r>
      <w:r w:rsidR="00774C16" w:rsidRPr="00E618C8">
        <w:t>sessions</w:t>
      </w:r>
      <w:r w:rsidR="00F4281B">
        <w:t>.</w:t>
      </w:r>
    </w:p>
    <w:p w14:paraId="59A5D175" w14:textId="0BB823F1" w:rsidR="00F4281B" w:rsidRDefault="00CB0246" w:rsidP="00F4281B">
      <w:pPr>
        <w:pStyle w:val="BodyTextL25"/>
      </w:pPr>
      <w:r>
        <w:t xml:space="preserve">Perform a soft inbound reset to </w:t>
      </w:r>
      <w:r w:rsidRPr="00CB0246">
        <w:t>make the new Local Preference values take effect</w:t>
      </w:r>
      <w:r w:rsidR="00F4281B" w:rsidRPr="008F2B50">
        <w:t>.</w:t>
      </w:r>
    </w:p>
    <w:p w14:paraId="2C8ADFFE" w14:textId="0073DC9E" w:rsidR="00CB0246" w:rsidRPr="00CB0246" w:rsidRDefault="00CB0246" w:rsidP="00CB0246">
      <w:pPr>
        <w:pStyle w:val="CMD"/>
        <w:rPr>
          <w:b/>
          <w:bCs/>
        </w:rPr>
      </w:pPr>
      <w:r>
        <w:t xml:space="preserve">GW1# </w:t>
      </w:r>
      <w:r w:rsidRPr="00CB0246">
        <w:rPr>
          <w:b/>
          <w:bCs/>
        </w:rPr>
        <w:t xml:space="preserve">clear </w:t>
      </w:r>
      <w:proofErr w:type="spellStart"/>
      <w:r w:rsidRPr="00CB0246">
        <w:rPr>
          <w:b/>
          <w:bCs/>
        </w:rPr>
        <w:t>ip</w:t>
      </w:r>
      <w:proofErr w:type="spellEnd"/>
      <w:r w:rsidRPr="00CB0246">
        <w:rPr>
          <w:b/>
          <w:bCs/>
        </w:rPr>
        <w:t xml:space="preserve"> </w:t>
      </w:r>
      <w:proofErr w:type="spellStart"/>
      <w:r w:rsidRPr="00CB0246">
        <w:rPr>
          <w:b/>
          <w:bCs/>
        </w:rPr>
        <w:t>bgp</w:t>
      </w:r>
      <w:proofErr w:type="spellEnd"/>
      <w:r w:rsidRPr="00CB0246">
        <w:rPr>
          <w:b/>
          <w:bCs/>
        </w:rPr>
        <w:t xml:space="preserve"> 209.165.201.2 in</w:t>
      </w:r>
    </w:p>
    <w:p w14:paraId="49615423" w14:textId="41CDD3FB" w:rsidR="00F4281B" w:rsidRPr="00CB0246" w:rsidRDefault="00CB0246" w:rsidP="00CB0246">
      <w:pPr>
        <w:pStyle w:val="CMD"/>
        <w:rPr>
          <w:b/>
          <w:bCs/>
        </w:rPr>
      </w:pPr>
      <w:r>
        <w:t xml:space="preserve">GW1# </w:t>
      </w:r>
      <w:r w:rsidRPr="00CB0246">
        <w:rPr>
          <w:b/>
          <w:bCs/>
        </w:rPr>
        <w:t xml:space="preserve">clear </w:t>
      </w:r>
      <w:proofErr w:type="spellStart"/>
      <w:r w:rsidRPr="00CB0246">
        <w:rPr>
          <w:b/>
          <w:bCs/>
        </w:rPr>
        <w:t>ip</w:t>
      </w:r>
      <w:proofErr w:type="spellEnd"/>
      <w:r w:rsidRPr="00CB0246">
        <w:rPr>
          <w:b/>
          <w:bCs/>
        </w:rPr>
        <w:t xml:space="preserve"> </w:t>
      </w:r>
      <w:proofErr w:type="spellStart"/>
      <w:r w:rsidRPr="00CB0246">
        <w:rPr>
          <w:b/>
          <w:bCs/>
        </w:rPr>
        <w:t>bgp</w:t>
      </w:r>
      <w:proofErr w:type="spellEnd"/>
      <w:r w:rsidRPr="00CB0246">
        <w:rPr>
          <w:b/>
          <w:bCs/>
        </w:rPr>
        <w:t xml:space="preserve"> 209.165.201.18 in</w:t>
      </w:r>
      <w:r w:rsidR="00F4281B" w:rsidRPr="00CB0246">
        <w:rPr>
          <w:b/>
          <w:bCs/>
        </w:rPr>
        <w:t xml:space="preserve"> </w:t>
      </w:r>
    </w:p>
    <w:p w14:paraId="35E5AC5D" w14:textId="4C7D52E9" w:rsidR="00F4281B" w:rsidRDefault="00CB0246" w:rsidP="00CB0246">
      <w:pPr>
        <w:pStyle w:val="BodyTextL25"/>
      </w:pPr>
      <w:r w:rsidRPr="00CB0246">
        <w:t xml:space="preserve">These commands perform a </w:t>
      </w:r>
      <w:r w:rsidRPr="00CB0246">
        <w:rPr>
          <w:b/>
          <w:bCs/>
        </w:rPr>
        <w:t>soft inbound reset</w:t>
      </w:r>
      <w:r w:rsidRPr="00CB0246">
        <w:t xml:space="preserve"> of the BGP sessions with ISP1 and ISP2. The BGP adjacencies remain established, but the routes are re-received and reprocessed so the new Local Preference values can be applied without tearing down the sessions.</w:t>
      </w:r>
    </w:p>
    <w:p w14:paraId="64EB092A" w14:textId="4E3D4DCB" w:rsidR="00CB0246" w:rsidRDefault="00CB0246" w:rsidP="00CB0246">
      <w:pPr>
        <w:pStyle w:val="BodyTextL25"/>
      </w:pPr>
      <w:r w:rsidRPr="00CB0246">
        <w:t xml:space="preserve">This does </w:t>
      </w:r>
      <w:r w:rsidRPr="00CB0246">
        <w:rPr>
          <w:b/>
          <w:bCs/>
        </w:rPr>
        <w:t>not</w:t>
      </w:r>
      <w:r w:rsidRPr="00CB0246">
        <w:t xml:space="preserve"> clear the entire BGP table or reset the TCP session; it simply forces the neighbors to resend updates so BGP can recalculate the best paths using the updated policy.</w:t>
      </w:r>
    </w:p>
    <w:p w14:paraId="23AC954C" w14:textId="4AF5D936" w:rsidR="00F4281B" w:rsidRDefault="00F4281B" w:rsidP="00F4281B">
      <w:pPr>
        <w:pStyle w:val="Heading3"/>
      </w:pPr>
      <w:r>
        <w:t>Verify</w:t>
      </w:r>
      <w:r w:rsidR="00374C74">
        <w:t xml:space="preserve"> </w:t>
      </w:r>
      <w:r w:rsidR="00774C16">
        <w:t>local preference</w:t>
      </w:r>
      <w:r>
        <w:t>.</w:t>
      </w:r>
    </w:p>
    <w:p w14:paraId="2EE85529" w14:textId="65A2128F" w:rsidR="00F4281B" w:rsidRDefault="5B7DC0DE" w:rsidP="00B0160E">
      <w:pPr>
        <w:pStyle w:val="BodyTextL25"/>
      </w:pPr>
      <w:r>
        <w:t>This output verifies that BGP is selecting best paths based on the configured Local Preference values applied inbound on GW1.</w:t>
      </w:r>
      <w:r w:rsidR="6C354BDD">
        <w:t xml:space="preserve"> </w:t>
      </w:r>
    </w:p>
    <w:p w14:paraId="0D79F56D" w14:textId="38EFC3BA" w:rsidR="3187BDE7" w:rsidRDefault="3187BDE7" w:rsidP="7822E20B">
      <w:pPr>
        <w:pStyle w:val="BodyTextL25"/>
      </w:pPr>
      <w:r w:rsidRPr="7822E20B">
        <w:rPr>
          <w:b/>
          <w:bCs/>
        </w:rPr>
        <w:t>Note</w:t>
      </w:r>
      <w:r>
        <w:t xml:space="preserve">: It may take a </w:t>
      </w:r>
      <w:r w:rsidR="7596A1DA">
        <w:t>moment</w:t>
      </w:r>
      <w:r>
        <w:t xml:space="preserve"> for BGP to reconverge.</w:t>
      </w:r>
    </w:p>
    <w:p w14:paraId="5E561F4F" w14:textId="77777777" w:rsidR="00374C74" w:rsidRDefault="00374C74" w:rsidP="00176256">
      <w:pPr>
        <w:pStyle w:val="CMD"/>
      </w:pPr>
      <w:r>
        <w:t xml:space="preserve">GW1# </w:t>
      </w:r>
      <w:r w:rsidRPr="00176256">
        <w:rPr>
          <w:b/>
          <w:bCs/>
        </w:rPr>
        <w:t xml:space="preserve">show </w:t>
      </w:r>
      <w:proofErr w:type="spellStart"/>
      <w:r w:rsidRPr="00176256">
        <w:rPr>
          <w:b/>
          <w:bCs/>
        </w:rPr>
        <w:t>ip</w:t>
      </w:r>
      <w:proofErr w:type="spellEnd"/>
      <w:r w:rsidRPr="00176256">
        <w:rPr>
          <w:b/>
          <w:bCs/>
        </w:rPr>
        <w:t xml:space="preserve"> </w:t>
      </w:r>
      <w:proofErr w:type="spellStart"/>
      <w:r w:rsidRPr="00176256">
        <w:rPr>
          <w:b/>
          <w:bCs/>
        </w:rPr>
        <w:t>bgp</w:t>
      </w:r>
      <w:proofErr w:type="spellEnd"/>
    </w:p>
    <w:p w14:paraId="28FC05F9" w14:textId="77777777" w:rsidR="00374C74" w:rsidRDefault="00374C74" w:rsidP="00374C74">
      <w:pPr>
        <w:pStyle w:val="CMDOutput"/>
      </w:pPr>
      <w:r>
        <w:t>BGP table version is 11, local router ID is 192.168.11.1</w:t>
      </w:r>
    </w:p>
    <w:p w14:paraId="677DE6FD" w14:textId="77777777" w:rsidR="00374C74" w:rsidRDefault="00374C74" w:rsidP="00374C74">
      <w:pPr>
        <w:pStyle w:val="CMDOutput"/>
      </w:pPr>
      <w:r>
        <w:t xml:space="preserve">Status codes: s suppressed, d damped, h history, * valid, &gt; best, </w:t>
      </w:r>
      <w:proofErr w:type="spellStart"/>
      <w:r>
        <w:t>i</w:t>
      </w:r>
      <w:proofErr w:type="spellEnd"/>
      <w:r>
        <w:t xml:space="preserve"> - internal, </w:t>
      </w:r>
    </w:p>
    <w:p w14:paraId="64136754" w14:textId="77777777" w:rsidR="00374C74" w:rsidRDefault="00374C74" w:rsidP="00374C74">
      <w:pPr>
        <w:pStyle w:val="CMDOutput"/>
      </w:pPr>
      <w:r>
        <w:t xml:space="preserve">              r RIB-failure, S Stale, m multipath, b backup-path, f RT-Filter, </w:t>
      </w:r>
    </w:p>
    <w:p w14:paraId="576FDF2D" w14:textId="77777777" w:rsidR="00374C74" w:rsidRDefault="00374C74" w:rsidP="00374C74">
      <w:pPr>
        <w:pStyle w:val="CMDOutput"/>
      </w:pPr>
      <w:r>
        <w:t xml:space="preserve">              x best-external, </w:t>
      </w:r>
      <w:proofErr w:type="gramStart"/>
      <w:r>
        <w:t>a</w:t>
      </w:r>
      <w:proofErr w:type="gramEnd"/>
      <w:r>
        <w:t xml:space="preserve"> additional-path, c RIB-compressed, </w:t>
      </w:r>
    </w:p>
    <w:p w14:paraId="79D19D22" w14:textId="77777777" w:rsidR="00374C74" w:rsidRDefault="00374C74" w:rsidP="00374C74">
      <w:pPr>
        <w:pStyle w:val="CMDOutput"/>
      </w:pPr>
      <w:r>
        <w:t xml:space="preserve">              t secondary path, L long-lived-stale,</w:t>
      </w:r>
    </w:p>
    <w:p w14:paraId="79860EBE" w14:textId="77777777" w:rsidR="00374C74" w:rsidRDefault="00374C74" w:rsidP="00374C74">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26F096B8" w14:textId="77777777" w:rsidR="00374C74" w:rsidRDefault="00374C74" w:rsidP="00374C74">
      <w:pPr>
        <w:pStyle w:val="CMDOutput"/>
      </w:pPr>
      <w:r>
        <w:t>RPKI validation codes: V valid, I invalid, N Not found</w:t>
      </w:r>
    </w:p>
    <w:p w14:paraId="76D2E8E2" w14:textId="77777777" w:rsidR="00374C74" w:rsidRDefault="00374C74" w:rsidP="00374C74">
      <w:pPr>
        <w:pStyle w:val="CMDOutput"/>
      </w:pPr>
    </w:p>
    <w:p w14:paraId="143D105A" w14:textId="77777777" w:rsidR="00374C74" w:rsidRDefault="00374C74" w:rsidP="00374C74">
      <w:pPr>
        <w:pStyle w:val="CMDOutput"/>
      </w:pPr>
      <w:r>
        <w:t xml:space="preserve">     Network          Next Hop            Metric </w:t>
      </w:r>
      <w:proofErr w:type="spellStart"/>
      <w:r>
        <w:t>LocPrf</w:t>
      </w:r>
      <w:proofErr w:type="spellEnd"/>
      <w:r>
        <w:t xml:space="preserve"> Weight Path</w:t>
      </w:r>
    </w:p>
    <w:p w14:paraId="1DC8D154" w14:textId="73EA27DD" w:rsidR="00284D15" w:rsidRDefault="00284D15" w:rsidP="00284D15">
      <w:pPr>
        <w:pStyle w:val="CMDOutput"/>
      </w:pPr>
      <w:r>
        <w:t xml:space="preserve"> *&gt;   192.168.11.0     0.0.0.0                  0         32768 </w:t>
      </w:r>
      <w:proofErr w:type="spellStart"/>
      <w:r>
        <w:t>i</w:t>
      </w:r>
      <w:proofErr w:type="spellEnd"/>
    </w:p>
    <w:p w14:paraId="3C133831" w14:textId="77777777" w:rsidR="00284D15" w:rsidRDefault="00284D15" w:rsidP="00284D15">
      <w:pPr>
        <w:pStyle w:val="CMDOutput"/>
      </w:pPr>
      <w:r>
        <w:t xml:space="preserve"> *&gt;</w:t>
      </w:r>
      <w:proofErr w:type="spellStart"/>
      <w:proofErr w:type="gramStart"/>
      <w:r>
        <w:t>i</w:t>
      </w:r>
      <w:proofErr w:type="spellEnd"/>
      <w:r>
        <w:t xml:space="preserve">  192.168.22.0</w:t>
      </w:r>
      <w:proofErr w:type="gramEnd"/>
      <w:r>
        <w:t xml:space="preserve">     2.2.2.2                  0    100      0 </w:t>
      </w:r>
      <w:proofErr w:type="spellStart"/>
      <w:r>
        <w:t>i</w:t>
      </w:r>
      <w:proofErr w:type="spellEnd"/>
    </w:p>
    <w:p w14:paraId="485F7DE0" w14:textId="77777777" w:rsidR="00284D15" w:rsidRDefault="00284D15" w:rsidP="00284D15">
      <w:pPr>
        <w:pStyle w:val="CMDOutput"/>
      </w:pPr>
      <w:r>
        <w:t xml:space="preserve"> </w:t>
      </w:r>
      <w:r w:rsidRPr="00284D15">
        <w:rPr>
          <w:highlight w:val="yellow"/>
        </w:rPr>
        <w:t>*&gt;</w:t>
      </w:r>
      <w:r>
        <w:t xml:space="preserve">   </w:t>
      </w:r>
      <w:r w:rsidRPr="00284D15">
        <w:rPr>
          <w:highlight w:val="yellow"/>
        </w:rPr>
        <w:t>203.0.112.0</w:t>
      </w:r>
      <w:r>
        <w:t xml:space="preserve">      209.165.201.2                 </w:t>
      </w:r>
      <w:r w:rsidRPr="00284D15">
        <w:rPr>
          <w:highlight w:val="yellow"/>
        </w:rPr>
        <w:t>200</w:t>
      </w:r>
      <w:r>
        <w:t xml:space="preserve">      0 </w:t>
      </w:r>
      <w:r w:rsidRPr="00284D15">
        <w:rPr>
          <w:highlight w:val="yellow"/>
        </w:rPr>
        <w:t>65100</w:t>
      </w:r>
      <w:r>
        <w:t xml:space="preserve"> 65300.3 </w:t>
      </w:r>
      <w:proofErr w:type="spellStart"/>
      <w:r>
        <w:t>i</w:t>
      </w:r>
      <w:proofErr w:type="spellEnd"/>
    </w:p>
    <w:p w14:paraId="126CDE8F" w14:textId="77777777" w:rsidR="00284D15" w:rsidRDefault="00284D15" w:rsidP="00284D15">
      <w:pPr>
        <w:pStyle w:val="CMDOutput"/>
      </w:pPr>
      <w:r>
        <w:t xml:space="preserve"> *                     209.165.201.18                150      0 65200 65300.3 </w:t>
      </w:r>
      <w:proofErr w:type="spellStart"/>
      <w:r>
        <w:t>i</w:t>
      </w:r>
      <w:proofErr w:type="spellEnd"/>
    </w:p>
    <w:p w14:paraId="75A2C1CD" w14:textId="77777777" w:rsidR="00284D15" w:rsidRDefault="00284D15" w:rsidP="00284D15">
      <w:pPr>
        <w:pStyle w:val="CMDOutput"/>
      </w:pPr>
      <w:r>
        <w:t xml:space="preserve"> </w:t>
      </w:r>
      <w:r w:rsidRPr="00284D15">
        <w:rPr>
          <w:highlight w:val="yellow"/>
        </w:rPr>
        <w:t>*&gt;</w:t>
      </w:r>
      <w:r>
        <w:t xml:space="preserve">   </w:t>
      </w:r>
      <w:r w:rsidRPr="00284D15">
        <w:rPr>
          <w:highlight w:val="yellow"/>
        </w:rPr>
        <w:t>203.0.113.0</w:t>
      </w:r>
      <w:r>
        <w:t xml:space="preserve">      209.165.201.2                 </w:t>
      </w:r>
      <w:r w:rsidRPr="00B0160E">
        <w:rPr>
          <w:highlight w:val="yellow"/>
        </w:rPr>
        <w:t>200</w:t>
      </w:r>
      <w:r>
        <w:t xml:space="preserve">      0 </w:t>
      </w:r>
      <w:r w:rsidRPr="00284D15">
        <w:rPr>
          <w:highlight w:val="yellow"/>
        </w:rPr>
        <w:t>65100</w:t>
      </w:r>
      <w:r>
        <w:t xml:space="preserve"> 65300.3 </w:t>
      </w:r>
      <w:proofErr w:type="spellStart"/>
      <w:r>
        <w:t>i</w:t>
      </w:r>
      <w:proofErr w:type="spellEnd"/>
    </w:p>
    <w:p w14:paraId="7FF1DBF7" w14:textId="77777777" w:rsidR="00284D15" w:rsidRDefault="00284D15" w:rsidP="00284D15">
      <w:pPr>
        <w:pStyle w:val="CMDOutput"/>
      </w:pPr>
      <w:r>
        <w:t xml:space="preserve"> *                     209.165.201.18                150      0 65200 65300.3 </w:t>
      </w:r>
      <w:proofErr w:type="spellStart"/>
      <w:r>
        <w:t>i</w:t>
      </w:r>
      <w:proofErr w:type="spellEnd"/>
    </w:p>
    <w:p w14:paraId="7C9094BA" w14:textId="77777777" w:rsidR="00284D15" w:rsidRDefault="00284D15" w:rsidP="00284D15">
      <w:pPr>
        <w:pStyle w:val="CMDOutput"/>
      </w:pPr>
      <w:r>
        <w:t xml:space="preserve"> </w:t>
      </w:r>
      <w:r w:rsidRPr="00284D15">
        <w:rPr>
          <w:highlight w:val="yellow"/>
        </w:rPr>
        <w:t>*&gt;</w:t>
      </w:r>
      <w:r>
        <w:t xml:space="preserve">   </w:t>
      </w:r>
      <w:r w:rsidRPr="00284D15">
        <w:rPr>
          <w:highlight w:val="yellow"/>
        </w:rPr>
        <w:t>203.0.114.0</w:t>
      </w:r>
      <w:r>
        <w:t xml:space="preserve">      209.165.201.2                 </w:t>
      </w:r>
      <w:r w:rsidRPr="00B0160E">
        <w:rPr>
          <w:highlight w:val="yellow"/>
        </w:rPr>
        <w:t>200</w:t>
      </w:r>
      <w:r>
        <w:t xml:space="preserve">      0 </w:t>
      </w:r>
      <w:r w:rsidRPr="00284D15">
        <w:rPr>
          <w:highlight w:val="yellow"/>
        </w:rPr>
        <w:t>65100</w:t>
      </w:r>
      <w:r>
        <w:t xml:space="preserve"> 65300.3 </w:t>
      </w:r>
      <w:proofErr w:type="spellStart"/>
      <w:r>
        <w:t>i</w:t>
      </w:r>
      <w:proofErr w:type="spellEnd"/>
    </w:p>
    <w:p w14:paraId="51A6A977" w14:textId="77777777" w:rsidR="00284D15" w:rsidRDefault="00284D15" w:rsidP="00284D15">
      <w:pPr>
        <w:pStyle w:val="CMDOutput"/>
      </w:pPr>
      <w:r>
        <w:t xml:space="preserve"> *                     209.165.201.18                150      0 65200 65300.3 </w:t>
      </w:r>
      <w:proofErr w:type="spellStart"/>
      <w:r>
        <w:t>i</w:t>
      </w:r>
      <w:proofErr w:type="spellEnd"/>
    </w:p>
    <w:p w14:paraId="01C02ADA" w14:textId="77777777" w:rsidR="00284D15" w:rsidRDefault="00284D15" w:rsidP="00284D15">
      <w:pPr>
        <w:pStyle w:val="CMDOutput"/>
      </w:pPr>
      <w:r>
        <w:t xml:space="preserve"> </w:t>
      </w:r>
      <w:r w:rsidRPr="00284D15">
        <w:rPr>
          <w:highlight w:val="yellow"/>
        </w:rPr>
        <w:t>*&gt;</w:t>
      </w:r>
      <w:r>
        <w:t xml:space="preserve">   </w:t>
      </w:r>
      <w:r w:rsidRPr="00284D15">
        <w:rPr>
          <w:highlight w:val="yellow"/>
        </w:rPr>
        <w:t>203.0.115.0</w:t>
      </w:r>
      <w:r>
        <w:t xml:space="preserve">      209.165.201.2                 </w:t>
      </w:r>
      <w:r w:rsidRPr="00B0160E">
        <w:rPr>
          <w:highlight w:val="yellow"/>
        </w:rPr>
        <w:t>200</w:t>
      </w:r>
      <w:r>
        <w:t xml:space="preserve">      0 </w:t>
      </w:r>
      <w:r w:rsidRPr="00284D15">
        <w:rPr>
          <w:highlight w:val="yellow"/>
        </w:rPr>
        <w:t>65100</w:t>
      </w:r>
      <w:r>
        <w:t xml:space="preserve"> 65300.3 </w:t>
      </w:r>
      <w:proofErr w:type="spellStart"/>
      <w:r>
        <w:t>i</w:t>
      </w:r>
      <w:proofErr w:type="spellEnd"/>
    </w:p>
    <w:p w14:paraId="4438A0E5" w14:textId="77777777" w:rsidR="00284D15" w:rsidRDefault="00284D15" w:rsidP="00284D15">
      <w:pPr>
        <w:pStyle w:val="CMDOutput"/>
      </w:pPr>
      <w:r>
        <w:t xml:space="preserve"> *                     209.165.201.18                150      0 65200 65300.3 </w:t>
      </w:r>
      <w:proofErr w:type="spellStart"/>
      <w:r>
        <w:t>i</w:t>
      </w:r>
      <w:proofErr w:type="spellEnd"/>
    </w:p>
    <w:p w14:paraId="7565E846" w14:textId="77777777" w:rsidR="00B0160E" w:rsidRPr="00B0160E" w:rsidRDefault="00B0160E" w:rsidP="00B0160E">
      <w:pPr>
        <w:pStyle w:val="BodyTextL25"/>
      </w:pPr>
      <w:r w:rsidRPr="00B0160E">
        <w:t xml:space="preserve">For each external prefix (203.0.112.0/24 through 203.0.115.0/24), GW1 now has </w:t>
      </w:r>
      <w:r w:rsidRPr="00B0160E">
        <w:rPr>
          <w:b/>
          <w:bCs/>
        </w:rPr>
        <w:t>two external paths</w:t>
      </w:r>
      <w:r w:rsidRPr="00B0160E">
        <w:t>:</w:t>
      </w:r>
    </w:p>
    <w:p w14:paraId="618CAC4E" w14:textId="77777777" w:rsidR="00B0160E" w:rsidRPr="00B0160E" w:rsidRDefault="00B0160E" w:rsidP="00176256">
      <w:pPr>
        <w:pStyle w:val="BulletBody"/>
      </w:pPr>
      <w:r w:rsidRPr="00B0160E">
        <w:t xml:space="preserve">One learned directly from </w:t>
      </w:r>
      <w:r w:rsidRPr="00B0160E">
        <w:rPr>
          <w:b/>
          <w:bCs/>
        </w:rPr>
        <w:t>ISP1 (AS 65100)</w:t>
      </w:r>
    </w:p>
    <w:p w14:paraId="6CBB154F" w14:textId="77777777" w:rsidR="00B0160E" w:rsidRPr="00B0160E" w:rsidRDefault="00B0160E" w:rsidP="00176256">
      <w:pPr>
        <w:pStyle w:val="BulletBody"/>
      </w:pPr>
      <w:r w:rsidRPr="00B0160E">
        <w:t xml:space="preserve">One learned directly from </w:t>
      </w:r>
      <w:r w:rsidRPr="00B0160E">
        <w:rPr>
          <w:b/>
          <w:bCs/>
        </w:rPr>
        <w:t>ISP2 (AS 65200)</w:t>
      </w:r>
    </w:p>
    <w:p w14:paraId="602D63E5" w14:textId="77777777" w:rsidR="00B0160E" w:rsidRPr="00B0160E" w:rsidRDefault="00B0160E" w:rsidP="00176256">
      <w:pPr>
        <w:pStyle w:val="BulletBody"/>
      </w:pPr>
      <w:r w:rsidRPr="00B0160E">
        <w:t>The Local Preference values clearly reflect the configured policy:</w:t>
      </w:r>
    </w:p>
    <w:p w14:paraId="485E2D1F" w14:textId="77777777" w:rsidR="00B0160E" w:rsidRPr="00B0160E" w:rsidRDefault="00B0160E" w:rsidP="00176256">
      <w:pPr>
        <w:pStyle w:val="BulletBody"/>
      </w:pPr>
      <w:r w:rsidRPr="00B0160E">
        <w:t xml:space="preserve">Routes learned from </w:t>
      </w:r>
      <w:r w:rsidRPr="00B0160E">
        <w:rPr>
          <w:b/>
          <w:bCs/>
        </w:rPr>
        <w:t>ISP1</w:t>
      </w:r>
      <w:r w:rsidRPr="00B0160E">
        <w:t xml:space="preserve"> have a Local Preference of </w:t>
      </w:r>
      <w:r w:rsidRPr="00B0160E">
        <w:rPr>
          <w:b/>
          <w:bCs/>
        </w:rPr>
        <w:t>200</w:t>
      </w:r>
    </w:p>
    <w:p w14:paraId="5FF5CB70" w14:textId="77777777" w:rsidR="00B0160E" w:rsidRPr="00B0160E" w:rsidRDefault="00B0160E" w:rsidP="00176256">
      <w:pPr>
        <w:pStyle w:val="BulletBody"/>
      </w:pPr>
      <w:r w:rsidRPr="00B0160E">
        <w:t xml:space="preserve">Routes learned from </w:t>
      </w:r>
      <w:r w:rsidRPr="00B0160E">
        <w:rPr>
          <w:b/>
          <w:bCs/>
        </w:rPr>
        <w:t>ISP2</w:t>
      </w:r>
      <w:r w:rsidRPr="00B0160E">
        <w:t xml:space="preserve"> have a Local Preference of </w:t>
      </w:r>
      <w:r w:rsidRPr="00B0160E">
        <w:rPr>
          <w:b/>
          <w:bCs/>
        </w:rPr>
        <w:t>150</w:t>
      </w:r>
    </w:p>
    <w:p w14:paraId="738A64F8" w14:textId="77777777" w:rsidR="00B0160E" w:rsidRPr="00B0160E" w:rsidRDefault="00B0160E" w:rsidP="00B0160E">
      <w:pPr>
        <w:pStyle w:val="BodyTextL25"/>
      </w:pPr>
      <w:r w:rsidRPr="00B0160E">
        <w:t xml:space="preserve">Because Local Preference is evaluated </w:t>
      </w:r>
      <w:r w:rsidRPr="00B0160E">
        <w:rPr>
          <w:b/>
          <w:bCs/>
        </w:rPr>
        <w:t>before AS-path length and other attributes</w:t>
      </w:r>
      <w:r w:rsidRPr="00B0160E">
        <w:t xml:space="preserve">, GW1 correctly selects the ISP1 path as the best path for all external prefixes, as indicated by the </w:t>
      </w:r>
      <w:r w:rsidRPr="00FB0F4B">
        <w:rPr>
          <w:b/>
          <w:bCs/>
        </w:rPr>
        <w:t>*&gt;</w:t>
      </w:r>
      <w:r w:rsidRPr="00B0160E">
        <w:t xml:space="preserve"> marker.</w:t>
      </w:r>
    </w:p>
    <w:p w14:paraId="7F696719" w14:textId="000FCA18" w:rsidR="00FB0F4B" w:rsidRDefault="00FB0F4B" w:rsidP="00B0160E">
      <w:pPr>
        <w:pStyle w:val="BodyTextL25"/>
      </w:pPr>
      <w:r w:rsidRPr="00FB0F4B">
        <w:t xml:space="preserve">Routes learned via GW2 do not appear in the BGP table on GW1 because GW1 already has better local exits for those destinations. </w:t>
      </w:r>
      <w:r w:rsidR="001E20BA">
        <w:t>Because</w:t>
      </w:r>
      <w:r w:rsidR="001E20BA" w:rsidRPr="00FB0F4B">
        <w:t xml:space="preserve"> </w:t>
      </w:r>
      <w:r w:rsidRPr="00FB0F4B">
        <w:t xml:space="preserve">BGP advertises only the best path to iBGP peers by default, alternate paths learned via GW2 are neither selected nor advertised back to GW1. </w:t>
      </w:r>
    </w:p>
    <w:p w14:paraId="6ED1F209" w14:textId="520E0883" w:rsidR="00B0160E" w:rsidRPr="00B0160E" w:rsidRDefault="00B0160E" w:rsidP="00B0160E">
      <w:pPr>
        <w:pStyle w:val="BodyTextL25"/>
      </w:pPr>
      <w:r w:rsidRPr="00B0160E">
        <w:t>This confirms that outbound traffic from AS 65000 will:</w:t>
      </w:r>
    </w:p>
    <w:p w14:paraId="073F286E" w14:textId="77777777" w:rsidR="00B0160E" w:rsidRPr="00B0160E" w:rsidRDefault="00B0160E" w:rsidP="00176256">
      <w:pPr>
        <w:pStyle w:val="SubStepNum"/>
      </w:pPr>
      <w:r w:rsidRPr="00B0160E">
        <w:t>Prefer GW1 → ISP1</w:t>
      </w:r>
    </w:p>
    <w:p w14:paraId="1CFEB065" w14:textId="77777777" w:rsidR="00B0160E" w:rsidRPr="00B0160E" w:rsidRDefault="00B0160E" w:rsidP="00176256">
      <w:pPr>
        <w:pStyle w:val="SubStepNum"/>
      </w:pPr>
      <w:r w:rsidRPr="00B0160E">
        <w:t>Fall back to GW1 → ISP2</w:t>
      </w:r>
    </w:p>
    <w:p w14:paraId="595473C3" w14:textId="35BCA60C" w:rsidR="00B0160E" w:rsidRPr="003D3848" w:rsidRDefault="00B0160E" w:rsidP="00176256">
      <w:pPr>
        <w:pStyle w:val="SubStepNum"/>
      </w:pPr>
      <w:r w:rsidRPr="00B0160E">
        <w:t>Use GW1 → GW2 → ISP2 only if both GW1 external links fail</w:t>
      </w:r>
    </w:p>
    <w:p w14:paraId="0A6F62CF" w14:textId="06D2096B" w:rsidR="00732ECA" w:rsidRDefault="00732ECA" w:rsidP="00732ECA">
      <w:pPr>
        <w:pStyle w:val="Heading3"/>
      </w:pPr>
      <w:r>
        <w:t>Re-</w:t>
      </w:r>
      <w:r w:rsidRPr="00062667">
        <w:t xml:space="preserve">Examine the GW1 IPv4 </w:t>
      </w:r>
      <w:r w:rsidR="00774C16" w:rsidRPr="00062667">
        <w:t>routing tabl</w:t>
      </w:r>
      <w:r w:rsidRPr="00062667">
        <w:t>e (</w:t>
      </w:r>
      <w:r w:rsidR="00774C16">
        <w:t>after</w:t>
      </w:r>
      <w:r w:rsidR="00774C16" w:rsidRPr="00062667">
        <w:t xml:space="preserve"> applying local preference</w:t>
      </w:r>
      <w:r w:rsidRPr="00062667">
        <w:t>)</w:t>
      </w:r>
      <w:r>
        <w:t>.</w:t>
      </w:r>
    </w:p>
    <w:p w14:paraId="6E2E4376" w14:textId="1381D4A6" w:rsidR="00732ECA" w:rsidRDefault="00AF050C" w:rsidP="00732ECA">
      <w:pPr>
        <w:pStyle w:val="BodyTextL25"/>
      </w:pPr>
      <w:r>
        <w:t>Examining the IPv4 routing table on GW1</w:t>
      </w:r>
      <w:r w:rsidR="00C84946" w:rsidRPr="00C84946">
        <w:t xml:space="preserve"> verifies that the Local Preference policy is now reflected in the IPv4 routing table on GW1, with all external prefixes installed using the preferred exit via ISP1</w:t>
      </w:r>
      <w:r w:rsidR="00732ECA" w:rsidRPr="008F2B50">
        <w:t>.</w:t>
      </w:r>
    </w:p>
    <w:p w14:paraId="7FDF02C5" w14:textId="3470C296" w:rsidR="00732ECA" w:rsidRDefault="00732ECA" w:rsidP="00176256">
      <w:pPr>
        <w:pStyle w:val="CMD"/>
      </w:pPr>
      <w:r>
        <w:t xml:space="preserve">GW1# </w:t>
      </w:r>
      <w:r w:rsidRPr="00176256">
        <w:rPr>
          <w:b/>
          <w:bCs/>
        </w:rPr>
        <w:t xml:space="preserve">show </w:t>
      </w:r>
      <w:proofErr w:type="spellStart"/>
      <w:r w:rsidRPr="00176256">
        <w:rPr>
          <w:b/>
          <w:bCs/>
        </w:rPr>
        <w:t>ip</w:t>
      </w:r>
      <w:proofErr w:type="spellEnd"/>
      <w:r w:rsidRPr="00176256">
        <w:rPr>
          <w:b/>
          <w:bCs/>
        </w:rPr>
        <w:t xml:space="preserve"> route </w:t>
      </w:r>
      <w:proofErr w:type="spellStart"/>
      <w:r w:rsidRPr="00176256">
        <w:rPr>
          <w:b/>
          <w:bCs/>
        </w:rPr>
        <w:t>bgp</w:t>
      </w:r>
      <w:proofErr w:type="spellEnd"/>
      <w:r w:rsidR="00FC2406">
        <w:rPr>
          <w:b/>
          <w:bCs/>
        </w:rPr>
        <w:t xml:space="preserve"> | begin Gateway</w:t>
      </w:r>
    </w:p>
    <w:p w14:paraId="7295EAD1" w14:textId="77777777" w:rsidR="00732ECA" w:rsidRDefault="00732ECA" w:rsidP="00732ECA">
      <w:pPr>
        <w:pStyle w:val="CMDOutput"/>
      </w:pPr>
      <w:r>
        <w:t>Gateway of last resort is not set</w:t>
      </w:r>
    </w:p>
    <w:p w14:paraId="7C5E3F38" w14:textId="77777777" w:rsidR="00732ECA" w:rsidRDefault="00732ECA" w:rsidP="00732ECA">
      <w:pPr>
        <w:pStyle w:val="CMDOutput"/>
      </w:pPr>
    </w:p>
    <w:p w14:paraId="46AC4BBE" w14:textId="77777777" w:rsidR="00732ECA" w:rsidRDefault="00732ECA" w:rsidP="00732ECA">
      <w:pPr>
        <w:pStyle w:val="CMDOutput"/>
      </w:pPr>
      <w:r>
        <w:t>B     192.168.22.0/24 [200/0] via 2.2.2.2, 01:28:26</w:t>
      </w:r>
    </w:p>
    <w:p w14:paraId="5AE2905D" w14:textId="77777777" w:rsidR="00732ECA" w:rsidRDefault="00732ECA" w:rsidP="00732ECA">
      <w:pPr>
        <w:pStyle w:val="CMDOutput"/>
      </w:pPr>
      <w:r>
        <w:t xml:space="preserve">B     203.0.112.0/24 [20/0] via </w:t>
      </w:r>
      <w:r w:rsidRPr="00732ECA">
        <w:rPr>
          <w:highlight w:val="yellow"/>
        </w:rPr>
        <w:t>209.165.201.2</w:t>
      </w:r>
      <w:r>
        <w:t>, 00:12:20</w:t>
      </w:r>
    </w:p>
    <w:p w14:paraId="40C91F8B" w14:textId="77777777" w:rsidR="00732ECA" w:rsidRDefault="00732ECA" w:rsidP="00732ECA">
      <w:pPr>
        <w:pStyle w:val="CMDOutput"/>
      </w:pPr>
      <w:r>
        <w:t xml:space="preserve">B     203.0.113.0/24 [20/0] via </w:t>
      </w:r>
      <w:r w:rsidRPr="00732ECA">
        <w:rPr>
          <w:highlight w:val="yellow"/>
        </w:rPr>
        <w:t>209.165.201.2</w:t>
      </w:r>
      <w:r>
        <w:t>, 00:12:20</w:t>
      </w:r>
    </w:p>
    <w:p w14:paraId="7ECBF694" w14:textId="77777777" w:rsidR="00732ECA" w:rsidRDefault="00732ECA" w:rsidP="00732ECA">
      <w:pPr>
        <w:pStyle w:val="CMDOutput"/>
      </w:pPr>
      <w:r>
        <w:t xml:space="preserve">B     203.0.114.0/24 [20/0] via </w:t>
      </w:r>
      <w:r w:rsidRPr="00732ECA">
        <w:rPr>
          <w:highlight w:val="yellow"/>
        </w:rPr>
        <w:t>209.165.201.2</w:t>
      </w:r>
      <w:r>
        <w:t>, 00:12:20</w:t>
      </w:r>
    </w:p>
    <w:p w14:paraId="71BF78DC" w14:textId="77777777" w:rsidR="00732ECA" w:rsidRDefault="00732ECA" w:rsidP="00732ECA">
      <w:pPr>
        <w:pStyle w:val="CMDOutput"/>
      </w:pPr>
      <w:r>
        <w:t xml:space="preserve">B     203.0.115.0/24 [20/0] via </w:t>
      </w:r>
      <w:r w:rsidRPr="00732ECA">
        <w:rPr>
          <w:highlight w:val="yellow"/>
        </w:rPr>
        <w:t>209.165.201.2</w:t>
      </w:r>
      <w:r>
        <w:t>, 00:12:20</w:t>
      </w:r>
    </w:p>
    <w:p w14:paraId="04015DD5" w14:textId="4126C859" w:rsidR="00F4281B" w:rsidRDefault="00F4281B" w:rsidP="00F4281B">
      <w:pPr>
        <w:pStyle w:val="Heading3"/>
      </w:pPr>
      <w:r>
        <w:t>Verify</w:t>
      </w:r>
      <w:r w:rsidR="00AA4768">
        <w:t xml:space="preserve"> GW2</w:t>
      </w:r>
      <w:r w:rsidR="007D772D">
        <w:t xml:space="preserve"> selected the iBGP-learned path from GW1.</w:t>
      </w:r>
    </w:p>
    <w:p w14:paraId="43797125" w14:textId="4DD41E45" w:rsidR="00F4281B" w:rsidRDefault="00A63474" w:rsidP="00F4281B">
      <w:pPr>
        <w:pStyle w:val="BodyTextL25"/>
      </w:pPr>
      <w:r w:rsidRPr="00A63474">
        <w:t xml:space="preserve">Although GW2 has a directly connected eBGP path to ISP2, it selects the iBGP-learned path via GW1 because the </w:t>
      </w:r>
      <w:r w:rsidRPr="00595591">
        <w:rPr>
          <w:b/>
          <w:bCs/>
        </w:rPr>
        <w:t>Local Preference value (200)</w:t>
      </w:r>
      <w:r w:rsidRPr="00A63474">
        <w:t xml:space="preserve"> </w:t>
      </w:r>
      <w:r w:rsidRPr="00595591">
        <w:rPr>
          <w:b/>
          <w:bCs/>
        </w:rPr>
        <w:t>is higher than</w:t>
      </w:r>
      <w:r w:rsidRPr="00A63474">
        <w:t xml:space="preserve"> </w:t>
      </w:r>
      <w:r w:rsidRPr="00595591">
        <w:rPr>
          <w:b/>
          <w:bCs/>
        </w:rPr>
        <w:t>the default Local Preference (100) of the eBGP path</w:t>
      </w:r>
      <w:r w:rsidRPr="00A63474">
        <w:t xml:space="preserve">. </w:t>
      </w:r>
      <w:r w:rsidRPr="00595591">
        <w:rPr>
          <w:b/>
          <w:bCs/>
        </w:rPr>
        <w:t>Local Preference</w:t>
      </w:r>
      <w:r w:rsidRPr="00A63474">
        <w:t xml:space="preserve"> is </w:t>
      </w:r>
      <w:r w:rsidRPr="00595591">
        <w:rPr>
          <w:b/>
          <w:bCs/>
        </w:rPr>
        <w:t>evaluated before the eBGP-versus-iBGP check in the BGP decision process</w:t>
      </w:r>
      <w:r w:rsidRPr="00A63474">
        <w:t>, allowing routing policy defined on GW1 to influence exit selection across the entire AS. This confirms that Local Preference is the correct attribute for enforcing consistent outbound traffic policy within AS 65000</w:t>
      </w:r>
      <w:r w:rsidR="00F4281B" w:rsidRPr="008F2B50">
        <w:t>.</w:t>
      </w:r>
      <w:r w:rsidR="005E36C8">
        <w:t xml:space="preserve"> </w:t>
      </w:r>
    </w:p>
    <w:p w14:paraId="2FCF5F09" w14:textId="6F482CB2" w:rsidR="00732ECA" w:rsidRDefault="005E36C8" w:rsidP="00176256">
      <w:pPr>
        <w:pStyle w:val="BodyTextL25"/>
      </w:pPr>
      <w:r w:rsidRPr="005E36C8">
        <w:rPr>
          <w:b/>
          <w:bCs/>
        </w:rPr>
        <w:lastRenderedPageBreak/>
        <w:t>Note</w:t>
      </w:r>
      <w:r>
        <w:t xml:space="preserve">: </w:t>
      </w:r>
      <w:r w:rsidRPr="005E36C8">
        <w:t>In the BGP route selection process</w:t>
      </w:r>
      <w:r>
        <w:t>, an e</w:t>
      </w:r>
      <w:r w:rsidRPr="005E36C8">
        <w:t xml:space="preserve">BGP </w:t>
      </w:r>
      <w:r>
        <w:t xml:space="preserve">path </w:t>
      </w:r>
      <w:r w:rsidRPr="005E36C8">
        <w:t>is preferred over iBGP path.</w:t>
      </w:r>
      <w:r>
        <w:t xml:space="preserve"> This is evaluated after Local Preference.</w:t>
      </w:r>
    </w:p>
    <w:p w14:paraId="7B4D41C1" w14:textId="77777777" w:rsidR="00732ECA" w:rsidRDefault="00732ECA" w:rsidP="00176256">
      <w:pPr>
        <w:pStyle w:val="CMD"/>
      </w:pPr>
      <w:r>
        <w:t xml:space="preserve">GW2# </w:t>
      </w:r>
      <w:r w:rsidRPr="00176256">
        <w:rPr>
          <w:b/>
          <w:bCs/>
        </w:rPr>
        <w:t xml:space="preserve">show </w:t>
      </w:r>
      <w:proofErr w:type="spellStart"/>
      <w:r w:rsidRPr="00176256">
        <w:rPr>
          <w:b/>
          <w:bCs/>
        </w:rPr>
        <w:t>ip</w:t>
      </w:r>
      <w:proofErr w:type="spellEnd"/>
      <w:r w:rsidRPr="00176256">
        <w:rPr>
          <w:b/>
          <w:bCs/>
        </w:rPr>
        <w:t xml:space="preserve"> </w:t>
      </w:r>
      <w:proofErr w:type="spellStart"/>
      <w:r w:rsidRPr="00176256">
        <w:rPr>
          <w:b/>
          <w:bCs/>
        </w:rPr>
        <w:t>bgp</w:t>
      </w:r>
      <w:proofErr w:type="spellEnd"/>
    </w:p>
    <w:p w14:paraId="5DE083D8" w14:textId="77777777" w:rsidR="00732ECA" w:rsidRDefault="00732ECA" w:rsidP="00732ECA">
      <w:pPr>
        <w:pStyle w:val="CMDOutput"/>
      </w:pPr>
      <w:r>
        <w:t>BGP table version is 23, local router ID is 192.168.22.1</w:t>
      </w:r>
    </w:p>
    <w:p w14:paraId="092EE3B1" w14:textId="77777777" w:rsidR="00732ECA" w:rsidRDefault="00732ECA" w:rsidP="00732ECA">
      <w:pPr>
        <w:pStyle w:val="CMDOutput"/>
      </w:pPr>
      <w:r>
        <w:t xml:space="preserve">Status codes: s suppressed, d damped, h history, * valid, &gt; best, </w:t>
      </w:r>
      <w:proofErr w:type="spellStart"/>
      <w:r>
        <w:t>i</w:t>
      </w:r>
      <w:proofErr w:type="spellEnd"/>
      <w:r>
        <w:t xml:space="preserve"> - internal, </w:t>
      </w:r>
    </w:p>
    <w:p w14:paraId="66E1B831" w14:textId="77777777" w:rsidR="00732ECA" w:rsidRDefault="00732ECA" w:rsidP="00732ECA">
      <w:pPr>
        <w:pStyle w:val="CMDOutput"/>
      </w:pPr>
      <w:r>
        <w:t xml:space="preserve">              r RIB-failure, S Stale, m multipath, b backup-path, f RT-Filter, </w:t>
      </w:r>
    </w:p>
    <w:p w14:paraId="7C642728" w14:textId="77777777" w:rsidR="00732ECA" w:rsidRDefault="00732ECA" w:rsidP="00732ECA">
      <w:pPr>
        <w:pStyle w:val="CMDOutput"/>
      </w:pPr>
      <w:r>
        <w:t xml:space="preserve">              x best-external, </w:t>
      </w:r>
      <w:proofErr w:type="gramStart"/>
      <w:r>
        <w:t>a</w:t>
      </w:r>
      <w:proofErr w:type="gramEnd"/>
      <w:r>
        <w:t xml:space="preserve"> additional-path, c RIB-compressed, </w:t>
      </w:r>
    </w:p>
    <w:p w14:paraId="293F374C" w14:textId="77777777" w:rsidR="00732ECA" w:rsidRDefault="00732ECA" w:rsidP="00732ECA">
      <w:pPr>
        <w:pStyle w:val="CMDOutput"/>
      </w:pPr>
      <w:r>
        <w:t xml:space="preserve">              t secondary path, L long-lived-stale,</w:t>
      </w:r>
    </w:p>
    <w:p w14:paraId="79392B8F" w14:textId="77777777" w:rsidR="00732ECA" w:rsidRDefault="00732ECA" w:rsidP="00732ECA">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2148FBB2" w14:textId="77777777" w:rsidR="00732ECA" w:rsidRDefault="00732ECA" w:rsidP="00732ECA">
      <w:pPr>
        <w:pStyle w:val="CMDOutput"/>
      </w:pPr>
      <w:r>
        <w:t>RPKI validation codes: V valid, I invalid, N Not found</w:t>
      </w:r>
    </w:p>
    <w:p w14:paraId="07ECA120" w14:textId="77777777" w:rsidR="00732ECA" w:rsidRDefault="00732ECA" w:rsidP="00732ECA">
      <w:pPr>
        <w:pStyle w:val="CMDOutput"/>
      </w:pPr>
    </w:p>
    <w:p w14:paraId="1BEE0AB7" w14:textId="77777777" w:rsidR="00732ECA" w:rsidRDefault="00732ECA" w:rsidP="00732ECA">
      <w:pPr>
        <w:pStyle w:val="CMDOutput"/>
      </w:pPr>
      <w:r>
        <w:t xml:space="preserve">     Network          Next Hop            Metric </w:t>
      </w:r>
      <w:proofErr w:type="spellStart"/>
      <w:r>
        <w:t>LocPrf</w:t>
      </w:r>
      <w:proofErr w:type="spellEnd"/>
      <w:r>
        <w:t xml:space="preserve"> Weight Path</w:t>
      </w:r>
    </w:p>
    <w:p w14:paraId="161DC9E7" w14:textId="77777777" w:rsidR="00732ECA" w:rsidRDefault="00732ECA" w:rsidP="00732ECA">
      <w:pPr>
        <w:pStyle w:val="CMDOutput"/>
      </w:pPr>
      <w:r>
        <w:t xml:space="preserve"> *&gt;</w:t>
      </w:r>
      <w:proofErr w:type="spellStart"/>
      <w:proofErr w:type="gramStart"/>
      <w:r>
        <w:t>i</w:t>
      </w:r>
      <w:proofErr w:type="spellEnd"/>
      <w:r>
        <w:t xml:space="preserve">  192.168.11.0</w:t>
      </w:r>
      <w:proofErr w:type="gramEnd"/>
      <w:r>
        <w:t xml:space="preserve">     1.1.1.1                  0    100      0 </w:t>
      </w:r>
      <w:proofErr w:type="spellStart"/>
      <w:r>
        <w:t>i</w:t>
      </w:r>
      <w:proofErr w:type="spellEnd"/>
    </w:p>
    <w:p w14:paraId="0FD757F8" w14:textId="77777777" w:rsidR="00732ECA" w:rsidRDefault="00732ECA" w:rsidP="00732ECA">
      <w:pPr>
        <w:pStyle w:val="CMDOutput"/>
      </w:pPr>
      <w:r>
        <w:t xml:space="preserve"> *&gt;   192.168.22.0     0.0.0.0                  0         32768 </w:t>
      </w:r>
      <w:proofErr w:type="spellStart"/>
      <w:r>
        <w:t>i</w:t>
      </w:r>
      <w:proofErr w:type="spellEnd"/>
    </w:p>
    <w:p w14:paraId="53568FA6" w14:textId="77777777" w:rsidR="00732ECA" w:rsidRDefault="00732ECA" w:rsidP="00732ECA">
      <w:pPr>
        <w:pStyle w:val="CMDOutput"/>
      </w:pPr>
      <w:r>
        <w:t xml:space="preserve"> </w:t>
      </w:r>
      <w:r w:rsidRPr="00732ECA">
        <w:rPr>
          <w:highlight w:val="yellow"/>
        </w:rPr>
        <w:t>*&gt;</w:t>
      </w:r>
      <w:proofErr w:type="spellStart"/>
      <w:proofErr w:type="gramStart"/>
      <w:r w:rsidRPr="00732ECA">
        <w:rPr>
          <w:highlight w:val="yellow"/>
        </w:rPr>
        <w:t>i</w:t>
      </w:r>
      <w:proofErr w:type="spellEnd"/>
      <w:r>
        <w:t xml:space="preserve">  </w:t>
      </w:r>
      <w:r w:rsidRPr="00732ECA">
        <w:rPr>
          <w:highlight w:val="yellow"/>
        </w:rPr>
        <w:t>203.0.112.0</w:t>
      </w:r>
      <w:proofErr w:type="gramEnd"/>
      <w:r>
        <w:t xml:space="preserve">      </w:t>
      </w:r>
      <w:r w:rsidRPr="009343F6">
        <w:rPr>
          <w:highlight w:val="yellow"/>
        </w:rPr>
        <w:t>1.1.1.1</w:t>
      </w:r>
      <w:r>
        <w:t xml:space="preserve">                  0    </w:t>
      </w:r>
      <w:r w:rsidRPr="00732ECA">
        <w:rPr>
          <w:highlight w:val="yellow"/>
        </w:rPr>
        <w:t>200</w:t>
      </w:r>
      <w:r>
        <w:t xml:space="preserve">      0 65100 4279500803 </w:t>
      </w:r>
      <w:proofErr w:type="spellStart"/>
      <w:r>
        <w:t>i</w:t>
      </w:r>
      <w:proofErr w:type="spellEnd"/>
    </w:p>
    <w:p w14:paraId="3AD1A2E1" w14:textId="77777777" w:rsidR="00732ECA" w:rsidRDefault="00732ECA" w:rsidP="00732ECA">
      <w:pPr>
        <w:pStyle w:val="CMDOutput"/>
      </w:pPr>
      <w:r>
        <w:t xml:space="preserve"> *                     209.165.201.6                          0 65200 4279500803 </w:t>
      </w:r>
      <w:proofErr w:type="spellStart"/>
      <w:r>
        <w:t>i</w:t>
      </w:r>
      <w:proofErr w:type="spellEnd"/>
    </w:p>
    <w:p w14:paraId="176267D5" w14:textId="77777777" w:rsidR="00732ECA" w:rsidRDefault="00732ECA" w:rsidP="00732ECA">
      <w:pPr>
        <w:pStyle w:val="CMDOutput"/>
      </w:pPr>
      <w:r>
        <w:t xml:space="preserve"> </w:t>
      </w:r>
      <w:r w:rsidRPr="00732ECA">
        <w:rPr>
          <w:highlight w:val="yellow"/>
        </w:rPr>
        <w:t>*</w:t>
      </w:r>
      <w:r w:rsidRPr="00A63474">
        <w:rPr>
          <w:highlight w:val="yellow"/>
        </w:rPr>
        <w:t>&gt;</w:t>
      </w:r>
      <w:proofErr w:type="spellStart"/>
      <w:proofErr w:type="gramStart"/>
      <w:r w:rsidRPr="00A63474">
        <w:rPr>
          <w:highlight w:val="yellow"/>
        </w:rPr>
        <w:t>i</w:t>
      </w:r>
      <w:proofErr w:type="spellEnd"/>
      <w:r>
        <w:t xml:space="preserve">  </w:t>
      </w:r>
      <w:r w:rsidRPr="009343F6">
        <w:rPr>
          <w:highlight w:val="yellow"/>
        </w:rPr>
        <w:t>203.0.113.0</w:t>
      </w:r>
      <w:proofErr w:type="gramEnd"/>
      <w:r>
        <w:t xml:space="preserve">      </w:t>
      </w:r>
      <w:r w:rsidRPr="009343F6">
        <w:rPr>
          <w:highlight w:val="yellow"/>
        </w:rPr>
        <w:t>1.1.1.1</w:t>
      </w:r>
      <w:r>
        <w:t xml:space="preserve">                  0    </w:t>
      </w:r>
      <w:r w:rsidRPr="009343F6">
        <w:rPr>
          <w:highlight w:val="yellow"/>
        </w:rPr>
        <w:t>200</w:t>
      </w:r>
      <w:r>
        <w:t xml:space="preserve">      0 65100 4279500803 </w:t>
      </w:r>
      <w:proofErr w:type="spellStart"/>
      <w:r>
        <w:t>i</w:t>
      </w:r>
      <w:proofErr w:type="spellEnd"/>
    </w:p>
    <w:p w14:paraId="353624E8" w14:textId="77777777" w:rsidR="00732ECA" w:rsidRDefault="00732ECA" w:rsidP="00732ECA">
      <w:pPr>
        <w:pStyle w:val="CMDOutput"/>
      </w:pPr>
      <w:r>
        <w:t xml:space="preserve"> *                     209.165.201.6                          0 65200 4279500803 </w:t>
      </w:r>
      <w:proofErr w:type="spellStart"/>
      <w:r>
        <w:t>i</w:t>
      </w:r>
      <w:proofErr w:type="spellEnd"/>
    </w:p>
    <w:p w14:paraId="7932998A" w14:textId="77777777" w:rsidR="00732ECA" w:rsidRDefault="00732ECA" w:rsidP="00732ECA">
      <w:pPr>
        <w:pStyle w:val="CMDOutput"/>
      </w:pPr>
      <w:r>
        <w:t xml:space="preserve"> </w:t>
      </w:r>
      <w:r w:rsidRPr="00A63474">
        <w:rPr>
          <w:highlight w:val="yellow"/>
        </w:rPr>
        <w:t>*&gt;</w:t>
      </w:r>
      <w:proofErr w:type="spellStart"/>
      <w:proofErr w:type="gramStart"/>
      <w:r w:rsidRPr="00A63474">
        <w:rPr>
          <w:highlight w:val="yellow"/>
        </w:rPr>
        <w:t>i</w:t>
      </w:r>
      <w:proofErr w:type="spellEnd"/>
      <w:r>
        <w:t xml:space="preserve">  </w:t>
      </w:r>
      <w:r w:rsidRPr="009343F6">
        <w:rPr>
          <w:highlight w:val="yellow"/>
        </w:rPr>
        <w:t>203.0.114.0</w:t>
      </w:r>
      <w:proofErr w:type="gramEnd"/>
      <w:r>
        <w:t xml:space="preserve">      </w:t>
      </w:r>
      <w:r w:rsidRPr="009343F6">
        <w:rPr>
          <w:highlight w:val="yellow"/>
        </w:rPr>
        <w:t>1.1.1.1</w:t>
      </w:r>
      <w:r>
        <w:t xml:space="preserve">                  0    </w:t>
      </w:r>
      <w:r w:rsidRPr="009343F6">
        <w:rPr>
          <w:highlight w:val="yellow"/>
        </w:rPr>
        <w:t>200</w:t>
      </w:r>
      <w:r>
        <w:t xml:space="preserve">      0 65100 4279500803 </w:t>
      </w:r>
      <w:proofErr w:type="spellStart"/>
      <w:r>
        <w:t>i</w:t>
      </w:r>
      <w:proofErr w:type="spellEnd"/>
    </w:p>
    <w:p w14:paraId="25394B5B" w14:textId="77777777" w:rsidR="00732ECA" w:rsidRDefault="00732ECA" w:rsidP="00732ECA">
      <w:pPr>
        <w:pStyle w:val="CMDOutput"/>
      </w:pPr>
      <w:r>
        <w:t xml:space="preserve"> *                     209.165.201.6                          0 65200 4279500803 </w:t>
      </w:r>
      <w:proofErr w:type="spellStart"/>
      <w:r>
        <w:t>i</w:t>
      </w:r>
      <w:proofErr w:type="spellEnd"/>
    </w:p>
    <w:p w14:paraId="591EEB70" w14:textId="1CDD6C80" w:rsidR="00732ECA" w:rsidRDefault="00A63474" w:rsidP="00732ECA">
      <w:pPr>
        <w:pStyle w:val="CMDOutput"/>
      </w:pPr>
      <w:r>
        <w:t xml:space="preserve"> </w:t>
      </w:r>
      <w:r w:rsidR="00732ECA" w:rsidRPr="00A63474">
        <w:rPr>
          <w:highlight w:val="yellow"/>
        </w:rPr>
        <w:t>*&gt;</w:t>
      </w:r>
      <w:proofErr w:type="spellStart"/>
      <w:proofErr w:type="gramStart"/>
      <w:r w:rsidR="00732ECA" w:rsidRPr="00A63474">
        <w:rPr>
          <w:highlight w:val="yellow"/>
        </w:rPr>
        <w:t>i</w:t>
      </w:r>
      <w:proofErr w:type="spellEnd"/>
      <w:r w:rsidR="00732ECA">
        <w:t xml:space="preserve">  </w:t>
      </w:r>
      <w:r w:rsidR="00732ECA" w:rsidRPr="009343F6">
        <w:rPr>
          <w:highlight w:val="yellow"/>
        </w:rPr>
        <w:t>203.0.115.0</w:t>
      </w:r>
      <w:proofErr w:type="gramEnd"/>
      <w:r w:rsidR="00732ECA">
        <w:t xml:space="preserve">      </w:t>
      </w:r>
      <w:r w:rsidR="00732ECA" w:rsidRPr="009343F6">
        <w:rPr>
          <w:highlight w:val="yellow"/>
        </w:rPr>
        <w:t>1.1.1.1</w:t>
      </w:r>
      <w:r w:rsidR="00732ECA">
        <w:t xml:space="preserve">                  0    </w:t>
      </w:r>
      <w:r w:rsidR="00732ECA" w:rsidRPr="009343F6">
        <w:rPr>
          <w:highlight w:val="yellow"/>
        </w:rPr>
        <w:t>200</w:t>
      </w:r>
      <w:r w:rsidR="00732ECA">
        <w:t xml:space="preserve">      0 65100 4279500803 </w:t>
      </w:r>
      <w:proofErr w:type="spellStart"/>
      <w:r w:rsidR="00732ECA">
        <w:t>i</w:t>
      </w:r>
      <w:proofErr w:type="spellEnd"/>
    </w:p>
    <w:p w14:paraId="123B15C3" w14:textId="77777777" w:rsidR="00732ECA" w:rsidRDefault="00732ECA" w:rsidP="00732ECA">
      <w:pPr>
        <w:pStyle w:val="CMDOutput"/>
      </w:pPr>
      <w:r>
        <w:t xml:space="preserve"> *                     209.165.201.6                          0 65200 4279500803 </w:t>
      </w:r>
      <w:proofErr w:type="spellStart"/>
      <w:r>
        <w:t>i</w:t>
      </w:r>
      <w:proofErr w:type="spellEnd"/>
    </w:p>
    <w:p w14:paraId="1D12157E" w14:textId="226C206E" w:rsidR="00585885" w:rsidRDefault="00585885" w:rsidP="00585885">
      <w:pPr>
        <w:pStyle w:val="BodyTextL25"/>
      </w:pPr>
      <w:r w:rsidRPr="00585885">
        <w:t xml:space="preserve">The </w:t>
      </w:r>
      <w:proofErr w:type="spellStart"/>
      <w:r w:rsidRPr="00585885">
        <w:rPr>
          <w:b/>
          <w:bCs/>
        </w:rPr>
        <w:t>i</w:t>
      </w:r>
      <w:proofErr w:type="spellEnd"/>
      <w:r w:rsidRPr="00585885">
        <w:rPr>
          <w:b/>
          <w:bCs/>
        </w:rPr>
        <w:t xml:space="preserve"> flag </w:t>
      </w:r>
      <w:r w:rsidRPr="00585885">
        <w:t xml:space="preserve">indicates that a route was learned via </w:t>
      </w:r>
      <w:r w:rsidRPr="00585885">
        <w:rPr>
          <w:b/>
          <w:bCs/>
        </w:rPr>
        <w:t>iBGP</w:t>
      </w:r>
      <w:r w:rsidRPr="00585885">
        <w:t xml:space="preserve">, while the </w:t>
      </w:r>
      <w:r w:rsidRPr="00585885">
        <w:rPr>
          <w:b/>
          <w:bCs/>
        </w:rPr>
        <w:t>absence of</w:t>
      </w:r>
      <w:r w:rsidRPr="00585885">
        <w:t xml:space="preserve"> </w:t>
      </w:r>
      <w:proofErr w:type="spellStart"/>
      <w:r w:rsidRPr="00585885">
        <w:rPr>
          <w:b/>
          <w:bCs/>
        </w:rPr>
        <w:t>i</w:t>
      </w:r>
      <w:proofErr w:type="spellEnd"/>
      <w:r w:rsidRPr="00585885">
        <w:rPr>
          <w:b/>
          <w:bCs/>
        </w:rPr>
        <w:t xml:space="preserve"> </w:t>
      </w:r>
      <w:r w:rsidRPr="00585885">
        <w:t xml:space="preserve">indicates a route learned directly via </w:t>
      </w:r>
      <w:r w:rsidRPr="00585885">
        <w:rPr>
          <w:b/>
          <w:bCs/>
        </w:rPr>
        <w:t>eBGP</w:t>
      </w:r>
      <w:r w:rsidRPr="00585885">
        <w:t>.</w:t>
      </w:r>
    </w:p>
    <w:p w14:paraId="3603873F" w14:textId="58367D21" w:rsidR="00F4281B" w:rsidRDefault="006B7CED" w:rsidP="00F4281B">
      <w:pPr>
        <w:pStyle w:val="Heading3"/>
      </w:pPr>
      <w:r w:rsidRPr="006B7CED">
        <w:t xml:space="preserve">Confirm </w:t>
      </w:r>
      <w:r w:rsidR="007D772D" w:rsidRPr="006B7CED">
        <w:t xml:space="preserve">outbound path selection </w:t>
      </w:r>
      <w:r w:rsidRPr="006B7CED">
        <w:t>on GW2</w:t>
      </w:r>
      <w:r w:rsidR="00F4281B">
        <w:t>.</w:t>
      </w:r>
    </w:p>
    <w:p w14:paraId="40685739" w14:textId="5C8547A3" w:rsidR="00F4281B" w:rsidRDefault="006B7CED" w:rsidP="00F4281B">
      <w:pPr>
        <w:pStyle w:val="BodyTextL25"/>
      </w:pPr>
      <w:r w:rsidRPr="006B7CED">
        <w:t>This output confirms that the BGP best paths selected on GW2 are now installed in the IPv4 routing table, with all external prefixes forwarded via GW1 as dictated by the Local Preference policy</w:t>
      </w:r>
      <w:r w:rsidR="00F4281B" w:rsidRPr="008F2B50">
        <w:t>.</w:t>
      </w:r>
    </w:p>
    <w:p w14:paraId="2B90FDDA" w14:textId="34F73933" w:rsidR="00283854" w:rsidRPr="00176256" w:rsidRDefault="00283854" w:rsidP="00176256">
      <w:pPr>
        <w:pStyle w:val="CMD"/>
        <w:rPr>
          <w:b/>
          <w:bCs/>
        </w:rPr>
      </w:pPr>
      <w:r>
        <w:t xml:space="preserve">GW2# </w:t>
      </w:r>
      <w:r w:rsidRPr="00176256">
        <w:rPr>
          <w:b/>
          <w:bCs/>
        </w:rPr>
        <w:t xml:space="preserve">show </w:t>
      </w:r>
      <w:proofErr w:type="spellStart"/>
      <w:r w:rsidRPr="00176256">
        <w:rPr>
          <w:b/>
          <w:bCs/>
        </w:rPr>
        <w:t>ip</w:t>
      </w:r>
      <w:proofErr w:type="spellEnd"/>
      <w:r w:rsidRPr="00176256">
        <w:rPr>
          <w:b/>
          <w:bCs/>
        </w:rPr>
        <w:t xml:space="preserve"> route </w:t>
      </w:r>
      <w:proofErr w:type="spellStart"/>
      <w:r w:rsidRPr="00176256">
        <w:rPr>
          <w:b/>
          <w:bCs/>
        </w:rPr>
        <w:t>bgp</w:t>
      </w:r>
      <w:proofErr w:type="spellEnd"/>
      <w:r w:rsidR="00715B62">
        <w:rPr>
          <w:b/>
          <w:bCs/>
        </w:rPr>
        <w:t xml:space="preserve"> | begin Gateway</w:t>
      </w:r>
    </w:p>
    <w:p w14:paraId="33DE9D23" w14:textId="77777777" w:rsidR="00283854" w:rsidRDefault="00283854" w:rsidP="00283854">
      <w:pPr>
        <w:pStyle w:val="CMDOutput"/>
      </w:pPr>
      <w:r>
        <w:t>Gateway of last resort is not set</w:t>
      </w:r>
    </w:p>
    <w:p w14:paraId="7E3F20A7" w14:textId="77777777" w:rsidR="00283854" w:rsidRDefault="00283854" w:rsidP="00283854">
      <w:pPr>
        <w:pStyle w:val="CMDOutput"/>
      </w:pPr>
    </w:p>
    <w:p w14:paraId="56D497CF" w14:textId="77777777" w:rsidR="00283854" w:rsidRDefault="00283854" w:rsidP="00283854">
      <w:pPr>
        <w:pStyle w:val="CMDOutput"/>
      </w:pPr>
      <w:r>
        <w:t>B     192.168.11.0/24 [200/0] via 1.1.1.1, 01:33:30</w:t>
      </w:r>
    </w:p>
    <w:p w14:paraId="34D0C4D4" w14:textId="77777777" w:rsidR="00283854" w:rsidRDefault="00283854" w:rsidP="00283854">
      <w:pPr>
        <w:pStyle w:val="CMDOutput"/>
      </w:pPr>
      <w:r>
        <w:t xml:space="preserve">B     203.0.112.0/24 [200/0] via </w:t>
      </w:r>
      <w:r w:rsidRPr="00283854">
        <w:rPr>
          <w:highlight w:val="yellow"/>
        </w:rPr>
        <w:t>1.1.1.1</w:t>
      </w:r>
      <w:r>
        <w:t>, 00:17:24</w:t>
      </w:r>
    </w:p>
    <w:p w14:paraId="481BD0AE" w14:textId="77777777" w:rsidR="00283854" w:rsidRDefault="00283854" w:rsidP="00283854">
      <w:pPr>
        <w:pStyle w:val="CMDOutput"/>
      </w:pPr>
      <w:r>
        <w:t xml:space="preserve">B     203.0.113.0/24 [200/0] via </w:t>
      </w:r>
      <w:r w:rsidRPr="00283854">
        <w:rPr>
          <w:highlight w:val="yellow"/>
        </w:rPr>
        <w:t>1.1.1.1</w:t>
      </w:r>
      <w:r>
        <w:t>, 00:17:24</w:t>
      </w:r>
    </w:p>
    <w:p w14:paraId="6E2190FA" w14:textId="77777777" w:rsidR="00283854" w:rsidRDefault="00283854" w:rsidP="00283854">
      <w:pPr>
        <w:pStyle w:val="CMDOutput"/>
      </w:pPr>
      <w:r>
        <w:t xml:space="preserve">B     203.0.114.0/24 [200/0] via </w:t>
      </w:r>
      <w:r w:rsidRPr="00283854">
        <w:rPr>
          <w:highlight w:val="yellow"/>
        </w:rPr>
        <w:t>1.1.1.1</w:t>
      </w:r>
      <w:r>
        <w:t>, 00:17:24</w:t>
      </w:r>
    </w:p>
    <w:p w14:paraId="18C3CAFF" w14:textId="77777777" w:rsidR="00283854" w:rsidRDefault="00283854" w:rsidP="00283854">
      <w:pPr>
        <w:pStyle w:val="CMDOutput"/>
      </w:pPr>
      <w:r>
        <w:t xml:space="preserve">B     203.0.115.0/24 [200/0] via </w:t>
      </w:r>
      <w:r w:rsidRPr="00283854">
        <w:rPr>
          <w:highlight w:val="yellow"/>
        </w:rPr>
        <w:t>1.1.1.1</w:t>
      </w:r>
      <w:r>
        <w:t>, 00:17:24</w:t>
      </w:r>
    </w:p>
    <w:p w14:paraId="00D6E413" w14:textId="6BFF9149" w:rsidR="00FD116A" w:rsidRDefault="001E1EA5" w:rsidP="00FD116A">
      <w:pPr>
        <w:pStyle w:val="Heading2"/>
      </w:pPr>
      <w:r>
        <w:t>Configure the MED Attribute</w:t>
      </w:r>
    </w:p>
    <w:p w14:paraId="5D541368" w14:textId="0F6E6227" w:rsidR="00895299" w:rsidRPr="00895299" w:rsidRDefault="00895299" w:rsidP="000D786A">
      <w:pPr>
        <w:pStyle w:val="BodyTextL25"/>
      </w:pPr>
      <w:r>
        <w:t>I</w:t>
      </w:r>
      <w:r w:rsidRPr="00895299">
        <w:t xml:space="preserve">n this part of the lab, you will configure the </w:t>
      </w:r>
      <w:r w:rsidRPr="00895299">
        <w:rPr>
          <w:b/>
          <w:bCs/>
        </w:rPr>
        <w:t>Multi-Exit Discriminator (MED)</w:t>
      </w:r>
      <w:r w:rsidRPr="00895299">
        <w:t xml:space="preserve"> attribute to influence </w:t>
      </w:r>
      <w:r w:rsidRPr="00895299">
        <w:rPr>
          <w:b/>
          <w:bCs/>
        </w:rPr>
        <w:t>inbound traffic</w:t>
      </w:r>
      <w:r w:rsidRPr="00895299">
        <w:t xml:space="preserve"> from ISP2 into AS 65000. Unlike Local Preference, which is used internally by AS 65000 to select outbound paths, MED is an attribute that an AS advertises </w:t>
      </w:r>
      <w:r w:rsidRPr="00895299">
        <w:rPr>
          <w:b/>
          <w:bCs/>
        </w:rPr>
        <w:t>to a neighboring AS</w:t>
      </w:r>
      <w:r w:rsidRPr="00895299">
        <w:t xml:space="preserve"> to suggest which ingress point should be preferred.</w:t>
      </w:r>
    </w:p>
    <w:p w14:paraId="7D796CB8" w14:textId="77777777" w:rsidR="00895299" w:rsidRDefault="00895299" w:rsidP="000D786A">
      <w:pPr>
        <w:pStyle w:val="BodyTextL25"/>
      </w:pPr>
      <w:r w:rsidRPr="00895299">
        <w:t xml:space="preserve">In this topology, AS 65000 is multihomed to </w:t>
      </w:r>
      <w:r w:rsidRPr="00895299">
        <w:rPr>
          <w:b/>
          <w:bCs/>
        </w:rPr>
        <w:t>ISP2</w:t>
      </w:r>
      <w:r w:rsidRPr="00895299">
        <w:t xml:space="preserve"> through two different gateways: </w:t>
      </w:r>
      <w:r w:rsidRPr="00895299">
        <w:rPr>
          <w:b/>
          <w:bCs/>
        </w:rPr>
        <w:t>GW1</w:t>
      </w:r>
      <w:r w:rsidRPr="00895299">
        <w:t xml:space="preserve"> and </w:t>
      </w:r>
      <w:r w:rsidRPr="00895299">
        <w:rPr>
          <w:b/>
          <w:bCs/>
        </w:rPr>
        <w:t>GW2</w:t>
      </w:r>
      <w:r w:rsidRPr="00895299">
        <w:t xml:space="preserve">. The goal is for </w:t>
      </w:r>
      <w:r w:rsidRPr="00895299">
        <w:rPr>
          <w:b/>
          <w:bCs/>
        </w:rPr>
        <w:t>ISP2 to prefer the path toward GW2</w:t>
      </w:r>
      <w:r w:rsidRPr="00895299">
        <w:t xml:space="preserve"> when sending traffic into AS 65000, rather than entering through GW1. This allows AS 65000 to influence how inbound traffic from ISP2 is distributed across its gateways.</w:t>
      </w:r>
    </w:p>
    <w:p w14:paraId="718A1E23" w14:textId="755EB0EB" w:rsidR="00B924C5" w:rsidRPr="00895299" w:rsidRDefault="00B924C5" w:rsidP="000D786A">
      <w:pPr>
        <w:pStyle w:val="BodyTextL25"/>
      </w:pPr>
      <w:r w:rsidRPr="00B924C5">
        <w:t xml:space="preserve">In this </w:t>
      </w:r>
      <w:r w:rsidR="00634DEC">
        <w:t>part of the lab</w:t>
      </w:r>
      <w:r w:rsidRPr="00B924C5">
        <w:t>,</w:t>
      </w:r>
      <w:r w:rsidR="00634DEC">
        <w:t xml:space="preserve"> you will configure</w:t>
      </w:r>
      <w:r w:rsidRPr="00B924C5">
        <w:t xml:space="preserve"> MED </w:t>
      </w:r>
      <w:r w:rsidR="00634DEC">
        <w:t xml:space="preserve">attribute </w:t>
      </w:r>
      <w:r w:rsidRPr="00B924C5">
        <w:t xml:space="preserve">on GW1 and GW2 in AS 65000 to influence how ISP2 selects its preferred ingress point </w:t>
      </w:r>
      <w:r w:rsidR="00634DEC" w:rsidRPr="00634DEC">
        <w:t>to use when sending traffic into</w:t>
      </w:r>
      <w:r w:rsidR="00634DEC">
        <w:rPr>
          <w:i/>
          <w:iCs/>
        </w:rPr>
        <w:t xml:space="preserve"> </w:t>
      </w:r>
      <w:r w:rsidRPr="00B924C5">
        <w:t>AS 65000.</w:t>
      </w:r>
      <w:r w:rsidR="00634DEC">
        <w:t xml:space="preserve"> </w:t>
      </w:r>
      <w:r w:rsidR="00634DEC" w:rsidRPr="00634DEC">
        <w:t xml:space="preserve">Unlike Local Preference, which </w:t>
      </w:r>
      <w:r w:rsidR="00634DEC" w:rsidRPr="00634DEC">
        <w:lastRenderedPageBreak/>
        <w:t>controls outbound traffic inside an AS, MED is used to influence inbound traffic decisions made by a neighboring AS</w:t>
      </w:r>
      <w:r w:rsidRPr="00B924C5">
        <w:t>.</w:t>
      </w:r>
    </w:p>
    <w:p w14:paraId="364CDD49" w14:textId="77777777" w:rsidR="00895299" w:rsidRPr="00895299" w:rsidRDefault="00895299" w:rsidP="000D786A">
      <w:pPr>
        <w:pStyle w:val="BodyTextL25"/>
      </w:pPr>
      <w:r w:rsidRPr="00895299">
        <w:t xml:space="preserve">It is important to understand that MED has </w:t>
      </w:r>
      <w:r w:rsidRPr="00895299">
        <w:rPr>
          <w:b/>
          <w:bCs/>
        </w:rPr>
        <w:t>low priority</w:t>
      </w:r>
      <w:r w:rsidRPr="00895299">
        <w:t xml:space="preserve"> in the BGP decision process and is considered </w:t>
      </w:r>
      <w:r w:rsidRPr="00895299">
        <w:rPr>
          <w:b/>
          <w:bCs/>
        </w:rPr>
        <w:t>only after attributes such as Weight and Local Preference</w:t>
      </w:r>
      <w:r w:rsidRPr="00895299">
        <w:t xml:space="preserve">—attributes that are controlled by the receiving AS. Because of this, MED is often overridden in real networks and should be viewed as a </w:t>
      </w:r>
      <w:r w:rsidRPr="00895299">
        <w:rPr>
          <w:i/>
          <w:iCs/>
        </w:rPr>
        <w:t>hint</w:t>
      </w:r>
      <w:r w:rsidRPr="00895299">
        <w:t>, not a guarantee. In practice, MED is most effective when used between directly connected autonomous systems where both sides agree to honor it.</w:t>
      </w:r>
    </w:p>
    <w:p w14:paraId="3DD1F889" w14:textId="77777777" w:rsidR="00895299" w:rsidRPr="00895299" w:rsidRDefault="00895299" w:rsidP="000D786A">
      <w:pPr>
        <w:pStyle w:val="BodyTextL25"/>
      </w:pPr>
      <w:r w:rsidRPr="00895299">
        <w:t>This section demonstrates how MED can be used to influence inbound path selection from ISP2, while also reinforcing why Local Preference remains the primary tool for controlling outbound traffic within AS 65000.</w:t>
      </w:r>
    </w:p>
    <w:p w14:paraId="2AE96BA7" w14:textId="47278B77" w:rsidR="00FD116A" w:rsidRDefault="00F929B4" w:rsidP="00FD116A">
      <w:pPr>
        <w:pStyle w:val="Heading3"/>
      </w:pPr>
      <w:r w:rsidRPr="00F929B4">
        <w:t xml:space="preserve">Examine the ISP2 BGP </w:t>
      </w:r>
      <w:r w:rsidR="007D772D" w:rsidRPr="00F929B4">
        <w:t xml:space="preserve">routing table </w:t>
      </w:r>
      <w:r w:rsidRPr="00F929B4">
        <w:t>(</w:t>
      </w:r>
      <w:r w:rsidR="007D772D" w:rsidRPr="00F929B4">
        <w:t xml:space="preserve">before </w:t>
      </w:r>
      <w:r w:rsidRPr="00F929B4">
        <w:t>MED)</w:t>
      </w:r>
      <w:r w:rsidR="00FD116A">
        <w:t>.</w:t>
      </w:r>
    </w:p>
    <w:p w14:paraId="57D3B098" w14:textId="4781E4AF" w:rsidR="00FD116A" w:rsidRDefault="7C39C293" w:rsidP="00256DC0">
      <w:pPr>
        <w:pStyle w:val="BodyTextL25"/>
      </w:pPr>
      <w:r>
        <w:t>Before configuring MED, examine the BGP-learned routes on ISP2. At this stage, ISP2 has no MED information to differentiate the two entry points into AS 65000, so path selection is based on default BGP tie-breaking behavior</w:t>
      </w:r>
      <w:r w:rsidR="42909323">
        <w:t>.</w:t>
      </w:r>
    </w:p>
    <w:p w14:paraId="50B127CD" w14:textId="036B3792" w:rsidR="3EEB850D" w:rsidRDefault="3EEB850D" w:rsidP="7822E20B">
      <w:pPr>
        <w:pStyle w:val="BodyTextL25"/>
      </w:pPr>
      <w:r>
        <w:t>Before MED is configured, ISP2 has no policy-based way to distinguish between GW1 and GW2. As a result, ISP2 may choose either gateway as the preferred next hop for traffic destined to AS 65000, but it will consistently use the same gateway for all prefixes.</w:t>
      </w:r>
    </w:p>
    <w:p w14:paraId="7849E072" w14:textId="2268808B" w:rsidR="00634DEC" w:rsidRPr="00634DEC" w:rsidRDefault="00634DEC" w:rsidP="00176256">
      <w:pPr>
        <w:pStyle w:val="CMD"/>
      </w:pPr>
      <w:r>
        <w:t xml:space="preserve">ISP2# </w:t>
      </w:r>
      <w:r w:rsidRPr="00176256">
        <w:rPr>
          <w:b/>
          <w:bCs/>
        </w:rPr>
        <w:t xml:space="preserve">show </w:t>
      </w:r>
      <w:proofErr w:type="spellStart"/>
      <w:r w:rsidRPr="00176256">
        <w:rPr>
          <w:b/>
          <w:bCs/>
        </w:rPr>
        <w:t>ip</w:t>
      </w:r>
      <w:proofErr w:type="spellEnd"/>
      <w:r w:rsidRPr="00176256">
        <w:rPr>
          <w:b/>
          <w:bCs/>
        </w:rPr>
        <w:t xml:space="preserve"> route </w:t>
      </w:r>
      <w:proofErr w:type="spellStart"/>
      <w:r w:rsidRPr="00176256">
        <w:rPr>
          <w:b/>
          <w:bCs/>
        </w:rPr>
        <w:t>bgp</w:t>
      </w:r>
      <w:proofErr w:type="spellEnd"/>
      <w:r w:rsidR="00715B62">
        <w:rPr>
          <w:b/>
          <w:bCs/>
        </w:rPr>
        <w:t xml:space="preserve"> | begin Gateway</w:t>
      </w:r>
    </w:p>
    <w:p w14:paraId="7E702A2D" w14:textId="77777777" w:rsidR="00634DEC" w:rsidRDefault="00634DEC" w:rsidP="00634DEC">
      <w:pPr>
        <w:pStyle w:val="CMDOutput"/>
      </w:pPr>
      <w:r>
        <w:t>Gateway of last resort is not set</w:t>
      </w:r>
    </w:p>
    <w:p w14:paraId="300EF144" w14:textId="77777777" w:rsidR="00634DEC" w:rsidRDefault="00634DEC" w:rsidP="00634DEC">
      <w:pPr>
        <w:pStyle w:val="CMDOutput"/>
      </w:pPr>
    </w:p>
    <w:p w14:paraId="484A8D5A" w14:textId="0985C3E7" w:rsidR="00634DEC" w:rsidRDefault="0141A6B4" w:rsidP="00634DEC">
      <w:pPr>
        <w:pStyle w:val="CMDOutput"/>
      </w:pPr>
      <w:r>
        <w:t xml:space="preserve">B     </w:t>
      </w:r>
      <w:r w:rsidRPr="7822E20B">
        <w:rPr>
          <w:highlight w:val="yellow"/>
        </w:rPr>
        <w:t>192.168.11.0/24</w:t>
      </w:r>
      <w:r>
        <w:t xml:space="preserve"> [20/0] via </w:t>
      </w:r>
      <w:r w:rsidRPr="7822E20B">
        <w:rPr>
          <w:highlight w:val="yellow"/>
        </w:rPr>
        <w:t>209.165.201.</w:t>
      </w:r>
      <w:r w:rsidR="4CF9BFE9" w:rsidRPr="7822E20B">
        <w:rPr>
          <w:highlight w:val="yellow"/>
        </w:rPr>
        <w:t>5</w:t>
      </w:r>
      <w:r>
        <w:t>, 02:30:18</w:t>
      </w:r>
    </w:p>
    <w:p w14:paraId="6F1D92C1" w14:textId="77777777" w:rsidR="00634DEC" w:rsidRDefault="00634DEC" w:rsidP="00634DEC">
      <w:pPr>
        <w:pStyle w:val="CMDOutput"/>
      </w:pPr>
      <w:r>
        <w:t xml:space="preserve">B     </w:t>
      </w:r>
      <w:r w:rsidRPr="00634DEC">
        <w:rPr>
          <w:highlight w:val="yellow"/>
        </w:rPr>
        <w:t>192.168.22.0/24</w:t>
      </w:r>
      <w:r>
        <w:t xml:space="preserve"> [20/0] via </w:t>
      </w:r>
      <w:r w:rsidRPr="00634DEC">
        <w:rPr>
          <w:highlight w:val="yellow"/>
        </w:rPr>
        <w:t>209.165.201.5</w:t>
      </w:r>
      <w:r>
        <w:t>, 02:30:18</w:t>
      </w:r>
    </w:p>
    <w:p w14:paraId="5C93E6E1" w14:textId="77777777" w:rsidR="00634DEC" w:rsidRDefault="00634DEC" w:rsidP="00634DEC">
      <w:pPr>
        <w:pStyle w:val="CMDOutput"/>
      </w:pPr>
      <w:r>
        <w:t>B     203.0.112.0/24 [20/0] via 209.165.201.14, 02:30:18</w:t>
      </w:r>
    </w:p>
    <w:p w14:paraId="310D2DD1" w14:textId="77777777" w:rsidR="00634DEC" w:rsidRDefault="00634DEC" w:rsidP="00634DEC">
      <w:pPr>
        <w:pStyle w:val="CMDOutput"/>
      </w:pPr>
      <w:r>
        <w:t>B     203.0.113.0/24 [20/0] via 209.165.201.14, 02:30:18</w:t>
      </w:r>
    </w:p>
    <w:p w14:paraId="61A369DD" w14:textId="77777777" w:rsidR="00634DEC" w:rsidRDefault="00634DEC" w:rsidP="00634DEC">
      <w:pPr>
        <w:pStyle w:val="CMDOutput"/>
      </w:pPr>
      <w:r>
        <w:t>B     203.0.114.0/24 [20/0] via 209.165.201.14, 02:30:18</w:t>
      </w:r>
    </w:p>
    <w:p w14:paraId="5521334D" w14:textId="77777777" w:rsidR="00634DEC" w:rsidRDefault="0141A6B4" w:rsidP="00634DEC">
      <w:pPr>
        <w:pStyle w:val="CMDOutput"/>
      </w:pPr>
      <w:r>
        <w:t>B     203.0.115.0/24 [20/0] via 209.165.201.14, 02:30:18</w:t>
      </w:r>
    </w:p>
    <w:p w14:paraId="2B3BB768" w14:textId="6827D9A2" w:rsidR="7E75BBC3" w:rsidRDefault="7E75BBC3" w:rsidP="004125AB">
      <w:pPr>
        <w:pStyle w:val="BodyTextL25"/>
      </w:pPr>
      <w:r>
        <w:t>Or</w:t>
      </w:r>
    </w:p>
    <w:p w14:paraId="21A1E725" w14:textId="5E27CEA7" w:rsidR="7198C7FB" w:rsidRDefault="7198C7FB" w:rsidP="7822E20B">
      <w:pPr>
        <w:pStyle w:val="CMD"/>
      </w:pPr>
      <w:r>
        <w:t xml:space="preserve">ISP2# </w:t>
      </w:r>
      <w:r w:rsidRPr="7822E20B">
        <w:rPr>
          <w:b/>
          <w:bCs/>
        </w:rPr>
        <w:t xml:space="preserve">show </w:t>
      </w:r>
      <w:proofErr w:type="spellStart"/>
      <w:r w:rsidRPr="7822E20B">
        <w:rPr>
          <w:b/>
          <w:bCs/>
        </w:rPr>
        <w:t>ip</w:t>
      </w:r>
      <w:proofErr w:type="spellEnd"/>
      <w:r w:rsidRPr="7822E20B">
        <w:rPr>
          <w:b/>
          <w:bCs/>
        </w:rPr>
        <w:t xml:space="preserve"> route </w:t>
      </w:r>
      <w:proofErr w:type="spellStart"/>
      <w:r w:rsidRPr="7822E20B">
        <w:rPr>
          <w:b/>
          <w:bCs/>
        </w:rPr>
        <w:t>bgp</w:t>
      </w:r>
      <w:proofErr w:type="spellEnd"/>
      <w:r w:rsidR="0016416E">
        <w:rPr>
          <w:b/>
          <w:bCs/>
        </w:rPr>
        <w:t xml:space="preserve"> | begin Gateway</w:t>
      </w:r>
    </w:p>
    <w:p w14:paraId="51C9B385" w14:textId="77777777" w:rsidR="7198C7FB" w:rsidRDefault="7198C7FB" w:rsidP="7822E20B">
      <w:pPr>
        <w:pStyle w:val="CMDOutput"/>
      </w:pPr>
      <w:r>
        <w:t>Gateway of last resort is not set</w:t>
      </w:r>
    </w:p>
    <w:p w14:paraId="34C57231" w14:textId="77777777" w:rsidR="0016416E" w:rsidRDefault="0016416E" w:rsidP="7822E20B">
      <w:pPr>
        <w:pStyle w:val="CMDOutput"/>
      </w:pPr>
    </w:p>
    <w:p w14:paraId="6124A5EE" w14:textId="0D731F27" w:rsidR="7198C7FB" w:rsidRDefault="7198C7FB" w:rsidP="7822E20B">
      <w:pPr>
        <w:pStyle w:val="CMDOutput"/>
      </w:pPr>
      <w:r>
        <w:t xml:space="preserve">B     </w:t>
      </w:r>
      <w:r w:rsidRPr="004125AB">
        <w:rPr>
          <w:highlight w:val="yellow"/>
        </w:rPr>
        <w:t>192.168.11.0/24</w:t>
      </w:r>
      <w:r>
        <w:t xml:space="preserve"> [20/0] via </w:t>
      </w:r>
      <w:r w:rsidRPr="004125AB">
        <w:rPr>
          <w:highlight w:val="yellow"/>
        </w:rPr>
        <w:t>209.165.201.17</w:t>
      </w:r>
      <w:r>
        <w:t>, 03:13:16</w:t>
      </w:r>
    </w:p>
    <w:p w14:paraId="6E1BE2C3" w14:textId="1E81C1E0" w:rsidR="7198C7FB" w:rsidRDefault="7198C7FB" w:rsidP="004125AB">
      <w:pPr>
        <w:pStyle w:val="CMDOutput"/>
      </w:pPr>
      <w:r>
        <w:t xml:space="preserve">B     </w:t>
      </w:r>
      <w:r w:rsidRPr="004125AB">
        <w:rPr>
          <w:highlight w:val="yellow"/>
        </w:rPr>
        <w:t>192.168.22.0/24</w:t>
      </w:r>
      <w:r>
        <w:t xml:space="preserve"> [20/0] via </w:t>
      </w:r>
      <w:r w:rsidRPr="004125AB">
        <w:rPr>
          <w:highlight w:val="yellow"/>
        </w:rPr>
        <w:t>209.165.201.17</w:t>
      </w:r>
      <w:r>
        <w:t>, 03:13:16</w:t>
      </w:r>
    </w:p>
    <w:p w14:paraId="5A395AF4" w14:textId="31E0917B" w:rsidR="7198C7FB" w:rsidRDefault="7198C7FB" w:rsidP="004125AB">
      <w:pPr>
        <w:pStyle w:val="CMDOutput"/>
      </w:pPr>
      <w:r>
        <w:t>B     203.0.112.0/24 [20/0] via 209.165.201.14, 03:12:27</w:t>
      </w:r>
    </w:p>
    <w:p w14:paraId="20057EB9" w14:textId="2779A01F" w:rsidR="7198C7FB" w:rsidRDefault="7198C7FB" w:rsidP="004125AB">
      <w:pPr>
        <w:pStyle w:val="CMDOutput"/>
      </w:pPr>
      <w:r>
        <w:t>B     203.0.113.0/24 [20/0] via 209.165.201.14, 03:12:27</w:t>
      </w:r>
    </w:p>
    <w:p w14:paraId="709B38F2" w14:textId="38EF81DB" w:rsidR="7198C7FB" w:rsidRDefault="7198C7FB" w:rsidP="004125AB">
      <w:pPr>
        <w:pStyle w:val="CMDOutput"/>
      </w:pPr>
      <w:r>
        <w:t>B     203.0.114.0/24 [20/0] via 209.165.201.14, 03:12:27</w:t>
      </w:r>
    </w:p>
    <w:p w14:paraId="43793F1B" w14:textId="2A42A0F1" w:rsidR="7198C7FB" w:rsidRDefault="7198C7FB" w:rsidP="004125AB">
      <w:pPr>
        <w:pStyle w:val="CMDOutput"/>
      </w:pPr>
      <w:r>
        <w:t>B     203.0.115.0/24 [20/0] via 209.165.201.14, 03:12:27</w:t>
      </w:r>
    </w:p>
    <w:p w14:paraId="38D3D4CD" w14:textId="473C2153" w:rsidR="00F4281B" w:rsidRDefault="00B82440" w:rsidP="00F4281B">
      <w:pPr>
        <w:pStyle w:val="Heading3"/>
      </w:pPr>
      <w:r w:rsidRPr="00B82440">
        <w:t>Configure MED on GW2 (</w:t>
      </w:r>
      <w:r w:rsidR="007D772D" w:rsidRPr="00B82440">
        <w:t>preferred ingress</w:t>
      </w:r>
      <w:r w:rsidRPr="00B82440">
        <w:t>)</w:t>
      </w:r>
      <w:r w:rsidR="00F4281B">
        <w:t>.</w:t>
      </w:r>
    </w:p>
    <w:p w14:paraId="31978E38" w14:textId="47387869" w:rsidR="00F4281B" w:rsidRDefault="00B82440" w:rsidP="00F4281B">
      <w:pPr>
        <w:pStyle w:val="BodyTextL25"/>
      </w:pPr>
      <w:r w:rsidRPr="00B82440">
        <w:t xml:space="preserve">GW2 will advertise routes to ISP2 with a </w:t>
      </w:r>
      <w:r w:rsidRPr="00B82440">
        <w:rPr>
          <w:b/>
          <w:bCs/>
        </w:rPr>
        <w:t>lower MED</w:t>
      </w:r>
      <w:r w:rsidRPr="00B82440">
        <w:t>, making it the preferred entry point into AS 65000</w:t>
      </w:r>
      <w:r w:rsidR="00F4281B" w:rsidRPr="008F2B50">
        <w:t>.</w:t>
      </w:r>
    </w:p>
    <w:p w14:paraId="6E6E61CE" w14:textId="77777777" w:rsidR="00AD74AD" w:rsidRPr="00AD74AD" w:rsidRDefault="00AD74AD" w:rsidP="00176256">
      <w:pPr>
        <w:pStyle w:val="CMD"/>
      </w:pPr>
      <w:r>
        <w:t xml:space="preserve">GW2(config)# </w:t>
      </w:r>
      <w:r w:rsidRPr="00176256">
        <w:rPr>
          <w:b/>
          <w:bCs/>
        </w:rPr>
        <w:t xml:space="preserve">route-map </w:t>
      </w:r>
      <w:r w:rsidRPr="00176256">
        <w:rPr>
          <w:b/>
          <w:bCs/>
          <w:highlight w:val="yellow"/>
        </w:rPr>
        <w:t>SET-MED-ISP2</w:t>
      </w:r>
      <w:r w:rsidRPr="00176256">
        <w:rPr>
          <w:b/>
          <w:bCs/>
        </w:rPr>
        <w:t xml:space="preserve"> permit 10</w:t>
      </w:r>
    </w:p>
    <w:p w14:paraId="1BAB1380" w14:textId="77777777" w:rsidR="00AD74AD" w:rsidRPr="00AD74AD" w:rsidRDefault="00AD74AD" w:rsidP="00176256">
      <w:pPr>
        <w:pStyle w:val="CMD"/>
        <w:rPr>
          <w:b/>
          <w:bCs/>
        </w:rPr>
      </w:pPr>
      <w:r>
        <w:t>GW2(config-route-</w:t>
      </w:r>
      <w:proofErr w:type="gramStart"/>
      <w:r>
        <w:t>map)#</w:t>
      </w:r>
      <w:proofErr w:type="gramEnd"/>
      <w:r>
        <w:t xml:space="preserve"> </w:t>
      </w:r>
      <w:r w:rsidRPr="00AD74AD">
        <w:rPr>
          <w:b/>
          <w:bCs/>
        </w:rPr>
        <w:t>set metric 50</w:t>
      </w:r>
    </w:p>
    <w:p w14:paraId="0D17CC20" w14:textId="77777777" w:rsidR="00AD74AD" w:rsidRDefault="00AD74AD" w:rsidP="00176256">
      <w:pPr>
        <w:pStyle w:val="CMD"/>
      </w:pPr>
      <w:r>
        <w:t>GW2(config-route-</w:t>
      </w:r>
      <w:proofErr w:type="gramStart"/>
      <w:r>
        <w:t>map)#</w:t>
      </w:r>
      <w:proofErr w:type="gramEnd"/>
      <w:r>
        <w:t xml:space="preserve"> </w:t>
      </w:r>
      <w:r w:rsidRPr="00AD74AD">
        <w:rPr>
          <w:b/>
          <w:bCs/>
        </w:rPr>
        <w:t>exit</w:t>
      </w:r>
    </w:p>
    <w:p w14:paraId="18F54A93" w14:textId="1B7B2EB0" w:rsidR="00AD74AD" w:rsidRDefault="00AD74AD" w:rsidP="00176256">
      <w:pPr>
        <w:pStyle w:val="CMD"/>
      </w:pPr>
      <w:r>
        <w:t xml:space="preserve">GW2(config)# </w:t>
      </w:r>
      <w:r w:rsidRPr="00AD74AD">
        <w:rPr>
          <w:b/>
          <w:bCs/>
        </w:rPr>
        <w:t xml:space="preserve">router </w:t>
      </w:r>
      <w:proofErr w:type="spellStart"/>
      <w:r w:rsidRPr="00AD74AD">
        <w:rPr>
          <w:b/>
          <w:bCs/>
        </w:rPr>
        <w:t>bgp</w:t>
      </w:r>
      <w:proofErr w:type="spellEnd"/>
      <w:r w:rsidRPr="00AD74AD">
        <w:rPr>
          <w:b/>
          <w:bCs/>
        </w:rPr>
        <w:t xml:space="preserve"> 65000</w:t>
      </w:r>
    </w:p>
    <w:p w14:paraId="153AA101" w14:textId="77777777" w:rsidR="00AD74AD" w:rsidRPr="00AD74AD" w:rsidRDefault="00AD74AD" w:rsidP="00176256">
      <w:pPr>
        <w:pStyle w:val="CMD"/>
        <w:rPr>
          <w:b/>
          <w:bCs/>
        </w:rPr>
      </w:pPr>
      <w:r>
        <w:t>GW2(config-</w:t>
      </w:r>
      <w:proofErr w:type="gramStart"/>
      <w:r>
        <w:t>router)#</w:t>
      </w:r>
      <w:proofErr w:type="gramEnd"/>
      <w:r>
        <w:t xml:space="preserve"> </w:t>
      </w:r>
      <w:r w:rsidRPr="00AD74AD">
        <w:rPr>
          <w:b/>
          <w:bCs/>
        </w:rPr>
        <w:t xml:space="preserve">neighbor 209.165.201.6 route-map </w:t>
      </w:r>
      <w:r w:rsidRPr="00AD74AD">
        <w:rPr>
          <w:b/>
          <w:bCs/>
          <w:highlight w:val="yellow"/>
        </w:rPr>
        <w:t>SET-MED-ISP2</w:t>
      </w:r>
      <w:r w:rsidRPr="00AD74AD">
        <w:rPr>
          <w:b/>
          <w:bCs/>
        </w:rPr>
        <w:t xml:space="preserve"> out</w:t>
      </w:r>
    </w:p>
    <w:p w14:paraId="5FCDF57E" w14:textId="4F1E7628" w:rsidR="00F4281B" w:rsidRDefault="00AD74AD" w:rsidP="00176256">
      <w:pPr>
        <w:pStyle w:val="CMD"/>
      </w:pPr>
      <w:r>
        <w:t>GW2(config-</w:t>
      </w:r>
      <w:proofErr w:type="gramStart"/>
      <w:r>
        <w:t>router)#</w:t>
      </w:r>
      <w:proofErr w:type="gramEnd"/>
      <w:r>
        <w:t xml:space="preserve"> </w:t>
      </w:r>
      <w:r w:rsidRPr="00AD74AD">
        <w:rPr>
          <w:b/>
          <w:bCs/>
        </w:rPr>
        <w:t>end</w:t>
      </w:r>
    </w:p>
    <w:p w14:paraId="134E6068" w14:textId="77777777" w:rsidR="00B82440" w:rsidRPr="00B82440" w:rsidRDefault="00B82440" w:rsidP="00B82440">
      <w:pPr>
        <w:pStyle w:val="BodyTextL25"/>
      </w:pPr>
      <w:r w:rsidRPr="00B82440">
        <w:rPr>
          <w:b/>
          <w:bCs/>
        </w:rPr>
        <w:t>Explanation:</w:t>
      </w:r>
    </w:p>
    <w:p w14:paraId="40D52D27" w14:textId="77777777" w:rsidR="00B82440" w:rsidRPr="00B82440" w:rsidRDefault="00B82440" w:rsidP="000D786A">
      <w:pPr>
        <w:pStyle w:val="Bulletlevel2"/>
      </w:pPr>
      <w:r w:rsidRPr="00B82440">
        <w:lastRenderedPageBreak/>
        <w:t>MED is set using the set metric command</w:t>
      </w:r>
    </w:p>
    <w:p w14:paraId="4D3213EC" w14:textId="77777777" w:rsidR="00B82440" w:rsidRPr="00B82440" w:rsidRDefault="00B82440" w:rsidP="000D786A">
      <w:pPr>
        <w:pStyle w:val="Bulletlevel2"/>
      </w:pPr>
      <w:r w:rsidRPr="00B82440">
        <w:t xml:space="preserve">A </w:t>
      </w:r>
      <w:r w:rsidRPr="00B82440">
        <w:rPr>
          <w:b/>
          <w:bCs/>
        </w:rPr>
        <w:t>lower MED value (50)</w:t>
      </w:r>
      <w:r w:rsidRPr="00B82440">
        <w:t xml:space="preserve"> makes this path more attractive</w:t>
      </w:r>
    </w:p>
    <w:p w14:paraId="15332E03" w14:textId="77777777" w:rsidR="00B82440" w:rsidRPr="00B82440" w:rsidRDefault="00B82440" w:rsidP="000D786A">
      <w:pPr>
        <w:pStyle w:val="Bulletlevel2"/>
      </w:pPr>
      <w:r w:rsidRPr="00B82440">
        <w:t xml:space="preserve">The route map is applied </w:t>
      </w:r>
      <w:r w:rsidRPr="00B82440">
        <w:rPr>
          <w:b/>
          <w:bCs/>
        </w:rPr>
        <w:t>outbound</w:t>
      </w:r>
      <w:r w:rsidRPr="00B82440">
        <w:t xml:space="preserve">, because MED is sent </w:t>
      </w:r>
      <w:r w:rsidRPr="00B82440">
        <w:rPr>
          <w:i/>
          <w:iCs/>
        </w:rPr>
        <w:t>to</w:t>
      </w:r>
      <w:r w:rsidRPr="00B82440">
        <w:t xml:space="preserve"> the neighbor</w:t>
      </w:r>
    </w:p>
    <w:p w14:paraId="6778E46E" w14:textId="77777777" w:rsidR="00B82440" w:rsidRPr="00B82440" w:rsidRDefault="00B82440" w:rsidP="000D786A">
      <w:pPr>
        <w:pStyle w:val="Bulletlevel2"/>
      </w:pPr>
      <w:r w:rsidRPr="00B82440">
        <w:t>This configuration tells ISP2 to prefer routes entering AS 65000 via GW2</w:t>
      </w:r>
    </w:p>
    <w:p w14:paraId="40B55A29" w14:textId="2532F6CD" w:rsidR="00F4281B" w:rsidRDefault="00B82440" w:rsidP="00F4281B">
      <w:pPr>
        <w:pStyle w:val="Heading3"/>
      </w:pPr>
      <w:r w:rsidRPr="00B82440">
        <w:t>Configure MED on GW1 (</w:t>
      </w:r>
      <w:r w:rsidR="007D772D" w:rsidRPr="00B82440">
        <w:t>backup ingress</w:t>
      </w:r>
      <w:r w:rsidRPr="00B82440">
        <w:t>)</w:t>
      </w:r>
      <w:r w:rsidR="00F4281B">
        <w:t>.</w:t>
      </w:r>
    </w:p>
    <w:p w14:paraId="73EF7940" w14:textId="77777777" w:rsidR="00EB563B" w:rsidRDefault="00EB563B" w:rsidP="00F4281B">
      <w:pPr>
        <w:pStyle w:val="BodyTextL25"/>
      </w:pPr>
      <w:r w:rsidRPr="00EB563B">
        <w:t xml:space="preserve">In this step, GW1 advertises routes with a </w:t>
      </w:r>
      <w:r w:rsidRPr="00EB563B">
        <w:rPr>
          <w:b/>
          <w:bCs/>
        </w:rPr>
        <w:t>higher MED value</w:t>
      </w:r>
      <w:r w:rsidRPr="00EB563B">
        <w:t xml:space="preserve"> so that, when ISP2 has a choice of entering AS 65000 via GW1 or GW2, it will </w:t>
      </w:r>
      <w:r w:rsidRPr="00EB563B">
        <w:rPr>
          <w:b/>
          <w:bCs/>
        </w:rPr>
        <w:t>prefer GW2</w:t>
      </w:r>
      <w:r w:rsidRPr="00EB563B">
        <w:t xml:space="preserve"> (lower MED) and treat GW1 as the less-preferred entry point.</w:t>
      </w:r>
    </w:p>
    <w:p w14:paraId="62BF3BB0" w14:textId="2AFDEB33" w:rsidR="00EB563B" w:rsidRPr="00EB563B" w:rsidRDefault="00EB563B" w:rsidP="00EB563B">
      <w:pPr>
        <w:pStyle w:val="BodyTextL25Bold"/>
      </w:pPr>
      <w:r w:rsidRPr="00EB563B">
        <w:t>Important Note About Peer Groups (Why We Apply the Route Map This Way)</w:t>
      </w:r>
    </w:p>
    <w:p w14:paraId="5D61B2BE" w14:textId="77777777" w:rsidR="00EB563B" w:rsidRPr="00EB563B" w:rsidRDefault="00EB563B" w:rsidP="00EB563B">
      <w:pPr>
        <w:pStyle w:val="BodyTextL25"/>
      </w:pPr>
      <w:r w:rsidRPr="00EB563B">
        <w:t xml:space="preserve">On GW1, ISP1 and ISP2 are members of the </w:t>
      </w:r>
      <w:r w:rsidRPr="00EB563B">
        <w:rPr>
          <w:b/>
          <w:bCs/>
        </w:rPr>
        <w:t>ISP-PEERS</w:t>
      </w:r>
      <w:r w:rsidRPr="00EB563B">
        <w:t xml:space="preserve"> peer group. Because of this, IOS-XE does </w:t>
      </w:r>
      <w:r w:rsidRPr="00EB563B">
        <w:rPr>
          <w:b/>
          <w:bCs/>
        </w:rPr>
        <w:t>not</w:t>
      </w:r>
      <w:r w:rsidRPr="00EB563B">
        <w:t xml:space="preserve"> allow you to apply a route map directly to an individual peer-group member using a </w:t>
      </w:r>
      <w:r w:rsidRPr="009910FD">
        <w:rPr>
          <w:b/>
          <w:bCs/>
        </w:rPr>
        <w:t>neighbor &lt;</w:t>
      </w:r>
      <w:proofErr w:type="spellStart"/>
      <w:r w:rsidRPr="009910FD">
        <w:rPr>
          <w:b/>
          <w:bCs/>
        </w:rPr>
        <w:t>ip</w:t>
      </w:r>
      <w:proofErr w:type="spellEnd"/>
      <w:r w:rsidRPr="009910FD">
        <w:rPr>
          <w:b/>
          <w:bCs/>
        </w:rPr>
        <w:t>&gt; route-map ...</w:t>
      </w:r>
      <w:r w:rsidRPr="00EB563B">
        <w:t xml:space="preserve"> command. If you try, IOS-XE rejects it with:</w:t>
      </w:r>
    </w:p>
    <w:p w14:paraId="0812FAC5" w14:textId="77777777" w:rsidR="00EB563B" w:rsidRPr="00EB563B" w:rsidRDefault="00EB563B" w:rsidP="00EB563B">
      <w:pPr>
        <w:pStyle w:val="CMDOutput"/>
      </w:pPr>
      <w:r w:rsidRPr="00EB563B">
        <w:t>% Invalid command for a peer-group member</w:t>
      </w:r>
    </w:p>
    <w:p w14:paraId="5B2AFF94" w14:textId="77777777" w:rsidR="00EB563B" w:rsidRPr="00EB563B" w:rsidRDefault="00EB563B" w:rsidP="00EB563B">
      <w:pPr>
        <w:pStyle w:val="BodyTextL25"/>
      </w:pPr>
      <w:r w:rsidRPr="00EB563B">
        <w:t xml:space="preserve">Therefore, the route map must be applied to the </w:t>
      </w:r>
      <w:r w:rsidRPr="00EB563B">
        <w:rPr>
          <w:b/>
          <w:bCs/>
        </w:rPr>
        <w:t>peer group</w:t>
      </w:r>
      <w:r w:rsidRPr="00EB563B">
        <w:t xml:space="preserve">, which means the MED policy is applied to </w:t>
      </w:r>
      <w:r w:rsidRPr="00EB563B">
        <w:rPr>
          <w:b/>
          <w:bCs/>
        </w:rPr>
        <w:t>both</w:t>
      </w:r>
      <w:r w:rsidRPr="00EB563B">
        <w:t xml:space="preserve"> ISP neighbors on GW1. In a production design, you could use a separate peer group (or more granular policy) to apply MED only toward ISP2, but that added complexity is not required for this lab.</w:t>
      </w:r>
    </w:p>
    <w:p w14:paraId="1E48BC50" w14:textId="77777777" w:rsidR="00EB563B" w:rsidRPr="00EB563B" w:rsidRDefault="00EB563B" w:rsidP="009910FD">
      <w:pPr>
        <w:pStyle w:val="CMD"/>
      </w:pPr>
      <w:r>
        <w:t xml:space="preserve">GW1(config)# </w:t>
      </w:r>
      <w:r w:rsidRPr="009910FD">
        <w:rPr>
          <w:b/>
          <w:bCs/>
        </w:rPr>
        <w:t>route-map SET-MED-ISP2 permit 10</w:t>
      </w:r>
    </w:p>
    <w:p w14:paraId="676D09F3" w14:textId="77777777" w:rsidR="00EB563B" w:rsidRPr="00EB563B" w:rsidRDefault="00EB563B" w:rsidP="009910FD">
      <w:pPr>
        <w:pStyle w:val="CMD"/>
      </w:pPr>
      <w:r>
        <w:t>GW1(config-route-</w:t>
      </w:r>
      <w:proofErr w:type="gramStart"/>
      <w:r>
        <w:t>map)#</w:t>
      </w:r>
      <w:proofErr w:type="gramEnd"/>
      <w:r>
        <w:t xml:space="preserve"> </w:t>
      </w:r>
      <w:r w:rsidRPr="009910FD">
        <w:rPr>
          <w:b/>
          <w:bCs/>
        </w:rPr>
        <w:t>set metric 100</w:t>
      </w:r>
    </w:p>
    <w:p w14:paraId="5D2394A7" w14:textId="77777777" w:rsidR="00EB563B" w:rsidRDefault="00EB563B" w:rsidP="009910FD">
      <w:pPr>
        <w:pStyle w:val="CMD"/>
      </w:pPr>
      <w:r>
        <w:t>GW1(config-route-</w:t>
      </w:r>
      <w:proofErr w:type="gramStart"/>
      <w:r>
        <w:t>map)#</w:t>
      </w:r>
      <w:proofErr w:type="gramEnd"/>
      <w:r>
        <w:t xml:space="preserve"> </w:t>
      </w:r>
      <w:r w:rsidRPr="009910FD">
        <w:rPr>
          <w:b/>
          <w:bCs/>
        </w:rPr>
        <w:t>exit</w:t>
      </w:r>
    </w:p>
    <w:p w14:paraId="6CB40E97" w14:textId="77777777" w:rsidR="00EB563B" w:rsidRPr="00EB563B" w:rsidRDefault="00EB563B" w:rsidP="009910FD">
      <w:pPr>
        <w:pStyle w:val="CMD"/>
      </w:pPr>
      <w:r>
        <w:t xml:space="preserve">GW1(config)# </w:t>
      </w:r>
      <w:r w:rsidRPr="009910FD">
        <w:rPr>
          <w:b/>
          <w:bCs/>
        </w:rPr>
        <w:t xml:space="preserve">router </w:t>
      </w:r>
      <w:proofErr w:type="spellStart"/>
      <w:r w:rsidRPr="009910FD">
        <w:rPr>
          <w:b/>
          <w:bCs/>
        </w:rPr>
        <w:t>bgp</w:t>
      </w:r>
      <w:proofErr w:type="spellEnd"/>
      <w:r w:rsidRPr="009910FD">
        <w:rPr>
          <w:b/>
          <w:bCs/>
        </w:rPr>
        <w:t xml:space="preserve"> 65000</w:t>
      </w:r>
    </w:p>
    <w:p w14:paraId="52A09869" w14:textId="77777777" w:rsidR="00EB563B" w:rsidRDefault="00EB563B" w:rsidP="009910FD">
      <w:pPr>
        <w:pStyle w:val="CMD"/>
      </w:pPr>
      <w:r>
        <w:t>GW1(config-</w:t>
      </w:r>
      <w:proofErr w:type="gramStart"/>
      <w:r>
        <w:t>router)#</w:t>
      </w:r>
      <w:proofErr w:type="gramEnd"/>
      <w:r>
        <w:t xml:space="preserve"> </w:t>
      </w:r>
      <w:r w:rsidRPr="009910FD">
        <w:rPr>
          <w:b/>
          <w:bCs/>
        </w:rPr>
        <w:t>neighbor ISP-PEERS route-map SET-MED-ISP2 out</w:t>
      </w:r>
    </w:p>
    <w:p w14:paraId="18938540" w14:textId="1484E33A" w:rsidR="00F4281B" w:rsidRPr="00EB563B" w:rsidRDefault="00EB563B" w:rsidP="009910FD">
      <w:pPr>
        <w:pStyle w:val="CMD"/>
      </w:pPr>
      <w:r>
        <w:t>GW1(config-</w:t>
      </w:r>
      <w:proofErr w:type="gramStart"/>
      <w:r>
        <w:t>router)#</w:t>
      </w:r>
      <w:proofErr w:type="gramEnd"/>
      <w:r>
        <w:t xml:space="preserve"> </w:t>
      </w:r>
      <w:r w:rsidRPr="009910FD">
        <w:rPr>
          <w:b/>
          <w:bCs/>
        </w:rPr>
        <w:t>end</w:t>
      </w:r>
    </w:p>
    <w:p w14:paraId="28D6D6E4" w14:textId="77777777" w:rsidR="00B82440" w:rsidRPr="00B82440" w:rsidRDefault="00B82440" w:rsidP="00B82440">
      <w:pPr>
        <w:pStyle w:val="BodyTextL25"/>
      </w:pPr>
      <w:r w:rsidRPr="00B82440">
        <w:rPr>
          <w:b/>
          <w:bCs/>
        </w:rPr>
        <w:t>Explanation:</w:t>
      </w:r>
    </w:p>
    <w:p w14:paraId="1C3B2612" w14:textId="3899B57B" w:rsidR="00104EA8" w:rsidRPr="00104EA8" w:rsidRDefault="00104EA8" w:rsidP="000D786A">
      <w:pPr>
        <w:pStyle w:val="Bulletlevel2"/>
      </w:pPr>
      <w:r w:rsidRPr="00104EA8">
        <w:t xml:space="preserve">GW1 now </w:t>
      </w:r>
      <w:r w:rsidRPr="00104EA8">
        <w:rPr>
          <w:b/>
          <w:bCs/>
        </w:rPr>
        <w:t>sets MED to 100</w:t>
      </w:r>
      <w:r w:rsidRPr="00104EA8">
        <w:t xml:space="preserve"> on routes it advertises to neighbors in the ISP-PEERS peer group.</w:t>
      </w:r>
    </w:p>
    <w:p w14:paraId="24302EEC" w14:textId="00E3273D" w:rsidR="00104EA8" w:rsidRPr="00104EA8" w:rsidRDefault="00104EA8" w:rsidP="000D786A">
      <w:pPr>
        <w:pStyle w:val="Bulletlevel2"/>
      </w:pPr>
      <w:r w:rsidRPr="00104EA8">
        <w:t xml:space="preserve">This makes GW1 the </w:t>
      </w:r>
      <w:r w:rsidRPr="00104EA8">
        <w:rPr>
          <w:b/>
          <w:bCs/>
        </w:rPr>
        <w:t>less preferred</w:t>
      </w:r>
      <w:r w:rsidRPr="00104EA8">
        <w:t xml:space="preserve"> ingress point compared to GW2 (which will be configured with a lower MED).</w:t>
      </w:r>
    </w:p>
    <w:p w14:paraId="6784D7EB" w14:textId="274F1E85" w:rsidR="00104EA8" w:rsidRPr="00104EA8" w:rsidRDefault="00104EA8" w:rsidP="000D786A">
      <w:pPr>
        <w:pStyle w:val="Bulletlevel2"/>
      </w:pPr>
      <w:r w:rsidRPr="00104EA8">
        <w:t>Using explicit MED values on both gateways gives ISP2 a clear basis to compare the two entry points into AS 65000.</w:t>
      </w:r>
    </w:p>
    <w:p w14:paraId="4DB8CDC3" w14:textId="4E6573D0" w:rsidR="00F4281B" w:rsidRDefault="00B82440" w:rsidP="00F4281B">
      <w:pPr>
        <w:pStyle w:val="Heading3"/>
      </w:pPr>
      <w:r w:rsidRPr="00B82440">
        <w:t xml:space="preserve">Refresh BGP </w:t>
      </w:r>
      <w:r w:rsidR="007D772D" w:rsidRPr="00B82440">
        <w:t xml:space="preserve">sessions </w:t>
      </w:r>
      <w:r w:rsidRPr="00B82440">
        <w:t>with ISP2</w:t>
      </w:r>
      <w:r w:rsidR="00F4281B">
        <w:t>.</w:t>
      </w:r>
    </w:p>
    <w:p w14:paraId="45BA97E4" w14:textId="1489297A" w:rsidR="00F4281B" w:rsidRDefault="00B82440" w:rsidP="00F4281B">
      <w:pPr>
        <w:pStyle w:val="BodyTextL25"/>
      </w:pPr>
      <w:r w:rsidRPr="00B82440">
        <w:t>To ensure ISP2 receives the updated MED values, reset the BGP sessions</w:t>
      </w:r>
      <w:r w:rsidR="00B60C63">
        <w:t xml:space="preserve">. </w:t>
      </w:r>
      <w:r w:rsidR="00B60C63" w:rsidRPr="00B60C63">
        <w:t>This clears and reestablishes the BGP sessions so the updated MED values are advertised and processed by ISP2</w:t>
      </w:r>
      <w:r w:rsidR="00F4281B" w:rsidRPr="008F2B50">
        <w:t>.</w:t>
      </w:r>
    </w:p>
    <w:p w14:paraId="18328AE7" w14:textId="77777777" w:rsidR="00104EA8" w:rsidRPr="009910FD" w:rsidRDefault="00104EA8" w:rsidP="009910FD">
      <w:pPr>
        <w:pStyle w:val="CMD"/>
        <w:rPr>
          <w:b/>
          <w:bCs/>
        </w:rPr>
      </w:pPr>
      <w:r>
        <w:t xml:space="preserve">GW1# </w:t>
      </w:r>
      <w:r w:rsidRPr="009910FD">
        <w:rPr>
          <w:b/>
          <w:bCs/>
        </w:rPr>
        <w:t xml:space="preserve">clear </w:t>
      </w:r>
      <w:proofErr w:type="spellStart"/>
      <w:r w:rsidRPr="009910FD">
        <w:rPr>
          <w:b/>
          <w:bCs/>
        </w:rPr>
        <w:t>ip</w:t>
      </w:r>
      <w:proofErr w:type="spellEnd"/>
      <w:r w:rsidRPr="009910FD">
        <w:rPr>
          <w:b/>
          <w:bCs/>
        </w:rPr>
        <w:t xml:space="preserve"> </w:t>
      </w:r>
      <w:proofErr w:type="spellStart"/>
      <w:r w:rsidRPr="009910FD">
        <w:rPr>
          <w:b/>
          <w:bCs/>
        </w:rPr>
        <w:t>bgp</w:t>
      </w:r>
      <w:proofErr w:type="spellEnd"/>
      <w:r w:rsidRPr="009910FD">
        <w:rPr>
          <w:b/>
          <w:bCs/>
        </w:rPr>
        <w:t xml:space="preserve"> 209.165.201.18</w:t>
      </w:r>
    </w:p>
    <w:p w14:paraId="46A65E14" w14:textId="77777777" w:rsidR="00104EA8" w:rsidRDefault="00104EA8" w:rsidP="00104EA8">
      <w:pPr>
        <w:pStyle w:val="CMDOutput"/>
      </w:pPr>
      <w:r>
        <w:t xml:space="preserve">*Jan 25 14:27:34.849: %BGP-3-NOTIFICATION: sent to neighbor 209.165.201.18 6/4 (Administrative Reset) 0 bytes </w:t>
      </w:r>
    </w:p>
    <w:p w14:paraId="3975D051" w14:textId="77777777" w:rsidR="00104EA8" w:rsidRDefault="00104EA8" w:rsidP="00104EA8">
      <w:pPr>
        <w:pStyle w:val="CMDOutput"/>
      </w:pPr>
      <w:r>
        <w:t>*Jan 25 14:27:34.850: %BGP-5-ADJCHANGE: neighbor 209.165.201.18 Down User reset</w:t>
      </w:r>
    </w:p>
    <w:p w14:paraId="77C57C7A" w14:textId="77777777" w:rsidR="00104EA8" w:rsidRDefault="00104EA8" w:rsidP="00104EA8">
      <w:pPr>
        <w:pStyle w:val="CMDOutput"/>
      </w:pPr>
      <w:r>
        <w:t xml:space="preserve">*Jan 25 14:27:34.850: %BGP_SESSION-5-ADJCHANGE: neighbor 209.165.201.18 IPv4 Unicast topology base removed from </w:t>
      </w:r>
      <w:proofErr w:type="gramStart"/>
      <w:r>
        <w:t>session  User</w:t>
      </w:r>
      <w:proofErr w:type="gramEnd"/>
      <w:r>
        <w:t xml:space="preserve"> reset</w:t>
      </w:r>
    </w:p>
    <w:p w14:paraId="6E455857" w14:textId="77777777" w:rsidR="00104EA8" w:rsidRDefault="00104EA8" w:rsidP="00104EA8">
      <w:pPr>
        <w:pStyle w:val="CMDOutput"/>
      </w:pPr>
      <w:r>
        <w:t xml:space="preserve">*Jan 25 14:27:35.719: %BGP-5-ADJCHANGE: neighbor 209.165.201.18 Up </w:t>
      </w:r>
    </w:p>
    <w:p w14:paraId="5A3D0EC8" w14:textId="77777777" w:rsidR="00104EA8" w:rsidRDefault="00104EA8" w:rsidP="00104EA8">
      <w:pPr>
        <w:pStyle w:val="CMDOutput"/>
      </w:pPr>
    </w:p>
    <w:p w14:paraId="31C71752" w14:textId="77777777" w:rsidR="00104EA8" w:rsidRPr="00104EA8" w:rsidRDefault="00104EA8" w:rsidP="009910FD">
      <w:pPr>
        <w:pStyle w:val="CMD"/>
      </w:pPr>
      <w:r>
        <w:t xml:space="preserve">GW2# </w:t>
      </w:r>
      <w:r w:rsidRPr="009910FD">
        <w:rPr>
          <w:b/>
          <w:bCs/>
        </w:rPr>
        <w:t xml:space="preserve">clear </w:t>
      </w:r>
      <w:proofErr w:type="spellStart"/>
      <w:r w:rsidRPr="009910FD">
        <w:rPr>
          <w:b/>
          <w:bCs/>
        </w:rPr>
        <w:t>ip</w:t>
      </w:r>
      <w:proofErr w:type="spellEnd"/>
      <w:r w:rsidRPr="009910FD">
        <w:rPr>
          <w:b/>
          <w:bCs/>
        </w:rPr>
        <w:t xml:space="preserve"> </w:t>
      </w:r>
      <w:proofErr w:type="spellStart"/>
      <w:r w:rsidRPr="009910FD">
        <w:rPr>
          <w:b/>
          <w:bCs/>
        </w:rPr>
        <w:t>bgp</w:t>
      </w:r>
      <w:proofErr w:type="spellEnd"/>
      <w:r w:rsidRPr="009910FD">
        <w:rPr>
          <w:b/>
          <w:bCs/>
        </w:rPr>
        <w:t xml:space="preserve"> 209.165.201.6</w:t>
      </w:r>
    </w:p>
    <w:p w14:paraId="69996E96" w14:textId="77777777" w:rsidR="00104EA8" w:rsidRDefault="00104EA8" w:rsidP="00104EA8">
      <w:pPr>
        <w:pStyle w:val="CMDOutput"/>
      </w:pPr>
      <w:r>
        <w:t xml:space="preserve">*Jan 25 19:28:21.153: %BGP-3-NOTIFICATION: sent to neighbor 209.165.201.6 6/4 (Administrative Reset) 0 bytes </w:t>
      </w:r>
    </w:p>
    <w:p w14:paraId="7D0DABBF" w14:textId="77777777" w:rsidR="00104EA8" w:rsidRDefault="00104EA8" w:rsidP="00104EA8">
      <w:pPr>
        <w:pStyle w:val="CMDOutput"/>
      </w:pPr>
      <w:r>
        <w:t>*Jan 25 19:28:21.164: %BGP-5-ADJCHANGE: neighbor 209.165.201.6 Down User reset</w:t>
      </w:r>
    </w:p>
    <w:p w14:paraId="1082B873" w14:textId="77777777" w:rsidR="00104EA8" w:rsidRDefault="00104EA8" w:rsidP="00104EA8">
      <w:pPr>
        <w:pStyle w:val="CMDOutput"/>
      </w:pPr>
      <w:r>
        <w:t xml:space="preserve">*Jan 25 19:28:21.164: %BGP_SESSION-5-ADJCHANGE: neighbor 209.165.201.6 IPv4 Unicast topology base removed from </w:t>
      </w:r>
      <w:proofErr w:type="gramStart"/>
      <w:r>
        <w:t>session  User</w:t>
      </w:r>
      <w:proofErr w:type="gramEnd"/>
      <w:r>
        <w:t xml:space="preserve"> reset</w:t>
      </w:r>
    </w:p>
    <w:p w14:paraId="2261EECE" w14:textId="78A5E42D" w:rsidR="00F4281B" w:rsidRPr="003D3848" w:rsidRDefault="00104EA8" w:rsidP="0016416E">
      <w:pPr>
        <w:pStyle w:val="CMDOutput"/>
        <w:rPr>
          <w:b/>
          <w:bCs/>
        </w:rPr>
      </w:pPr>
      <w:r>
        <w:lastRenderedPageBreak/>
        <w:t>*Jan 25 19:28:21.411: %BGP-5-ADJCHANGE: neighbor 209.165.201.6 Up</w:t>
      </w:r>
    </w:p>
    <w:p w14:paraId="70FC7AE5" w14:textId="46435C1D" w:rsidR="00F4281B" w:rsidRDefault="00B60C63" w:rsidP="00F4281B">
      <w:pPr>
        <w:pStyle w:val="Heading3"/>
      </w:pPr>
      <w:r w:rsidRPr="00B60C63">
        <w:t xml:space="preserve">Verify MED </w:t>
      </w:r>
      <w:r w:rsidR="007D772D" w:rsidRPr="00B60C63">
        <w:t xml:space="preserve">influence </w:t>
      </w:r>
      <w:r w:rsidRPr="00B60C63">
        <w:t>on ISP2</w:t>
      </w:r>
      <w:r w:rsidR="00F4281B">
        <w:t>.</w:t>
      </w:r>
    </w:p>
    <w:p w14:paraId="2103A6D8" w14:textId="41348F1C" w:rsidR="00F4281B" w:rsidRDefault="27906989" w:rsidP="00F4281B">
      <w:pPr>
        <w:pStyle w:val="BodyTextL25"/>
      </w:pPr>
      <w:r>
        <w:t xml:space="preserve">Re-examine the BGP routing table on ISP2. You should now observe that routes destined for AS 65000 consistently prefer the path via </w:t>
      </w:r>
      <w:r w:rsidRPr="7822E20B">
        <w:rPr>
          <w:b/>
          <w:bCs/>
        </w:rPr>
        <w:t>GW2</w:t>
      </w:r>
      <w:r>
        <w:t>, reflecting the lower MED value advertised by GW2</w:t>
      </w:r>
      <w:r w:rsidR="71AD0EE7">
        <w:t>.</w:t>
      </w:r>
    </w:p>
    <w:p w14:paraId="3C42F4A0" w14:textId="3503A5D4" w:rsidR="404BA013" w:rsidRDefault="404BA013" w:rsidP="004125AB">
      <w:pPr>
        <w:pStyle w:val="CMDOutput"/>
      </w:pPr>
      <w:r>
        <w:t xml:space="preserve">ISP2# </w:t>
      </w:r>
      <w:r w:rsidRPr="004125AB">
        <w:rPr>
          <w:b/>
          <w:bCs/>
        </w:rPr>
        <w:t xml:space="preserve">show </w:t>
      </w:r>
      <w:proofErr w:type="spellStart"/>
      <w:r w:rsidRPr="004125AB">
        <w:rPr>
          <w:b/>
          <w:bCs/>
        </w:rPr>
        <w:t>ip</w:t>
      </w:r>
      <w:proofErr w:type="spellEnd"/>
      <w:r w:rsidRPr="004125AB">
        <w:rPr>
          <w:b/>
          <w:bCs/>
        </w:rPr>
        <w:t xml:space="preserve"> </w:t>
      </w:r>
      <w:proofErr w:type="spellStart"/>
      <w:r w:rsidRPr="004125AB">
        <w:rPr>
          <w:b/>
          <w:bCs/>
        </w:rPr>
        <w:t>bgp</w:t>
      </w:r>
      <w:proofErr w:type="spellEnd"/>
      <w:r w:rsidRPr="004125AB">
        <w:rPr>
          <w:b/>
          <w:bCs/>
        </w:rPr>
        <w:t xml:space="preserve"> </w:t>
      </w:r>
    </w:p>
    <w:p w14:paraId="0A37E9CA" w14:textId="1D3281B4" w:rsidR="404BA013" w:rsidRDefault="404BA013" w:rsidP="004125AB">
      <w:pPr>
        <w:pStyle w:val="CMDOutput"/>
      </w:pPr>
      <w:r>
        <w:t>BGP table version is 15, local router ID is 4.4.4.4</w:t>
      </w:r>
    </w:p>
    <w:p w14:paraId="5F6D4951" w14:textId="01FBECD4" w:rsidR="404BA013" w:rsidRDefault="404BA013" w:rsidP="004125AB">
      <w:pPr>
        <w:pStyle w:val="CMDOutput"/>
      </w:pPr>
      <w:r>
        <w:t xml:space="preserve">Status codes: s suppressed, d damped, h history, * valid, &gt; best, </w:t>
      </w:r>
      <w:proofErr w:type="spellStart"/>
      <w:r>
        <w:t>i</w:t>
      </w:r>
      <w:proofErr w:type="spellEnd"/>
      <w:r>
        <w:t xml:space="preserve"> - internal, </w:t>
      </w:r>
    </w:p>
    <w:p w14:paraId="4EFA8B7F" w14:textId="6D9C71EB" w:rsidR="404BA013" w:rsidRDefault="404BA013" w:rsidP="004125AB">
      <w:pPr>
        <w:pStyle w:val="CMDOutput"/>
      </w:pPr>
      <w:r>
        <w:t xml:space="preserve">              r RIB-failure, S Stale, m multipath, b backup-path, f RT-Filter, </w:t>
      </w:r>
    </w:p>
    <w:p w14:paraId="7765B810" w14:textId="5BF2E4F0" w:rsidR="404BA013" w:rsidRDefault="404BA013" w:rsidP="004125AB">
      <w:pPr>
        <w:pStyle w:val="CMDOutput"/>
      </w:pPr>
      <w:r>
        <w:t xml:space="preserve">              x best-external, </w:t>
      </w:r>
      <w:proofErr w:type="gramStart"/>
      <w:r>
        <w:t>a</w:t>
      </w:r>
      <w:proofErr w:type="gramEnd"/>
      <w:r>
        <w:t xml:space="preserve"> additional-path, c RIB-compressed, </w:t>
      </w:r>
    </w:p>
    <w:p w14:paraId="270864AC" w14:textId="4553145F" w:rsidR="404BA013" w:rsidRDefault="404BA013" w:rsidP="004125AB">
      <w:pPr>
        <w:pStyle w:val="CMDOutput"/>
      </w:pPr>
      <w:r>
        <w:t xml:space="preserve">              t secondary path, L long-lived-stale,</w:t>
      </w:r>
    </w:p>
    <w:p w14:paraId="6B4C4B3E" w14:textId="18C7A4CF" w:rsidR="404BA013" w:rsidRDefault="404BA013" w:rsidP="004125AB">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1A013199" w14:textId="061BF3EB" w:rsidR="404BA013" w:rsidRDefault="404BA013" w:rsidP="004125AB">
      <w:pPr>
        <w:pStyle w:val="CMDOutput"/>
      </w:pPr>
      <w:r>
        <w:t>RPKI validation codes: V valid, I invalid, N Not found</w:t>
      </w:r>
    </w:p>
    <w:p w14:paraId="52823407" w14:textId="3F72EC67" w:rsidR="404BA013" w:rsidRDefault="404BA013" w:rsidP="004125AB">
      <w:pPr>
        <w:pStyle w:val="CMDOutput"/>
      </w:pPr>
      <w:r>
        <w:t xml:space="preserve"> </w:t>
      </w:r>
    </w:p>
    <w:p w14:paraId="74A04154" w14:textId="7175710A" w:rsidR="404BA013" w:rsidRDefault="404BA013" w:rsidP="004125AB">
      <w:pPr>
        <w:pStyle w:val="CMDOutput"/>
      </w:pPr>
      <w:r>
        <w:t xml:space="preserve">     Network          Next Hop            Metric </w:t>
      </w:r>
      <w:proofErr w:type="spellStart"/>
      <w:r>
        <w:t>LocPrf</w:t>
      </w:r>
      <w:proofErr w:type="spellEnd"/>
      <w:r>
        <w:t xml:space="preserve"> Weight Path</w:t>
      </w:r>
    </w:p>
    <w:p w14:paraId="799564B5" w14:textId="76BCC567" w:rsidR="404BA013" w:rsidRDefault="404BA013" w:rsidP="004125AB">
      <w:pPr>
        <w:pStyle w:val="CMDOutput"/>
      </w:pPr>
      <w:r>
        <w:t xml:space="preserve">*&gt;   </w:t>
      </w:r>
      <w:r w:rsidRPr="004125AB">
        <w:rPr>
          <w:highlight w:val="yellow"/>
        </w:rPr>
        <w:t>192.168.11.0</w:t>
      </w:r>
      <w:r>
        <w:t xml:space="preserve">     </w:t>
      </w:r>
      <w:r w:rsidRPr="004125AB">
        <w:rPr>
          <w:highlight w:val="yellow"/>
        </w:rPr>
        <w:t>209.165.201.5</w:t>
      </w:r>
      <w:r>
        <w:t xml:space="preserve">           </w:t>
      </w:r>
      <w:r w:rsidRPr="004125AB">
        <w:rPr>
          <w:highlight w:val="yellow"/>
        </w:rPr>
        <w:t>50</w:t>
      </w:r>
      <w:r>
        <w:t xml:space="preserve">             0 65000 </w:t>
      </w:r>
      <w:proofErr w:type="spellStart"/>
      <w:r>
        <w:t>i</w:t>
      </w:r>
      <w:proofErr w:type="spellEnd"/>
    </w:p>
    <w:p w14:paraId="3056F25F" w14:textId="703EB5A5" w:rsidR="404BA013" w:rsidRDefault="404BA013" w:rsidP="004125AB">
      <w:pPr>
        <w:pStyle w:val="CMDOutput"/>
      </w:pPr>
      <w:r>
        <w:t xml:space="preserve">*                     </w:t>
      </w:r>
      <w:r w:rsidRPr="004125AB">
        <w:rPr>
          <w:highlight w:val="yellow"/>
        </w:rPr>
        <w:t>209.165.201.17</w:t>
      </w:r>
      <w:r>
        <w:t xml:space="preserve">         </w:t>
      </w:r>
      <w:r w:rsidRPr="004125AB">
        <w:rPr>
          <w:highlight w:val="yellow"/>
        </w:rPr>
        <w:t>100</w:t>
      </w:r>
      <w:r>
        <w:t xml:space="preserve">             0 65000 </w:t>
      </w:r>
      <w:proofErr w:type="spellStart"/>
      <w:r>
        <w:t>i</w:t>
      </w:r>
      <w:proofErr w:type="spellEnd"/>
    </w:p>
    <w:p w14:paraId="1AF014B9" w14:textId="2879DFFC" w:rsidR="404BA013" w:rsidRDefault="404BA013" w:rsidP="004125AB">
      <w:pPr>
        <w:pStyle w:val="CMDOutput"/>
      </w:pPr>
      <w:r>
        <w:t xml:space="preserve">*&gt;   </w:t>
      </w:r>
      <w:r w:rsidRPr="004125AB">
        <w:rPr>
          <w:highlight w:val="yellow"/>
        </w:rPr>
        <w:t>192.168.22.0</w:t>
      </w:r>
      <w:r>
        <w:t xml:space="preserve">     </w:t>
      </w:r>
      <w:r w:rsidRPr="004125AB">
        <w:rPr>
          <w:highlight w:val="yellow"/>
        </w:rPr>
        <w:t>209.165.201.5</w:t>
      </w:r>
      <w:r>
        <w:t xml:space="preserve">           </w:t>
      </w:r>
      <w:r w:rsidRPr="004125AB">
        <w:rPr>
          <w:highlight w:val="yellow"/>
        </w:rPr>
        <w:t>50</w:t>
      </w:r>
      <w:r>
        <w:t xml:space="preserve">             0 65000 </w:t>
      </w:r>
      <w:proofErr w:type="spellStart"/>
      <w:r>
        <w:t>i</w:t>
      </w:r>
      <w:proofErr w:type="spellEnd"/>
    </w:p>
    <w:p w14:paraId="053C76E1" w14:textId="0738F89E" w:rsidR="404BA013" w:rsidRDefault="404BA013" w:rsidP="004125AB">
      <w:pPr>
        <w:pStyle w:val="CMDOutput"/>
      </w:pPr>
      <w:r>
        <w:t xml:space="preserve">*                     </w:t>
      </w:r>
      <w:r w:rsidRPr="004125AB">
        <w:rPr>
          <w:highlight w:val="yellow"/>
        </w:rPr>
        <w:t>209.165.201.17</w:t>
      </w:r>
      <w:r>
        <w:t xml:space="preserve">         </w:t>
      </w:r>
      <w:r w:rsidRPr="004125AB">
        <w:rPr>
          <w:highlight w:val="yellow"/>
        </w:rPr>
        <w:t>100</w:t>
      </w:r>
      <w:r>
        <w:t xml:space="preserve">             0 65000 </w:t>
      </w:r>
      <w:proofErr w:type="spellStart"/>
      <w:r>
        <w:t>i</w:t>
      </w:r>
      <w:proofErr w:type="spellEnd"/>
    </w:p>
    <w:p w14:paraId="18E809EC" w14:textId="0D03579E" w:rsidR="404BA013" w:rsidRDefault="404BA013" w:rsidP="004125AB">
      <w:pPr>
        <w:pStyle w:val="CMDOutput"/>
      </w:pPr>
      <w:r>
        <w:t xml:space="preserve">*&gt;   203.0.112.0      209.165.201.14           0             0 4279500803 </w:t>
      </w:r>
      <w:proofErr w:type="spellStart"/>
      <w:r>
        <w:t>i</w:t>
      </w:r>
      <w:proofErr w:type="spellEnd"/>
    </w:p>
    <w:p w14:paraId="71EF8FA9" w14:textId="6736FE22" w:rsidR="404BA013" w:rsidRDefault="404BA013" w:rsidP="004125AB">
      <w:pPr>
        <w:pStyle w:val="CMDOutput"/>
      </w:pPr>
      <w:r>
        <w:t xml:space="preserve">*&gt;   203.0.113.0      209.165.201.14           0             0 4279500803 </w:t>
      </w:r>
      <w:proofErr w:type="spellStart"/>
      <w:r>
        <w:t>i</w:t>
      </w:r>
      <w:proofErr w:type="spellEnd"/>
    </w:p>
    <w:p w14:paraId="4409383D" w14:textId="28E7F621" w:rsidR="404BA013" w:rsidRDefault="404BA013" w:rsidP="004125AB">
      <w:pPr>
        <w:pStyle w:val="CMDOutput"/>
      </w:pPr>
      <w:r>
        <w:t xml:space="preserve">*&gt;   203.0.114.0      209.165.201.14           0             0 4279500803 </w:t>
      </w:r>
      <w:proofErr w:type="spellStart"/>
      <w:r>
        <w:t>i</w:t>
      </w:r>
      <w:proofErr w:type="spellEnd"/>
    </w:p>
    <w:p w14:paraId="3A59FC87" w14:textId="47744E68" w:rsidR="404BA013" w:rsidRDefault="404BA013" w:rsidP="004125AB">
      <w:pPr>
        <w:pStyle w:val="CMDOutput"/>
      </w:pPr>
      <w:r>
        <w:t xml:space="preserve">*&gt;   203.0.115.0      209.165.201.14           0             0 4279500803 </w:t>
      </w:r>
      <w:proofErr w:type="spellStart"/>
      <w:r>
        <w:t>i</w:t>
      </w:r>
      <w:proofErr w:type="spellEnd"/>
    </w:p>
    <w:p w14:paraId="4BBD74AB" w14:textId="77777777" w:rsidR="00455822" w:rsidRPr="00455822" w:rsidRDefault="00455822" w:rsidP="00455822">
      <w:pPr>
        <w:pStyle w:val="BodyTextL25"/>
      </w:pPr>
      <w:r w:rsidRPr="00455822">
        <w:t>From the output:</w:t>
      </w:r>
    </w:p>
    <w:p w14:paraId="3E31AFA5" w14:textId="77777777" w:rsidR="00455822" w:rsidRDefault="00455822" w:rsidP="00550CCA">
      <w:pPr>
        <w:pStyle w:val="Bulletlevel1"/>
      </w:pPr>
      <w:r w:rsidRPr="00455822">
        <w:t xml:space="preserve">For prefixes </w:t>
      </w:r>
      <w:r w:rsidRPr="00455822">
        <w:rPr>
          <w:b/>
          <w:bCs/>
        </w:rPr>
        <w:t>192.168.11.0/24</w:t>
      </w:r>
      <w:r w:rsidRPr="00455822">
        <w:t xml:space="preserve"> and </w:t>
      </w:r>
      <w:r w:rsidRPr="00455822">
        <w:rPr>
          <w:b/>
          <w:bCs/>
        </w:rPr>
        <w:t>192.168.22.0/24</w:t>
      </w:r>
      <w:r w:rsidRPr="00455822">
        <w:t xml:space="preserve">, ISP2 now sees </w:t>
      </w:r>
      <w:r w:rsidRPr="00455822">
        <w:rPr>
          <w:b/>
          <w:bCs/>
        </w:rPr>
        <w:t>multiple paths</w:t>
      </w:r>
      <w:r w:rsidRPr="00455822">
        <w:t xml:space="preserve"> into AS 65000:</w:t>
      </w:r>
    </w:p>
    <w:p w14:paraId="5398319F" w14:textId="77777777" w:rsidR="00550CCA" w:rsidRPr="000D786A" w:rsidRDefault="00550CCA" w:rsidP="00550CCA">
      <w:pPr>
        <w:pStyle w:val="Bulletlevel2"/>
      </w:pPr>
      <w:r w:rsidRPr="00455822">
        <w:t xml:space="preserve">Via </w:t>
      </w:r>
      <w:r w:rsidRPr="000D786A">
        <w:rPr>
          <w:b/>
          <w:bCs/>
        </w:rPr>
        <w:t>GW2 (209.165.201.5)</w:t>
      </w:r>
      <w:r w:rsidRPr="00455822">
        <w:t xml:space="preserve"> with </w:t>
      </w:r>
      <w:r w:rsidRPr="000D786A">
        <w:rPr>
          <w:b/>
          <w:bCs/>
        </w:rPr>
        <w:t>MED 50</w:t>
      </w:r>
    </w:p>
    <w:p w14:paraId="0A6767E8" w14:textId="38079EA9" w:rsidR="00550CCA" w:rsidRPr="00455822" w:rsidRDefault="00550CCA" w:rsidP="000D786A">
      <w:pPr>
        <w:pStyle w:val="Bulletlevel2"/>
      </w:pPr>
      <w:r w:rsidRPr="00455822">
        <w:t xml:space="preserve">Via </w:t>
      </w:r>
      <w:r w:rsidRPr="00455822">
        <w:rPr>
          <w:b/>
          <w:bCs/>
        </w:rPr>
        <w:t>GW1 (209.165.201.17)</w:t>
      </w:r>
      <w:r w:rsidRPr="00455822">
        <w:t xml:space="preserve"> with </w:t>
      </w:r>
      <w:r w:rsidRPr="00455822">
        <w:rPr>
          <w:b/>
          <w:bCs/>
        </w:rPr>
        <w:t>MED 100</w:t>
      </w:r>
    </w:p>
    <w:p w14:paraId="14A97143" w14:textId="77777777" w:rsidR="00455822" w:rsidRPr="00455822" w:rsidRDefault="00455822" w:rsidP="000D786A">
      <w:pPr>
        <w:pStyle w:val="Bulletlevel1"/>
      </w:pPr>
      <w:r w:rsidRPr="00455822">
        <w:t xml:space="preserve">Because </w:t>
      </w:r>
      <w:r w:rsidRPr="00455822">
        <w:rPr>
          <w:b/>
          <w:bCs/>
        </w:rPr>
        <w:t>lower MED values are preferred</w:t>
      </w:r>
      <w:r w:rsidRPr="00455822">
        <w:t xml:space="preserve">, ISP2 selects the paths via </w:t>
      </w:r>
      <w:r w:rsidRPr="00455822">
        <w:rPr>
          <w:b/>
          <w:bCs/>
        </w:rPr>
        <w:t>GW2</w:t>
      </w:r>
      <w:r w:rsidRPr="00455822">
        <w:t>, as indicated by the *&gt; best-path marker.</w:t>
      </w:r>
    </w:p>
    <w:p w14:paraId="436AC99E" w14:textId="77777777" w:rsidR="00455822" w:rsidRPr="00455822" w:rsidRDefault="00455822" w:rsidP="000D786A">
      <w:pPr>
        <w:pStyle w:val="Bulletlevel1"/>
      </w:pPr>
      <w:r w:rsidRPr="00455822">
        <w:t xml:space="preserve">This demonstrates that ISP2 is honoring the MED values advertised by AS 65000 and consistently prefers </w:t>
      </w:r>
      <w:r w:rsidRPr="00455822">
        <w:rPr>
          <w:b/>
          <w:bCs/>
        </w:rPr>
        <w:t>GW2 as the ingress point</w:t>
      </w:r>
      <w:r w:rsidRPr="00455822">
        <w:t>.</w:t>
      </w:r>
    </w:p>
    <w:p w14:paraId="1937A6CE" w14:textId="2EC3CEC4" w:rsidR="00455822" w:rsidRDefault="00455822" w:rsidP="00282EAA">
      <w:pPr>
        <w:pStyle w:val="BodyTextL25"/>
      </w:pPr>
      <w:r w:rsidRPr="00455822">
        <w:t xml:space="preserve">The external prefixes (203.0.112.0/24–203.0.115.0/24) continue to use ISP3 as expected and are unaffected by MED, since MED only applies when comparing multiple paths </w:t>
      </w:r>
      <w:r w:rsidRPr="00455822">
        <w:rPr>
          <w:b/>
          <w:bCs/>
        </w:rPr>
        <w:t>from the same neighboring AS</w:t>
      </w:r>
      <w:r w:rsidRPr="00455822">
        <w:t>.</w:t>
      </w:r>
    </w:p>
    <w:p w14:paraId="6095055E" w14:textId="3264214D" w:rsidR="00B60C63" w:rsidRPr="00B60C63" w:rsidRDefault="00282EAA" w:rsidP="00B60C63">
      <w:pPr>
        <w:pStyle w:val="BodyTextL25"/>
        <w:rPr>
          <w:b/>
          <w:bCs/>
        </w:rPr>
      </w:pPr>
      <w:r>
        <w:rPr>
          <w:b/>
          <w:bCs/>
        </w:rPr>
        <w:t>Confirmation</w:t>
      </w:r>
    </w:p>
    <w:p w14:paraId="4CF53689" w14:textId="33276593" w:rsidR="00282EAA" w:rsidRPr="00282EAA" w:rsidRDefault="00282EAA" w:rsidP="000D786A">
      <w:pPr>
        <w:pStyle w:val="Bulletlevel2"/>
      </w:pPr>
      <w:r w:rsidRPr="00282EAA">
        <w:t>MED is influencing inbound traffic decisions made by ISP2</w:t>
      </w:r>
    </w:p>
    <w:p w14:paraId="763A0E71" w14:textId="31601247" w:rsidR="00282EAA" w:rsidRPr="00282EAA" w:rsidRDefault="00282EAA" w:rsidP="000D786A">
      <w:pPr>
        <w:pStyle w:val="Bulletlevel2"/>
      </w:pPr>
      <w:r w:rsidRPr="00282EAA">
        <w:t>Lower MED values are preferred</w:t>
      </w:r>
    </w:p>
    <w:p w14:paraId="2C48FBBD" w14:textId="55233302" w:rsidR="00282EAA" w:rsidRPr="00282EAA" w:rsidRDefault="00282EAA" w:rsidP="000D786A">
      <w:pPr>
        <w:pStyle w:val="Bulletlevel2"/>
      </w:pPr>
      <w:r w:rsidRPr="00282EAA">
        <w:t>MED is only compared for routes received from the same neighboring AS (AS 65000)</w:t>
      </w:r>
    </w:p>
    <w:p w14:paraId="06EE50B7" w14:textId="783C095F" w:rsidR="00282EAA" w:rsidRPr="00282EAA" w:rsidRDefault="00282EAA" w:rsidP="000D786A">
      <w:pPr>
        <w:pStyle w:val="Bulletlevel2"/>
      </w:pPr>
      <w:r w:rsidRPr="00282EAA">
        <w:t>MED is evaluated late in the BGP decision process and can be overridden by provider policy</w:t>
      </w:r>
    </w:p>
    <w:p w14:paraId="7F9B21CB" w14:textId="4321B694" w:rsidR="00282EAA" w:rsidRPr="00282EAA" w:rsidRDefault="00282EAA" w:rsidP="000D786A">
      <w:pPr>
        <w:pStyle w:val="Bulletlevel2"/>
      </w:pPr>
      <w:r w:rsidRPr="00282EAA">
        <w:t>Explicitly configuring MED on both gateways produces predictable and realistic inbound behavior</w:t>
      </w:r>
    </w:p>
    <w:p w14:paraId="565D5A55" w14:textId="725E9C6F" w:rsidR="00F4281B" w:rsidRDefault="00A44BAF" w:rsidP="009910FD">
      <w:pPr>
        <w:pStyle w:val="Heading6"/>
      </w:pPr>
      <w:r w:rsidRPr="00A44BAF">
        <w:t>Why MED Is Often Ignored in Real Provider Networks</w:t>
      </w:r>
      <w:r w:rsidR="003E611C">
        <w:t>?</w:t>
      </w:r>
    </w:p>
    <w:p w14:paraId="3FD678B9" w14:textId="77777777" w:rsidR="00A44BAF" w:rsidRPr="00A44BAF" w:rsidRDefault="00A44BAF" w:rsidP="00A44BAF">
      <w:pPr>
        <w:pStyle w:val="BodyTextL25"/>
      </w:pPr>
      <w:r w:rsidRPr="00A44BAF">
        <w:t xml:space="preserve">Although MED can influence inbound traffic decisions, it is </w:t>
      </w:r>
      <w:r w:rsidRPr="00A44BAF">
        <w:rPr>
          <w:b/>
          <w:bCs/>
        </w:rPr>
        <w:t>one of the weakest and least reliable BGP attributes</w:t>
      </w:r>
      <w:r w:rsidRPr="00A44BAF">
        <w:t xml:space="preserve"> in real-world service provider environments.</w:t>
      </w:r>
    </w:p>
    <w:p w14:paraId="21E221FB" w14:textId="77777777" w:rsidR="00A44BAF" w:rsidRPr="00A44BAF" w:rsidRDefault="00A44BAF" w:rsidP="00A44BAF">
      <w:pPr>
        <w:pStyle w:val="BodyTextL25"/>
      </w:pPr>
      <w:r w:rsidRPr="00A44BAF">
        <w:t xml:space="preserve">In practice, many providers </w:t>
      </w:r>
      <w:r w:rsidRPr="00A44BAF">
        <w:rPr>
          <w:b/>
          <w:bCs/>
        </w:rPr>
        <w:t>do not honor MED values received from customers</w:t>
      </w:r>
      <w:r w:rsidRPr="00A44BAF">
        <w:t xml:space="preserve"> for several reasons:</w:t>
      </w:r>
    </w:p>
    <w:p w14:paraId="7B3E6CAD" w14:textId="77777777" w:rsidR="00A44BAF" w:rsidRPr="00A44BAF" w:rsidRDefault="00A44BAF" w:rsidP="000D786A">
      <w:pPr>
        <w:pStyle w:val="Bulletlevel2"/>
      </w:pPr>
      <w:r w:rsidRPr="00A44BAF">
        <w:rPr>
          <w:b/>
          <w:bCs/>
        </w:rPr>
        <w:lastRenderedPageBreak/>
        <w:t>Customer-controlled</w:t>
      </w:r>
      <w:r w:rsidRPr="00A44BAF">
        <w:t xml:space="preserve">: MED is set by the </w:t>
      </w:r>
      <w:r w:rsidRPr="00A44BAF">
        <w:rPr>
          <w:i/>
          <w:iCs/>
        </w:rPr>
        <w:t>advertising AS</w:t>
      </w:r>
      <w:r w:rsidRPr="00A44BAF">
        <w:t>, not the receiving AS. Providers are often unwilling to let customers influence their internal routing decisions.</w:t>
      </w:r>
    </w:p>
    <w:p w14:paraId="24DC2887" w14:textId="77777777" w:rsidR="00A44BAF" w:rsidRPr="00A44BAF" w:rsidRDefault="00A44BAF" w:rsidP="000D786A">
      <w:pPr>
        <w:pStyle w:val="Bulletlevel2"/>
      </w:pPr>
      <w:r w:rsidRPr="00A44BAF">
        <w:rPr>
          <w:b/>
          <w:bCs/>
        </w:rPr>
        <w:t>Evaluated late</w:t>
      </w:r>
      <w:r w:rsidRPr="00A44BAF">
        <w:t xml:space="preserve">: MED is considered </w:t>
      </w:r>
      <w:r w:rsidRPr="00A44BAF">
        <w:rPr>
          <w:b/>
          <w:bCs/>
        </w:rPr>
        <w:t>after</w:t>
      </w:r>
      <w:r w:rsidRPr="00A44BAF">
        <w:t xml:space="preserve"> Weight, Local Preference, and AS-path length in the BGP decision process. Providers typically use </w:t>
      </w:r>
      <w:r w:rsidRPr="00A44BAF">
        <w:rPr>
          <w:b/>
          <w:bCs/>
        </w:rPr>
        <w:t>Local Preference</w:t>
      </w:r>
      <w:r w:rsidRPr="00A44BAF">
        <w:t xml:space="preserve"> to enforce their own policies, which overrides MED.</w:t>
      </w:r>
    </w:p>
    <w:p w14:paraId="2D0B8A4D" w14:textId="77777777" w:rsidR="00A44BAF" w:rsidRPr="00A44BAF" w:rsidRDefault="00A44BAF" w:rsidP="000D786A">
      <w:pPr>
        <w:pStyle w:val="Bulletlevel2"/>
      </w:pPr>
      <w:r w:rsidRPr="00A44BAF">
        <w:rPr>
          <w:b/>
          <w:bCs/>
        </w:rPr>
        <w:t>Limited scope</w:t>
      </w:r>
      <w:r w:rsidRPr="00A44BAF">
        <w:t xml:space="preserve">: MED is only compared between routes received from the </w:t>
      </w:r>
      <w:r w:rsidRPr="00A44BAF">
        <w:rPr>
          <w:b/>
          <w:bCs/>
        </w:rPr>
        <w:t>same neighboring AS</w:t>
      </w:r>
      <w:r w:rsidRPr="00A44BAF">
        <w:t>, which limits its usefulness in complex, multi-provider topologies.</w:t>
      </w:r>
    </w:p>
    <w:p w14:paraId="2EC57BD9" w14:textId="77777777" w:rsidR="00A44BAF" w:rsidRPr="00A44BAF" w:rsidRDefault="00A44BAF" w:rsidP="000D786A">
      <w:pPr>
        <w:pStyle w:val="Bulletlevel2"/>
      </w:pPr>
      <w:r w:rsidRPr="00A44BAF">
        <w:rPr>
          <w:b/>
          <w:bCs/>
        </w:rPr>
        <w:t>Operational complexity</w:t>
      </w:r>
      <w:r w:rsidRPr="00A44BAF">
        <w:t>: Honoring MED at scale can complicate traffic engineering and troubleshooting for large networks.</w:t>
      </w:r>
    </w:p>
    <w:p w14:paraId="692CFF6F" w14:textId="77777777" w:rsidR="00A44BAF" w:rsidRPr="00A44BAF" w:rsidRDefault="00A44BAF" w:rsidP="00A44BAF">
      <w:pPr>
        <w:pStyle w:val="BodyTextL25"/>
      </w:pPr>
      <w:r w:rsidRPr="00A44BAF">
        <w:t xml:space="preserve">As a result, many service providers either </w:t>
      </w:r>
      <w:r w:rsidRPr="00A44BAF">
        <w:rPr>
          <w:b/>
          <w:bCs/>
        </w:rPr>
        <w:t>ignore MED entirely</w:t>
      </w:r>
      <w:r w:rsidRPr="00A44BAF">
        <w:t>, normalize it, or override it with internal policy.</w:t>
      </w:r>
    </w:p>
    <w:p w14:paraId="0AD84756" w14:textId="23325396" w:rsidR="00A44BAF" w:rsidRDefault="00A44BAF" w:rsidP="00A44BAF">
      <w:pPr>
        <w:pStyle w:val="BodyTextL25Bold"/>
      </w:pPr>
      <w:r>
        <w:t>Why We Still Use MED in This Lab</w:t>
      </w:r>
    </w:p>
    <w:p w14:paraId="5617DA9C" w14:textId="77777777" w:rsidR="00A44BAF" w:rsidRPr="00A44BAF" w:rsidRDefault="00A44BAF" w:rsidP="000D786A">
      <w:pPr>
        <w:pStyle w:val="Bulletlevel2"/>
      </w:pPr>
      <w:r w:rsidRPr="00A44BAF">
        <w:t>Despite its limitations, MED remains an important concept to understand because:</w:t>
      </w:r>
    </w:p>
    <w:p w14:paraId="6C2A63F7" w14:textId="77777777" w:rsidR="00A44BAF" w:rsidRPr="00A44BAF" w:rsidRDefault="00A44BAF" w:rsidP="000D786A">
      <w:pPr>
        <w:pStyle w:val="Bulletlevel2"/>
      </w:pPr>
      <w:r w:rsidRPr="00A44BAF">
        <w:t xml:space="preserve">It demonstrates how an AS can </w:t>
      </w:r>
      <w:r w:rsidRPr="00A44BAF">
        <w:rPr>
          <w:b/>
          <w:bCs/>
        </w:rPr>
        <w:t>suggest</w:t>
      </w:r>
      <w:r w:rsidRPr="00A44BAF">
        <w:t xml:space="preserve"> a preferred ingress point</w:t>
      </w:r>
    </w:p>
    <w:p w14:paraId="3149FE02" w14:textId="77777777" w:rsidR="00A44BAF" w:rsidRPr="00A44BAF" w:rsidRDefault="00A44BAF" w:rsidP="000D786A">
      <w:pPr>
        <w:pStyle w:val="Bulletlevel2"/>
      </w:pPr>
      <w:r w:rsidRPr="00A44BAF">
        <w:t xml:space="preserve">It reinforces the distinction between </w:t>
      </w:r>
      <w:r w:rsidRPr="00A44BAF">
        <w:rPr>
          <w:b/>
          <w:bCs/>
        </w:rPr>
        <w:t>inbound vs. outbound</w:t>
      </w:r>
      <w:r w:rsidRPr="00A44BAF">
        <w:t xml:space="preserve"> traffic engineering</w:t>
      </w:r>
    </w:p>
    <w:p w14:paraId="7EA24F31" w14:textId="77777777" w:rsidR="00A44BAF" w:rsidRPr="00A44BAF" w:rsidRDefault="00A44BAF" w:rsidP="000D786A">
      <w:pPr>
        <w:pStyle w:val="Bulletlevel2"/>
      </w:pPr>
      <w:r w:rsidRPr="00A44BAF">
        <w:t>It is still used in some controlled environments (such as between cooperating networks or within a single administrative domain)</w:t>
      </w:r>
    </w:p>
    <w:p w14:paraId="33C4FB0B" w14:textId="77777777" w:rsidR="00A44BAF" w:rsidRPr="00A44BAF" w:rsidRDefault="00A44BAF" w:rsidP="00A44BAF">
      <w:pPr>
        <w:pStyle w:val="BodyTextL25"/>
      </w:pPr>
      <w:r w:rsidRPr="00A44BAF">
        <w:t>In this lab, ISP2 honors MED to clearly illustrate how the attribute works and how it compares to stronger attributes like Local Preference.</w:t>
      </w:r>
    </w:p>
    <w:p w14:paraId="3B1B9D9C" w14:textId="266100D5" w:rsidR="00FD116A" w:rsidRDefault="001E1EA5" w:rsidP="00FD116A">
      <w:pPr>
        <w:pStyle w:val="Heading2"/>
      </w:pPr>
      <w:r>
        <w:t>Configure ISP1 to Advertise a Default Route in BGP</w:t>
      </w:r>
    </w:p>
    <w:p w14:paraId="06BEAB49" w14:textId="77777777" w:rsidR="00D447C1" w:rsidRDefault="00D447C1" w:rsidP="000D786A">
      <w:pPr>
        <w:pStyle w:val="BodyTextL25"/>
        <w:rPr>
          <w:i/>
          <w:iCs/>
        </w:rPr>
      </w:pPr>
      <w:r w:rsidRPr="00D447C1">
        <w:t xml:space="preserve">In many real-world deployments, an ISP does not advertise a full Internet routing table to customer networks. Instead, the ISP may advertise a </w:t>
      </w:r>
      <w:r w:rsidRPr="00D447C1">
        <w:rPr>
          <w:b/>
          <w:bCs/>
        </w:rPr>
        <w:t>default route (0.0.0.0/0)</w:t>
      </w:r>
      <w:r w:rsidRPr="00D447C1">
        <w:t xml:space="preserve">, a </w:t>
      </w:r>
      <w:r w:rsidRPr="00D447C1">
        <w:rPr>
          <w:b/>
          <w:bCs/>
        </w:rPr>
        <w:t>partial set of Internet routes</w:t>
      </w:r>
      <w:r w:rsidRPr="00D447C1">
        <w:t xml:space="preserve"> (often learned from selected peers), or a combination of both. A default route effectively tells the customer, </w:t>
      </w:r>
      <w:r w:rsidRPr="00D447C1">
        <w:rPr>
          <w:i/>
          <w:iCs/>
        </w:rPr>
        <w:t>“Send all traffic for unknown destinations to me, and I will take care of routing it.”</w:t>
      </w:r>
    </w:p>
    <w:p w14:paraId="32FA4B4B" w14:textId="749B5953" w:rsidR="007343C8" w:rsidRPr="007343C8" w:rsidRDefault="007343C8" w:rsidP="000D786A">
      <w:pPr>
        <w:pStyle w:val="BodyTextL25"/>
      </w:pPr>
      <w:r w:rsidRPr="007343C8">
        <w:t>This approach simplifies the customer’s routing table, reduces memory and CPU requirements, and clearly establishes the ISP as the upstream exit point for Internet-bound traffic. It is especially common when the customer is multihomed but still wants a preferred primary provider for general outbound traffic.</w:t>
      </w:r>
    </w:p>
    <w:p w14:paraId="47274454" w14:textId="77777777" w:rsidR="007343C8" w:rsidRDefault="007343C8" w:rsidP="000D786A">
      <w:pPr>
        <w:pStyle w:val="BodyTextL25"/>
      </w:pPr>
      <w:r w:rsidRPr="007343C8">
        <w:t>From the customer’s perspective, receiving a default route allows internal routers to reach external networks without requiring knowledge of every possible destination prefix. From the ISP’s perspective, advertising a default route is a controlled way to provide connectivity while maintaining policy and scalability.</w:t>
      </w:r>
    </w:p>
    <w:p w14:paraId="53BF1165" w14:textId="19F4A72A" w:rsidR="004A578B" w:rsidRPr="007343C8" w:rsidRDefault="004A578B" w:rsidP="000D786A">
      <w:pPr>
        <w:pStyle w:val="BodyTextL25"/>
      </w:pPr>
      <w:r w:rsidRPr="00D447C1">
        <w:t>In this</w:t>
      </w:r>
      <w:r>
        <w:t xml:space="preserve"> part of the</w:t>
      </w:r>
      <w:r w:rsidRPr="00D447C1">
        <w:t xml:space="preserve"> lab, </w:t>
      </w:r>
      <w:r w:rsidRPr="00D447C1">
        <w:rPr>
          <w:b/>
          <w:bCs/>
        </w:rPr>
        <w:t>ISP1 acts as an upstream provider</w:t>
      </w:r>
      <w:r w:rsidRPr="00D447C1">
        <w:t xml:space="preserve"> for AS 65000. Rather than advertising a full routing table, ISP1 will advertise a default route </w:t>
      </w:r>
      <w:r w:rsidRPr="00D447C1">
        <w:rPr>
          <w:i/>
          <w:iCs/>
        </w:rPr>
        <w:t>only</w:t>
      </w:r>
      <w:r w:rsidRPr="00D447C1">
        <w:t xml:space="preserve"> to GW1. This mirrors a realistic ISP–customer relationship and gives AS 65000 a clear, controlled exit point for Internet-bound traffic.</w:t>
      </w:r>
    </w:p>
    <w:p w14:paraId="4F7F5A0F" w14:textId="77777777" w:rsidR="007343C8" w:rsidRPr="007343C8" w:rsidRDefault="007343C8" w:rsidP="00C4176F">
      <w:pPr>
        <w:pStyle w:val="Heading6"/>
      </w:pPr>
      <w:r w:rsidRPr="007343C8">
        <w:t>Ways to Advertise a Default Route in BGP</w:t>
      </w:r>
    </w:p>
    <w:p w14:paraId="63AED9F9" w14:textId="77777777" w:rsidR="007343C8" w:rsidRPr="007343C8" w:rsidRDefault="007343C8" w:rsidP="000D786A">
      <w:pPr>
        <w:pStyle w:val="BodyTextL25"/>
      </w:pPr>
      <w:r w:rsidRPr="007343C8">
        <w:t>There are several ways an ISP can advertise a default route using BGP. While all achieve the same basic outcome, they differ significantly in scope, control, and realism.</w:t>
      </w:r>
    </w:p>
    <w:p w14:paraId="45ED0E35" w14:textId="11328F62" w:rsidR="007343C8" w:rsidRPr="007343C8" w:rsidRDefault="007343C8" w:rsidP="000E51EE">
      <w:pPr>
        <w:pStyle w:val="Heading7"/>
      </w:pPr>
      <w:r w:rsidRPr="007343C8">
        <w:t>network 0.0.0.0/0</w:t>
      </w:r>
    </w:p>
    <w:p w14:paraId="3246DE8C" w14:textId="77777777" w:rsidR="007343C8" w:rsidRPr="007343C8" w:rsidRDefault="007343C8" w:rsidP="000D786A">
      <w:pPr>
        <w:pStyle w:val="BodyTextL25"/>
      </w:pPr>
      <w:r w:rsidRPr="007343C8">
        <w:t xml:space="preserve">This method injects a default route into BGP </w:t>
      </w:r>
      <w:r w:rsidRPr="007343C8">
        <w:rPr>
          <w:i/>
          <w:iCs/>
        </w:rPr>
        <w:t>only if</w:t>
      </w:r>
      <w:r w:rsidRPr="007343C8">
        <w:t xml:space="preserve"> a default route already exists in the routing table. Once injected, it is advertised to all BGP neighbors unless explicitly filtered.</w:t>
      </w:r>
    </w:p>
    <w:p w14:paraId="63D46BC9" w14:textId="77777777" w:rsidR="007343C8" w:rsidRPr="007343C8" w:rsidRDefault="007343C8" w:rsidP="008B3211">
      <w:pPr>
        <w:pStyle w:val="BodyText"/>
        <w:numPr>
          <w:ilvl w:val="0"/>
          <w:numId w:val="13"/>
        </w:numPr>
      </w:pPr>
      <w:r w:rsidRPr="007343C8">
        <w:t>Requires an existing default route in the RIB</w:t>
      </w:r>
    </w:p>
    <w:p w14:paraId="6737F06F" w14:textId="77777777" w:rsidR="007343C8" w:rsidRPr="007343C8" w:rsidRDefault="007343C8" w:rsidP="008B3211">
      <w:pPr>
        <w:pStyle w:val="BodyText"/>
        <w:numPr>
          <w:ilvl w:val="0"/>
          <w:numId w:val="13"/>
        </w:numPr>
      </w:pPr>
      <w:r w:rsidRPr="007343C8">
        <w:t>Advertised to all neighbors by default</w:t>
      </w:r>
    </w:p>
    <w:p w14:paraId="680FBA2C" w14:textId="77777777" w:rsidR="007343C8" w:rsidRPr="007343C8" w:rsidRDefault="007343C8" w:rsidP="008B3211">
      <w:pPr>
        <w:pStyle w:val="BodyText"/>
        <w:numPr>
          <w:ilvl w:val="0"/>
          <w:numId w:val="13"/>
        </w:numPr>
      </w:pPr>
      <w:r w:rsidRPr="007343C8">
        <w:t>Common in internal or controlled environments</w:t>
      </w:r>
    </w:p>
    <w:p w14:paraId="3E6620BF" w14:textId="3C691924" w:rsidR="007343C8" w:rsidRPr="007343C8" w:rsidRDefault="007343C8" w:rsidP="000E51EE">
      <w:pPr>
        <w:pStyle w:val="Heading7"/>
      </w:pPr>
      <w:r w:rsidRPr="007343C8">
        <w:lastRenderedPageBreak/>
        <w:t>redistribute static or redistribute &lt;protocol&gt;</w:t>
      </w:r>
    </w:p>
    <w:p w14:paraId="6F031567" w14:textId="77777777" w:rsidR="007343C8" w:rsidRPr="007343C8" w:rsidRDefault="007343C8" w:rsidP="000D786A">
      <w:pPr>
        <w:pStyle w:val="BodyTextL25"/>
      </w:pPr>
      <w:r w:rsidRPr="007343C8">
        <w:t>This method redistributes routes from another routing source into BGP, including a default route if one exists.</w:t>
      </w:r>
    </w:p>
    <w:p w14:paraId="6458FE56" w14:textId="77777777" w:rsidR="007343C8" w:rsidRPr="007343C8" w:rsidRDefault="007343C8" w:rsidP="008B3211">
      <w:pPr>
        <w:pStyle w:val="BodyText"/>
        <w:numPr>
          <w:ilvl w:val="0"/>
          <w:numId w:val="14"/>
        </w:numPr>
      </w:pPr>
      <w:r w:rsidRPr="007343C8">
        <w:t>Can unintentionally inject many routes</w:t>
      </w:r>
    </w:p>
    <w:p w14:paraId="45221510" w14:textId="77777777" w:rsidR="007343C8" w:rsidRPr="007343C8" w:rsidRDefault="007343C8" w:rsidP="008B3211">
      <w:pPr>
        <w:pStyle w:val="BodyText"/>
        <w:numPr>
          <w:ilvl w:val="0"/>
          <w:numId w:val="14"/>
        </w:numPr>
      </w:pPr>
      <w:r w:rsidRPr="007343C8">
        <w:t>Requires careful route-map filtering</w:t>
      </w:r>
    </w:p>
    <w:p w14:paraId="478EEF43" w14:textId="77777777" w:rsidR="007343C8" w:rsidRPr="007343C8" w:rsidRDefault="007343C8" w:rsidP="008B3211">
      <w:pPr>
        <w:pStyle w:val="BodyText"/>
        <w:numPr>
          <w:ilvl w:val="0"/>
          <w:numId w:val="14"/>
        </w:numPr>
      </w:pPr>
      <w:r w:rsidRPr="007343C8">
        <w:t>Less precise for teaching or customer-specific policy</w:t>
      </w:r>
    </w:p>
    <w:p w14:paraId="517DBF1F" w14:textId="77D222B3" w:rsidR="007343C8" w:rsidRPr="007343C8" w:rsidRDefault="007343C8" w:rsidP="000E51EE">
      <w:pPr>
        <w:pStyle w:val="Heading7"/>
      </w:pPr>
      <w:r w:rsidRPr="007343C8">
        <w:t>default-information originate</w:t>
      </w:r>
    </w:p>
    <w:p w14:paraId="6019E3AC" w14:textId="77777777" w:rsidR="007343C8" w:rsidRPr="007343C8" w:rsidRDefault="007343C8" w:rsidP="000D786A">
      <w:pPr>
        <w:pStyle w:val="BodyTextL25"/>
      </w:pPr>
      <w:r w:rsidRPr="007343C8">
        <w:t xml:space="preserve">This command causes the router to </w:t>
      </w:r>
      <w:r w:rsidRPr="007343C8">
        <w:rPr>
          <w:i/>
          <w:iCs/>
        </w:rPr>
        <w:t>artificially generate</w:t>
      </w:r>
      <w:r w:rsidRPr="007343C8">
        <w:t xml:space="preserve"> a default route in BGP, regardless of whether one exists in the routing table.</w:t>
      </w:r>
    </w:p>
    <w:p w14:paraId="5C402E66" w14:textId="77777777" w:rsidR="007343C8" w:rsidRPr="007343C8" w:rsidRDefault="007343C8" w:rsidP="008B3211">
      <w:pPr>
        <w:pStyle w:val="BodyText"/>
        <w:numPr>
          <w:ilvl w:val="0"/>
          <w:numId w:val="15"/>
        </w:numPr>
      </w:pPr>
      <w:r w:rsidRPr="007343C8">
        <w:t>Advertised to all BGP neighbors</w:t>
      </w:r>
    </w:p>
    <w:p w14:paraId="2540F4FE" w14:textId="77777777" w:rsidR="007343C8" w:rsidRPr="007343C8" w:rsidRDefault="007343C8" w:rsidP="008B3211">
      <w:pPr>
        <w:pStyle w:val="BodyText"/>
        <w:numPr>
          <w:ilvl w:val="0"/>
          <w:numId w:val="15"/>
        </w:numPr>
      </w:pPr>
      <w:r w:rsidRPr="007343C8">
        <w:t>Useful when the router is clearly an upstream exit</w:t>
      </w:r>
    </w:p>
    <w:p w14:paraId="48038A5E" w14:textId="77777777" w:rsidR="007343C8" w:rsidRPr="007343C8" w:rsidRDefault="007343C8" w:rsidP="008B3211">
      <w:pPr>
        <w:pStyle w:val="BodyText"/>
        <w:numPr>
          <w:ilvl w:val="0"/>
          <w:numId w:val="15"/>
        </w:numPr>
      </w:pPr>
      <w:r w:rsidRPr="007343C8">
        <w:t>Still broad in scope</w:t>
      </w:r>
    </w:p>
    <w:p w14:paraId="4AE006AC" w14:textId="3F05F9B1" w:rsidR="007343C8" w:rsidRPr="007343C8" w:rsidRDefault="007343C8" w:rsidP="000E51EE">
      <w:pPr>
        <w:pStyle w:val="Heading7"/>
      </w:pPr>
      <w:r w:rsidRPr="007343C8">
        <w:t>neighbor default-originate (Most Targeted)</w:t>
      </w:r>
    </w:p>
    <w:p w14:paraId="0F6CDC1D" w14:textId="77777777" w:rsidR="007343C8" w:rsidRPr="007343C8" w:rsidRDefault="007343C8" w:rsidP="000D786A">
      <w:pPr>
        <w:pStyle w:val="BodyTextL25"/>
      </w:pPr>
      <w:r w:rsidRPr="007343C8">
        <w:t xml:space="preserve">This command also generates a default route artificially, but advertises it </w:t>
      </w:r>
      <w:r w:rsidRPr="007343C8">
        <w:rPr>
          <w:b/>
          <w:bCs/>
        </w:rPr>
        <w:t>only to a specific neighbor</w:t>
      </w:r>
      <w:r w:rsidRPr="007343C8">
        <w:t>.</w:t>
      </w:r>
    </w:p>
    <w:p w14:paraId="5E450007" w14:textId="77777777" w:rsidR="007343C8" w:rsidRPr="007343C8" w:rsidRDefault="007343C8" w:rsidP="008B3211">
      <w:pPr>
        <w:pStyle w:val="BodyText"/>
        <w:numPr>
          <w:ilvl w:val="0"/>
          <w:numId w:val="16"/>
        </w:numPr>
      </w:pPr>
      <w:r w:rsidRPr="007343C8">
        <w:t>No requirement for an existing default route</w:t>
      </w:r>
    </w:p>
    <w:p w14:paraId="181EEEED" w14:textId="77777777" w:rsidR="007343C8" w:rsidRPr="007343C8" w:rsidRDefault="007343C8" w:rsidP="008B3211">
      <w:pPr>
        <w:pStyle w:val="BodyText"/>
        <w:numPr>
          <w:ilvl w:val="0"/>
          <w:numId w:val="16"/>
        </w:numPr>
      </w:pPr>
      <w:r w:rsidRPr="007343C8">
        <w:t>Advertised only to selected peers</w:t>
      </w:r>
    </w:p>
    <w:p w14:paraId="75C0C087" w14:textId="77777777" w:rsidR="007343C8" w:rsidRPr="007343C8" w:rsidRDefault="007343C8" w:rsidP="008B3211">
      <w:pPr>
        <w:pStyle w:val="BodyText"/>
        <w:numPr>
          <w:ilvl w:val="0"/>
          <w:numId w:val="16"/>
        </w:numPr>
      </w:pPr>
      <w:r w:rsidRPr="007343C8">
        <w:t>Very common in ISP–customer designs</w:t>
      </w:r>
    </w:p>
    <w:p w14:paraId="7EA6F15A" w14:textId="77777777" w:rsidR="007343C8" w:rsidRPr="007343C8" w:rsidRDefault="007343C8" w:rsidP="008B3211">
      <w:pPr>
        <w:pStyle w:val="BodyText"/>
        <w:numPr>
          <w:ilvl w:val="0"/>
          <w:numId w:val="16"/>
        </w:numPr>
      </w:pPr>
      <w:r w:rsidRPr="007343C8">
        <w:t>Ideal for teaching precise policy control</w:t>
      </w:r>
    </w:p>
    <w:p w14:paraId="338E7C24" w14:textId="77777777" w:rsidR="00D447C1" w:rsidRPr="00D447C1" w:rsidRDefault="00D447C1" w:rsidP="00B52476">
      <w:pPr>
        <w:pStyle w:val="Heading6"/>
      </w:pPr>
      <w:r w:rsidRPr="00D447C1">
        <w:t>Why We Use neighbor default-originate in This Lab</w:t>
      </w:r>
    </w:p>
    <w:p w14:paraId="5436C4A6" w14:textId="77777777" w:rsidR="00D447C1" w:rsidRPr="00D447C1" w:rsidRDefault="00D447C1" w:rsidP="000D786A">
      <w:pPr>
        <w:pStyle w:val="BodyTextL25"/>
      </w:pPr>
      <w:r w:rsidRPr="00D447C1">
        <w:t xml:space="preserve">Using neighbor </w:t>
      </w:r>
      <w:r w:rsidRPr="004A578B">
        <w:rPr>
          <w:b/>
          <w:bCs/>
        </w:rPr>
        <w:t>default-originate</w:t>
      </w:r>
      <w:r w:rsidRPr="00D447C1">
        <w:t xml:space="preserve"> allows us to:</w:t>
      </w:r>
    </w:p>
    <w:p w14:paraId="5422F809" w14:textId="77777777" w:rsidR="00D447C1" w:rsidRPr="00D447C1" w:rsidRDefault="00D447C1" w:rsidP="008B3211">
      <w:pPr>
        <w:pStyle w:val="BodyText"/>
        <w:numPr>
          <w:ilvl w:val="0"/>
          <w:numId w:val="17"/>
        </w:numPr>
      </w:pPr>
      <w:r w:rsidRPr="00D447C1">
        <w:t>Clearly demonstrate how default routes enter BGP</w:t>
      </w:r>
    </w:p>
    <w:p w14:paraId="5C92420A" w14:textId="77777777" w:rsidR="00D447C1" w:rsidRPr="00D447C1" w:rsidRDefault="00D447C1" w:rsidP="008B3211">
      <w:pPr>
        <w:pStyle w:val="BodyText"/>
        <w:numPr>
          <w:ilvl w:val="0"/>
          <w:numId w:val="17"/>
        </w:numPr>
      </w:pPr>
      <w:r w:rsidRPr="00D447C1">
        <w:t>Avoid unnecessary complexity</w:t>
      </w:r>
    </w:p>
    <w:p w14:paraId="71FC727D" w14:textId="77777777" w:rsidR="00D447C1" w:rsidRPr="00D447C1" w:rsidRDefault="00D447C1" w:rsidP="008B3211">
      <w:pPr>
        <w:pStyle w:val="BodyText"/>
        <w:numPr>
          <w:ilvl w:val="0"/>
          <w:numId w:val="17"/>
        </w:numPr>
      </w:pPr>
      <w:r w:rsidRPr="00D447C1">
        <w:t>Maintain tight control over which neighbors receive the default</w:t>
      </w:r>
    </w:p>
    <w:p w14:paraId="7CC12516" w14:textId="77777777" w:rsidR="00D447C1" w:rsidRPr="00D447C1" w:rsidRDefault="00D447C1" w:rsidP="008B3211">
      <w:pPr>
        <w:pStyle w:val="BodyText"/>
        <w:numPr>
          <w:ilvl w:val="0"/>
          <w:numId w:val="17"/>
        </w:numPr>
      </w:pPr>
      <w:r w:rsidRPr="00D447C1">
        <w:t>Show how the default route is propagated via iBGP from GW1 to GW2</w:t>
      </w:r>
    </w:p>
    <w:p w14:paraId="4ED191CA" w14:textId="15AA4719" w:rsidR="006475BB" w:rsidRDefault="00D447C1" w:rsidP="000D786A">
      <w:pPr>
        <w:pStyle w:val="BodyTextL25"/>
      </w:pPr>
      <w:r w:rsidRPr="00D447C1">
        <w:t>This approach aligns perfectly with the design goals of the lab and reinforces best practices used in production networks.</w:t>
      </w:r>
    </w:p>
    <w:p w14:paraId="4693C93A" w14:textId="05429552" w:rsidR="00FD116A" w:rsidRDefault="00B60DE8" w:rsidP="00FD116A">
      <w:pPr>
        <w:pStyle w:val="Heading3"/>
      </w:pPr>
      <w:r w:rsidRPr="00B60DE8">
        <w:t xml:space="preserve">Advertise a </w:t>
      </w:r>
      <w:r w:rsidR="007D772D" w:rsidRPr="00B60DE8">
        <w:t xml:space="preserve">default route </w:t>
      </w:r>
      <w:r w:rsidRPr="00B60DE8">
        <w:t>from ISP1 to GW1</w:t>
      </w:r>
      <w:r w:rsidR="00FD116A">
        <w:t>.</w:t>
      </w:r>
    </w:p>
    <w:p w14:paraId="2E9B94DB" w14:textId="4D7ED018" w:rsidR="00FD116A" w:rsidRDefault="00B60DE8" w:rsidP="00256DC0">
      <w:pPr>
        <w:pStyle w:val="BodyTextL25"/>
      </w:pPr>
      <w:r w:rsidRPr="00B60DE8">
        <w:t xml:space="preserve">ISP1 will use the </w:t>
      </w:r>
      <w:r w:rsidRPr="00B60DE8">
        <w:rPr>
          <w:b/>
          <w:bCs/>
        </w:rPr>
        <w:t>neighbor default-originate</w:t>
      </w:r>
      <w:r w:rsidRPr="00B60DE8">
        <w:t xml:space="preserve"> command to advertise an artificially generated default route </w:t>
      </w:r>
      <w:r w:rsidRPr="00B60DE8">
        <w:rPr>
          <w:b/>
          <w:bCs/>
        </w:rPr>
        <w:t>only to GW1</w:t>
      </w:r>
      <w:r w:rsidRPr="00B60DE8">
        <w:t>. This method is commonly used by providers because it does not require a default route to exist in the ISP’s routing table and allows precise control over which neighbors receive the default</w:t>
      </w:r>
      <w:r w:rsidR="00FD116A" w:rsidRPr="008F2B50">
        <w:t>.</w:t>
      </w:r>
    </w:p>
    <w:p w14:paraId="68C36368" w14:textId="77777777" w:rsidR="00B60DE8" w:rsidRDefault="00B60DE8" w:rsidP="00B60DE8">
      <w:pPr>
        <w:pStyle w:val="CMD"/>
      </w:pPr>
      <w:r>
        <w:t xml:space="preserve">ISP1(config)# </w:t>
      </w:r>
      <w:r w:rsidRPr="00B60DE8">
        <w:rPr>
          <w:b/>
          <w:bCs/>
        </w:rPr>
        <w:t xml:space="preserve">router </w:t>
      </w:r>
      <w:proofErr w:type="spellStart"/>
      <w:r w:rsidRPr="00B60DE8">
        <w:rPr>
          <w:b/>
          <w:bCs/>
        </w:rPr>
        <w:t>bgp</w:t>
      </w:r>
      <w:proofErr w:type="spellEnd"/>
      <w:r w:rsidRPr="00B60DE8">
        <w:rPr>
          <w:b/>
          <w:bCs/>
        </w:rPr>
        <w:t xml:space="preserve"> 65100</w:t>
      </w:r>
    </w:p>
    <w:p w14:paraId="2AC97B3A" w14:textId="77777777" w:rsidR="00B60DE8" w:rsidRPr="00B60DE8" w:rsidRDefault="00B60DE8" w:rsidP="00B60DE8">
      <w:pPr>
        <w:pStyle w:val="CMD"/>
        <w:rPr>
          <w:b/>
          <w:bCs/>
        </w:rPr>
      </w:pPr>
      <w:r>
        <w:t>ISP1(config-</w:t>
      </w:r>
      <w:proofErr w:type="gramStart"/>
      <w:r>
        <w:t>router)#</w:t>
      </w:r>
      <w:proofErr w:type="gramEnd"/>
      <w:r>
        <w:t xml:space="preserve"> </w:t>
      </w:r>
      <w:r w:rsidRPr="00B60DE8">
        <w:rPr>
          <w:b/>
          <w:bCs/>
        </w:rPr>
        <w:t>neighbor 209.165.201.1 default-originate</w:t>
      </w:r>
    </w:p>
    <w:p w14:paraId="184F9C78" w14:textId="77777777" w:rsidR="00B60DE8" w:rsidRDefault="00B60DE8" w:rsidP="00B60DE8">
      <w:pPr>
        <w:pStyle w:val="CMD"/>
        <w:rPr>
          <w:b/>
          <w:bCs/>
        </w:rPr>
      </w:pPr>
      <w:r>
        <w:t>ISP1(config-</w:t>
      </w:r>
      <w:proofErr w:type="gramStart"/>
      <w:r>
        <w:t>router)#</w:t>
      </w:r>
      <w:proofErr w:type="gramEnd"/>
      <w:r>
        <w:t xml:space="preserve"> </w:t>
      </w:r>
      <w:r w:rsidRPr="00B60DE8">
        <w:rPr>
          <w:b/>
          <w:bCs/>
        </w:rPr>
        <w:t>end</w:t>
      </w:r>
    </w:p>
    <w:p w14:paraId="4533D2C4" w14:textId="77777777" w:rsidR="00B60DE8" w:rsidRPr="00B60DE8" w:rsidRDefault="00B60DE8" w:rsidP="00B60DE8">
      <w:pPr>
        <w:pStyle w:val="BodyTextL25"/>
        <w:rPr>
          <w:b/>
          <w:bCs/>
        </w:rPr>
      </w:pPr>
      <w:r w:rsidRPr="00B60DE8">
        <w:rPr>
          <w:b/>
          <w:bCs/>
        </w:rPr>
        <w:t>Explanation</w:t>
      </w:r>
    </w:p>
    <w:p w14:paraId="02AC3926" w14:textId="77777777" w:rsidR="00B60DE8" w:rsidRDefault="00B60DE8" w:rsidP="000D786A">
      <w:pPr>
        <w:pStyle w:val="Bulletlevel2"/>
      </w:pPr>
      <w:r w:rsidRPr="00B60DE8">
        <w:t>neighbor 209.165.201.1 default-originate</w:t>
      </w:r>
      <w:r>
        <w:t xml:space="preserve"> causes ISP1 to </w:t>
      </w:r>
      <w:r w:rsidRPr="00B60DE8">
        <w:t>generate and advertise 0.0.0.0/0 to GW1</w:t>
      </w:r>
    </w:p>
    <w:p w14:paraId="704BE243" w14:textId="77777777" w:rsidR="00B60DE8" w:rsidRDefault="00B60DE8" w:rsidP="000D786A">
      <w:pPr>
        <w:pStyle w:val="Bulletlevel2"/>
      </w:pPr>
      <w:r>
        <w:t xml:space="preserve">The default route is not advertised globally, </w:t>
      </w:r>
      <w:r w:rsidRPr="00B60DE8">
        <w:t>only to the specified neighbor</w:t>
      </w:r>
    </w:p>
    <w:p w14:paraId="2AE3F76B" w14:textId="77777777" w:rsidR="00B60DE8" w:rsidRDefault="00B60DE8" w:rsidP="000D786A">
      <w:pPr>
        <w:pStyle w:val="Bulletlevel2"/>
      </w:pPr>
      <w:r>
        <w:t>This reflects a typical ISP policy where default routing is provided selectively to customers</w:t>
      </w:r>
    </w:p>
    <w:p w14:paraId="54A1CF72" w14:textId="499A9A66" w:rsidR="00BE65A7" w:rsidRDefault="00B60DE8" w:rsidP="000D786A">
      <w:pPr>
        <w:pStyle w:val="BodyTextL25"/>
      </w:pPr>
      <w:r w:rsidRPr="00B60DE8">
        <w:rPr>
          <w:b/>
          <w:bCs/>
        </w:rPr>
        <w:lastRenderedPageBreak/>
        <w:t>Note</w:t>
      </w:r>
      <w:r>
        <w:t>: It may take a few moments for the default route to appear on GW1 and propagate to GW2 via iBGP.</w:t>
      </w:r>
    </w:p>
    <w:p w14:paraId="16237F27" w14:textId="1E4B7981" w:rsidR="00F4281B" w:rsidRDefault="00BE65A7" w:rsidP="00F4281B">
      <w:pPr>
        <w:pStyle w:val="Heading3"/>
      </w:pPr>
      <w:r>
        <w:t xml:space="preserve">Verify the </w:t>
      </w:r>
      <w:r w:rsidR="007D772D">
        <w:t>default r</w:t>
      </w:r>
      <w:r>
        <w:t>oute on GW1</w:t>
      </w:r>
      <w:r w:rsidR="00F4281B">
        <w:t>.</w:t>
      </w:r>
    </w:p>
    <w:p w14:paraId="49705822" w14:textId="77777777" w:rsidR="00BE65A7" w:rsidRPr="00BE65A7" w:rsidRDefault="52B2B6BD" w:rsidP="00BE65A7">
      <w:pPr>
        <w:pStyle w:val="BodyTextL25"/>
      </w:pPr>
      <w:r>
        <w:t>Examine the BGP table on GW1 to confirm that the default route has been learned from ISP1.</w:t>
      </w:r>
    </w:p>
    <w:p w14:paraId="19BC4951" w14:textId="3F6BDBDB" w:rsidR="7B024C16" w:rsidRDefault="7B024C16" w:rsidP="7822E20B">
      <w:pPr>
        <w:pStyle w:val="BodyTextL25"/>
      </w:pPr>
      <w:r w:rsidRPr="7822E20B">
        <w:rPr>
          <w:b/>
          <w:bCs/>
        </w:rPr>
        <w:t>Note</w:t>
      </w:r>
      <w:r>
        <w:t>: It may take a few minutes for BGP to reconverge.</w:t>
      </w:r>
    </w:p>
    <w:p w14:paraId="5483D810" w14:textId="77777777" w:rsidR="00BE65A7" w:rsidRPr="00217B15" w:rsidRDefault="00BE65A7" w:rsidP="00217B15">
      <w:pPr>
        <w:pStyle w:val="CMD"/>
        <w:rPr>
          <w:b/>
          <w:bCs/>
        </w:rPr>
      </w:pPr>
      <w:r>
        <w:t xml:space="preserve">GW1# </w:t>
      </w:r>
      <w:r w:rsidRPr="00217B15">
        <w:rPr>
          <w:b/>
          <w:bCs/>
        </w:rPr>
        <w:t xml:space="preserve">show </w:t>
      </w:r>
      <w:proofErr w:type="spellStart"/>
      <w:r w:rsidRPr="00217B15">
        <w:rPr>
          <w:b/>
          <w:bCs/>
        </w:rPr>
        <w:t>ip</w:t>
      </w:r>
      <w:proofErr w:type="spellEnd"/>
      <w:r w:rsidRPr="00217B15">
        <w:rPr>
          <w:b/>
          <w:bCs/>
        </w:rPr>
        <w:t xml:space="preserve"> </w:t>
      </w:r>
      <w:proofErr w:type="spellStart"/>
      <w:r w:rsidRPr="00217B15">
        <w:rPr>
          <w:b/>
          <w:bCs/>
        </w:rPr>
        <w:t>bgp</w:t>
      </w:r>
      <w:proofErr w:type="spellEnd"/>
    </w:p>
    <w:p w14:paraId="6104BB3F" w14:textId="77777777" w:rsidR="00BE65A7" w:rsidRDefault="00BE65A7" w:rsidP="00BE65A7">
      <w:pPr>
        <w:pStyle w:val="CMDOutput"/>
      </w:pPr>
      <w:r>
        <w:t>BGP table version is 24, local router ID is 192.168.11.1</w:t>
      </w:r>
    </w:p>
    <w:p w14:paraId="0D904D23" w14:textId="77777777" w:rsidR="00BE65A7" w:rsidRDefault="00BE65A7" w:rsidP="00BE65A7">
      <w:pPr>
        <w:pStyle w:val="CMDOutput"/>
      </w:pPr>
      <w:r>
        <w:t xml:space="preserve">Status codes: s suppressed, d damped, h history, * valid, &gt; best, </w:t>
      </w:r>
      <w:proofErr w:type="spellStart"/>
      <w:r>
        <w:t>i</w:t>
      </w:r>
      <w:proofErr w:type="spellEnd"/>
      <w:r>
        <w:t xml:space="preserve"> - internal, </w:t>
      </w:r>
    </w:p>
    <w:p w14:paraId="73EBE4BE" w14:textId="77777777" w:rsidR="00BE65A7" w:rsidRDefault="00BE65A7" w:rsidP="00BE65A7">
      <w:pPr>
        <w:pStyle w:val="CMDOutput"/>
      </w:pPr>
      <w:r>
        <w:t xml:space="preserve">              r RIB-failure, S Stale, m multipath, b backup-path, f RT-Filter, </w:t>
      </w:r>
    </w:p>
    <w:p w14:paraId="3BB35398" w14:textId="77777777" w:rsidR="00BE65A7" w:rsidRDefault="00BE65A7" w:rsidP="00BE65A7">
      <w:pPr>
        <w:pStyle w:val="CMDOutput"/>
      </w:pPr>
      <w:r>
        <w:t xml:space="preserve">              x best-external, </w:t>
      </w:r>
      <w:proofErr w:type="gramStart"/>
      <w:r>
        <w:t>a</w:t>
      </w:r>
      <w:proofErr w:type="gramEnd"/>
      <w:r>
        <w:t xml:space="preserve"> additional-path, c RIB-compressed, </w:t>
      </w:r>
    </w:p>
    <w:p w14:paraId="699AD0BF" w14:textId="77777777" w:rsidR="00BE65A7" w:rsidRDefault="00BE65A7" w:rsidP="00BE65A7">
      <w:pPr>
        <w:pStyle w:val="CMDOutput"/>
      </w:pPr>
      <w:r>
        <w:t xml:space="preserve">              t secondary path, L long-lived-stale,</w:t>
      </w:r>
    </w:p>
    <w:p w14:paraId="73472A1E" w14:textId="77777777" w:rsidR="00BE65A7" w:rsidRDefault="00BE65A7" w:rsidP="00BE65A7">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0C27AEF9" w14:textId="77777777" w:rsidR="00BE65A7" w:rsidRDefault="00BE65A7" w:rsidP="00BE65A7">
      <w:pPr>
        <w:pStyle w:val="CMDOutput"/>
      </w:pPr>
      <w:r>
        <w:t>RPKI validation codes: V valid, I invalid, N Not found</w:t>
      </w:r>
    </w:p>
    <w:p w14:paraId="6970337D" w14:textId="77777777" w:rsidR="00BE65A7" w:rsidRDefault="00BE65A7" w:rsidP="00BE65A7">
      <w:pPr>
        <w:pStyle w:val="CMDOutput"/>
      </w:pPr>
    </w:p>
    <w:p w14:paraId="1074229F" w14:textId="77777777" w:rsidR="00BE65A7" w:rsidRDefault="00BE65A7" w:rsidP="00BE65A7">
      <w:pPr>
        <w:pStyle w:val="CMDOutput"/>
      </w:pPr>
      <w:r>
        <w:t xml:space="preserve">     Network          Next Hop            Metric </w:t>
      </w:r>
      <w:proofErr w:type="spellStart"/>
      <w:r>
        <w:t>LocPrf</w:t>
      </w:r>
      <w:proofErr w:type="spellEnd"/>
      <w:r>
        <w:t xml:space="preserve"> Weight Path</w:t>
      </w:r>
    </w:p>
    <w:p w14:paraId="5260E9EE" w14:textId="77777777" w:rsidR="00BE65A7" w:rsidRDefault="00BE65A7" w:rsidP="00BE65A7">
      <w:pPr>
        <w:pStyle w:val="CMDOutput"/>
      </w:pPr>
      <w:r>
        <w:t xml:space="preserve"> </w:t>
      </w:r>
      <w:r w:rsidRPr="00BE65A7">
        <w:rPr>
          <w:highlight w:val="yellow"/>
        </w:rPr>
        <w:t xml:space="preserve">*&gt;   0.0.0.0          209.165.201.2                 200      0 65100 </w:t>
      </w:r>
      <w:proofErr w:type="spellStart"/>
      <w:r w:rsidRPr="00BE65A7">
        <w:rPr>
          <w:highlight w:val="yellow"/>
        </w:rPr>
        <w:t>i</w:t>
      </w:r>
      <w:proofErr w:type="spellEnd"/>
    </w:p>
    <w:p w14:paraId="01B89592" w14:textId="5447DAA3" w:rsidR="00BE65A7" w:rsidRDefault="00D72630" w:rsidP="00BE65A7">
      <w:pPr>
        <w:pStyle w:val="CMDOutput"/>
      </w:pPr>
      <w:r>
        <w:t xml:space="preserve"> &lt;output omitted&gt;</w:t>
      </w:r>
    </w:p>
    <w:p w14:paraId="65B5587B" w14:textId="77777777" w:rsidR="00BE65A7" w:rsidRPr="00BE65A7" w:rsidRDefault="00BE65A7" w:rsidP="00BE65A7">
      <w:pPr>
        <w:pStyle w:val="BodyTextL25"/>
        <w:rPr>
          <w:b/>
          <w:bCs/>
        </w:rPr>
      </w:pPr>
      <w:r w:rsidRPr="00BE65A7">
        <w:rPr>
          <w:b/>
          <w:bCs/>
        </w:rPr>
        <w:t>Explanation</w:t>
      </w:r>
    </w:p>
    <w:p w14:paraId="05142678" w14:textId="77777777" w:rsidR="00BE65A7" w:rsidRPr="00BE65A7" w:rsidRDefault="00BE65A7" w:rsidP="000D786A">
      <w:pPr>
        <w:pStyle w:val="Bulletlevel2"/>
      </w:pPr>
      <w:r w:rsidRPr="00BE65A7">
        <w:t xml:space="preserve">The </w:t>
      </w:r>
      <w:r w:rsidRPr="00BE65A7">
        <w:rPr>
          <w:b/>
          <w:bCs/>
        </w:rPr>
        <w:t>*&gt;</w:t>
      </w:r>
      <w:r w:rsidRPr="00BE65A7">
        <w:t xml:space="preserve"> indicates this is the selected </w:t>
      </w:r>
      <w:r w:rsidRPr="00BE65A7">
        <w:rPr>
          <w:b/>
          <w:bCs/>
        </w:rPr>
        <w:t>best path</w:t>
      </w:r>
    </w:p>
    <w:p w14:paraId="399BF262" w14:textId="77777777" w:rsidR="00BE65A7" w:rsidRPr="00BE65A7" w:rsidRDefault="00BE65A7" w:rsidP="000D786A">
      <w:pPr>
        <w:pStyle w:val="Bulletlevel2"/>
      </w:pPr>
      <w:r w:rsidRPr="00BE65A7">
        <w:t xml:space="preserve">The </w:t>
      </w:r>
      <w:r w:rsidRPr="00BE65A7">
        <w:rPr>
          <w:b/>
          <w:bCs/>
        </w:rPr>
        <w:t>default route</w:t>
      </w:r>
      <w:r w:rsidRPr="00BE65A7">
        <w:t xml:space="preserve"> is treated like </w:t>
      </w:r>
      <w:r w:rsidRPr="00BE65A7">
        <w:rPr>
          <w:b/>
          <w:bCs/>
        </w:rPr>
        <w:t>any other BGP-learned prefix</w:t>
      </w:r>
    </w:p>
    <w:p w14:paraId="12614925" w14:textId="7738F494" w:rsidR="00F4281B" w:rsidRPr="00BE65A7" w:rsidRDefault="00BE65A7" w:rsidP="000D786A">
      <w:pPr>
        <w:pStyle w:val="Bulletlevel2"/>
      </w:pPr>
      <w:r w:rsidRPr="00BE65A7">
        <w:rPr>
          <w:b/>
          <w:bCs/>
        </w:rPr>
        <w:t>Local Preference (200)</w:t>
      </w:r>
      <w:r w:rsidRPr="00BE65A7">
        <w:t xml:space="preserve"> reflects the </w:t>
      </w:r>
      <w:r w:rsidRPr="00BE65A7">
        <w:rPr>
          <w:b/>
          <w:bCs/>
        </w:rPr>
        <w:t>policy previously configured to prefer ISP1</w:t>
      </w:r>
    </w:p>
    <w:p w14:paraId="5CC211C2" w14:textId="4134F833" w:rsidR="00F4281B" w:rsidRDefault="00752B2F" w:rsidP="00F4281B">
      <w:pPr>
        <w:pStyle w:val="Heading3"/>
      </w:pPr>
      <w:r w:rsidRPr="00752B2F">
        <w:t xml:space="preserve">Verify the </w:t>
      </w:r>
      <w:r w:rsidR="007D772D" w:rsidRPr="00752B2F">
        <w:t xml:space="preserve">default route </w:t>
      </w:r>
      <w:r w:rsidRPr="00752B2F">
        <w:t xml:space="preserve">in the IPv4 </w:t>
      </w:r>
      <w:r w:rsidR="007D772D" w:rsidRPr="00752B2F">
        <w:t>routing t</w:t>
      </w:r>
      <w:r w:rsidRPr="00752B2F">
        <w:t>able on GW1</w:t>
      </w:r>
      <w:r w:rsidR="00F4281B">
        <w:t>.</w:t>
      </w:r>
    </w:p>
    <w:p w14:paraId="1C30345E" w14:textId="15351EFD" w:rsidR="00F4281B" w:rsidRDefault="00752B2F" w:rsidP="00F4281B">
      <w:pPr>
        <w:pStyle w:val="BodyTextL25"/>
      </w:pPr>
      <w:r w:rsidRPr="00752B2F">
        <w:t>Confirm that the BGP default route has been installed in the IP routing table</w:t>
      </w:r>
      <w:r w:rsidR="00F4281B" w:rsidRPr="008F2B50">
        <w:t>.</w:t>
      </w:r>
    </w:p>
    <w:p w14:paraId="260A6157" w14:textId="01EAD150" w:rsidR="00BE65A7" w:rsidRDefault="00BE65A7" w:rsidP="00217B15">
      <w:pPr>
        <w:pStyle w:val="CMD"/>
      </w:pPr>
      <w:r>
        <w:t>GW1#</w:t>
      </w:r>
      <w:r w:rsidR="00217B15">
        <w:t xml:space="preserve"> </w:t>
      </w:r>
      <w:r w:rsidRPr="00217B15">
        <w:rPr>
          <w:b/>
          <w:bCs/>
        </w:rPr>
        <w:t xml:space="preserve">show </w:t>
      </w:r>
      <w:proofErr w:type="spellStart"/>
      <w:r w:rsidRPr="00217B15">
        <w:rPr>
          <w:b/>
          <w:bCs/>
        </w:rPr>
        <w:t>ip</w:t>
      </w:r>
      <w:proofErr w:type="spellEnd"/>
      <w:r w:rsidRPr="00217B15">
        <w:rPr>
          <w:b/>
          <w:bCs/>
        </w:rPr>
        <w:t xml:space="preserve"> route </w:t>
      </w:r>
      <w:proofErr w:type="spellStart"/>
      <w:r w:rsidRPr="00217B15">
        <w:rPr>
          <w:b/>
          <w:bCs/>
        </w:rPr>
        <w:t>bgp</w:t>
      </w:r>
      <w:proofErr w:type="spellEnd"/>
      <w:r w:rsidR="00370A5D">
        <w:rPr>
          <w:b/>
          <w:bCs/>
        </w:rPr>
        <w:t xml:space="preserve"> | begin Gateway</w:t>
      </w:r>
    </w:p>
    <w:p w14:paraId="4D76B906" w14:textId="77777777" w:rsidR="00BE65A7" w:rsidRDefault="00BE65A7" w:rsidP="00BE65A7">
      <w:pPr>
        <w:pStyle w:val="CMDOutput"/>
      </w:pPr>
      <w:r w:rsidRPr="00752B2F">
        <w:rPr>
          <w:highlight w:val="yellow"/>
        </w:rPr>
        <w:t>Gateway of last resort is 209.165.201.2 to network 0.0.0.0</w:t>
      </w:r>
    </w:p>
    <w:p w14:paraId="5EA4FA43" w14:textId="77777777" w:rsidR="00BE65A7" w:rsidRDefault="00BE65A7" w:rsidP="00BE65A7">
      <w:pPr>
        <w:pStyle w:val="CMDOutput"/>
      </w:pPr>
    </w:p>
    <w:p w14:paraId="7A21C96F" w14:textId="77777777" w:rsidR="00BE65A7" w:rsidRDefault="00BE65A7" w:rsidP="00BE65A7">
      <w:pPr>
        <w:pStyle w:val="CMDOutput"/>
      </w:pPr>
      <w:r w:rsidRPr="00752B2F">
        <w:rPr>
          <w:highlight w:val="yellow"/>
        </w:rPr>
        <w:t>B*    0.0.0.0/0 [20/0] via 209.165.201.2, 00:05:17</w:t>
      </w:r>
    </w:p>
    <w:p w14:paraId="7D399325" w14:textId="77777777" w:rsidR="00BE65A7" w:rsidRDefault="00BE65A7" w:rsidP="00BE65A7">
      <w:pPr>
        <w:pStyle w:val="CMDOutput"/>
      </w:pPr>
      <w:r>
        <w:t>B     192.168.22.0/24 [200/0] via 2.2.2.2, 04:06:37</w:t>
      </w:r>
    </w:p>
    <w:p w14:paraId="24CEDAF8" w14:textId="77777777" w:rsidR="00BE65A7" w:rsidRDefault="00BE65A7" w:rsidP="00BE65A7">
      <w:pPr>
        <w:pStyle w:val="CMDOutput"/>
      </w:pPr>
      <w:r>
        <w:t>B     203.0.112.0/24 [20/0] via 209.165.201.2, 02:50:31</w:t>
      </w:r>
    </w:p>
    <w:p w14:paraId="2EB31E8E" w14:textId="77777777" w:rsidR="00BE65A7" w:rsidRDefault="00BE65A7" w:rsidP="00BE65A7">
      <w:pPr>
        <w:pStyle w:val="CMDOutput"/>
      </w:pPr>
      <w:r>
        <w:t>B     203.0.113.0/24 [20/0] via 209.165.201.2, 02:50:31</w:t>
      </w:r>
    </w:p>
    <w:p w14:paraId="28A80BD9" w14:textId="77777777" w:rsidR="00BE65A7" w:rsidRDefault="00BE65A7" w:rsidP="00BE65A7">
      <w:pPr>
        <w:pStyle w:val="CMDOutput"/>
      </w:pPr>
      <w:r>
        <w:t>B     203.0.114.0/24 [20/0] via 209.165.201.2, 02:50:31</w:t>
      </w:r>
    </w:p>
    <w:p w14:paraId="51DB4AA3" w14:textId="77777777" w:rsidR="00BE65A7" w:rsidRDefault="00BE65A7" w:rsidP="00BE65A7">
      <w:pPr>
        <w:pStyle w:val="CMDOutput"/>
      </w:pPr>
      <w:r>
        <w:t>B     203.0.115.0/24 [20/0] via 209.165.201.2, 02:50:31</w:t>
      </w:r>
    </w:p>
    <w:p w14:paraId="4138537F" w14:textId="484F9BE4" w:rsidR="00F4281B" w:rsidRDefault="00D72630" w:rsidP="00F4281B">
      <w:pPr>
        <w:pStyle w:val="Heading3"/>
      </w:pPr>
      <w:r w:rsidRPr="00D72630">
        <w:t xml:space="preserve">Verify </w:t>
      </w:r>
      <w:r w:rsidR="00D354BE" w:rsidRPr="00D72630">
        <w:t xml:space="preserve">default route propagation </w:t>
      </w:r>
      <w:r w:rsidRPr="00D72630">
        <w:t>to GW2</w:t>
      </w:r>
      <w:r w:rsidR="00F4281B">
        <w:t>.</w:t>
      </w:r>
    </w:p>
    <w:p w14:paraId="28E80143" w14:textId="54C7E668" w:rsidR="00F4281B" w:rsidRDefault="00D72630" w:rsidP="00F4281B">
      <w:pPr>
        <w:pStyle w:val="BodyTextL25"/>
      </w:pPr>
      <w:r w:rsidRPr="00D72630">
        <w:t>Because GW1 and GW2 exchange routes using iBGP, GW1 advertises the default route internally to GW2</w:t>
      </w:r>
      <w:r w:rsidR="00F4281B" w:rsidRPr="008F2B50">
        <w:t>.</w:t>
      </w:r>
    </w:p>
    <w:p w14:paraId="501B0C1D" w14:textId="53DB972C" w:rsidR="00D72630" w:rsidRPr="007C75E8" w:rsidRDefault="00D72630" w:rsidP="007C75E8">
      <w:pPr>
        <w:pStyle w:val="CMD"/>
        <w:rPr>
          <w:b/>
          <w:bCs/>
        </w:rPr>
      </w:pPr>
      <w:r>
        <w:t>GW2#</w:t>
      </w:r>
      <w:r w:rsidR="007C75E8">
        <w:t xml:space="preserve"> </w:t>
      </w:r>
      <w:r w:rsidRPr="007C75E8">
        <w:rPr>
          <w:b/>
          <w:bCs/>
        </w:rPr>
        <w:t xml:space="preserve">show </w:t>
      </w:r>
      <w:proofErr w:type="spellStart"/>
      <w:r w:rsidRPr="007C75E8">
        <w:rPr>
          <w:b/>
          <w:bCs/>
        </w:rPr>
        <w:t>ip</w:t>
      </w:r>
      <w:proofErr w:type="spellEnd"/>
      <w:r w:rsidRPr="007C75E8">
        <w:rPr>
          <w:b/>
          <w:bCs/>
        </w:rPr>
        <w:t xml:space="preserve"> </w:t>
      </w:r>
      <w:proofErr w:type="spellStart"/>
      <w:r w:rsidRPr="007C75E8">
        <w:rPr>
          <w:b/>
          <w:bCs/>
        </w:rPr>
        <w:t>bgp</w:t>
      </w:r>
      <w:proofErr w:type="spellEnd"/>
    </w:p>
    <w:p w14:paraId="38AC8DED" w14:textId="77777777" w:rsidR="00D72630" w:rsidRDefault="00D72630" w:rsidP="00D72630">
      <w:pPr>
        <w:pStyle w:val="CMDOutput"/>
      </w:pPr>
      <w:r>
        <w:t>BGP table version is 24, local router ID is 192.168.22.1</w:t>
      </w:r>
    </w:p>
    <w:p w14:paraId="4ECD8B52" w14:textId="77777777" w:rsidR="00D72630" w:rsidRDefault="00D72630" w:rsidP="00D72630">
      <w:pPr>
        <w:pStyle w:val="CMDOutput"/>
      </w:pPr>
      <w:r>
        <w:t xml:space="preserve">Status codes: s suppressed, d damped, h history, * valid, &gt; best, </w:t>
      </w:r>
      <w:proofErr w:type="spellStart"/>
      <w:r>
        <w:t>i</w:t>
      </w:r>
      <w:proofErr w:type="spellEnd"/>
      <w:r>
        <w:t xml:space="preserve"> - internal, </w:t>
      </w:r>
    </w:p>
    <w:p w14:paraId="3E66BAE8" w14:textId="77777777" w:rsidR="00D72630" w:rsidRDefault="00D72630" w:rsidP="00D72630">
      <w:pPr>
        <w:pStyle w:val="CMDOutput"/>
      </w:pPr>
      <w:r>
        <w:t xml:space="preserve">              r RIB-failure, S Stale, m multipath, b backup-path, f RT-Filter, </w:t>
      </w:r>
    </w:p>
    <w:p w14:paraId="061D2243" w14:textId="724172BC" w:rsidR="00D72630" w:rsidRDefault="00D72630" w:rsidP="00D72630">
      <w:pPr>
        <w:pStyle w:val="CMDOutput"/>
      </w:pPr>
      <w:r>
        <w:t xml:space="preserve">              </w:t>
      </w:r>
      <w:r w:rsidR="007C75E8">
        <w:t xml:space="preserve"> </w:t>
      </w:r>
      <w:r>
        <w:t xml:space="preserve">x best-external, </w:t>
      </w:r>
      <w:proofErr w:type="gramStart"/>
      <w:r>
        <w:t>a</w:t>
      </w:r>
      <w:proofErr w:type="gramEnd"/>
      <w:r>
        <w:t xml:space="preserve"> additional-path, c RIB-compressed, </w:t>
      </w:r>
    </w:p>
    <w:p w14:paraId="26B81EDC" w14:textId="77777777" w:rsidR="00D72630" w:rsidRDefault="00D72630" w:rsidP="00D72630">
      <w:pPr>
        <w:pStyle w:val="CMDOutput"/>
      </w:pPr>
      <w:r>
        <w:t xml:space="preserve">              t secondary path, L long-lived-stale,</w:t>
      </w:r>
    </w:p>
    <w:p w14:paraId="0084B272" w14:textId="77777777" w:rsidR="00D72630" w:rsidRDefault="00D72630" w:rsidP="00D72630">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7DBE6EB1" w14:textId="77777777" w:rsidR="00D72630" w:rsidRDefault="00D72630" w:rsidP="00D72630">
      <w:pPr>
        <w:pStyle w:val="CMDOutput"/>
      </w:pPr>
      <w:r>
        <w:t>RPKI validation codes: V valid, I invalid, N Not found</w:t>
      </w:r>
    </w:p>
    <w:p w14:paraId="0DA96DBF" w14:textId="77777777" w:rsidR="00D72630" w:rsidRDefault="00D72630" w:rsidP="00D72630">
      <w:pPr>
        <w:pStyle w:val="CMDOutput"/>
      </w:pPr>
    </w:p>
    <w:p w14:paraId="37E3F78D" w14:textId="77777777" w:rsidR="00D72630" w:rsidRDefault="00D72630" w:rsidP="00D72630">
      <w:pPr>
        <w:pStyle w:val="CMDOutput"/>
      </w:pPr>
      <w:r>
        <w:t xml:space="preserve">     Network          Next Hop            Metric </w:t>
      </w:r>
      <w:proofErr w:type="spellStart"/>
      <w:r>
        <w:t>LocPrf</w:t>
      </w:r>
      <w:proofErr w:type="spellEnd"/>
      <w:r>
        <w:t xml:space="preserve"> Weight Path</w:t>
      </w:r>
    </w:p>
    <w:p w14:paraId="217106B0" w14:textId="77777777" w:rsidR="00D72630" w:rsidRDefault="00D72630" w:rsidP="00D72630">
      <w:pPr>
        <w:pStyle w:val="CMDOutput"/>
      </w:pPr>
      <w:r>
        <w:lastRenderedPageBreak/>
        <w:t xml:space="preserve"> </w:t>
      </w:r>
      <w:r w:rsidRPr="00D72630">
        <w:rPr>
          <w:highlight w:val="yellow"/>
        </w:rPr>
        <w:t>*&gt;</w:t>
      </w:r>
      <w:proofErr w:type="spellStart"/>
      <w:proofErr w:type="gramStart"/>
      <w:r w:rsidRPr="00D72630">
        <w:rPr>
          <w:highlight w:val="yellow"/>
        </w:rPr>
        <w:t>i</w:t>
      </w:r>
      <w:proofErr w:type="spellEnd"/>
      <w:r w:rsidRPr="00D72630">
        <w:rPr>
          <w:highlight w:val="yellow"/>
        </w:rPr>
        <w:t xml:space="preserve">  0.0.0.0</w:t>
      </w:r>
      <w:proofErr w:type="gramEnd"/>
      <w:r w:rsidRPr="00D72630">
        <w:rPr>
          <w:highlight w:val="yellow"/>
        </w:rPr>
        <w:t xml:space="preserve">          1.1.1.1                  0    200      0 65100 </w:t>
      </w:r>
      <w:proofErr w:type="spellStart"/>
      <w:r w:rsidRPr="00D72630">
        <w:rPr>
          <w:highlight w:val="yellow"/>
        </w:rPr>
        <w:t>i</w:t>
      </w:r>
      <w:proofErr w:type="spellEnd"/>
    </w:p>
    <w:p w14:paraId="67851DD0" w14:textId="236F8505" w:rsidR="00F4281B" w:rsidRDefault="00D72630" w:rsidP="00D72630">
      <w:pPr>
        <w:pStyle w:val="CMDOutput"/>
      </w:pPr>
      <w:r>
        <w:t xml:space="preserve"> &lt;output omitted&gt;</w:t>
      </w:r>
    </w:p>
    <w:p w14:paraId="42E991DE" w14:textId="04E3806F" w:rsidR="00F4281B" w:rsidRDefault="00D72630" w:rsidP="00F4281B">
      <w:pPr>
        <w:pStyle w:val="Heading3"/>
      </w:pPr>
      <w:r w:rsidRPr="00752B2F">
        <w:t xml:space="preserve">Verify the </w:t>
      </w:r>
      <w:r w:rsidR="00D354BE" w:rsidRPr="00752B2F">
        <w:t xml:space="preserve">default route </w:t>
      </w:r>
      <w:r w:rsidRPr="00752B2F">
        <w:t xml:space="preserve">in the IPv4 </w:t>
      </w:r>
      <w:r w:rsidR="00D354BE" w:rsidRPr="00752B2F">
        <w:t xml:space="preserve">routing table </w:t>
      </w:r>
      <w:r w:rsidRPr="00752B2F">
        <w:t>on GW</w:t>
      </w:r>
      <w:r>
        <w:t>2</w:t>
      </w:r>
      <w:r w:rsidR="00F4281B">
        <w:t>.</w:t>
      </w:r>
    </w:p>
    <w:p w14:paraId="158DD0F6" w14:textId="77777777" w:rsidR="00F4281B" w:rsidRDefault="00F4281B" w:rsidP="00F4281B">
      <w:pPr>
        <w:pStyle w:val="BodyTextL25"/>
      </w:pPr>
      <w:r>
        <w:t>Examine</w:t>
      </w:r>
      <w:r w:rsidRPr="008F2B50">
        <w:t>.</w:t>
      </w:r>
    </w:p>
    <w:p w14:paraId="1B5D7ED9" w14:textId="78241D5F" w:rsidR="00D72630" w:rsidRDefault="00D72630" w:rsidP="007C75E8">
      <w:pPr>
        <w:pStyle w:val="CMD"/>
      </w:pPr>
      <w:r>
        <w:t xml:space="preserve">GW2# </w:t>
      </w:r>
      <w:r w:rsidRPr="007C75E8">
        <w:rPr>
          <w:b/>
          <w:bCs/>
        </w:rPr>
        <w:t xml:space="preserve">show </w:t>
      </w:r>
      <w:proofErr w:type="spellStart"/>
      <w:r w:rsidRPr="007C75E8">
        <w:rPr>
          <w:b/>
          <w:bCs/>
        </w:rPr>
        <w:t>ip</w:t>
      </w:r>
      <w:proofErr w:type="spellEnd"/>
      <w:r w:rsidRPr="007C75E8">
        <w:rPr>
          <w:b/>
          <w:bCs/>
        </w:rPr>
        <w:t xml:space="preserve"> route </w:t>
      </w:r>
      <w:proofErr w:type="spellStart"/>
      <w:r w:rsidRPr="007C75E8">
        <w:rPr>
          <w:b/>
          <w:bCs/>
        </w:rPr>
        <w:t>bgp</w:t>
      </w:r>
      <w:proofErr w:type="spellEnd"/>
      <w:r w:rsidR="002F7BF6">
        <w:rPr>
          <w:b/>
          <w:bCs/>
        </w:rPr>
        <w:t xml:space="preserve"> | begin Gateway</w:t>
      </w:r>
    </w:p>
    <w:p w14:paraId="0663E212" w14:textId="77777777" w:rsidR="00D72630" w:rsidRDefault="00D72630" w:rsidP="00D72630">
      <w:pPr>
        <w:pStyle w:val="CMDOutput"/>
      </w:pPr>
      <w:r w:rsidRPr="00D72630">
        <w:rPr>
          <w:highlight w:val="yellow"/>
        </w:rPr>
        <w:t>Gateway of last resort is 1.1.1.1 to network 0.0.0.0</w:t>
      </w:r>
    </w:p>
    <w:p w14:paraId="40E47719" w14:textId="77777777" w:rsidR="00D72630" w:rsidRDefault="00D72630" w:rsidP="00D72630">
      <w:pPr>
        <w:pStyle w:val="CMDOutput"/>
      </w:pPr>
    </w:p>
    <w:p w14:paraId="17B9DA84" w14:textId="77777777" w:rsidR="00D72630" w:rsidRDefault="00D72630" w:rsidP="00D72630">
      <w:pPr>
        <w:pStyle w:val="CMDOutput"/>
      </w:pPr>
      <w:r w:rsidRPr="00D72630">
        <w:rPr>
          <w:highlight w:val="yellow"/>
        </w:rPr>
        <w:t>B*    0.0.0.0/0 [200/0] via 1.1.1.1, 00:13:34</w:t>
      </w:r>
    </w:p>
    <w:p w14:paraId="5000CB06" w14:textId="77777777" w:rsidR="00D72630" w:rsidRDefault="00D72630" w:rsidP="00D72630">
      <w:pPr>
        <w:pStyle w:val="CMDOutput"/>
      </w:pPr>
      <w:r>
        <w:t>B     192.168.11.0/24 [200/0] via 1.1.1.1, 04:14:54</w:t>
      </w:r>
    </w:p>
    <w:p w14:paraId="4979938C" w14:textId="77777777" w:rsidR="00D72630" w:rsidRDefault="00D72630" w:rsidP="00D72630">
      <w:pPr>
        <w:pStyle w:val="CMDOutput"/>
      </w:pPr>
      <w:r>
        <w:t>B     203.0.112.0/24 [200/0] via 1.1.1.1, 02:58:48</w:t>
      </w:r>
    </w:p>
    <w:p w14:paraId="581E510D" w14:textId="77777777" w:rsidR="00D72630" w:rsidRDefault="00D72630" w:rsidP="00D72630">
      <w:pPr>
        <w:pStyle w:val="CMDOutput"/>
      </w:pPr>
      <w:r>
        <w:t>B     203.0.113.0/24 [200/0] via 1.1.1.1, 02:58:48</w:t>
      </w:r>
    </w:p>
    <w:p w14:paraId="1E184ED8" w14:textId="77777777" w:rsidR="00D72630" w:rsidRDefault="00D72630" w:rsidP="00D72630">
      <w:pPr>
        <w:pStyle w:val="CMDOutput"/>
      </w:pPr>
      <w:r>
        <w:t>B     203.0.114.0/24 [200/0] via 1.1.1.1, 02:58:48</w:t>
      </w:r>
    </w:p>
    <w:p w14:paraId="45B32A0E" w14:textId="203B1829" w:rsidR="00D72630" w:rsidRDefault="00D72630" w:rsidP="00664D4B">
      <w:pPr>
        <w:pStyle w:val="CMDOutput"/>
      </w:pPr>
      <w:r>
        <w:t>B     203.0.115.0/24 [200/0] via 1.1.1.1, 02:58:48</w:t>
      </w:r>
    </w:p>
    <w:p w14:paraId="0FF9E46E" w14:textId="195AA4A0" w:rsidR="00F4281B" w:rsidRDefault="001B1E4D" w:rsidP="00F4281B">
      <w:pPr>
        <w:pStyle w:val="Heading3"/>
      </w:pPr>
      <w:r w:rsidRPr="001B1E4D">
        <w:t xml:space="preserve">Verify </w:t>
      </w:r>
      <w:r w:rsidR="00D354BE" w:rsidRPr="001B1E4D">
        <w:t xml:space="preserve">forwarding using traceroute </w:t>
      </w:r>
      <w:r w:rsidRPr="001B1E4D">
        <w:t>from GW2</w:t>
      </w:r>
      <w:r w:rsidR="00F4281B">
        <w:t>.</w:t>
      </w:r>
    </w:p>
    <w:p w14:paraId="00BD0BAF" w14:textId="7170E674" w:rsidR="00F4281B" w:rsidRDefault="001B1E4D" w:rsidP="00F4281B">
      <w:pPr>
        <w:pStyle w:val="BodyTextL25"/>
      </w:pPr>
      <w:r w:rsidRPr="001B1E4D">
        <w:t xml:space="preserve">Finally, verify that GW2 can reach a destination </w:t>
      </w:r>
      <w:r w:rsidRPr="001B1E4D">
        <w:rPr>
          <w:b/>
          <w:bCs/>
        </w:rPr>
        <w:t>not explicitly advertised</w:t>
      </w:r>
      <w:r w:rsidRPr="001B1E4D">
        <w:t xml:space="preserve"> via BGP by relying on the default route</w:t>
      </w:r>
      <w:r w:rsidR="00F4281B" w:rsidRPr="008F2B50">
        <w:t>.</w:t>
      </w:r>
      <w:r>
        <w:t xml:space="preserve"> </w:t>
      </w:r>
      <w:r w:rsidRPr="001B1E4D">
        <w:t xml:space="preserve">The destination </w:t>
      </w:r>
      <w:r w:rsidRPr="001B1E4D">
        <w:rPr>
          <w:b/>
          <w:bCs/>
        </w:rPr>
        <w:t>209.165.201.21</w:t>
      </w:r>
      <w:r w:rsidRPr="001B1E4D">
        <w:t xml:space="preserve"> is a loopback interface on ISP1 that is not advertised as a specific BGP prefix.</w:t>
      </w:r>
      <w:r>
        <w:t xml:space="preserve"> </w:t>
      </w:r>
      <w:r w:rsidRPr="001B1E4D">
        <w:t>This traceroute confirms that GW2 forwards unknown destinations to GW1 using the iBGP-learned default route, and GW1 then forwards the traffic to ISP1, which provides Internet reachability for AS 65000</w:t>
      </w:r>
      <w:r>
        <w:t>.</w:t>
      </w:r>
    </w:p>
    <w:p w14:paraId="37BDC66C" w14:textId="4E8296BA" w:rsidR="001B1E4D" w:rsidRDefault="001B1E4D" w:rsidP="007C75E8">
      <w:pPr>
        <w:pStyle w:val="CMD"/>
      </w:pPr>
      <w:r>
        <w:t xml:space="preserve">GW2# </w:t>
      </w:r>
      <w:r w:rsidRPr="007C75E8">
        <w:rPr>
          <w:b/>
          <w:bCs/>
        </w:rPr>
        <w:t>traceroute 209.165.201.21 source Loopback1</w:t>
      </w:r>
    </w:p>
    <w:p w14:paraId="0671EA44" w14:textId="77777777" w:rsidR="001B1E4D" w:rsidRDefault="001B1E4D" w:rsidP="001B1E4D">
      <w:pPr>
        <w:pStyle w:val="CMDOutput"/>
      </w:pPr>
      <w:r>
        <w:t>Type escape sequence to abort.</w:t>
      </w:r>
    </w:p>
    <w:p w14:paraId="5B34DBB0" w14:textId="77777777" w:rsidR="001B1E4D" w:rsidRDefault="001B1E4D" w:rsidP="001B1E4D">
      <w:pPr>
        <w:pStyle w:val="CMDOutput"/>
      </w:pPr>
      <w:r>
        <w:t>Tracing the route to 209.165.201.21</w:t>
      </w:r>
    </w:p>
    <w:p w14:paraId="15DCD67E" w14:textId="77777777" w:rsidR="001B1E4D" w:rsidRDefault="001B1E4D" w:rsidP="001B1E4D">
      <w:pPr>
        <w:pStyle w:val="CMDOutput"/>
      </w:pPr>
      <w:r>
        <w:t>VRF info: (</w:t>
      </w:r>
      <w:proofErr w:type="spellStart"/>
      <w:r>
        <w:t>vrf</w:t>
      </w:r>
      <w:proofErr w:type="spellEnd"/>
      <w:r>
        <w:t xml:space="preserve"> in name/id, </w:t>
      </w:r>
      <w:proofErr w:type="spellStart"/>
      <w:r>
        <w:t>vrf</w:t>
      </w:r>
      <w:proofErr w:type="spellEnd"/>
      <w:r>
        <w:t xml:space="preserve"> out name/id)</w:t>
      </w:r>
    </w:p>
    <w:p w14:paraId="541D544C" w14:textId="77777777" w:rsidR="001B1E4D" w:rsidRDefault="001B1E4D" w:rsidP="001B1E4D">
      <w:pPr>
        <w:pStyle w:val="CMDOutput"/>
      </w:pPr>
      <w:r>
        <w:t xml:space="preserve">  1 172.16.12.1 [AS 65100] 89 msec 1 msec 0 msec</w:t>
      </w:r>
    </w:p>
    <w:p w14:paraId="0437CE1E" w14:textId="77777777" w:rsidR="001B1E4D" w:rsidRDefault="001B1E4D" w:rsidP="001B1E4D">
      <w:pPr>
        <w:pStyle w:val="CMDOutput"/>
      </w:pPr>
      <w:r>
        <w:t xml:space="preserve">  2 209.165.201.2 [AS 65100] 13 msec </w:t>
      </w:r>
      <w:proofErr w:type="gramStart"/>
      <w:r>
        <w:t>*  1</w:t>
      </w:r>
      <w:proofErr w:type="gramEnd"/>
      <w:r>
        <w:t xml:space="preserve"> msec</w:t>
      </w:r>
    </w:p>
    <w:p w14:paraId="4957F032" w14:textId="7AE3945F" w:rsidR="00FD116A" w:rsidRDefault="001E1EA5" w:rsidP="006475BB">
      <w:pPr>
        <w:pStyle w:val="Heading2"/>
      </w:pPr>
      <w:r>
        <w:t>Configure ISP3 to Advertise a Summary (Aggregate) of its Prefixes</w:t>
      </w:r>
    </w:p>
    <w:p w14:paraId="03E5D71D" w14:textId="77777777" w:rsidR="00B31191" w:rsidRPr="00B31191" w:rsidRDefault="00B31191" w:rsidP="000D786A">
      <w:pPr>
        <w:pStyle w:val="BodyTextL25"/>
      </w:pPr>
      <w:r w:rsidRPr="00B31191">
        <w:t xml:space="preserve">In earlier parts of this lab, ISP3 (AS </w:t>
      </w:r>
      <w:r w:rsidRPr="00B31191">
        <w:rPr>
          <w:b/>
          <w:bCs/>
        </w:rPr>
        <w:t>65300.3</w:t>
      </w:r>
      <w:r w:rsidRPr="00B31191">
        <w:t>) advertised four individual IPv4 prefixes into BGP:</w:t>
      </w:r>
    </w:p>
    <w:p w14:paraId="237A1C73" w14:textId="77777777" w:rsidR="00B31191" w:rsidRPr="00B31191" w:rsidRDefault="00B31191" w:rsidP="000D786A">
      <w:pPr>
        <w:pStyle w:val="Bulletlevel2"/>
      </w:pPr>
      <w:r w:rsidRPr="00B31191">
        <w:t>203.0.112.0/24</w:t>
      </w:r>
    </w:p>
    <w:p w14:paraId="1EA22200" w14:textId="77777777" w:rsidR="00B31191" w:rsidRPr="00B31191" w:rsidRDefault="00B31191" w:rsidP="000D786A">
      <w:pPr>
        <w:pStyle w:val="Bulletlevel2"/>
      </w:pPr>
      <w:r w:rsidRPr="00B31191">
        <w:t>203.0.113.0/24</w:t>
      </w:r>
    </w:p>
    <w:p w14:paraId="4CFF12A5" w14:textId="77777777" w:rsidR="00B31191" w:rsidRPr="00B31191" w:rsidRDefault="00B31191" w:rsidP="000D786A">
      <w:pPr>
        <w:pStyle w:val="Bulletlevel2"/>
      </w:pPr>
      <w:r w:rsidRPr="00B31191">
        <w:t>203.0.114.0/24</w:t>
      </w:r>
    </w:p>
    <w:p w14:paraId="707B2A11" w14:textId="77777777" w:rsidR="00B31191" w:rsidRPr="00B31191" w:rsidRDefault="00B31191" w:rsidP="000D786A">
      <w:pPr>
        <w:pStyle w:val="Bulletlevel2"/>
      </w:pPr>
      <w:r w:rsidRPr="00B31191">
        <w:t>203.0.115.0/24</w:t>
      </w:r>
    </w:p>
    <w:p w14:paraId="4009BE1E" w14:textId="77777777" w:rsidR="00B31191" w:rsidRPr="00B31191" w:rsidRDefault="00B31191" w:rsidP="000D786A">
      <w:pPr>
        <w:pStyle w:val="BodyTextL25"/>
      </w:pPr>
      <w:r w:rsidRPr="00B31191">
        <w:t xml:space="preserve">While advertising individual prefixes provides precise routing information, it does not scale well. On the public Internet, service providers typically </w:t>
      </w:r>
      <w:r w:rsidRPr="00B31191">
        <w:rPr>
          <w:b/>
          <w:bCs/>
        </w:rPr>
        <w:t>aggregate related prefixes into a single summary route</w:t>
      </w:r>
      <w:r w:rsidRPr="00B31191">
        <w:t xml:space="preserve"> before advertising them upstream or to customers.</w:t>
      </w:r>
    </w:p>
    <w:p w14:paraId="50CF6D1F" w14:textId="77777777" w:rsidR="00B31191" w:rsidRPr="00B31191" w:rsidRDefault="00B31191" w:rsidP="000D786A">
      <w:pPr>
        <w:pStyle w:val="BodyTextL25"/>
      </w:pPr>
      <w:r w:rsidRPr="00B31191">
        <w:t xml:space="preserve">This process—called </w:t>
      </w:r>
      <w:r w:rsidRPr="00B31191">
        <w:rPr>
          <w:b/>
          <w:bCs/>
        </w:rPr>
        <w:t>BGP aggregation</w:t>
      </w:r>
      <w:r w:rsidRPr="00B31191">
        <w:t>—reduces:</w:t>
      </w:r>
    </w:p>
    <w:p w14:paraId="409A3180" w14:textId="77777777" w:rsidR="00B31191" w:rsidRPr="00B31191" w:rsidRDefault="00B31191" w:rsidP="000D786A">
      <w:pPr>
        <w:pStyle w:val="Bulletlevel2"/>
      </w:pPr>
      <w:r w:rsidRPr="00B31191">
        <w:t>The size of the global BGP routing table</w:t>
      </w:r>
    </w:p>
    <w:p w14:paraId="7669E346" w14:textId="77777777" w:rsidR="00B31191" w:rsidRPr="00B31191" w:rsidRDefault="00B31191" w:rsidP="000D786A">
      <w:pPr>
        <w:pStyle w:val="Bulletlevel2"/>
      </w:pPr>
      <w:r w:rsidRPr="00B31191">
        <w:t>Memory and CPU usage on routers</w:t>
      </w:r>
    </w:p>
    <w:p w14:paraId="5740E439" w14:textId="77777777" w:rsidR="00B31191" w:rsidRPr="00B31191" w:rsidRDefault="00B31191" w:rsidP="000D786A">
      <w:pPr>
        <w:pStyle w:val="Bulletlevel2"/>
      </w:pPr>
      <w:r w:rsidRPr="00B31191">
        <w:t>The impact of route flapping</w:t>
      </w:r>
    </w:p>
    <w:p w14:paraId="672BAA19" w14:textId="3D3D46C1" w:rsidR="00B31191" w:rsidRPr="007C75E8" w:rsidRDefault="00B31191" w:rsidP="000D786A">
      <w:pPr>
        <w:pStyle w:val="BodyTextL25"/>
      </w:pPr>
      <w:r w:rsidRPr="00B31191">
        <w:t xml:space="preserve">In this part of the lab, ISP3 will summarize its four /24 loopback networks into a single </w:t>
      </w:r>
      <w:r w:rsidRPr="00B31191">
        <w:rPr>
          <w:b/>
          <w:bCs/>
        </w:rPr>
        <w:t>203.0.112.0/22</w:t>
      </w:r>
      <w:r w:rsidRPr="00B31191">
        <w:t xml:space="preserve"> route and advertise that summary to the rest of the network.</w:t>
      </w:r>
    </w:p>
    <w:p w14:paraId="30CDF682" w14:textId="037629BB" w:rsidR="00B31191" w:rsidRPr="00B31191" w:rsidRDefault="00B31191" w:rsidP="000D786A">
      <w:pPr>
        <w:pStyle w:val="BodyTextL25Bold"/>
      </w:pPr>
      <w:r w:rsidRPr="00B31191">
        <w:t>What Is BGP Aggregation?</w:t>
      </w:r>
    </w:p>
    <w:p w14:paraId="6876B6E3" w14:textId="77777777" w:rsidR="00B31191" w:rsidRPr="00B31191" w:rsidRDefault="00B31191" w:rsidP="000D786A">
      <w:pPr>
        <w:pStyle w:val="BodyTextL25"/>
      </w:pPr>
      <w:r w:rsidRPr="00B31191">
        <w:lastRenderedPageBreak/>
        <w:t>BGP aggregation allows a router to:</w:t>
      </w:r>
    </w:p>
    <w:p w14:paraId="2D52FE41" w14:textId="77777777" w:rsidR="00B31191" w:rsidRPr="00B31191" w:rsidRDefault="00B31191" w:rsidP="000D786A">
      <w:pPr>
        <w:pStyle w:val="Bulletlevel2"/>
      </w:pPr>
      <w:r w:rsidRPr="00B31191">
        <w:t xml:space="preserve">Inject a </w:t>
      </w:r>
      <w:r w:rsidRPr="00B31191">
        <w:rPr>
          <w:b/>
          <w:bCs/>
        </w:rPr>
        <w:t>summary route</w:t>
      </w:r>
      <w:r w:rsidRPr="00B31191">
        <w:t xml:space="preserve"> into the BGP table when at least one more-specific route within that range exists</w:t>
      </w:r>
    </w:p>
    <w:p w14:paraId="63F0CAA5" w14:textId="77777777" w:rsidR="00B31191" w:rsidRPr="00B31191" w:rsidRDefault="00B31191" w:rsidP="000D786A">
      <w:pPr>
        <w:pStyle w:val="Bulletlevel2"/>
      </w:pPr>
      <w:r w:rsidRPr="00B31191">
        <w:t xml:space="preserve">Optionally </w:t>
      </w:r>
      <w:r w:rsidRPr="00B31191">
        <w:rPr>
          <w:b/>
          <w:bCs/>
        </w:rPr>
        <w:t>suppress</w:t>
      </w:r>
      <w:r w:rsidRPr="00B31191">
        <w:t xml:space="preserve"> the more-specific routes from being advertised</w:t>
      </w:r>
    </w:p>
    <w:p w14:paraId="279AFD46" w14:textId="77777777" w:rsidR="00B31191" w:rsidRPr="00B31191" w:rsidRDefault="00B31191" w:rsidP="000D786A">
      <w:pPr>
        <w:pStyle w:val="BodyTextL25Bold"/>
      </w:pPr>
      <w:r w:rsidRPr="00B31191">
        <w:t>Important characteristics:</w:t>
      </w:r>
    </w:p>
    <w:p w14:paraId="7FF33E64" w14:textId="77777777" w:rsidR="00B31191" w:rsidRPr="00B31191" w:rsidRDefault="00B31191" w:rsidP="000D786A">
      <w:pPr>
        <w:pStyle w:val="Bulletlevel2"/>
      </w:pPr>
      <w:r w:rsidRPr="00B31191">
        <w:t xml:space="preserve">The more-specific routes </w:t>
      </w:r>
      <w:r w:rsidRPr="00B31191">
        <w:rPr>
          <w:b/>
          <w:bCs/>
        </w:rPr>
        <w:t>remain in the local BGP table</w:t>
      </w:r>
    </w:p>
    <w:p w14:paraId="31AD8BF9" w14:textId="77777777" w:rsidR="00B31191" w:rsidRPr="00B31191" w:rsidRDefault="00B31191" w:rsidP="000D786A">
      <w:pPr>
        <w:pStyle w:val="Bulletlevel2"/>
      </w:pPr>
      <w:r w:rsidRPr="00B31191">
        <w:t xml:space="preserve">Suppressed routes are </w:t>
      </w:r>
      <w:r w:rsidRPr="00B31191">
        <w:rPr>
          <w:b/>
          <w:bCs/>
        </w:rPr>
        <w:t>not advertised</w:t>
      </w:r>
      <w:r w:rsidRPr="00B31191">
        <w:t xml:space="preserve"> to BGP neighbors</w:t>
      </w:r>
    </w:p>
    <w:p w14:paraId="69DF9CDB" w14:textId="77777777" w:rsidR="00B31191" w:rsidRPr="00B31191" w:rsidRDefault="00B31191" w:rsidP="000D786A">
      <w:pPr>
        <w:pStyle w:val="Bulletlevel2"/>
      </w:pPr>
      <w:r w:rsidRPr="00B31191">
        <w:t xml:space="preserve">The summary remains advertised as long as </w:t>
      </w:r>
      <w:r w:rsidRPr="00B31191">
        <w:rPr>
          <w:b/>
          <w:bCs/>
        </w:rPr>
        <w:t>at least one component route exists</w:t>
      </w:r>
    </w:p>
    <w:p w14:paraId="42916FC0" w14:textId="77777777" w:rsidR="00B31191" w:rsidRPr="00B31191" w:rsidRDefault="00B31191" w:rsidP="000D786A">
      <w:pPr>
        <w:pStyle w:val="BodyTextL25"/>
      </w:pPr>
      <w:r w:rsidRPr="00B31191">
        <w:t xml:space="preserve">This makes aggregation both </w:t>
      </w:r>
      <w:r w:rsidRPr="00B31191">
        <w:rPr>
          <w:b/>
          <w:bCs/>
        </w:rPr>
        <w:t>efficient</w:t>
      </w:r>
      <w:r w:rsidRPr="00B31191">
        <w:t xml:space="preserve"> and </w:t>
      </w:r>
      <w:r w:rsidRPr="00B31191">
        <w:rPr>
          <w:b/>
          <w:bCs/>
        </w:rPr>
        <w:t>stable</w:t>
      </w:r>
      <w:r w:rsidRPr="00B31191">
        <w:t>.</w:t>
      </w:r>
    </w:p>
    <w:p w14:paraId="06411C9F" w14:textId="7C62F338" w:rsidR="00FD116A" w:rsidRDefault="0023597E" w:rsidP="00FD116A">
      <w:pPr>
        <w:pStyle w:val="Heading3"/>
      </w:pPr>
      <w:r w:rsidRPr="0023597E">
        <w:t xml:space="preserve">Configure a BGP </w:t>
      </w:r>
      <w:r w:rsidR="00D354BE" w:rsidRPr="0023597E">
        <w:t>aggre</w:t>
      </w:r>
      <w:r w:rsidRPr="0023597E">
        <w:t>gate on ISP3 (</w:t>
      </w:r>
      <w:r w:rsidR="00D354BE" w:rsidRPr="0023597E">
        <w:t>without suppression</w:t>
      </w:r>
      <w:r w:rsidRPr="0023597E">
        <w:t>)</w:t>
      </w:r>
      <w:r w:rsidR="00FD116A">
        <w:t>.</w:t>
      </w:r>
    </w:p>
    <w:p w14:paraId="0AF3A8D3" w14:textId="1F60CEFF" w:rsidR="00FD116A" w:rsidRDefault="0023597E" w:rsidP="00256DC0">
      <w:pPr>
        <w:pStyle w:val="BodyTextL25"/>
      </w:pPr>
      <w:r w:rsidRPr="0023597E">
        <w:t xml:space="preserve">In this step, ISP3 will generate a summary route for its four /24 prefixes </w:t>
      </w:r>
      <w:r w:rsidRPr="0023597E">
        <w:rPr>
          <w:b/>
          <w:bCs/>
        </w:rPr>
        <w:t>without suppressing</w:t>
      </w:r>
      <w:r w:rsidRPr="0023597E">
        <w:t xml:space="preserve"> the more-specific routes. This allows you to observe both the aggregate and the individual routes being advertised</w:t>
      </w:r>
      <w:r w:rsidR="00FD116A" w:rsidRPr="008F2B50">
        <w:t>.</w:t>
      </w:r>
    </w:p>
    <w:p w14:paraId="2940CA0E" w14:textId="5532A3F9" w:rsidR="00EB7B0A" w:rsidRDefault="00EB7B0A" w:rsidP="00CF4DAF">
      <w:pPr>
        <w:pStyle w:val="CMD"/>
      </w:pPr>
      <w:r>
        <w:t xml:space="preserve">ISP3(config)# </w:t>
      </w:r>
      <w:r w:rsidRPr="00CF4DAF">
        <w:rPr>
          <w:b/>
          <w:bCs/>
        </w:rPr>
        <w:t xml:space="preserve">router </w:t>
      </w:r>
      <w:proofErr w:type="spellStart"/>
      <w:r w:rsidRPr="00CF4DAF">
        <w:rPr>
          <w:b/>
          <w:bCs/>
        </w:rPr>
        <w:t>bgp</w:t>
      </w:r>
      <w:proofErr w:type="spellEnd"/>
      <w:r w:rsidRPr="00CF4DAF">
        <w:rPr>
          <w:b/>
          <w:bCs/>
        </w:rPr>
        <w:t xml:space="preserve"> 65300.3</w:t>
      </w:r>
    </w:p>
    <w:p w14:paraId="35943229" w14:textId="12C95BD4" w:rsidR="00EB7B0A" w:rsidRDefault="00EB7B0A" w:rsidP="00CF4DAF">
      <w:pPr>
        <w:pStyle w:val="CMD"/>
      </w:pPr>
      <w:r>
        <w:t>ISP3(config-</w:t>
      </w:r>
      <w:proofErr w:type="gramStart"/>
      <w:r>
        <w:t>router)#</w:t>
      </w:r>
      <w:proofErr w:type="gramEnd"/>
      <w:r>
        <w:t xml:space="preserve"> </w:t>
      </w:r>
      <w:r w:rsidRPr="00CF4DAF">
        <w:rPr>
          <w:b/>
          <w:bCs/>
        </w:rPr>
        <w:t>aggregate-address 203.0.112.0 255.255.252.0</w:t>
      </w:r>
    </w:p>
    <w:p w14:paraId="6571AE25" w14:textId="51D49BB9" w:rsidR="00EB7B0A" w:rsidRDefault="00EB7B0A" w:rsidP="00CF4DAF">
      <w:pPr>
        <w:pStyle w:val="CMD"/>
      </w:pPr>
      <w:r>
        <w:t>ISP3(config-</w:t>
      </w:r>
      <w:proofErr w:type="gramStart"/>
      <w:r>
        <w:t>router)#</w:t>
      </w:r>
      <w:proofErr w:type="gramEnd"/>
      <w:r>
        <w:t xml:space="preserve"> </w:t>
      </w:r>
      <w:r w:rsidRPr="00CF4DAF">
        <w:rPr>
          <w:b/>
          <w:bCs/>
        </w:rPr>
        <w:t>end</w:t>
      </w:r>
    </w:p>
    <w:p w14:paraId="652B5E85" w14:textId="77777777" w:rsidR="0023597E" w:rsidRPr="0023597E" w:rsidRDefault="0023597E" w:rsidP="0023597E">
      <w:pPr>
        <w:pStyle w:val="BodyTextL25Bold"/>
      </w:pPr>
      <w:r w:rsidRPr="0023597E">
        <w:t>Explanation</w:t>
      </w:r>
    </w:p>
    <w:p w14:paraId="4BD5FECA" w14:textId="77777777" w:rsidR="0023597E" w:rsidRPr="0023597E" w:rsidRDefault="0023597E" w:rsidP="000D786A">
      <w:pPr>
        <w:pStyle w:val="Bulletlevel2"/>
      </w:pPr>
      <w:r w:rsidRPr="0023597E">
        <w:t xml:space="preserve">The aggregate </w:t>
      </w:r>
      <w:r w:rsidRPr="0023597E">
        <w:rPr>
          <w:b/>
          <w:bCs/>
        </w:rPr>
        <w:t>203.0.112.0/22</w:t>
      </w:r>
      <w:r w:rsidRPr="0023597E">
        <w:t xml:space="preserve"> covers:</w:t>
      </w:r>
    </w:p>
    <w:p w14:paraId="6B9C697E" w14:textId="77777777" w:rsidR="0023597E" w:rsidRPr="0023597E" w:rsidRDefault="0023597E" w:rsidP="000D786A">
      <w:pPr>
        <w:pStyle w:val="Bulletlevel2"/>
        <w:ind w:left="1440"/>
      </w:pPr>
      <w:r w:rsidRPr="0023597E">
        <w:t>203.0.112.0/24</w:t>
      </w:r>
    </w:p>
    <w:p w14:paraId="6A87E601" w14:textId="77777777" w:rsidR="0023597E" w:rsidRPr="0023597E" w:rsidRDefault="0023597E" w:rsidP="000D786A">
      <w:pPr>
        <w:pStyle w:val="Bulletlevel2"/>
        <w:ind w:left="1440"/>
      </w:pPr>
      <w:r w:rsidRPr="0023597E">
        <w:t>203.0.113.0/24</w:t>
      </w:r>
    </w:p>
    <w:p w14:paraId="7A8FAF78" w14:textId="77777777" w:rsidR="0023597E" w:rsidRPr="0023597E" w:rsidRDefault="0023597E" w:rsidP="000D786A">
      <w:pPr>
        <w:pStyle w:val="Bulletlevel2"/>
        <w:ind w:left="1440"/>
      </w:pPr>
      <w:r w:rsidRPr="0023597E">
        <w:t>203.0.114.0/24</w:t>
      </w:r>
    </w:p>
    <w:p w14:paraId="754B7924" w14:textId="77777777" w:rsidR="0023597E" w:rsidRPr="0023597E" w:rsidRDefault="0023597E" w:rsidP="000D786A">
      <w:pPr>
        <w:pStyle w:val="Bulletlevel2"/>
        <w:ind w:left="1440"/>
      </w:pPr>
      <w:r w:rsidRPr="0023597E">
        <w:t>203.0.115.0/24</w:t>
      </w:r>
    </w:p>
    <w:p w14:paraId="6B733F4E" w14:textId="77777777" w:rsidR="0023597E" w:rsidRPr="0023597E" w:rsidRDefault="0023597E" w:rsidP="000D786A">
      <w:pPr>
        <w:pStyle w:val="Bulletlevel2"/>
      </w:pPr>
      <w:r w:rsidRPr="0023597E">
        <w:t>Because these routes already exist in the BGP table, BGP injects the aggregate route</w:t>
      </w:r>
    </w:p>
    <w:p w14:paraId="7066FA49" w14:textId="40A29815" w:rsidR="0023597E" w:rsidRPr="0023597E" w:rsidRDefault="0023597E" w:rsidP="000D786A">
      <w:pPr>
        <w:pStyle w:val="Bulletlevel2"/>
      </w:pPr>
      <w:r w:rsidRPr="0023597E">
        <w:t xml:space="preserve">At this stage, </w:t>
      </w:r>
      <w:r w:rsidRPr="0023597E">
        <w:rPr>
          <w:b/>
          <w:bCs/>
        </w:rPr>
        <w:t>both the summary and the more-specific routes are advertised</w:t>
      </w:r>
    </w:p>
    <w:p w14:paraId="63F6A7B4" w14:textId="2055E860" w:rsidR="00F4281B" w:rsidRDefault="0023597E" w:rsidP="00F4281B">
      <w:pPr>
        <w:pStyle w:val="Heading3"/>
      </w:pPr>
      <w:r w:rsidRPr="0023597E">
        <w:t xml:space="preserve">Verify the </w:t>
      </w:r>
      <w:r w:rsidR="00D354BE" w:rsidRPr="0023597E">
        <w:t>aggregate r</w:t>
      </w:r>
      <w:r w:rsidRPr="0023597E">
        <w:t>oute on GW1</w:t>
      </w:r>
      <w:r w:rsidR="00F4281B">
        <w:t>.</w:t>
      </w:r>
    </w:p>
    <w:p w14:paraId="088C9E01" w14:textId="7E1432DC" w:rsidR="00F4281B" w:rsidRDefault="53CB883A" w:rsidP="00F4281B">
      <w:pPr>
        <w:pStyle w:val="BodyTextL25"/>
      </w:pPr>
      <w:r>
        <w:t xml:space="preserve">Examine the BGP table on GW1 to confirm that aggregation alone does </w:t>
      </w:r>
      <w:r w:rsidRPr="7822E20B">
        <w:rPr>
          <w:b/>
          <w:bCs/>
        </w:rPr>
        <w:t>not</w:t>
      </w:r>
      <w:r>
        <w:t xml:space="preserve"> reduce routing information unless suppression is explicitly enabled</w:t>
      </w:r>
      <w:r w:rsidR="71AD0EE7">
        <w:t>.</w:t>
      </w:r>
    </w:p>
    <w:p w14:paraId="48CFDA1D" w14:textId="0BD9A10F" w:rsidR="305EEA72" w:rsidRDefault="305EEA72" w:rsidP="7822E20B">
      <w:pPr>
        <w:pStyle w:val="BodyTextL25"/>
      </w:pPr>
      <w:r w:rsidRPr="7822E20B">
        <w:rPr>
          <w:b/>
          <w:bCs/>
        </w:rPr>
        <w:t>Note</w:t>
      </w:r>
      <w:r>
        <w:t>: It may take a moment for BGP to reconverge.</w:t>
      </w:r>
    </w:p>
    <w:p w14:paraId="2FBEDD69" w14:textId="77777777" w:rsidR="00EB7B0A" w:rsidRPr="00EB7B0A" w:rsidRDefault="00EB7B0A" w:rsidP="00CF4DAF">
      <w:pPr>
        <w:pStyle w:val="CMD"/>
      </w:pPr>
      <w:r>
        <w:t xml:space="preserve">GW1# </w:t>
      </w:r>
      <w:r w:rsidRPr="00CF4DAF">
        <w:rPr>
          <w:b/>
          <w:bCs/>
        </w:rPr>
        <w:t xml:space="preserve">show </w:t>
      </w:r>
      <w:proofErr w:type="spellStart"/>
      <w:r w:rsidRPr="00CF4DAF">
        <w:rPr>
          <w:b/>
          <w:bCs/>
        </w:rPr>
        <w:t>ip</w:t>
      </w:r>
      <w:proofErr w:type="spellEnd"/>
      <w:r w:rsidRPr="00CF4DAF">
        <w:rPr>
          <w:b/>
          <w:bCs/>
        </w:rPr>
        <w:t xml:space="preserve"> </w:t>
      </w:r>
      <w:proofErr w:type="spellStart"/>
      <w:r w:rsidRPr="00CF4DAF">
        <w:rPr>
          <w:b/>
          <w:bCs/>
        </w:rPr>
        <w:t>bgp</w:t>
      </w:r>
      <w:proofErr w:type="spellEnd"/>
    </w:p>
    <w:p w14:paraId="4840CAAE" w14:textId="77777777" w:rsidR="00EB7B0A" w:rsidRDefault="00EB7B0A" w:rsidP="00EB7B0A">
      <w:pPr>
        <w:pStyle w:val="CMDOutput"/>
      </w:pPr>
      <w:r>
        <w:t>BGP table version is 25, local router ID is 192.168.11.1</w:t>
      </w:r>
    </w:p>
    <w:p w14:paraId="78AC3E43" w14:textId="77777777" w:rsidR="00EB7B0A" w:rsidRDefault="00EB7B0A" w:rsidP="00EB7B0A">
      <w:pPr>
        <w:pStyle w:val="CMDOutput"/>
      </w:pPr>
      <w:r>
        <w:t xml:space="preserve">Status codes: s suppressed, d damped, h history, * valid, &gt; best, </w:t>
      </w:r>
      <w:proofErr w:type="spellStart"/>
      <w:r>
        <w:t>i</w:t>
      </w:r>
      <w:proofErr w:type="spellEnd"/>
      <w:r>
        <w:t xml:space="preserve"> - internal, </w:t>
      </w:r>
    </w:p>
    <w:p w14:paraId="02DD945E" w14:textId="77777777" w:rsidR="00EB7B0A" w:rsidRDefault="00EB7B0A" w:rsidP="00EB7B0A">
      <w:pPr>
        <w:pStyle w:val="CMDOutput"/>
      </w:pPr>
      <w:r>
        <w:t xml:space="preserve">              r RIB-failure, S Stale, m multipath, b backup-path, f RT-Filter, </w:t>
      </w:r>
    </w:p>
    <w:p w14:paraId="09918FBA" w14:textId="77777777" w:rsidR="00EB7B0A" w:rsidRDefault="00EB7B0A" w:rsidP="00EB7B0A">
      <w:pPr>
        <w:pStyle w:val="CMDOutput"/>
      </w:pPr>
      <w:r>
        <w:t xml:space="preserve">              x best-external, </w:t>
      </w:r>
      <w:proofErr w:type="gramStart"/>
      <w:r>
        <w:t>a</w:t>
      </w:r>
      <w:proofErr w:type="gramEnd"/>
      <w:r>
        <w:t xml:space="preserve"> additional-path, c RIB-compressed, </w:t>
      </w:r>
    </w:p>
    <w:p w14:paraId="3043812E" w14:textId="77777777" w:rsidR="00EB7B0A" w:rsidRDefault="00EB7B0A" w:rsidP="00EB7B0A">
      <w:pPr>
        <w:pStyle w:val="CMDOutput"/>
      </w:pPr>
      <w:r>
        <w:t xml:space="preserve">              t secondary path, L long-lived-stale,</w:t>
      </w:r>
    </w:p>
    <w:p w14:paraId="28BF8B6F" w14:textId="77777777" w:rsidR="00EB7B0A" w:rsidRDefault="00EB7B0A" w:rsidP="00EB7B0A">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5754E1B9" w14:textId="77777777" w:rsidR="00EB7B0A" w:rsidRDefault="00EB7B0A" w:rsidP="00EB7B0A">
      <w:pPr>
        <w:pStyle w:val="CMDOutput"/>
      </w:pPr>
      <w:r>
        <w:t>RPKI validation codes: V valid, I invalid, N Not found</w:t>
      </w:r>
    </w:p>
    <w:p w14:paraId="6E6467D5" w14:textId="77777777" w:rsidR="00EB7B0A" w:rsidRDefault="00EB7B0A" w:rsidP="00EB7B0A">
      <w:pPr>
        <w:pStyle w:val="CMDOutput"/>
      </w:pPr>
    </w:p>
    <w:p w14:paraId="1CF05503" w14:textId="77777777" w:rsidR="00EB7B0A" w:rsidRDefault="00EB7B0A" w:rsidP="00EB7B0A">
      <w:pPr>
        <w:pStyle w:val="CMDOutput"/>
      </w:pPr>
      <w:r>
        <w:t xml:space="preserve">     Network          Next Hop            Metric </w:t>
      </w:r>
      <w:proofErr w:type="spellStart"/>
      <w:r>
        <w:t>LocPrf</w:t>
      </w:r>
      <w:proofErr w:type="spellEnd"/>
      <w:r>
        <w:t xml:space="preserve"> Weight Path</w:t>
      </w:r>
    </w:p>
    <w:p w14:paraId="4AFA06AB" w14:textId="77777777" w:rsidR="00EB7B0A" w:rsidRDefault="00EB7B0A" w:rsidP="00EB7B0A">
      <w:pPr>
        <w:pStyle w:val="CMDOutput"/>
      </w:pPr>
      <w:r>
        <w:t xml:space="preserve"> *&gt;   0.0.0.0          209.165.201.2                 200      0 65100 </w:t>
      </w:r>
      <w:proofErr w:type="spellStart"/>
      <w:r>
        <w:t>i</w:t>
      </w:r>
      <w:proofErr w:type="spellEnd"/>
    </w:p>
    <w:p w14:paraId="74DE98E6" w14:textId="77777777" w:rsidR="00EB7B0A" w:rsidRDefault="00EB7B0A" w:rsidP="00EB7B0A">
      <w:pPr>
        <w:pStyle w:val="CMDOutput"/>
      </w:pPr>
      <w:r>
        <w:t xml:space="preserve"> *&gt;   192.168.11.0     0.0.0.0                  0         32768 </w:t>
      </w:r>
      <w:proofErr w:type="spellStart"/>
      <w:r>
        <w:t>i</w:t>
      </w:r>
      <w:proofErr w:type="spellEnd"/>
    </w:p>
    <w:p w14:paraId="1A9C9409" w14:textId="77777777" w:rsidR="00EB7B0A" w:rsidRDefault="00EB7B0A" w:rsidP="00EB7B0A">
      <w:pPr>
        <w:pStyle w:val="CMDOutput"/>
      </w:pPr>
      <w:r>
        <w:t xml:space="preserve"> *&gt;</w:t>
      </w:r>
      <w:proofErr w:type="spellStart"/>
      <w:proofErr w:type="gramStart"/>
      <w:r>
        <w:t>i</w:t>
      </w:r>
      <w:proofErr w:type="spellEnd"/>
      <w:r>
        <w:t xml:space="preserve">  192.168.22.0</w:t>
      </w:r>
      <w:proofErr w:type="gramEnd"/>
      <w:r>
        <w:t xml:space="preserve">     2.2.2.2                  0    100      0 </w:t>
      </w:r>
      <w:proofErr w:type="spellStart"/>
      <w:r>
        <w:t>i</w:t>
      </w:r>
      <w:proofErr w:type="spellEnd"/>
    </w:p>
    <w:p w14:paraId="03E7E714" w14:textId="77777777" w:rsidR="00EB7B0A" w:rsidRDefault="00EB7B0A" w:rsidP="00EB7B0A">
      <w:pPr>
        <w:pStyle w:val="CMDOutput"/>
      </w:pPr>
      <w:r>
        <w:t xml:space="preserve"> *    </w:t>
      </w:r>
      <w:r w:rsidRPr="00EB7B0A">
        <w:rPr>
          <w:highlight w:val="yellow"/>
        </w:rPr>
        <w:t>203.0.112.0</w:t>
      </w:r>
      <w:r>
        <w:t xml:space="preserve">      209.165.201.18                150      0 65200 65300.3 </w:t>
      </w:r>
      <w:proofErr w:type="spellStart"/>
      <w:r>
        <w:t>i</w:t>
      </w:r>
      <w:proofErr w:type="spellEnd"/>
    </w:p>
    <w:p w14:paraId="72989A84" w14:textId="77777777" w:rsidR="00EB7B0A" w:rsidRDefault="00EB7B0A" w:rsidP="00EB7B0A">
      <w:pPr>
        <w:pStyle w:val="CMDOutput"/>
      </w:pPr>
      <w:r>
        <w:lastRenderedPageBreak/>
        <w:t xml:space="preserve"> *&gt;                    209.165.201.2                 200      0 65100 65300.3 </w:t>
      </w:r>
      <w:proofErr w:type="spellStart"/>
      <w:r>
        <w:t>i</w:t>
      </w:r>
      <w:proofErr w:type="spellEnd"/>
    </w:p>
    <w:p w14:paraId="636CB941" w14:textId="77777777" w:rsidR="00EB7B0A" w:rsidRDefault="00EB7B0A" w:rsidP="00EB7B0A">
      <w:pPr>
        <w:pStyle w:val="CMDOutput"/>
      </w:pPr>
      <w:r>
        <w:t xml:space="preserve"> </w:t>
      </w:r>
      <w:r w:rsidRPr="00EB7B0A">
        <w:t xml:space="preserve">*    </w:t>
      </w:r>
      <w:r w:rsidRPr="00EB7B0A">
        <w:rPr>
          <w:highlight w:val="yellow"/>
        </w:rPr>
        <w:t>203.0.112.0/22</w:t>
      </w:r>
      <w:r>
        <w:t xml:space="preserve">   209.165.201.18                150      0 65200 65300.3 </w:t>
      </w:r>
      <w:proofErr w:type="spellStart"/>
      <w:r>
        <w:t>i</w:t>
      </w:r>
      <w:proofErr w:type="spellEnd"/>
    </w:p>
    <w:p w14:paraId="5D0BE3D4" w14:textId="77777777" w:rsidR="00EB7B0A" w:rsidRDefault="00EB7B0A" w:rsidP="00EB7B0A">
      <w:pPr>
        <w:pStyle w:val="CMDOutput"/>
      </w:pPr>
      <w:r>
        <w:t xml:space="preserve"> *&gt;                    209.165.201.2                 200      0 65100 65300.3 </w:t>
      </w:r>
      <w:proofErr w:type="spellStart"/>
      <w:r>
        <w:t>i</w:t>
      </w:r>
      <w:proofErr w:type="spellEnd"/>
    </w:p>
    <w:p w14:paraId="2C302777" w14:textId="77777777" w:rsidR="00EB7B0A" w:rsidRDefault="00EB7B0A" w:rsidP="00EB7B0A">
      <w:pPr>
        <w:pStyle w:val="CMDOutput"/>
      </w:pPr>
      <w:r>
        <w:t xml:space="preserve"> *    </w:t>
      </w:r>
      <w:r w:rsidRPr="00EB7B0A">
        <w:rPr>
          <w:highlight w:val="yellow"/>
        </w:rPr>
        <w:t>203.0.113.0</w:t>
      </w:r>
      <w:r>
        <w:t xml:space="preserve">      209.165.201.18                150      0 65200 65300.3 </w:t>
      </w:r>
      <w:proofErr w:type="spellStart"/>
      <w:r>
        <w:t>i</w:t>
      </w:r>
      <w:proofErr w:type="spellEnd"/>
    </w:p>
    <w:p w14:paraId="4E66C5D7" w14:textId="77777777" w:rsidR="00EB7B0A" w:rsidRDefault="00EB7B0A" w:rsidP="00EB7B0A">
      <w:pPr>
        <w:pStyle w:val="CMDOutput"/>
      </w:pPr>
      <w:r>
        <w:t xml:space="preserve"> *&gt;                    209.165.201.2                 200      0 65100 65300.3 </w:t>
      </w:r>
      <w:proofErr w:type="spellStart"/>
      <w:r>
        <w:t>i</w:t>
      </w:r>
      <w:proofErr w:type="spellEnd"/>
    </w:p>
    <w:p w14:paraId="57C09921" w14:textId="77777777" w:rsidR="00EB7B0A" w:rsidRDefault="00EB7B0A" w:rsidP="00EB7B0A">
      <w:pPr>
        <w:pStyle w:val="CMDOutput"/>
      </w:pPr>
      <w:r>
        <w:t xml:space="preserve"> *    </w:t>
      </w:r>
      <w:r w:rsidRPr="00EB7B0A">
        <w:rPr>
          <w:highlight w:val="yellow"/>
        </w:rPr>
        <w:t>203.0.114.</w:t>
      </w:r>
      <w:r>
        <w:t xml:space="preserve">0      209.165.201.18                150      0 65200 65300.3 </w:t>
      </w:r>
      <w:proofErr w:type="spellStart"/>
      <w:r>
        <w:t>i</w:t>
      </w:r>
      <w:proofErr w:type="spellEnd"/>
    </w:p>
    <w:p w14:paraId="12BF6088" w14:textId="77777777" w:rsidR="00EB7B0A" w:rsidRDefault="00EB7B0A" w:rsidP="00EB7B0A">
      <w:pPr>
        <w:pStyle w:val="CMDOutput"/>
      </w:pPr>
      <w:r>
        <w:t xml:space="preserve"> *&gt;                    209.165.201.2                 200      0 65100 65300.3 </w:t>
      </w:r>
      <w:proofErr w:type="spellStart"/>
      <w:r>
        <w:t>i</w:t>
      </w:r>
      <w:proofErr w:type="spellEnd"/>
    </w:p>
    <w:p w14:paraId="52E6F734" w14:textId="77777777" w:rsidR="00EB7B0A" w:rsidRDefault="00EB7B0A" w:rsidP="00EB7B0A">
      <w:pPr>
        <w:pStyle w:val="CMDOutput"/>
      </w:pPr>
      <w:r>
        <w:t xml:space="preserve"> *    </w:t>
      </w:r>
      <w:r w:rsidRPr="00EB7B0A">
        <w:rPr>
          <w:highlight w:val="yellow"/>
        </w:rPr>
        <w:t>203.0.115.0</w:t>
      </w:r>
      <w:r>
        <w:t xml:space="preserve">      209.165.201.18                150      0 65200 65300.3 </w:t>
      </w:r>
      <w:proofErr w:type="spellStart"/>
      <w:r>
        <w:t>i</w:t>
      </w:r>
      <w:proofErr w:type="spellEnd"/>
    </w:p>
    <w:p w14:paraId="01A66FC5" w14:textId="77777777" w:rsidR="00EB7B0A" w:rsidRDefault="00EB7B0A" w:rsidP="00EB7B0A">
      <w:pPr>
        <w:pStyle w:val="CMDOutput"/>
      </w:pPr>
      <w:r>
        <w:t xml:space="preserve"> *&gt;                    209.165.201.2                 200      0 65100 65300.3 </w:t>
      </w:r>
      <w:proofErr w:type="spellStart"/>
      <w:r>
        <w:t>i</w:t>
      </w:r>
      <w:proofErr w:type="spellEnd"/>
    </w:p>
    <w:p w14:paraId="65296F0D" w14:textId="77777777" w:rsidR="0023597E" w:rsidRPr="0023597E" w:rsidRDefault="0023597E" w:rsidP="0023597E">
      <w:pPr>
        <w:pStyle w:val="BodyTextL25Bold"/>
      </w:pPr>
      <w:r w:rsidRPr="0023597E">
        <w:t>Expected Observations</w:t>
      </w:r>
    </w:p>
    <w:p w14:paraId="01962FAD" w14:textId="77777777" w:rsidR="0023597E" w:rsidRPr="0023597E" w:rsidRDefault="0023597E" w:rsidP="000D786A">
      <w:pPr>
        <w:pStyle w:val="Bulletlevel2"/>
      </w:pPr>
      <w:r w:rsidRPr="0023597E">
        <w:t xml:space="preserve">The aggregate route </w:t>
      </w:r>
      <w:r w:rsidRPr="0023597E">
        <w:rPr>
          <w:b/>
          <w:bCs/>
        </w:rPr>
        <w:t>203.0.112.0/22</w:t>
      </w:r>
      <w:r w:rsidRPr="0023597E">
        <w:t xml:space="preserve"> appears in the BGP table</w:t>
      </w:r>
    </w:p>
    <w:p w14:paraId="79AFAD2D" w14:textId="77777777" w:rsidR="0023597E" w:rsidRPr="0023597E" w:rsidRDefault="0023597E" w:rsidP="000D786A">
      <w:pPr>
        <w:pStyle w:val="Bulletlevel2"/>
      </w:pPr>
      <w:r w:rsidRPr="0023597E">
        <w:t xml:space="preserve">The </w:t>
      </w:r>
      <w:r w:rsidRPr="00EB7B0A">
        <w:rPr>
          <w:highlight w:val="yellow"/>
        </w:rPr>
        <w:t>individual /24</w:t>
      </w:r>
      <w:r w:rsidRPr="0023597E">
        <w:t xml:space="preserve"> routes are </w:t>
      </w:r>
      <w:r w:rsidRPr="0023597E">
        <w:rPr>
          <w:b/>
          <w:bCs/>
        </w:rPr>
        <w:t>still present</w:t>
      </w:r>
    </w:p>
    <w:p w14:paraId="6393936E" w14:textId="77777777" w:rsidR="0023597E" w:rsidRPr="0023597E" w:rsidRDefault="0023597E" w:rsidP="000D786A">
      <w:pPr>
        <w:pStyle w:val="Bulletlevel2"/>
      </w:pPr>
      <w:r w:rsidRPr="0023597E">
        <w:t>Multiple paths may exist (via ISP1 and ISP2)</w:t>
      </w:r>
    </w:p>
    <w:p w14:paraId="56015C83" w14:textId="1CC0EA49" w:rsidR="00EB7B0A" w:rsidRDefault="00E249B8" w:rsidP="00EB7B0A">
      <w:pPr>
        <w:pStyle w:val="Heading3"/>
      </w:pPr>
      <w:r>
        <w:t xml:space="preserve">Verify Summary and Specific Routes </w:t>
      </w:r>
      <w:r w:rsidR="00391F62">
        <w:t xml:space="preserve">in the IPv4 </w:t>
      </w:r>
      <w:r w:rsidR="00147146">
        <w:t xml:space="preserve">routing table </w:t>
      </w:r>
      <w:r w:rsidR="00391F62">
        <w:t>on</w:t>
      </w:r>
      <w:r>
        <w:t xml:space="preserve"> GW1</w:t>
      </w:r>
      <w:r w:rsidR="00EB7B0A">
        <w:t>.</w:t>
      </w:r>
    </w:p>
    <w:p w14:paraId="17C22C1D" w14:textId="77777777" w:rsidR="00EB7B0A" w:rsidRPr="00EB7B0A" w:rsidRDefault="00EB7B0A" w:rsidP="00EB7B0A">
      <w:pPr>
        <w:pStyle w:val="BodyTextL25"/>
      </w:pPr>
      <w:r w:rsidRPr="00EB7B0A">
        <w:t xml:space="preserve">Although ISP3 is advertising an aggregate route (203.0.112.0/22), GW1 has also learned the individual /24 routes that fall within that summary. All of these routes are installed in the routing table, as shown above. However, </w:t>
      </w:r>
      <w:r w:rsidRPr="00EB7B0A">
        <w:rPr>
          <w:b/>
          <w:bCs/>
        </w:rPr>
        <w:t>IP forwarding always uses longest-prefix match</w:t>
      </w:r>
      <w:r w:rsidRPr="00EB7B0A">
        <w:t>, so traffic destined for 203.0.112.0/24–203.0.115.0/24 is forwarded using the more specific /24 routes, not the /22 summary.</w:t>
      </w:r>
    </w:p>
    <w:p w14:paraId="0D46F97D" w14:textId="29AFDD96" w:rsidR="00EB7B0A" w:rsidRDefault="00E249B8" w:rsidP="00EB7B0A">
      <w:pPr>
        <w:pStyle w:val="BodyTextL25"/>
      </w:pPr>
      <w:r w:rsidRPr="00E249B8">
        <w:t>The /22 route is present in the routing table and is used only when no more specific prefix match exists or is available, since IP forwarding always prefers the longest prefix match</w:t>
      </w:r>
      <w:r w:rsidR="00042C63" w:rsidRPr="00042C63">
        <w:t>.</w:t>
      </w:r>
      <w:r w:rsidR="00042C63">
        <w:t xml:space="preserve"> </w:t>
      </w:r>
      <w:r w:rsidR="00EB7B0A" w:rsidRPr="00EB7B0A">
        <w:t>This demonstrates why BGP aggregation without the summary-only keyword does not change forwarding behavior—it merely adds an additional, less specific route.</w:t>
      </w:r>
    </w:p>
    <w:p w14:paraId="50C7AFB6" w14:textId="2FEA92A1" w:rsidR="00EB7B0A" w:rsidRPr="00EB7B0A" w:rsidRDefault="00EB7B0A" w:rsidP="00CF4DAF">
      <w:pPr>
        <w:pStyle w:val="CMD"/>
      </w:pPr>
      <w:r>
        <w:t xml:space="preserve">GW1# </w:t>
      </w:r>
      <w:r w:rsidRPr="00CF4DAF">
        <w:rPr>
          <w:b/>
          <w:bCs/>
        </w:rPr>
        <w:t xml:space="preserve">show </w:t>
      </w:r>
      <w:proofErr w:type="spellStart"/>
      <w:r w:rsidRPr="00CF4DAF">
        <w:rPr>
          <w:b/>
          <w:bCs/>
        </w:rPr>
        <w:t>ip</w:t>
      </w:r>
      <w:proofErr w:type="spellEnd"/>
      <w:r w:rsidRPr="00CF4DAF">
        <w:rPr>
          <w:b/>
          <w:bCs/>
        </w:rPr>
        <w:t xml:space="preserve"> route </w:t>
      </w:r>
      <w:proofErr w:type="spellStart"/>
      <w:r w:rsidRPr="00CF4DAF">
        <w:rPr>
          <w:b/>
          <w:bCs/>
        </w:rPr>
        <w:t>bgp</w:t>
      </w:r>
      <w:proofErr w:type="spellEnd"/>
      <w:r w:rsidR="00061134">
        <w:rPr>
          <w:b/>
          <w:bCs/>
        </w:rPr>
        <w:t xml:space="preserve"> | begin Gateway</w:t>
      </w:r>
    </w:p>
    <w:p w14:paraId="52EE3262" w14:textId="77777777" w:rsidR="00EB7B0A" w:rsidRDefault="00EB7B0A" w:rsidP="00EB7B0A">
      <w:pPr>
        <w:pStyle w:val="CMDOutput"/>
      </w:pPr>
      <w:r>
        <w:t>Gateway of last resort is 209.165.201.2 to network 0.0.0.0</w:t>
      </w:r>
    </w:p>
    <w:p w14:paraId="170FC653" w14:textId="77777777" w:rsidR="00EB7B0A" w:rsidRDefault="00EB7B0A" w:rsidP="00EB7B0A">
      <w:pPr>
        <w:pStyle w:val="CMDOutput"/>
      </w:pPr>
    </w:p>
    <w:p w14:paraId="53382722" w14:textId="77777777" w:rsidR="00EB7B0A" w:rsidRDefault="00EB7B0A" w:rsidP="00EB7B0A">
      <w:pPr>
        <w:pStyle w:val="CMDOutput"/>
      </w:pPr>
      <w:r>
        <w:t>B*    0.0.0.0/0 [20/0] via 209.165.201.2, 00:46:00</w:t>
      </w:r>
    </w:p>
    <w:p w14:paraId="2C421A0C" w14:textId="77777777" w:rsidR="00EB7B0A" w:rsidRDefault="00EB7B0A" w:rsidP="00EB7B0A">
      <w:pPr>
        <w:pStyle w:val="CMDOutput"/>
      </w:pPr>
      <w:r>
        <w:t>B     192.168.22.0/24 [200/0] via 2.2.2.2, 04:47:20</w:t>
      </w:r>
    </w:p>
    <w:p w14:paraId="7EEDF7E7" w14:textId="77777777" w:rsidR="00EB7B0A" w:rsidRDefault="00EB7B0A" w:rsidP="00EB7B0A">
      <w:pPr>
        <w:pStyle w:val="CMDOutput"/>
      </w:pPr>
      <w:r>
        <w:t xml:space="preserve">B     </w:t>
      </w:r>
      <w:r w:rsidRPr="00EB7B0A">
        <w:rPr>
          <w:highlight w:val="yellow"/>
        </w:rPr>
        <w:t>203.0.112.0/22</w:t>
      </w:r>
      <w:r>
        <w:t xml:space="preserve"> [20/0] via 209.165.201.2, 00:03:20</w:t>
      </w:r>
    </w:p>
    <w:p w14:paraId="0A4C45F1" w14:textId="77777777" w:rsidR="00EB7B0A" w:rsidRDefault="00EB7B0A" w:rsidP="00EB7B0A">
      <w:pPr>
        <w:pStyle w:val="CMDOutput"/>
      </w:pPr>
      <w:r>
        <w:t xml:space="preserve">B     </w:t>
      </w:r>
      <w:r w:rsidRPr="00EB7B0A">
        <w:rPr>
          <w:highlight w:val="yellow"/>
        </w:rPr>
        <w:t>203.0.112.0/24</w:t>
      </w:r>
      <w:r>
        <w:t xml:space="preserve"> [20/0] via 209.165.201.2, 03:31:14</w:t>
      </w:r>
    </w:p>
    <w:p w14:paraId="2B23ED1E" w14:textId="77777777" w:rsidR="00EB7B0A" w:rsidRDefault="00EB7B0A" w:rsidP="00EB7B0A">
      <w:pPr>
        <w:pStyle w:val="CMDOutput"/>
      </w:pPr>
      <w:r>
        <w:t xml:space="preserve">B     </w:t>
      </w:r>
      <w:r w:rsidRPr="00EB7B0A">
        <w:rPr>
          <w:highlight w:val="yellow"/>
        </w:rPr>
        <w:t>203.0.113.0/24</w:t>
      </w:r>
      <w:r>
        <w:t xml:space="preserve"> [20/0] via 209.165.201.2, 03:31:14</w:t>
      </w:r>
    </w:p>
    <w:p w14:paraId="1C4C6514" w14:textId="77777777" w:rsidR="00EB7B0A" w:rsidRDefault="00EB7B0A" w:rsidP="00EB7B0A">
      <w:pPr>
        <w:pStyle w:val="CMDOutput"/>
      </w:pPr>
      <w:r>
        <w:t xml:space="preserve">B     </w:t>
      </w:r>
      <w:r w:rsidRPr="00EB7B0A">
        <w:rPr>
          <w:highlight w:val="yellow"/>
        </w:rPr>
        <w:t>203.0.114.0/24</w:t>
      </w:r>
      <w:r>
        <w:t xml:space="preserve"> [20/0] via 209.165.201.2, 03:31:14</w:t>
      </w:r>
    </w:p>
    <w:p w14:paraId="39CE6730" w14:textId="77777777" w:rsidR="00EB7B0A" w:rsidRDefault="00EB7B0A" w:rsidP="00EB7B0A">
      <w:pPr>
        <w:pStyle w:val="CMDOutput"/>
      </w:pPr>
      <w:r>
        <w:t xml:space="preserve">B     </w:t>
      </w:r>
      <w:r w:rsidRPr="00EB7B0A">
        <w:rPr>
          <w:highlight w:val="yellow"/>
        </w:rPr>
        <w:t>203.0.115.0/24</w:t>
      </w:r>
      <w:r>
        <w:t xml:space="preserve"> [20/0] via 209.165.201.2, 03:31:14</w:t>
      </w:r>
    </w:p>
    <w:p w14:paraId="0915CE53" w14:textId="578ED957" w:rsidR="00F4281B" w:rsidRDefault="00616CCE" w:rsidP="00F4281B">
      <w:pPr>
        <w:pStyle w:val="Heading3"/>
      </w:pPr>
      <w:r w:rsidRPr="00616CCE">
        <w:t xml:space="preserve">Suppress the </w:t>
      </w:r>
      <w:r w:rsidR="00147146" w:rsidRPr="00616CCE">
        <w:t xml:space="preserve">more-specific routes </w:t>
      </w:r>
      <w:r w:rsidRPr="00616CCE">
        <w:t>(</w:t>
      </w:r>
      <w:r w:rsidR="00147146" w:rsidRPr="00616CCE">
        <w:t>summary-only</w:t>
      </w:r>
      <w:r w:rsidRPr="00616CCE">
        <w:t>)</w:t>
      </w:r>
      <w:r w:rsidR="00F4281B">
        <w:t>.</w:t>
      </w:r>
    </w:p>
    <w:p w14:paraId="2498F5F5" w14:textId="08760402" w:rsidR="00F4281B" w:rsidRDefault="00616CCE" w:rsidP="00F4281B">
      <w:pPr>
        <w:pStyle w:val="BodyTextL25"/>
      </w:pPr>
      <w:r w:rsidRPr="00616CCE">
        <w:t xml:space="preserve">In most real networks, advertising both the summary and the specifics defeats the purpose of aggregation. In this step, ISP3 will suppress the individual /24 routes and advertise </w:t>
      </w:r>
      <w:r w:rsidRPr="00616CCE">
        <w:rPr>
          <w:b/>
          <w:bCs/>
        </w:rPr>
        <w:t>only the summary</w:t>
      </w:r>
      <w:r w:rsidR="00F4281B" w:rsidRPr="008F2B50">
        <w:t>.</w:t>
      </w:r>
    </w:p>
    <w:p w14:paraId="23CEB03F" w14:textId="706FDA12" w:rsidR="00063E8A" w:rsidRPr="00063E8A" w:rsidRDefault="00063E8A" w:rsidP="00063E8A">
      <w:pPr>
        <w:pStyle w:val="CMD"/>
      </w:pPr>
      <w:r w:rsidRPr="00063E8A">
        <w:t xml:space="preserve">ISP3(config)# </w:t>
      </w:r>
      <w:r w:rsidRPr="00063E8A">
        <w:rPr>
          <w:b/>
          <w:bCs/>
        </w:rPr>
        <w:t xml:space="preserve">router </w:t>
      </w:r>
      <w:proofErr w:type="spellStart"/>
      <w:r w:rsidRPr="00063E8A">
        <w:rPr>
          <w:b/>
          <w:bCs/>
        </w:rPr>
        <w:t>bgp</w:t>
      </w:r>
      <w:proofErr w:type="spellEnd"/>
      <w:r w:rsidRPr="00063E8A">
        <w:rPr>
          <w:b/>
          <w:bCs/>
        </w:rPr>
        <w:t xml:space="preserve"> 65300.3</w:t>
      </w:r>
    </w:p>
    <w:p w14:paraId="4B4C27C5" w14:textId="4313611E" w:rsidR="00063E8A" w:rsidRPr="00063E8A" w:rsidRDefault="00063E8A" w:rsidP="00063E8A">
      <w:pPr>
        <w:pStyle w:val="CMD"/>
        <w:rPr>
          <w:b/>
          <w:bCs/>
        </w:rPr>
      </w:pPr>
      <w:r w:rsidRPr="00063E8A">
        <w:t>ISP3(config-</w:t>
      </w:r>
      <w:proofErr w:type="gramStart"/>
      <w:r w:rsidRPr="00063E8A">
        <w:t>router)#</w:t>
      </w:r>
      <w:proofErr w:type="gramEnd"/>
      <w:r w:rsidRPr="00063E8A">
        <w:t xml:space="preserve"> </w:t>
      </w:r>
      <w:r w:rsidRPr="00063E8A">
        <w:rPr>
          <w:b/>
          <w:bCs/>
        </w:rPr>
        <w:t>no aggregate-address 203.0.112.0 255.255.252.0</w:t>
      </w:r>
    </w:p>
    <w:p w14:paraId="439E83F6" w14:textId="5F0B5B8E" w:rsidR="00063E8A" w:rsidRPr="00063E8A" w:rsidRDefault="00063E8A" w:rsidP="00063E8A">
      <w:pPr>
        <w:pStyle w:val="CMD"/>
      </w:pPr>
      <w:r w:rsidRPr="00063E8A">
        <w:t>ISP3(config-</w:t>
      </w:r>
      <w:proofErr w:type="gramStart"/>
      <w:r w:rsidRPr="00063E8A">
        <w:t>router)#</w:t>
      </w:r>
      <w:proofErr w:type="gramEnd"/>
      <w:r w:rsidRPr="00063E8A">
        <w:t xml:space="preserve"> </w:t>
      </w:r>
      <w:r w:rsidRPr="00063E8A">
        <w:rPr>
          <w:b/>
          <w:bCs/>
        </w:rPr>
        <w:t>aggregate-address 203.0.112.0 255.255.252.0 summary-only</w:t>
      </w:r>
    </w:p>
    <w:p w14:paraId="5C7C3E31" w14:textId="59818EC5" w:rsidR="00063E8A" w:rsidRPr="00063E8A" w:rsidRDefault="00063E8A" w:rsidP="00063E8A">
      <w:pPr>
        <w:pStyle w:val="CMD"/>
      </w:pPr>
      <w:r w:rsidRPr="00063E8A">
        <w:t>ISP3(config-</w:t>
      </w:r>
      <w:proofErr w:type="gramStart"/>
      <w:r w:rsidRPr="00063E8A">
        <w:t>router)#</w:t>
      </w:r>
      <w:proofErr w:type="gramEnd"/>
      <w:r w:rsidRPr="00063E8A">
        <w:t xml:space="preserve"> </w:t>
      </w:r>
      <w:r w:rsidRPr="00063E8A">
        <w:rPr>
          <w:b/>
          <w:bCs/>
        </w:rPr>
        <w:t>end</w:t>
      </w:r>
    </w:p>
    <w:p w14:paraId="3E0592B5" w14:textId="77777777" w:rsidR="00616CCE" w:rsidRPr="00616CCE" w:rsidRDefault="00616CCE" w:rsidP="00616CCE">
      <w:pPr>
        <w:pStyle w:val="BodyTextL25Bold"/>
      </w:pPr>
      <w:r w:rsidRPr="00616CCE">
        <w:t>Explanation</w:t>
      </w:r>
    </w:p>
    <w:p w14:paraId="76D9FD98" w14:textId="77777777" w:rsidR="00616CCE" w:rsidRPr="00616CCE" w:rsidRDefault="00616CCE" w:rsidP="000D786A">
      <w:pPr>
        <w:pStyle w:val="Bulletlevel2"/>
      </w:pPr>
      <w:r w:rsidRPr="00616CCE">
        <w:t>The summary-only keyword suppresses the component routes</w:t>
      </w:r>
    </w:p>
    <w:p w14:paraId="23E2BA3D" w14:textId="6A2261A3" w:rsidR="00616CCE" w:rsidRPr="00616CCE" w:rsidRDefault="00616CCE" w:rsidP="000D786A">
      <w:pPr>
        <w:pStyle w:val="Bulletlevel2"/>
      </w:pPr>
      <w:r w:rsidRPr="00616CCE">
        <w:t xml:space="preserve">The </w:t>
      </w:r>
      <w:r w:rsidR="00CF4DAF" w:rsidRPr="00616CCE">
        <w:t>more specific</w:t>
      </w:r>
      <w:r w:rsidRPr="00616CCE">
        <w:t xml:space="preserve"> routes remain in ISP3’s BGP table but are </w:t>
      </w:r>
      <w:r w:rsidRPr="00616CCE">
        <w:rPr>
          <w:b/>
          <w:bCs/>
        </w:rPr>
        <w:t>not advertised</w:t>
      </w:r>
    </w:p>
    <w:p w14:paraId="4C0F801D" w14:textId="77777777" w:rsidR="00616CCE" w:rsidRPr="00616CCE" w:rsidRDefault="00616CCE" w:rsidP="00CF4DAF">
      <w:pPr>
        <w:pStyle w:val="BulletBody"/>
      </w:pPr>
      <w:r w:rsidRPr="00616CCE">
        <w:t xml:space="preserve">Only the aggregate </w:t>
      </w:r>
      <w:r w:rsidRPr="00616CCE">
        <w:rPr>
          <w:b/>
          <w:bCs/>
        </w:rPr>
        <w:t>203.0.112.0/22</w:t>
      </w:r>
      <w:r w:rsidRPr="00616CCE">
        <w:t xml:space="preserve"> is sent to neighbors</w:t>
      </w:r>
    </w:p>
    <w:p w14:paraId="657EA90E" w14:textId="70710106" w:rsidR="00F4281B" w:rsidRDefault="00B46F6E" w:rsidP="00F4281B">
      <w:pPr>
        <w:pStyle w:val="Heading3"/>
      </w:pPr>
      <w:r w:rsidRPr="00B46F6E">
        <w:lastRenderedPageBreak/>
        <w:t xml:space="preserve">Verify </w:t>
      </w:r>
      <w:r w:rsidR="00147146" w:rsidRPr="00B46F6E">
        <w:t xml:space="preserve">aggregation </w:t>
      </w:r>
      <w:r w:rsidRPr="00B46F6E">
        <w:t>on ISP3</w:t>
      </w:r>
      <w:r w:rsidR="00F4281B">
        <w:t>.</w:t>
      </w:r>
    </w:p>
    <w:p w14:paraId="47287CA4" w14:textId="268B6CD7" w:rsidR="00F4281B" w:rsidRDefault="7B8D3C38" w:rsidP="00F4281B">
      <w:pPr>
        <w:pStyle w:val="BodyTextL25"/>
      </w:pPr>
      <w:r>
        <w:t>Examine the BGP table on ISP3 to confirm that ISP3 is performing true route aggregation</w:t>
      </w:r>
      <w:r w:rsidR="71AD0EE7">
        <w:t>.</w:t>
      </w:r>
    </w:p>
    <w:p w14:paraId="3A6D9235" w14:textId="63834256" w:rsidR="035414A2" w:rsidRDefault="035414A2" w:rsidP="7822E20B">
      <w:pPr>
        <w:pStyle w:val="BodyTextL25"/>
      </w:pPr>
      <w:r w:rsidRPr="7822E20B">
        <w:rPr>
          <w:b/>
          <w:bCs/>
        </w:rPr>
        <w:t>Note</w:t>
      </w:r>
      <w:r>
        <w:t>: It may take a moment for BGP to reconverge.</w:t>
      </w:r>
    </w:p>
    <w:p w14:paraId="4ACF9DB8" w14:textId="77777777" w:rsidR="00C41F88" w:rsidRDefault="00C41F88" w:rsidP="00CF4DAF">
      <w:pPr>
        <w:pStyle w:val="CMD"/>
      </w:pPr>
      <w:r>
        <w:t xml:space="preserve">ISP3# </w:t>
      </w:r>
      <w:r w:rsidRPr="00CF4DAF">
        <w:rPr>
          <w:b/>
          <w:bCs/>
        </w:rPr>
        <w:t xml:space="preserve">show </w:t>
      </w:r>
      <w:proofErr w:type="spellStart"/>
      <w:r w:rsidRPr="00CF4DAF">
        <w:rPr>
          <w:b/>
          <w:bCs/>
        </w:rPr>
        <w:t>ip</w:t>
      </w:r>
      <w:proofErr w:type="spellEnd"/>
      <w:r w:rsidRPr="00CF4DAF">
        <w:rPr>
          <w:b/>
          <w:bCs/>
        </w:rPr>
        <w:t xml:space="preserve"> </w:t>
      </w:r>
      <w:proofErr w:type="spellStart"/>
      <w:r w:rsidRPr="00CF4DAF">
        <w:rPr>
          <w:b/>
          <w:bCs/>
        </w:rPr>
        <w:t>bgp</w:t>
      </w:r>
      <w:proofErr w:type="spellEnd"/>
    </w:p>
    <w:p w14:paraId="19E26D12" w14:textId="77777777" w:rsidR="00C41F88" w:rsidRDefault="00C41F88" w:rsidP="00C41F88">
      <w:pPr>
        <w:pStyle w:val="CMDOutput"/>
      </w:pPr>
      <w:r>
        <w:t>BGP table version is 14, local router ID is 203.0.115.1</w:t>
      </w:r>
    </w:p>
    <w:p w14:paraId="1E7EFB1F" w14:textId="77777777" w:rsidR="00C41F88" w:rsidRDefault="00C41F88" w:rsidP="00C41F88">
      <w:pPr>
        <w:pStyle w:val="CMDOutput"/>
      </w:pPr>
      <w:r>
        <w:t xml:space="preserve">Status codes: </w:t>
      </w:r>
      <w:r w:rsidRPr="00576A99">
        <w:rPr>
          <w:highlight w:val="yellow"/>
        </w:rPr>
        <w:t>s suppressed</w:t>
      </w:r>
      <w:r>
        <w:t xml:space="preserve">, d damped, h history, * valid, &gt; best, </w:t>
      </w:r>
      <w:proofErr w:type="spellStart"/>
      <w:r>
        <w:t>i</w:t>
      </w:r>
      <w:proofErr w:type="spellEnd"/>
      <w:r>
        <w:t xml:space="preserve"> - internal, </w:t>
      </w:r>
    </w:p>
    <w:p w14:paraId="087494DB" w14:textId="77777777" w:rsidR="00C41F88" w:rsidRDefault="00C41F88" w:rsidP="00C41F88">
      <w:pPr>
        <w:pStyle w:val="CMDOutput"/>
      </w:pPr>
      <w:r>
        <w:t xml:space="preserve">              r RIB-failure, S Stale, m multipath, b backup-path, f RT-Filter, </w:t>
      </w:r>
    </w:p>
    <w:p w14:paraId="7B7F38B2" w14:textId="77777777" w:rsidR="00C41F88" w:rsidRDefault="00C41F88" w:rsidP="00C41F88">
      <w:pPr>
        <w:pStyle w:val="CMDOutput"/>
      </w:pPr>
      <w:r>
        <w:t xml:space="preserve">              x best-external, </w:t>
      </w:r>
      <w:proofErr w:type="gramStart"/>
      <w:r>
        <w:t>a</w:t>
      </w:r>
      <w:proofErr w:type="gramEnd"/>
      <w:r>
        <w:t xml:space="preserve"> additional-path, c RIB-compressed, </w:t>
      </w:r>
    </w:p>
    <w:p w14:paraId="5AAF0C22" w14:textId="77777777" w:rsidR="00C41F88" w:rsidRDefault="00C41F88" w:rsidP="00C41F88">
      <w:pPr>
        <w:pStyle w:val="CMDOutput"/>
      </w:pPr>
      <w:r>
        <w:t xml:space="preserve">              t secondary path, L long-lived-stale,</w:t>
      </w:r>
    </w:p>
    <w:p w14:paraId="08715DC8" w14:textId="77777777" w:rsidR="00C41F88" w:rsidRDefault="00C41F88" w:rsidP="00C41F88">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00276494" w14:textId="77777777" w:rsidR="00C41F88" w:rsidRDefault="00C41F88" w:rsidP="00C41F88">
      <w:pPr>
        <w:pStyle w:val="CMDOutput"/>
      </w:pPr>
      <w:r>
        <w:t>RPKI validation codes: V valid, I invalid, N Not found</w:t>
      </w:r>
    </w:p>
    <w:p w14:paraId="024A279C" w14:textId="77777777" w:rsidR="00C41F88" w:rsidRDefault="00C41F88" w:rsidP="00C41F88">
      <w:pPr>
        <w:pStyle w:val="CMDOutput"/>
      </w:pPr>
    </w:p>
    <w:p w14:paraId="71DE34BB" w14:textId="77777777" w:rsidR="00C41F88" w:rsidRDefault="00C41F88" w:rsidP="00C41F88">
      <w:pPr>
        <w:pStyle w:val="CMDOutput"/>
      </w:pPr>
      <w:r>
        <w:t xml:space="preserve">     Network          Next Hop            Metric </w:t>
      </w:r>
      <w:proofErr w:type="spellStart"/>
      <w:r>
        <w:t>LocPrf</w:t>
      </w:r>
      <w:proofErr w:type="spellEnd"/>
      <w:r>
        <w:t xml:space="preserve"> Weight Path</w:t>
      </w:r>
    </w:p>
    <w:p w14:paraId="7499E6D3" w14:textId="77777777" w:rsidR="00C41F88" w:rsidRDefault="00C41F88" w:rsidP="00C41F88">
      <w:pPr>
        <w:pStyle w:val="CMDOutput"/>
      </w:pPr>
      <w:r>
        <w:t xml:space="preserve"> *    192.168.11.0     209.165.201.13                         0 65200 65000 </w:t>
      </w:r>
      <w:proofErr w:type="spellStart"/>
      <w:r>
        <w:t>i</w:t>
      </w:r>
      <w:proofErr w:type="spellEnd"/>
    </w:p>
    <w:p w14:paraId="4F392536" w14:textId="77777777" w:rsidR="00C41F88" w:rsidRDefault="00C41F88" w:rsidP="00C41F88">
      <w:pPr>
        <w:pStyle w:val="CMDOutput"/>
      </w:pPr>
      <w:r>
        <w:t xml:space="preserve"> *&gt;                    209.165.201.9                          0 65100 65000 </w:t>
      </w:r>
      <w:proofErr w:type="spellStart"/>
      <w:r>
        <w:t>i</w:t>
      </w:r>
      <w:proofErr w:type="spellEnd"/>
    </w:p>
    <w:p w14:paraId="5E556C7F" w14:textId="77777777" w:rsidR="00C41F88" w:rsidRDefault="00C41F88" w:rsidP="00C41F88">
      <w:pPr>
        <w:pStyle w:val="CMDOutput"/>
      </w:pPr>
      <w:r>
        <w:t xml:space="preserve"> *    </w:t>
      </w:r>
      <w:r w:rsidRPr="00344085">
        <w:rPr>
          <w:highlight w:val="yellow"/>
        </w:rPr>
        <w:t>192.168.22.0</w:t>
      </w:r>
      <w:r>
        <w:t xml:space="preserve">     209.165.201.9                          0 65100 65000 </w:t>
      </w:r>
      <w:proofErr w:type="spellStart"/>
      <w:r>
        <w:t>i</w:t>
      </w:r>
      <w:proofErr w:type="spellEnd"/>
    </w:p>
    <w:p w14:paraId="0E3022D9" w14:textId="77777777" w:rsidR="00C41F88" w:rsidRDefault="00C41F88" w:rsidP="00C41F88">
      <w:pPr>
        <w:pStyle w:val="CMDOutput"/>
      </w:pPr>
      <w:r>
        <w:t xml:space="preserve"> </w:t>
      </w:r>
      <w:r w:rsidRPr="00344085">
        <w:rPr>
          <w:highlight w:val="yellow"/>
        </w:rPr>
        <w:t>*&gt;</w:t>
      </w:r>
      <w:r>
        <w:t xml:space="preserve">                    209.165.201.13                         0 65200 65000 </w:t>
      </w:r>
      <w:proofErr w:type="spellStart"/>
      <w:r>
        <w:t>i</w:t>
      </w:r>
      <w:proofErr w:type="spellEnd"/>
    </w:p>
    <w:p w14:paraId="67B5A915" w14:textId="77777777" w:rsidR="00C41F88" w:rsidRDefault="00C41F88" w:rsidP="00C41F88">
      <w:pPr>
        <w:pStyle w:val="CMDOutput"/>
      </w:pPr>
      <w:r>
        <w:t xml:space="preserve"> </w:t>
      </w:r>
      <w:r w:rsidRPr="00344085">
        <w:rPr>
          <w:highlight w:val="yellow"/>
        </w:rPr>
        <w:t>s</w:t>
      </w:r>
      <w:r>
        <w:t xml:space="preserve">&gt;   203.0.112.0      0.0.0.0                  0         32768 </w:t>
      </w:r>
      <w:proofErr w:type="spellStart"/>
      <w:r>
        <w:t>i</w:t>
      </w:r>
      <w:proofErr w:type="spellEnd"/>
    </w:p>
    <w:p w14:paraId="3F248B0E" w14:textId="77777777" w:rsidR="00C41F88" w:rsidRDefault="00C41F88" w:rsidP="00C41F88">
      <w:pPr>
        <w:pStyle w:val="CMDOutput"/>
      </w:pPr>
      <w:r>
        <w:t xml:space="preserve"> *&gt;   203.0.112.0/22   0.0.0.0                            32768 </w:t>
      </w:r>
      <w:proofErr w:type="spellStart"/>
      <w:r>
        <w:t>i</w:t>
      </w:r>
      <w:proofErr w:type="spellEnd"/>
    </w:p>
    <w:p w14:paraId="77F77EA9" w14:textId="77777777" w:rsidR="00C41F88" w:rsidRDefault="00C41F88" w:rsidP="00C41F88">
      <w:pPr>
        <w:pStyle w:val="CMDOutput"/>
      </w:pPr>
      <w:r>
        <w:t xml:space="preserve"> </w:t>
      </w:r>
      <w:r w:rsidRPr="00344085">
        <w:rPr>
          <w:highlight w:val="yellow"/>
        </w:rPr>
        <w:t>s</w:t>
      </w:r>
      <w:r>
        <w:t xml:space="preserve">&gt;   203.0.113.0      0.0.0.0                  0         32768 </w:t>
      </w:r>
      <w:proofErr w:type="spellStart"/>
      <w:r>
        <w:t>i</w:t>
      </w:r>
      <w:proofErr w:type="spellEnd"/>
    </w:p>
    <w:p w14:paraId="6CC30CC8" w14:textId="77777777" w:rsidR="00C41F88" w:rsidRDefault="00C41F88" w:rsidP="00C41F88">
      <w:pPr>
        <w:pStyle w:val="CMDOutput"/>
      </w:pPr>
      <w:r>
        <w:t xml:space="preserve"> </w:t>
      </w:r>
      <w:r w:rsidRPr="00344085">
        <w:rPr>
          <w:highlight w:val="yellow"/>
        </w:rPr>
        <w:t>s</w:t>
      </w:r>
      <w:r>
        <w:t xml:space="preserve">&gt;   203.0.114.0      0.0.0.0                  0         32768 </w:t>
      </w:r>
      <w:proofErr w:type="spellStart"/>
      <w:r>
        <w:t>i</w:t>
      </w:r>
      <w:proofErr w:type="spellEnd"/>
    </w:p>
    <w:p w14:paraId="11CE4A5F" w14:textId="77777777" w:rsidR="00C41F88" w:rsidRDefault="00C41F88" w:rsidP="00C41F88">
      <w:pPr>
        <w:pStyle w:val="CMDOutput"/>
      </w:pPr>
      <w:r>
        <w:t xml:space="preserve"> </w:t>
      </w:r>
      <w:r w:rsidRPr="00344085">
        <w:rPr>
          <w:highlight w:val="yellow"/>
        </w:rPr>
        <w:t>s</w:t>
      </w:r>
      <w:r>
        <w:t xml:space="preserve">&gt;   203.0.115.0      0.0.0.0                  0         32768 </w:t>
      </w:r>
      <w:proofErr w:type="spellStart"/>
      <w:r>
        <w:t>i</w:t>
      </w:r>
      <w:proofErr w:type="spellEnd"/>
    </w:p>
    <w:p w14:paraId="1E31DB1B" w14:textId="77777777" w:rsidR="00B46F6E" w:rsidRPr="00B46F6E" w:rsidRDefault="00B46F6E" w:rsidP="00B46F6E">
      <w:pPr>
        <w:pStyle w:val="BodyTextL25Bold"/>
      </w:pPr>
      <w:r w:rsidRPr="00B46F6E">
        <w:t>Expected Observations</w:t>
      </w:r>
    </w:p>
    <w:p w14:paraId="79AF4DAF" w14:textId="77777777" w:rsidR="00B46F6E" w:rsidRPr="00B46F6E" w:rsidRDefault="00B46F6E" w:rsidP="00CF4DAF">
      <w:pPr>
        <w:pStyle w:val="BulletBody"/>
      </w:pPr>
      <w:r w:rsidRPr="00B46F6E">
        <w:t xml:space="preserve">The aggregate route </w:t>
      </w:r>
      <w:r w:rsidRPr="00B46F6E">
        <w:rPr>
          <w:b/>
          <w:bCs/>
        </w:rPr>
        <w:t>203.0.112.0/22</w:t>
      </w:r>
      <w:r w:rsidRPr="00B46F6E">
        <w:t xml:space="preserve"> appears as valid and best</w:t>
      </w:r>
    </w:p>
    <w:p w14:paraId="5544193A" w14:textId="77777777" w:rsidR="00B46F6E" w:rsidRPr="00B46F6E" w:rsidRDefault="00B46F6E" w:rsidP="00CF4DAF">
      <w:pPr>
        <w:pStyle w:val="BulletBody"/>
      </w:pPr>
      <w:r w:rsidRPr="00B46F6E">
        <w:t xml:space="preserve">The /24 routes are marked with </w:t>
      </w:r>
      <w:r w:rsidRPr="00B46F6E">
        <w:rPr>
          <w:b/>
          <w:bCs/>
        </w:rPr>
        <w:t>s (suppressed)</w:t>
      </w:r>
    </w:p>
    <w:p w14:paraId="30889A37" w14:textId="77777777" w:rsidR="00B46F6E" w:rsidRPr="00B46F6E" w:rsidRDefault="00B46F6E" w:rsidP="00CF4DAF">
      <w:pPr>
        <w:pStyle w:val="BulletBody"/>
      </w:pPr>
      <w:r w:rsidRPr="00B46F6E">
        <w:t>Suppressed routes are not advertised to any peers</w:t>
      </w:r>
    </w:p>
    <w:p w14:paraId="4FA38CDD" w14:textId="4D9E33B6" w:rsidR="00F4281B" w:rsidRDefault="00346D6D" w:rsidP="00F4281B">
      <w:pPr>
        <w:pStyle w:val="Heading3"/>
      </w:pPr>
      <w:r>
        <w:t xml:space="preserve">Verify </w:t>
      </w:r>
      <w:r w:rsidR="00147146">
        <w:t xml:space="preserve">that </w:t>
      </w:r>
      <w:r>
        <w:t xml:space="preserve">GW1 </w:t>
      </w:r>
      <w:r w:rsidR="00147146">
        <w:t>receives only the summary route</w:t>
      </w:r>
      <w:r w:rsidR="00F4281B">
        <w:t>.</w:t>
      </w:r>
    </w:p>
    <w:p w14:paraId="505FE176" w14:textId="202F11B8" w:rsidR="00F4281B" w:rsidRDefault="00346D6D" w:rsidP="00F4281B">
      <w:pPr>
        <w:pStyle w:val="BodyTextL25"/>
      </w:pPr>
      <w:r>
        <w:t xml:space="preserve">Examine the BGP table on GW1 to </w:t>
      </w:r>
      <w:r w:rsidRPr="00346D6D">
        <w:t xml:space="preserve">demonstrate the </w:t>
      </w:r>
      <w:r w:rsidRPr="00346D6D">
        <w:rPr>
          <w:b/>
          <w:bCs/>
        </w:rPr>
        <w:t>downstream benefit</w:t>
      </w:r>
      <w:r w:rsidRPr="00346D6D">
        <w:t xml:space="preserve"> of aggregation</w:t>
      </w:r>
      <w:r w:rsidR="00F4281B" w:rsidRPr="008F2B50">
        <w:t>.</w:t>
      </w:r>
    </w:p>
    <w:p w14:paraId="1C496972" w14:textId="588AF7D0" w:rsidR="00824A57" w:rsidRDefault="00824A57" w:rsidP="00CF4DAF">
      <w:pPr>
        <w:pStyle w:val="CMD"/>
      </w:pPr>
      <w:r>
        <w:t>GW1#</w:t>
      </w:r>
      <w:r w:rsidR="00CF4DAF">
        <w:t xml:space="preserve"> </w:t>
      </w:r>
      <w:r w:rsidRPr="00CF4DAF">
        <w:rPr>
          <w:b/>
          <w:bCs/>
        </w:rPr>
        <w:t xml:space="preserve">show </w:t>
      </w:r>
      <w:proofErr w:type="spellStart"/>
      <w:r w:rsidRPr="00CF4DAF">
        <w:rPr>
          <w:b/>
          <w:bCs/>
        </w:rPr>
        <w:t>ip</w:t>
      </w:r>
      <w:proofErr w:type="spellEnd"/>
      <w:r w:rsidRPr="00CF4DAF">
        <w:rPr>
          <w:b/>
          <w:bCs/>
        </w:rPr>
        <w:t xml:space="preserve"> </w:t>
      </w:r>
      <w:proofErr w:type="spellStart"/>
      <w:r w:rsidRPr="00CF4DAF">
        <w:rPr>
          <w:b/>
          <w:bCs/>
        </w:rPr>
        <w:t>bgp</w:t>
      </w:r>
      <w:proofErr w:type="spellEnd"/>
    </w:p>
    <w:p w14:paraId="475EED37" w14:textId="77777777" w:rsidR="00824A57" w:rsidRDefault="00824A57" w:rsidP="00824A57">
      <w:pPr>
        <w:pStyle w:val="CMDOutput"/>
      </w:pPr>
      <w:r>
        <w:t>BGP table version is 33, local router ID is 192.168.11.1</w:t>
      </w:r>
    </w:p>
    <w:p w14:paraId="1FBF36AB" w14:textId="77777777" w:rsidR="00824A57" w:rsidRDefault="00824A57" w:rsidP="00824A57">
      <w:pPr>
        <w:pStyle w:val="CMDOutput"/>
      </w:pPr>
      <w:r>
        <w:t xml:space="preserve">Status codes: s suppressed, d damped, h history, * valid, &gt; best, </w:t>
      </w:r>
      <w:proofErr w:type="spellStart"/>
      <w:r>
        <w:t>i</w:t>
      </w:r>
      <w:proofErr w:type="spellEnd"/>
      <w:r>
        <w:t xml:space="preserve"> - internal, </w:t>
      </w:r>
    </w:p>
    <w:p w14:paraId="05A0EFE1" w14:textId="77777777" w:rsidR="00824A57" w:rsidRDefault="00824A57" w:rsidP="00824A57">
      <w:pPr>
        <w:pStyle w:val="CMDOutput"/>
      </w:pPr>
      <w:r>
        <w:t xml:space="preserve">              r RIB-failure, S Stale, m multipath, b backup-path, f RT-Filter, </w:t>
      </w:r>
    </w:p>
    <w:p w14:paraId="0A1F2F3B" w14:textId="77777777" w:rsidR="00824A57" w:rsidRDefault="00824A57" w:rsidP="00824A57">
      <w:pPr>
        <w:pStyle w:val="CMDOutput"/>
      </w:pPr>
      <w:r>
        <w:t xml:space="preserve">              x best-external, </w:t>
      </w:r>
      <w:proofErr w:type="gramStart"/>
      <w:r>
        <w:t>a</w:t>
      </w:r>
      <w:proofErr w:type="gramEnd"/>
      <w:r>
        <w:t xml:space="preserve"> additional-path, c RIB-compressed, </w:t>
      </w:r>
    </w:p>
    <w:p w14:paraId="6963AF84" w14:textId="77777777" w:rsidR="00824A57" w:rsidRDefault="00824A57" w:rsidP="00824A57">
      <w:pPr>
        <w:pStyle w:val="CMDOutput"/>
      </w:pPr>
      <w:r>
        <w:t xml:space="preserve">              t secondary path, L long-lived-stale,</w:t>
      </w:r>
    </w:p>
    <w:p w14:paraId="305146ED" w14:textId="77777777" w:rsidR="00824A57" w:rsidRDefault="00824A57" w:rsidP="00824A57">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391AC21F" w14:textId="77777777" w:rsidR="00824A57" w:rsidRDefault="00824A57" w:rsidP="00824A57">
      <w:pPr>
        <w:pStyle w:val="CMDOutput"/>
      </w:pPr>
      <w:r>
        <w:t>RPKI validation codes: V valid, I invalid, N Not found</w:t>
      </w:r>
    </w:p>
    <w:p w14:paraId="5295F8CD" w14:textId="77777777" w:rsidR="00824A57" w:rsidRDefault="00824A57" w:rsidP="00824A57">
      <w:pPr>
        <w:pStyle w:val="CMDOutput"/>
      </w:pPr>
    </w:p>
    <w:p w14:paraId="5E76ACA2" w14:textId="77777777" w:rsidR="00824A57" w:rsidRDefault="00824A57" w:rsidP="00824A57">
      <w:pPr>
        <w:pStyle w:val="CMDOutput"/>
      </w:pPr>
      <w:r>
        <w:t xml:space="preserve">     Network          Next Hop            Metric </w:t>
      </w:r>
      <w:proofErr w:type="spellStart"/>
      <w:r>
        <w:t>LocPrf</w:t>
      </w:r>
      <w:proofErr w:type="spellEnd"/>
      <w:r>
        <w:t xml:space="preserve"> Weight Path</w:t>
      </w:r>
    </w:p>
    <w:p w14:paraId="09C9ACBB" w14:textId="77777777" w:rsidR="00824A57" w:rsidRDefault="00824A57" w:rsidP="00824A57">
      <w:pPr>
        <w:pStyle w:val="CMDOutput"/>
      </w:pPr>
      <w:r>
        <w:t xml:space="preserve"> *&gt;   0.0.0.0          209.165.201.2                 200      0 65100 </w:t>
      </w:r>
      <w:proofErr w:type="spellStart"/>
      <w:r>
        <w:t>i</w:t>
      </w:r>
      <w:proofErr w:type="spellEnd"/>
    </w:p>
    <w:p w14:paraId="18F4284D" w14:textId="77777777" w:rsidR="00824A57" w:rsidRDefault="00824A57" w:rsidP="00824A57">
      <w:pPr>
        <w:pStyle w:val="CMDOutput"/>
      </w:pPr>
      <w:r>
        <w:t xml:space="preserve"> *&gt;   192.168.11.0     0.0.0.0                  0         32768 </w:t>
      </w:r>
      <w:proofErr w:type="spellStart"/>
      <w:r>
        <w:t>i</w:t>
      </w:r>
      <w:proofErr w:type="spellEnd"/>
    </w:p>
    <w:p w14:paraId="69BAC572" w14:textId="77777777" w:rsidR="00824A57" w:rsidRDefault="00824A57" w:rsidP="00824A57">
      <w:pPr>
        <w:pStyle w:val="CMDOutput"/>
      </w:pPr>
      <w:r>
        <w:t xml:space="preserve"> *&gt;</w:t>
      </w:r>
      <w:proofErr w:type="spellStart"/>
      <w:proofErr w:type="gramStart"/>
      <w:r>
        <w:t>i</w:t>
      </w:r>
      <w:proofErr w:type="spellEnd"/>
      <w:r>
        <w:t xml:space="preserve">  192.168.22.0</w:t>
      </w:r>
      <w:proofErr w:type="gramEnd"/>
      <w:r>
        <w:t xml:space="preserve">     2.2.2.2                  0    100      0 </w:t>
      </w:r>
      <w:proofErr w:type="spellStart"/>
      <w:r>
        <w:t>i</w:t>
      </w:r>
      <w:proofErr w:type="spellEnd"/>
    </w:p>
    <w:p w14:paraId="3D359E73" w14:textId="77777777" w:rsidR="00824A57" w:rsidRDefault="00824A57" w:rsidP="00824A57">
      <w:pPr>
        <w:pStyle w:val="CMDOutput"/>
      </w:pPr>
      <w:r>
        <w:t xml:space="preserve"> </w:t>
      </w:r>
      <w:r w:rsidRPr="00824A57">
        <w:rPr>
          <w:highlight w:val="yellow"/>
        </w:rPr>
        <w:t>*&gt;</w:t>
      </w:r>
      <w:r>
        <w:t xml:space="preserve">   </w:t>
      </w:r>
      <w:r w:rsidRPr="00824A57">
        <w:rPr>
          <w:highlight w:val="yellow"/>
        </w:rPr>
        <w:t>203.0.112.0/22</w:t>
      </w:r>
      <w:r>
        <w:t xml:space="preserve">   209.165.201.2                 </w:t>
      </w:r>
      <w:r w:rsidRPr="00824A57">
        <w:rPr>
          <w:highlight w:val="yellow"/>
        </w:rPr>
        <w:t>200</w:t>
      </w:r>
      <w:r>
        <w:t xml:space="preserve">      0 </w:t>
      </w:r>
      <w:r w:rsidRPr="00824A57">
        <w:rPr>
          <w:highlight w:val="yellow"/>
        </w:rPr>
        <w:t>65100</w:t>
      </w:r>
      <w:r>
        <w:t xml:space="preserve"> 65300.3 </w:t>
      </w:r>
      <w:proofErr w:type="spellStart"/>
      <w:r>
        <w:t>i</w:t>
      </w:r>
      <w:proofErr w:type="spellEnd"/>
    </w:p>
    <w:p w14:paraId="4D0C7B2B" w14:textId="77777777" w:rsidR="00824A57" w:rsidRDefault="00824A57" w:rsidP="00824A57">
      <w:pPr>
        <w:pStyle w:val="CMDOutput"/>
      </w:pPr>
      <w:r>
        <w:t xml:space="preserve"> *                     209.165.201.18                150      0 65200 65300.3 </w:t>
      </w:r>
      <w:proofErr w:type="spellStart"/>
      <w:r>
        <w:t>i</w:t>
      </w:r>
      <w:proofErr w:type="spellEnd"/>
    </w:p>
    <w:p w14:paraId="1363313F" w14:textId="77777777" w:rsidR="00346D6D" w:rsidRPr="00346D6D" w:rsidRDefault="00346D6D" w:rsidP="00346D6D">
      <w:pPr>
        <w:pStyle w:val="BodyTextL25Bold"/>
      </w:pPr>
      <w:r w:rsidRPr="00346D6D">
        <w:t>Expected Observations</w:t>
      </w:r>
    </w:p>
    <w:p w14:paraId="5F64F808" w14:textId="77777777" w:rsidR="00346D6D" w:rsidRPr="00346D6D" w:rsidRDefault="00346D6D" w:rsidP="000D786A">
      <w:pPr>
        <w:pStyle w:val="Bulletlevel2"/>
      </w:pPr>
      <w:r w:rsidRPr="00346D6D">
        <w:lastRenderedPageBreak/>
        <w:t xml:space="preserve">Only </w:t>
      </w:r>
      <w:r w:rsidRPr="00346D6D">
        <w:rPr>
          <w:b/>
          <w:bCs/>
        </w:rPr>
        <w:t>203.0.112.0/22</w:t>
      </w:r>
      <w:r w:rsidRPr="00346D6D">
        <w:t xml:space="preserve"> is present</w:t>
      </w:r>
    </w:p>
    <w:p w14:paraId="3F8C22F3" w14:textId="77777777" w:rsidR="00346D6D" w:rsidRPr="00346D6D" w:rsidRDefault="00346D6D" w:rsidP="000D786A">
      <w:pPr>
        <w:pStyle w:val="Bulletlevel2"/>
      </w:pPr>
      <w:r w:rsidRPr="00346D6D">
        <w:t xml:space="preserve">The individual </w:t>
      </w:r>
      <w:r w:rsidRPr="00824A57">
        <w:rPr>
          <w:b/>
          <w:bCs/>
        </w:rPr>
        <w:t>/24 routes no longer appear</w:t>
      </w:r>
    </w:p>
    <w:p w14:paraId="7E258829" w14:textId="77777777" w:rsidR="00346D6D" w:rsidRPr="00346D6D" w:rsidRDefault="00346D6D" w:rsidP="000D786A">
      <w:pPr>
        <w:pStyle w:val="Bulletlevel2"/>
      </w:pPr>
      <w:r w:rsidRPr="00346D6D">
        <w:t xml:space="preserve">GW1 sees a much </w:t>
      </w:r>
      <w:r w:rsidRPr="00824A57">
        <w:rPr>
          <w:b/>
          <w:bCs/>
        </w:rPr>
        <w:t>smaller routing table</w:t>
      </w:r>
    </w:p>
    <w:p w14:paraId="7CBF1C80" w14:textId="55DBD3D3" w:rsidR="00F4281B" w:rsidRDefault="00167501" w:rsidP="00F4281B">
      <w:pPr>
        <w:pStyle w:val="Heading3"/>
      </w:pPr>
      <w:r>
        <w:t xml:space="preserve">Verify </w:t>
      </w:r>
      <w:r w:rsidR="00147146">
        <w:t xml:space="preserve">suppression of specific routes </w:t>
      </w:r>
      <w:r>
        <w:t xml:space="preserve">in GW1 and GW2 IPv4 </w:t>
      </w:r>
      <w:r w:rsidR="00147146">
        <w:t>routing tables</w:t>
      </w:r>
      <w:r w:rsidR="00F4281B">
        <w:t>.</w:t>
      </w:r>
    </w:p>
    <w:p w14:paraId="39106AF4" w14:textId="057B88D8" w:rsidR="00167501" w:rsidRPr="00167501" w:rsidRDefault="00167501" w:rsidP="00167501">
      <w:pPr>
        <w:pStyle w:val="BodyTextL25"/>
      </w:pPr>
      <w:r w:rsidRPr="00167501">
        <w:t xml:space="preserve">After enabling aggregation with </w:t>
      </w:r>
      <w:r w:rsidRPr="00167501">
        <w:rPr>
          <w:b/>
          <w:bCs/>
        </w:rPr>
        <w:t>summary-only</w:t>
      </w:r>
      <w:r w:rsidRPr="00167501">
        <w:t xml:space="preserve"> on ISP3, the more specific /24 routes (203.0.112.0/24</w:t>
      </w:r>
      <w:r w:rsidR="00B84606">
        <w:t xml:space="preserve"> </w:t>
      </w:r>
      <w:r w:rsidRPr="00167501">
        <w:t>–</w:t>
      </w:r>
      <w:r w:rsidR="00B84606">
        <w:t xml:space="preserve"> </w:t>
      </w:r>
      <w:r w:rsidRPr="00167501">
        <w:t xml:space="preserve">203.0.115.0/24) are no longer advertised beyond ISP3. As a result, both GW1 and GW2 now receive and install </w:t>
      </w:r>
      <w:r w:rsidRPr="00167501">
        <w:rPr>
          <w:b/>
          <w:bCs/>
        </w:rPr>
        <w:t>only the aggregated route 203.0.112.0/22</w:t>
      </w:r>
      <w:r w:rsidRPr="00167501">
        <w:t xml:space="preserve"> in their BGP routing tables.</w:t>
      </w:r>
    </w:p>
    <w:p w14:paraId="45E3E6DC" w14:textId="77777777" w:rsidR="00167501" w:rsidRPr="00167501" w:rsidRDefault="00167501" w:rsidP="00167501">
      <w:pPr>
        <w:pStyle w:val="BodyTextL25"/>
      </w:pPr>
      <w:r w:rsidRPr="00167501">
        <w:t xml:space="preserve">On </w:t>
      </w:r>
      <w:r w:rsidRPr="00167501">
        <w:rPr>
          <w:b/>
          <w:bCs/>
        </w:rPr>
        <w:t>GW1</w:t>
      </w:r>
      <w:r w:rsidRPr="00167501">
        <w:t xml:space="preserve">, the /22 route is learned from ISP1 and installed with the preferred next hop of </w:t>
      </w:r>
      <w:r w:rsidRPr="00167501">
        <w:rPr>
          <w:b/>
          <w:bCs/>
        </w:rPr>
        <w:t>209.165.201.2</w:t>
      </w:r>
      <w:r w:rsidRPr="00167501">
        <w:t xml:space="preserve">, consistent with the previously configured Local Preference policy. On </w:t>
      </w:r>
      <w:r w:rsidRPr="00167501">
        <w:rPr>
          <w:b/>
          <w:bCs/>
        </w:rPr>
        <w:t>GW2</w:t>
      </w:r>
      <w:r w:rsidRPr="00167501">
        <w:t xml:space="preserve">, the same /22 route is learned via iBGP from GW1 and installed with next hop </w:t>
      </w:r>
      <w:r w:rsidRPr="00167501">
        <w:rPr>
          <w:b/>
          <w:bCs/>
        </w:rPr>
        <w:t>1.1.1.1</w:t>
      </w:r>
      <w:r w:rsidRPr="00167501">
        <w:t>, making GW1 the exit point toward ISP1 for traffic destined to the summarized prefixes.</w:t>
      </w:r>
    </w:p>
    <w:p w14:paraId="531C660E" w14:textId="77777777" w:rsidR="00167501" w:rsidRPr="00167501" w:rsidRDefault="00167501" w:rsidP="00167501">
      <w:pPr>
        <w:pStyle w:val="BodyTextL25"/>
      </w:pPr>
      <w:r w:rsidRPr="00167501">
        <w:t xml:space="preserve">Because no more specific routes exist, the /22 aggregate is now the </w:t>
      </w:r>
      <w:r w:rsidRPr="00167501">
        <w:rPr>
          <w:b/>
          <w:bCs/>
        </w:rPr>
        <w:t>longest prefix match</w:t>
      </w:r>
      <w:r w:rsidRPr="00167501">
        <w:t xml:space="preserve"> and is used for forwarding on both routers. This confirms that route suppression is working as intended and that the summary route provides reachability while reducing routing table size and update churn.</w:t>
      </w:r>
    </w:p>
    <w:p w14:paraId="6824290C" w14:textId="5A55B98C" w:rsidR="005C6AB2" w:rsidRDefault="005C6AB2" w:rsidP="00CF4DAF">
      <w:pPr>
        <w:pStyle w:val="CMD"/>
      </w:pPr>
      <w:r>
        <w:t xml:space="preserve">GW1# </w:t>
      </w:r>
      <w:r w:rsidRPr="00CF4DAF">
        <w:rPr>
          <w:b/>
          <w:bCs/>
        </w:rPr>
        <w:t xml:space="preserve">show </w:t>
      </w:r>
      <w:proofErr w:type="spellStart"/>
      <w:r w:rsidRPr="00CF4DAF">
        <w:rPr>
          <w:b/>
          <w:bCs/>
        </w:rPr>
        <w:t>ip</w:t>
      </w:r>
      <w:proofErr w:type="spellEnd"/>
      <w:r w:rsidRPr="00CF4DAF">
        <w:rPr>
          <w:b/>
          <w:bCs/>
        </w:rPr>
        <w:t xml:space="preserve"> route </w:t>
      </w:r>
      <w:proofErr w:type="spellStart"/>
      <w:r w:rsidRPr="00CF4DAF">
        <w:rPr>
          <w:b/>
          <w:bCs/>
        </w:rPr>
        <w:t>bgp</w:t>
      </w:r>
      <w:proofErr w:type="spellEnd"/>
      <w:r w:rsidR="005238CA">
        <w:rPr>
          <w:b/>
          <w:bCs/>
        </w:rPr>
        <w:t xml:space="preserve"> | begin Gateway</w:t>
      </w:r>
    </w:p>
    <w:p w14:paraId="0296AC6A" w14:textId="77777777" w:rsidR="005C6AB2" w:rsidRDefault="005C6AB2" w:rsidP="005C6AB2">
      <w:pPr>
        <w:pStyle w:val="CMDOutput"/>
      </w:pPr>
      <w:r>
        <w:t>Gateway of last resort is 209.165.201.2 to network 0.0.0.0</w:t>
      </w:r>
    </w:p>
    <w:p w14:paraId="696103E5" w14:textId="77777777" w:rsidR="005C6AB2" w:rsidRDefault="005C6AB2" w:rsidP="005C6AB2">
      <w:pPr>
        <w:pStyle w:val="CMDOutput"/>
      </w:pPr>
    </w:p>
    <w:p w14:paraId="49DF5A89" w14:textId="77777777" w:rsidR="005C6AB2" w:rsidRDefault="005C6AB2" w:rsidP="005C6AB2">
      <w:pPr>
        <w:pStyle w:val="CMDOutput"/>
      </w:pPr>
      <w:r>
        <w:t>B*    0.0.0.0/0 [20/0] via 209.165.201.2, 01:03:30</w:t>
      </w:r>
    </w:p>
    <w:p w14:paraId="18A10B4B" w14:textId="77777777" w:rsidR="005C6AB2" w:rsidRDefault="005C6AB2" w:rsidP="005C6AB2">
      <w:pPr>
        <w:pStyle w:val="CMDOutput"/>
      </w:pPr>
      <w:r>
        <w:t>B     192.168.22.0/24 [200/0] via 2.2.2.2, 05:04:50</w:t>
      </w:r>
    </w:p>
    <w:p w14:paraId="753B07B2" w14:textId="77777777" w:rsidR="005C6AB2" w:rsidRDefault="005C6AB2" w:rsidP="005C6AB2">
      <w:pPr>
        <w:pStyle w:val="CMDOutput"/>
      </w:pPr>
      <w:r w:rsidRPr="005C6AB2">
        <w:rPr>
          <w:highlight w:val="yellow"/>
        </w:rPr>
        <w:t>B     203.0.112.0/22 [20/0] via 209.165.201.2, 00:04:22</w:t>
      </w:r>
    </w:p>
    <w:p w14:paraId="16E1EC25" w14:textId="77777777" w:rsidR="005C6AB2" w:rsidRDefault="005C6AB2" w:rsidP="005C6AB2">
      <w:pPr>
        <w:pStyle w:val="CMDOutput"/>
      </w:pPr>
    </w:p>
    <w:p w14:paraId="44E794B4" w14:textId="6CD4BC31" w:rsidR="005C6AB2" w:rsidRPr="00CF4DAF" w:rsidRDefault="005C6AB2" w:rsidP="00CF4DAF">
      <w:pPr>
        <w:pStyle w:val="CMD"/>
      </w:pPr>
      <w:r w:rsidRPr="00CF4DAF">
        <w:t xml:space="preserve">GW2# </w:t>
      </w:r>
      <w:r w:rsidRPr="00CF4DAF">
        <w:rPr>
          <w:b/>
          <w:bCs/>
        </w:rPr>
        <w:t xml:space="preserve">show </w:t>
      </w:r>
      <w:proofErr w:type="spellStart"/>
      <w:r w:rsidRPr="00CF4DAF">
        <w:rPr>
          <w:b/>
          <w:bCs/>
        </w:rPr>
        <w:t>ip</w:t>
      </w:r>
      <w:proofErr w:type="spellEnd"/>
      <w:r w:rsidRPr="00CF4DAF">
        <w:rPr>
          <w:b/>
          <w:bCs/>
        </w:rPr>
        <w:t xml:space="preserve"> route </w:t>
      </w:r>
      <w:proofErr w:type="spellStart"/>
      <w:r w:rsidRPr="00CF4DAF">
        <w:rPr>
          <w:b/>
          <w:bCs/>
        </w:rPr>
        <w:t>bgp</w:t>
      </w:r>
      <w:proofErr w:type="spellEnd"/>
      <w:r w:rsidR="005005A6">
        <w:rPr>
          <w:b/>
          <w:bCs/>
        </w:rPr>
        <w:t xml:space="preserve"> | begin Gateway</w:t>
      </w:r>
    </w:p>
    <w:p w14:paraId="21C48513" w14:textId="77777777" w:rsidR="005C6AB2" w:rsidRDefault="005C6AB2" w:rsidP="005C6AB2">
      <w:pPr>
        <w:pStyle w:val="CMDOutput"/>
      </w:pPr>
      <w:r>
        <w:t>Gateway of last resort is 1.1.1.1 to network 0.0.0.0</w:t>
      </w:r>
    </w:p>
    <w:p w14:paraId="0B31DC08" w14:textId="77777777" w:rsidR="005C6AB2" w:rsidRDefault="005C6AB2" w:rsidP="005C6AB2">
      <w:pPr>
        <w:pStyle w:val="CMDOutput"/>
      </w:pPr>
    </w:p>
    <w:p w14:paraId="12D2E63E" w14:textId="77777777" w:rsidR="005C6AB2" w:rsidRDefault="005C6AB2" w:rsidP="005C6AB2">
      <w:pPr>
        <w:pStyle w:val="CMDOutput"/>
      </w:pPr>
      <w:r>
        <w:t>B*    0.0.0.0/0 [200/0] via 1.1.1.1, 01:03:58</w:t>
      </w:r>
    </w:p>
    <w:p w14:paraId="3FD78901" w14:textId="77777777" w:rsidR="005C6AB2" w:rsidRDefault="005C6AB2" w:rsidP="005C6AB2">
      <w:pPr>
        <w:pStyle w:val="CMDOutput"/>
      </w:pPr>
      <w:r>
        <w:t>B     192.168.11.0/24 [200/0] via 1.1.1.1, 05:05:18</w:t>
      </w:r>
    </w:p>
    <w:p w14:paraId="4AAFB2D8" w14:textId="77777777" w:rsidR="005C6AB2" w:rsidRDefault="005C6AB2" w:rsidP="005C6AB2">
      <w:pPr>
        <w:pStyle w:val="CMDOutput"/>
      </w:pPr>
      <w:r w:rsidRPr="005C6AB2">
        <w:rPr>
          <w:highlight w:val="yellow"/>
        </w:rPr>
        <w:t>B     203.0.112.0/22 [200/0] via 1.1.1.1, 00:04:50</w:t>
      </w:r>
    </w:p>
    <w:p w14:paraId="171014ED" w14:textId="346BA279" w:rsidR="00F4281B" w:rsidRDefault="00BB6F58" w:rsidP="00F4281B">
      <w:pPr>
        <w:pStyle w:val="Heading3"/>
      </w:pPr>
      <w:r w:rsidRPr="00BB6F58">
        <w:t xml:space="preserve">Verify </w:t>
      </w:r>
      <w:r w:rsidR="00147146" w:rsidRPr="00BB6F58">
        <w:t>end-to-end connectivity using the summary</w:t>
      </w:r>
      <w:r w:rsidR="00F4281B">
        <w:t>.</w:t>
      </w:r>
    </w:p>
    <w:p w14:paraId="5EFF8F0E" w14:textId="0E510A40" w:rsidR="00F4281B" w:rsidRDefault="00BB6F58" w:rsidP="00F4281B">
      <w:pPr>
        <w:pStyle w:val="BodyTextL25"/>
      </w:pPr>
      <w:r w:rsidRPr="00BB6F58">
        <w:t>Even though the /24 routes are suppressed, traffic should still reach individual destinations within the summary</w:t>
      </w:r>
      <w:r w:rsidR="00F4281B" w:rsidRPr="008F2B50">
        <w:t>.</w:t>
      </w:r>
    </w:p>
    <w:p w14:paraId="49F0E9E0" w14:textId="77777777" w:rsidR="008E54E5" w:rsidRDefault="008E54E5" w:rsidP="00CF4DAF">
      <w:pPr>
        <w:pStyle w:val="CMD"/>
      </w:pPr>
      <w:r>
        <w:t xml:space="preserve">GW2# </w:t>
      </w:r>
      <w:r w:rsidRPr="00CF4DAF">
        <w:rPr>
          <w:b/>
          <w:bCs/>
        </w:rPr>
        <w:t>ping 203.0.114.1 source Loopback1</w:t>
      </w:r>
    </w:p>
    <w:p w14:paraId="3A491B4E" w14:textId="77777777" w:rsidR="008E54E5" w:rsidRDefault="008E54E5" w:rsidP="008E54E5">
      <w:pPr>
        <w:pStyle w:val="CMDOutput"/>
      </w:pPr>
      <w:r>
        <w:t>Type escape sequence to abort.</w:t>
      </w:r>
    </w:p>
    <w:p w14:paraId="21A94C84" w14:textId="77777777" w:rsidR="008E54E5" w:rsidRDefault="008E54E5" w:rsidP="008E54E5">
      <w:pPr>
        <w:pStyle w:val="CMDOutput"/>
      </w:pPr>
      <w:r>
        <w:t xml:space="preserve">Sending 5, 100-byte ICMP </w:t>
      </w:r>
      <w:proofErr w:type="spellStart"/>
      <w:r>
        <w:t>Echos</w:t>
      </w:r>
      <w:proofErr w:type="spellEnd"/>
      <w:r>
        <w:t xml:space="preserve"> to 203.0.114.1, timeout is 2 seconds:</w:t>
      </w:r>
    </w:p>
    <w:p w14:paraId="76E91ADF" w14:textId="77777777" w:rsidR="008E54E5" w:rsidRDefault="008E54E5" w:rsidP="008E54E5">
      <w:pPr>
        <w:pStyle w:val="CMDOutput"/>
      </w:pPr>
      <w:r>
        <w:t xml:space="preserve">Packet sent with a source address of 192.168.22.1 </w:t>
      </w:r>
    </w:p>
    <w:p w14:paraId="67B8E2AF" w14:textId="77777777" w:rsidR="008E54E5" w:rsidRDefault="008E54E5" w:rsidP="008E54E5">
      <w:pPr>
        <w:pStyle w:val="CMDOutput"/>
      </w:pPr>
      <w:r>
        <w:t>!!!!!</w:t>
      </w:r>
    </w:p>
    <w:p w14:paraId="3ADD2F36" w14:textId="77777777" w:rsidR="008E54E5" w:rsidRDefault="008E54E5" w:rsidP="008E54E5">
      <w:pPr>
        <w:pStyle w:val="CMDOutput"/>
      </w:pPr>
      <w:r>
        <w:t xml:space="preserve">Success rate is 100 percent (5/5), round-trip min/avg/max = 1/1/3 </w:t>
      </w:r>
      <w:proofErr w:type="spellStart"/>
      <w:r>
        <w:t>ms</w:t>
      </w:r>
      <w:proofErr w:type="spellEnd"/>
    </w:p>
    <w:p w14:paraId="38DB12A6" w14:textId="213C32A8" w:rsidR="00F4281B" w:rsidRDefault="00BB6F58" w:rsidP="00CF4DAF">
      <w:pPr>
        <w:pStyle w:val="Heading6"/>
      </w:pPr>
      <w:r w:rsidRPr="00BB6F58">
        <w:t>Why This Matters (Real-World Perspective)</w:t>
      </w:r>
      <w:r w:rsidR="00F4281B">
        <w:t>.</w:t>
      </w:r>
    </w:p>
    <w:p w14:paraId="0D6CA1DC" w14:textId="77777777" w:rsidR="00BB6F58" w:rsidRPr="00BB6F58" w:rsidRDefault="00BB6F58" w:rsidP="00BB6F58">
      <w:pPr>
        <w:pStyle w:val="BodyTextL25"/>
      </w:pPr>
      <w:r w:rsidRPr="00BB6F58">
        <w:t>BGP aggregation is critical for Internet scalability:</w:t>
      </w:r>
    </w:p>
    <w:p w14:paraId="1B8A26FA" w14:textId="77777777" w:rsidR="00BB6F58" w:rsidRPr="00BB6F58" w:rsidRDefault="00BB6F58" w:rsidP="00BB6F58">
      <w:pPr>
        <w:pStyle w:val="BodyTextL25"/>
      </w:pPr>
      <w:r w:rsidRPr="00BB6F58">
        <w:rPr>
          <w:b/>
          <w:bCs/>
        </w:rPr>
        <w:t>Benefits</w:t>
      </w:r>
    </w:p>
    <w:p w14:paraId="1E060530" w14:textId="77777777" w:rsidR="00BB6F58" w:rsidRPr="00BB6F58" w:rsidRDefault="00BB6F58" w:rsidP="000D786A">
      <w:pPr>
        <w:pStyle w:val="Bulletlevel2"/>
      </w:pPr>
      <w:r w:rsidRPr="00BB6F58">
        <w:t>Smaller BGP tables</w:t>
      </w:r>
    </w:p>
    <w:p w14:paraId="6801B709" w14:textId="77777777" w:rsidR="00BB6F58" w:rsidRPr="00BB6F58" w:rsidRDefault="00BB6F58" w:rsidP="000D786A">
      <w:pPr>
        <w:pStyle w:val="Bulletlevel2"/>
      </w:pPr>
      <w:r w:rsidRPr="00BB6F58">
        <w:t>Reduced memory and CPU usage</w:t>
      </w:r>
    </w:p>
    <w:p w14:paraId="24D7C1BE" w14:textId="77777777" w:rsidR="00BB6F58" w:rsidRPr="00BB6F58" w:rsidRDefault="00BB6F58" w:rsidP="000D786A">
      <w:pPr>
        <w:pStyle w:val="Bulletlevel2"/>
      </w:pPr>
      <w:r w:rsidRPr="00BB6F58">
        <w:t>Fewer routing updates</w:t>
      </w:r>
    </w:p>
    <w:p w14:paraId="043057F7" w14:textId="77777777" w:rsidR="00BB6F58" w:rsidRPr="00BB6F58" w:rsidRDefault="00BB6F58" w:rsidP="000D786A">
      <w:pPr>
        <w:pStyle w:val="Bulletlevel2"/>
      </w:pPr>
      <w:r w:rsidRPr="00BB6F58">
        <w:lastRenderedPageBreak/>
        <w:t>Improved stability during partial failures</w:t>
      </w:r>
    </w:p>
    <w:p w14:paraId="4DAB4C36" w14:textId="77777777" w:rsidR="00BB6F58" w:rsidRPr="00BB6F58" w:rsidRDefault="00BB6F58" w:rsidP="00BB6F58">
      <w:pPr>
        <w:pStyle w:val="BodyTextL25"/>
      </w:pPr>
      <w:r w:rsidRPr="00BB6F58">
        <w:rPr>
          <w:b/>
          <w:bCs/>
        </w:rPr>
        <w:t>Trade-offs</w:t>
      </w:r>
    </w:p>
    <w:p w14:paraId="3F979746" w14:textId="77777777" w:rsidR="00BB6F58" w:rsidRPr="00BB6F58" w:rsidRDefault="00BB6F58" w:rsidP="000D786A">
      <w:pPr>
        <w:pStyle w:val="Bulletlevel2"/>
      </w:pPr>
      <w:r w:rsidRPr="00BB6F58">
        <w:t>Loss of routing granularity</w:t>
      </w:r>
    </w:p>
    <w:p w14:paraId="3593223C" w14:textId="77777777" w:rsidR="00BB6F58" w:rsidRPr="00BB6F58" w:rsidRDefault="00BB6F58" w:rsidP="000D786A">
      <w:pPr>
        <w:pStyle w:val="Bulletlevel2"/>
      </w:pPr>
      <w:r w:rsidRPr="00BB6F58">
        <w:t>Potentially suboptimal path selection when multiple paths exist</w:t>
      </w:r>
    </w:p>
    <w:p w14:paraId="68952E69" w14:textId="77777777" w:rsidR="00BB6F58" w:rsidRPr="00BB6F58" w:rsidRDefault="00BB6F58" w:rsidP="000D786A">
      <w:pPr>
        <w:pStyle w:val="Bulletlevel2"/>
      </w:pPr>
      <w:r w:rsidRPr="00BB6F58">
        <w:t>Less visibility into individual subnets</w:t>
      </w:r>
    </w:p>
    <w:p w14:paraId="3E227173" w14:textId="77777777" w:rsidR="00BB6F58" w:rsidRPr="00BB6F58" w:rsidRDefault="00BB6F58" w:rsidP="00BB6F58">
      <w:pPr>
        <w:pStyle w:val="BodyTextL25"/>
      </w:pPr>
      <w:r w:rsidRPr="00BB6F58">
        <w:t xml:space="preserve">This is why aggregation is used carefully and typically </w:t>
      </w:r>
      <w:r w:rsidRPr="00BB6F58">
        <w:rPr>
          <w:b/>
          <w:bCs/>
        </w:rPr>
        <w:t>at network boundaries</w:t>
      </w:r>
      <w:r w:rsidRPr="00BB6F58">
        <w:t>, not within highly meshed core networks.</w:t>
      </w:r>
    </w:p>
    <w:p w14:paraId="7D451681" w14:textId="52CB1E68" w:rsidR="00A343F8" w:rsidRDefault="00793446" w:rsidP="00793446">
      <w:pPr>
        <w:pStyle w:val="ConfigWindow"/>
      </w:pPr>
      <w:r>
        <w:t xml:space="preserve"> of document</w:t>
      </w:r>
    </w:p>
    <w:p w14:paraId="7F8BB9DD" w14:textId="77777777" w:rsidR="00A343F8" w:rsidRPr="00E05ABD" w:rsidRDefault="00A343F8" w:rsidP="00E05ABD">
      <w:pPr>
        <w:pStyle w:val="Heading1"/>
        <w:rPr>
          <w:rStyle w:val="LabSectionGray"/>
        </w:rPr>
      </w:pPr>
      <w:r w:rsidRPr="00E05ABD">
        <w:rPr>
          <w:rStyle w:val="LabSectionGray"/>
        </w:rPr>
        <w:t>Device Configs - Final</w:t>
      </w:r>
    </w:p>
    <w:p w14:paraId="2E6652E4" w14:textId="1529D24A" w:rsidR="00A343F8" w:rsidRPr="00E05ABD" w:rsidRDefault="00A343F8" w:rsidP="00E05ABD">
      <w:pPr>
        <w:pStyle w:val="Heading1"/>
        <w:rPr>
          <w:rStyle w:val="LabSectionGray"/>
        </w:rPr>
      </w:pPr>
      <w:r w:rsidRPr="00E05ABD">
        <w:rPr>
          <w:rStyle w:val="LabSectionGray"/>
        </w:rPr>
        <w:t xml:space="preserve">Router </w:t>
      </w:r>
      <w:r w:rsidR="00E65DB9">
        <w:rPr>
          <w:rStyle w:val="LabSectionGray"/>
        </w:rPr>
        <w:t>GW1</w:t>
      </w:r>
    </w:p>
    <w:p w14:paraId="2686B532" w14:textId="4DBF91AC" w:rsidR="00A343F8" w:rsidRDefault="003D579E" w:rsidP="00E05ABD">
      <w:pPr>
        <w:pStyle w:val="DevConfigs"/>
        <w:rPr>
          <w:rStyle w:val="DevConfigGray"/>
          <w:b/>
          <w:bCs/>
        </w:rPr>
      </w:pPr>
      <w:r>
        <w:rPr>
          <w:rStyle w:val="DevConfigGray"/>
        </w:rPr>
        <w:t>GW1</w:t>
      </w:r>
      <w:r w:rsidR="00A343F8" w:rsidRPr="00E05ABD">
        <w:rPr>
          <w:rStyle w:val="DevConfigGray"/>
        </w:rPr>
        <w:t>#</w:t>
      </w:r>
      <w:r w:rsidR="00E05ABD">
        <w:rPr>
          <w:rStyle w:val="DevConfigGray"/>
        </w:rPr>
        <w:t xml:space="preserve"> </w:t>
      </w:r>
      <w:r w:rsidR="00A343F8" w:rsidRPr="00E05ABD">
        <w:rPr>
          <w:rStyle w:val="DevConfigGray"/>
          <w:b/>
          <w:bCs/>
        </w:rPr>
        <w:t>show run</w:t>
      </w:r>
      <w:r w:rsidR="005E1CDB">
        <w:rPr>
          <w:rStyle w:val="DevConfigGray"/>
          <w:b/>
          <w:bCs/>
        </w:rPr>
        <w:t>ning-config</w:t>
      </w:r>
      <w:r w:rsidR="00AF35FB">
        <w:rPr>
          <w:rStyle w:val="DevConfigGray"/>
          <w:b/>
          <w:bCs/>
        </w:rPr>
        <w:t xml:space="preserve"> brief</w:t>
      </w:r>
    </w:p>
    <w:p w14:paraId="3B1BF940" w14:textId="77777777" w:rsidR="00E65DB9" w:rsidRPr="00B84606" w:rsidRDefault="00E65DB9" w:rsidP="00B84606">
      <w:pPr>
        <w:pStyle w:val="DevConfigs"/>
        <w:rPr>
          <w:rStyle w:val="DevConfigGray"/>
        </w:rPr>
      </w:pPr>
      <w:r w:rsidRPr="00B84606">
        <w:rPr>
          <w:rStyle w:val="DevConfigGray"/>
        </w:rPr>
        <w:t>Building configuration...</w:t>
      </w:r>
    </w:p>
    <w:p w14:paraId="3B35D561" w14:textId="77777777" w:rsidR="00E65DB9" w:rsidRPr="00B84606" w:rsidRDefault="00E65DB9" w:rsidP="00B84606">
      <w:pPr>
        <w:pStyle w:val="DevConfigs"/>
        <w:rPr>
          <w:rStyle w:val="DevConfigGray"/>
        </w:rPr>
      </w:pPr>
    </w:p>
    <w:p w14:paraId="1B47CEDF" w14:textId="77777777" w:rsidR="00E65DB9" w:rsidRPr="00B84606" w:rsidRDefault="00E65DB9" w:rsidP="00B84606">
      <w:pPr>
        <w:pStyle w:val="DevConfigs"/>
        <w:rPr>
          <w:rStyle w:val="DevConfigGray"/>
        </w:rPr>
      </w:pPr>
      <w:r w:rsidRPr="00B84606">
        <w:rPr>
          <w:rStyle w:val="DevConfigGray"/>
        </w:rPr>
        <w:t xml:space="preserve">Current </w:t>
      </w:r>
      <w:proofErr w:type="gramStart"/>
      <w:r w:rsidRPr="00B84606">
        <w:rPr>
          <w:rStyle w:val="DevConfigGray"/>
        </w:rPr>
        <w:t>configuration :</w:t>
      </w:r>
      <w:proofErr w:type="gramEnd"/>
      <w:r w:rsidRPr="00B84606">
        <w:rPr>
          <w:rStyle w:val="DevConfigGray"/>
        </w:rPr>
        <w:t xml:space="preserve"> 3195 bytes</w:t>
      </w:r>
    </w:p>
    <w:p w14:paraId="572CCD30" w14:textId="77777777" w:rsidR="00E65DB9" w:rsidRPr="00B84606" w:rsidRDefault="00E65DB9" w:rsidP="00B84606">
      <w:pPr>
        <w:pStyle w:val="DevConfigs"/>
        <w:rPr>
          <w:rStyle w:val="DevConfigGray"/>
        </w:rPr>
      </w:pPr>
      <w:r w:rsidRPr="00B84606">
        <w:rPr>
          <w:rStyle w:val="DevConfigGray"/>
        </w:rPr>
        <w:t>!</w:t>
      </w:r>
    </w:p>
    <w:p w14:paraId="6CC89429" w14:textId="77777777" w:rsidR="00E65DB9" w:rsidRPr="00B84606" w:rsidRDefault="00E65DB9" w:rsidP="00B84606">
      <w:pPr>
        <w:pStyle w:val="DevConfigs"/>
        <w:rPr>
          <w:rStyle w:val="DevConfigGray"/>
        </w:rPr>
      </w:pPr>
      <w:r w:rsidRPr="00B84606">
        <w:rPr>
          <w:rStyle w:val="DevConfigGray"/>
        </w:rPr>
        <w:t>version 17.12</w:t>
      </w:r>
    </w:p>
    <w:p w14:paraId="65E8CE0C" w14:textId="77777777" w:rsidR="00E65DB9" w:rsidRPr="00B84606" w:rsidRDefault="00E65DB9" w:rsidP="00B84606">
      <w:pPr>
        <w:pStyle w:val="DevConfigs"/>
        <w:rPr>
          <w:rStyle w:val="DevConfigGray"/>
        </w:rPr>
      </w:pPr>
      <w:r w:rsidRPr="00B84606">
        <w:rPr>
          <w:rStyle w:val="DevConfigGray"/>
        </w:rPr>
        <w:t>service timestamps debug datetime msec</w:t>
      </w:r>
    </w:p>
    <w:p w14:paraId="2F358497" w14:textId="77777777" w:rsidR="00E65DB9" w:rsidRPr="00E65DB9" w:rsidRDefault="00E65DB9" w:rsidP="00E65DB9">
      <w:pPr>
        <w:pStyle w:val="DevConfigs"/>
        <w:rPr>
          <w:rStyle w:val="DevConfigGray"/>
        </w:rPr>
      </w:pPr>
      <w:r w:rsidRPr="00E65DB9">
        <w:rPr>
          <w:rStyle w:val="DevConfigGray"/>
        </w:rPr>
        <w:t>service timestamps log datetime msec</w:t>
      </w:r>
    </w:p>
    <w:p w14:paraId="332C73B7" w14:textId="77777777" w:rsidR="00E65DB9" w:rsidRPr="00E65DB9" w:rsidRDefault="00E65DB9" w:rsidP="00E65DB9">
      <w:pPr>
        <w:pStyle w:val="DevConfigs"/>
        <w:rPr>
          <w:rStyle w:val="DevConfigGray"/>
        </w:rPr>
      </w:pPr>
      <w:r w:rsidRPr="00E65DB9">
        <w:rPr>
          <w:rStyle w:val="DevConfigGray"/>
        </w:rPr>
        <w:t xml:space="preserve">platform </w:t>
      </w:r>
      <w:proofErr w:type="spellStart"/>
      <w:r w:rsidRPr="00E65DB9">
        <w:rPr>
          <w:rStyle w:val="DevConfigGray"/>
        </w:rPr>
        <w:t>qfp</w:t>
      </w:r>
      <w:proofErr w:type="spellEnd"/>
      <w:r w:rsidRPr="00E65DB9">
        <w:rPr>
          <w:rStyle w:val="DevConfigGray"/>
        </w:rPr>
        <w:t xml:space="preserve"> utilization monitor load 80</w:t>
      </w:r>
    </w:p>
    <w:p w14:paraId="4B600BAC" w14:textId="77777777" w:rsidR="00E65DB9" w:rsidRPr="00E65DB9" w:rsidRDefault="00E65DB9" w:rsidP="00E65DB9">
      <w:pPr>
        <w:pStyle w:val="DevConfigs"/>
        <w:rPr>
          <w:rStyle w:val="DevConfigGray"/>
        </w:rPr>
      </w:pPr>
      <w:r w:rsidRPr="00E65DB9">
        <w:rPr>
          <w:rStyle w:val="DevConfigGray"/>
        </w:rPr>
        <w:t>platform punt-keepalive disable-kernel-core</w:t>
      </w:r>
    </w:p>
    <w:p w14:paraId="3EAC974E" w14:textId="77777777" w:rsidR="00E65DB9" w:rsidRPr="00E65DB9" w:rsidRDefault="00E65DB9" w:rsidP="00E65DB9">
      <w:pPr>
        <w:pStyle w:val="DevConfigs"/>
        <w:rPr>
          <w:rStyle w:val="DevConfigGray"/>
        </w:rPr>
      </w:pPr>
      <w:r w:rsidRPr="00E65DB9">
        <w:rPr>
          <w:rStyle w:val="DevConfigGray"/>
        </w:rPr>
        <w:t>!</w:t>
      </w:r>
    </w:p>
    <w:p w14:paraId="7E3572A9" w14:textId="77777777" w:rsidR="00E65DB9" w:rsidRPr="00E65DB9" w:rsidRDefault="00E65DB9" w:rsidP="00E65DB9">
      <w:pPr>
        <w:pStyle w:val="DevConfigs"/>
        <w:rPr>
          <w:rStyle w:val="DevConfigGray"/>
        </w:rPr>
      </w:pPr>
      <w:r w:rsidRPr="00E65DB9">
        <w:rPr>
          <w:rStyle w:val="DevConfigGray"/>
        </w:rPr>
        <w:t>hostname GW1</w:t>
      </w:r>
    </w:p>
    <w:p w14:paraId="637CA9BD" w14:textId="77777777" w:rsidR="00E65DB9" w:rsidRPr="00E65DB9" w:rsidRDefault="00E65DB9" w:rsidP="00E65DB9">
      <w:pPr>
        <w:pStyle w:val="DevConfigs"/>
        <w:rPr>
          <w:rStyle w:val="DevConfigGray"/>
        </w:rPr>
      </w:pPr>
      <w:r w:rsidRPr="00E65DB9">
        <w:rPr>
          <w:rStyle w:val="DevConfigGray"/>
        </w:rPr>
        <w:t>!</w:t>
      </w:r>
    </w:p>
    <w:p w14:paraId="4088AAAD" w14:textId="77777777" w:rsidR="00E65DB9" w:rsidRPr="00E65DB9" w:rsidRDefault="00E65DB9" w:rsidP="00E65DB9">
      <w:pPr>
        <w:pStyle w:val="DevConfigs"/>
        <w:rPr>
          <w:rStyle w:val="DevConfigGray"/>
        </w:rPr>
      </w:pPr>
      <w:r w:rsidRPr="00E65DB9">
        <w:rPr>
          <w:rStyle w:val="DevConfigGray"/>
        </w:rPr>
        <w:t>boot-start-marker</w:t>
      </w:r>
    </w:p>
    <w:p w14:paraId="560881B8" w14:textId="77777777" w:rsidR="00E65DB9" w:rsidRPr="00E65DB9" w:rsidRDefault="00E65DB9" w:rsidP="00E65DB9">
      <w:pPr>
        <w:pStyle w:val="DevConfigs"/>
        <w:rPr>
          <w:rStyle w:val="DevConfigGray"/>
        </w:rPr>
      </w:pPr>
      <w:r w:rsidRPr="00E65DB9">
        <w:rPr>
          <w:rStyle w:val="DevConfigGray"/>
        </w:rPr>
        <w:t>boot-end-marker</w:t>
      </w:r>
    </w:p>
    <w:p w14:paraId="0B2D573C" w14:textId="1A4B77DA" w:rsidR="00E65DB9" w:rsidRPr="00E65DB9" w:rsidRDefault="00E65DB9" w:rsidP="00E65DB9">
      <w:pPr>
        <w:pStyle w:val="DevConfigs"/>
        <w:rPr>
          <w:rStyle w:val="DevConfigGray"/>
        </w:rPr>
      </w:pPr>
      <w:r w:rsidRPr="00E65DB9">
        <w:rPr>
          <w:rStyle w:val="DevConfigGray"/>
        </w:rPr>
        <w:t>!</w:t>
      </w:r>
    </w:p>
    <w:p w14:paraId="6578442E" w14:textId="77777777" w:rsidR="00E65DB9" w:rsidRPr="00E65DB9" w:rsidRDefault="00E65DB9" w:rsidP="00E65DB9">
      <w:pPr>
        <w:pStyle w:val="DevConfigs"/>
        <w:rPr>
          <w:rStyle w:val="DevConfigGray"/>
        </w:rPr>
      </w:pPr>
      <w:r w:rsidRPr="00E65DB9">
        <w:rPr>
          <w:rStyle w:val="DevConfigGray"/>
        </w:rPr>
        <w:t xml:space="preserve">no </w:t>
      </w:r>
      <w:proofErr w:type="spellStart"/>
      <w:r w:rsidRPr="00E65DB9">
        <w:rPr>
          <w:rStyle w:val="DevConfigGray"/>
        </w:rPr>
        <w:t>aaa</w:t>
      </w:r>
      <w:proofErr w:type="spellEnd"/>
      <w:r w:rsidRPr="00E65DB9">
        <w:rPr>
          <w:rStyle w:val="DevConfigGray"/>
        </w:rPr>
        <w:t xml:space="preserve"> new-model</w:t>
      </w:r>
    </w:p>
    <w:p w14:paraId="51DC7911" w14:textId="77777777" w:rsidR="00E65DB9" w:rsidRPr="00E65DB9" w:rsidRDefault="00E65DB9" w:rsidP="00E65DB9">
      <w:pPr>
        <w:pStyle w:val="DevConfigs"/>
        <w:rPr>
          <w:rStyle w:val="DevConfigGray"/>
        </w:rPr>
      </w:pPr>
      <w:r w:rsidRPr="00E65DB9">
        <w:rPr>
          <w:rStyle w:val="DevConfigGray"/>
        </w:rPr>
        <w:t>!</w:t>
      </w:r>
    </w:p>
    <w:p w14:paraId="121D71A5" w14:textId="77777777" w:rsidR="00E65DB9" w:rsidRPr="00E65DB9" w:rsidRDefault="00E65DB9" w:rsidP="00E65DB9">
      <w:pPr>
        <w:pStyle w:val="DevConfigs"/>
        <w:rPr>
          <w:rStyle w:val="DevConfigGray"/>
        </w:rPr>
      </w:pPr>
      <w:r w:rsidRPr="00E65DB9">
        <w:rPr>
          <w:rStyle w:val="DevConfigGray"/>
        </w:rPr>
        <w:t xml:space="preserve">no </w:t>
      </w:r>
      <w:proofErr w:type="spellStart"/>
      <w:r w:rsidRPr="00E65DB9">
        <w:rPr>
          <w:rStyle w:val="DevConfigGray"/>
        </w:rPr>
        <w:t>ip</w:t>
      </w:r>
      <w:proofErr w:type="spellEnd"/>
      <w:r w:rsidRPr="00E65DB9">
        <w:rPr>
          <w:rStyle w:val="DevConfigGray"/>
        </w:rPr>
        <w:t xml:space="preserve"> domain lookup</w:t>
      </w:r>
    </w:p>
    <w:p w14:paraId="0E9D9312" w14:textId="77777777" w:rsidR="00E65DB9" w:rsidRPr="00E65DB9" w:rsidRDefault="00E65DB9" w:rsidP="00E65DB9">
      <w:pPr>
        <w:pStyle w:val="DevConfigs"/>
        <w:rPr>
          <w:rStyle w:val="DevConfigGray"/>
        </w:rPr>
      </w:pPr>
      <w:r w:rsidRPr="00E65DB9">
        <w:rPr>
          <w:rStyle w:val="DevConfigGray"/>
        </w:rPr>
        <w:t>!</w:t>
      </w:r>
    </w:p>
    <w:p w14:paraId="3E982593" w14:textId="77777777" w:rsidR="00E65DB9" w:rsidRPr="00E65DB9" w:rsidRDefault="00E65DB9" w:rsidP="00E65DB9">
      <w:pPr>
        <w:pStyle w:val="DevConfigs"/>
        <w:rPr>
          <w:rStyle w:val="DevConfigGray"/>
        </w:rPr>
      </w:pPr>
      <w:r w:rsidRPr="00E65DB9">
        <w:rPr>
          <w:rStyle w:val="DevConfigGray"/>
        </w:rPr>
        <w:t>login on-success log</w:t>
      </w:r>
    </w:p>
    <w:p w14:paraId="6DE65C0E" w14:textId="77777777" w:rsidR="00E65DB9" w:rsidRPr="00E65DB9" w:rsidRDefault="00E65DB9" w:rsidP="00E65DB9">
      <w:pPr>
        <w:pStyle w:val="DevConfigs"/>
        <w:rPr>
          <w:rStyle w:val="DevConfigGray"/>
        </w:rPr>
      </w:pPr>
      <w:r w:rsidRPr="00E65DB9">
        <w:rPr>
          <w:rStyle w:val="DevConfigGray"/>
        </w:rPr>
        <w:t>!</w:t>
      </w:r>
    </w:p>
    <w:p w14:paraId="73C02D59" w14:textId="77777777" w:rsidR="00E65DB9" w:rsidRPr="00E65DB9" w:rsidRDefault="00E65DB9" w:rsidP="00E65DB9">
      <w:pPr>
        <w:pStyle w:val="DevConfigs"/>
        <w:rPr>
          <w:rStyle w:val="DevConfigGray"/>
        </w:rPr>
      </w:pPr>
      <w:r w:rsidRPr="00E65DB9">
        <w:rPr>
          <w:rStyle w:val="DevConfigGray"/>
        </w:rPr>
        <w:t>ipv6 unicast-routing</w:t>
      </w:r>
    </w:p>
    <w:p w14:paraId="2E989BE8" w14:textId="77777777" w:rsidR="00E65DB9" w:rsidRPr="00E65DB9" w:rsidRDefault="00E65DB9" w:rsidP="00E65DB9">
      <w:pPr>
        <w:pStyle w:val="DevConfigs"/>
        <w:rPr>
          <w:rStyle w:val="DevConfigGray"/>
        </w:rPr>
      </w:pPr>
      <w:r w:rsidRPr="00E65DB9">
        <w:rPr>
          <w:rStyle w:val="DevConfigGray"/>
        </w:rPr>
        <w:t>!</w:t>
      </w:r>
    </w:p>
    <w:p w14:paraId="6D7804F4" w14:textId="77777777" w:rsidR="00E65DB9" w:rsidRPr="00E65DB9" w:rsidRDefault="00E65DB9" w:rsidP="00E65DB9">
      <w:pPr>
        <w:pStyle w:val="DevConfigs"/>
        <w:rPr>
          <w:rStyle w:val="DevConfigGray"/>
        </w:rPr>
      </w:pPr>
      <w:r w:rsidRPr="00E65DB9">
        <w:rPr>
          <w:rStyle w:val="DevConfigGray"/>
        </w:rPr>
        <w:t>subscriber templating</w:t>
      </w:r>
    </w:p>
    <w:p w14:paraId="27B85097" w14:textId="77777777" w:rsidR="00E65DB9" w:rsidRPr="00E65DB9" w:rsidRDefault="00E65DB9" w:rsidP="00E65DB9">
      <w:pPr>
        <w:pStyle w:val="DevConfigs"/>
        <w:rPr>
          <w:rStyle w:val="DevConfigGray"/>
        </w:rPr>
      </w:pPr>
      <w:r w:rsidRPr="00E65DB9">
        <w:rPr>
          <w:rStyle w:val="DevConfigGray"/>
        </w:rPr>
        <w:t>multilink bundle-name authenticated</w:t>
      </w:r>
    </w:p>
    <w:p w14:paraId="64F880F4" w14:textId="77777777" w:rsidR="00E65DB9" w:rsidRPr="00E65DB9" w:rsidRDefault="00E65DB9" w:rsidP="00E65DB9">
      <w:pPr>
        <w:pStyle w:val="DevConfigs"/>
        <w:rPr>
          <w:rStyle w:val="DevConfigGray"/>
        </w:rPr>
      </w:pPr>
      <w:r w:rsidRPr="00E65DB9">
        <w:rPr>
          <w:rStyle w:val="DevConfigGray"/>
        </w:rPr>
        <w:t>!</w:t>
      </w:r>
    </w:p>
    <w:p w14:paraId="2C77F126" w14:textId="77777777" w:rsidR="00E65DB9" w:rsidRPr="00E65DB9" w:rsidRDefault="00E65DB9" w:rsidP="00E65DB9">
      <w:pPr>
        <w:pStyle w:val="DevConfigs"/>
        <w:rPr>
          <w:rStyle w:val="DevConfigGray"/>
        </w:rPr>
      </w:pPr>
      <w:proofErr w:type="spellStart"/>
      <w:r w:rsidRPr="00E65DB9">
        <w:rPr>
          <w:rStyle w:val="DevConfigGray"/>
        </w:rPr>
        <w:t>pae</w:t>
      </w:r>
      <w:proofErr w:type="spellEnd"/>
    </w:p>
    <w:p w14:paraId="775846B7" w14:textId="456F1D87" w:rsidR="00E65DB9" w:rsidRPr="00E65DB9" w:rsidRDefault="00E65DB9" w:rsidP="00E65DB9">
      <w:pPr>
        <w:pStyle w:val="DevConfigs"/>
        <w:rPr>
          <w:rStyle w:val="DevConfigGray"/>
        </w:rPr>
      </w:pPr>
      <w:r w:rsidRPr="00E65DB9">
        <w:rPr>
          <w:rStyle w:val="DevConfigGray"/>
        </w:rPr>
        <w:t>!</w:t>
      </w:r>
    </w:p>
    <w:p w14:paraId="109DCA0D" w14:textId="77777777" w:rsidR="00E65DB9" w:rsidRPr="00E65DB9" w:rsidRDefault="00E65DB9" w:rsidP="00E65DB9">
      <w:pPr>
        <w:pStyle w:val="DevConfigs"/>
        <w:rPr>
          <w:rStyle w:val="DevConfigGray"/>
        </w:rPr>
      </w:pPr>
      <w:r w:rsidRPr="00E65DB9">
        <w:rPr>
          <w:rStyle w:val="DevConfigGray"/>
        </w:rPr>
        <w:t xml:space="preserve">crypto </w:t>
      </w:r>
      <w:proofErr w:type="spellStart"/>
      <w:r w:rsidRPr="00E65DB9">
        <w:rPr>
          <w:rStyle w:val="DevConfigGray"/>
        </w:rPr>
        <w:t>pki</w:t>
      </w:r>
      <w:proofErr w:type="spellEnd"/>
      <w:r w:rsidRPr="00E65DB9">
        <w:rPr>
          <w:rStyle w:val="DevConfigGray"/>
        </w:rPr>
        <w:t xml:space="preserve"> </w:t>
      </w:r>
      <w:proofErr w:type="spellStart"/>
      <w:r w:rsidRPr="00E65DB9">
        <w:rPr>
          <w:rStyle w:val="DevConfigGray"/>
        </w:rPr>
        <w:t>trustpoint</w:t>
      </w:r>
      <w:proofErr w:type="spellEnd"/>
      <w:r w:rsidRPr="00E65DB9">
        <w:rPr>
          <w:rStyle w:val="DevConfigGray"/>
        </w:rPr>
        <w:t xml:space="preserve"> TP-self-signed-3298201977</w:t>
      </w:r>
    </w:p>
    <w:p w14:paraId="105D1A09" w14:textId="77777777" w:rsidR="00E65DB9" w:rsidRPr="00E65DB9" w:rsidRDefault="00E65DB9" w:rsidP="00E65DB9">
      <w:pPr>
        <w:pStyle w:val="DevConfigs"/>
        <w:rPr>
          <w:rStyle w:val="DevConfigGray"/>
        </w:rPr>
      </w:pPr>
      <w:r w:rsidRPr="00E65DB9">
        <w:rPr>
          <w:rStyle w:val="DevConfigGray"/>
        </w:rPr>
        <w:t xml:space="preserve"> enrollment </w:t>
      </w:r>
      <w:proofErr w:type="spellStart"/>
      <w:r w:rsidRPr="00E65DB9">
        <w:rPr>
          <w:rStyle w:val="DevConfigGray"/>
        </w:rPr>
        <w:t>selfsigned</w:t>
      </w:r>
      <w:proofErr w:type="spellEnd"/>
    </w:p>
    <w:p w14:paraId="5EBC7F6B" w14:textId="77777777" w:rsidR="00E65DB9" w:rsidRPr="00E65DB9" w:rsidRDefault="00E65DB9" w:rsidP="00E65DB9">
      <w:pPr>
        <w:pStyle w:val="DevConfigs"/>
        <w:rPr>
          <w:rStyle w:val="DevConfigGray"/>
        </w:rPr>
      </w:pPr>
      <w:r w:rsidRPr="00E65DB9">
        <w:rPr>
          <w:rStyle w:val="DevConfigGray"/>
        </w:rPr>
        <w:t xml:space="preserve"> subject-name </w:t>
      </w:r>
      <w:proofErr w:type="spellStart"/>
      <w:r w:rsidRPr="00E65DB9">
        <w:rPr>
          <w:rStyle w:val="DevConfigGray"/>
        </w:rPr>
        <w:t>cn</w:t>
      </w:r>
      <w:proofErr w:type="spellEnd"/>
      <w:r w:rsidRPr="00E65DB9">
        <w:rPr>
          <w:rStyle w:val="DevConfigGray"/>
        </w:rPr>
        <w:t>=IOS-Self-Signed-Certificate-3298201977</w:t>
      </w:r>
    </w:p>
    <w:p w14:paraId="007115E6" w14:textId="77777777" w:rsidR="00E65DB9" w:rsidRPr="00E65DB9" w:rsidRDefault="00E65DB9" w:rsidP="00E65DB9">
      <w:pPr>
        <w:pStyle w:val="DevConfigs"/>
        <w:rPr>
          <w:rStyle w:val="DevConfigGray"/>
        </w:rPr>
      </w:pPr>
      <w:r w:rsidRPr="00E65DB9">
        <w:rPr>
          <w:rStyle w:val="DevConfigGray"/>
        </w:rPr>
        <w:t xml:space="preserve"> revocation-check none</w:t>
      </w:r>
    </w:p>
    <w:p w14:paraId="0D61CCDC"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rsakeypair</w:t>
      </w:r>
      <w:proofErr w:type="spellEnd"/>
      <w:r w:rsidRPr="00E65DB9">
        <w:rPr>
          <w:rStyle w:val="DevConfigGray"/>
        </w:rPr>
        <w:t xml:space="preserve"> TP-self-signed-3298201977</w:t>
      </w:r>
    </w:p>
    <w:p w14:paraId="7BFCBF27" w14:textId="77777777" w:rsidR="00E65DB9" w:rsidRPr="00E65DB9" w:rsidRDefault="00E65DB9" w:rsidP="00E65DB9">
      <w:pPr>
        <w:pStyle w:val="DevConfigs"/>
        <w:rPr>
          <w:rStyle w:val="DevConfigGray"/>
        </w:rPr>
      </w:pPr>
      <w:r w:rsidRPr="00E65DB9">
        <w:rPr>
          <w:rStyle w:val="DevConfigGray"/>
        </w:rPr>
        <w:t xml:space="preserve"> hash sha512</w:t>
      </w:r>
    </w:p>
    <w:p w14:paraId="2A3E3F75" w14:textId="77777777" w:rsidR="00E65DB9" w:rsidRPr="00E65DB9" w:rsidRDefault="00E65DB9" w:rsidP="00E65DB9">
      <w:pPr>
        <w:pStyle w:val="DevConfigs"/>
        <w:rPr>
          <w:rStyle w:val="DevConfigGray"/>
        </w:rPr>
      </w:pPr>
      <w:r w:rsidRPr="00E65DB9">
        <w:rPr>
          <w:rStyle w:val="DevConfigGray"/>
        </w:rPr>
        <w:t>!</w:t>
      </w:r>
    </w:p>
    <w:p w14:paraId="3115262D" w14:textId="77777777" w:rsidR="00E65DB9" w:rsidRPr="00E65DB9" w:rsidRDefault="00E65DB9" w:rsidP="00E65DB9">
      <w:pPr>
        <w:pStyle w:val="DevConfigs"/>
        <w:rPr>
          <w:rStyle w:val="DevConfigGray"/>
        </w:rPr>
      </w:pPr>
      <w:r w:rsidRPr="00E65DB9">
        <w:rPr>
          <w:rStyle w:val="DevConfigGray"/>
        </w:rPr>
        <w:t xml:space="preserve">crypto </w:t>
      </w:r>
      <w:proofErr w:type="spellStart"/>
      <w:r w:rsidRPr="00E65DB9">
        <w:rPr>
          <w:rStyle w:val="DevConfigGray"/>
        </w:rPr>
        <w:t>pki</w:t>
      </w:r>
      <w:proofErr w:type="spellEnd"/>
      <w:r w:rsidRPr="00E65DB9">
        <w:rPr>
          <w:rStyle w:val="DevConfigGray"/>
        </w:rPr>
        <w:t xml:space="preserve"> </w:t>
      </w:r>
      <w:proofErr w:type="spellStart"/>
      <w:r w:rsidRPr="00E65DB9">
        <w:rPr>
          <w:rStyle w:val="DevConfigGray"/>
        </w:rPr>
        <w:t>trustpoint</w:t>
      </w:r>
      <w:proofErr w:type="spellEnd"/>
      <w:r w:rsidRPr="00E65DB9">
        <w:rPr>
          <w:rStyle w:val="DevConfigGray"/>
        </w:rPr>
        <w:t xml:space="preserve"> SLA-</w:t>
      </w:r>
      <w:proofErr w:type="spellStart"/>
      <w:r w:rsidRPr="00E65DB9">
        <w:rPr>
          <w:rStyle w:val="DevConfigGray"/>
        </w:rPr>
        <w:t>TrustPoint</w:t>
      </w:r>
      <w:proofErr w:type="spellEnd"/>
    </w:p>
    <w:p w14:paraId="13664871" w14:textId="77777777" w:rsidR="00E65DB9" w:rsidRPr="00E65DB9" w:rsidRDefault="00E65DB9" w:rsidP="00E65DB9">
      <w:pPr>
        <w:pStyle w:val="DevConfigs"/>
        <w:rPr>
          <w:rStyle w:val="DevConfigGray"/>
        </w:rPr>
      </w:pPr>
      <w:r w:rsidRPr="00E65DB9">
        <w:rPr>
          <w:rStyle w:val="DevConfigGray"/>
        </w:rPr>
        <w:t xml:space="preserve"> enrollment pkcs12</w:t>
      </w:r>
    </w:p>
    <w:p w14:paraId="55F5E473" w14:textId="77777777" w:rsidR="00E65DB9" w:rsidRPr="00E65DB9" w:rsidRDefault="00E65DB9" w:rsidP="00E65DB9">
      <w:pPr>
        <w:pStyle w:val="DevConfigs"/>
        <w:rPr>
          <w:rStyle w:val="DevConfigGray"/>
        </w:rPr>
      </w:pPr>
      <w:r w:rsidRPr="00E65DB9">
        <w:rPr>
          <w:rStyle w:val="DevConfigGray"/>
        </w:rPr>
        <w:t xml:space="preserve"> revocation-check </w:t>
      </w:r>
      <w:proofErr w:type="spellStart"/>
      <w:r w:rsidRPr="00E65DB9">
        <w:rPr>
          <w:rStyle w:val="DevConfigGray"/>
        </w:rPr>
        <w:t>crl</w:t>
      </w:r>
      <w:proofErr w:type="spellEnd"/>
    </w:p>
    <w:p w14:paraId="554A01F8" w14:textId="77777777" w:rsidR="00E65DB9" w:rsidRPr="00E65DB9" w:rsidRDefault="00E65DB9" w:rsidP="00E65DB9">
      <w:pPr>
        <w:pStyle w:val="DevConfigs"/>
        <w:rPr>
          <w:rStyle w:val="DevConfigGray"/>
        </w:rPr>
      </w:pPr>
      <w:r w:rsidRPr="00E65DB9">
        <w:rPr>
          <w:rStyle w:val="DevConfigGray"/>
        </w:rPr>
        <w:t xml:space="preserve"> hash sha512</w:t>
      </w:r>
    </w:p>
    <w:p w14:paraId="133A5A0B" w14:textId="77777777" w:rsidR="00E65DB9" w:rsidRPr="00E65DB9" w:rsidRDefault="00E65DB9" w:rsidP="00E65DB9">
      <w:pPr>
        <w:pStyle w:val="DevConfigs"/>
        <w:rPr>
          <w:rStyle w:val="DevConfigGray"/>
        </w:rPr>
      </w:pPr>
      <w:r w:rsidRPr="00E65DB9">
        <w:rPr>
          <w:rStyle w:val="DevConfigGray"/>
        </w:rPr>
        <w:t>!</w:t>
      </w:r>
    </w:p>
    <w:p w14:paraId="643E0D95" w14:textId="77777777" w:rsidR="00E65DB9" w:rsidRPr="00E65DB9" w:rsidRDefault="00E65DB9" w:rsidP="00E65DB9">
      <w:pPr>
        <w:pStyle w:val="DevConfigs"/>
        <w:rPr>
          <w:rStyle w:val="DevConfigGray"/>
        </w:rPr>
      </w:pPr>
      <w:r w:rsidRPr="00E65DB9">
        <w:rPr>
          <w:rStyle w:val="DevConfigGray"/>
        </w:rPr>
        <w:lastRenderedPageBreak/>
        <w:t xml:space="preserve">crypto </w:t>
      </w:r>
      <w:proofErr w:type="spellStart"/>
      <w:r w:rsidRPr="00E65DB9">
        <w:rPr>
          <w:rStyle w:val="DevConfigGray"/>
        </w:rPr>
        <w:t>pki</w:t>
      </w:r>
      <w:proofErr w:type="spellEnd"/>
      <w:r w:rsidRPr="00E65DB9">
        <w:rPr>
          <w:rStyle w:val="DevConfigGray"/>
        </w:rPr>
        <w:t xml:space="preserve"> certificate chain TP-self-signed-3298201977</w:t>
      </w:r>
    </w:p>
    <w:p w14:paraId="3B9C059D" w14:textId="77777777" w:rsidR="00E65DB9" w:rsidRPr="00E65DB9" w:rsidRDefault="00E65DB9" w:rsidP="00E65DB9">
      <w:pPr>
        <w:pStyle w:val="DevConfigs"/>
        <w:rPr>
          <w:rStyle w:val="DevConfigGray"/>
        </w:rPr>
      </w:pPr>
      <w:r w:rsidRPr="00E65DB9">
        <w:rPr>
          <w:rStyle w:val="DevConfigGray"/>
        </w:rPr>
        <w:t xml:space="preserve"> certificate self-signed 01</w:t>
      </w:r>
    </w:p>
    <w:p w14:paraId="6B9034DE" w14:textId="77777777" w:rsidR="00E65DB9" w:rsidRPr="00E65DB9" w:rsidRDefault="00E65DB9" w:rsidP="00E65DB9">
      <w:pPr>
        <w:pStyle w:val="DevConfigs"/>
        <w:rPr>
          <w:rStyle w:val="DevConfigGray"/>
        </w:rPr>
      </w:pPr>
      <w:r w:rsidRPr="00E65DB9">
        <w:rPr>
          <w:rStyle w:val="DevConfigGray"/>
        </w:rPr>
        <w:t xml:space="preserve">crypto </w:t>
      </w:r>
      <w:proofErr w:type="spellStart"/>
      <w:r w:rsidRPr="00E65DB9">
        <w:rPr>
          <w:rStyle w:val="DevConfigGray"/>
        </w:rPr>
        <w:t>pki</w:t>
      </w:r>
      <w:proofErr w:type="spellEnd"/>
      <w:r w:rsidRPr="00E65DB9">
        <w:rPr>
          <w:rStyle w:val="DevConfigGray"/>
        </w:rPr>
        <w:t xml:space="preserve"> certificate chain SLA-</w:t>
      </w:r>
      <w:proofErr w:type="spellStart"/>
      <w:r w:rsidRPr="00E65DB9">
        <w:rPr>
          <w:rStyle w:val="DevConfigGray"/>
        </w:rPr>
        <w:t>TrustPoint</w:t>
      </w:r>
      <w:proofErr w:type="spellEnd"/>
    </w:p>
    <w:p w14:paraId="16492AE0" w14:textId="77777777" w:rsidR="00E65DB9" w:rsidRPr="00E65DB9" w:rsidRDefault="00E65DB9" w:rsidP="00E65DB9">
      <w:pPr>
        <w:pStyle w:val="DevConfigs"/>
        <w:rPr>
          <w:rStyle w:val="DevConfigGray"/>
        </w:rPr>
      </w:pPr>
      <w:r w:rsidRPr="00E65DB9">
        <w:rPr>
          <w:rStyle w:val="DevConfigGray"/>
        </w:rPr>
        <w:t xml:space="preserve"> certificate ca 01</w:t>
      </w:r>
    </w:p>
    <w:p w14:paraId="36877CD4" w14:textId="504791BC" w:rsidR="00E65DB9" w:rsidRPr="00E65DB9" w:rsidRDefault="00E65DB9" w:rsidP="00E65DB9">
      <w:pPr>
        <w:pStyle w:val="DevConfigs"/>
        <w:rPr>
          <w:rStyle w:val="DevConfigGray"/>
        </w:rPr>
      </w:pPr>
      <w:r w:rsidRPr="00E65DB9">
        <w:rPr>
          <w:rStyle w:val="DevConfigGray"/>
        </w:rPr>
        <w:t>!</w:t>
      </w:r>
    </w:p>
    <w:p w14:paraId="06CCA11E" w14:textId="77777777" w:rsidR="00E65DB9" w:rsidRPr="00E65DB9" w:rsidRDefault="00E65DB9" w:rsidP="00E65DB9">
      <w:pPr>
        <w:pStyle w:val="DevConfigs"/>
        <w:rPr>
          <w:rStyle w:val="DevConfigGray"/>
        </w:rPr>
      </w:pPr>
      <w:r w:rsidRPr="00E65DB9">
        <w:rPr>
          <w:rStyle w:val="DevConfigGray"/>
        </w:rPr>
        <w:t>diagnostic bootup level minimal</w:t>
      </w:r>
    </w:p>
    <w:p w14:paraId="734DB60A" w14:textId="77777777" w:rsidR="00E65DB9" w:rsidRPr="00E65DB9" w:rsidRDefault="00E65DB9" w:rsidP="00E65DB9">
      <w:pPr>
        <w:pStyle w:val="DevConfigs"/>
        <w:rPr>
          <w:rStyle w:val="DevConfigGray"/>
        </w:rPr>
      </w:pPr>
      <w:r w:rsidRPr="00E65DB9">
        <w:rPr>
          <w:rStyle w:val="DevConfigGray"/>
        </w:rPr>
        <w:t>!</w:t>
      </w:r>
    </w:p>
    <w:p w14:paraId="4767EF98" w14:textId="77777777" w:rsidR="00E65DB9" w:rsidRPr="00E65DB9" w:rsidRDefault="00E65DB9" w:rsidP="00E65DB9">
      <w:pPr>
        <w:pStyle w:val="DevConfigs"/>
        <w:rPr>
          <w:rStyle w:val="DevConfigGray"/>
        </w:rPr>
      </w:pPr>
      <w:r w:rsidRPr="00E65DB9">
        <w:rPr>
          <w:rStyle w:val="DevConfigGray"/>
        </w:rPr>
        <w:t>memory free low-watermark processor 61443</w:t>
      </w:r>
    </w:p>
    <w:p w14:paraId="795F6A64" w14:textId="1B5AAB90" w:rsidR="00E65DB9" w:rsidRPr="00E65DB9" w:rsidRDefault="00E65DB9" w:rsidP="00E65DB9">
      <w:pPr>
        <w:pStyle w:val="DevConfigs"/>
        <w:rPr>
          <w:rStyle w:val="DevConfigGray"/>
        </w:rPr>
      </w:pPr>
      <w:r w:rsidRPr="00E65DB9">
        <w:rPr>
          <w:rStyle w:val="DevConfigGray"/>
        </w:rPr>
        <w:t>!</w:t>
      </w:r>
    </w:p>
    <w:p w14:paraId="5C8165CD" w14:textId="77777777" w:rsidR="00E65DB9" w:rsidRPr="00E65DB9" w:rsidRDefault="00E65DB9" w:rsidP="00E65DB9">
      <w:pPr>
        <w:pStyle w:val="DevConfigs"/>
        <w:rPr>
          <w:rStyle w:val="DevConfigGray"/>
        </w:rPr>
      </w:pPr>
      <w:r w:rsidRPr="00E65DB9">
        <w:rPr>
          <w:rStyle w:val="DevConfigGray"/>
        </w:rPr>
        <w:t>spanning-tree extend system-id</w:t>
      </w:r>
    </w:p>
    <w:p w14:paraId="278DFB3C" w14:textId="651EC680" w:rsidR="00E65DB9" w:rsidRPr="00E65DB9" w:rsidRDefault="00E65DB9" w:rsidP="00E65DB9">
      <w:pPr>
        <w:pStyle w:val="DevConfigs"/>
        <w:rPr>
          <w:rStyle w:val="DevConfigGray"/>
        </w:rPr>
      </w:pPr>
      <w:r w:rsidRPr="00E65DB9">
        <w:rPr>
          <w:rStyle w:val="DevConfigGray"/>
        </w:rPr>
        <w:t>!</w:t>
      </w:r>
    </w:p>
    <w:p w14:paraId="0CEC043E" w14:textId="77777777" w:rsidR="00E65DB9" w:rsidRPr="00E65DB9" w:rsidRDefault="00E65DB9" w:rsidP="00E65DB9">
      <w:pPr>
        <w:pStyle w:val="DevConfigs"/>
        <w:rPr>
          <w:rStyle w:val="DevConfigGray"/>
        </w:rPr>
      </w:pPr>
      <w:r w:rsidRPr="00E65DB9">
        <w:rPr>
          <w:rStyle w:val="DevConfigGray"/>
        </w:rPr>
        <w:t>redundancy</w:t>
      </w:r>
    </w:p>
    <w:p w14:paraId="556B7106" w14:textId="77777777" w:rsidR="00E65DB9" w:rsidRPr="00E65DB9" w:rsidRDefault="00E65DB9" w:rsidP="00E65DB9">
      <w:pPr>
        <w:pStyle w:val="DevConfigs"/>
        <w:rPr>
          <w:rStyle w:val="DevConfigGray"/>
        </w:rPr>
      </w:pPr>
      <w:r w:rsidRPr="00E65DB9">
        <w:rPr>
          <w:rStyle w:val="DevConfigGray"/>
        </w:rPr>
        <w:t xml:space="preserve"> mode none</w:t>
      </w:r>
    </w:p>
    <w:p w14:paraId="3788435A" w14:textId="13B65A8F" w:rsidR="00E65DB9" w:rsidRPr="00E65DB9" w:rsidRDefault="00E65DB9" w:rsidP="00E65DB9">
      <w:pPr>
        <w:pStyle w:val="DevConfigs"/>
        <w:rPr>
          <w:rStyle w:val="DevConfigGray"/>
        </w:rPr>
      </w:pPr>
      <w:r w:rsidRPr="00E65DB9">
        <w:rPr>
          <w:rStyle w:val="DevConfigGray"/>
        </w:rPr>
        <w:t>!</w:t>
      </w:r>
    </w:p>
    <w:p w14:paraId="018C98EF" w14:textId="77777777" w:rsidR="00E65DB9" w:rsidRPr="00E65DB9" w:rsidRDefault="00E65DB9" w:rsidP="00E65DB9">
      <w:pPr>
        <w:pStyle w:val="DevConfigs"/>
        <w:rPr>
          <w:rStyle w:val="DevConfigGray"/>
        </w:rPr>
      </w:pPr>
      <w:r w:rsidRPr="00E65DB9">
        <w:rPr>
          <w:rStyle w:val="DevConfigGray"/>
        </w:rPr>
        <w:t>interface Loopback0</w:t>
      </w:r>
    </w:p>
    <w:p w14:paraId="09D3B602"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ip</w:t>
      </w:r>
      <w:proofErr w:type="spellEnd"/>
      <w:r w:rsidRPr="00E65DB9">
        <w:rPr>
          <w:rStyle w:val="DevConfigGray"/>
        </w:rPr>
        <w:t xml:space="preserve"> address 1.1.1.1 255.255.255.255</w:t>
      </w:r>
    </w:p>
    <w:p w14:paraId="19FA3283" w14:textId="77777777" w:rsidR="00E65DB9" w:rsidRPr="00E65DB9" w:rsidRDefault="00E65DB9" w:rsidP="00E65DB9">
      <w:pPr>
        <w:pStyle w:val="DevConfigs"/>
        <w:rPr>
          <w:rStyle w:val="DevConfigGray"/>
        </w:rPr>
      </w:pPr>
      <w:r w:rsidRPr="00E65DB9">
        <w:rPr>
          <w:rStyle w:val="DevConfigGray"/>
        </w:rPr>
        <w:t xml:space="preserve"> ipv6 enable</w:t>
      </w:r>
    </w:p>
    <w:p w14:paraId="2E708B05" w14:textId="77777777" w:rsidR="00E65DB9" w:rsidRPr="00E65DB9" w:rsidRDefault="00E65DB9" w:rsidP="00E65DB9">
      <w:pPr>
        <w:pStyle w:val="DevConfigs"/>
        <w:rPr>
          <w:rStyle w:val="DevConfigGray"/>
        </w:rPr>
      </w:pPr>
      <w:r w:rsidRPr="00E65DB9">
        <w:rPr>
          <w:rStyle w:val="DevConfigGray"/>
        </w:rPr>
        <w:t xml:space="preserve"> ospfv3 1 ipv4 area 0</w:t>
      </w:r>
    </w:p>
    <w:p w14:paraId="2E91FC39" w14:textId="77777777" w:rsidR="00E65DB9" w:rsidRPr="00E65DB9" w:rsidRDefault="00E65DB9" w:rsidP="00E65DB9">
      <w:pPr>
        <w:pStyle w:val="DevConfigs"/>
        <w:rPr>
          <w:rStyle w:val="DevConfigGray"/>
        </w:rPr>
      </w:pPr>
      <w:r w:rsidRPr="00E65DB9">
        <w:rPr>
          <w:rStyle w:val="DevConfigGray"/>
        </w:rPr>
        <w:t>!</w:t>
      </w:r>
    </w:p>
    <w:p w14:paraId="3185D7C9" w14:textId="77777777" w:rsidR="00E65DB9" w:rsidRPr="00E65DB9" w:rsidRDefault="00E65DB9" w:rsidP="00E65DB9">
      <w:pPr>
        <w:pStyle w:val="DevConfigs"/>
        <w:rPr>
          <w:rStyle w:val="DevConfigGray"/>
        </w:rPr>
      </w:pPr>
      <w:r w:rsidRPr="00E65DB9">
        <w:rPr>
          <w:rStyle w:val="DevConfigGray"/>
        </w:rPr>
        <w:t>interface Loopback1</w:t>
      </w:r>
    </w:p>
    <w:p w14:paraId="76B3F745"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ip</w:t>
      </w:r>
      <w:proofErr w:type="spellEnd"/>
      <w:r w:rsidRPr="00E65DB9">
        <w:rPr>
          <w:rStyle w:val="DevConfigGray"/>
        </w:rPr>
        <w:t xml:space="preserve"> address 192.168.11.1 255.255.255.0</w:t>
      </w:r>
    </w:p>
    <w:p w14:paraId="712211EE" w14:textId="77777777" w:rsidR="00E65DB9" w:rsidRPr="00E65DB9" w:rsidRDefault="00E65DB9" w:rsidP="00E65DB9">
      <w:pPr>
        <w:pStyle w:val="DevConfigs"/>
        <w:rPr>
          <w:rStyle w:val="DevConfigGray"/>
        </w:rPr>
      </w:pPr>
      <w:r w:rsidRPr="00E65DB9">
        <w:rPr>
          <w:rStyle w:val="DevConfigGray"/>
        </w:rPr>
        <w:t>!</w:t>
      </w:r>
    </w:p>
    <w:p w14:paraId="4316C36F" w14:textId="77777777" w:rsidR="00E65DB9" w:rsidRPr="00E65DB9" w:rsidRDefault="00E65DB9" w:rsidP="00E65DB9">
      <w:pPr>
        <w:pStyle w:val="DevConfigs"/>
        <w:rPr>
          <w:rStyle w:val="DevConfigGray"/>
        </w:rPr>
      </w:pPr>
      <w:r w:rsidRPr="00E65DB9">
        <w:rPr>
          <w:rStyle w:val="DevConfigGray"/>
        </w:rPr>
        <w:t>interface GigabitEthernet0/0/0</w:t>
      </w:r>
    </w:p>
    <w:p w14:paraId="5B54496C" w14:textId="77777777" w:rsidR="00E65DB9" w:rsidRPr="00E65DB9" w:rsidRDefault="00E65DB9" w:rsidP="00E65DB9">
      <w:pPr>
        <w:pStyle w:val="DevConfigs"/>
        <w:rPr>
          <w:rStyle w:val="DevConfigGray"/>
        </w:rPr>
      </w:pPr>
      <w:r w:rsidRPr="00E65DB9">
        <w:rPr>
          <w:rStyle w:val="DevConfigGray"/>
        </w:rPr>
        <w:t xml:space="preserve"> description To GW2 (R2)</w:t>
      </w:r>
    </w:p>
    <w:p w14:paraId="4B9194BE"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ip</w:t>
      </w:r>
      <w:proofErr w:type="spellEnd"/>
      <w:r w:rsidRPr="00E65DB9">
        <w:rPr>
          <w:rStyle w:val="DevConfigGray"/>
        </w:rPr>
        <w:t xml:space="preserve"> address 172.16.12.1 255.255.255.252</w:t>
      </w:r>
    </w:p>
    <w:p w14:paraId="2B041511" w14:textId="77777777" w:rsidR="00E65DB9" w:rsidRPr="00E65DB9" w:rsidRDefault="00E65DB9" w:rsidP="00E65DB9">
      <w:pPr>
        <w:pStyle w:val="DevConfigs"/>
        <w:rPr>
          <w:rStyle w:val="DevConfigGray"/>
        </w:rPr>
      </w:pPr>
      <w:r w:rsidRPr="00E65DB9">
        <w:rPr>
          <w:rStyle w:val="DevConfigGray"/>
        </w:rPr>
        <w:t xml:space="preserve"> negotiation auto</w:t>
      </w:r>
    </w:p>
    <w:p w14:paraId="56A8F10F" w14:textId="77777777" w:rsidR="00E65DB9" w:rsidRPr="00E65DB9" w:rsidRDefault="00E65DB9" w:rsidP="00E65DB9">
      <w:pPr>
        <w:pStyle w:val="DevConfigs"/>
        <w:rPr>
          <w:rStyle w:val="DevConfigGray"/>
        </w:rPr>
      </w:pPr>
      <w:r w:rsidRPr="00E65DB9">
        <w:rPr>
          <w:rStyle w:val="DevConfigGray"/>
        </w:rPr>
        <w:t xml:space="preserve"> ipv6 enable</w:t>
      </w:r>
    </w:p>
    <w:p w14:paraId="2A34BC05" w14:textId="77777777" w:rsidR="00E65DB9" w:rsidRPr="00E65DB9" w:rsidRDefault="00E65DB9" w:rsidP="00E65DB9">
      <w:pPr>
        <w:pStyle w:val="DevConfigs"/>
        <w:rPr>
          <w:rStyle w:val="DevConfigGray"/>
        </w:rPr>
      </w:pPr>
      <w:r w:rsidRPr="00E65DB9">
        <w:rPr>
          <w:rStyle w:val="DevConfigGray"/>
        </w:rPr>
        <w:t xml:space="preserve"> ospfv3 1 ipv4 area 0</w:t>
      </w:r>
    </w:p>
    <w:p w14:paraId="441DD10D" w14:textId="77777777" w:rsidR="00E65DB9" w:rsidRPr="00E65DB9" w:rsidRDefault="00E65DB9" w:rsidP="00E65DB9">
      <w:pPr>
        <w:pStyle w:val="DevConfigs"/>
        <w:rPr>
          <w:rStyle w:val="DevConfigGray"/>
        </w:rPr>
      </w:pPr>
      <w:r w:rsidRPr="00E65DB9">
        <w:rPr>
          <w:rStyle w:val="DevConfigGray"/>
        </w:rPr>
        <w:t>!</w:t>
      </w:r>
    </w:p>
    <w:p w14:paraId="46E9B345" w14:textId="77777777" w:rsidR="00E65DB9" w:rsidRPr="00E65DB9" w:rsidRDefault="00E65DB9" w:rsidP="00E65DB9">
      <w:pPr>
        <w:pStyle w:val="DevConfigs"/>
        <w:rPr>
          <w:rStyle w:val="DevConfigGray"/>
        </w:rPr>
      </w:pPr>
      <w:r w:rsidRPr="00E65DB9">
        <w:rPr>
          <w:rStyle w:val="DevConfigGray"/>
        </w:rPr>
        <w:t>interface GigabitEthernet0/0/1</w:t>
      </w:r>
    </w:p>
    <w:p w14:paraId="0E8F25DA" w14:textId="77777777" w:rsidR="00E65DB9" w:rsidRPr="00E65DB9" w:rsidRDefault="00E65DB9" w:rsidP="00E65DB9">
      <w:pPr>
        <w:pStyle w:val="DevConfigs"/>
        <w:rPr>
          <w:rStyle w:val="DevConfigGray"/>
        </w:rPr>
      </w:pPr>
      <w:r w:rsidRPr="00E65DB9">
        <w:rPr>
          <w:rStyle w:val="DevConfigGray"/>
        </w:rPr>
        <w:t xml:space="preserve"> description To ISP1 (D1)</w:t>
      </w:r>
    </w:p>
    <w:p w14:paraId="24ABD01F"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ip</w:t>
      </w:r>
      <w:proofErr w:type="spellEnd"/>
      <w:r w:rsidRPr="00E65DB9">
        <w:rPr>
          <w:rStyle w:val="DevConfigGray"/>
        </w:rPr>
        <w:t xml:space="preserve"> address 209.165.201.1 255.255.255.252</w:t>
      </w:r>
    </w:p>
    <w:p w14:paraId="6E5C0A61" w14:textId="77777777" w:rsidR="00E65DB9" w:rsidRPr="00E65DB9" w:rsidRDefault="00E65DB9" w:rsidP="00E65DB9">
      <w:pPr>
        <w:pStyle w:val="DevConfigs"/>
        <w:rPr>
          <w:rStyle w:val="DevConfigGray"/>
        </w:rPr>
      </w:pPr>
      <w:r w:rsidRPr="00E65DB9">
        <w:rPr>
          <w:rStyle w:val="DevConfigGray"/>
        </w:rPr>
        <w:t xml:space="preserve"> negotiation auto</w:t>
      </w:r>
    </w:p>
    <w:p w14:paraId="2C5F59AC" w14:textId="77777777" w:rsidR="00E65DB9" w:rsidRPr="00E65DB9" w:rsidRDefault="00E65DB9" w:rsidP="00E65DB9">
      <w:pPr>
        <w:pStyle w:val="DevConfigs"/>
        <w:rPr>
          <w:rStyle w:val="DevConfigGray"/>
        </w:rPr>
      </w:pPr>
      <w:r w:rsidRPr="00E65DB9">
        <w:rPr>
          <w:rStyle w:val="DevConfigGray"/>
        </w:rPr>
        <w:t>!</w:t>
      </w:r>
    </w:p>
    <w:p w14:paraId="60FFEBF5" w14:textId="77777777" w:rsidR="00E65DB9" w:rsidRPr="00E65DB9" w:rsidRDefault="00E65DB9" w:rsidP="00E65DB9">
      <w:pPr>
        <w:pStyle w:val="DevConfigs"/>
        <w:rPr>
          <w:rStyle w:val="DevConfigGray"/>
        </w:rPr>
      </w:pPr>
      <w:r w:rsidRPr="00E65DB9">
        <w:rPr>
          <w:rStyle w:val="DevConfigGray"/>
        </w:rPr>
        <w:t>interface Serial0/1/0</w:t>
      </w:r>
    </w:p>
    <w:p w14:paraId="550C09FE" w14:textId="77777777" w:rsidR="00E65DB9" w:rsidRPr="00E65DB9" w:rsidRDefault="00E65DB9" w:rsidP="00E65DB9">
      <w:pPr>
        <w:pStyle w:val="DevConfigs"/>
        <w:rPr>
          <w:rStyle w:val="DevConfigGray"/>
        </w:rPr>
      </w:pPr>
      <w:r w:rsidRPr="00E65DB9">
        <w:rPr>
          <w:rStyle w:val="DevConfigGray"/>
        </w:rPr>
        <w:t xml:space="preserve"> description To ISP2 (R3) - slower link</w:t>
      </w:r>
    </w:p>
    <w:p w14:paraId="49E83601"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ip</w:t>
      </w:r>
      <w:proofErr w:type="spellEnd"/>
      <w:r w:rsidRPr="00E65DB9">
        <w:rPr>
          <w:rStyle w:val="DevConfigGray"/>
        </w:rPr>
        <w:t xml:space="preserve"> address 209.165.201.17 255.255.255.252</w:t>
      </w:r>
    </w:p>
    <w:p w14:paraId="6C6CB14E" w14:textId="77777777" w:rsidR="00E65DB9" w:rsidRPr="00E65DB9" w:rsidRDefault="00E65DB9" w:rsidP="00E65DB9">
      <w:pPr>
        <w:pStyle w:val="DevConfigs"/>
        <w:rPr>
          <w:rStyle w:val="DevConfigGray"/>
        </w:rPr>
      </w:pPr>
      <w:r w:rsidRPr="00E65DB9">
        <w:rPr>
          <w:rStyle w:val="DevConfigGray"/>
        </w:rPr>
        <w:t>!</w:t>
      </w:r>
    </w:p>
    <w:p w14:paraId="6DC7B630" w14:textId="77777777" w:rsidR="00E65DB9" w:rsidRPr="00E65DB9" w:rsidRDefault="00E65DB9" w:rsidP="00E65DB9">
      <w:pPr>
        <w:pStyle w:val="DevConfigs"/>
        <w:rPr>
          <w:rStyle w:val="DevConfigGray"/>
        </w:rPr>
      </w:pPr>
      <w:r w:rsidRPr="00E65DB9">
        <w:rPr>
          <w:rStyle w:val="DevConfigGray"/>
        </w:rPr>
        <w:t>router ospfv3 1</w:t>
      </w:r>
    </w:p>
    <w:p w14:paraId="21A55423" w14:textId="77777777" w:rsidR="00E65DB9" w:rsidRPr="00E65DB9" w:rsidRDefault="00E65DB9" w:rsidP="00E65DB9">
      <w:pPr>
        <w:pStyle w:val="DevConfigs"/>
        <w:rPr>
          <w:rStyle w:val="DevConfigGray"/>
        </w:rPr>
      </w:pPr>
      <w:r w:rsidRPr="00E65DB9">
        <w:rPr>
          <w:rStyle w:val="DevConfigGray"/>
        </w:rPr>
        <w:t xml:space="preserve"> router-id 1.1.1.1</w:t>
      </w:r>
    </w:p>
    <w:p w14:paraId="5E999090" w14:textId="77777777" w:rsidR="00E65DB9" w:rsidRPr="00E65DB9" w:rsidRDefault="00E65DB9" w:rsidP="00E65DB9">
      <w:pPr>
        <w:pStyle w:val="DevConfigs"/>
        <w:rPr>
          <w:rStyle w:val="DevConfigGray"/>
        </w:rPr>
      </w:pPr>
      <w:r w:rsidRPr="00E65DB9">
        <w:rPr>
          <w:rStyle w:val="DevConfigGray"/>
        </w:rPr>
        <w:t xml:space="preserve"> !</w:t>
      </w:r>
    </w:p>
    <w:p w14:paraId="444BD9F3" w14:textId="77777777" w:rsidR="00E65DB9" w:rsidRPr="00E65DB9" w:rsidRDefault="00E65DB9" w:rsidP="00E65DB9">
      <w:pPr>
        <w:pStyle w:val="DevConfigs"/>
        <w:rPr>
          <w:rStyle w:val="DevConfigGray"/>
        </w:rPr>
      </w:pPr>
      <w:r w:rsidRPr="00E65DB9">
        <w:rPr>
          <w:rStyle w:val="DevConfigGray"/>
        </w:rPr>
        <w:t xml:space="preserve"> address-family ipv4 unicast</w:t>
      </w:r>
    </w:p>
    <w:p w14:paraId="2CF51FDD" w14:textId="77777777" w:rsidR="00E65DB9" w:rsidRPr="00E65DB9" w:rsidRDefault="00E65DB9" w:rsidP="00E65DB9">
      <w:pPr>
        <w:pStyle w:val="DevConfigs"/>
        <w:rPr>
          <w:rStyle w:val="DevConfigGray"/>
        </w:rPr>
      </w:pPr>
      <w:r w:rsidRPr="00E65DB9">
        <w:rPr>
          <w:rStyle w:val="DevConfigGray"/>
        </w:rPr>
        <w:t xml:space="preserve">  passive-interface default</w:t>
      </w:r>
    </w:p>
    <w:p w14:paraId="52D419EE" w14:textId="77777777" w:rsidR="00E65DB9" w:rsidRPr="00E65DB9" w:rsidRDefault="00E65DB9" w:rsidP="00E65DB9">
      <w:pPr>
        <w:pStyle w:val="DevConfigs"/>
        <w:rPr>
          <w:rStyle w:val="DevConfigGray"/>
        </w:rPr>
      </w:pPr>
      <w:r w:rsidRPr="00E65DB9">
        <w:rPr>
          <w:rStyle w:val="DevConfigGray"/>
        </w:rPr>
        <w:t xml:space="preserve">  no passive-interface GigabitEthernet0/0/0</w:t>
      </w:r>
    </w:p>
    <w:p w14:paraId="2DF3A597" w14:textId="77777777" w:rsidR="00E65DB9" w:rsidRPr="00E65DB9" w:rsidRDefault="00E65DB9" w:rsidP="00E65DB9">
      <w:pPr>
        <w:pStyle w:val="DevConfigs"/>
        <w:rPr>
          <w:rStyle w:val="DevConfigGray"/>
        </w:rPr>
      </w:pPr>
      <w:r w:rsidRPr="00E65DB9">
        <w:rPr>
          <w:rStyle w:val="DevConfigGray"/>
        </w:rPr>
        <w:t xml:space="preserve"> exit-address-family</w:t>
      </w:r>
    </w:p>
    <w:p w14:paraId="77245B6F" w14:textId="77777777" w:rsidR="00E65DB9" w:rsidRPr="00E65DB9" w:rsidRDefault="00E65DB9" w:rsidP="00E65DB9">
      <w:pPr>
        <w:pStyle w:val="DevConfigs"/>
        <w:rPr>
          <w:rStyle w:val="DevConfigGray"/>
        </w:rPr>
      </w:pPr>
      <w:r w:rsidRPr="00E65DB9">
        <w:rPr>
          <w:rStyle w:val="DevConfigGray"/>
        </w:rPr>
        <w:t>!</w:t>
      </w:r>
    </w:p>
    <w:p w14:paraId="48D49966" w14:textId="77777777" w:rsidR="00E65DB9" w:rsidRPr="00E65DB9" w:rsidRDefault="00E65DB9" w:rsidP="00E65DB9">
      <w:pPr>
        <w:pStyle w:val="DevConfigs"/>
        <w:rPr>
          <w:rStyle w:val="DevConfigGray"/>
        </w:rPr>
      </w:pPr>
      <w:r w:rsidRPr="00E65DB9">
        <w:rPr>
          <w:rStyle w:val="DevConfigGray"/>
        </w:rPr>
        <w:t xml:space="preserve">router </w:t>
      </w:r>
      <w:proofErr w:type="spellStart"/>
      <w:r w:rsidRPr="00E65DB9">
        <w:rPr>
          <w:rStyle w:val="DevConfigGray"/>
        </w:rPr>
        <w:t>bgp</w:t>
      </w:r>
      <w:proofErr w:type="spellEnd"/>
      <w:r w:rsidRPr="00E65DB9">
        <w:rPr>
          <w:rStyle w:val="DevConfigGray"/>
        </w:rPr>
        <w:t xml:space="preserve"> 65000</w:t>
      </w:r>
    </w:p>
    <w:p w14:paraId="1F0DC36F"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bgp</w:t>
      </w:r>
      <w:proofErr w:type="spellEnd"/>
      <w:r w:rsidRPr="00E65DB9">
        <w:rPr>
          <w:rStyle w:val="DevConfigGray"/>
        </w:rPr>
        <w:t xml:space="preserve"> </w:t>
      </w:r>
      <w:proofErr w:type="spellStart"/>
      <w:r w:rsidRPr="00E65DB9">
        <w:rPr>
          <w:rStyle w:val="DevConfigGray"/>
        </w:rPr>
        <w:t>asnotation</w:t>
      </w:r>
      <w:proofErr w:type="spellEnd"/>
      <w:r w:rsidRPr="00E65DB9">
        <w:rPr>
          <w:rStyle w:val="DevConfigGray"/>
        </w:rPr>
        <w:t xml:space="preserve"> dot</w:t>
      </w:r>
    </w:p>
    <w:p w14:paraId="6E0F49F2"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bgp</w:t>
      </w:r>
      <w:proofErr w:type="spellEnd"/>
      <w:r w:rsidRPr="00E65DB9">
        <w:rPr>
          <w:rStyle w:val="DevConfigGray"/>
        </w:rPr>
        <w:t xml:space="preserve"> log-neighbor-changes</w:t>
      </w:r>
    </w:p>
    <w:p w14:paraId="5B94B3D6" w14:textId="77777777" w:rsidR="00E65DB9" w:rsidRPr="00E65DB9" w:rsidRDefault="00E65DB9" w:rsidP="00E65DB9">
      <w:pPr>
        <w:pStyle w:val="DevConfigs"/>
        <w:rPr>
          <w:rStyle w:val="DevConfigGray"/>
        </w:rPr>
      </w:pPr>
      <w:r w:rsidRPr="00E65DB9">
        <w:rPr>
          <w:rStyle w:val="DevConfigGray"/>
        </w:rPr>
        <w:t xml:space="preserve"> network 192.168.11.0</w:t>
      </w:r>
    </w:p>
    <w:p w14:paraId="72C3FA5F" w14:textId="77777777" w:rsidR="00E65DB9" w:rsidRPr="00E65DB9" w:rsidRDefault="00E65DB9" w:rsidP="00E65DB9">
      <w:pPr>
        <w:pStyle w:val="DevConfigs"/>
        <w:rPr>
          <w:rStyle w:val="DevConfigGray"/>
        </w:rPr>
      </w:pPr>
      <w:r w:rsidRPr="00E65DB9">
        <w:rPr>
          <w:rStyle w:val="DevConfigGray"/>
        </w:rPr>
        <w:t xml:space="preserve"> neighbor ISP-PEERS peer-group</w:t>
      </w:r>
    </w:p>
    <w:p w14:paraId="63690259" w14:textId="77777777" w:rsidR="00E65DB9" w:rsidRPr="00E65DB9" w:rsidRDefault="00E65DB9" w:rsidP="00E65DB9">
      <w:pPr>
        <w:pStyle w:val="DevConfigs"/>
        <w:rPr>
          <w:rStyle w:val="DevConfigGray"/>
        </w:rPr>
      </w:pPr>
      <w:r w:rsidRPr="00E65DB9">
        <w:rPr>
          <w:rStyle w:val="DevConfigGray"/>
        </w:rPr>
        <w:t xml:space="preserve"> neighbor ISP-PEERS password cisco123</w:t>
      </w:r>
    </w:p>
    <w:p w14:paraId="4E8C09A4" w14:textId="77777777" w:rsidR="00E65DB9" w:rsidRPr="00E65DB9" w:rsidRDefault="00E65DB9" w:rsidP="00E65DB9">
      <w:pPr>
        <w:pStyle w:val="DevConfigs"/>
        <w:rPr>
          <w:rStyle w:val="DevConfigGray"/>
        </w:rPr>
      </w:pPr>
      <w:r w:rsidRPr="00E65DB9">
        <w:rPr>
          <w:rStyle w:val="DevConfigGray"/>
        </w:rPr>
        <w:t xml:space="preserve"> neighbor ISP-PEERS route-map PREFER-ISP1-ISP2 in</w:t>
      </w:r>
    </w:p>
    <w:p w14:paraId="6D5AB556" w14:textId="77777777" w:rsidR="00E65DB9" w:rsidRPr="00E65DB9" w:rsidRDefault="00E65DB9" w:rsidP="00E65DB9">
      <w:pPr>
        <w:pStyle w:val="DevConfigs"/>
        <w:rPr>
          <w:rStyle w:val="DevConfigGray"/>
        </w:rPr>
      </w:pPr>
      <w:r w:rsidRPr="00E65DB9">
        <w:rPr>
          <w:rStyle w:val="DevConfigGray"/>
        </w:rPr>
        <w:t xml:space="preserve"> neighbor ISP-PEERS route-map SET-MED-ISP2 out</w:t>
      </w:r>
    </w:p>
    <w:p w14:paraId="4BEB9F80" w14:textId="77777777" w:rsidR="00E65DB9" w:rsidRPr="00E65DB9" w:rsidRDefault="00E65DB9" w:rsidP="00E65DB9">
      <w:pPr>
        <w:pStyle w:val="DevConfigs"/>
        <w:rPr>
          <w:rStyle w:val="DevConfigGray"/>
        </w:rPr>
      </w:pPr>
      <w:r w:rsidRPr="00E65DB9">
        <w:rPr>
          <w:rStyle w:val="DevConfigGray"/>
        </w:rPr>
        <w:t xml:space="preserve"> neighbor ISP-PEERS filter-list 1 out</w:t>
      </w:r>
    </w:p>
    <w:p w14:paraId="2952C3B3" w14:textId="77777777" w:rsidR="00E65DB9" w:rsidRPr="00E65DB9" w:rsidRDefault="00E65DB9" w:rsidP="00E65DB9">
      <w:pPr>
        <w:pStyle w:val="DevConfigs"/>
        <w:rPr>
          <w:rStyle w:val="DevConfigGray"/>
        </w:rPr>
      </w:pPr>
      <w:r w:rsidRPr="00E65DB9">
        <w:rPr>
          <w:rStyle w:val="DevConfigGray"/>
        </w:rPr>
        <w:t xml:space="preserve"> neighbor 2.2.2.2 remote-as 65000</w:t>
      </w:r>
    </w:p>
    <w:p w14:paraId="672A6777" w14:textId="77777777" w:rsidR="00E65DB9" w:rsidRPr="00E65DB9" w:rsidRDefault="00E65DB9" w:rsidP="00E65DB9">
      <w:pPr>
        <w:pStyle w:val="DevConfigs"/>
        <w:rPr>
          <w:rStyle w:val="DevConfigGray"/>
        </w:rPr>
      </w:pPr>
      <w:r w:rsidRPr="00E65DB9">
        <w:rPr>
          <w:rStyle w:val="DevConfigGray"/>
        </w:rPr>
        <w:t xml:space="preserve"> neighbor 2.2.2.2 update-source Loopback0</w:t>
      </w:r>
    </w:p>
    <w:p w14:paraId="60D03E55" w14:textId="77777777" w:rsidR="00E65DB9" w:rsidRPr="00E65DB9" w:rsidRDefault="00E65DB9" w:rsidP="00E65DB9">
      <w:pPr>
        <w:pStyle w:val="DevConfigs"/>
        <w:rPr>
          <w:rStyle w:val="DevConfigGray"/>
        </w:rPr>
      </w:pPr>
      <w:r w:rsidRPr="00E65DB9">
        <w:rPr>
          <w:rStyle w:val="DevConfigGray"/>
        </w:rPr>
        <w:lastRenderedPageBreak/>
        <w:t xml:space="preserve"> neighbor 2.2.2.2 next-hop-self</w:t>
      </w:r>
    </w:p>
    <w:p w14:paraId="2FF4379E" w14:textId="77777777" w:rsidR="00E65DB9" w:rsidRPr="00E65DB9" w:rsidRDefault="00E65DB9" w:rsidP="00E65DB9">
      <w:pPr>
        <w:pStyle w:val="DevConfigs"/>
        <w:rPr>
          <w:rStyle w:val="DevConfigGray"/>
        </w:rPr>
      </w:pPr>
      <w:r w:rsidRPr="00E65DB9">
        <w:rPr>
          <w:rStyle w:val="DevConfigGray"/>
        </w:rPr>
        <w:t xml:space="preserve"> neighbor 209.165.201.2 remote-as 65100</w:t>
      </w:r>
    </w:p>
    <w:p w14:paraId="47068216" w14:textId="77777777" w:rsidR="00E65DB9" w:rsidRPr="00E65DB9" w:rsidRDefault="00E65DB9" w:rsidP="00E65DB9">
      <w:pPr>
        <w:pStyle w:val="DevConfigs"/>
        <w:rPr>
          <w:rStyle w:val="DevConfigGray"/>
        </w:rPr>
      </w:pPr>
      <w:r w:rsidRPr="00E65DB9">
        <w:rPr>
          <w:rStyle w:val="DevConfigGray"/>
        </w:rPr>
        <w:t xml:space="preserve"> neighbor 209.165.201.2 peer-group ISP-PEERS</w:t>
      </w:r>
    </w:p>
    <w:p w14:paraId="5FB97017" w14:textId="77777777" w:rsidR="00E65DB9" w:rsidRPr="00E65DB9" w:rsidRDefault="00E65DB9" w:rsidP="00E65DB9">
      <w:pPr>
        <w:pStyle w:val="DevConfigs"/>
        <w:rPr>
          <w:rStyle w:val="DevConfigGray"/>
        </w:rPr>
      </w:pPr>
      <w:r w:rsidRPr="00E65DB9">
        <w:rPr>
          <w:rStyle w:val="DevConfigGray"/>
        </w:rPr>
        <w:t xml:space="preserve"> neighbor 209.165.201.18 remote-as 65200</w:t>
      </w:r>
    </w:p>
    <w:p w14:paraId="680E03FC" w14:textId="77777777" w:rsidR="00E65DB9" w:rsidRPr="00E65DB9" w:rsidRDefault="00E65DB9" w:rsidP="00E65DB9">
      <w:pPr>
        <w:pStyle w:val="DevConfigs"/>
        <w:rPr>
          <w:rStyle w:val="DevConfigGray"/>
        </w:rPr>
      </w:pPr>
      <w:r w:rsidRPr="00E65DB9">
        <w:rPr>
          <w:rStyle w:val="DevConfigGray"/>
        </w:rPr>
        <w:t xml:space="preserve"> neighbor 209.165.201.18 peer-group ISP-PEERS</w:t>
      </w:r>
    </w:p>
    <w:p w14:paraId="7CBBCE62" w14:textId="77777777" w:rsidR="00E65DB9" w:rsidRPr="00E65DB9" w:rsidRDefault="00E65DB9" w:rsidP="00E65DB9">
      <w:pPr>
        <w:pStyle w:val="DevConfigs"/>
        <w:rPr>
          <w:rStyle w:val="DevConfigGray"/>
        </w:rPr>
      </w:pPr>
      <w:r w:rsidRPr="00E65DB9">
        <w:rPr>
          <w:rStyle w:val="DevConfigGray"/>
        </w:rPr>
        <w:t>!</w:t>
      </w:r>
    </w:p>
    <w:p w14:paraId="4BE97EC3" w14:textId="77777777" w:rsidR="00E65DB9" w:rsidRPr="00E65DB9" w:rsidRDefault="00E65DB9" w:rsidP="00E65DB9">
      <w:pPr>
        <w:pStyle w:val="DevConfigs"/>
        <w:rPr>
          <w:rStyle w:val="DevConfigGray"/>
        </w:rPr>
      </w:pPr>
      <w:proofErr w:type="spellStart"/>
      <w:r w:rsidRPr="00E65DB9">
        <w:rPr>
          <w:rStyle w:val="DevConfigGray"/>
        </w:rPr>
        <w:t>ip</w:t>
      </w:r>
      <w:proofErr w:type="spellEnd"/>
      <w:r w:rsidRPr="00E65DB9">
        <w:rPr>
          <w:rStyle w:val="DevConfigGray"/>
        </w:rPr>
        <w:t xml:space="preserve"> forward-protocol </w:t>
      </w:r>
      <w:proofErr w:type="spellStart"/>
      <w:r w:rsidRPr="00E65DB9">
        <w:rPr>
          <w:rStyle w:val="DevConfigGray"/>
        </w:rPr>
        <w:t>nd</w:t>
      </w:r>
      <w:proofErr w:type="spellEnd"/>
    </w:p>
    <w:p w14:paraId="57B0CDBD" w14:textId="77777777" w:rsidR="00E65DB9" w:rsidRPr="00E65DB9" w:rsidRDefault="00E65DB9" w:rsidP="00E65DB9">
      <w:pPr>
        <w:pStyle w:val="DevConfigs"/>
        <w:rPr>
          <w:rStyle w:val="DevConfigGray"/>
        </w:rPr>
      </w:pPr>
      <w:proofErr w:type="spellStart"/>
      <w:r w:rsidRPr="00E65DB9">
        <w:rPr>
          <w:rStyle w:val="DevConfigGray"/>
        </w:rPr>
        <w:t>ip</w:t>
      </w:r>
      <w:proofErr w:type="spellEnd"/>
      <w:r w:rsidRPr="00E65DB9">
        <w:rPr>
          <w:rStyle w:val="DevConfigGray"/>
        </w:rPr>
        <w:t xml:space="preserve"> http server</w:t>
      </w:r>
    </w:p>
    <w:p w14:paraId="34D1AFC4" w14:textId="77777777" w:rsidR="00E65DB9" w:rsidRPr="00E65DB9" w:rsidRDefault="00E65DB9" w:rsidP="00E65DB9">
      <w:pPr>
        <w:pStyle w:val="DevConfigs"/>
        <w:rPr>
          <w:rStyle w:val="DevConfigGray"/>
        </w:rPr>
      </w:pPr>
      <w:proofErr w:type="spellStart"/>
      <w:r w:rsidRPr="00E65DB9">
        <w:rPr>
          <w:rStyle w:val="DevConfigGray"/>
        </w:rPr>
        <w:t>ip</w:t>
      </w:r>
      <w:proofErr w:type="spellEnd"/>
      <w:r w:rsidRPr="00E65DB9">
        <w:rPr>
          <w:rStyle w:val="DevConfigGray"/>
        </w:rPr>
        <w:t xml:space="preserve"> http authentication local</w:t>
      </w:r>
    </w:p>
    <w:p w14:paraId="6B50BF74" w14:textId="77777777" w:rsidR="00E65DB9" w:rsidRPr="00E65DB9" w:rsidRDefault="00E65DB9" w:rsidP="00E65DB9">
      <w:pPr>
        <w:pStyle w:val="DevConfigs"/>
        <w:rPr>
          <w:rStyle w:val="DevConfigGray"/>
        </w:rPr>
      </w:pPr>
      <w:proofErr w:type="spellStart"/>
      <w:r w:rsidRPr="00E65DB9">
        <w:rPr>
          <w:rStyle w:val="DevConfigGray"/>
        </w:rPr>
        <w:t>ip</w:t>
      </w:r>
      <w:proofErr w:type="spellEnd"/>
      <w:r w:rsidRPr="00E65DB9">
        <w:rPr>
          <w:rStyle w:val="DevConfigGray"/>
        </w:rPr>
        <w:t xml:space="preserve"> http secure-server</w:t>
      </w:r>
    </w:p>
    <w:p w14:paraId="13CDA966" w14:textId="77777777" w:rsidR="00E65DB9" w:rsidRPr="00E65DB9" w:rsidRDefault="00E65DB9" w:rsidP="00E65DB9">
      <w:pPr>
        <w:pStyle w:val="DevConfigs"/>
        <w:rPr>
          <w:rStyle w:val="DevConfigGray"/>
        </w:rPr>
      </w:pPr>
      <w:r w:rsidRPr="00E65DB9">
        <w:rPr>
          <w:rStyle w:val="DevConfigGray"/>
        </w:rPr>
        <w:t>!</w:t>
      </w:r>
    </w:p>
    <w:p w14:paraId="53E86307" w14:textId="77777777" w:rsidR="00E65DB9" w:rsidRPr="00E65DB9" w:rsidRDefault="00E65DB9" w:rsidP="00E65DB9">
      <w:pPr>
        <w:pStyle w:val="DevConfigs"/>
        <w:rPr>
          <w:rStyle w:val="DevConfigGray"/>
        </w:rPr>
      </w:pPr>
      <w:proofErr w:type="spellStart"/>
      <w:r w:rsidRPr="00E65DB9">
        <w:rPr>
          <w:rStyle w:val="DevConfigGray"/>
        </w:rPr>
        <w:t>ip</w:t>
      </w:r>
      <w:proofErr w:type="spellEnd"/>
      <w:r w:rsidRPr="00E65DB9">
        <w:rPr>
          <w:rStyle w:val="DevConfigGray"/>
        </w:rPr>
        <w:t xml:space="preserve"> as-path access-list 1 permit ^$</w:t>
      </w:r>
    </w:p>
    <w:p w14:paraId="152BED7F" w14:textId="77777777" w:rsidR="00E65DB9" w:rsidRPr="00E65DB9" w:rsidRDefault="00E65DB9" w:rsidP="00E65DB9">
      <w:pPr>
        <w:pStyle w:val="DevConfigs"/>
        <w:rPr>
          <w:rStyle w:val="DevConfigGray"/>
        </w:rPr>
      </w:pPr>
      <w:proofErr w:type="spellStart"/>
      <w:r w:rsidRPr="00E65DB9">
        <w:rPr>
          <w:rStyle w:val="DevConfigGray"/>
        </w:rPr>
        <w:t>ip</w:t>
      </w:r>
      <w:proofErr w:type="spellEnd"/>
      <w:r w:rsidRPr="00E65DB9">
        <w:rPr>
          <w:rStyle w:val="DevConfigGray"/>
        </w:rPr>
        <w:t xml:space="preserve"> as-path access-list 10 </w:t>
      </w:r>
      <w:proofErr w:type="gramStart"/>
      <w:r w:rsidRPr="00E65DB9">
        <w:rPr>
          <w:rStyle w:val="DevConfigGray"/>
        </w:rPr>
        <w:t>permit</w:t>
      </w:r>
      <w:proofErr w:type="gramEnd"/>
      <w:r w:rsidRPr="00E65DB9">
        <w:rPr>
          <w:rStyle w:val="DevConfigGray"/>
        </w:rPr>
        <w:t xml:space="preserve"> ^65100_</w:t>
      </w:r>
    </w:p>
    <w:p w14:paraId="5142CE78" w14:textId="77777777" w:rsidR="00E65DB9" w:rsidRPr="00E65DB9" w:rsidRDefault="00E65DB9" w:rsidP="00E65DB9">
      <w:pPr>
        <w:pStyle w:val="DevConfigs"/>
        <w:rPr>
          <w:rStyle w:val="DevConfigGray"/>
        </w:rPr>
      </w:pPr>
      <w:proofErr w:type="spellStart"/>
      <w:r w:rsidRPr="00E65DB9">
        <w:rPr>
          <w:rStyle w:val="DevConfigGray"/>
        </w:rPr>
        <w:t>ip</w:t>
      </w:r>
      <w:proofErr w:type="spellEnd"/>
      <w:r w:rsidRPr="00E65DB9">
        <w:rPr>
          <w:rStyle w:val="DevConfigGray"/>
        </w:rPr>
        <w:t xml:space="preserve"> ssh bulk-mode 131072</w:t>
      </w:r>
    </w:p>
    <w:p w14:paraId="2D8B5A0B" w14:textId="67E8FA6E" w:rsidR="00E65DB9" w:rsidRPr="00E65DB9" w:rsidRDefault="00E65DB9" w:rsidP="00E65DB9">
      <w:pPr>
        <w:pStyle w:val="DevConfigs"/>
        <w:rPr>
          <w:rStyle w:val="DevConfigGray"/>
        </w:rPr>
      </w:pPr>
      <w:r w:rsidRPr="00E65DB9">
        <w:rPr>
          <w:rStyle w:val="DevConfigGray"/>
        </w:rPr>
        <w:t>!</w:t>
      </w:r>
    </w:p>
    <w:p w14:paraId="560A119D" w14:textId="77777777" w:rsidR="00E65DB9" w:rsidRPr="00E65DB9" w:rsidRDefault="00E65DB9" w:rsidP="00E65DB9">
      <w:pPr>
        <w:pStyle w:val="DevConfigs"/>
        <w:rPr>
          <w:rStyle w:val="DevConfigGray"/>
        </w:rPr>
      </w:pPr>
      <w:r w:rsidRPr="00E65DB9">
        <w:rPr>
          <w:rStyle w:val="DevConfigGray"/>
        </w:rPr>
        <w:t xml:space="preserve">route-map PREFER-ISP1-ISP2 permit 10 </w:t>
      </w:r>
    </w:p>
    <w:p w14:paraId="5B52A806" w14:textId="77777777" w:rsidR="00E65DB9" w:rsidRPr="00E65DB9" w:rsidRDefault="00E65DB9" w:rsidP="00E65DB9">
      <w:pPr>
        <w:pStyle w:val="DevConfigs"/>
        <w:rPr>
          <w:rStyle w:val="DevConfigGray"/>
        </w:rPr>
      </w:pPr>
      <w:r w:rsidRPr="00E65DB9">
        <w:rPr>
          <w:rStyle w:val="DevConfigGray"/>
        </w:rPr>
        <w:t xml:space="preserve"> match as-path 10</w:t>
      </w:r>
    </w:p>
    <w:p w14:paraId="0D04CEEA" w14:textId="77777777" w:rsidR="00E65DB9" w:rsidRPr="00E65DB9" w:rsidRDefault="00E65DB9" w:rsidP="00E65DB9">
      <w:pPr>
        <w:pStyle w:val="DevConfigs"/>
        <w:rPr>
          <w:rStyle w:val="DevConfigGray"/>
        </w:rPr>
      </w:pPr>
      <w:r w:rsidRPr="00E65DB9">
        <w:rPr>
          <w:rStyle w:val="DevConfigGray"/>
        </w:rPr>
        <w:t xml:space="preserve"> set local-preference 200</w:t>
      </w:r>
    </w:p>
    <w:p w14:paraId="0C82AD98" w14:textId="77777777" w:rsidR="00E65DB9" w:rsidRPr="00E65DB9" w:rsidRDefault="00E65DB9" w:rsidP="00E65DB9">
      <w:pPr>
        <w:pStyle w:val="DevConfigs"/>
        <w:rPr>
          <w:rStyle w:val="DevConfigGray"/>
        </w:rPr>
      </w:pPr>
      <w:r w:rsidRPr="00E65DB9">
        <w:rPr>
          <w:rStyle w:val="DevConfigGray"/>
        </w:rPr>
        <w:t>!</w:t>
      </w:r>
    </w:p>
    <w:p w14:paraId="0C4A57BE" w14:textId="77777777" w:rsidR="00E65DB9" w:rsidRPr="00E65DB9" w:rsidRDefault="00E65DB9" w:rsidP="00E65DB9">
      <w:pPr>
        <w:pStyle w:val="DevConfigs"/>
        <w:rPr>
          <w:rStyle w:val="DevConfigGray"/>
        </w:rPr>
      </w:pPr>
      <w:r w:rsidRPr="00E65DB9">
        <w:rPr>
          <w:rStyle w:val="DevConfigGray"/>
        </w:rPr>
        <w:t xml:space="preserve">route-map PREFER-ISP1-ISP2 permit 20 </w:t>
      </w:r>
    </w:p>
    <w:p w14:paraId="1B14DE5B" w14:textId="77777777" w:rsidR="00E65DB9" w:rsidRPr="00E65DB9" w:rsidRDefault="00E65DB9" w:rsidP="00E65DB9">
      <w:pPr>
        <w:pStyle w:val="DevConfigs"/>
        <w:rPr>
          <w:rStyle w:val="DevConfigGray"/>
        </w:rPr>
      </w:pPr>
      <w:r w:rsidRPr="00E65DB9">
        <w:rPr>
          <w:rStyle w:val="DevConfigGray"/>
        </w:rPr>
        <w:t xml:space="preserve"> set local-preference 150</w:t>
      </w:r>
    </w:p>
    <w:p w14:paraId="0AA303BB" w14:textId="77777777" w:rsidR="00E65DB9" w:rsidRPr="00E65DB9" w:rsidRDefault="00E65DB9" w:rsidP="00E65DB9">
      <w:pPr>
        <w:pStyle w:val="DevConfigs"/>
        <w:rPr>
          <w:rStyle w:val="DevConfigGray"/>
        </w:rPr>
      </w:pPr>
      <w:r w:rsidRPr="00E65DB9">
        <w:rPr>
          <w:rStyle w:val="DevConfigGray"/>
        </w:rPr>
        <w:t>!</w:t>
      </w:r>
    </w:p>
    <w:p w14:paraId="2AD2D907" w14:textId="77777777" w:rsidR="00E65DB9" w:rsidRPr="00E65DB9" w:rsidRDefault="00E65DB9" w:rsidP="00E65DB9">
      <w:pPr>
        <w:pStyle w:val="DevConfigs"/>
        <w:rPr>
          <w:rStyle w:val="DevConfigGray"/>
        </w:rPr>
      </w:pPr>
      <w:r w:rsidRPr="00E65DB9">
        <w:rPr>
          <w:rStyle w:val="DevConfigGray"/>
        </w:rPr>
        <w:t xml:space="preserve">route-map SET-MED-ISP2 permit 10 </w:t>
      </w:r>
    </w:p>
    <w:p w14:paraId="75DCAEF1" w14:textId="77777777" w:rsidR="00E65DB9" w:rsidRPr="00E65DB9" w:rsidRDefault="00E65DB9" w:rsidP="00E65DB9">
      <w:pPr>
        <w:pStyle w:val="DevConfigs"/>
        <w:rPr>
          <w:rStyle w:val="DevConfigGray"/>
        </w:rPr>
      </w:pPr>
      <w:r w:rsidRPr="00E65DB9">
        <w:rPr>
          <w:rStyle w:val="DevConfigGray"/>
        </w:rPr>
        <w:t xml:space="preserve"> set metric 100</w:t>
      </w:r>
    </w:p>
    <w:p w14:paraId="7C2B72DA" w14:textId="14B70461" w:rsidR="00E65DB9" w:rsidRPr="00E65DB9" w:rsidRDefault="00E65DB9" w:rsidP="00E65DB9">
      <w:pPr>
        <w:pStyle w:val="DevConfigs"/>
        <w:rPr>
          <w:rStyle w:val="DevConfigGray"/>
        </w:rPr>
      </w:pPr>
      <w:r w:rsidRPr="00E65DB9">
        <w:rPr>
          <w:rStyle w:val="DevConfigGray"/>
        </w:rPr>
        <w:t>!</w:t>
      </w:r>
    </w:p>
    <w:p w14:paraId="29E21074" w14:textId="77777777" w:rsidR="00E65DB9" w:rsidRPr="00E65DB9" w:rsidRDefault="00E65DB9" w:rsidP="00E65DB9">
      <w:pPr>
        <w:pStyle w:val="DevConfigs"/>
        <w:rPr>
          <w:rStyle w:val="DevConfigGray"/>
        </w:rPr>
      </w:pPr>
      <w:r w:rsidRPr="00E65DB9">
        <w:rPr>
          <w:rStyle w:val="DevConfigGray"/>
        </w:rPr>
        <w:t>control-plane</w:t>
      </w:r>
    </w:p>
    <w:p w14:paraId="29193B0C" w14:textId="5BBDD81C" w:rsidR="00E65DB9" w:rsidRPr="00E65DB9" w:rsidRDefault="00E65DB9" w:rsidP="00E65DB9">
      <w:pPr>
        <w:pStyle w:val="DevConfigs"/>
        <w:rPr>
          <w:rStyle w:val="DevConfigGray"/>
        </w:rPr>
      </w:pPr>
      <w:r w:rsidRPr="00E65DB9">
        <w:rPr>
          <w:rStyle w:val="DevConfigGray"/>
        </w:rPr>
        <w:t>!</w:t>
      </w:r>
    </w:p>
    <w:p w14:paraId="47FB131A" w14:textId="77777777" w:rsidR="00E65DB9" w:rsidRPr="00E65DB9" w:rsidRDefault="00E65DB9" w:rsidP="00E65DB9">
      <w:pPr>
        <w:pStyle w:val="DevConfigs"/>
        <w:rPr>
          <w:rStyle w:val="DevConfigGray"/>
        </w:rPr>
      </w:pPr>
      <w:r w:rsidRPr="00E65DB9">
        <w:rPr>
          <w:rStyle w:val="DevConfigGray"/>
        </w:rPr>
        <w:t>line con 0</w:t>
      </w:r>
    </w:p>
    <w:p w14:paraId="06189AD3" w14:textId="77777777" w:rsidR="00E65DB9" w:rsidRPr="00E65DB9" w:rsidRDefault="00E65DB9" w:rsidP="00E65DB9">
      <w:pPr>
        <w:pStyle w:val="DevConfigs"/>
        <w:rPr>
          <w:rStyle w:val="DevConfigGray"/>
        </w:rPr>
      </w:pPr>
      <w:r w:rsidRPr="00E65DB9">
        <w:rPr>
          <w:rStyle w:val="DevConfigGray"/>
        </w:rPr>
        <w:t xml:space="preserve"> exec-timeout 0 0</w:t>
      </w:r>
    </w:p>
    <w:p w14:paraId="78F843FA" w14:textId="77777777" w:rsidR="00E65DB9" w:rsidRPr="00E65DB9" w:rsidRDefault="00E65DB9" w:rsidP="00E65DB9">
      <w:pPr>
        <w:pStyle w:val="DevConfigs"/>
        <w:rPr>
          <w:rStyle w:val="DevConfigGray"/>
        </w:rPr>
      </w:pPr>
      <w:r w:rsidRPr="00E65DB9">
        <w:rPr>
          <w:rStyle w:val="DevConfigGray"/>
        </w:rPr>
        <w:t xml:space="preserve"> logging synchronous</w:t>
      </w:r>
    </w:p>
    <w:p w14:paraId="6754B7EB" w14:textId="77777777" w:rsidR="00E65DB9" w:rsidRPr="00E65DB9" w:rsidRDefault="00E65DB9" w:rsidP="00E65DB9">
      <w:pPr>
        <w:pStyle w:val="DevConfigs"/>
        <w:rPr>
          <w:rStyle w:val="DevConfigGray"/>
        </w:rPr>
      </w:pPr>
      <w:r w:rsidRPr="00E65DB9">
        <w:rPr>
          <w:rStyle w:val="DevConfigGray"/>
        </w:rPr>
        <w:t xml:space="preserve"> </w:t>
      </w:r>
      <w:proofErr w:type="spellStart"/>
      <w:r w:rsidRPr="00E65DB9">
        <w:rPr>
          <w:rStyle w:val="DevConfigGray"/>
        </w:rPr>
        <w:t>stopbits</w:t>
      </w:r>
      <w:proofErr w:type="spellEnd"/>
      <w:r w:rsidRPr="00E65DB9">
        <w:rPr>
          <w:rStyle w:val="DevConfigGray"/>
        </w:rPr>
        <w:t xml:space="preserve"> 1</w:t>
      </w:r>
    </w:p>
    <w:p w14:paraId="38209401" w14:textId="77777777" w:rsidR="00E65DB9" w:rsidRPr="00E65DB9" w:rsidRDefault="00E65DB9" w:rsidP="00E65DB9">
      <w:pPr>
        <w:pStyle w:val="DevConfigs"/>
        <w:rPr>
          <w:rStyle w:val="DevConfigGray"/>
        </w:rPr>
      </w:pPr>
      <w:r w:rsidRPr="00E65DB9">
        <w:rPr>
          <w:rStyle w:val="DevConfigGray"/>
        </w:rPr>
        <w:t>line aux 0</w:t>
      </w:r>
    </w:p>
    <w:p w14:paraId="54DAB7D7" w14:textId="77777777" w:rsidR="00E65DB9" w:rsidRPr="00E65DB9" w:rsidRDefault="00E65DB9" w:rsidP="00E65DB9">
      <w:pPr>
        <w:pStyle w:val="DevConfigs"/>
        <w:rPr>
          <w:rStyle w:val="DevConfigGray"/>
        </w:rPr>
      </w:pPr>
      <w:r w:rsidRPr="00E65DB9">
        <w:rPr>
          <w:rStyle w:val="DevConfigGray"/>
        </w:rPr>
        <w:t xml:space="preserve">line </w:t>
      </w:r>
      <w:proofErr w:type="spellStart"/>
      <w:r w:rsidRPr="00E65DB9">
        <w:rPr>
          <w:rStyle w:val="DevConfigGray"/>
        </w:rPr>
        <w:t>vty</w:t>
      </w:r>
      <w:proofErr w:type="spellEnd"/>
      <w:r w:rsidRPr="00E65DB9">
        <w:rPr>
          <w:rStyle w:val="DevConfigGray"/>
        </w:rPr>
        <w:t xml:space="preserve"> 0 4</w:t>
      </w:r>
    </w:p>
    <w:p w14:paraId="65CB85E6" w14:textId="77777777" w:rsidR="00E65DB9" w:rsidRPr="00E65DB9" w:rsidRDefault="00E65DB9" w:rsidP="00E65DB9">
      <w:pPr>
        <w:pStyle w:val="DevConfigs"/>
        <w:rPr>
          <w:rStyle w:val="DevConfigGray"/>
        </w:rPr>
      </w:pPr>
      <w:r w:rsidRPr="00E65DB9">
        <w:rPr>
          <w:rStyle w:val="DevConfigGray"/>
        </w:rPr>
        <w:t xml:space="preserve"> login</w:t>
      </w:r>
    </w:p>
    <w:p w14:paraId="4BDCBDBE" w14:textId="77777777" w:rsidR="00E65DB9" w:rsidRPr="00E65DB9" w:rsidRDefault="00E65DB9" w:rsidP="00E65DB9">
      <w:pPr>
        <w:pStyle w:val="DevConfigs"/>
        <w:rPr>
          <w:rStyle w:val="DevConfigGray"/>
        </w:rPr>
      </w:pPr>
      <w:r w:rsidRPr="00E65DB9">
        <w:rPr>
          <w:rStyle w:val="DevConfigGray"/>
        </w:rPr>
        <w:t xml:space="preserve"> transport input ssh</w:t>
      </w:r>
    </w:p>
    <w:p w14:paraId="6E67FF28" w14:textId="77777777" w:rsidR="00E65DB9" w:rsidRPr="00E65DB9" w:rsidRDefault="00E65DB9" w:rsidP="00E65DB9">
      <w:pPr>
        <w:pStyle w:val="DevConfigs"/>
        <w:rPr>
          <w:rStyle w:val="DevConfigGray"/>
        </w:rPr>
      </w:pPr>
      <w:r w:rsidRPr="00E65DB9">
        <w:rPr>
          <w:rStyle w:val="DevConfigGray"/>
        </w:rPr>
        <w:t xml:space="preserve">line </w:t>
      </w:r>
      <w:proofErr w:type="spellStart"/>
      <w:r w:rsidRPr="00E65DB9">
        <w:rPr>
          <w:rStyle w:val="DevConfigGray"/>
        </w:rPr>
        <w:t>vty</w:t>
      </w:r>
      <w:proofErr w:type="spellEnd"/>
      <w:r w:rsidRPr="00E65DB9">
        <w:rPr>
          <w:rStyle w:val="DevConfigGray"/>
        </w:rPr>
        <w:t xml:space="preserve"> 5 14</w:t>
      </w:r>
    </w:p>
    <w:p w14:paraId="26B49945" w14:textId="77777777" w:rsidR="00E65DB9" w:rsidRPr="00E65DB9" w:rsidRDefault="00E65DB9" w:rsidP="00E65DB9">
      <w:pPr>
        <w:pStyle w:val="DevConfigs"/>
        <w:rPr>
          <w:rStyle w:val="DevConfigGray"/>
        </w:rPr>
      </w:pPr>
      <w:r w:rsidRPr="00E65DB9">
        <w:rPr>
          <w:rStyle w:val="DevConfigGray"/>
        </w:rPr>
        <w:t xml:space="preserve"> login</w:t>
      </w:r>
    </w:p>
    <w:p w14:paraId="7968A9BB" w14:textId="77777777" w:rsidR="00E65DB9" w:rsidRPr="00E65DB9" w:rsidRDefault="00E65DB9" w:rsidP="00E65DB9">
      <w:pPr>
        <w:pStyle w:val="DevConfigs"/>
        <w:rPr>
          <w:rStyle w:val="DevConfigGray"/>
        </w:rPr>
      </w:pPr>
      <w:r w:rsidRPr="00E65DB9">
        <w:rPr>
          <w:rStyle w:val="DevConfigGray"/>
        </w:rPr>
        <w:t xml:space="preserve"> transport input ssh</w:t>
      </w:r>
    </w:p>
    <w:p w14:paraId="12618C2B" w14:textId="520B8790" w:rsidR="00E65DB9" w:rsidRPr="00E65DB9" w:rsidRDefault="00E65DB9" w:rsidP="00E65DB9">
      <w:pPr>
        <w:pStyle w:val="DevConfigs"/>
        <w:rPr>
          <w:rStyle w:val="DevConfigGray"/>
        </w:rPr>
      </w:pPr>
      <w:r w:rsidRPr="00E65DB9">
        <w:rPr>
          <w:rStyle w:val="DevConfigGray"/>
        </w:rPr>
        <w:t>!</w:t>
      </w:r>
    </w:p>
    <w:p w14:paraId="5451CE47" w14:textId="4957A54C" w:rsidR="00390CE3" w:rsidRPr="00390CE3" w:rsidRDefault="00E65DB9" w:rsidP="00D64A13">
      <w:pPr>
        <w:pStyle w:val="DevConfigs"/>
        <w:rPr>
          <w:rStyle w:val="DevConfigGray"/>
        </w:rPr>
      </w:pPr>
      <w:r w:rsidRPr="00E65DB9">
        <w:rPr>
          <w:rStyle w:val="DevConfigGray"/>
        </w:rPr>
        <w:t>end</w:t>
      </w:r>
    </w:p>
    <w:p w14:paraId="517CF149" w14:textId="6F571D92" w:rsidR="00A343F8" w:rsidRPr="00E05ABD" w:rsidRDefault="00A343F8" w:rsidP="00E05ABD">
      <w:pPr>
        <w:pStyle w:val="Heading1"/>
        <w:rPr>
          <w:rStyle w:val="LabSectionGray"/>
        </w:rPr>
      </w:pPr>
      <w:r w:rsidRPr="00E05ABD">
        <w:rPr>
          <w:rStyle w:val="LabSectionGray"/>
        </w:rPr>
        <w:t>Router</w:t>
      </w:r>
      <w:r w:rsidR="00E65DB9">
        <w:rPr>
          <w:rStyle w:val="LabSectionGray"/>
        </w:rPr>
        <w:t xml:space="preserve"> GW2</w:t>
      </w:r>
    </w:p>
    <w:p w14:paraId="37AA971B" w14:textId="29CF89ED" w:rsidR="00A343F8" w:rsidRDefault="007B69A2" w:rsidP="00E05ABD">
      <w:pPr>
        <w:pStyle w:val="DevConfigs"/>
        <w:rPr>
          <w:rStyle w:val="DevConfigGray"/>
          <w:b/>
          <w:bCs/>
        </w:rPr>
      </w:pPr>
      <w:r>
        <w:rPr>
          <w:rStyle w:val="DevConfigGray"/>
        </w:rPr>
        <w:t>GW2</w:t>
      </w:r>
      <w:r w:rsidR="00A343F8" w:rsidRPr="00E05ABD">
        <w:rPr>
          <w:rStyle w:val="DevConfigGray"/>
        </w:rPr>
        <w:t>#</w:t>
      </w:r>
      <w:r w:rsidR="00E05ABD" w:rsidRPr="00E05ABD">
        <w:rPr>
          <w:rStyle w:val="DevConfigGray"/>
        </w:rPr>
        <w:t xml:space="preserve"> </w:t>
      </w:r>
      <w:r w:rsidR="00A343F8" w:rsidRPr="00155954">
        <w:rPr>
          <w:rStyle w:val="DevConfigGray"/>
          <w:b/>
          <w:bCs/>
        </w:rPr>
        <w:t>show run</w:t>
      </w:r>
      <w:r w:rsidR="005E1CDB">
        <w:rPr>
          <w:rStyle w:val="DevConfigGray"/>
          <w:b/>
          <w:bCs/>
        </w:rPr>
        <w:t>ning-config</w:t>
      </w:r>
      <w:r w:rsidR="00BC2113">
        <w:rPr>
          <w:rStyle w:val="DevConfigGray"/>
          <w:b/>
          <w:bCs/>
        </w:rPr>
        <w:t xml:space="preserve"> brief</w:t>
      </w:r>
    </w:p>
    <w:p w14:paraId="13DB249E" w14:textId="77777777" w:rsidR="00BC2113" w:rsidRPr="00BC2113" w:rsidRDefault="00BC2113" w:rsidP="00BC2113">
      <w:pPr>
        <w:pStyle w:val="DevConfigs"/>
        <w:rPr>
          <w:rStyle w:val="DevConfigGray"/>
        </w:rPr>
      </w:pPr>
      <w:r w:rsidRPr="00BC2113">
        <w:rPr>
          <w:rStyle w:val="DevConfigGray"/>
        </w:rPr>
        <w:t>Building configuration...</w:t>
      </w:r>
    </w:p>
    <w:p w14:paraId="5918752C" w14:textId="77777777" w:rsidR="00BC2113" w:rsidRPr="00BC2113" w:rsidRDefault="00BC2113" w:rsidP="00BC2113">
      <w:pPr>
        <w:pStyle w:val="DevConfigs"/>
        <w:rPr>
          <w:rStyle w:val="DevConfigGray"/>
        </w:rPr>
      </w:pPr>
    </w:p>
    <w:p w14:paraId="1A540688" w14:textId="77777777" w:rsidR="00BC2113" w:rsidRPr="00BC2113" w:rsidRDefault="00BC2113" w:rsidP="00BC2113">
      <w:pPr>
        <w:pStyle w:val="DevConfigs"/>
        <w:rPr>
          <w:rStyle w:val="DevConfigGray"/>
        </w:rPr>
      </w:pPr>
      <w:r w:rsidRPr="00BC2113">
        <w:rPr>
          <w:rStyle w:val="DevConfigGray"/>
        </w:rPr>
        <w:t xml:space="preserve">Current </w:t>
      </w:r>
      <w:proofErr w:type="gramStart"/>
      <w:r w:rsidRPr="00BC2113">
        <w:rPr>
          <w:rStyle w:val="DevConfigGray"/>
        </w:rPr>
        <w:t>configuration :</w:t>
      </w:r>
      <w:proofErr w:type="gramEnd"/>
      <w:r w:rsidRPr="00BC2113">
        <w:rPr>
          <w:rStyle w:val="DevConfigGray"/>
        </w:rPr>
        <w:t xml:space="preserve"> 2584 bytes</w:t>
      </w:r>
    </w:p>
    <w:p w14:paraId="5AD5370C" w14:textId="77777777" w:rsidR="00BC2113" w:rsidRPr="00BC2113" w:rsidRDefault="00BC2113" w:rsidP="00BC2113">
      <w:pPr>
        <w:pStyle w:val="DevConfigs"/>
        <w:rPr>
          <w:rStyle w:val="DevConfigGray"/>
        </w:rPr>
      </w:pPr>
      <w:r w:rsidRPr="00BC2113">
        <w:rPr>
          <w:rStyle w:val="DevConfigGray"/>
        </w:rPr>
        <w:t>!</w:t>
      </w:r>
    </w:p>
    <w:p w14:paraId="40ADB401" w14:textId="77777777" w:rsidR="00BC2113" w:rsidRPr="00BC2113" w:rsidRDefault="00BC2113" w:rsidP="00BC2113">
      <w:pPr>
        <w:pStyle w:val="DevConfigs"/>
        <w:rPr>
          <w:rStyle w:val="DevConfigGray"/>
        </w:rPr>
      </w:pPr>
      <w:r w:rsidRPr="00BC2113">
        <w:rPr>
          <w:rStyle w:val="DevConfigGray"/>
        </w:rPr>
        <w:t>version 17.12</w:t>
      </w:r>
    </w:p>
    <w:p w14:paraId="62DF72BD" w14:textId="77777777" w:rsidR="00BC2113" w:rsidRPr="00BC2113" w:rsidRDefault="00BC2113" w:rsidP="00BC2113">
      <w:pPr>
        <w:pStyle w:val="DevConfigs"/>
        <w:rPr>
          <w:rStyle w:val="DevConfigGray"/>
        </w:rPr>
      </w:pPr>
      <w:r w:rsidRPr="00BC2113">
        <w:rPr>
          <w:rStyle w:val="DevConfigGray"/>
        </w:rPr>
        <w:t>service timestamps debug datetime msec</w:t>
      </w:r>
    </w:p>
    <w:p w14:paraId="31419779" w14:textId="77777777" w:rsidR="00BC2113" w:rsidRPr="00BC2113" w:rsidRDefault="00BC2113" w:rsidP="00BC2113">
      <w:pPr>
        <w:pStyle w:val="DevConfigs"/>
        <w:rPr>
          <w:rStyle w:val="DevConfigGray"/>
        </w:rPr>
      </w:pPr>
      <w:r w:rsidRPr="00BC2113">
        <w:rPr>
          <w:rStyle w:val="DevConfigGray"/>
        </w:rPr>
        <w:t>service timestamps log datetime msec</w:t>
      </w:r>
    </w:p>
    <w:p w14:paraId="3C5CDC7E" w14:textId="77777777" w:rsidR="00BC2113" w:rsidRPr="00BC2113" w:rsidRDefault="00BC2113" w:rsidP="00BC2113">
      <w:pPr>
        <w:pStyle w:val="DevConfigs"/>
        <w:rPr>
          <w:rStyle w:val="DevConfigGray"/>
        </w:rPr>
      </w:pPr>
      <w:r w:rsidRPr="00BC2113">
        <w:rPr>
          <w:rStyle w:val="DevConfigGray"/>
        </w:rPr>
        <w:t xml:space="preserve">platform </w:t>
      </w:r>
      <w:proofErr w:type="spellStart"/>
      <w:r w:rsidRPr="00BC2113">
        <w:rPr>
          <w:rStyle w:val="DevConfigGray"/>
        </w:rPr>
        <w:t>qfp</w:t>
      </w:r>
      <w:proofErr w:type="spellEnd"/>
      <w:r w:rsidRPr="00BC2113">
        <w:rPr>
          <w:rStyle w:val="DevConfigGray"/>
        </w:rPr>
        <w:t xml:space="preserve"> utilization monitor load 80</w:t>
      </w:r>
    </w:p>
    <w:p w14:paraId="518397F4" w14:textId="77777777" w:rsidR="00BC2113" w:rsidRPr="00BC2113" w:rsidRDefault="00BC2113" w:rsidP="00BC2113">
      <w:pPr>
        <w:pStyle w:val="DevConfigs"/>
        <w:rPr>
          <w:rStyle w:val="DevConfigGray"/>
        </w:rPr>
      </w:pPr>
      <w:r w:rsidRPr="00BC2113">
        <w:rPr>
          <w:rStyle w:val="DevConfigGray"/>
        </w:rPr>
        <w:t>platform punt-keepalive disable-kernel-core</w:t>
      </w:r>
    </w:p>
    <w:p w14:paraId="40693EBD" w14:textId="77777777" w:rsidR="00BC2113" w:rsidRPr="00BC2113" w:rsidRDefault="00BC2113" w:rsidP="00BC2113">
      <w:pPr>
        <w:pStyle w:val="DevConfigs"/>
        <w:rPr>
          <w:rStyle w:val="DevConfigGray"/>
        </w:rPr>
      </w:pPr>
      <w:r w:rsidRPr="00BC2113">
        <w:rPr>
          <w:rStyle w:val="DevConfigGray"/>
        </w:rPr>
        <w:t>!</w:t>
      </w:r>
    </w:p>
    <w:p w14:paraId="20989CFF" w14:textId="77777777" w:rsidR="00BC2113" w:rsidRPr="00BC2113" w:rsidRDefault="00BC2113" w:rsidP="00BC2113">
      <w:pPr>
        <w:pStyle w:val="DevConfigs"/>
        <w:rPr>
          <w:rStyle w:val="DevConfigGray"/>
        </w:rPr>
      </w:pPr>
      <w:r w:rsidRPr="00BC2113">
        <w:rPr>
          <w:rStyle w:val="DevConfigGray"/>
        </w:rPr>
        <w:t>hostname GW2</w:t>
      </w:r>
    </w:p>
    <w:p w14:paraId="19CBAF4B" w14:textId="77777777" w:rsidR="00BC2113" w:rsidRPr="00BC2113" w:rsidRDefault="00BC2113" w:rsidP="00BC2113">
      <w:pPr>
        <w:pStyle w:val="DevConfigs"/>
        <w:rPr>
          <w:rStyle w:val="DevConfigGray"/>
        </w:rPr>
      </w:pPr>
      <w:r w:rsidRPr="00BC2113">
        <w:rPr>
          <w:rStyle w:val="DevConfigGray"/>
        </w:rPr>
        <w:t>!</w:t>
      </w:r>
    </w:p>
    <w:p w14:paraId="36107CC1" w14:textId="77777777" w:rsidR="00BC2113" w:rsidRPr="00BC2113" w:rsidRDefault="00BC2113" w:rsidP="00BC2113">
      <w:pPr>
        <w:pStyle w:val="DevConfigs"/>
        <w:rPr>
          <w:rStyle w:val="DevConfigGray"/>
        </w:rPr>
      </w:pPr>
      <w:r w:rsidRPr="00BC2113">
        <w:rPr>
          <w:rStyle w:val="DevConfigGray"/>
        </w:rPr>
        <w:t>boot-start-marker</w:t>
      </w:r>
    </w:p>
    <w:p w14:paraId="318ECDE8" w14:textId="77777777" w:rsidR="00BC2113" w:rsidRPr="00BC2113" w:rsidRDefault="00BC2113" w:rsidP="00BC2113">
      <w:pPr>
        <w:pStyle w:val="DevConfigs"/>
        <w:rPr>
          <w:rStyle w:val="DevConfigGray"/>
        </w:rPr>
      </w:pPr>
      <w:r w:rsidRPr="00BC2113">
        <w:rPr>
          <w:rStyle w:val="DevConfigGray"/>
        </w:rPr>
        <w:lastRenderedPageBreak/>
        <w:t>boot-end-marker</w:t>
      </w:r>
    </w:p>
    <w:p w14:paraId="4E7E164C" w14:textId="77777777" w:rsidR="00BC2113" w:rsidRPr="00BC2113" w:rsidRDefault="00BC2113" w:rsidP="00BC2113">
      <w:pPr>
        <w:pStyle w:val="DevConfigs"/>
        <w:rPr>
          <w:rStyle w:val="DevConfigGray"/>
        </w:rPr>
      </w:pPr>
      <w:r w:rsidRPr="00BC2113">
        <w:rPr>
          <w:rStyle w:val="DevConfigGray"/>
        </w:rPr>
        <w:t>!</w:t>
      </w:r>
    </w:p>
    <w:p w14:paraId="562A335B" w14:textId="77777777" w:rsidR="00BC2113" w:rsidRPr="00BC2113" w:rsidRDefault="00BC2113" w:rsidP="00BC2113">
      <w:pPr>
        <w:pStyle w:val="DevConfigs"/>
        <w:rPr>
          <w:rStyle w:val="DevConfigGray"/>
        </w:rPr>
      </w:pPr>
      <w:r w:rsidRPr="00BC2113">
        <w:rPr>
          <w:rStyle w:val="DevConfigGray"/>
        </w:rPr>
        <w:t>!</w:t>
      </w:r>
    </w:p>
    <w:p w14:paraId="2C010A6B" w14:textId="77777777" w:rsidR="00BC2113" w:rsidRPr="00BC2113" w:rsidRDefault="00BC2113" w:rsidP="00BC2113">
      <w:pPr>
        <w:pStyle w:val="DevConfigs"/>
        <w:rPr>
          <w:rStyle w:val="DevConfigGray"/>
        </w:rPr>
      </w:pPr>
      <w:r w:rsidRPr="00BC2113">
        <w:rPr>
          <w:rStyle w:val="DevConfigGray"/>
        </w:rPr>
        <w:t xml:space="preserve">no </w:t>
      </w:r>
      <w:proofErr w:type="spellStart"/>
      <w:r w:rsidRPr="00BC2113">
        <w:rPr>
          <w:rStyle w:val="DevConfigGray"/>
        </w:rPr>
        <w:t>aaa</w:t>
      </w:r>
      <w:proofErr w:type="spellEnd"/>
      <w:r w:rsidRPr="00BC2113">
        <w:rPr>
          <w:rStyle w:val="DevConfigGray"/>
        </w:rPr>
        <w:t xml:space="preserve"> new-model</w:t>
      </w:r>
    </w:p>
    <w:p w14:paraId="3EF974FA" w14:textId="77777777" w:rsidR="00BC2113" w:rsidRPr="00BC2113" w:rsidRDefault="00BC2113" w:rsidP="00BC2113">
      <w:pPr>
        <w:pStyle w:val="DevConfigs"/>
        <w:rPr>
          <w:rStyle w:val="DevConfigGray"/>
        </w:rPr>
      </w:pPr>
      <w:r w:rsidRPr="00BC2113">
        <w:rPr>
          <w:rStyle w:val="DevConfigGray"/>
        </w:rPr>
        <w:t>!</w:t>
      </w:r>
    </w:p>
    <w:p w14:paraId="030966F4" w14:textId="77777777" w:rsidR="00BC2113" w:rsidRPr="00BC2113" w:rsidRDefault="00BC2113" w:rsidP="00BC2113">
      <w:pPr>
        <w:pStyle w:val="DevConfigs"/>
        <w:rPr>
          <w:rStyle w:val="DevConfigGray"/>
        </w:rPr>
      </w:pPr>
      <w:r w:rsidRPr="00BC2113">
        <w:rPr>
          <w:rStyle w:val="DevConfigGray"/>
        </w:rPr>
        <w:t xml:space="preserve">no </w:t>
      </w:r>
      <w:proofErr w:type="spellStart"/>
      <w:r w:rsidRPr="00BC2113">
        <w:rPr>
          <w:rStyle w:val="DevConfigGray"/>
        </w:rPr>
        <w:t>ip</w:t>
      </w:r>
      <w:proofErr w:type="spellEnd"/>
      <w:r w:rsidRPr="00BC2113">
        <w:rPr>
          <w:rStyle w:val="DevConfigGray"/>
        </w:rPr>
        <w:t xml:space="preserve"> domain lookup</w:t>
      </w:r>
    </w:p>
    <w:p w14:paraId="1ABF40BC" w14:textId="77777777" w:rsidR="00BC2113" w:rsidRPr="00BC2113" w:rsidRDefault="00BC2113" w:rsidP="00BC2113">
      <w:pPr>
        <w:pStyle w:val="DevConfigs"/>
        <w:rPr>
          <w:rStyle w:val="DevConfigGray"/>
        </w:rPr>
      </w:pPr>
      <w:r w:rsidRPr="00BC2113">
        <w:rPr>
          <w:rStyle w:val="DevConfigGray"/>
        </w:rPr>
        <w:t>!</w:t>
      </w:r>
    </w:p>
    <w:p w14:paraId="1F51D56C" w14:textId="77777777" w:rsidR="00BC2113" w:rsidRPr="00BC2113" w:rsidRDefault="00BC2113" w:rsidP="00BC2113">
      <w:pPr>
        <w:pStyle w:val="DevConfigs"/>
        <w:rPr>
          <w:rStyle w:val="DevConfigGray"/>
        </w:rPr>
      </w:pPr>
      <w:r w:rsidRPr="00BC2113">
        <w:rPr>
          <w:rStyle w:val="DevConfigGray"/>
        </w:rPr>
        <w:t>login on-success log</w:t>
      </w:r>
    </w:p>
    <w:p w14:paraId="21754B6E" w14:textId="77777777" w:rsidR="00BC2113" w:rsidRPr="00BC2113" w:rsidRDefault="00BC2113" w:rsidP="00BC2113">
      <w:pPr>
        <w:pStyle w:val="DevConfigs"/>
        <w:rPr>
          <w:rStyle w:val="DevConfigGray"/>
        </w:rPr>
      </w:pPr>
      <w:r w:rsidRPr="00BC2113">
        <w:rPr>
          <w:rStyle w:val="DevConfigGray"/>
        </w:rPr>
        <w:t>!</w:t>
      </w:r>
    </w:p>
    <w:p w14:paraId="517E37DC" w14:textId="77777777" w:rsidR="00BC2113" w:rsidRPr="00BC2113" w:rsidRDefault="00BC2113" w:rsidP="00BC2113">
      <w:pPr>
        <w:pStyle w:val="DevConfigs"/>
        <w:rPr>
          <w:rStyle w:val="DevConfigGray"/>
        </w:rPr>
      </w:pPr>
      <w:r w:rsidRPr="00BC2113">
        <w:rPr>
          <w:rStyle w:val="DevConfigGray"/>
        </w:rPr>
        <w:t>ipv6 unicast-routing</w:t>
      </w:r>
    </w:p>
    <w:p w14:paraId="7CC27869" w14:textId="1D4EE822" w:rsidR="00BC2113" w:rsidRPr="00BC2113" w:rsidRDefault="00BC2113" w:rsidP="00BC2113">
      <w:pPr>
        <w:pStyle w:val="DevConfigs"/>
        <w:rPr>
          <w:rStyle w:val="DevConfigGray"/>
        </w:rPr>
      </w:pPr>
      <w:r w:rsidRPr="00BC2113">
        <w:rPr>
          <w:rStyle w:val="DevConfigGray"/>
        </w:rPr>
        <w:t>!</w:t>
      </w:r>
    </w:p>
    <w:p w14:paraId="4B925F23" w14:textId="77777777" w:rsidR="00BC2113" w:rsidRPr="00BC2113" w:rsidRDefault="00BC2113" w:rsidP="00BC2113">
      <w:pPr>
        <w:pStyle w:val="DevConfigs"/>
        <w:rPr>
          <w:rStyle w:val="DevConfigGray"/>
        </w:rPr>
      </w:pPr>
      <w:r w:rsidRPr="00BC2113">
        <w:rPr>
          <w:rStyle w:val="DevConfigGray"/>
        </w:rPr>
        <w:t>subscriber templating</w:t>
      </w:r>
    </w:p>
    <w:p w14:paraId="49589975" w14:textId="77777777" w:rsidR="00BC2113" w:rsidRPr="00BC2113" w:rsidRDefault="00BC2113" w:rsidP="00BC2113">
      <w:pPr>
        <w:pStyle w:val="DevConfigs"/>
        <w:rPr>
          <w:rStyle w:val="DevConfigGray"/>
        </w:rPr>
      </w:pPr>
      <w:r w:rsidRPr="00BC2113">
        <w:rPr>
          <w:rStyle w:val="DevConfigGray"/>
        </w:rPr>
        <w:t>multilink bundle-name authenticated</w:t>
      </w:r>
    </w:p>
    <w:p w14:paraId="6703EBE0" w14:textId="77777777" w:rsidR="00BC2113" w:rsidRPr="00BC2113" w:rsidRDefault="00BC2113" w:rsidP="00BC2113">
      <w:pPr>
        <w:pStyle w:val="DevConfigs"/>
        <w:rPr>
          <w:rStyle w:val="DevConfigGray"/>
        </w:rPr>
      </w:pPr>
      <w:r w:rsidRPr="00BC2113">
        <w:rPr>
          <w:rStyle w:val="DevConfigGray"/>
        </w:rPr>
        <w:t>!</w:t>
      </w:r>
    </w:p>
    <w:p w14:paraId="1C7CF06E" w14:textId="77777777" w:rsidR="00BC2113" w:rsidRPr="00BC2113" w:rsidRDefault="00BC2113" w:rsidP="00BC2113">
      <w:pPr>
        <w:pStyle w:val="DevConfigs"/>
        <w:rPr>
          <w:rStyle w:val="DevConfigGray"/>
        </w:rPr>
      </w:pPr>
      <w:proofErr w:type="spellStart"/>
      <w:r w:rsidRPr="00BC2113">
        <w:rPr>
          <w:rStyle w:val="DevConfigGray"/>
        </w:rPr>
        <w:t>pae</w:t>
      </w:r>
      <w:proofErr w:type="spellEnd"/>
    </w:p>
    <w:p w14:paraId="7769E14B" w14:textId="7400FB28" w:rsidR="00BC2113" w:rsidRPr="00BC2113" w:rsidRDefault="00BC2113" w:rsidP="00BC2113">
      <w:pPr>
        <w:pStyle w:val="DevConfigs"/>
        <w:rPr>
          <w:rStyle w:val="DevConfigGray"/>
        </w:rPr>
      </w:pPr>
      <w:r w:rsidRPr="00BC2113">
        <w:rPr>
          <w:rStyle w:val="DevConfigGray"/>
        </w:rPr>
        <w:t>!</w:t>
      </w:r>
    </w:p>
    <w:p w14:paraId="33F4EE16"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w:t>
      </w:r>
      <w:proofErr w:type="spellStart"/>
      <w:r w:rsidRPr="00BC2113">
        <w:rPr>
          <w:rStyle w:val="DevConfigGray"/>
        </w:rPr>
        <w:t>trustpoint</w:t>
      </w:r>
      <w:proofErr w:type="spellEnd"/>
      <w:r w:rsidRPr="00BC2113">
        <w:rPr>
          <w:rStyle w:val="DevConfigGray"/>
        </w:rPr>
        <w:t xml:space="preserve"> TP-self-signed-1301900760</w:t>
      </w:r>
    </w:p>
    <w:p w14:paraId="565EA32C" w14:textId="77777777" w:rsidR="00BC2113" w:rsidRPr="00BC2113" w:rsidRDefault="00BC2113" w:rsidP="00BC2113">
      <w:pPr>
        <w:pStyle w:val="DevConfigs"/>
        <w:rPr>
          <w:rStyle w:val="DevConfigGray"/>
        </w:rPr>
      </w:pPr>
      <w:r w:rsidRPr="00BC2113">
        <w:rPr>
          <w:rStyle w:val="DevConfigGray"/>
        </w:rPr>
        <w:t xml:space="preserve"> enrollment </w:t>
      </w:r>
      <w:proofErr w:type="spellStart"/>
      <w:r w:rsidRPr="00BC2113">
        <w:rPr>
          <w:rStyle w:val="DevConfigGray"/>
        </w:rPr>
        <w:t>selfsigned</w:t>
      </w:r>
      <w:proofErr w:type="spellEnd"/>
    </w:p>
    <w:p w14:paraId="07A6BF61" w14:textId="77777777" w:rsidR="00BC2113" w:rsidRPr="00BC2113" w:rsidRDefault="00BC2113" w:rsidP="00BC2113">
      <w:pPr>
        <w:pStyle w:val="DevConfigs"/>
        <w:rPr>
          <w:rStyle w:val="DevConfigGray"/>
        </w:rPr>
      </w:pPr>
      <w:r w:rsidRPr="00BC2113">
        <w:rPr>
          <w:rStyle w:val="DevConfigGray"/>
        </w:rPr>
        <w:t xml:space="preserve"> subject-name </w:t>
      </w:r>
      <w:proofErr w:type="spellStart"/>
      <w:r w:rsidRPr="00BC2113">
        <w:rPr>
          <w:rStyle w:val="DevConfigGray"/>
        </w:rPr>
        <w:t>cn</w:t>
      </w:r>
      <w:proofErr w:type="spellEnd"/>
      <w:r w:rsidRPr="00BC2113">
        <w:rPr>
          <w:rStyle w:val="DevConfigGray"/>
        </w:rPr>
        <w:t>=IOS-Self-Signed-Certificate-1301900760</w:t>
      </w:r>
    </w:p>
    <w:p w14:paraId="2308B166" w14:textId="77777777" w:rsidR="00BC2113" w:rsidRPr="00BC2113" w:rsidRDefault="00BC2113" w:rsidP="00BC2113">
      <w:pPr>
        <w:pStyle w:val="DevConfigs"/>
        <w:rPr>
          <w:rStyle w:val="DevConfigGray"/>
        </w:rPr>
      </w:pPr>
      <w:r w:rsidRPr="00BC2113">
        <w:rPr>
          <w:rStyle w:val="DevConfigGray"/>
        </w:rPr>
        <w:t xml:space="preserve"> revocation-check none</w:t>
      </w:r>
    </w:p>
    <w:p w14:paraId="1F8A62A2"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rsakeypair</w:t>
      </w:r>
      <w:proofErr w:type="spellEnd"/>
      <w:r w:rsidRPr="00BC2113">
        <w:rPr>
          <w:rStyle w:val="DevConfigGray"/>
        </w:rPr>
        <w:t xml:space="preserve"> TP-self-signed-1301900760</w:t>
      </w:r>
    </w:p>
    <w:p w14:paraId="1AF6ACC2" w14:textId="77777777" w:rsidR="00BC2113" w:rsidRPr="00BC2113" w:rsidRDefault="00BC2113" w:rsidP="00BC2113">
      <w:pPr>
        <w:pStyle w:val="DevConfigs"/>
        <w:rPr>
          <w:rStyle w:val="DevConfigGray"/>
        </w:rPr>
      </w:pPr>
      <w:r w:rsidRPr="00BC2113">
        <w:rPr>
          <w:rStyle w:val="DevConfigGray"/>
        </w:rPr>
        <w:t xml:space="preserve"> hash sha512</w:t>
      </w:r>
    </w:p>
    <w:p w14:paraId="044E4208" w14:textId="77777777" w:rsidR="00BC2113" w:rsidRPr="00BC2113" w:rsidRDefault="00BC2113" w:rsidP="00BC2113">
      <w:pPr>
        <w:pStyle w:val="DevConfigs"/>
        <w:rPr>
          <w:rStyle w:val="DevConfigGray"/>
        </w:rPr>
      </w:pPr>
      <w:r w:rsidRPr="00BC2113">
        <w:rPr>
          <w:rStyle w:val="DevConfigGray"/>
        </w:rPr>
        <w:t>!</w:t>
      </w:r>
    </w:p>
    <w:p w14:paraId="4947DF2F"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w:t>
      </w:r>
      <w:proofErr w:type="spellStart"/>
      <w:r w:rsidRPr="00BC2113">
        <w:rPr>
          <w:rStyle w:val="DevConfigGray"/>
        </w:rPr>
        <w:t>trustpoint</w:t>
      </w:r>
      <w:proofErr w:type="spellEnd"/>
      <w:r w:rsidRPr="00BC2113">
        <w:rPr>
          <w:rStyle w:val="DevConfigGray"/>
        </w:rPr>
        <w:t xml:space="preserve"> SLA-</w:t>
      </w:r>
      <w:proofErr w:type="spellStart"/>
      <w:r w:rsidRPr="00BC2113">
        <w:rPr>
          <w:rStyle w:val="DevConfigGray"/>
        </w:rPr>
        <w:t>TrustPoint</w:t>
      </w:r>
      <w:proofErr w:type="spellEnd"/>
    </w:p>
    <w:p w14:paraId="6549E357" w14:textId="77777777" w:rsidR="00BC2113" w:rsidRPr="00BC2113" w:rsidRDefault="00BC2113" w:rsidP="00BC2113">
      <w:pPr>
        <w:pStyle w:val="DevConfigs"/>
        <w:rPr>
          <w:rStyle w:val="DevConfigGray"/>
        </w:rPr>
      </w:pPr>
      <w:r w:rsidRPr="00BC2113">
        <w:rPr>
          <w:rStyle w:val="DevConfigGray"/>
        </w:rPr>
        <w:t xml:space="preserve"> enrollment pkcs12</w:t>
      </w:r>
    </w:p>
    <w:p w14:paraId="5EA37591" w14:textId="77777777" w:rsidR="00BC2113" w:rsidRPr="00BC2113" w:rsidRDefault="00BC2113" w:rsidP="00BC2113">
      <w:pPr>
        <w:pStyle w:val="DevConfigs"/>
        <w:rPr>
          <w:rStyle w:val="DevConfigGray"/>
        </w:rPr>
      </w:pPr>
      <w:r w:rsidRPr="00BC2113">
        <w:rPr>
          <w:rStyle w:val="DevConfigGray"/>
        </w:rPr>
        <w:t xml:space="preserve"> revocation-check </w:t>
      </w:r>
      <w:proofErr w:type="spellStart"/>
      <w:r w:rsidRPr="00BC2113">
        <w:rPr>
          <w:rStyle w:val="DevConfigGray"/>
        </w:rPr>
        <w:t>crl</w:t>
      </w:r>
      <w:proofErr w:type="spellEnd"/>
    </w:p>
    <w:p w14:paraId="3FE22A45" w14:textId="77777777" w:rsidR="00BC2113" w:rsidRPr="00BC2113" w:rsidRDefault="00BC2113" w:rsidP="00BC2113">
      <w:pPr>
        <w:pStyle w:val="DevConfigs"/>
        <w:rPr>
          <w:rStyle w:val="DevConfigGray"/>
        </w:rPr>
      </w:pPr>
      <w:r w:rsidRPr="00BC2113">
        <w:rPr>
          <w:rStyle w:val="DevConfigGray"/>
        </w:rPr>
        <w:t xml:space="preserve"> hash sha512</w:t>
      </w:r>
    </w:p>
    <w:p w14:paraId="5BE6793A" w14:textId="51DDC4D3" w:rsidR="00BC2113" w:rsidRPr="00BC2113" w:rsidRDefault="00BC2113" w:rsidP="00BC2113">
      <w:pPr>
        <w:pStyle w:val="DevConfigs"/>
        <w:rPr>
          <w:rStyle w:val="DevConfigGray"/>
        </w:rPr>
      </w:pPr>
      <w:r w:rsidRPr="00BC2113">
        <w:rPr>
          <w:rStyle w:val="DevConfigGray"/>
        </w:rPr>
        <w:t>!</w:t>
      </w:r>
    </w:p>
    <w:p w14:paraId="33C58F58"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certificate chain TP-self-signed-1301900760</w:t>
      </w:r>
    </w:p>
    <w:p w14:paraId="3D1904AD" w14:textId="77777777" w:rsidR="00BC2113" w:rsidRPr="00BC2113" w:rsidRDefault="00BC2113" w:rsidP="00BC2113">
      <w:pPr>
        <w:pStyle w:val="DevConfigs"/>
        <w:rPr>
          <w:rStyle w:val="DevConfigGray"/>
        </w:rPr>
      </w:pPr>
      <w:r w:rsidRPr="00BC2113">
        <w:rPr>
          <w:rStyle w:val="DevConfigGray"/>
        </w:rPr>
        <w:t xml:space="preserve"> certificate self-signed 01</w:t>
      </w:r>
    </w:p>
    <w:p w14:paraId="03D5354C"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certificate chain SLA-</w:t>
      </w:r>
      <w:proofErr w:type="spellStart"/>
      <w:r w:rsidRPr="00BC2113">
        <w:rPr>
          <w:rStyle w:val="DevConfigGray"/>
        </w:rPr>
        <w:t>TrustPoint</w:t>
      </w:r>
      <w:proofErr w:type="spellEnd"/>
    </w:p>
    <w:p w14:paraId="256A4CEC" w14:textId="77777777" w:rsidR="00BC2113" w:rsidRPr="00BC2113" w:rsidRDefault="00BC2113" w:rsidP="00BC2113">
      <w:pPr>
        <w:pStyle w:val="DevConfigs"/>
        <w:rPr>
          <w:rStyle w:val="DevConfigGray"/>
        </w:rPr>
      </w:pPr>
      <w:r w:rsidRPr="00BC2113">
        <w:rPr>
          <w:rStyle w:val="DevConfigGray"/>
        </w:rPr>
        <w:t xml:space="preserve"> certificate ca 01</w:t>
      </w:r>
    </w:p>
    <w:p w14:paraId="30CA5271" w14:textId="520C8262" w:rsidR="00BC2113" w:rsidRPr="00BC2113" w:rsidRDefault="00BC2113" w:rsidP="00BC2113">
      <w:pPr>
        <w:pStyle w:val="DevConfigs"/>
        <w:rPr>
          <w:rStyle w:val="DevConfigGray"/>
        </w:rPr>
      </w:pPr>
      <w:r w:rsidRPr="00BC2113">
        <w:rPr>
          <w:rStyle w:val="DevConfigGray"/>
        </w:rPr>
        <w:t>!</w:t>
      </w:r>
    </w:p>
    <w:p w14:paraId="5CC975D1" w14:textId="77777777" w:rsidR="00BC2113" w:rsidRPr="00BC2113" w:rsidRDefault="00BC2113" w:rsidP="00BC2113">
      <w:pPr>
        <w:pStyle w:val="DevConfigs"/>
        <w:rPr>
          <w:rStyle w:val="DevConfigGray"/>
        </w:rPr>
      </w:pPr>
      <w:r w:rsidRPr="00BC2113">
        <w:rPr>
          <w:rStyle w:val="DevConfigGray"/>
        </w:rPr>
        <w:t>diagnostic bootup level minimal</w:t>
      </w:r>
    </w:p>
    <w:p w14:paraId="09C68F56" w14:textId="5CFF0E5B" w:rsidR="00C4670A" w:rsidRPr="00BC2113" w:rsidRDefault="00C4670A" w:rsidP="00BC2113">
      <w:pPr>
        <w:pStyle w:val="DevConfigs"/>
        <w:rPr>
          <w:rStyle w:val="DevConfigGray"/>
        </w:rPr>
      </w:pPr>
      <w:r>
        <w:rPr>
          <w:rStyle w:val="DevConfigGray"/>
        </w:rPr>
        <w:t>!</w:t>
      </w:r>
    </w:p>
    <w:p w14:paraId="6321AB61" w14:textId="77777777" w:rsidR="00BC2113" w:rsidRPr="00BC2113" w:rsidRDefault="00BC2113" w:rsidP="00BC2113">
      <w:pPr>
        <w:pStyle w:val="DevConfigs"/>
        <w:rPr>
          <w:rStyle w:val="DevConfigGray"/>
        </w:rPr>
      </w:pPr>
      <w:r w:rsidRPr="00BC2113">
        <w:rPr>
          <w:rStyle w:val="DevConfigGray"/>
        </w:rPr>
        <w:t>memory free low-watermark processor 61443</w:t>
      </w:r>
    </w:p>
    <w:p w14:paraId="1DB88BAC" w14:textId="77777777" w:rsidR="00BC2113" w:rsidRPr="00BC2113" w:rsidRDefault="00BC2113" w:rsidP="00BC2113">
      <w:pPr>
        <w:pStyle w:val="DevConfigs"/>
        <w:rPr>
          <w:rStyle w:val="DevConfigGray"/>
        </w:rPr>
      </w:pPr>
      <w:r w:rsidRPr="00BC2113">
        <w:rPr>
          <w:rStyle w:val="DevConfigGray"/>
        </w:rPr>
        <w:t>!</w:t>
      </w:r>
    </w:p>
    <w:p w14:paraId="4BD2FA62" w14:textId="77777777" w:rsidR="00BC2113" w:rsidRPr="00BC2113" w:rsidRDefault="00BC2113" w:rsidP="00BC2113">
      <w:pPr>
        <w:pStyle w:val="DevConfigs"/>
        <w:rPr>
          <w:rStyle w:val="DevConfigGray"/>
        </w:rPr>
      </w:pPr>
      <w:r w:rsidRPr="00BC2113">
        <w:rPr>
          <w:rStyle w:val="DevConfigGray"/>
        </w:rPr>
        <w:t>spanning-tree extend system-id</w:t>
      </w:r>
    </w:p>
    <w:p w14:paraId="1D383C43" w14:textId="77777777" w:rsidR="00BC2113" w:rsidRPr="00BC2113" w:rsidRDefault="00BC2113" w:rsidP="00BC2113">
      <w:pPr>
        <w:pStyle w:val="DevConfigs"/>
        <w:rPr>
          <w:rStyle w:val="DevConfigGray"/>
        </w:rPr>
      </w:pPr>
      <w:r w:rsidRPr="00BC2113">
        <w:rPr>
          <w:rStyle w:val="DevConfigGray"/>
        </w:rPr>
        <w:t>!</w:t>
      </w:r>
    </w:p>
    <w:p w14:paraId="116C858C" w14:textId="77777777" w:rsidR="00BC2113" w:rsidRPr="00BC2113" w:rsidRDefault="00BC2113" w:rsidP="00BC2113">
      <w:pPr>
        <w:pStyle w:val="DevConfigs"/>
        <w:rPr>
          <w:rStyle w:val="DevConfigGray"/>
        </w:rPr>
      </w:pPr>
      <w:r w:rsidRPr="00BC2113">
        <w:rPr>
          <w:rStyle w:val="DevConfigGray"/>
        </w:rPr>
        <w:t>redundancy</w:t>
      </w:r>
    </w:p>
    <w:p w14:paraId="0B4C0FF9" w14:textId="77777777" w:rsidR="00BC2113" w:rsidRPr="00BC2113" w:rsidRDefault="00BC2113" w:rsidP="00BC2113">
      <w:pPr>
        <w:pStyle w:val="DevConfigs"/>
        <w:rPr>
          <w:rStyle w:val="DevConfigGray"/>
        </w:rPr>
      </w:pPr>
      <w:r w:rsidRPr="00BC2113">
        <w:rPr>
          <w:rStyle w:val="DevConfigGray"/>
        </w:rPr>
        <w:t xml:space="preserve"> mode none</w:t>
      </w:r>
    </w:p>
    <w:p w14:paraId="2E154DC9" w14:textId="5ECA393F" w:rsidR="00BC2113" w:rsidRPr="00BC2113" w:rsidRDefault="00BC2113" w:rsidP="00BC2113">
      <w:pPr>
        <w:pStyle w:val="DevConfigs"/>
        <w:rPr>
          <w:rStyle w:val="DevConfigGray"/>
        </w:rPr>
      </w:pPr>
      <w:r w:rsidRPr="00BC2113">
        <w:rPr>
          <w:rStyle w:val="DevConfigGray"/>
        </w:rPr>
        <w:t>!</w:t>
      </w:r>
    </w:p>
    <w:p w14:paraId="0255F42F" w14:textId="77777777" w:rsidR="00BC2113" w:rsidRPr="00BC2113" w:rsidRDefault="00BC2113" w:rsidP="00BC2113">
      <w:pPr>
        <w:pStyle w:val="DevConfigs"/>
        <w:rPr>
          <w:rStyle w:val="DevConfigGray"/>
        </w:rPr>
      </w:pPr>
      <w:r w:rsidRPr="00BC2113">
        <w:rPr>
          <w:rStyle w:val="DevConfigGray"/>
        </w:rPr>
        <w:t>interface Loopback0</w:t>
      </w:r>
    </w:p>
    <w:p w14:paraId="36857296"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2.2.2.2 255.255.255.255</w:t>
      </w:r>
    </w:p>
    <w:p w14:paraId="3889B139" w14:textId="77777777" w:rsidR="00BC2113" w:rsidRPr="00BC2113" w:rsidRDefault="00BC2113" w:rsidP="00BC2113">
      <w:pPr>
        <w:pStyle w:val="DevConfigs"/>
        <w:rPr>
          <w:rStyle w:val="DevConfigGray"/>
        </w:rPr>
      </w:pPr>
      <w:r w:rsidRPr="00BC2113">
        <w:rPr>
          <w:rStyle w:val="DevConfigGray"/>
        </w:rPr>
        <w:t xml:space="preserve"> ipv6 enable</w:t>
      </w:r>
    </w:p>
    <w:p w14:paraId="1560A230" w14:textId="77777777" w:rsidR="00BC2113" w:rsidRPr="00BC2113" w:rsidRDefault="00BC2113" w:rsidP="00BC2113">
      <w:pPr>
        <w:pStyle w:val="DevConfigs"/>
        <w:rPr>
          <w:rStyle w:val="DevConfigGray"/>
        </w:rPr>
      </w:pPr>
      <w:r w:rsidRPr="00BC2113">
        <w:rPr>
          <w:rStyle w:val="DevConfigGray"/>
        </w:rPr>
        <w:t xml:space="preserve"> ospfv3 1 ipv4 area 0</w:t>
      </w:r>
    </w:p>
    <w:p w14:paraId="373AD40B" w14:textId="77777777" w:rsidR="00BC2113" w:rsidRPr="00BC2113" w:rsidRDefault="00BC2113" w:rsidP="00BC2113">
      <w:pPr>
        <w:pStyle w:val="DevConfigs"/>
        <w:rPr>
          <w:rStyle w:val="DevConfigGray"/>
        </w:rPr>
      </w:pPr>
      <w:r w:rsidRPr="00BC2113">
        <w:rPr>
          <w:rStyle w:val="DevConfigGray"/>
        </w:rPr>
        <w:t>!</w:t>
      </w:r>
    </w:p>
    <w:p w14:paraId="66E58435" w14:textId="77777777" w:rsidR="00BC2113" w:rsidRPr="00BC2113" w:rsidRDefault="00BC2113" w:rsidP="00BC2113">
      <w:pPr>
        <w:pStyle w:val="DevConfigs"/>
        <w:rPr>
          <w:rStyle w:val="DevConfigGray"/>
        </w:rPr>
      </w:pPr>
      <w:r w:rsidRPr="00BC2113">
        <w:rPr>
          <w:rStyle w:val="DevConfigGray"/>
        </w:rPr>
        <w:t>interface Loopback1</w:t>
      </w:r>
    </w:p>
    <w:p w14:paraId="0E0DD9C5"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192.168.22.1 255.255.255.0</w:t>
      </w:r>
    </w:p>
    <w:p w14:paraId="44681F5A" w14:textId="77777777" w:rsidR="00BC2113" w:rsidRPr="00BC2113" w:rsidRDefault="00BC2113" w:rsidP="00BC2113">
      <w:pPr>
        <w:pStyle w:val="DevConfigs"/>
        <w:rPr>
          <w:rStyle w:val="DevConfigGray"/>
        </w:rPr>
      </w:pPr>
      <w:r w:rsidRPr="00BC2113">
        <w:rPr>
          <w:rStyle w:val="DevConfigGray"/>
        </w:rPr>
        <w:t>!</w:t>
      </w:r>
    </w:p>
    <w:p w14:paraId="69878FCB" w14:textId="77777777" w:rsidR="00BC2113" w:rsidRPr="00BC2113" w:rsidRDefault="00BC2113" w:rsidP="00BC2113">
      <w:pPr>
        <w:pStyle w:val="DevConfigs"/>
        <w:rPr>
          <w:rStyle w:val="DevConfigGray"/>
        </w:rPr>
      </w:pPr>
      <w:r w:rsidRPr="00BC2113">
        <w:rPr>
          <w:rStyle w:val="DevConfigGray"/>
        </w:rPr>
        <w:t>interface GigabitEthernet0/0/0</w:t>
      </w:r>
    </w:p>
    <w:p w14:paraId="10A43F42" w14:textId="77777777" w:rsidR="00BC2113" w:rsidRPr="00BC2113" w:rsidRDefault="00BC2113" w:rsidP="00BC2113">
      <w:pPr>
        <w:pStyle w:val="DevConfigs"/>
        <w:rPr>
          <w:rStyle w:val="DevConfigGray"/>
        </w:rPr>
      </w:pPr>
      <w:r w:rsidRPr="00BC2113">
        <w:rPr>
          <w:rStyle w:val="DevConfigGray"/>
        </w:rPr>
        <w:t xml:space="preserve"> description To GW1 (R1)</w:t>
      </w:r>
    </w:p>
    <w:p w14:paraId="081B78A8"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172.16.12.2 255.255.255.252</w:t>
      </w:r>
    </w:p>
    <w:p w14:paraId="20F088EB" w14:textId="77777777" w:rsidR="00BC2113" w:rsidRPr="00BC2113" w:rsidRDefault="00BC2113" w:rsidP="00BC2113">
      <w:pPr>
        <w:pStyle w:val="DevConfigs"/>
        <w:rPr>
          <w:rStyle w:val="DevConfigGray"/>
        </w:rPr>
      </w:pPr>
      <w:r w:rsidRPr="00BC2113">
        <w:rPr>
          <w:rStyle w:val="DevConfigGray"/>
        </w:rPr>
        <w:t xml:space="preserve"> negotiation auto</w:t>
      </w:r>
    </w:p>
    <w:p w14:paraId="46C16893" w14:textId="77777777" w:rsidR="00BC2113" w:rsidRPr="00BC2113" w:rsidRDefault="00BC2113" w:rsidP="00BC2113">
      <w:pPr>
        <w:pStyle w:val="DevConfigs"/>
        <w:rPr>
          <w:rStyle w:val="DevConfigGray"/>
        </w:rPr>
      </w:pPr>
      <w:r w:rsidRPr="00BC2113">
        <w:rPr>
          <w:rStyle w:val="DevConfigGray"/>
        </w:rPr>
        <w:t xml:space="preserve"> ipv6 enable</w:t>
      </w:r>
    </w:p>
    <w:p w14:paraId="04D5BB01" w14:textId="77777777" w:rsidR="00BC2113" w:rsidRPr="00BC2113" w:rsidRDefault="00BC2113" w:rsidP="00BC2113">
      <w:pPr>
        <w:pStyle w:val="DevConfigs"/>
        <w:rPr>
          <w:rStyle w:val="DevConfigGray"/>
        </w:rPr>
      </w:pPr>
      <w:r w:rsidRPr="00BC2113">
        <w:rPr>
          <w:rStyle w:val="DevConfigGray"/>
        </w:rPr>
        <w:t xml:space="preserve"> ospfv3 1 ipv4 area 0</w:t>
      </w:r>
    </w:p>
    <w:p w14:paraId="1673C28C" w14:textId="77777777" w:rsidR="00BC2113" w:rsidRPr="00BC2113" w:rsidRDefault="00BC2113" w:rsidP="00BC2113">
      <w:pPr>
        <w:pStyle w:val="DevConfigs"/>
        <w:rPr>
          <w:rStyle w:val="DevConfigGray"/>
        </w:rPr>
      </w:pPr>
      <w:r w:rsidRPr="00BC2113">
        <w:rPr>
          <w:rStyle w:val="DevConfigGray"/>
        </w:rPr>
        <w:t>!</w:t>
      </w:r>
    </w:p>
    <w:p w14:paraId="71FB3CA3" w14:textId="77777777" w:rsidR="00BC2113" w:rsidRPr="00BC2113" w:rsidRDefault="00BC2113" w:rsidP="00BC2113">
      <w:pPr>
        <w:pStyle w:val="DevConfigs"/>
        <w:rPr>
          <w:rStyle w:val="DevConfigGray"/>
        </w:rPr>
      </w:pPr>
      <w:r w:rsidRPr="00BC2113">
        <w:rPr>
          <w:rStyle w:val="DevConfigGray"/>
        </w:rPr>
        <w:lastRenderedPageBreak/>
        <w:t>interface GigabitEthernet0/0/1</w:t>
      </w:r>
    </w:p>
    <w:p w14:paraId="4E5239DE" w14:textId="77777777" w:rsidR="00BC2113" w:rsidRPr="00BC2113" w:rsidRDefault="00BC2113" w:rsidP="00BC2113">
      <w:pPr>
        <w:pStyle w:val="DevConfigs"/>
        <w:rPr>
          <w:rStyle w:val="DevConfigGray"/>
        </w:rPr>
      </w:pPr>
      <w:r w:rsidRPr="00BC2113">
        <w:rPr>
          <w:rStyle w:val="DevConfigGray"/>
        </w:rPr>
        <w:t xml:space="preserve"> description To ISP2 (R3) - faster link</w:t>
      </w:r>
    </w:p>
    <w:p w14:paraId="4382CED8"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209.165.201.5 255.255.255.252</w:t>
      </w:r>
    </w:p>
    <w:p w14:paraId="0C45FC1B" w14:textId="77777777" w:rsidR="00BC2113" w:rsidRPr="00BC2113" w:rsidRDefault="00BC2113" w:rsidP="00BC2113">
      <w:pPr>
        <w:pStyle w:val="DevConfigs"/>
        <w:rPr>
          <w:rStyle w:val="DevConfigGray"/>
        </w:rPr>
      </w:pPr>
      <w:r w:rsidRPr="00BC2113">
        <w:rPr>
          <w:rStyle w:val="DevConfigGray"/>
        </w:rPr>
        <w:t xml:space="preserve"> negotiation auto</w:t>
      </w:r>
    </w:p>
    <w:p w14:paraId="0F1CAD45" w14:textId="77777777" w:rsidR="00BC2113" w:rsidRPr="00BC2113" w:rsidRDefault="00BC2113" w:rsidP="00BC2113">
      <w:pPr>
        <w:pStyle w:val="DevConfigs"/>
        <w:rPr>
          <w:rStyle w:val="DevConfigGray"/>
        </w:rPr>
      </w:pPr>
      <w:r w:rsidRPr="00BC2113">
        <w:rPr>
          <w:rStyle w:val="DevConfigGray"/>
        </w:rPr>
        <w:t>!</w:t>
      </w:r>
    </w:p>
    <w:p w14:paraId="5A2FFBBE" w14:textId="77777777" w:rsidR="00BC2113" w:rsidRPr="00BC2113" w:rsidRDefault="00BC2113" w:rsidP="00BC2113">
      <w:pPr>
        <w:pStyle w:val="DevConfigs"/>
        <w:rPr>
          <w:rStyle w:val="DevConfigGray"/>
        </w:rPr>
      </w:pPr>
      <w:r w:rsidRPr="00BC2113">
        <w:rPr>
          <w:rStyle w:val="DevConfigGray"/>
        </w:rPr>
        <w:t>router ospfv3 1</w:t>
      </w:r>
    </w:p>
    <w:p w14:paraId="7DD99364" w14:textId="77777777" w:rsidR="00BC2113" w:rsidRPr="00BC2113" w:rsidRDefault="00BC2113" w:rsidP="00BC2113">
      <w:pPr>
        <w:pStyle w:val="DevConfigs"/>
        <w:rPr>
          <w:rStyle w:val="DevConfigGray"/>
        </w:rPr>
      </w:pPr>
      <w:r w:rsidRPr="00BC2113">
        <w:rPr>
          <w:rStyle w:val="DevConfigGray"/>
        </w:rPr>
        <w:t xml:space="preserve"> router-id 2.2.2.2</w:t>
      </w:r>
    </w:p>
    <w:p w14:paraId="1EF86EB2" w14:textId="77777777" w:rsidR="00BC2113" w:rsidRPr="00BC2113" w:rsidRDefault="00BC2113" w:rsidP="00BC2113">
      <w:pPr>
        <w:pStyle w:val="DevConfigs"/>
        <w:rPr>
          <w:rStyle w:val="DevConfigGray"/>
        </w:rPr>
      </w:pPr>
      <w:r w:rsidRPr="00BC2113">
        <w:rPr>
          <w:rStyle w:val="DevConfigGray"/>
        </w:rPr>
        <w:t xml:space="preserve"> !</w:t>
      </w:r>
    </w:p>
    <w:p w14:paraId="3BBB76CF" w14:textId="77777777" w:rsidR="00BC2113" w:rsidRPr="00BC2113" w:rsidRDefault="00BC2113" w:rsidP="00BC2113">
      <w:pPr>
        <w:pStyle w:val="DevConfigs"/>
        <w:rPr>
          <w:rStyle w:val="DevConfigGray"/>
        </w:rPr>
      </w:pPr>
      <w:r w:rsidRPr="00BC2113">
        <w:rPr>
          <w:rStyle w:val="DevConfigGray"/>
        </w:rPr>
        <w:t xml:space="preserve"> address-family ipv4 unicast</w:t>
      </w:r>
    </w:p>
    <w:p w14:paraId="21C9BC5E" w14:textId="77777777" w:rsidR="00BC2113" w:rsidRPr="00BC2113" w:rsidRDefault="00BC2113" w:rsidP="00BC2113">
      <w:pPr>
        <w:pStyle w:val="DevConfigs"/>
        <w:rPr>
          <w:rStyle w:val="DevConfigGray"/>
        </w:rPr>
      </w:pPr>
      <w:r w:rsidRPr="00BC2113">
        <w:rPr>
          <w:rStyle w:val="DevConfigGray"/>
        </w:rPr>
        <w:t xml:space="preserve">  passive-interface default</w:t>
      </w:r>
    </w:p>
    <w:p w14:paraId="534C1B78" w14:textId="77777777" w:rsidR="00BC2113" w:rsidRPr="00BC2113" w:rsidRDefault="00BC2113" w:rsidP="00BC2113">
      <w:pPr>
        <w:pStyle w:val="DevConfigs"/>
        <w:rPr>
          <w:rStyle w:val="DevConfigGray"/>
        </w:rPr>
      </w:pPr>
      <w:r w:rsidRPr="00BC2113">
        <w:rPr>
          <w:rStyle w:val="DevConfigGray"/>
        </w:rPr>
        <w:t xml:space="preserve">  no passive-interface GigabitEthernet0/0/0</w:t>
      </w:r>
    </w:p>
    <w:p w14:paraId="29C6A2B6" w14:textId="77777777" w:rsidR="00BC2113" w:rsidRPr="00BC2113" w:rsidRDefault="00BC2113" w:rsidP="00BC2113">
      <w:pPr>
        <w:pStyle w:val="DevConfigs"/>
        <w:rPr>
          <w:rStyle w:val="DevConfigGray"/>
        </w:rPr>
      </w:pPr>
      <w:r w:rsidRPr="00BC2113">
        <w:rPr>
          <w:rStyle w:val="DevConfigGray"/>
        </w:rPr>
        <w:t xml:space="preserve"> exit-address-family</w:t>
      </w:r>
    </w:p>
    <w:p w14:paraId="445CEAF8" w14:textId="77777777" w:rsidR="00BC2113" w:rsidRPr="00BC2113" w:rsidRDefault="00BC2113" w:rsidP="00BC2113">
      <w:pPr>
        <w:pStyle w:val="DevConfigs"/>
        <w:rPr>
          <w:rStyle w:val="DevConfigGray"/>
        </w:rPr>
      </w:pPr>
      <w:r w:rsidRPr="00BC2113">
        <w:rPr>
          <w:rStyle w:val="DevConfigGray"/>
        </w:rPr>
        <w:t>!</w:t>
      </w:r>
    </w:p>
    <w:p w14:paraId="3BAF178B" w14:textId="77777777" w:rsidR="00BC2113" w:rsidRPr="00BC2113" w:rsidRDefault="00BC2113" w:rsidP="00BC2113">
      <w:pPr>
        <w:pStyle w:val="DevConfigs"/>
        <w:rPr>
          <w:rStyle w:val="DevConfigGray"/>
        </w:rPr>
      </w:pPr>
      <w:r w:rsidRPr="00BC2113">
        <w:rPr>
          <w:rStyle w:val="DevConfigGray"/>
        </w:rPr>
        <w:t xml:space="preserve">router </w:t>
      </w:r>
      <w:proofErr w:type="spellStart"/>
      <w:r w:rsidRPr="00BC2113">
        <w:rPr>
          <w:rStyle w:val="DevConfigGray"/>
        </w:rPr>
        <w:t>bgp</w:t>
      </w:r>
      <w:proofErr w:type="spellEnd"/>
      <w:r w:rsidRPr="00BC2113">
        <w:rPr>
          <w:rStyle w:val="DevConfigGray"/>
        </w:rPr>
        <w:t xml:space="preserve"> 65000</w:t>
      </w:r>
    </w:p>
    <w:p w14:paraId="4726F51B"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bgp</w:t>
      </w:r>
      <w:proofErr w:type="spellEnd"/>
      <w:r w:rsidRPr="00BC2113">
        <w:rPr>
          <w:rStyle w:val="DevConfigGray"/>
        </w:rPr>
        <w:t xml:space="preserve"> log-neighbor-changes</w:t>
      </w:r>
    </w:p>
    <w:p w14:paraId="3C95DCD5" w14:textId="77777777" w:rsidR="00BC2113" w:rsidRPr="00BC2113" w:rsidRDefault="00BC2113" w:rsidP="00BC2113">
      <w:pPr>
        <w:pStyle w:val="DevConfigs"/>
        <w:rPr>
          <w:rStyle w:val="DevConfigGray"/>
        </w:rPr>
      </w:pPr>
      <w:r w:rsidRPr="00BC2113">
        <w:rPr>
          <w:rStyle w:val="DevConfigGray"/>
        </w:rPr>
        <w:t xml:space="preserve"> network 192.168.22.0</w:t>
      </w:r>
    </w:p>
    <w:p w14:paraId="5C45B0EB" w14:textId="77777777" w:rsidR="00BC2113" w:rsidRPr="00BC2113" w:rsidRDefault="00BC2113" w:rsidP="00BC2113">
      <w:pPr>
        <w:pStyle w:val="DevConfigs"/>
        <w:rPr>
          <w:rStyle w:val="DevConfigGray"/>
        </w:rPr>
      </w:pPr>
      <w:r w:rsidRPr="00BC2113">
        <w:rPr>
          <w:rStyle w:val="DevConfigGray"/>
        </w:rPr>
        <w:t xml:space="preserve"> neighbor 1.1.1.1 remote-as 65000</w:t>
      </w:r>
    </w:p>
    <w:p w14:paraId="78A10388" w14:textId="77777777" w:rsidR="00BC2113" w:rsidRPr="00BC2113" w:rsidRDefault="00BC2113" w:rsidP="00BC2113">
      <w:pPr>
        <w:pStyle w:val="DevConfigs"/>
        <w:rPr>
          <w:rStyle w:val="DevConfigGray"/>
        </w:rPr>
      </w:pPr>
      <w:r w:rsidRPr="00BC2113">
        <w:rPr>
          <w:rStyle w:val="DevConfigGray"/>
        </w:rPr>
        <w:t xml:space="preserve"> neighbor 1.1.1.1 update-source Loopback0</w:t>
      </w:r>
    </w:p>
    <w:p w14:paraId="54116247" w14:textId="77777777" w:rsidR="00BC2113" w:rsidRPr="00BC2113" w:rsidRDefault="00BC2113" w:rsidP="00BC2113">
      <w:pPr>
        <w:pStyle w:val="DevConfigs"/>
        <w:rPr>
          <w:rStyle w:val="DevConfigGray"/>
        </w:rPr>
      </w:pPr>
      <w:r w:rsidRPr="00BC2113">
        <w:rPr>
          <w:rStyle w:val="DevConfigGray"/>
        </w:rPr>
        <w:t xml:space="preserve"> neighbor 1.1.1.1 next-hop-self</w:t>
      </w:r>
    </w:p>
    <w:p w14:paraId="39F430F5" w14:textId="77777777" w:rsidR="00BC2113" w:rsidRPr="00BC2113" w:rsidRDefault="00BC2113" w:rsidP="00BC2113">
      <w:pPr>
        <w:pStyle w:val="DevConfigs"/>
        <w:rPr>
          <w:rStyle w:val="DevConfigGray"/>
        </w:rPr>
      </w:pPr>
      <w:r w:rsidRPr="00BC2113">
        <w:rPr>
          <w:rStyle w:val="DevConfigGray"/>
        </w:rPr>
        <w:t xml:space="preserve"> neighbor 209.165.201.6 remote-as 65200</w:t>
      </w:r>
    </w:p>
    <w:p w14:paraId="680707CF" w14:textId="77777777" w:rsidR="00BC2113" w:rsidRPr="00BC2113" w:rsidRDefault="00BC2113" w:rsidP="00BC2113">
      <w:pPr>
        <w:pStyle w:val="DevConfigs"/>
        <w:rPr>
          <w:rStyle w:val="DevConfigGray"/>
        </w:rPr>
      </w:pPr>
      <w:r w:rsidRPr="00BC2113">
        <w:rPr>
          <w:rStyle w:val="DevConfigGray"/>
        </w:rPr>
        <w:t xml:space="preserve"> neighbor 209.165.201.6 route-map SET-MED-ISP2 out</w:t>
      </w:r>
    </w:p>
    <w:p w14:paraId="70C3841C" w14:textId="77777777" w:rsidR="00BC2113" w:rsidRPr="00BC2113" w:rsidRDefault="00BC2113" w:rsidP="00BC2113">
      <w:pPr>
        <w:pStyle w:val="DevConfigs"/>
        <w:rPr>
          <w:rStyle w:val="DevConfigGray"/>
        </w:rPr>
      </w:pPr>
      <w:r w:rsidRPr="00BC2113">
        <w:rPr>
          <w:rStyle w:val="DevConfigGray"/>
        </w:rPr>
        <w:t xml:space="preserve"> neighbor 209.165.201.6 filter-list 1 out</w:t>
      </w:r>
    </w:p>
    <w:p w14:paraId="17B0264D" w14:textId="77777777" w:rsidR="00BC2113" w:rsidRPr="00BC2113" w:rsidRDefault="00BC2113" w:rsidP="00BC2113">
      <w:pPr>
        <w:pStyle w:val="DevConfigs"/>
        <w:rPr>
          <w:rStyle w:val="DevConfigGray"/>
        </w:rPr>
      </w:pPr>
      <w:r w:rsidRPr="00BC2113">
        <w:rPr>
          <w:rStyle w:val="DevConfigGray"/>
        </w:rPr>
        <w:t>!</w:t>
      </w:r>
    </w:p>
    <w:p w14:paraId="5BBA22D3"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forward-protocol </w:t>
      </w:r>
      <w:proofErr w:type="spellStart"/>
      <w:r w:rsidRPr="00BC2113">
        <w:rPr>
          <w:rStyle w:val="DevConfigGray"/>
        </w:rPr>
        <w:t>nd</w:t>
      </w:r>
      <w:proofErr w:type="spellEnd"/>
    </w:p>
    <w:p w14:paraId="0ED6E41A"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server</w:t>
      </w:r>
    </w:p>
    <w:p w14:paraId="64F97F0D"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authentication local</w:t>
      </w:r>
    </w:p>
    <w:p w14:paraId="528C0C1C"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secure-server</w:t>
      </w:r>
    </w:p>
    <w:p w14:paraId="61B967B6" w14:textId="77777777" w:rsidR="00BC2113" w:rsidRPr="00BC2113" w:rsidRDefault="00BC2113" w:rsidP="00BC2113">
      <w:pPr>
        <w:pStyle w:val="DevConfigs"/>
        <w:rPr>
          <w:rStyle w:val="DevConfigGray"/>
        </w:rPr>
      </w:pPr>
      <w:r w:rsidRPr="00BC2113">
        <w:rPr>
          <w:rStyle w:val="DevConfigGray"/>
        </w:rPr>
        <w:t>!</w:t>
      </w:r>
    </w:p>
    <w:p w14:paraId="20CC8D48"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as-path access-list 1 permit ^$</w:t>
      </w:r>
    </w:p>
    <w:p w14:paraId="6254C6AA"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ssh bulk-mode 131072</w:t>
      </w:r>
    </w:p>
    <w:p w14:paraId="51D46828" w14:textId="77777777" w:rsidR="00BC2113" w:rsidRPr="00BC2113" w:rsidRDefault="00BC2113" w:rsidP="00BC2113">
      <w:pPr>
        <w:pStyle w:val="DevConfigs"/>
        <w:rPr>
          <w:rStyle w:val="DevConfigGray"/>
        </w:rPr>
      </w:pPr>
      <w:r w:rsidRPr="00BC2113">
        <w:rPr>
          <w:rStyle w:val="DevConfigGray"/>
        </w:rPr>
        <w:t>!</w:t>
      </w:r>
    </w:p>
    <w:p w14:paraId="5CAC9FEB" w14:textId="77777777" w:rsidR="00BC2113" w:rsidRPr="00BC2113" w:rsidRDefault="00BC2113" w:rsidP="00BC2113">
      <w:pPr>
        <w:pStyle w:val="DevConfigs"/>
        <w:rPr>
          <w:rStyle w:val="DevConfigGray"/>
        </w:rPr>
      </w:pPr>
      <w:r w:rsidRPr="00BC2113">
        <w:rPr>
          <w:rStyle w:val="DevConfigGray"/>
        </w:rPr>
        <w:t xml:space="preserve">route-map SET-MED-ISP2 permit 10 </w:t>
      </w:r>
    </w:p>
    <w:p w14:paraId="657FEEF5" w14:textId="77777777" w:rsidR="00BC2113" w:rsidRPr="00BC2113" w:rsidRDefault="00BC2113" w:rsidP="00BC2113">
      <w:pPr>
        <w:pStyle w:val="DevConfigs"/>
        <w:rPr>
          <w:rStyle w:val="DevConfigGray"/>
        </w:rPr>
      </w:pPr>
      <w:r w:rsidRPr="00BC2113">
        <w:rPr>
          <w:rStyle w:val="DevConfigGray"/>
        </w:rPr>
        <w:t xml:space="preserve"> set metric 50</w:t>
      </w:r>
    </w:p>
    <w:p w14:paraId="39646931" w14:textId="187F1353" w:rsidR="00BC2113" w:rsidRPr="00BC2113" w:rsidRDefault="00BC2113" w:rsidP="00BC2113">
      <w:pPr>
        <w:pStyle w:val="DevConfigs"/>
        <w:rPr>
          <w:rStyle w:val="DevConfigGray"/>
        </w:rPr>
      </w:pPr>
      <w:r w:rsidRPr="00BC2113">
        <w:rPr>
          <w:rStyle w:val="DevConfigGray"/>
        </w:rPr>
        <w:t>!</w:t>
      </w:r>
    </w:p>
    <w:p w14:paraId="5C245F41" w14:textId="77777777" w:rsidR="00BC2113" w:rsidRPr="00BC2113" w:rsidRDefault="00BC2113" w:rsidP="00BC2113">
      <w:pPr>
        <w:pStyle w:val="DevConfigs"/>
        <w:rPr>
          <w:rStyle w:val="DevConfigGray"/>
        </w:rPr>
      </w:pPr>
      <w:r w:rsidRPr="00BC2113">
        <w:rPr>
          <w:rStyle w:val="DevConfigGray"/>
        </w:rPr>
        <w:t>control-plane</w:t>
      </w:r>
    </w:p>
    <w:p w14:paraId="64513910" w14:textId="6825F595" w:rsidR="00BC2113" w:rsidRPr="00BC2113" w:rsidRDefault="00BC2113" w:rsidP="00BC2113">
      <w:pPr>
        <w:pStyle w:val="DevConfigs"/>
        <w:rPr>
          <w:rStyle w:val="DevConfigGray"/>
        </w:rPr>
      </w:pPr>
      <w:r w:rsidRPr="00BC2113">
        <w:rPr>
          <w:rStyle w:val="DevConfigGray"/>
        </w:rPr>
        <w:t>!</w:t>
      </w:r>
    </w:p>
    <w:p w14:paraId="1B071420" w14:textId="77777777" w:rsidR="00BC2113" w:rsidRPr="00BC2113" w:rsidRDefault="00BC2113" w:rsidP="00BC2113">
      <w:pPr>
        <w:pStyle w:val="DevConfigs"/>
        <w:rPr>
          <w:rStyle w:val="DevConfigGray"/>
        </w:rPr>
      </w:pPr>
      <w:r w:rsidRPr="00BC2113">
        <w:rPr>
          <w:rStyle w:val="DevConfigGray"/>
        </w:rPr>
        <w:t>line con 0</w:t>
      </w:r>
    </w:p>
    <w:p w14:paraId="799BC605" w14:textId="77777777" w:rsidR="00BC2113" w:rsidRPr="00BC2113" w:rsidRDefault="00BC2113" w:rsidP="00BC2113">
      <w:pPr>
        <w:pStyle w:val="DevConfigs"/>
        <w:rPr>
          <w:rStyle w:val="DevConfigGray"/>
        </w:rPr>
      </w:pPr>
      <w:r w:rsidRPr="00BC2113">
        <w:rPr>
          <w:rStyle w:val="DevConfigGray"/>
        </w:rPr>
        <w:t xml:space="preserve"> exec-timeout 0 0</w:t>
      </w:r>
    </w:p>
    <w:p w14:paraId="6808A912" w14:textId="77777777" w:rsidR="00BC2113" w:rsidRPr="00BC2113" w:rsidRDefault="00BC2113" w:rsidP="00BC2113">
      <w:pPr>
        <w:pStyle w:val="DevConfigs"/>
        <w:rPr>
          <w:rStyle w:val="DevConfigGray"/>
        </w:rPr>
      </w:pPr>
      <w:r w:rsidRPr="00BC2113">
        <w:rPr>
          <w:rStyle w:val="DevConfigGray"/>
        </w:rPr>
        <w:t xml:space="preserve"> logging synchronous</w:t>
      </w:r>
    </w:p>
    <w:p w14:paraId="2F4B101A"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stopbits</w:t>
      </w:r>
      <w:proofErr w:type="spellEnd"/>
      <w:r w:rsidRPr="00BC2113">
        <w:rPr>
          <w:rStyle w:val="DevConfigGray"/>
        </w:rPr>
        <w:t xml:space="preserve"> 1</w:t>
      </w:r>
    </w:p>
    <w:p w14:paraId="6DB572E2" w14:textId="77777777" w:rsidR="00BC2113" w:rsidRPr="00BC2113" w:rsidRDefault="00BC2113" w:rsidP="00BC2113">
      <w:pPr>
        <w:pStyle w:val="DevConfigs"/>
        <w:rPr>
          <w:rStyle w:val="DevConfigGray"/>
        </w:rPr>
      </w:pPr>
      <w:r w:rsidRPr="00BC2113">
        <w:rPr>
          <w:rStyle w:val="DevConfigGray"/>
        </w:rPr>
        <w:t>line aux 0</w:t>
      </w:r>
    </w:p>
    <w:p w14:paraId="65054634" w14:textId="77777777" w:rsidR="00BC2113" w:rsidRPr="00BC2113" w:rsidRDefault="00BC2113" w:rsidP="00BC2113">
      <w:pPr>
        <w:pStyle w:val="DevConfigs"/>
        <w:rPr>
          <w:rStyle w:val="DevConfigGray"/>
        </w:rPr>
      </w:pPr>
      <w:r w:rsidRPr="00BC2113">
        <w:rPr>
          <w:rStyle w:val="DevConfigGray"/>
        </w:rPr>
        <w:t xml:space="preserve">line </w:t>
      </w:r>
      <w:proofErr w:type="spellStart"/>
      <w:r w:rsidRPr="00BC2113">
        <w:rPr>
          <w:rStyle w:val="DevConfigGray"/>
        </w:rPr>
        <w:t>vty</w:t>
      </w:r>
      <w:proofErr w:type="spellEnd"/>
      <w:r w:rsidRPr="00BC2113">
        <w:rPr>
          <w:rStyle w:val="DevConfigGray"/>
        </w:rPr>
        <w:t xml:space="preserve"> 0 4</w:t>
      </w:r>
    </w:p>
    <w:p w14:paraId="16632DB5" w14:textId="77777777" w:rsidR="00BC2113" w:rsidRPr="00BC2113" w:rsidRDefault="00BC2113" w:rsidP="00BC2113">
      <w:pPr>
        <w:pStyle w:val="DevConfigs"/>
        <w:rPr>
          <w:rStyle w:val="DevConfigGray"/>
        </w:rPr>
      </w:pPr>
      <w:r w:rsidRPr="00BC2113">
        <w:rPr>
          <w:rStyle w:val="DevConfigGray"/>
        </w:rPr>
        <w:t xml:space="preserve"> login</w:t>
      </w:r>
    </w:p>
    <w:p w14:paraId="75DD330C" w14:textId="77777777" w:rsidR="00BC2113" w:rsidRPr="00BC2113" w:rsidRDefault="00BC2113" w:rsidP="00BC2113">
      <w:pPr>
        <w:pStyle w:val="DevConfigs"/>
        <w:rPr>
          <w:rStyle w:val="DevConfigGray"/>
        </w:rPr>
      </w:pPr>
      <w:r w:rsidRPr="00BC2113">
        <w:rPr>
          <w:rStyle w:val="DevConfigGray"/>
        </w:rPr>
        <w:t xml:space="preserve"> transport input ssh</w:t>
      </w:r>
    </w:p>
    <w:p w14:paraId="41FC3956" w14:textId="77777777" w:rsidR="00BC2113" w:rsidRPr="00BC2113" w:rsidRDefault="00BC2113" w:rsidP="00BC2113">
      <w:pPr>
        <w:pStyle w:val="DevConfigs"/>
        <w:rPr>
          <w:rStyle w:val="DevConfigGray"/>
        </w:rPr>
      </w:pPr>
      <w:r w:rsidRPr="00BC2113">
        <w:rPr>
          <w:rStyle w:val="DevConfigGray"/>
        </w:rPr>
        <w:t xml:space="preserve">line </w:t>
      </w:r>
      <w:proofErr w:type="spellStart"/>
      <w:r w:rsidRPr="00BC2113">
        <w:rPr>
          <w:rStyle w:val="DevConfigGray"/>
        </w:rPr>
        <w:t>vty</w:t>
      </w:r>
      <w:proofErr w:type="spellEnd"/>
      <w:r w:rsidRPr="00BC2113">
        <w:rPr>
          <w:rStyle w:val="DevConfigGray"/>
        </w:rPr>
        <w:t xml:space="preserve"> 5 14</w:t>
      </w:r>
    </w:p>
    <w:p w14:paraId="04307A54" w14:textId="77777777" w:rsidR="00BC2113" w:rsidRPr="00BC2113" w:rsidRDefault="00BC2113" w:rsidP="00BC2113">
      <w:pPr>
        <w:pStyle w:val="DevConfigs"/>
        <w:rPr>
          <w:rStyle w:val="DevConfigGray"/>
        </w:rPr>
      </w:pPr>
      <w:r w:rsidRPr="00BC2113">
        <w:rPr>
          <w:rStyle w:val="DevConfigGray"/>
        </w:rPr>
        <w:t xml:space="preserve"> login</w:t>
      </w:r>
    </w:p>
    <w:p w14:paraId="52D19313" w14:textId="77777777" w:rsidR="00BC2113" w:rsidRPr="00BC2113" w:rsidRDefault="00BC2113" w:rsidP="00BC2113">
      <w:pPr>
        <w:pStyle w:val="DevConfigs"/>
        <w:rPr>
          <w:rStyle w:val="DevConfigGray"/>
        </w:rPr>
      </w:pPr>
      <w:r w:rsidRPr="00BC2113">
        <w:rPr>
          <w:rStyle w:val="DevConfigGray"/>
        </w:rPr>
        <w:t xml:space="preserve"> transport input ssh</w:t>
      </w:r>
    </w:p>
    <w:p w14:paraId="1CFBF965" w14:textId="474FC684" w:rsidR="00BC2113" w:rsidRPr="00BC2113" w:rsidRDefault="00BC2113" w:rsidP="00BC2113">
      <w:pPr>
        <w:pStyle w:val="DevConfigs"/>
        <w:rPr>
          <w:rStyle w:val="DevConfigGray"/>
        </w:rPr>
      </w:pPr>
      <w:r w:rsidRPr="00BC2113">
        <w:rPr>
          <w:rStyle w:val="DevConfigGray"/>
        </w:rPr>
        <w:t>!</w:t>
      </w:r>
    </w:p>
    <w:p w14:paraId="099B5D3A" w14:textId="77777777" w:rsidR="00BC2113" w:rsidRPr="00BC2113" w:rsidRDefault="00BC2113" w:rsidP="00BC2113">
      <w:pPr>
        <w:pStyle w:val="DevConfigs"/>
        <w:rPr>
          <w:rStyle w:val="DevConfigGray"/>
        </w:rPr>
      </w:pPr>
      <w:r w:rsidRPr="00BC2113">
        <w:rPr>
          <w:rStyle w:val="DevConfigGray"/>
        </w:rPr>
        <w:t>end</w:t>
      </w:r>
    </w:p>
    <w:p w14:paraId="73E8E411" w14:textId="7F396BF9" w:rsidR="00A343F8" w:rsidRPr="00E05ABD" w:rsidRDefault="00A343F8" w:rsidP="00E05ABD">
      <w:pPr>
        <w:pStyle w:val="Heading1"/>
        <w:rPr>
          <w:rStyle w:val="LabSectionGray"/>
        </w:rPr>
      </w:pPr>
      <w:r w:rsidRPr="00E05ABD">
        <w:rPr>
          <w:rStyle w:val="LabSectionGray"/>
        </w:rPr>
        <w:t xml:space="preserve">Router </w:t>
      </w:r>
      <w:r w:rsidR="00BC2113">
        <w:rPr>
          <w:rStyle w:val="LabSectionGray"/>
        </w:rPr>
        <w:t>ISP2</w:t>
      </w:r>
    </w:p>
    <w:p w14:paraId="13AF27F1" w14:textId="5C07324A" w:rsidR="00A343F8" w:rsidRDefault="00BC2113" w:rsidP="00E05ABD">
      <w:pPr>
        <w:pStyle w:val="DevConfigs"/>
        <w:rPr>
          <w:rStyle w:val="DevConfigGray"/>
          <w:b/>
          <w:bCs/>
        </w:rPr>
      </w:pPr>
      <w:r>
        <w:rPr>
          <w:rStyle w:val="DevConfigGray"/>
        </w:rPr>
        <w:t>ISP2</w:t>
      </w:r>
      <w:r w:rsidR="00A343F8" w:rsidRPr="00E05ABD">
        <w:rPr>
          <w:rStyle w:val="DevConfigGray"/>
        </w:rPr>
        <w:t>#</w:t>
      </w:r>
      <w:r w:rsidR="00E05ABD">
        <w:rPr>
          <w:rStyle w:val="DevConfigGray"/>
        </w:rPr>
        <w:t xml:space="preserve"> </w:t>
      </w:r>
      <w:r w:rsidR="00A343F8" w:rsidRPr="00E05ABD">
        <w:rPr>
          <w:rStyle w:val="DevConfigGray"/>
          <w:b/>
          <w:bCs/>
        </w:rPr>
        <w:t>show run</w:t>
      </w:r>
      <w:r w:rsidR="0055682D">
        <w:rPr>
          <w:rStyle w:val="DevConfigGray"/>
          <w:b/>
          <w:bCs/>
        </w:rPr>
        <w:t>ning-config</w:t>
      </w:r>
      <w:r w:rsidR="00AF35FB">
        <w:rPr>
          <w:rStyle w:val="DevConfigGray"/>
          <w:b/>
          <w:bCs/>
        </w:rPr>
        <w:t xml:space="preserve"> brief</w:t>
      </w:r>
    </w:p>
    <w:p w14:paraId="5BAF4B4D" w14:textId="77777777" w:rsidR="00BC2113" w:rsidRPr="00BC2113" w:rsidRDefault="00BC2113" w:rsidP="00BC2113">
      <w:pPr>
        <w:pStyle w:val="DevConfigs"/>
        <w:rPr>
          <w:rStyle w:val="DevConfigGray"/>
        </w:rPr>
      </w:pPr>
      <w:r w:rsidRPr="00BC2113">
        <w:rPr>
          <w:rStyle w:val="DevConfigGray"/>
        </w:rPr>
        <w:t>Building configuration...</w:t>
      </w:r>
    </w:p>
    <w:p w14:paraId="6EE89FAA" w14:textId="77777777" w:rsidR="00BC2113" w:rsidRPr="00BC2113" w:rsidRDefault="00BC2113" w:rsidP="00BC2113">
      <w:pPr>
        <w:pStyle w:val="DevConfigs"/>
        <w:rPr>
          <w:rStyle w:val="DevConfigGray"/>
        </w:rPr>
      </w:pPr>
    </w:p>
    <w:p w14:paraId="6D421CAA" w14:textId="77777777" w:rsidR="00BC2113" w:rsidRPr="00BC2113" w:rsidRDefault="00BC2113" w:rsidP="00BC2113">
      <w:pPr>
        <w:pStyle w:val="DevConfigs"/>
        <w:rPr>
          <w:rStyle w:val="DevConfigGray"/>
        </w:rPr>
      </w:pPr>
      <w:r w:rsidRPr="00BC2113">
        <w:rPr>
          <w:rStyle w:val="DevConfigGray"/>
        </w:rPr>
        <w:t xml:space="preserve">Current </w:t>
      </w:r>
      <w:proofErr w:type="gramStart"/>
      <w:r w:rsidRPr="00BC2113">
        <w:rPr>
          <w:rStyle w:val="DevConfigGray"/>
        </w:rPr>
        <w:t>configuration :</w:t>
      </w:r>
      <w:proofErr w:type="gramEnd"/>
      <w:r w:rsidRPr="00BC2113">
        <w:rPr>
          <w:rStyle w:val="DevConfigGray"/>
        </w:rPr>
        <w:t xml:space="preserve"> 2257 bytes</w:t>
      </w:r>
    </w:p>
    <w:p w14:paraId="716274E1" w14:textId="77777777" w:rsidR="00BC2113" w:rsidRPr="00BC2113" w:rsidRDefault="00BC2113" w:rsidP="00BC2113">
      <w:pPr>
        <w:pStyle w:val="DevConfigs"/>
        <w:rPr>
          <w:rStyle w:val="DevConfigGray"/>
        </w:rPr>
      </w:pPr>
      <w:r w:rsidRPr="00BC2113">
        <w:rPr>
          <w:rStyle w:val="DevConfigGray"/>
        </w:rPr>
        <w:t>!</w:t>
      </w:r>
    </w:p>
    <w:p w14:paraId="692ADF63" w14:textId="77777777" w:rsidR="00BC2113" w:rsidRPr="00BC2113" w:rsidRDefault="00BC2113" w:rsidP="00BC2113">
      <w:pPr>
        <w:pStyle w:val="DevConfigs"/>
        <w:rPr>
          <w:rStyle w:val="DevConfigGray"/>
        </w:rPr>
      </w:pPr>
      <w:r w:rsidRPr="00BC2113">
        <w:rPr>
          <w:rStyle w:val="DevConfigGray"/>
        </w:rPr>
        <w:lastRenderedPageBreak/>
        <w:t>version 17.12</w:t>
      </w:r>
    </w:p>
    <w:p w14:paraId="2CC8B85A" w14:textId="77777777" w:rsidR="00BC2113" w:rsidRPr="00BC2113" w:rsidRDefault="00BC2113" w:rsidP="00BC2113">
      <w:pPr>
        <w:pStyle w:val="DevConfigs"/>
        <w:rPr>
          <w:rStyle w:val="DevConfigGray"/>
        </w:rPr>
      </w:pPr>
      <w:r w:rsidRPr="00BC2113">
        <w:rPr>
          <w:rStyle w:val="DevConfigGray"/>
        </w:rPr>
        <w:t>service timestamps debug datetime msec</w:t>
      </w:r>
    </w:p>
    <w:p w14:paraId="2B5510F0" w14:textId="77777777" w:rsidR="00BC2113" w:rsidRPr="00BC2113" w:rsidRDefault="00BC2113" w:rsidP="00BC2113">
      <w:pPr>
        <w:pStyle w:val="DevConfigs"/>
        <w:rPr>
          <w:rStyle w:val="DevConfigGray"/>
        </w:rPr>
      </w:pPr>
      <w:r w:rsidRPr="00BC2113">
        <w:rPr>
          <w:rStyle w:val="DevConfigGray"/>
        </w:rPr>
        <w:t>service timestamps log datetime msec</w:t>
      </w:r>
    </w:p>
    <w:p w14:paraId="7977A286" w14:textId="77777777" w:rsidR="00BC2113" w:rsidRPr="00BC2113" w:rsidRDefault="00BC2113" w:rsidP="00BC2113">
      <w:pPr>
        <w:pStyle w:val="DevConfigs"/>
        <w:rPr>
          <w:rStyle w:val="DevConfigGray"/>
        </w:rPr>
      </w:pPr>
      <w:r w:rsidRPr="00BC2113">
        <w:rPr>
          <w:rStyle w:val="DevConfigGray"/>
        </w:rPr>
        <w:t xml:space="preserve">platform </w:t>
      </w:r>
      <w:proofErr w:type="spellStart"/>
      <w:r w:rsidRPr="00BC2113">
        <w:rPr>
          <w:rStyle w:val="DevConfigGray"/>
        </w:rPr>
        <w:t>qfp</w:t>
      </w:r>
      <w:proofErr w:type="spellEnd"/>
      <w:r w:rsidRPr="00BC2113">
        <w:rPr>
          <w:rStyle w:val="DevConfigGray"/>
        </w:rPr>
        <w:t xml:space="preserve"> utilization monitor load 80</w:t>
      </w:r>
    </w:p>
    <w:p w14:paraId="7DA2D8A0" w14:textId="77777777" w:rsidR="00BC2113" w:rsidRPr="00BC2113" w:rsidRDefault="00BC2113" w:rsidP="00BC2113">
      <w:pPr>
        <w:pStyle w:val="DevConfigs"/>
        <w:rPr>
          <w:rStyle w:val="DevConfigGray"/>
        </w:rPr>
      </w:pPr>
      <w:r w:rsidRPr="00BC2113">
        <w:rPr>
          <w:rStyle w:val="DevConfigGray"/>
        </w:rPr>
        <w:t>platform punt-keepalive disable-kernel-core</w:t>
      </w:r>
    </w:p>
    <w:p w14:paraId="6B5D6C55" w14:textId="77777777" w:rsidR="00BC2113" w:rsidRPr="00BC2113" w:rsidRDefault="00BC2113" w:rsidP="00BC2113">
      <w:pPr>
        <w:pStyle w:val="DevConfigs"/>
        <w:rPr>
          <w:rStyle w:val="DevConfigGray"/>
        </w:rPr>
      </w:pPr>
      <w:r w:rsidRPr="00BC2113">
        <w:rPr>
          <w:rStyle w:val="DevConfigGray"/>
        </w:rPr>
        <w:t>!</w:t>
      </w:r>
    </w:p>
    <w:p w14:paraId="7A11DC9B" w14:textId="77777777" w:rsidR="00BC2113" w:rsidRPr="00BC2113" w:rsidRDefault="00BC2113" w:rsidP="00BC2113">
      <w:pPr>
        <w:pStyle w:val="DevConfigs"/>
        <w:rPr>
          <w:rStyle w:val="DevConfigGray"/>
        </w:rPr>
      </w:pPr>
      <w:r w:rsidRPr="00BC2113">
        <w:rPr>
          <w:rStyle w:val="DevConfigGray"/>
        </w:rPr>
        <w:t>hostname ISP2</w:t>
      </w:r>
    </w:p>
    <w:p w14:paraId="1A491D86" w14:textId="77777777" w:rsidR="00BC2113" w:rsidRPr="00BC2113" w:rsidRDefault="00BC2113" w:rsidP="00BC2113">
      <w:pPr>
        <w:pStyle w:val="DevConfigs"/>
        <w:rPr>
          <w:rStyle w:val="DevConfigGray"/>
        </w:rPr>
      </w:pPr>
      <w:r w:rsidRPr="00BC2113">
        <w:rPr>
          <w:rStyle w:val="DevConfigGray"/>
        </w:rPr>
        <w:t>!</w:t>
      </w:r>
    </w:p>
    <w:p w14:paraId="01FE50DC" w14:textId="77777777" w:rsidR="00BC2113" w:rsidRPr="00BC2113" w:rsidRDefault="00BC2113" w:rsidP="00BC2113">
      <w:pPr>
        <w:pStyle w:val="DevConfigs"/>
        <w:rPr>
          <w:rStyle w:val="DevConfigGray"/>
        </w:rPr>
      </w:pPr>
      <w:r w:rsidRPr="00BC2113">
        <w:rPr>
          <w:rStyle w:val="DevConfigGray"/>
        </w:rPr>
        <w:t>boot-start-marker</w:t>
      </w:r>
    </w:p>
    <w:p w14:paraId="1470BDB9" w14:textId="77777777" w:rsidR="00BC2113" w:rsidRPr="00BC2113" w:rsidRDefault="00BC2113" w:rsidP="00BC2113">
      <w:pPr>
        <w:pStyle w:val="DevConfigs"/>
        <w:rPr>
          <w:rStyle w:val="DevConfigGray"/>
        </w:rPr>
      </w:pPr>
      <w:r w:rsidRPr="00BC2113">
        <w:rPr>
          <w:rStyle w:val="DevConfigGray"/>
        </w:rPr>
        <w:t>boot-end-marker</w:t>
      </w:r>
    </w:p>
    <w:p w14:paraId="4652E793" w14:textId="19F5C78E" w:rsidR="00BC2113" w:rsidRPr="00BC2113" w:rsidRDefault="00BC2113" w:rsidP="00BC2113">
      <w:pPr>
        <w:pStyle w:val="DevConfigs"/>
        <w:rPr>
          <w:rStyle w:val="DevConfigGray"/>
        </w:rPr>
      </w:pPr>
      <w:r w:rsidRPr="00BC2113">
        <w:rPr>
          <w:rStyle w:val="DevConfigGray"/>
        </w:rPr>
        <w:t>!</w:t>
      </w:r>
    </w:p>
    <w:p w14:paraId="758AC32C" w14:textId="77777777" w:rsidR="00BC2113" w:rsidRPr="00BC2113" w:rsidRDefault="00BC2113" w:rsidP="00BC2113">
      <w:pPr>
        <w:pStyle w:val="DevConfigs"/>
        <w:rPr>
          <w:rStyle w:val="DevConfigGray"/>
        </w:rPr>
      </w:pPr>
      <w:r w:rsidRPr="00BC2113">
        <w:rPr>
          <w:rStyle w:val="DevConfigGray"/>
        </w:rPr>
        <w:t xml:space="preserve">no </w:t>
      </w:r>
      <w:proofErr w:type="spellStart"/>
      <w:r w:rsidRPr="00BC2113">
        <w:rPr>
          <w:rStyle w:val="DevConfigGray"/>
        </w:rPr>
        <w:t>aaa</w:t>
      </w:r>
      <w:proofErr w:type="spellEnd"/>
      <w:r w:rsidRPr="00BC2113">
        <w:rPr>
          <w:rStyle w:val="DevConfigGray"/>
        </w:rPr>
        <w:t xml:space="preserve"> new-model</w:t>
      </w:r>
    </w:p>
    <w:p w14:paraId="676E67D7" w14:textId="77777777" w:rsidR="00BC2113" w:rsidRPr="00BC2113" w:rsidRDefault="00BC2113" w:rsidP="00BC2113">
      <w:pPr>
        <w:pStyle w:val="DevConfigs"/>
        <w:rPr>
          <w:rStyle w:val="DevConfigGray"/>
        </w:rPr>
      </w:pPr>
      <w:r w:rsidRPr="00BC2113">
        <w:rPr>
          <w:rStyle w:val="DevConfigGray"/>
        </w:rPr>
        <w:t>!</w:t>
      </w:r>
    </w:p>
    <w:p w14:paraId="1192A2DD" w14:textId="77777777" w:rsidR="00BC2113" w:rsidRPr="00BC2113" w:rsidRDefault="00BC2113" w:rsidP="00BC2113">
      <w:pPr>
        <w:pStyle w:val="DevConfigs"/>
        <w:rPr>
          <w:rStyle w:val="DevConfigGray"/>
        </w:rPr>
      </w:pPr>
      <w:r w:rsidRPr="00BC2113">
        <w:rPr>
          <w:rStyle w:val="DevConfigGray"/>
        </w:rPr>
        <w:t xml:space="preserve">no </w:t>
      </w:r>
      <w:proofErr w:type="spellStart"/>
      <w:r w:rsidRPr="00BC2113">
        <w:rPr>
          <w:rStyle w:val="DevConfigGray"/>
        </w:rPr>
        <w:t>ip</w:t>
      </w:r>
      <w:proofErr w:type="spellEnd"/>
      <w:r w:rsidRPr="00BC2113">
        <w:rPr>
          <w:rStyle w:val="DevConfigGray"/>
        </w:rPr>
        <w:t xml:space="preserve"> domain lookup</w:t>
      </w:r>
    </w:p>
    <w:p w14:paraId="19D0E6A4" w14:textId="52623067" w:rsidR="00BC2113" w:rsidRPr="00BC2113" w:rsidRDefault="00BC2113" w:rsidP="00BC2113">
      <w:pPr>
        <w:pStyle w:val="DevConfigs"/>
        <w:rPr>
          <w:rStyle w:val="DevConfigGray"/>
        </w:rPr>
      </w:pPr>
      <w:r w:rsidRPr="00BC2113">
        <w:rPr>
          <w:rStyle w:val="DevConfigGray"/>
        </w:rPr>
        <w:t>!</w:t>
      </w:r>
    </w:p>
    <w:p w14:paraId="7E2CDA25" w14:textId="77777777" w:rsidR="00BC2113" w:rsidRPr="00BC2113" w:rsidRDefault="00BC2113" w:rsidP="00BC2113">
      <w:pPr>
        <w:pStyle w:val="DevConfigs"/>
        <w:rPr>
          <w:rStyle w:val="DevConfigGray"/>
        </w:rPr>
      </w:pPr>
      <w:r w:rsidRPr="00BC2113">
        <w:rPr>
          <w:rStyle w:val="DevConfigGray"/>
        </w:rPr>
        <w:t>login on-success log</w:t>
      </w:r>
    </w:p>
    <w:p w14:paraId="19B9C2F7" w14:textId="77777777" w:rsidR="00BC2113" w:rsidRPr="00BC2113" w:rsidRDefault="00BC2113" w:rsidP="00BC2113">
      <w:pPr>
        <w:pStyle w:val="DevConfigs"/>
        <w:rPr>
          <w:rStyle w:val="DevConfigGray"/>
        </w:rPr>
      </w:pPr>
      <w:r w:rsidRPr="00BC2113">
        <w:rPr>
          <w:rStyle w:val="DevConfigGray"/>
        </w:rPr>
        <w:t>!</w:t>
      </w:r>
    </w:p>
    <w:p w14:paraId="52016CFF" w14:textId="77777777" w:rsidR="00BC2113" w:rsidRPr="00BC2113" w:rsidRDefault="00BC2113" w:rsidP="00BC2113">
      <w:pPr>
        <w:pStyle w:val="DevConfigs"/>
        <w:rPr>
          <w:rStyle w:val="DevConfigGray"/>
        </w:rPr>
      </w:pPr>
      <w:r w:rsidRPr="00BC2113">
        <w:rPr>
          <w:rStyle w:val="DevConfigGray"/>
        </w:rPr>
        <w:t>subscriber templating</w:t>
      </w:r>
    </w:p>
    <w:p w14:paraId="1BBF450F" w14:textId="77777777" w:rsidR="00BC2113" w:rsidRPr="00BC2113" w:rsidRDefault="00BC2113" w:rsidP="00BC2113">
      <w:pPr>
        <w:pStyle w:val="DevConfigs"/>
        <w:rPr>
          <w:rStyle w:val="DevConfigGray"/>
        </w:rPr>
      </w:pPr>
      <w:r w:rsidRPr="00BC2113">
        <w:rPr>
          <w:rStyle w:val="DevConfigGray"/>
        </w:rPr>
        <w:t>multilink bundle-name authenticated</w:t>
      </w:r>
    </w:p>
    <w:p w14:paraId="13C922CC" w14:textId="77777777" w:rsidR="00BC2113" w:rsidRPr="00BC2113" w:rsidRDefault="00BC2113" w:rsidP="00BC2113">
      <w:pPr>
        <w:pStyle w:val="DevConfigs"/>
        <w:rPr>
          <w:rStyle w:val="DevConfigGray"/>
        </w:rPr>
      </w:pPr>
      <w:r w:rsidRPr="00BC2113">
        <w:rPr>
          <w:rStyle w:val="DevConfigGray"/>
        </w:rPr>
        <w:t>!</w:t>
      </w:r>
    </w:p>
    <w:p w14:paraId="2648B77D" w14:textId="77777777" w:rsidR="00BC2113" w:rsidRPr="00BC2113" w:rsidRDefault="00BC2113" w:rsidP="00BC2113">
      <w:pPr>
        <w:pStyle w:val="DevConfigs"/>
        <w:rPr>
          <w:rStyle w:val="DevConfigGray"/>
        </w:rPr>
      </w:pPr>
      <w:proofErr w:type="spellStart"/>
      <w:r w:rsidRPr="00BC2113">
        <w:rPr>
          <w:rStyle w:val="DevConfigGray"/>
        </w:rPr>
        <w:t>pae</w:t>
      </w:r>
      <w:proofErr w:type="spellEnd"/>
    </w:p>
    <w:p w14:paraId="6B538AC4" w14:textId="2F211BDA" w:rsidR="00BC2113" w:rsidRPr="00BC2113" w:rsidRDefault="00BC2113" w:rsidP="00BC2113">
      <w:pPr>
        <w:pStyle w:val="DevConfigs"/>
        <w:rPr>
          <w:rStyle w:val="DevConfigGray"/>
        </w:rPr>
      </w:pPr>
      <w:r w:rsidRPr="00BC2113">
        <w:rPr>
          <w:rStyle w:val="DevConfigGray"/>
        </w:rPr>
        <w:t>!</w:t>
      </w:r>
    </w:p>
    <w:p w14:paraId="7EFF7A35"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w:t>
      </w:r>
      <w:proofErr w:type="spellStart"/>
      <w:r w:rsidRPr="00BC2113">
        <w:rPr>
          <w:rStyle w:val="DevConfigGray"/>
        </w:rPr>
        <w:t>trustpoint</w:t>
      </w:r>
      <w:proofErr w:type="spellEnd"/>
      <w:r w:rsidRPr="00BC2113">
        <w:rPr>
          <w:rStyle w:val="DevConfigGray"/>
        </w:rPr>
        <w:t xml:space="preserve"> TP-self-signed-2624250798</w:t>
      </w:r>
    </w:p>
    <w:p w14:paraId="2A0050F2" w14:textId="77777777" w:rsidR="00BC2113" w:rsidRPr="00BC2113" w:rsidRDefault="00BC2113" w:rsidP="00BC2113">
      <w:pPr>
        <w:pStyle w:val="DevConfigs"/>
        <w:rPr>
          <w:rStyle w:val="DevConfigGray"/>
        </w:rPr>
      </w:pPr>
      <w:r w:rsidRPr="00BC2113">
        <w:rPr>
          <w:rStyle w:val="DevConfigGray"/>
        </w:rPr>
        <w:t xml:space="preserve"> enrollment </w:t>
      </w:r>
      <w:proofErr w:type="spellStart"/>
      <w:r w:rsidRPr="00BC2113">
        <w:rPr>
          <w:rStyle w:val="DevConfigGray"/>
        </w:rPr>
        <w:t>selfsigned</w:t>
      </w:r>
      <w:proofErr w:type="spellEnd"/>
    </w:p>
    <w:p w14:paraId="692E19F8" w14:textId="77777777" w:rsidR="00BC2113" w:rsidRPr="00BC2113" w:rsidRDefault="00BC2113" w:rsidP="00BC2113">
      <w:pPr>
        <w:pStyle w:val="DevConfigs"/>
        <w:rPr>
          <w:rStyle w:val="DevConfigGray"/>
        </w:rPr>
      </w:pPr>
      <w:r w:rsidRPr="00BC2113">
        <w:rPr>
          <w:rStyle w:val="DevConfigGray"/>
        </w:rPr>
        <w:t xml:space="preserve"> subject-name </w:t>
      </w:r>
      <w:proofErr w:type="spellStart"/>
      <w:r w:rsidRPr="00BC2113">
        <w:rPr>
          <w:rStyle w:val="DevConfigGray"/>
        </w:rPr>
        <w:t>cn</w:t>
      </w:r>
      <w:proofErr w:type="spellEnd"/>
      <w:r w:rsidRPr="00BC2113">
        <w:rPr>
          <w:rStyle w:val="DevConfigGray"/>
        </w:rPr>
        <w:t>=IOS-Self-Signed-Certificate-2624250798</w:t>
      </w:r>
    </w:p>
    <w:p w14:paraId="28A738EE" w14:textId="77777777" w:rsidR="00BC2113" w:rsidRPr="00BC2113" w:rsidRDefault="00BC2113" w:rsidP="00BC2113">
      <w:pPr>
        <w:pStyle w:val="DevConfigs"/>
        <w:rPr>
          <w:rStyle w:val="DevConfigGray"/>
        </w:rPr>
      </w:pPr>
      <w:r w:rsidRPr="00BC2113">
        <w:rPr>
          <w:rStyle w:val="DevConfigGray"/>
        </w:rPr>
        <w:t xml:space="preserve"> revocation-check none</w:t>
      </w:r>
    </w:p>
    <w:p w14:paraId="323FC346"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rsakeypair</w:t>
      </w:r>
      <w:proofErr w:type="spellEnd"/>
      <w:r w:rsidRPr="00BC2113">
        <w:rPr>
          <w:rStyle w:val="DevConfigGray"/>
        </w:rPr>
        <w:t xml:space="preserve"> TP-self-signed-2624250798</w:t>
      </w:r>
    </w:p>
    <w:p w14:paraId="533332D7" w14:textId="77777777" w:rsidR="00BC2113" w:rsidRPr="00BC2113" w:rsidRDefault="00BC2113" w:rsidP="00BC2113">
      <w:pPr>
        <w:pStyle w:val="DevConfigs"/>
        <w:rPr>
          <w:rStyle w:val="DevConfigGray"/>
        </w:rPr>
      </w:pPr>
      <w:r w:rsidRPr="00BC2113">
        <w:rPr>
          <w:rStyle w:val="DevConfigGray"/>
        </w:rPr>
        <w:t xml:space="preserve"> hash sha512</w:t>
      </w:r>
    </w:p>
    <w:p w14:paraId="6E3236D9" w14:textId="77777777" w:rsidR="00BC2113" w:rsidRPr="00BC2113" w:rsidRDefault="00BC2113" w:rsidP="00BC2113">
      <w:pPr>
        <w:pStyle w:val="DevConfigs"/>
        <w:rPr>
          <w:rStyle w:val="DevConfigGray"/>
        </w:rPr>
      </w:pPr>
      <w:r w:rsidRPr="00BC2113">
        <w:rPr>
          <w:rStyle w:val="DevConfigGray"/>
        </w:rPr>
        <w:t>!</w:t>
      </w:r>
    </w:p>
    <w:p w14:paraId="176F0D62"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w:t>
      </w:r>
      <w:proofErr w:type="spellStart"/>
      <w:r w:rsidRPr="00BC2113">
        <w:rPr>
          <w:rStyle w:val="DevConfigGray"/>
        </w:rPr>
        <w:t>trustpoint</w:t>
      </w:r>
      <w:proofErr w:type="spellEnd"/>
      <w:r w:rsidRPr="00BC2113">
        <w:rPr>
          <w:rStyle w:val="DevConfigGray"/>
        </w:rPr>
        <w:t xml:space="preserve"> SLA-</w:t>
      </w:r>
      <w:proofErr w:type="spellStart"/>
      <w:r w:rsidRPr="00BC2113">
        <w:rPr>
          <w:rStyle w:val="DevConfigGray"/>
        </w:rPr>
        <w:t>TrustPoint</w:t>
      </w:r>
      <w:proofErr w:type="spellEnd"/>
    </w:p>
    <w:p w14:paraId="1A612778" w14:textId="77777777" w:rsidR="00BC2113" w:rsidRPr="00BC2113" w:rsidRDefault="00BC2113" w:rsidP="00BC2113">
      <w:pPr>
        <w:pStyle w:val="DevConfigs"/>
        <w:rPr>
          <w:rStyle w:val="DevConfigGray"/>
        </w:rPr>
      </w:pPr>
      <w:r w:rsidRPr="00BC2113">
        <w:rPr>
          <w:rStyle w:val="DevConfigGray"/>
        </w:rPr>
        <w:t xml:space="preserve"> enrollment pkcs12</w:t>
      </w:r>
    </w:p>
    <w:p w14:paraId="1C33E948" w14:textId="77777777" w:rsidR="00BC2113" w:rsidRPr="00BC2113" w:rsidRDefault="00BC2113" w:rsidP="00BC2113">
      <w:pPr>
        <w:pStyle w:val="DevConfigs"/>
        <w:rPr>
          <w:rStyle w:val="DevConfigGray"/>
        </w:rPr>
      </w:pPr>
      <w:r w:rsidRPr="00BC2113">
        <w:rPr>
          <w:rStyle w:val="DevConfigGray"/>
        </w:rPr>
        <w:t xml:space="preserve"> revocation-check </w:t>
      </w:r>
      <w:proofErr w:type="spellStart"/>
      <w:r w:rsidRPr="00BC2113">
        <w:rPr>
          <w:rStyle w:val="DevConfigGray"/>
        </w:rPr>
        <w:t>crl</w:t>
      </w:r>
      <w:proofErr w:type="spellEnd"/>
    </w:p>
    <w:p w14:paraId="0E893BF6" w14:textId="77777777" w:rsidR="00BC2113" w:rsidRPr="00BC2113" w:rsidRDefault="00BC2113" w:rsidP="00BC2113">
      <w:pPr>
        <w:pStyle w:val="DevConfigs"/>
        <w:rPr>
          <w:rStyle w:val="DevConfigGray"/>
        </w:rPr>
      </w:pPr>
      <w:r w:rsidRPr="00BC2113">
        <w:rPr>
          <w:rStyle w:val="DevConfigGray"/>
        </w:rPr>
        <w:t xml:space="preserve"> hash sha512</w:t>
      </w:r>
    </w:p>
    <w:p w14:paraId="17E8271E" w14:textId="523FFA94" w:rsidR="00BC2113" w:rsidRPr="00BC2113" w:rsidRDefault="00BC2113" w:rsidP="00BC2113">
      <w:pPr>
        <w:pStyle w:val="DevConfigs"/>
        <w:rPr>
          <w:rStyle w:val="DevConfigGray"/>
        </w:rPr>
      </w:pPr>
      <w:r w:rsidRPr="00BC2113">
        <w:rPr>
          <w:rStyle w:val="DevConfigGray"/>
        </w:rPr>
        <w:t>!</w:t>
      </w:r>
    </w:p>
    <w:p w14:paraId="40315D4D"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certificate chain TP-self-signed-2624250798</w:t>
      </w:r>
    </w:p>
    <w:p w14:paraId="40D51DAD" w14:textId="77777777" w:rsidR="00BC2113" w:rsidRPr="00BC2113" w:rsidRDefault="00BC2113" w:rsidP="00BC2113">
      <w:pPr>
        <w:pStyle w:val="DevConfigs"/>
        <w:rPr>
          <w:rStyle w:val="DevConfigGray"/>
        </w:rPr>
      </w:pPr>
      <w:r w:rsidRPr="00BC2113">
        <w:rPr>
          <w:rStyle w:val="DevConfigGray"/>
        </w:rPr>
        <w:t xml:space="preserve"> certificate self-signed 01</w:t>
      </w:r>
    </w:p>
    <w:p w14:paraId="4AE0535C"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certificate chain SLA-</w:t>
      </w:r>
      <w:proofErr w:type="spellStart"/>
      <w:r w:rsidRPr="00BC2113">
        <w:rPr>
          <w:rStyle w:val="DevConfigGray"/>
        </w:rPr>
        <w:t>TrustPoint</w:t>
      </w:r>
      <w:proofErr w:type="spellEnd"/>
    </w:p>
    <w:p w14:paraId="1AEABE46" w14:textId="77777777" w:rsidR="00BC2113" w:rsidRPr="00BC2113" w:rsidRDefault="00BC2113" w:rsidP="00BC2113">
      <w:pPr>
        <w:pStyle w:val="DevConfigs"/>
        <w:rPr>
          <w:rStyle w:val="DevConfigGray"/>
        </w:rPr>
      </w:pPr>
      <w:r w:rsidRPr="00BC2113">
        <w:rPr>
          <w:rStyle w:val="DevConfigGray"/>
        </w:rPr>
        <w:t xml:space="preserve"> certificate ca 01</w:t>
      </w:r>
    </w:p>
    <w:p w14:paraId="1A7BA3FA" w14:textId="037AB588" w:rsidR="00BC2113" w:rsidRPr="00BC2113" w:rsidRDefault="00BC2113" w:rsidP="00BC2113">
      <w:pPr>
        <w:pStyle w:val="DevConfigs"/>
        <w:rPr>
          <w:rStyle w:val="DevConfigGray"/>
        </w:rPr>
      </w:pPr>
      <w:r w:rsidRPr="00BC2113">
        <w:rPr>
          <w:rStyle w:val="DevConfigGray"/>
        </w:rPr>
        <w:t>!</w:t>
      </w:r>
    </w:p>
    <w:p w14:paraId="144E6678" w14:textId="77777777" w:rsidR="00BC2113" w:rsidRPr="00BC2113" w:rsidRDefault="00BC2113" w:rsidP="00BC2113">
      <w:pPr>
        <w:pStyle w:val="DevConfigs"/>
        <w:rPr>
          <w:rStyle w:val="DevConfigGray"/>
        </w:rPr>
      </w:pPr>
      <w:r w:rsidRPr="00BC2113">
        <w:rPr>
          <w:rStyle w:val="DevConfigGray"/>
        </w:rPr>
        <w:t>diagnostic bootup level minimal</w:t>
      </w:r>
    </w:p>
    <w:p w14:paraId="1EBDC95C" w14:textId="77777777" w:rsidR="00BC2113" w:rsidRPr="00BC2113" w:rsidRDefault="00BC2113" w:rsidP="00BC2113">
      <w:pPr>
        <w:pStyle w:val="DevConfigs"/>
        <w:rPr>
          <w:rStyle w:val="DevConfigGray"/>
        </w:rPr>
      </w:pPr>
      <w:r w:rsidRPr="00BC2113">
        <w:rPr>
          <w:rStyle w:val="DevConfigGray"/>
        </w:rPr>
        <w:t>!</w:t>
      </w:r>
    </w:p>
    <w:p w14:paraId="1CEE2014" w14:textId="77777777" w:rsidR="00BC2113" w:rsidRPr="00BC2113" w:rsidRDefault="00BC2113" w:rsidP="00BC2113">
      <w:pPr>
        <w:pStyle w:val="DevConfigs"/>
        <w:rPr>
          <w:rStyle w:val="DevConfigGray"/>
        </w:rPr>
      </w:pPr>
      <w:r w:rsidRPr="00BC2113">
        <w:rPr>
          <w:rStyle w:val="DevConfigGray"/>
        </w:rPr>
        <w:t>memory free low-watermark processor 61443</w:t>
      </w:r>
    </w:p>
    <w:p w14:paraId="76515E47" w14:textId="77777777" w:rsidR="00BC2113" w:rsidRPr="00BC2113" w:rsidRDefault="00BC2113" w:rsidP="00BC2113">
      <w:pPr>
        <w:pStyle w:val="DevConfigs"/>
        <w:rPr>
          <w:rStyle w:val="DevConfigGray"/>
        </w:rPr>
      </w:pPr>
      <w:r w:rsidRPr="00BC2113">
        <w:rPr>
          <w:rStyle w:val="DevConfigGray"/>
        </w:rPr>
        <w:t>!</w:t>
      </w:r>
    </w:p>
    <w:p w14:paraId="2A9AC0C8" w14:textId="77777777" w:rsidR="00BC2113" w:rsidRPr="00BC2113" w:rsidRDefault="00BC2113" w:rsidP="00BC2113">
      <w:pPr>
        <w:pStyle w:val="DevConfigs"/>
        <w:rPr>
          <w:rStyle w:val="DevConfigGray"/>
        </w:rPr>
      </w:pPr>
      <w:r w:rsidRPr="00BC2113">
        <w:rPr>
          <w:rStyle w:val="DevConfigGray"/>
        </w:rPr>
        <w:t>spanning-tree extend system-id</w:t>
      </w:r>
    </w:p>
    <w:p w14:paraId="0DE27D38" w14:textId="77777777" w:rsidR="00BC2113" w:rsidRPr="00BC2113" w:rsidRDefault="00BC2113" w:rsidP="00BC2113">
      <w:pPr>
        <w:pStyle w:val="DevConfigs"/>
        <w:rPr>
          <w:rStyle w:val="DevConfigGray"/>
        </w:rPr>
      </w:pPr>
      <w:r w:rsidRPr="00BC2113">
        <w:rPr>
          <w:rStyle w:val="DevConfigGray"/>
        </w:rPr>
        <w:t>!</w:t>
      </w:r>
    </w:p>
    <w:p w14:paraId="2811567F" w14:textId="77777777" w:rsidR="00BC2113" w:rsidRPr="00BC2113" w:rsidRDefault="00BC2113" w:rsidP="00BC2113">
      <w:pPr>
        <w:pStyle w:val="DevConfigs"/>
        <w:rPr>
          <w:rStyle w:val="DevConfigGray"/>
        </w:rPr>
      </w:pPr>
      <w:r w:rsidRPr="00BC2113">
        <w:rPr>
          <w:rStyle w:val="DevConfigGray"/>
        </w:rPr>
        <w:t>redundancy</w:t>
      </w:r>
    </w:p>
    <w:p w14:paraId="3C301496" w14:textId="77777777" w:rsidR="00BC2113" w:rsidRPr="00BC2113" w:rsidRDefault="00BC2113" w:rsidP="00BC2113">
      <w:pPr>
        <w:pStyle w:val="DevConfigs"/>
        <w:rPr>
          <w:rStyle w:val="DevConfigGray"/>
        </w:rPr>
      </w:pPr>
      <w:r w:rsidRPr="00BC2113">
        <w:rPr>
          <w:rStyle w:val="DevConfigGray"/>
        </w:rPr>
        <w:t xml:space="preserve"> mode none</w:t>
      </w:r>
    </w:p>
    <w:p w14:paraId="500B5F61" w14:textId="77777777" w:rsidR="00BC2113" w:rsidRPr="00BC2113" w:rsidRDefault="00BC2113" w:rsidP="00BC2113">
      <w:pPr>
        <w:pStyle w:val="DevConfigs"/>
        <w:rPr>
          <w:rStyle w:val="DevConfigGray"/>
        </w:rPr>
      </w:pPr>
      <w:r w:rsidRPr="00BC2113">
        <w:rPr>
          <w:rStyle w:val="DevConfigGray"/>
        </w:rPr>
        <w:t>!</w:t>
      </w:r>
    </w:p>
    <w:p w14:paraId="5F56F97B" w14:textId="77777777" w:rsidR="00BC2113" w:rsidRPr="00BC2113" w:rsidRDefault="00BC2113" w:rsidP="00BC2113">
      <w:pPr>
        <w:pStyle w:val="DevConfigs"/>
        <w:rPr>
          <w:rStyle w:val="DevConfigGray"/>
        </w:rPr>
      </w:pPr>
      <w:r w:rsidRPr="00BC2113">
        <w:rPr>
          <w:rStyle w:val="DevConfigGray"/>
        </w:rPr>
        <w:t>interface GigabitEthernet0/0/0</w:t>
      </w:r>
    </w:p>
    <w:p w14:paraId="26ADDD72" w14:textId="77777777" w:rsidR="00BC2113" w:rsidRPr="00BC2113" w:rsidRDefault="00BC2113" w:rsidP="00BC2113">
      <w:pPr>
        <w:pStyle w:val="DevConfigs"/>
        <w:rPr>
          <w:rStyle w:val="DevConfigGray"/>
        </w:rPr>
      </w:pPr>
      <w:r w:rsidRPr="00BC2113">
        <w:rPr>
          <w:rStyle w:val="DevConfigGray"/>
        </w:rPr>
        <w:t xml:space="preserve"> description To GW2 (R2)</w:t>
      </w:r>
    </w:p>
    <w:p w14:paraId="77151841"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209.165.201.6 255.255.255.252</w:t>
      </w:r>
    </w:p>
    <w:p w14:paraId="7F507E81" w14:textId="77777777" w:rsidR="00BC2113" w:rsidRPr="00BC2113" w:rsidRDefault="00BC2113" w:rsidP="00BC2113">
      <w:pPr>
        <w:pStyle w:val="DevConfigs"/>
        <w:rPr>
          <w:rStyle w:val="DevConfigGray"/>
        </w:rPr>
      </w:pPr>
      <w:r w:rsidRPr="00BC2113">
        <w:rPr>
          <w:rStyle w:val="DevConfigGray"/>
        </w:rPr>
        <w:t xml:space="preserve"> negotiation auto</w:t>
      </w:r>
    </w:p>
    <w:p w14:paraId="4E1215AC" w14:textId="77777777" w:rsidR="00BC2113" w:rsidRPr="00BC2113" w:rsidRDefault="00BC2113" w:rsidP="00BC2113">
      <w:pPr>
        <w:pStyle w:val="DevConfigs"/>
        <w:rPr>
          <w:rStyle w:val="DevConfigGray"/>
        </w:rPr>
      </w:pPr>
      <w:r w:rsidRPr="00BC2113">
        <w:rPr>
          <w:rStyle w:val="DevConfigGray"/>
        </w:rPr>
        <w:t>!</w:t>
      </w:r>
    </w:p>
    <w:p w14:paraId="26D6363C" w14:textId="77777777" w:rsidR="00BC2113" w:rsidRPr="00BC2113" w:rsidRDefault="00BC2113" w:rsidP="00BC2113">
      <w:pPr>
        <w:pStyle w:val="DevConfigs"/>
        <w:rPr>
          <w:rStyle w:val="DevConfigGray"/>
        </w:rPr>
      </w:pPr>
      <w:r w:rsidRPr="00BC2113">
        <w:rPr>
          <w:rStyle w:val="DevConfigGray"/>
        </w:rPr>
        <w:t>interface GigabitEthernet0/0/1</w:t>
      </w:r>
    </w:p>
    <w:p w14:paraId="02EB71F8" w14:textId="77777777" w:rsidR="00BC2113" w:rsidRPr="00BC2113" w:rsidRDefault="00BC2113" w:rsidP="00BC2113">
      <w:pPr>
        <w:pStyle w:val="DevConfigs"/>
        <w:rPr>
          <w:rStyle w:val="DevConfigGray"/>
        </w:rPr>
      </w:pPr>
      <w:r w:rsidRPr="00BC2113">
        <w:rPr>
          <w:rStyle w:val="DevConfigGray"/>
        </w:rPr>
        <w:t xml:space="preserve"> description To ISP3 (D2)</w:t>
      </w:r>
    </w:p>
    <w:p w14:paraId="1D7FE63A"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w:t>
      </w:r>
      <w:proofErr w:type="spellStart"/>
      <w:r w:rsidRPr="00BC2113">
        <w:rPr>
          <w:rStyle w:val="DevConfigGray"/>
        </w:rPr>
        <w:t>dhcp</w:t>
      </w:r>
      <w:proofErr w:type="spellEnd"/>
      <w:r w:rsidRPr="00BC2113">
        <w:rPr>
          <w:rStyle w:val="DevConfigGray"/>
        </w:rPr>
        <w:t xml:space="preserve"> client client-id ascii cisco-e438.7e8c.7a11-Gi0/0/1</w:t>
      </w:r>
    </w:p>
    <w:p w14:paraId="4EAFFC37"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209.165.201.13 255.255.255.252</w:t>
      </w:r>
    </w:p>
    <w:p w14:paraId="506B9CDA" w14:textId="77777777" w:rsidR="00BC2113" w:rsidRPr="00BC2113" w:rsidRDefault="00BC2113" w:rsidP="00BC2113">
      <w:pPr>
        <w:pStyle w:val="DevConfigs"/>
        <w:rPr>
          <w:rStyle w:val="DevConfigGray"/>
        </w:rPr>
      </w:pPr>
      <w:r w:rsidRPr="00BC2113">
        <w:rPr>
          <w:rStyle w:val="DevConfigGray"/>
        </w:rPr>
        <w:lastRenderedPageBreak/>
        <w:t xml:space="preserve"> negotiation auto</w:t>
      </w:r>
    </w:p>
    <w:p w14:paraId="2A583C24" w14:textId="77777777" w:rsidR="00BC2113" w:rsidRPr="00BC2113" w:rsidRDefault="00BC2113" w:rsidP="00BC2113">
      <w:pPr>
        <w:pStyle w:val="DevConfigs"/>
        <w:rPr>
          <w:rStyle w:val="DevConfigGray"/>
        </w:rPr>
      </w:pPr>
      <w:r w:rsidRPr="00BC2113">
        <w:rPr>
          <w:rStyle w:val="DevConfigGray"/>
        </w:rPr>
        <w:t>!</w:t>
      </w:r>
    </w:p>
    <w:p w14:paraId="16080021" w14:textId="77777777" w:rsidR="00BC2113" w:rsidRPr="00BC2113" w:rsidRDefault="00BC2113" w:rsidP="00BC2113">
      <w:pPr>
        <w:pStyle w:val="DevConfigs"/>
        <w:rPr>
          <w:rStyle w:val="DevConfigGray"/>
        </w:rPr>
      </w:pPr>
      <w:r w:rsidRPr="00BC2113">
        <w:rPr>
          <w:rStyle w:val="DevConfigGray"/>
        </w:rPr>
        <w:t>interface Serial0/1/0</w:t>
      </w:r>
    </w:p>
    <w:p w14:paraId="4BF9BDAA" w14:textId="77777777" w:rsidR="00BC2113" w:rsidRPr="00BC2113" w:rsidRDefault="00BC2113" w:rsidP="00BC2113">
      <w:pPr>
        <w:pStyle w:val="DevConfigs"/>
        <w:rPr>
          <w:rStyle w:val="DevConfigGray"/>
        </w:rPr>
      </w:pPr>
      <w:r w:rsidRPr="00BC2113">
        <w:rPr>
          <w:rStyle w:val="DevConfigGray"/>
        </w:rPr>
        <w:t xml:space="preserve"> description To GW1 (R1) - slower link</w:t>
      </w:r>
    </w:p>
    <w:p w14:paraId="46EE0E21"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209.165.201.18 255.255.255.252</w:t>
      </w:r>
    </w:p>
    <w:p w14:paraId="0807020A" w14:textId="77777777" w:rsidR="00BC2113" w:rsidRPr="00BC2113" w:rsidRDefault="00BC2113" w:rsidP="00BC2113">
      <w:pPr>
        <w:pStyle w:val="DevConfigs"/>
        <w:rPr>
          <w:rStyle w:val="DevConfigGray"/>
        </w:rPr>
      </w:pPr>
      <w:r w:rsidRPr="00BC2113">
        <w:rPr>
          <w:rStyle w:val="DevConfigGray"/>
        </w:rPr>
        <w:t>!</w:t>
      </w:r>
    </w:p>
    <w:p w14:paraId="0FE5F31B" w14:textId="77777777" w:rsidR="00BC2113" w:rsidRDefault="00BC2113" w:rsidP="00BC2113">
      <w:pPr>
        <w:pStyle w:val="DevConfigs"/>
        <w:rPr>
          <w:rStyle w:val="DevConfigGray"/>
        </w:rPr>
      </w:pPr>
      <w:r w:rsidRPr="00BC2113">
        <w:rPr>
          <w:rStyle w:val="DevConfigGray"/>
        </w:rPr>
        <w:t xml:space="preserve">router </w:t>
      </w:r>
      <w:proofErr w:type="spellStart"/>
      <w:r w:rsidRPr="00BC2113">
        <w:rPr>
          <w:rStyle w:val="DevConfigGray"/>
        </w:rPr>
        <w:t>bgp</w:t>
      </w:r>
      <w:proofErr w:type="spellEnd"/>
      <w:r w:rsidRPr="00BC2113">
        <w:rPr>
          <w:rStyle w:val="DevConfigGray"/>
        </w:rPr>
        <w:t xml:space="preserve"> 65200</w:t>
      </w:r>
    </w:p>
    <w:p w14:paraId="2A425079" w14:textId="04F054A9" w:rsidR="007802CB" w:rsidRPr="00BC2113" w:rsidRDefault="007802CB" w:rsidP="00BC2113">
      <w:pPr>
        <w:pStyle w:val="DevConfigs"/>
        <w:rPr>
          <w:rStyle w:val="DevConfigGray"/>
        </w:rPr>
      </w:pPr>
      <w:r>
        <w:rPr>
          <w:rStyle w:val="DevConfigGray"/>
        </w:rPr>
        <w:t xml:space="preserve"> </w:t>
      </w:r>
      <w:proofErr w:type="spellStart"/>
      <w:r w:rsidRPr="007802CB">
        <w:rPr>
          <w:rStyle w:val="DevConfigGray"/>
        </w:rPr>
        <w:t>bgp</w:t>
      </w:r>
      <w:proofErr w:type="spellEnd"/>
      <w:r w:rsidRPr="007802CB">
        <w:rPr>
          <w:rStyle w:val="DevConfigGray"/>
        </w:rPr>
        <w:t xml:space="preserve"> router-id 4.4.4.4</w:t>
      </w:r>
    </w:p>
    <w:p w14:paraId="03AC1280"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bgp</w:t>
      </w:r>
      <w:proofErr w:type="spellEnd"/>
      <w:r w:rsidRPr="00BC2113">
        <w:rPr>
          <w:rStyle w:val="DevConfigGray"/>
        </w:rPr>
        <w:t xml:space="preserve"> log-neighbor-changes</w:t>
      </w:r>
    </w:p>
    <w:p w14:paraId="7B4E7B1C" w14:textId="77777777" w:rsidR="00BC2113" w:rsidRPr="00BC2113" w:rsidRDefault="00BC2113" w:rsidP="00BC2113">
      <w:pPr>
        <w:pStyle w:val="DevConfigs"/>
        <w:rPr>
          <w:rStyle w:val="DevConfigGray"/>
        </w:rPr>
      </w:pPr>
      <w:r w:rsidRPr="00BC2113">
        <w:rPr>
          <w:rStyle w:val="DevConfigGray"/>
        </w:rPr>
        <w:t xml:space="preserve"> neighbor 209.165.201.5 remote-as 65000</w:t>
      </w:r>
    </w:p>
    <w:p w14:paraId="0CD5CD5F" w14:textId="77777777" w:rsidR="00BC2113" w:rsidRPr="00BC2113" w:rsidRDefault="00BC2113" w:rsidP="00BC2113">
      <w:pPr>
        <w:pStyle w:val="DevConfigs"/>
        <w:rPr>
          <w:rStyle w:val="DevConfigGray"/>
        </w:rPr>
      </w:pPr>
      <w:r w:rsidRPr="00BC2113">
        <w:rPr>
          <w:rStyle w:val="DevConfigGray"/>
        </w:rPr>
        <w:t xml:space="preserve"> neighbor 209.165.201.14 remote-as 4279500803</w:t>
      </w:r>
    </w:p>
    <w:p w14:paraId="01347415" w14:textId="77777777" w:rsidR="00BC2113" w:rsidRPr="00BC2113" w:rsidRDefault="00BC2113" w:rsidP="00BC2113">
      <w:pPr>
        <w:pStyle w:val="DevConfigs"/>
        <w:rPr>
          <w:rStyle w:val="DevConfigGray"/>
        </w:rPr>
      </w:pPr>
      <w:r w:rsidRPr="00BC2113">
        <w:rPr>
          <w:rStyle w:val="DevConfigGray"/>
        </w:rPr>
        <w:t xml:space="preserve"> neighbor 209.165.201.17 remote-as 65000</w:t>
      </w:r>
    </w:p>
    <w:p w14:paraId="5455F071" w14:textId="77777777" w:rsidR="00BC2113" w:rsidRPr="00BC2113" w:rsidRDefault="00BC2113" w:rsidP="00BC2113">
      <w:pPr>
        <w:pStyle w:val="DevConfigs"/>
        <w:rPr>
          <w:rStyle w:val="DevConfigGray"/>
        </w:rPr>
      </w:pPr>
      <w:r w:rsidRPr="00BC2113">
        <w:rPr>
          <w:rStyle w:val="DevConfigGray"/>
        </w:rPr>
        <w:t xml:space="preserve"> neighbor 209.165.201.17 password cisco123</w:t>
      </w:r>
    </w:p>
    <w:p w14:paraId="7FF5FC56" w14:textId="77777777" w:rsidR="00BC2113" w:rsidRPr="00BC2113" w:rsidRDefault="00BC2113" w:rsidP="00BC2113">
      <w:pPr>
        <w:pStyle w:val="DevConfigs"/>
        <w:rPr>
          <w:rStyle w:val="DevConfigGray"/>
        </w:rPr>
      </w:pPr>
      <w:r w:rsidRPr="00BC2113">
        <w:rPr>
          <w:rStyle w:val="DevConfigGray"/>
        </w:rPr>
        <w:t>!</w:t>
      </w:r>
    </w:p>
    <w:p w14:paraId="1ADE5A05"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forward-protocol </w:t>
      </w:r>
      <w:proofErr w:type="spellStart"/>
      <w:r w:rsidRPr="00BC2113">
        <w:rPr>
          <w:rStyle w:val="DevConfigGray"/>
        </w:rPr>
        <w:t>nd</w:t>
      </w:r>
      <w:proofErr w:type="spellEnd"/>
    </w:p>
    <w:p w14:paraId="5F301F25"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server</w:t>
      </w:r>
    </w:p>
    <w:p w14:paraId="5427CA86"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authentication local</w:t>
      </w:r>
    </w:p>
    <w:p w14:paraId="159148BB"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secure-server</w:t>
      </w:r>
    </w:p>
    <w:p w14:paraId="6CFEF1AB" w14:textId="77777777" w:rsidR="00BC2113" w:rsidRPr="00BC2113" w:rsidRDefault="00BC2113" w:rsidP="00BC2113">
      <w:pPr>
        <w:pStyle w:val="DevConfigs"/>
        <w:rPr>
          <w:rStyle w:val="DevConfigGray"/>
        </w:rPr>
      </w:pPr>
      <w:r w:rsidRPr="00BC2113">
        <w:rPr>
          <w:rStyle w:val="DevConfigGray"/>
        </w:rPr>
        <w:t>!</w:t>
      </w:r>
    </w:p>
    <w:p w14:paraId="0B8A211D"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ssh bulk-mode 131072</w:t>
      </w:r>
    </w:p>
    <w:p w14:paraId="239AA9F3" w14:textId="4CF8128C" w:rsidR="00BC2113" w:rsidRPr="00BC2113" w:rsidRDefault="00BC2113" w:rsidP="00BC2113">
      <w:pPr>
        <w:pStyle w:val="DevConfigs"/>
        <w:rPr>
          <w:rStyle w:val="DevConfigGray"/>
        </w:rPr>
      </w:pPr>
      <w:r w:rsidRPr="00BC2113">
        <w:rPr>
          <w:rStyle w:val="DevConfigGray"/>
        </w:rPr>
        <w:t>!</w:t>
      </w:r>
    </w:p>
    <w:p w14:paraId="70978B81" w14:textId="77777777" w:rsidR="00BC2113" w:rsidRPr="00BC2113" w:rsidRDefault="00BC2113" w:rsidP="00BC2113">
      <w:pPr>
        <w:pStyle w:val="DevConfigs"/>
        <w:rPr>
          <w:rStyle w:val="DevConfigGray"/>
        </w:rPr>
      </w:pPr>
      <w:r w:rsidRPr="00BC2113">
        <w:rPr>
          <w:rStyle w:val="DevConfigGray"/>
        </w:rPr>
        <w:t>control-plane</w:t>
      </w:r>
    </w:p>
    <w:p w14:paraId="3FEAA337" w14:textId="7E86A45C" w:rsidR="00BC2113" w:rsidRPr="00BC2113" w:rsidRDefault="00BC2113" w:rsidP="00BC2113">
      <w:pPr>
        <w:pStyle w:val="DevConfigs"/>
        <w:rPr>
          <w:rStyle w:val="DevConfigGray"/>
        </w:rPr>
      </w:pPr>
      <w:r w:rsidRPr="00BC2113">
        <w:rPr>
          <w:rStyle w:val="DevConfigGray"/>
        </w:rPr>
        <w:t>!</w:t>
      </w:r>
    </w:p>
    <w:p w14:paraId="27845830" w14:textId="77777777" w:rsidR="00BC2113" w:rsidRPr="00BC2113" w:rsidRDefault="00BC2113" w:rsidP="00BC2113">
      <w:pPr>
        <w:pStyle w:val="DevConfigs"/>
        <w:rPr>
          <w:rStyle w:val="DevConfigGray"/>
        </w:rPr>
      </w:pPr>
      <w:r w:rsidRPr="00BC2113">
        <w:rPr>
          <w:rStyle w:val="DevConfigGray"/>
        </w:rPr>
        <w:t>line con 0</w:t>
      </w:r>
    </w:p>
    <w:p w14:paraId="1B37FB43" w14:textId="77777777" w:rsidR="00BC2113" w:rsidRPr="00BC2113" w:rsidRDefault="00BC2113" w:rsidP="00BC2113">
      <w:pPr>
        <w:pStyle w:val="DevConfigs"/>
        <w:rPr>
          <w:rStyle w:val="DevConfigGray"/>
        </w:rPr>
      </w:pPr>
      <w:r w:rsidRPr="00BC2113">
        <w:rPr>
          <w:rStyle w:val="DevConfigGray"/>
        </w:rPr>
        <w:t xml:space="preserve"> exec-timeout 0 0</w:t>
      </w:r>
    </w:p>
    <w:p w14:paraId="4DAEFA4D" w14:textId="77777777" w:rsidR="00BC2113" w:rsidRPr="00BC2113" w:rsidRDefault="00BC2113" w:rsidP="00BC2113">
      <w:pPr>
        <w:pStyle w:val="DevConfigs"/>
        <w:rPr>
          <w:rStyle w:val="DevConfigGray"/>
        </w:rPr>
      </w:pPr>
      <w:r w:rsidRPr="00BC2113">
        <w:rPr>
          <w:rStyle w:val="DevConfigGray"/>
        </w:rPr>
        <w:t xml:space="preserve"> logging synchronous</w:t>
      </w:r>
    </w:p>
    <w:p w14:paraId="4CC54852"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stopbits</w:t>
      </w:r>
      <w:proofErr w:type="spellEnd"/>
      <w:r w:rsidRPr="00BC2113">
        <w:rPr>
          <w:rStyle w:val="DevConfigGray"/>
        </w:rPr>
        <w:t xml:space="preserve"> 1</w:t>
      </w:r>
    </w:p>
    <w:p w14:paraId="47743E4A" w14:textId="77777777" w:rsidR="00BC2113" w:rsidRPr="00BC2113" w:rsidRDefault="00BC2113" w:rsidP="00BC2113">
      <w:pPr>
        <w:pStyle w:val="DevConfigs"/>
        <w:rPr>
          <w:rStyle w:val="DevConfigGray"/>
        </w:rPr>
      </w:pPr>
      <w:r w:rsidRPr="00BC2113">
        <w:rPr>
          <w:rStyle w:val="DevConfigGray"/>
        </w:rPr>
        <w:t>line aux 0</w:t>
      </w:r>
    </w:p>
    <w:p w14:paraId="5186882E" w14:textId="77777777" w:rsidR="00BC2113" w:rsidRPr="00BC2113" w:rsidRDefault="00BC2113" w:rsidP="00BC2113">
      <w:pPr>
        <w:pStyle w:val="DevConfigs"/>
        <w:rPr>
          <w:rStyle w:val="DevConfigGray"/>
        </w:rPr>
      </w:pPr>
      <w:r w:rsidRPr="00BC2113">
        <w:rPr>
          <w:rStyle w:val="DevConfigGray"/>
        </w:rPr>
        <w:t xml:space="preserve">line </w:t>
      </w:r>
      <w:proofErr w:type="spellStart"/>
      <w:r w:rsidRPr="00BC2113">
        <w:rPr>
          <w:rStyle w:val="DevConfigGray"/>
        </w:rPr>
        <w:t>vty</w:t>
      </w:r>
      <w:proofErr w:type="spellEnd"/>
      <w:r w:rsidRPr="00BC2113">
        <w:rPr>
          <w:rStyle w:val="DevConfigGray"/>
        </w:rPr>
        <w:t xml:space="preserve"> 0 4</w:t>
      </w:r>
    </w:p>
    <w:p w14:paraId="31232ABF" w14:textId="77777777" w:rsidR="00BC2113" w:rsidRPr="00BC2113" w:rsidRDefault="00BC2113" w:rsidP="00BC2113">
      <w:pPr>
        <w:pStyle w:val="DevConfigs"/>
        <w:rPr>
          <w:rStyle w:val="DevConfigGray"/>
        </w:rPr>
      </w:pPr>
      <w:r w:rsidRPr="00BC2113">
        <w:rPr>
          <w:rStyle w:val="DevConfigGray"/>
        </w:rPr>
        <w:t xml:space="preserve"> login</w:t>
      </w:r>
    </w:p>
    <w:p w14:paraId="2D2BB9A7" w14:textId="77777777" w:rsidR="00BC2113" w:rsidRPr="00BC2113" w:rsidRDefault="00BC2113" w:rsidP="00BC2113">
      <w:pPr>
        <w:pStyle w:val="DevConfigs"/>
        <w:rPr>
          <w:rStyle w:val="DevConfigGray"/>
        </w:rPr>
      </w:pPr>
      <w:r w:rsidRPr="00BC2113">
        <w:rPr>
          <w:rStyle w:val="DevConfigGray"/>
        </w:rPr>
        <w:t xml:space="preserve"> transport input ssh</w:t>
      </w:r>
    </w:p>
    <w:p w14:paraId="017E1476" w14:textId="77777777" w:rsidR="00BC2113" w:rsidRPr="00BC2113" w:rsidRDefault="00BC2113" w:rsidP="00BC2113">
      <w:pPr>
        <w:pStyle w:val="DevConfigs"/>
        <w:rPr>
          <w:rStyle w:val="DevConfigGray"/>
        </w:rPr>
      </w:pPr>
      <w:r w:rsidRPr="00BC2113">
        <w:rPr>
          <w:rStyle w:val="DevConfigGray"/>
        </w:rPr>
        <w:t xml:space="preserve">line </w:t>
      </w:r>
      <w:proofErr w:type="spellStart"/>
      <w:r w:rsidRPr="00BC2113">
        <w:rPr>
          <w:rStyle w:val="DevConfigGray"/>
        </w:rPr>
        <w:t>vty</w:t>
      </w:r>
      <w:proofErr w:type="spellEnd"/>
      <w:r w:rsidRPr="00BC2113">
        <w:rPr>
          <w:rStyle w:val="DevConfigGray"/>
        </w:rPr>
        <w:t xml:space="preserve"> 5 14</w:t>
      </w:r>
    </w:p>
    <w:p w14:paraId="5CE3AFB5" w14:textId="0E5C5310" w:rsidR="00BC2113" w:rsidRPr="00BC2113" w:rsidRDefault="00BC2113" w:rsidP="00BC2113">
      <w:pPr>
        <w:pStyle w:val="DevConfigs"/>
        <w:rPr>
          <w:rStyle w:val="DevConfigGray"/>
        </w:rPr>
      </w:pPr>
      <w:r w:rsidRPr="00BC2113">
        <w:rPr>
          <w:rStyle w:val="DevConfigGray"/>
        </w:rPr>
        <w:t xml:space="preserve"> login</w:t>
      </w:r>
    </w:p>
    <w:p w14:paraId="25D89F7A" w14:textId="77777777" w:rsidR="00BC2113" w:rsidRPr="00BC2113" w:rsidRDefault="00BC2113" w:rsidP="00BC2113">
      <w:pPr>
        <w:pStyle w:val="DevConfigs"/>
        <w:rPr>
          <w:rStyle w:val="DevConfigGray"/>
        </w:rPr>
      </w:pPr>
      <w:r w:rsidRPr="00BC2113">
        <w:rPr>
          <w:rStyle w:val="DevConfigGray"/>
        </w:rPr>
        <w:t xml:space="preserve"> transport input ssh</w:t>
      </w:r>
    </w:p>
    <w:p w14:paraId="026ADFC5" w14:textId="77777777" w:rsidR="00BC2113" w:rsidRPr="00BC2113" w:rsidRDefault="00BC2113" w:rsidP="00BC2113">
      <w:pPr>
        <w:pStyle w:val="DevConfigs"/>
        <w:rPr>
          <w:rStyle w:val="DevConfigGray"/>
        </w:rPr>
      </w:pPr>
      <w:r w:rsidRPr="00BC2113">
        <w:rPr>
          <w:rStyle w:val="DevConfigGray"/>
        </w:rPr>
        <w:t>!</w:t>
      </w:r>
    </w:p>
    <w:p w14:paraId="05664497" w14:textId="77777777" w:rsidR="00BC2113" w:rsidRPr="00BC2113" w:rsidRDefault="00BC2113" w:rsidP="00BC2113">
      <w:pPr>
        <w:pStyle w:val="DevConfigs"/>
        <w:rPr>
          <w:rStyle w:val="DevConfigGray"/>
        </w:rPr>
      </w:pPr>
      <w:r w:rsidRPr="00BC2113">
        <w:rPr>
          <w:rStyle w:val="DevConfigGray"/>
        </w:rPr>
        <w:t>end</w:t>
      </w:r>
    </w:p>
    <w:p w14:paraId="32EFF31A" w14:textId="7CBB2E24" w:rsidR="00A343F8" w:rsidRPr="00E05ABD" w:rsidRDefault="00A343F8" w:rsidP="00E05ABD">
      <w:pPr>
        <w:pStyle w:val="Heading1"/>
        <w:rPr>
          <w:rStyle w:val="LabSectionGray"/>
        </w:rPr>
      </w:pPr>
      <w:r w:rsidRPr="00E05ABD">
        <w:rPr>
          <w:rStyle w:val="LabSectionGray"/>
        </w:rPr>
        <w:t xml:space="preserve">Switch </w:t>
      </w:r>
      <w:r w:rsidR="00446691">
        <w:rPr>
          <w:rStyle w:val="LabSectionGray"/>
        </w:rPr>
        <w:t>ISP1</w:t>
      </w:r>
    </w:p>
    <w:p w14:paraId="54433F04" w14:textId="69E928E8" w:rsidR="00BC2113" w:rsidRPr="00BC2113" w:rsidRDefault="00BC2113" w:rsidP="00BC2113">
      <w:pPr>
        <w:pStyle w:val="DevConfigs"/>
        <w:rPr>
          <w:rStyle w:val="DevConfigGray"/>
        </w:rPr>
      </w:pPr>
      <w:r w:rsidRPr="00BC2113">
        <w:rPr>
          <w:rStyle w:val="DevConfigGray"/>
        </w:rPr>
        <w:t>ISP1#</w:t>
      </w:r>
      <w:r w:rsidR="007F1F42">
        <w:rPr>
          <w:rStyle w:val="DevConfigGray"/>
        </w:rPr>
        <w:t xml:space="preserve"> </w:t>
      </w:r>
      <w:r w:rsidRPr="00EC2E06">
        <w:rPr>
          <w:rStyle w:val="DevConfigGray"/>
          <w:b/>
          <w:bCs/>
        </w:rPr>
        <w:t>show running-config brief</w:t>
      </w:r>
    </w:p>
    <w:p w14:paraId="32D56E92" w14:textId="77777777" w:rsidR="00BC2113" w:rsidRPr="00BC2113" w:rsidRDefault="00BC2113" w:rsidP="00BC2113">
      <w:pPr>
        <w:pStyle w:val="DevConfigs"/>
        <w:rPr>
          <w:rStyle w:val="DevConfigGray"/>
        </w:rPr>
      </w:pPr>
      <w:r w:rsidRPr="00BC2113">
        <w:rPr>
          <w:rStyle w:val="DevConfigGray"/>
        </w:rPr>
        <w:t>Building configuration...</w:t>
      </w:r>
    </w:p>
    <w:p w14:paraId="40FFA304" w14:textId="77777777" w:rsidR="00BC2113" w:rsidRPr="00BC2113" w:rsidRDefault="00BC2113" w:rsidP="00BC2113">
      <w:pPr>
        <w:pStyle w:val="DevConfigs"/>
        <w:rPr>
          <w:rStyle w:val="DevConfigGray"/>
        </w:rPr>
      </w:pPr>
    </w:p>
    <w:p w14:paraId="2A1DB156" w14:textId="77777777" w:rsidR="00BC2113" w:rsidRPr="00BC2113" w:rsidRDefault="00BC2113" w:rsidP="00BC2113">
      <w:pPr>
        <w:pStyle w:val="DevConfigs"/>
        <w:rPr>
          <w:rStyle w:val="DevConfigGray"/>
        </w:rPr>
      </w:pPr>
      <w:r w:rsidRPr="00BC2113">
        <w:rPr>
          <w:rStyle w:val="DevConfigGray"/>
        </w:rPr>
        <w:t xml:space="preserve">Current </w:t>
      </w:r>
      <w:proofErr w:type="gramStart"/>
      <w:r w:rsidRPr="00BC2113">
        <w:rPr>
          <w:rStyle w:val="DevConfigGray"/>
        </w:rPr>
        <w:t>configuration :</w:t>
      </w:r>
      <w:proofErr w:type="gramEnd"/>
      <w:r w:rsidRPr="00BC2113">
        <w:rPr>
          <w:rStyle w:val="DevConfigGray"/>
        </w:rPr>
        <w:t xml:space="preserve"> 5028 bytes</w:t>
      </w:r>
    </w:p>
    <w:p w14:paraId="502904C3" w14:textId="77777777" w:rsidR="00BC2113" w:rsidRPr="00BC2113" w:rsidRDefault="00BC2113" w:rsidP="00BC2113">
      <w:pPr>
        <w:pStyle w:val="DevConfigs"/>
        <w:rPr>
          <w:rStyle w:val="DevConfigGray"/>
        </w:rPr>
      </w:pPr>
      <w:r w:rsidRPr="00BC2113">
        <w:rPr>
          <w:rStyle w:val="DevConfigGray"/>
        </w:rPr>
        <w:t>!</w:t>
      </w:r>
    </w:p>
    <w:p w14:paraId="57FF979D" w14:textId="77777777" w:rsidR="00BC2113" w:rsidRPr="00BC2113" w:rsidRDefault="00BC2113" w:rsidP="00BC2113">
      <w:pPr>
        <w:pStyle w:val="DevConfigs"/>
        <w:rPr>
          <w:rStyle w:val="DevConfigGray"/>
        </w:rPr>
      </w:pPr>
      <w:r w:rsidRPr="00BC2113">
        <w:rPr>
          <w:rStyle w:val="DevConfigGray"/>
        </w:rPr>
        <w:t>version 17.12</w:t>
      </w:r>
    </w:p>
    <w:p w14:paraId="036841B9" w14:textId="77777777" w:rsidR="00BC2113" w:rsidRPr="00BC2113" w:rsidRDefault="00BC2113" w:rsidP="00BC2113">
      <w:pPr>
        <w:pStyle w:val="DevConfigs"/>
        <w:rPr>
          <w:rStyle w:val="DevConfigGray"/>
        </w:rPr>
      </w:pPr>
      <w:r w:rsidRPr="00BC2113">
        <w:rPr>
          <w:rStyle w:val="DevConfigGray"/>
        </w:rPr>
        <w:t>service timestamps debug datetime msec</w:t>
      </w:r>
    </w:p>
    <w:p w14:paraId="51AE07F5" w14:textId="77777777" w:rsidR="00BC2113" w:rsidRPr="00BC2113" w:rsidRDefault="00BC2113" w:rsidP="00BC2113">
      <w:pPr>
        <w:pStyle w:val="DevConfigs"/>
        <w:rPr>
          <w:rStyle w:val="DevConfigGray"/>
        </w:rPr>
      </w:pPr>
      <w:r w:rsidRPr="00BC2113">
        <w:rPr>
          <w:rStyle w:val="DevConfigGray"/>
        </w:rPr>
        <w:t>service timestamps log datetime msec</w:t>
      </w:r>
    </w:p>
    <w:p w14:paraId="1C743339" w14:textId="77777777" w:rsidR="00BC2113" w:rsidRPr="00BC2113" w:rsidRDefault="00BC2113" w:rsidP="00BC2113">
      <w:pPr>
        <w:pStyle w:val="DevConfigs"/>
        <w:rPr>
          <w:rStyle w:val="DevConfigGray"/>
        </w:rPr>
      </w:pPr>
      <w:r w:rsidRPr="00BC2113">
        <w:rPr>
          <w:rStyle w:val="DevConfigGray"/>
        </w:rPr>
        <w:t>platform punt-keepalive disable-kernel-core</w:t>
      </w:r>
    </w:p>
    <w:p w14:paraId="30DDD6CB" w14:textId="77777777" w:rsidR="00BC2113" w:rsidRPr="00E51295" w:rsidRDefault="00BC2113" w:rsidP="00BC2113">
      <w:pPr>
        <w:pStyle w:val="DevConfigs"/>
        <w:rPr>
          <w:rStyle w:val="DevConfigGray"/>
          <w:lang w:val="de-DE"/>
        </w:rPr>
      </w:pPr>
      <w:r w:rsidRPr="00E51295">
        <w:rPr>
          <w:rStyle w:val="DevConfigGray"/>
          <w:lang w:val="de-DE"/>
        </w:rPr>
        <w:t>!</w:t>
      </w:r>
    </w:p>
    <w:p w14:paraId="4985EF5B" w14:textId="77777777" w:rsidR="00BC2113" w:rsidRPr="00E51295" w:rsidRDefault="00BC2113" w:rsidP="00BC2113">
      <w:pPr>
        <w:pStyle w:val="DevConfigs"/>
        <w:rPr>
          <w:rStyle w:val="DevConfigGray"/>
          <w:lang w:val="de-DE"/>
        </w:rPr>
      </w:pPr>
      <w:r w:rsidRPr="00E51295">
        <w:rPr>
          <w:rStyle w:val="DevConfigGray"/>
          <w:lang w:val="de-DE"/>
        </w:rPr>
        <w:t>hostname ISP1</w:t>
      </w:r>
    </w:p>
    <w:p w14:paraId="4D596D2B" w14:textId="4F6324F0" w:rsidR="00BC2113" w:rsidRPr="00E51295" w:rsidRDefault="00BC2113" w:rsidP="00BC2113">
      <w:pPr>
        <w:pStyle w:val="DevConfigs"/>
        <w:rPr>
          <w:rStyle w:val="DevConfigGray"/>
          <w:lang w:val="de-DE"/>
        </w:rPr>
      </w:pPr>
      <w:r w:rsidRPr="00E51295">
        <w:rPr>
          <w:rStyle w:val="DevConfigGray"/>
          <w:lang w:val="de-DE"/>
        </w:rPr>
        <w:t>!</w:t>
      </w:r>
    </w:p>
    <w:p w14:paraId="7ABDE6C8" w14:textId="77777777" w:rsidR="00BC2113" w:rsidRPr="00E51295" w:rsidRDefault="00BC2113" w:rsidP="00BC2113">
      <w:pPr>
        <w:pStyle w:val="DevConfigs"/>
        <w:rPr>
          <w:rStyle w:val="DevConfigGray"/>
          <w:lang w:val="de-DE"/>
        </w:rPr>
      </w:pPr>
      <w:r w:rsidRPr="00E51295">
        <w:rPr>
          <w:rStyle w:val="DevConfigGray"/>
          <w:lang w:val="de-DE"/>
        </w:rPr>
        <w:t>vrf definition Mgmt-vrf</w:t>
      </w:r>
    </w:p>
    <w:p w14:paraId="624B7087" w14:textId="77777777" w:rsidR="00BC2113" w:rsidRPr="00BC2113" w:rsidRDefault="00BC2113" w:rsidP="00BC2113">
      <w:pPr>
        <w:pStyle w:val="DevConfigs"/>
        <w:rPr>
          <w:rStyle w:val="DevConfigGray"/>
        </w:rPr>
      </w:pPr>
      <w:r w:rsidRPr="00E51295">
        <w:rPr>
          <w:rStyle w:val="DevConfigGray"/>
          <w:lang w:val="de-DE"/>
        </w:rPr>
        <w:t xml:space="preserve"> </w:t>
      </w:r>
      <w:r w:rsidRPr="00BC2113">
        <w:rPr>
          <w:rStyle w:val="DevConfigGray"/>
        </w:rPr>
        <w:t>!</w:t>
      </w:r>
    </w:p>
    <w:p w14:paraId="0328DE36" w14:textId="77777777" w:rsidR="00BC2113" w:rsidRPr="00BC2113" w:rsidRDefault="00BC2113" w:rsidP="00BC2113">
      <w:pPr>
        <w:pStyle w:val="DevConfigs"/>
        <w:rPr>
          <w:rStyle w:val="DevConfigGray"/>
        </w:rPr>
      </w:pPr>
      <w:r w:rsidRPr="00BC2113">
        <w:rPr>
          <w:rStyle w:val="DevConfigGray"/>
        </w:rPr>
        <w:t xml:space="preserve"> address-family ipv4</w:t>
      </w:r>
    </w:p>
    <w:p w14:paraId="51E1780F" w14:textId="77777777" w:rsidR="00BC2113" w:rsidRPr="00BC2113" w:rsidRDefault="00BC2113" w:rsidP="00BC2113">
      <w:pPr>
        <w:pStyle w:val="DevConfigs"/>
        <w:rPr>
          <w:rStyle w:val="DevConfigGray"/>
        </w:rPr>
      </w:pPr>
      <w:r w:rsidRPr="00BC2113">
        <w:rPr>
          <w:rStyle w:val="DevConfigGray"/>
        </w:rPr>
        <w:t xml:space="preserve"> exit-address-family</w:t>
      </w:r>
    </w:p>
    <w:p w14:paraId="51C7CB5D" w14:textId="77777777" w:rsidR="00BC2113" w:rsidRPr="00BC2113" w:rsidRDefault="00BC2113" w:rsidP="00BC2113">
      <w:pPr>
        <w:pStyle w:val="DevConfigs"/>
        <w:rPr>
          <w:rStyle w:val="DevConfigGray"/>
        </w:rPr>
      </w:pPr>
      <w:r w:rsidRPr="00BC2113">
        <w:rPr>
          <w:rStyle w:val="DevConfigGray"/>
        </w:rPr>
        <w:t xml:space="preserve"> !</w:t>
      </w:r>
    </w:p>
    <w:p w14:paraId="78D19F8D" w14:textId="77777777" w:rsidR="00BC2113" w:rsidRPr="00BC2113" w:rsidRDefault="00BC2113" w:rsidP="00BC2113">
      <w:pPr>
        <w:pStyle w:val="DevConfigs"/>
        <w:rPr>
          <w:rStyle w:val="DevConfigGray"/>
        </w:rPr>
      </w:pPr>
      <w:r w:rsidRPr="00BC2113">
        <w:rPr>
          <w:rStyle w:val="DevConfigGray"/>
        </w:rPr>
        <w:t xml:space="preserve"> address-family ipv6</w:t>
      </w:r>
    </w:p>
    <w:p w14:paraId="1CE2CC3A" w14:textId="77777777" w:rsidR="00BC2113" w:rsidRPr="00BC2113" w:rsidRDefault="00BC2113" w:rsidP="00BC2113">
      <w:pPr>
        <w:pStyle w:val="DevConfigs"/>
        <w:rPr>
          <w:rStyle w:val="DevConfigGray"/>
        </w:rPr>
      </w:pPr>
      <w:r w:rsidRPr="00BC2113">
        <w:rPr>
          <w:rStyle w:val="DevConfigGray"/>
        </w:rPr>
        <w:lastRenderedPageBreak/>
        <w:t xml:space="preserve"> exit-address-family</w:t>
      </w:r>
    </w:p>
    <w:p w14:paraId="43C1850B" w14:textId="77777777" w:rsidR="00BC2113" w:rsidRPr="00BC2113" w:rsidRDefault="00BC2113" w:rsidP="00BC2113">
      <w:pPr>
        <w:pStyle w:val="DevConfigs"/>
        <w:rPr>
          <w:rStyle w:val="DevConfigGray"/>
        </w:rPr>
      </w:pPr>
      <w:r w:rsidRPr="00BC2113">
        <w:rPr>
          <w:rStyle w:val="DevConfigGray"/>
        </w:rPr>
        <w:t>!</w:t>
      </w:r>
    </w:p>
    <w:p w14:paraId="7219C4C5" w14:textId="77777777" w:rsidR="00BC2113" w:rsidRPr="00BC2113" w:rsidRDefault="00BC2113" w:rsidP="00BC2113">
      <w:pPr>
        <w:pStyle w:val="DevConfigs"/>
        <w:rPr>
          <w:rStyle w:val="DevConfigGray"/>
        </w:rPr>
      </w:pPr>
      <w:r w:rsidRPr="00BC2113">
        <w:rPr>
          <w:rStyle w:val="DevConfigGray"/>
        </w:rPr>
        <w:t xml:space="preserve">no </w:t>
      </w:r>
      <w:proofErr w:type="spellStart"/>
      <w:r w:rsidRPr="00BC2113">
        <w:rPr>
          <w:rStyle w:val="DevConfigGray"/>
        </w:rPr>
        <w:t>aaa</w:t>
      </w:r>
      <w:proofErr w:type="spellEnd"/>
      <w:r w:rsidRPr="00BC2113">
        <w:rPr>
          <w:rStyle w:val="DevConfigGray"/>
        </w:rPr>
        <w:t xml:space="preserve"> new-model</w:t>
      </w:r>
    </w:p>
    <w:p w14:paraId="619EA83C" w14:textId="77777777" w:rsidR="00BC2113" w:rsidRPr="00BC2113" w:rsidRDefault="00BC2113" w:rsidP="00BC2113">
      <w:pPr>
        <w:pStyle w:val="DevConfigs"/>
        <w:rPr>
          <w:rStyle w:val="DevConfigGray"/>
        </w:rPr>
      </w:pPr>
      <w:r w:rsidRPr="00BC2113">
        <w:rPr>
          <w:rStyle w:val="DevConfigGray"/>
        </w:rPr>
        <w:t>switch 1 provision c9300l-24t-4g</w:t>
      </w:r>
    </w:p>
    <w:p w14:paraId="370FAF63" w14:textId="77777777" w:rsidR="00BC2113" w:rsidRPr="00BC2113" w:rsidRDefault="00BC2113" w:rsidP="00BC2113">
      <w:pPr>
        <w:pStyle w:val="DevConfigs"/>
        <w:rPr>
          <w:rStyle w:val="DevConfigGray"/>
        </w:rPr>
      </w:pPr>
      <w:r w:rsidRPr="00BC2113">
        <w:rPr>
          <w:rStyle w:val="DevConfigGray"/>
        </w:rPr>
        <w:t>!</w:t>
      </w:r>
    </w:p>
    <w:p w14:paraId="6FC84BA5"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routing</w:t>
      </w:r>
    </w:p>
    <w:p w14:paraId="28FC5E17" w14:textId="69E4D5FB" w:rsidR="00BC2113" w:rsidRPr="00BC2113" w:rsidRDefault="00BC2113" w:rsidP="00BC2113">
      <w:pPr>
        <w:pStyle w:val="DevConfigs"/>
        <w:rPr>
          <w:rStyle w:val="DevConfigGray"/>
        </w:rPr>
      </w:pPr>
      <w:r w:rsidRPr="00BC2113">
        <w:rPr>
          <w:rStyle w:val="DevConfigGray"/>
        </w:rPr>
        <w:t>!</w:t>
      </w:r>
    </w:p>
    <w:p w14:paraId="41D4A441" w14:textId="77777777" w:rsidR="00BC2113" w:rsidRPr="00BC2113" w:rsidRDefault="00BC2113" w:rsidP="00BC2113">
      <w:pPr>
        <w:pStyle w:val="DevConfigs"/>
        <w:rPr>
          <w:rStyle w:val="DevConfigGray"/>
        </w:rPr>
      </w:pPr>
      <w:r w:rsidRPr="00BC2113">
        <w:rPr>
          <w:rStyle w:val="DevConfigGray"/>
        </w:rPr>
        <w:t xml:space="preserve">no </w:t>
      </w:r>
      <w:proofErr w:type="spellStart"/>
      <w:r w:rsidRPr="00BC2113">
        <w:rPr>
          <w:rStyle w:val="DevConfigGray"/>
        </w:rPr>
        <w:t>ip</w:t>
      </w:r>
      <w:proofErr w:type="spellEnd"/>
      <w:r w:rsidRPr="00BC2113">
        <w:rPr>
          <w:rStyle w:val="DevConfigGray"/>
        </w:rPr>
        <w:t xml:space="preserve"> domain lookup</w:t>
      </w:r>
    </w:p>
    <w:p w14:paraId="17558351" w14:textId="720164AD" w:rsidR="00BC2113" w:rsidRPr="00BC2113" w:rsidRDefault="00BC2113" w:rsidP="00BC2113">
      <w:pPr>
        <w:pStyle w:val="DevConfigs"/>
        <w:rPr>
          <w:rStyle w:val="DevConfigGray"/>
        </w:rPr>
      </w:pPr>
      <w:r w:rsidRPr="00BC2113">
        <w:rPr>
          <w:rStyle w:val="DevConfigGray"/>
        </w:rPr>
        <w:t>!</w:t>
      </w:r>
    </w:p>
    <w:p w14:paraId="469B67E8" w14:textId="77777777" w:rsidR="00BC2113" w:rsidRPr="00BC2113" w:rsidRDefault="00BC2113" w:rsidP="00BC2113">
      <w:pPr>
        <w:pStyle w:val="DevConfigs"/>
        <w:rPr>
          <w:rStyle w:val="DevConfigGray"/>
        </w:rPr>
      </w:pPr>
      <w:r w:rsidRPr="00BC2113">
        <w:rPr>
          <w:rStyle w:val="DevConfigGray"/>
        </w:rPr>
        <w:t>login on-success log</w:t>
      </w:r>
    </w:p>
    <w:p w14:paraId="52EE12EF" w14:textId="77777777" w:rsidR="00BC2113" w:rsidRPr="00BC2113" w:rsidRDefault="00BC2113" w:rsidP="00BC2113">
      <w:pPr>
        <w:pStyle w:val="DevConfigs"/>
        <w:rPr>
          <w:rStyle w:val="DevConfigGray"/>
        </w:rPr>
      </w:pPr>
      <w:r w:rsidRPr="00BC2113">
        <w:rPr>
          <w:rStyle w:val="DevConfigGray"/>
        </w:rPr>
        <w:t>!</w:t>
      </w:r>
    </w:p>
    <w:p w14:paraId="51C1406F"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w:t>
      </w:r>
      <w:proofErr w:type="spellStart"/>
      <w:r w:rsidRPr="00BC2113">
        <w:rPr>
          <w:rStyle w:val="DevConfigGray"/>
        </w:rPr>
        <w:t>trustpoint</w:t>
      </w:r>
      <w:proofErr w:type="spellEnd"/>
      <w:r w:rsidRPr="00BC2113">
        <w:rPr>
          <w:rStyle w:val="DevConfigGray"/>
        </w:rPr>
        <w:t xml:space="preserve"> SLA-</w:t>
      </w:r>
      <w:proofErr w:type="spellStart"/>
      <w:r w:rsidRPr="00BC2113">
        <w:rPr>
          <w:rStyle w:val="DevConfigGray"/>
        </w:rPr>
        <w:t>TrustPoint</w:t>
      </w:r>
      <w:proofErr w:type="spellEnd"/>
    </w:p>
    <w:p w14:paraId="7DD1D316" w14:textId="77777777" w:rsidR="00BC2113" w:rsidRPr="00BC2113" w:rsidRDefault="00BC2113" w:rsidP="00BC2113">
      <w:pPr>
        <w:pStyle w:val="DevConfigs"/>
        <w:rPr>
          <w:rStyle w:val="DevConfigGray"/>
        </w:rPr>
      </w:pPr>
      <w:r w:rsidRPr="00BC2113">
        <w:rPr>
          <w:rStyle w:val="DevConfigGray"/>
        </w:rPr>
        <w:t xml:space="preserve"> enrollment pkcs12</w:t>
      </w:r>
    </w:p>
    <w:p w14:paraId="759C015A" w14:textId="77777777" w:rsidR="00BC2113" w:rsidRPr="00BC2113" w:rsidRDefault="00BC2113" w:rsidP="00BC2113">
      <w:pPr>
        <w:pStyle w:val="DevConfigs"/>
        <w:rPr>
          <w:rStyle w:val="DevConfigGray"/>
        </w:rPr>
      </w:pPr>
      <w:r w:rsidRPr="00BC2113">
        <w:rPr>
          <w:rStyle w:val="DevConfigGray"/>
        </w:rPr>
        <w:t xml:space="preserve"> revocation-check </w:t>
      </w:r>
      <w:proofErr w:type="spellStart"/>
      <w:r w:rsidRPr="00BC2113">
        <w:rPr>
          <w:rStyle w:val="DevConfigGray"/>
        </w:rPr>
        <w:t>crl</w:t>
      </w:r>
      <w:proofErr w:type="spellEnd"/>
    </w:p>
    <w:p w14:paraId="7CECDE64" w14:textId="77777777" w:rsidR="00BC2113" w:rsidRPr="00BC2113" w:rsidRDefault="00BC2113" w:rsidP="00BC2113">
      <w:pPr>
        <w:pStyle w:val="DevConfigs"/>
        <w:rPr>
          <w:rStyle w:val="DevConfigGray"/>
        </w:rPr>
      </w:pPr>
      <w:r w:rsidRPr="00BC2113">
        <w:rPr>
          <w:rStyle w:val="DevConfigGray"/>
        </w:rPr>
        <w:t xml:space="preserve"> hash sha512</w:t>
      </w:r>
    </w:p>
    <w:p w14:paraId="31C821D9" w14:textId="34A9BEA9" w:rsidR="00BC2113" w:rsidRPr="00BC2113" w:rsidRDefault="00BC2113" w:rsidP="00BC2113">
      <w:pPr>
        <w:pStyle w:val="DevConfigs"/>
        <w:rPr>
          <w:rStyle w:val="DevConfigGray"/>
        </w:rPr>
      </w:pPr>
      <w:r w:rsidRPr="00BC2113">
        <w:rPr>
          <w:rStyle w:val="DevConfigGray"/>
        </w:rPr>
        <w:t>!</w:t>
      </w:r>
    </w:p>
    <w:p w14:paraId="65C74305"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certificate chain SLA-</w:t>
      </w:r>
      <w:proofErr w:type="spellStart"/>
      <w:r w:rsidRPr="00BC2113">
        <w:rPr>
          <w:rStyle w:val="DevConfigGray"/>
        </w:rPr>
        <w:t>TrustPoint</w:t>
      </w:r>
      <w:proofErr w:type="spellEnd"/>
    </w:p>
    <w:p w14:paraId="2862F1B5" w14:textId="77777777" w:rsidR="00BC2113" w:rsidRPr="00BC2113" w:rsidRDefault="00BC2113" w:rsidP="00BC2113">
      <w:pPr>
        <w:pStyle w:val="DevConfigs"/>
        <w:rPr>
          <w:rStyle w:val="DevConfigGray"/>
        </w:rPr>
      </w:pPr>
      <w:r w:rsidRPr="00BC2113">
        <w:rPr>
          <w:rStyle w:val="DevConfigGray"/>
        </w:rPr>
        <w:t xml:space="preserve"> certificate ca 01</w:t>
      </w:r>
    </w:p>
    <w:p w14:paraId="7461533F" w14:textId="0F0EB7E5" w:rsidR="00BC2113" w:rsidRPr="00BC2113" w:rsidRDefault="00BC2113" w:rsidP="00BC2113">
      <w:pPr>
        <w:pStyle w:val="DevConfigs"/>
        <w:rPr>
          <w:rStyle w:val="DevConfigGray"/>
        </w:rPr>
      </w:pPr>
      <w:r w:rsidRPr="00BC2113">
        <w:rPr>
          <w:rStyle w:val="DevConfigGray"/>
        </w:rPr>
        <w:t>!</w:t>
      </w:r>
    </w:p>
    <w:p w14:paraId="54C391CB" w14:textId="77777777" w:rsidR="00BC2113" w:rsidRPr="00BC2113" w:rsidRDefault="00BC2113" w:rsidP="00BC2113">
      <w:pPr>
        <w:pStyle w:val="DevConfigs"/>
        <w:rPr>
          <w:rStyle w:val="DevConfigGray"/>
        </w:rPr>
      </w:pPr>
      <w:r w:rsidRPr="00BC2113">
        <w:rPr>
          <w:rStyle w:val="DevConfigGray"/>
        </w:rPr>
        <w:t xml:space="preserve">license boot level network-advantage addon </w:t>
      </w:r>
      <w:proofErr w:type="spellStart"/>
      <w:r w:rsidRPr="00BC2113">
        <w:rPr>
          <w:rStyle w:val="DevConfigGray"/>
        </w:rPr>
        <w:t>dna</w:t>
      </w:r>
      <w:proofErr w:type="spellEnd"/>
      <w:r w:rsidRPr="00BC2113">
        <w:rPr>
          <w:rStyle w:val="DevConfigGray"/>
        </w:rPr>
        <w:t>-advantage</w:t>
      </w:r>
    </w:p>
    <w:p w14:paraId="6DBD06F7" w14:textId="77777777" w:rsidR="00BC2113" w:rsidRPr="00BC2113" w:rsidRDefault="00BC2113" w:rsidP="00BC2113">
      <w:pPr>
        <w:pStyle w:val="DevConfigs"/>
        <w:rPr>
          <w:rStyle w:val="DevConfigGray"/>
        </w:rPr>
      </w:pPr>
      <w:r w:rsidRPr="00BC2113">
        <w:rPr>
          <w:rStyle w:val="DevConfigGray"/>
        </w:rPr>
        <w:t>memory free low-watermark processor 130178</w:t>
      </w:r>
    </w:p>
    <w:p w14:paraId="07C112FE" w14:textId="77777777" w:rsidR="00BC2113" w:rsidRPr="00BC2113" w:rsidRDefault="00BC2113" w:rsidP="00BC2113">
      <w:pPr>
        <w:pStyle w:val="DevConfigs"/>
        <w:rPr>
          <w:rStyle w:val="DevConfigGray"/>
        </w:rPr>
      </w:pPr>
      <w:r w:rsidRPr="00BC2113">
        <w:rPr>
          <w:rStyle w:val="DevConfigGray"/>
        </w:rPr>
        <w:t>!</w:t>
      </w:r>
    </w:p>
    <w:p w14:paraId="1502450F" w14:textId="77777777" w:rsidR="00BC2113" w:rsidRPr="00BC2113" w:rsidRDefault="00BC2113" w:rsidP="00BC2113">
      <w:pPr>
        <w:pStyle w:val="DevConfigs"/>
        <w:rPr>
          <w:rStyle w:val="DevConfigGray"/>
        </w:rPr>
      </w:pPr>
      <w:r w:rsidRPr="00BC2113">
        <w:rPr>
          <w:rStyle w:val="DevConfigGray"/>
        </w:rPr>
        <w:t>diagnostic bootup level minimal</w:t>
      </w:r>
    </w:p>
    <w:p w14:paraId="13201F6D" w14:textId="77777777" w:rsidR="00BC2113" w:rsidRPr="00BC2113" w:rsidRDefault="00BC2113" w:rsidP="00BC2113">
      <w:pPr>
        <w:pStyle w:val="DevConfigs"/>
        <w:rPr>
          <w:rStyle w:val="DevConfigGray"/>
        </w:rPr>
      </w:pPr>
      <w:r w:rsidRPr="00BC2113">
        <w:rPr>
          <w:rStyle w:val="DevConfigGray"/>
        </w:rPr>
        <w:t>!</w:t>
      </w:r>
    </w:p>
    <w:p w14:paraId="52625D4E" w14:textId="77777777" w:rsidR="00BC2113" w:rsidRPr="00BC2113" w:rsidRDefault="00BC2113" w:rsidP="00BC2113">
      <w:pPr>
        <w:pStyle w:val="DevConfigs"/>
        <w:rPr>
          <w:rStyle w:val="DevConfigGray"/>
        </w:rPr>
      </w:pPr>
      <w:r w:rsidRPr="00BC2113">
        <w:rPr>
          <w:rStyle w:val="DevConfigGray"/>
        </w:rPr>
        <w:t>spanning-tree mode rapid-</w:t>
      </w:r>
      <w:proofErr w:type="spellStart"/>
      <w:r w:rsidRPr="00BC2113">
        <w:rPr>
          <w:rStyle w:val="DevConfigGray"/>
        </w:rPr>
        <w:t>pvst</w:t>
      </w:r>
      <w:proofErr w:type="spellEnd"/>
    </w:p>
    <w:p w14:paraId="22A268D5" w14:textId="77777777" w:rsidR="00BC2113" w:rsidRPr="00BC2113" w:rsidRDefault="00BC2113" w:rsidP="00BC2113">
      <w:pPr>
        <w:pStyle w:val="DevConfigs"/>
        <w:rPr>
          <w:rStyle w:val="DevConfigGray"/>
        </w:rPr>
      </w:pPr>
      <w:r w:rsidRPr="00BC2113">
        <w:rPr>
          <w:rStyle w:val="DevConfigGray"/>
        </w:rPr>
        <w:t>spanning-tree extend system-id</w:t>
      </w:r>
    </w:p>
    <w:p w14:paraId="4B9C71A5" w14:textId="77777777" w:rsidR="00BC2113" w:rsidRPr="00BC2113" w:rsidRDefault="00BC2113" w:rsidP="00BC2113">
      <w:pPr>
        <w:pStyle w:val="DevConfigs"/>
        <w:rPr>
          <w:rStyle w:val="DevConfigGray"/>
        </w:rPr>
      </w:pPr>
      <w:r w:rsidRPr="00BC2113">
        <w:rPr>
          <w:rStyle w:val="DevConfigGray"/>
        </w:rPr>
        <w:t>!</w:t>
      </w:r>
    </w:p>
    <w:p w14:paraId="53BF89A0" w14:textId="77777777" w:rsidR="00BC2113" w:rsidRPr="00BC2113" w:rsidRDefault="00BC2113" w:rsidP="00BC2113">
      <w:pPr>
        <w:pStyle w:val="DevConfigs"/>
        <w:rPr>
          <w:rStyle w:val="DevConfigGray"/>
        </w:rPr>
      </w:pPr>
      <w:r w:rsidRPr="00BC2113">
        <w:rPr>
          <w:rStyle w:val="DevConfigGray"/>
        </w:rPr>
        <w:t>redundancy</w:t>
      </w:r>
    </w:p>
    <w:p w14:paraId="760FA446" w14:textId="77777777" w:rsidR="00BC2113" w:rsidRPr="00BC2113" w:rsidRDefault="00BC2113" w:rsidP="00BC2113">
      <w:pPr>
        <w:pStyle w:val="DevConfigs"/>
        <w:rPr>
          <w:rStyle w:val="DevConfigGray"/>
        </w:rPr>
      </w:pPr>
      <w:r w:rsidRPr="00BC2113">
        <w:rPr>
          <w:rStyle w:val="DevConfigGray"/>
        </w:rPr>
        <w:t xml:space="preserve"> mode </w:t>
      </w:r>
      <w:proofErr w:type="spellStart"/>
      <w:r w:rsidRPr="00BC2113">
        <w:rPr>
          <w:rStyle w:val="DevConfigGray"/>
        </w:rPr>
        <w:t>sso</w:t>
      </w:r>
      <w:proofErr w:type="spellEnd"/>
    </w:p>
    <w:p w14:paraId="511E19E0" w14:textId="77777777" w:rsidR="00BC2113" w:rsidRPr="00BC2113" w:rsidRDefault="00BC2113" w:rsidP="00BC2113">
      <w:pPr>
        <w:pStyle w:val="DevConfigs"/>
        <w:rPr>
          <w:rStyle w:val="DevConfigGray"/>
        </w:rPr>
      </w:pPr>
      <w:r w:rsidRPr="00BC2113">
        <w:rPr>
          <w:rStyle w:val="DevConfigGray"/>
        </w:rPr>
        <w:t xml:space="preserve">crypto engine compliance shield </w:t>
      </w:r>
      <w:proofErr w:type="gramStart"/>
      <w:r w:rsidRPr="00BC2113">
        <w:rPr>
          <w:rStyle w:val="DevConfigGray"/>
        </w:rPr>
        <w:t>disable</w:t>
      </w:r>
      <w:proofErr w:type="gramEnd"/>
    </w:p>
    <w:p w14:paraId="0AD37760" w14:textId="77777777" w:rsidR="00BC2113" w:rsidRPr="00BC2113" w:rsidRDefault="00BC2113" w:rsidP="00BC2113">
      <w:pPr>
        <w:pStyle w:val="DevConfigs"/>
        <w:rPr>
          <w:rStyle w:val="DevConfigGray"/>
        </w:rPr>
      </w:pPr>
      <w:r w:rsidRPr="00BC2113">
        <w:rPr>
          <w:rStyle w:val="DevConfigGray"/>
        </w:rPr>
        <w:t>!</w:t>
      </w:r>
    </w:p>
    <w:p w14:paraId="60D79EDA" w14:textId="77777777" w:rsidR="00BC2113" w:rsidRPr="00BC2113" w:rsidRDefault="00BC2113" w:rsidP="00BC2113">
      <w:pPr>
        <w:pStyle w:val="DevConfigs"/>
        <w:rPr>
          <w:rStyle w:val="DevConfigGray"/>
        </w:rPr>
      </w:pPr>
      <w:r w:rsidRPr="00BC2113">
        <w:rPr>
          <w:rStyle w:val="DevConfigGray"/>
        </w:rPr>
        <w:t>transceiver type all</w:t>
      </w:r>
    </w:p>
    <w:p w14:paraId="4AF5FB98" w14:textId="77777777" w:rsidR="00BC2113" w:rsidRPr="00BC2113" w:rsidRDefault="00BC2113" w:rsidP="00BC2113">
      <w:pPr>
        <w:pStyle w:val="DevConfigs"/>
        <w:rPr>
          <w:rStyle w:val="DevConfigGray"/>
        </w:rPr>
      </w:pPr>
      <w:r w:rsidRPr="00BC2113">
        <w:rPr>
          <w:rStyle w:val="DevConfigGray"/>
        </w:rPr>
        <w:t xml:space="preserve"> monitoring</w:t>
      </w:r>
    </w:p>
    <w:p w14:paraId="59C1CD5C" w14:textId="77777777" w:rsidR="00BC2113" w:rsidRPr="00BC2113" w:rsidRDefault="00BC2113" w:rsidP="00BC2113">
      <w:pPr>
        <w:pStyle w:val="DevConfigs"/>
        <w:rPr>
          <w:rStyle w:val="DevConfigGray"/>
        </w:rPr>
      </w:pPr>
      <w:r w:rsidRPr="00BC2113">
        <w:rPr>
          <w:rStyle w:val="DevConfigGray"/>
        </w:rPr>
        <w:t>!</w:t>
      </w:r>
    </w:p>
    <w:p w14:paraId="69E61796"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ewlc</w:t>
      </w:r>
      <w:proofErr w:type="spellEnd"/>
      <w:r w:rsidRPr="00BC2113">
        <w:rPr>
          <w:rStyle w:val="DevConfigGray"/>
        </w:rPr>
        <w:t>-control</w:t>
      </w:r>
    </w:p>
    <w:p w14:paraId="3B23BCAB" w14:textId="77777777" w:rsidR="00BC2113" w:rsidRPr="00BC2113" w:rsidRDefault="00BC2113" w:rsidP="00BC2113">
      <w:pPr>
        <w:pStyle w:val="DevConfigs"/>
        <w:rPr>
          <w:rStyle w:val="DevConfigGray"/>
        </w:rPr>
      </w:pPr>
      <w:r w:rsidRPr="00BC2113">
        <w:rPr>
          <w:rStyle w:val="DevConfigGray"/>
        </w:rPr>
        <w:t xml:space="preserve">  description EWLC Control </w:t>
      </w:r>
    </w:p>
    <w:p w14:paraId="6509CA87"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-police-topology-control</w:t>
      </w:r>
    </w:p>
    <w:p w14:paraId="43AB9826" w14:textId="77777777" w:rsidR="00BC2113" w:rsidRPr="00BC2113" w:rsidRDefault="00BC2113" w:rsidP="00BC2113">
      <w:pPr>
        <w:pStyle w:val="DevConfigs"/>
        <w:rPr>
          <w:rStyle w:val="DevConfigGray"/>
        </w:rPr>
      </w:pPr>
      <w:r w:rsidRPr="00BC2113">
        <w:rPr>
          <w:rStyle w:val="DevConfigGray"/>
        </w:rPr>
        <w:t xml:space="preserve">  description Topology control</w:t>
      </w:r>
    </w:p>
    <w:p w14:paraId="28F8D45B"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sw</w:t>
      </w:r>
      <w:proofErr w:type="spellEnd"/>
      <w:r w:rsidRPr="00BC2113">
        <w:rPr>
          <w:rStyle w:val="DevConfigGray"/>
        </w:rPr>
        <w:t>-forward</w:t>
      </w:r>
    </w:p>
    <w:p w14:paraId="6CF765C5" w14:textId="77777777" w:rsidR="00BC2113" w:rsidRPr="00BC2113" w:rsidRDefault="00BC2113" w:rsidP="00BC2113">
      <w:pPr>
        <w:pStyle w:val="DevConfigs"/>
        <w:rPr>
          <w:rStyle w:val="DevConfigGray"/>
        </w:rPr>
      </w:pPr>
      <w:r w:rsidRPr="00BC2113">
        <w:rPr>
          <w:rStyle w:val="DevConfigGray"/>
        </w:rPr>
        <w:t xml:space="preserve">  description </w:t>
      </w:r>
      <w:proofErr w:type="spellStart"/>
      <w:r w:rsidRPr="00BC2113">
        <w:rPr>
          <w:rStyle w:val="DevConfigGray"/>
        </w:rPr>
        <w:t>Sw</w:t>
      </w:r>
      <w:proofErr w:type="spellEnd"/>
      <w:r w:rsidRPr="00BC2113">
        <w:rPr>
          <w:rStyle w:val="DevConfigGray"/>
        </w:rPr>
        <w:t xml:space="preserve"> forwarding, L2 LVX data packets, LOGGING, Transit Traffic</w:t>
      </w:r>
    </w:p>
    <w:p w14:paraId="6A08380A"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-default</w:t>
      </w:r>
    </w:p>
    <w:p w14:paraId="585AD30A" w14:textId="77777777" w:rsidR="00BC2113" w:rsidRPr="00BC2113" w:rsidRDefault="00BC2113" w:rsidP="00BC2113">
      <w:pPr>
        <w:pStyle w:val="DevConfigs"/>
        <w:rPr>
          <w:rStyle w:val="DevConfigGray"/>
        </w:rPr>
      </w:pPr>
      <w:r w:rsidRPr="00BC2113">
        <w:rPr>
          <w:rStyle w:val="DevConfigGray"/>
        </w:rPr>
        <w:t xml:space="preserve">  description EWLC Data, Inter FED Traffic </w:t>
      </w:r>
    </w:p>
    <w:p w14:paraId="2F5F06B1"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-police-sys-data</w:t>
      </w:r>
    </w:p>
    <w:p w14:paraId="6B9088E4" w14:textId="77777777" w:rsidR="00BC2113" w:rsidRPr="00BC2113" w:rsidRDefault="00BC2113" w:rsidP="00BC2113">
      <w:pPr>
        <w:pStyle w:val="DevConfigs"/>
        <w:rPr>
          <w:rStyle w:val="DevConfigGray"/>
        </w:rPr>
      </w:pPr>
      <w:r w:rsidRPr="00BC2113">
        <w:rPr>
          <w:rStyle w:val="DevConfigGray"/>
        </w:rPr>
        <w:t xml:space="preserve">  description </w:t>
      </w:r>
      <w:proofErr w:type="spellStart"/>
      <w:r w:rsidRPr="00BC2113">
        <w:rPr>
          <w:rStyle w:val="DevConfigGray"/>
        </w:rPr>
        <w:t>Openflow</w:t>
      </w:r>
      <w:proofErr w:type="spellEnd"/>
      <w:r w:rsidRPr="00BC2113">
        <w:rPr>
          <w:rStyle w:val="DevConfigGray"/>
        </w:rPr>
        <w:t>, Exception, EGR Exception, NFL Sampled Data, RPF Failed</w:t>
      </w:r>
    </w:p>
    <w:p w14:paraId="22E095CE"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-police-punt-</w:t>
      </w:r>
      <w:proofErr w:type="spellStart"/>
      <w:r w:rsidRPr="00BC2113">
        <w:rPr>
          <w:rStyle w:val="DevConfigGray"/>
        </w:rPr>
        <w:t>webauth</w:t>
      </w:r>
      <w:proofErr w:type="spellEnd"/>
    </w:p>
    <w:p w14:paraId="1CDFC6CC" w14:textId="77777777" w:rsidR="00BC2113" w:rsidRPr="00BC2113" w:rsidRDefault="00BC2113" w:rsidP="00BC2113">
      <w:pPr>
        <w:pStyle w:val="DevConfigs"/>
        <w:rPr>
          <w:rStyle w:val="DevConfigGray"/>
        </w:rPr>
      </w:pPr>
      <w:r w:rsidRPr="00BC2113">
        <w:rPr>
          <w:rStyle w:val="DevConfigGray"/>
        </w:rPr>
        <w:t xml:space="preserve">  description Punt </w:t>
      </w:r>
      <w:proofErr w:type="spellStart"/>
      <w:r w:rsidRPr="00BC2113">
        <w:rPr>
          <w:rStyle w:val="DevConfigGray"/>
        </w:rPr>
        <w:t>Webauth</w:t>
      </w:r>
      <w:proofErr w:type="spellEnd"/>
    </w:p>
    <w:p w14:paraId="4FDA341C" w14:textId="77777777" w:rsidR="00BC2113" w:rsidRPr="00BC2113" w:rsidRDefault="00BC2113" w:rsidP="00BC2113">
      <w:pPr>
        <w:pStyle w:val="DevConfigs"/>
        <w:rPr>
          <w:rStyle w:val="DevConfigGray"/>
        </w:rPr>
      </w:pPr>
      <w:r w:rsidRPr="00BC2113">
        <w:rPr>
          <w:rStyle w:val="DevConfigGray"/>
        </w:rPr>
        <w:t>class-map match-any system-cpp-police-l2lvx-control</w:t>
      </w:r>
    </w:p>
    <w:p w14:paraId="010DF243" w14:textId="77777777" w:rsidR="00BC2113" w:rsidRPr="00BC2113" w:rsidRDefault="00BC2113" w:rsidP="00BC2113">
      <w:pPr>
        <w:pStyle w:val="DevConfigs"/>
        <w:rPr>
          <w:rStyle w:val="DevConfigGray"/>
        </w:rPr>
      </w:pPr>
      <w:r w:rsidRPr="00BC2113">
        <w:rPr>
          <w:rStyle w:val="DevConfigGray"/>
        </w:rPr>
        <w:t xml:space="preserve">  description L2 LVX control packets</w:t>
      </w:r>
    </w:p>
    <w:p w14:paraId="0F13B0E3"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forus</w:t>
      </w:r>
      <w:proofErr w:type="spellEnd"/>
    </w:p>
    <w:p w14:paraId="01759EF4" w14:textId="77777777" w:rsidR="00BC2113" w:rsidRPr="00BC2113" w:rsidRDefault="00BC2113" w:rsidP="00BC2113">
      <w:pPr>
        <w:pStyle w:val="DevConfigs"/>
        <w:rPr>
          <w:rStyle w:val="DevConfigGray"/>
        </w:rPr>
      </w:pPr>
      <w:r w:rsidRPr="00BC2113">
        <w:rPr>
          <w:rStyle w:val="DevConfigGray"/>
        </w:rPr>
        <w:t xml:space="preserve">  description </w:t>
      </w:r>
      <w:proofErr w:type="spellStart"/>
      <w:r w:rsidRPr="00BC2113">
        <w:rPr>
          <w:rStyle w:val="DevConfigGray"/>
        </w:rPr>
        <w:t>Forus</w:t>
      </w:r>
      <w:proofErr w:type="spellEnd"/>
      <w:r w:rsidRPr="00BC2113">
        <w:rPr>
          <w:rStyle w:val="DevConfigGray"/>
        </w:rPr>
        <w:t xml:space="preserve"> Address resolution and </w:t>
      </w:r>
      <w:proofErr w:type="spellStart"/>
      <w:r w:rsidRPr="00BC2113">
        <w:rPr>
          <w:rStyle w:val="DevConfigGray"/>
        </w:rPr>
        <w:t>Forus</w:t>
      </w:r>
      <w:proofErr w:type="spellEnd"/>
      <w:r w:rsidRPr="00BC2113">
        <w:rPr>
          <w:rStyle w:val="DevConfigGray"/>
        </w:rPr>
        <w:t xml:space="preserve"> traffic</w:t>
      </w:r>
    </w:p>
    <w:p w14:paraId="185FB53F"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-police-multicast-end-station</w:t>
      </w:r>
    </w:p>
    <w:p w14:paraId="2AB8EF5E" w14:textId="77777777" w:rsidR="00BC2113" w:rsidRPr="00BC2113" w:rsidRDefault="00BC2113" w:rsidP="00BC2113">
      <w:pPr>
        <w:pStyle w:val="DevConfigs"/>
        <w:rPr>
          <w:rStyle w:val="DevConfigGray"/>
        </w:rPr>
      </w:pPr>
      <w:r w:rsidRPr="00BC2113">
        <w:rPr>
          <w:rStyle w:val="DevConfigGray"/>
        </w:rPr>
        <w:t xml:space="preserve">  description MCAST END STATION</w:t>
      </w:r>
    </w:p>
    <w:p w14:paraId="13C3BCB2"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-police-high-rate-app</w:t>
      </w:r>
    </w:p>
    <w:p w14:paraId="572AC072" w14:textId="77777777" w:rsidR="00BC2113" w:rsidRPr="00BC2113" w:rsidRDefault="00BC2113" w:rsidP="00BC2113">
      <w:pPr>
        <w:pStyle w:val="DevConfigs"/>
        <w:rPr>
          <w:rStyle w:val="DevConfigGray"/>
        </w:rPr>
      </w:pPr>
      <w:r w:rsidRPr="00BC2113">
        <w:rPr>
          <w:rStyle w:val="DevConfigGray"/>
        </w:rPr>
        <w:t xml:space="preserve">  description </w:t>
      </w:r>
      <w:proofErr w:type="gramStart"/>
      <w:r w:rsidRPr="00BC2113">
        <w:rPr>
          <w:rStyle w:val="DevConfigGray"/>
        </w:rPr>
        <w:t>High Rate</w:t>
      </w:r>
      <w:proofErr w:type="gramEnd"/>
      <w:r w:rsidRPr="00BC2113">
        <w:rPr>
          <w:rStyle w:val="DevConfigGray"/>
        </w:rPr>
        <w:t xml:space="preserve"> Applications </w:t>
      </w:r>
    </w:p>
    <w:p w14:paraId="1E25AFB4"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-police-multicast</w:t>
      </w:r>
    </w:p>
    <w:p w14:paraId="26D26183" w14:textId="77777777" w:rsidR="00BC2113" w:rsidRPr="00BC2113" w:rsidRDefault="00BC2113" w:rsidP="00BC2113">
      <w:pPr>
        <w:pStyle w:val="DevConfigs"/>
        <w:rPr>
          <w:rStyle w:val="DevConfigGray"/>
        </w:rPr>
      </w:pPr>
      <w:r w:rsidRPr="00BC2113">
        <w:rPr>
          <w:rStyle w:val="DevConfigGray"/>
        </w:rPr>
        <w:t xml:space="preserve">  description MCAST Data</w:t>
      </w:r>
    </w:p>
    <w:p w14:paraId="6FF39F40" w14:textId="77777777" w:rsidR="00BC2113" w:rsidRPr="00BC2113" w:rsidRDefault="00BC2113" w:rsidP="00BC2113">
      <w:pPr>
        <w:pStyle w:val="DevConfigs"/>
        <w:rPr>
          <w:rStyle w:val="DevConfigGray"/>
        </w:rPr>
      </w:pPr>
      <w:r w:rsidRPr="00BC2113">
        <w:rPr>
          <w:rStyle w:val="DevConfigGray"/>
        </w:rPr>
        <w:t>class-map match-any system-cpp-police-l2-control</w:t>
      </w:r>
    </w:p>
    <w:p w14:paraId="70315115" w14:textId="77777777" w:rsidR="00BC2113" w:rsidRPr="00BC2113" w:rsidRDefault="00BC2113" w:rsidP="00BC2113">
      <w:pPr>
        <w:pStyle w:val="DevConfigs"/>
        <w:rPr>
          <w:rStyle w:val="DevConfigGray"/>
        </w:rPr>
      </w:pPr>
      <w:r w:rsidRPr="00BC2113">
        <w:rPr>
          <w:rStyle w:val="DevConfigGray"/>
        </w:rPr>
        <w:lastRenderedPageBreak/>
        <w:t xml:space="preserve">  description L2 control</w:t>
      </w:r>
    </w:p>
    <w:p w14:paraId="2F009621" w14:textId="77777777" w:rsidR="00BC2113" w:rsidRPr="00BC2113" w:rsidRDefault="00BC2113" w:rsidP="00BC2113">
      <w:pPr>
        <w:pStyle w:val="DevConfigs"/>
        <w:rPr>
          <w:rStyle w:val="DevConfigGray"/>
        </w:rPr>
      </w:pPr>
      <w:r w:rsidRPr="00BC2113">
        <w:rPr>
          <w:rStyle w:val="DevConfigGray"/>
        </w:rPr>
        <w:t>class-map match-any system-cpp-police-dot1x-auth</w:t>
      </w:r>
    </w:p>
    <w:p w14:paraId="448C416F" w14:textId="77777777" w:rsidR="00BC2113" w:rsidRPr="00BC2113" w:rsidRDefault="00BC2113" w:rsidP="00BC2113">
      <w:pPr>
        <w:pStyle w:val="DevConfigs"/>
        <w:rPr>
          <w:rStyle w:val="DevConfigGray"/>
        </w:rPr>
      </w:pPr>
      <w:r w:rsidRPr="00BC2113">
        <w:rPr>
          <w:rStyle w:val="DevConfigGray"/>
        </w:rPr>
        <w:t xml:space="preserve">  description DOT1X Auth</w:t>
      </w:r>
    </w:p>
    <w:p w14:paraId="53B72A2C"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-police-data</w:t>
      </w:r>
    </w:p>
    <w:p w14:paraId="34D9B493" w14:textId="77777777" w:rsidR="00BC2113" w:rsidRPr="00BC2113" w:rsidRDefault="00BC2113" w:rsidP="00BC2113">
      <w:pPr>
        <w:pStyle w:val="DevConfigs"/>
        <w:rPr>
          <w:rStyle w:val="DevConfigGray"/>
        </w:rPr>
      </w:pPr>
      <w:r w:rsidRPr="00BC2113">
        <w:rPr>
          <w:rStyle w:val="DevConfigGray"/>
        </w:rPr>
        <w:t xml:space="preserve">  description ICMP redirect, ICMP_GEN and BROADCAST</w:t>
      </w:r>
    </w:p>
    <w:p w14:paraId="1EF13609"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stackwise</w:t>
      </w:r>
      <w:proofErr w:type="spellEnd"/>
      <w:r w:rsidRPr="00BC2113">
        <w:rPr>
          <w:rStyle w:val="DevConfigGray"/>
        </w:rPr>
        <w:t>-</w:t>
      </w:r>
      <w:proofErr w:type="spellStart"/>
      <w:r w:rsidRPr="00BC2113">
        <w:rPr>
          <w:rStyle w:val="DevConfigGray"/>
        </w:rPr>
        <w:t>virt</w:t>
      </w:r>
      <w:proofErr w:type="spellEnd"/>
      <w:r w:rsidRPr="00BC2113">
        <w:rPr>
          <w:rStyle w:val="DevConfigGray"/>
        </w:rPr>
        <w:t>-control</w:t>
      </w:r>
    </w:p>
    <w:p w14:paraId="26B2A773" w14:textId="77777777" w:rsidR="00BC2113" w:rsidRPr="00BC2113" w:rsidRDefault="00BC2113" w:rsidP="00BC2113">
      <w:pPr>
        <w:pStyle w:val="DevConfigs"/>
        <w:rPr>
          <w:rStyle w:val="DevConfigGray"/>
        </w:rPr>
      </w:pPr>
      <w:r w:rsidRPr="00BC2113">
        <w:rPr>
          <w:rStyle w:val="DevConfigGray"/>
        </w:rPr>
        <w:t xml:space="preserve">  description </w:t>
      </w:r>
      <w:proofErr w:type="spellStart"/>
      <w:r w:rsidRPr="00BC2113">
        <w:rPr>
          <w:rStyle w:val="DevConfigGray"/>
        </w:rPr>
        <w:t>Stackwise</w:t>
      </w:r>
      <w:proofErr w:type="spellEnd"/>
      <w:r w:rsidRPr="00BC2113">
        <w:rPr>
          <w:rStyle w:val="DevConfigGray"/>
        </w:rPr>
        <w:t xml:space="preserve"> Virtual OOB</w:t>
      </w:r>
    </w:p>
    <w:p w14:paraId="2ECEB8C0" w14:textId="77777777" w:rsidR="00BC2113" w:rsidRPr="00BC2113" w:rsidRDefault="00BC2113" w:rsidP="00BC2113">
      <w:pPr>
        <w:pStyle w:val="DevConfigs"/>
        <w:rPr>
          <w:rStyle w:val="DevConfigGray"/>
        </w:rPr>
      </w:pPr>
      <w:r w:rsidRPr="00BC2113">
        <w:rPr>
          <w:rStyle w:val="DevConfigGray"/>
        </w:rPr>
        <w:t>class-map match-any non-client-</w:t>
      </w:r>
      <w:proofErr w:type="spellStart"/>
      <w:r w:rsidRPr="00BC2113">
        <w:rPr>
          <w:rStyle w:val="DevConfigGray"/>
        </w:rPr>
        <w:t>nrt</w:t>
      </w:r>
      <w:proofErr w:type="spellEnd"/>
      <w:r w:rsidRPr="00BC2113">
        <w:rPr>
          <w:rStyle w:val="DevConfigGray"/>
        </w:rPr>
        <w:t>-class</w:t>
      </w:r>
    </w:p>
    <w:p w14:paraId="4B926CA6"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-police-routing-control</w:t>
      </w:r>
    </w:p>
    <w:p w14:paraId="4B5F0069" w14:textId="77777777" w:rsidR="00BC2113" w:rsidRPr="00BC2113" w:rsidRDefault="00BC2113" w:rsidP="00BC2113">
      <w:pPr>
        <w:pStyle w:val="DevConfigs"/>
        <w:rPr>
          <w:rStyle w:val="DevConfigGray"/>
        </w:rPr>
      </w:pPr>
      <w:r w:rsidRPr="00BC2113">
        <w:rPr>
          <w:rStyle w:val="DevConfigGray"/>
        </w:rPr>
        <w:t xml:space="preserve">  description Routing control and Low Latency</w:t>
      </w:r>
    </w:p>
    <w:p w14:paraId="169F8966"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-police-protocol-snooping</w:t>
      </w:r>
    </w:p>
    <w:p w14:paraId="0166CBF3" w14:textId="77777777" w:rsidR="00BC2113" w:rsidRPr="00BC2113" w:rsidRDefault="00BC2113" w:rsidP="00BC2113">
      <w:pPr>
        <w:pStyle w:val="DevConfigs"/>
        <w:rPr>
          <w:rStyle w:val="DevConfigGray"/>
        </w:rPr>
      </w:pPr>
      <w:r w:rsidRPr="00BC2113">
        <w:rPr>
          <w:rStyle w:val="DevConfigGray"/>
        </w:rPr>
        <w:t xml:space="preserve">  description Protocol snooping</w:t>
      </w:r>
    </w:p>
    <w:p w14:paraId="5FAADE1A"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dhcp</w:t>
      </w:r>
      <w:proofErr w:type="spellEnd"/>
      <w:r w:rsidRPr="00BC2113">
        <w:rPr>
          <w:rStyle w:val="DevConfigGray"/>
        </w:rPr>
        <w:t>-snooping</w:t>
      </w:r>
    </w:p>
    <w:p w14:paraId="39176776" w14:textId="77777777" w:rsidR="00BC2113" w:rsidRPr="00BC2113" w:rsidRDefault="00BC2113" w:rsidP="00BC2113">
      <w:pPr>
        <w:pStyle w:val="DevConfigs"/>
        <w:rPr>
          <w:rStyle w:val="DevConfigGray"/>
        </w:rPr>
      </w:pPr>
      <w:r w:rsidRPr="00BC2113">
        <w:rPr>
          <w:rStyle w:val="DevConfigGray"/>
        </w:rPr>
        <w:t xml:space="preserve">  description DHCP snooping</w:t>
      </w:r>
    </w:p>
    <w:p w14:paraId="51E8DAE7"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ios</w:t>
      </w:r>
      <w:proofErr w:type="spellEnd"/>
      <w:r w:rsidRPr="00BC2113">
        <w:rPr>
          <w:rStyle w:val="DevConfigGray"/>
        </w:rPr>
        <w:t>-routing</w:t>
      </w:r>
    </w:p>
    <w:p w14:paraId="6D22C33B" w14:textId="77777777" w:rsidR="00BC2113" w:rsidRPr="00BC2113" w:rsidRDefault="00BC2113" w:rsidP="00BC2113">
      <w:pPr>
        <w:pStyle w:val="DevConfigs"/>
        <w:rPr>
          <w:rStyle w:val="DevConfigGray"/>
        </w:rPr>
      </w:pPr>
      <w:r w:rsidRPr="00BC2113">
        <w:rPr>
          <w:rStyle w:val="DevConfigGray"/>
        </w:rPr>
        <w:t xml:space="preserve">  description L2 control, Topology control, Routing control, Low Latency</w:t>
      </w:r>
    </w:p>
    <w:p w14:paraId="69A89D2D"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-police-system-critical</w:t>
      </w:r>
    </w:p>
    <w:p w14:paraId="04A2B32C" w14:textId="77777777" w:rsidR="00BC2113" w:rsidRPr="00BC2113" w:rsidRDefault="00BC2113" w:rsidP="00BC2113">
      <w:pPr>
        <w:pStyle w:val="DevConfigs"/>
        <w:rPr>
          <w:rStyle w:val="DevConfigGray"/>
        </w:rPr>
      </w:pPr>
      <w:r w:rsidRPr="00BC2113">
        <w:rPr>
          <w:rStyle w:val="DevConfigGray"/>
        </w:rPr>
        <w:t xml:space="preserve">  description System Critical and Gold Pkt</w:t>
      </w:r>
    </w:p>
    <w:p w14:paraId="70C06112"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ios</w:t>
      </w:r>
      <w:proofErr w:type="spellEnd"/>
      <w:r w:rsidRPr="00BC2113">
        <w:rPr>
          <w:rStyle w:val="DevConfigGray"/>
        </w:rPr>
        <w:t>-feature</w:t>
      </w:r>
    </w:p>
    <w:p w14:paraId="1F58D153" w14:textId="77777777" w:rsidR="00BC2113" w:rsidRPr="00BC2113" w:rsidRDefault="00BC2113" w:rsidP="00BC2113">
      <w:pPr>
        <w:pStyle w:val="DevConfigs"/>
        <w:rPr>
          <w:rStyle w:val="DevConfigGray"/>
        </w:rPr>
      </w:pPr>
      <w:r w:rsidRPr="00BC2113">
        <w:rPr>
          <w:rStyle w:val="DevConfigGray"/>
        </w:rPr>
        <w:t xml:space="preserve">  description </w:t>
      </w:r>
      <w:proofErr w:type="gramStart"/>
      <w:r w:rsidRPr="00BC2113">
        <w:rPr>
          <w:rStyle w:val="DevConfigGray"/>
        </w:rPr>
        <w:t>ICMPGEN,BROADCAST</w:t>
      </w:r>
      <w:proofErr w:type="gramEnd"/>
      <w:r w:rsidRPr="00BC2113">
        <w:rPr>
          <w:rStyle w:val="DevConfigGray"/>
        </w:rPr>
        <w:t>,</w:t>
      </w:r>
      <w:proofErr w:type="gramStart"/>
      <w:r w:rsidRPr="00BC2113">
        <w:rPr>
          <w:rStyle w:val="DevConfigGray"/>
        </w:rPr>
        <w:t>ICMP,L</w:t>
      </w:r>
      <w:proofErr w:type="gramEnd"/>
      <w:r w:rsidRPr="00BC2113">
        <w:rPr>
          <w:rStyle w:val="DevConfigGray"/>
        </w:rPr>
        <w:t>2</w:t>
      </w:r>
      <w:proofErr w:type="gramStart"/>
      <w:r w:rsidRPr="00BC2113">
        <w:rPr>
          <w:rStyle w:val="DevConfigGray"/>
        </w:rPr>
        <w:t>LVXCntrl,ProtoSnoop</w:t>
      </w:r>
      <w:proofErr w:type="gramEnd"/>
      <w:r w:rsidRPr="00BC2113">
        <w:rPr>
          <w:rStyle w:val="DevConfigGray"/>
        </w:rPr>
        <w:t>,</w:t>
      </w:r>
      <w:proofErr w:type="gramStart"/>
      <w:r w:rsidRPr="00BC2113">
        <w:rPr>
          <w:rStyle w:val="DevConfigGray"/>
        </w:rPr>
        <w:t>PuntWebauth,MCASTData</w:t>
      </w:r>
      <w:proofErr w:type="gramEnd"/>
      <w:r w:rsidRPr="00BC2113">
        <w:rPr>
          <w:rStyle w:val="DevConfigGray"/>
        </w:rPr>
        <w:t>,</w:t>
      </w:r>
      <w:proofErr w:type="gramStart"/>
      <w:r w:rsidRPr="00BC2113">
        <w:rPr>
          <w:rStyle w:val="DevConfigGray"/>
        </w:rPr>
        <w:t>Transit,DOT</w:t>
      </w:r>
      <w:proofErr w:type="gramEnd"/>
      <w:r w:rsidRPr="00BC2113">
        <w:rPr>
          <w:rStyle w:val="DevConfigGray"/>
        </w:rPr>
        <w:t>1</w:t>
      </w:r>
      <w:proofErr w:type="gramStart"/>
      <w:r w:rsidRPr="00BC2113">
        <w:rPr>
          <w:rStyle w:val="DevConfigGray"/>
        </w:rPr>
        <w:t>XAuth,Swfwd</w:t>
      </w:r>
      <w:proofErr w:type="gramEnd"/>
      <w:r w:rsidRPr="00BC2113">
        <w:rPr>
          <w:rStyle w:val="DevConfigGray"/>
        </w:rPr>
        <w:t>,</w:t>
      </w:r>
      <w:proofErr w:type="gramStart"/>
      <w:r w:rsidRPr="00BC2113">
        <w:rPr>
          <w:rStyle w:val="DevConfigGray"/>
        </w:rPr>
        <w:t>LOGGING,L</w:t>
      </w:r>
      <w:proofErr w:type="gramEnd"/>
      <w:r w:rsidRPr="00BC2113">
        <w:rPr>
          <w:rStyle w:val="DevConfigGray"/>
        </w:rPr>
        <w:t>2</w:t>
      </w:r>
      <w:proofErr w:type="gramStart"/>
      <w:r w:rsidRPr="00BC2113">
        <w:rPr>
          <w:rStyle w:val="DevConfigGray"/>
        </w:rPr>
        <w:t>LVXData,ForusTraffic</w:t>
      </w:r>
      <w:proofErr w:type="gramEnd"/>
      <w:r w:rsidRPr="00BC2113">
        <w:rPr>
          <w:rStyle w:val="DevConfigGray"/>
        </w:rPr>
        <w:t>,</w:t>
      </w:r>
      <w:proofErr w:type="gramStart"/>
      <w:r w:rsidRPr="00BC2113">
        <w:rPr>
          <w:rStyle w:val="DevConfigGray"/>
        </w:rPr>
        <w:t>ForusARP,McastEndStn</w:t>
      </w:r>
      <w:proofErr w:type="gramEnd"/>
      <w:r w:rsidRPr="00BC2113">
        <w:rPr>
          <w:rStyle w:val="DevConfigGray"/>
        </w:rPr>
        <w:t>,</w:t>
      </w:r>
      <w:proofErr w:type="gramStart"/>
      <w:r w:rsidRPr="00BC2113">
        <w:rPr>
          <w:rStyle w:val="DevConfigGray"/>
        </w:rPr>
        <w:t>Openflow,Exception</w:t>
      </w:r>
      <w:proofErr w:type="gramEnd"/>
      <w:r w:rsidRPr="00BC2113">
        <w:rPr>
          <w:rStyle w:val="DevConfigGray"/>
        </w:rPr>
        <w:t>,</w:t>
      </w:r>
      <w:proofErr w:type="gramStart"/>
      <w:r w:rsidRPr="00BC2113">
        <w:rPr>
          <w:rStyle w:val="DevConfigGray"/>
        </w:rPr>
        <w:t>EGRExcption,NflSampled</w:t>
      </w:r>
      <w:proofErr w:type="gramEnd"/>
      <w:r w:rsidRPr="00BC2113">
        <w:rPr>
          <w:rStyle w:val="DevConfigGray"/>
        </w:rPr>
        <w:t>,RpfFailed</w:t>
      </w:r>
    </w:p>
    <w:p w14:paraId="2D631247" w14:textId="77777777" w:rsidR="00BC2113" w:rsidRPr="00BC2113" w:rsidRDefault="00BC2113" w:rsidP="00BC2113">
      <w:pPr>
        <w:pStyle w:val="DevConfigs"/>
        <w:rPr>
          <w:rStyle w:val="DevConfigGray"/>
        </w:rPr>
      </w:pPr>
      <w:r w:rsidRPr="00BC2113">
        <w:rPr>
          <w:rStyle w:val="DevConfigGray"/>
        </w:rPr>
        <w:t>!</w:t>
      </w:r>
    </w:p>
    <w:p w14:paraId="4CC0FF51" w14:textId="77777777" w:rsidR="00BC2113" w:rsidRPr="00BC2113" w:rsidRDefault="00BC2113" w:rsidP="00BC2113">
      <w:pPr>
        <w:pStyle w:val="DevConfigs"/>
        <w:rPr>
          <w:rStyle w:val="DevConfigGray"/>
        </w:rPr>
      </w:pPr>
      <w:r w:rsidRPr="00BC2113">
        <w:rPr>
          <w:rStyle w:val="DevConfigGray"/>
        </w:rPr>
        <w:t>policy-map system-</w:t>
      </w:r>
      <w:proofErr w:type="spellStart"/>
      <w:r w:rsidRPr="00BC2113">
        <w:rPr>
          <w:rStyle w:val="DevConfigGray"/>
        </w:rPr>
        <w:t>cpp</w:t>
      </w:r>
      <w:proofErr w:type="spellEnd"/>
      <w:r w:rsidRPr="00BC2113">
        <w:rPr>
          <w:rStyle w:val="DevConfigGray"/>
        </w:rPr>
        <w:t>-policy</w:t>
      </w:r>
    </w:p>
    <w:p w14:paraId="230F91E1" w14:textId="77777777" w:rsidR="00BC2113" w:rsidRPr="00BC2113" w:rsidRDefault="00BC2113" w:rsidP="00BC2113">
      <w:pPr>
        <w:pStyle w:val="DevConfigs"/>
        <w:rPr>
          <w:rStyle w:val="DevConfigGray"/>
        </w:rPr>
      </w:pPr>
      <w:r w:rsidRPr="00BC2113">
        <w:rPr>
          <w:rStyle w:val="DevConfigGray"/>
        </w:rPr>
        <w:t>!</w:t>
      </w:r>
    </w:p>
    <w:p w14:paraId="6C810F76" w14:textId="77777777" w:rsidR="00BC2113" w:rsidRPr="00BC2113" w:rsidRDefault="00BC2113" w:rsidP="00BC2113">
      <w:pPr>
        <w:pStyle w:val="DevConfigs"/>
        <w:rPr>
          <w:rStyle w:val="DevConfigGray"/>
        </w:rPr>
      </w:pPr>
      <w:r w:rsidRPr="00BC2113">
        <w:rPr>
          <w:rStyle w:val="DevConfigGray"/>
        </w:rPr>
        <w:t>interface Loopback0</w:t>
      </w:r>
    </w:p>
    <w:p w14:paraId="2E3B1C00"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209.165.201.21 255.255.255.255</w:t>
      </w:r>
    </w:p>
    <w:p w14:paraId="2CAE08D6" w14:textId="77777777" w:rsidR="00BC2113" w:rsidRPr="00BC2113" w:rsidRDefault="00BC2113" w:rsidP="00BC2113">
      <w:pPr>
        <w:pStyle w:val="DevConfigs"/>
        <w:rPr>
          <w:rStyle w:val="DevConfigGray"/>
        </w:rPr>
      </w:pPr>
      <w:r w:rsidRPr="00BC2113">
        <w:rPr>
          <w:rStyle w:val="DevConfigGray"/>
        </w:rPr>
        <w:t>!</w:t>
      </w:r>
    </w:p>
    <w:p w14:paraId="2B95D59B" w14:textId="77777777" w:rsidR="00BC2113" w:rsidRPr="00BC2113" w:rsidRDefault="00BC2113" w:rsidP="00BC2113">
      <w:pPr>
        <w:pStyle w:val="DevConfigs"/>
        <w:rPr>
          <w:rStyle w:val="DevConfigGray"/>
        </w:rPr>
      </w:pPr>
      <w:r w:rsidRPr="00BC2113">
        <w:rPr>
          <w:rStyle w:val="DevConfigGray"/>
        </w:rPr>
        <w:t>interface GigabitEthernet0/0</w:t>
      </w:r>
    </w:p>
    <w:p w14:paraId="2E30694F"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vrf</w:t>
      </w:r>
      <w:proofErr w:type="spellEnd"/>
      <w:r w:rsidRPr="00BC2113">
        <w:rPr>
          <w:rStyle w:val="DevConfigGray"/>
        </w:rPr>
        <w:t xml:space="preserve"> forwarding </w:t>
      </w:r>
      <w:proofErr w:type="spellStart"/>
      <w:r w:rsidRPr="00BC2113">
        <w:rPr>
          <w:rStyle w:val="DevConfigGray"/>
        </w:rPr>
        <w:t>Mgmt-vrf</w:t>
      </w:r>
      <w:proofErr w:type="spellEnd"/>
    </w:p>
    <w:p w14:paraId="1244D8EA" w14:textId="77777777" w:rsidR="00BC2113" w:rsidRPr="00BC2113" w:rsidRDefault="00BC2113" w:rsidP="00BC2113">
      <w:pPr>
        <w:pStyle w:val="DevConfigs"/>
        <w:rPr>
          <w:rStyle w:val="DevConfigGray"/>
        </w:rPr>
      </w:pPr>
      <w:r w:rsidRPr="00BC2113">
        <w:rPr>
          <w:rStyle w:val="DevConfigGray"/>
        </w:rPr>
        <w:t xml:space="preserve"> no </w:t>
      </w:r>
      <w:proofErr w:type="spellStart"/>
      <w:r w:rsidRPr="00BC2113">
        <w:rPr>
          <w:rStyle w:val="DevConfigGray"/>
        </w:rPr>
        <w:t>ip</w:t>
      </w:r>
      <w:proofErr w:type="spellEnd"/>
      <w:r w:rsidRPr="00BC2113">
        <w:rPr>
          <w:rStyle w:val="DevConfigGray"/>
        </w:rPr>
        <w:t xml:space="preserve"> address</w:t>
      </w:r>
    </w:p>
    <w:p w14:paraId="76423AFB" w14:textId="77777777" w:rsidR="00BC2113" w:rsidRPr="00BC2113" w:rsidRDefault="00BC2113" w:rsidP="00BC2113">
      <w:pPr>
        <w:pStyle w:val="DevConfigs"/>
        <w:rPr>
          <w:rStyle w:val="DevConfigGray"/>
        </w:rPr>
      </w:pPr>
      <w:r w:rsidRPr="00BC2113">
        <w:rPr>
          <w:rStyle w:val="DevConfigGray"/>
        </w:rPr>
        <w:t xml:space="preserve"> negotiation auto</w:t>
      </w:r>
    </w:p>
    <w:p w14:paraId="65DDB54E" w14:textId="77777777" w:rsidR="00BC2113" w:rsidRPr="00BC2113" w:rsidRDefault="00BC2113" w:rsidP="00BC2113">
      <w:pPr>
        <w:pStyle w:val="DevConfigs"/>
        <w:rPr>
          <w:rStyle w:val="DevConfigGray"/>
        </w:rPr>
      </w:pPr>
      <w:r w:rsidRPr="00BC2113">
        <w:rPr>
          <w:rStyle w:val="DevConfigGray"/>
        </w:rPr>
        <w:t>!</w:t>
      </w:r>
    </w:p>
    <w:p w14:paraId="05815093" w14:textId="77777777" w:rsidR="00BC2113" w:rsidRPr="00BC2113" w:rsidRDefault="00BC2113" w:rsidP="00BC2113">
      <w:pPr>
        <w:pStyle w:val="DevConfigs"/>
        <w:rPr>
          <w:rStyle w:val="DevConfigGray"/>
        </w:rPr>
      </w:pPr>
      <w:r w:rsidRPr="00BC2113">
        <w:rPr>
          <w:rStyle w:val="DevConfigGray"/>
        </w:rPr>
        <w:t>interface GigabitEthernet1/0/1</w:t>
      </w:r>
    </w:p>
    <w:p w14:paraId="4CFCC5B5" w14:textId="77777777" w:rsidR="00BC2113" w:rsidRPr="00BC2113" w:rsidRDefault="00BC2113" w:rsidP="00BC2113">
      <w:pPr>
        <w:pStyle w:val="DevConfigs"/>
        <w:rPr>
          <w:rStyle w:val="DevConfigGray"/>
        </w:rPr>
      </w:pPr>
      <w:r w:rsidRPr="00BC2113">
        <w:rPr>
          <w:rStyle w:val="DevConfigGray"/>
        </w:rPr>
        <w:t xml:space="preserve"> description To ISP3 (D2)</w:t>
      </w:r>
    </w:p>
    <w:p w14:paraId="18399456" w14:textId="77777777" w:rsidR="00BC2113" w:rsidRPr="00BC2113" w:rsidRDefault="00BC2113" w:rsidP="00BC2113">
      <w:pPr>
        <w:pStyle w:val="DevConfigs"/>
        <w:rPr>
          <w:rStyle w:val="DevConfigGray"/>
        </w:rPr>
      </w:pPr>
      <w:r w:rsidRPr="00BC2113">
        <w:rPr>
          <w:rStyle w:val="DevConfigGray"/>
        </w:rPr>
        <w:t xml:space="preserve"> no switchport</w:t>
      </w:r>
    </w:p>
    <w:p w14:paraId="73FC6A13"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209.165.201.9 255.255.255.252</w:t>
      </w:r>
    </w:p>
    <w:p w14:paraId="357E5C01" w14:textId="77777777" w:rsidR="00BC2113" w:rsidRPr="00BC2113" w:rsidRDefault="00BC2113" w:rsidP="00BC2113">
      <w:pPr>
        <w:pStyle w:val="DevConfigs"/>
        <w:rPr>
          <w:rStyle w:val="DevConfigGray"/>
        </w:rPr>
      </w:pPr>
      <w:r w:rsidRPr="00BC2113">
        <w:rPr>
          <w:rStyle w:val="DevConfigGray"/>
        </w:rPr>
        <w:t>!</w:t>
      </w:r>
    </w:p>
    <w:p w14:paraId="4B9C6B01" w14:textId="77777777" w:rsidR="00BC2113" w:rsidRPr="00BC2113" w:rsidRDefault="00BC2113" w:rsidP="00BC2113">
      <w:pPr>
        <w:pStyle w:val="DevConfigs"/>
        <w:rPr>
          <w:rStyle w:val="DevConfigGray"/>
        </w:rPr>
      </w:pPr>
      <w:r w:rsidRPr="00BC2113">
        <w:rPr>
          <w:rStyle w:val="DevConfigGray"/>
        </w:rPr>
        <w:t>interface GigabitEthernet1/0/2</w:t>
      </w:r>
    </w:p>
    <w:p w14:paraId="4AC1DAA2" w14:textId="77777777" w:rsidR="00BC2113" w:rsidRPr="00BC2113" w:rsidRDefault="00BC2113" w:rsidP="00BC2113">
      <w:pPr>
        <w:pStyle w:val="DevConfigs"/>
        <w:rPr>
          <w:rStyle w:val="DevConfigGray"/>
        </w:rPr>
      </w:pPr>
      <w:r w:rsidRPr="00BC2113">
        <w:rPr>
          <w:rStyle w:val="DevConfigGray"/>
        </w:rPr>
        <w:t>!</w:t>
      </w:r>
    </w:p>
    <w:p w14:paraId="09ED4774" w14:textId="77777777" w:rsidR="00BC2113" w:rsidRPr="00BC2113" w:rsidRDefault="00BC2113" w:rsidP="00BC2113">
      <w:pPr>
        <w:pStyle w:val="DevConfigs"/>
        <w:rPr>
          <w:rStyle w:val="DevConfigGray"/>
        </w:rPr>
      </w:pPr>
      <w:r w:rsidRPr="00BC2113">
        <w:rPr>
          <w:rStyle w:val="DevConfigGray"/>
        </w:rPr>
        <w:t>interface GigabitEthernet1/0/3</w:t>
      </w:r>
    </w:p>
    <w:p w14:paraId="6EDAF55E" w14:textId="77777777" w:rsidR="00BC2113" w:rsidRPr="00BC2113" w:rsidRDefault="00BC2113" w:rsidP="00BC2113">
      <w:pPr>
        <w:pStyle w:val="DevConfigs"/>
        <w:rPr>
          <w:rStyle w:val="DevConfigGray"/>
        </w:rPr>
      </w:pPr>
      <w:r w:rsidRPr="00BC2113">
        <w:rPr>
          <w:rStyle w:val="DevConfigGray"/>
        </w:rPr>
        <w:t>!</w:t>
      </w:r>
    </w:p>
    <w:p w14:paraId="1D581B7D" w14:textId="3D63EFC9" w:rsidR="00BC2113" w:rsidRPr="00BC2113" w:rsidRDefault="005E1CDB" w:rsidP="00BC2113">
      <w:pPr>
        <w:pStyle w:val="DevConfigs"/>
        <w:rPr>
          <w:rStyle w:val="DevConfigGray"/>
        </w:rPr>
      </w:pPr>
      <w:r>
        <w:rPr>
          <w:rStyle w:val="DevConfigGray"/>
        </w:rPr>
        <w:t>&lt;output omitted&gt;</w:t>
      </w:r>
    </w:p>
    <w:p w14:paraId="58234D05" w14:textId="77777777" w:rsidR="00BC2113" w:rsidRPr="00BC2113" w:rsidRDefault="00BC2113" w:rsidP="00BC2113">
      <w:pPr>
        <w:pStyle w:val="DevConfigs"/>
        <w:rPr>
          <w:rStyle w:val="DevConfigGray"/>
        </w:rPr>
      </w:pPr>
      <w:r w:rsidRPr="00BC2113">
        <w:rPr>
          <w:rStyle w:val="DevConfigGray"/>
        </w:rPr>
        <w:t>!</w:t>
      </w:r>
    </w:p>
    <w:p w14:paraId="5D4EA503" w14:textId="77777777" w:rsidR="00BC2113" w:rsidRPr="00BC2113" w:rsidRDefault="00BC2113" w:rsidP="00BC2113">
      <w:pPr>
        <w:pStyle w:val="DevConfigs"/>
        <w:rPr>
          <w:rStyle w:val="DevConfigGray"/>
        </w:rPr>
      </w:pPr>
      <w:r w:rsidRPr="00BC2113">
        <w:rPr>
          <w:rStyle w:val="DevConfigGray"/>
        </w:rPr>
        <w:t>interface GigabitEthernet1/0/10</w:t>
      </w:r>
    </w:p>
    <w:p w14:paraId="2D1D4905" w14:textId="77777777" w:rsidR="00BC2113" w:rsidRPr="00BC2113" w:rsidRDefault="00BC2113" w:rsidP="00BC2113">
      <w:pPr>
        <w:pStyle w:val="DevConfigs"/>
        <w:rPr>
          <w:rStyle w:val="DevConfigGray"/>
        </w:rPr>
      </w:pPr>
      <w:r w:rsidRPr="00BC2113">
        <w:rPr>
          <w:rStyle w:val="DevConfigGray"/>
        </w:rPr>
        <w:t>!</w:t>
      </w:r>
    </w:p>
    <w:p w14:paraId="578711FE" w14:textId="77777777" w:rsidR="00BC2113" w:rsidRPr="00BC2113" w:rsidRDefault="00BC2113" w:rsidP="00BC2113">
      <w:pPr>
        <w:pStyle w:val="DevConfigs"/>
        <w:rPr>
          <w:rStyle w:val="DevConfigGray"/>
        </w:rPr>
      </w:pPr>
      <w:r w:rsidRPr="00BC2113">
        <w:rPr>
          <w:rStyle w:val="DevConfigGray"/>
        </w:rPr>
        <w:t>interface GigabitEthernet1/0/11</w:t>
      </w:r>
    </w:p>
    <w:p w14:paraId="73CA1A8E" w14:textId="77777777" w:rsidR="00BC2113" w:rsidRPr="00BC2113" w:rsidRDefault="00BC2113" w:rsidP="00BC2113">
      <w:pPr>
        <w:pStyle w:val="DevConfigs"/>
        <w:rPr>
          <w:rStyle w:val="DevConfigGray"/>
        </w:rPr>
      </w:pPr>
      <w:r w:rsidRPr="00BC2113">
        <w:rPr>
          <w:rStyle w:val="DevConfigGray"/>
        </w:rPr>
        <w:t xml:space="preserve"> description To GW1 (R1)</w:t>
      </w:r>
    </w:p>
    <w:p w14:paraId="2B69BF42" w14:textId="77777777" w:rsidR="00BC2113" w:rsidRPr="00BC2113" w:rsidRDefault="00BC2113" w:rsidP="00BC2113">
      <w:pPr>
        <w:pStyle w:val="DevConfigs"/>
        <w:rPr>
          <w:rStyle w:val="DevConfigGray"/>
        </w:rPr>
      </w:pPr>
      <w:r w:rsidRPr="00BC2113">
        <w:rPr>
          <w:rStyle w:val="DevConfigGray"/>
        </w:rPr>
        <w:t xml:space="preserve"> no switchport</w:t>
      </w:r>
    </w:p>
    <w:p w14:paraId="12DB229E"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209.165.201.2 255.255.255.252</w:t>
      </w:r>
    </w:p>
    <w:p w14:paraId="7BCBC07E" w14:textId="77777777" w:rsidR="00BC2113" w:rsidRPr="00BC2113" w:rsidRDefault="00BC2113" w:rsidP="00BC2113">
      <w:pPr>
        <w:pStyle w:val="DevConfigs"/>
        <w:rPr>
          <w:rStyle w:val="DevConfigGray"/>
        </w:rPr>
      </w:pPr>
      <w:r w:rsidRPr="00BC2113">
        <w:rPr>
          <w:rStyle w:val="DevConfigGray"/>
        </w:rPr>
        <w:t>!</w:t>
      </w:r>
    </w:p>
    <w:p w14:paraId="52A48B59" w14:textId="77777777" w:rsidR="00BC2113" w:rsidRPr="00BC2113" w:rsidRDefault="00BC2113" w:rsidP="00BC2113">
      <w:pPr>
        <w:pStyle w:val="DevConfigs"/>
        <w:rPr>
          <w:rStyle w:val="DevConfigGray"/>
        </w:rPr>
      </w:pPr>
      <w:r w:rsidRPr="00BC2113">
        <w:rPr>
          <w:rStyle w:val="DevConfigGray"/>
        </w:rPr>
        <w:t>interface GigabitEthernet1/0/12</w:t>
      </w:r>
    </w:p>
    <w:p w14:paraId="0D82ACA0" w14:textId="77777777" w:rsidR="00BC2113" w:rsidRPr="00BC2113" w:rsidRDefault="00BC2113" w:rsidP="00BC2113">
      <w:pPr>
        <w:pStyle w:val="DevConfigs"/>
        <w:rPr>
          <w:rStyle w:val="DevConfigGray"/>
        </w:rPr>
      </w:pPr>
      <w:r w:rsidRPr="00BC2113">
        <w:rPr>
          <w:rStyle w:val="DevConfigGray"/>
        </w:rPr>
        <w:t>!</w:t>
      </w:r>
    </w:p>
    <w:p w14:paraId="242AC3A0" w14:textId="77777777" w:rsidR="005E1CDB" w:rsidRPr="00BC2113" w:rsidRDefault="005E1CDB" w:rsidP="005E1CDB">
      <w:pPr>
        <w:pStyle w:val="DevConfigs"/>
        <w:rPr>
          <w:rStyle w:val="DevConfigGray"/>
        </w:rPr>
      </w:pPr>
      <w:r>
        <w:rPr>
          <w:rStyle w:val="DevConfigGray"/>
        </w:rPr>
        <w:t>&lt;output omitted&gt;</w:t>
      </w:r>
    </w:p>
    <w:p w14:paraId="7B91E8AA" w14:textId="77777777" w:rsidR="00BC2113" w:rsidRPr="00BC2113" w:rsidRDefault="00BC2113" w:rsidP="00BC2113">
      <w:pPr>
        <w:pStyle w:val="DevConfigs"/>
        <w:rPr>
          <w:rStyle w:val="DevConfigGray"/>
        </w:rPr>
      </w:pPr>
      <w:r w:rsidRPr="00BC2113">
        <w:rPr>
          <w:rStyle w:val="DevConfigGray"/>
        </w:rPr>
        <w:t>!</w:t>
      </w:r>
    </w:p>
    <w:p w14:paraId="3088AFB6" w14:textId="77777777" w:rsidR="00BC2113" w:rsidRPr="00BC2113" w:rsidRDefault="00BC2113" w:rsidP="00BC2113">
      <w:pPr>
        <w:pStyle w:val="DevConfigs"/>
        <w:rPr>
          <w:rStyle w:val="DevConfigGray"/>
        </w:rPr>
      </w:pPr>
      <w:r w:rsidRPr="00BC2113">
        <w:rPr>
          <w:rStyle w:val="DevConfigGray"/>
        </w:rPr>
        <w:t>interface GigabitEthernet1/0/24</w:t>
      </w:r>
    </w:p>
    <w:p w14:paraId="06C9B50F" w14:textId="77777777" w:rsidR="00BC2113" w:rsidRPr="00BC2113" w:rsidRDefault="00BC2113" w:rsidP="00BC2113">
      <w:pPr>
        <w:pStyle w:val="DevConfigs"/>
        <w:rPr>
          <w:rStyle w:val="DevConfigGray"/>
        </w:rPr>
      </w:pPr>
      <w:r w:rsidRPr="00BC2113">
        <w:rPr>
          <w:rStyle w:val="DevConfigGray"/>
        </w:rPr>
        <w:lastRenderedPageBreak/>
        <w:t>!</w:t>
      </w:r>
    </w:p>
    <w:p w14:paraId="0333AF0F" w14:textId="77777777" w:rsidR="00BC2113" w:rsidRPr="00BC2113" w:rsidRDefault="00BC2113" w:rsidP="00BC2113">
      <w:pPr>
        <w:pStyle w:val="DevConfigs"/>
        <w:rPr>
          <w:rStyle w:val="DevConfigGray"/>
        </w:rPr>
      </w:pPr>
      <w:r w:rsidRPr="00BC2113">
        <w:rPr>
          <w:rStyle w:val="DevConfigGray"/>
        </w:rPr>
        <w:t>interface GigabitEthernet1/1/1</w:t>
      </w:r>
    </w:p>
    <w:p w14:paraId="70CF852C" w14:textId="77777777" w:rsidR="00BC2113" w:rsidRPr="00BC2113" w:rsidRDefault="00BC2113" w:rsidP="00BC2113">
      <w:pPr>
        <w:pStyle w:val="DevConfigs"/>
        <w:rPr>
          <w:rStyle w:val="DevConfigGray"/>
        </w:rPr>
      </w:pPr>
      <w:r w:rsidRPr="00BC2113">
        <w:rPr>
          <w:rStyle w:val="DevConfigGray"/>
        </w:rPr>
        <w:t>!</w:t>
      </w:r>
    </w:p>
    <w:p w14:paraId="6434E810" w14:textId="77777777" w:rsidR="00BC2113" w:rsidRPr="00BC2113" w:rsidRDefault="00BC2113" w:rsidP="00BC2113">
      <w:pPr>
        <w:pStyle w:val="DevConfigs"/>
        <w:rPr>
          <w:rStyle w:val="DevConfigGray"/>
        </w:rPr>
      </w:pPr>
      <w:r w:rsidRPr="00BC2113">
        <w:rPr>
          <w:rStyle w:val="DevConfigGray"/>
        </w:rPr>
        <w:t>interface GigabitEthernet1/1/2</w:t>
      </w:r>
    </w:p>
    <w:p w14:paraId="5CB7A120" w14:textId="77777777" w:rsidR="00BC2113" w:rsidRPr="00BC2113" w:rsidRDefault="00BC2113" w:rsidP="00BC2113">
      <w:pPr>
        <w:pStyle w:val="DevConfigs"/>
        <w:rPr>
          <w:rStyle w:val="DevConfigGray"/>
        </w:rPr>
      </w:pPr>
      <w:r w:rsidRPr="00BC2113">
        <w:rPr>
          <w:rStyle w:val="DevConfigGray"/>
        </w:rPr>
        <w:t>!</w:t>
      </w:r>
    </w:p>
    <w:p w14:paraId="0BAD375F" w14:textId="77777777" w:rsidR="00BC2113" w:rsidRPr="00BC2113" w:rsidRDefault="00BC2113" w:rsidP="00BC2113">
      <w:pPr>
        <w:pStyle w:val="DevConfigs"/>
        <w:rPr>
          <w:rStyle w:val="DevConfigGray"/>
        </w:rPr>
      </w:pPr>
      <w:r w:rsidRPr="00BC2113">
        <w:rPr>
          <w:rStyle w:val="DevConfigGray"/>
        </w:rPr>
        <w:t>interface GigabitEthernet1/1/3</w:t>
      </w:r>
    </w:p>
    <w:p w14:paraId="0F31FCD3" w14:textId="77777777" w:rsidR="00BC2113" w:rsidRPr="00BC2113" w:rsidRDefault="00BC2113" w:rsidP="00BC2113">
      <w:pPr>
        <w:pStyle w:val="DevConfigs"/>
        <w:rPr>
          <w:rStyle w:val="DevConfigGray"/>
        </w:rPr>
      </w:pPr>
      <w:r w:rsidRPr="00BC2113">
        <w:rPr>
          <w:rStyle w:val="DevConfigGray"/>
        </w:rPr>
        <w:t>!</w:t>
      </w:r>
    </w:p>
    <w:p w14:paraId="0BBCDECE" w14:textId="77777777" w:rsidR="00BC2113" w:rsidRPr="00BC2113" w:rsidRDefault="00BC2113" w:rsidP="00BC2113">
      <w:pPr>
        <w:pStyle w:val="DevConfigs"/>
        <w:rPr>
          <w:rStyle w:val="DevConfigGray"/>
        </w:rPr>
      </w:pPr>
      <w:r w:rsidRPr="00BC2113">
        <w:rPr>
          <w:rStyle w:val="DevConfigGray"/>
        </w:rPr>
        <w:t>interface GigabitEthernet1/1/4</w:t>
      </w:r>
    </w:p>
    <w:p w14:paraId="67BC487E" w14:textId="77777777" w:rsidR="00BC2113" w:rsidRPr="00BC2113" w:rsidRDefault="00BC2113" w:rsidP="00BC2113">
      <w:pPr>
        <w:pStyle w:val="DevConfigs"/>
        <w:rPr>
          <w:rStyle w:val="DevConfigGray"/>
        </w:rPr>
      </w:pPr>
      <w:r w:rsidRPr="00BC2113">
        <w:rPr>
          <w:rStyle w:val="DevConfigGray"/>
        </w:rPr>
        <w:t>!</w:t>
      </w:r>
    </w:p>
    <w:p w14:paraId="3D360ACD" w14:textId="77777777" w:rsidR="00BC2113" w:rsidRPr="00BC2113" w:rsidRDefault="00BC2113" w:rsidP="00BC2113">
      <w:pPr>
        <w:pStyle w:val="DevConfigs"/>
        <w:rPr>
          <w:rStyle w:val="DevConfigGray"/>
        </w:rPr>
      </w:pPr>
      <w:r w:rsidRPr="00BC2113">
        <w:rPr>
          <w:rStyle w:val="DevConfigGray"/>
        </w:rPr>
        <w:t>interface AppGigabitEthernet1/0/1</w:t>
      </w:r>
    </w:p>
    <w:p w14:paraId="5D492C11" w14:textId="77777777" w:rsidR="00BC2113" w:rsidRPr="00BC2113" w:rsidRDefault="00BC2113" w:rsidP="00BC2113">
      <w:pPr>
        <w:pStyle w:val="DevConfigs"/>
        <w:rPr>
          <w:rStyle w:val="DevConfigGray"/>
        </w:rPr>
      </w:pPr>
      <w:r w:rsidRPr="00BC2113">
        <w:rPr>
          <w:rStyle w:val="DevConfigGray"/>
        </w:rPr>
        <w:t>!</w:t>
      </w:r>
    </w:p>
    <w:p w14:paraId="5B2C80F5" w14:textId="77777777" w:rsidR="00BC2113" w:rsidRPr="00BC2113" w:rsidRDefault="00BC2113" w:rsidP="00BC2113">
      <w:pPr>
        <w:pStyle w:val="DevConfigs"/>
        <w:rPr>
          <w:rStyle w:val="DevConfigGray"/>
        </w:rPr>
      </w:pPr>
      <w:r w:rsidRPr="00BC2113">
        <w:rPr>
          <w:rStyle w:val="DevConfigGray"/>
        </w:rPr>
        <w:t>interface Vlan1</w:t>
      </w:r>
    </w:p>
    <w:p w14:paraId="555C2FB6" w14:textId="77777777" w:rsidR="00BC2113" w:rsidRPr="00BC2113" w:rsidRDefault="00BC2113" w:rsidP="00BC2113">
      <w:pPr>
        <w:pStyle w:val="DevConfigs"/>
        <w:rPr>
          <w:rStyle w:val="DevConfigGray"/>
        </w:rPr>
      </w:pPr>
      <w:r w:rsidRPr="00BC2113">
        <w:rPr>
          <w:rStyle w:val="DevConfigGray"/>
        </w:rPr>
        <w:t xml:space="preserve"> no </w:t>
      </w:r>
      <w:proofErr w:type="spellStart"/>
      <w:r w:rsidRPr="00BC2113">
        <w:rPr>
          <w:rStyle w:val="DevConfigGray"/>
        </w:rPr>
        <w:t>ip</w:t>
      </w:r>
      <w:proofErr w:type="spellEnd"/>
      <w:r w:rsidRPr="00BC2113">
        <w:rPr>
          <w:rStyle w:val="DevConfigGray"/>
        </w:rPr>
        <w:t xml:space="preserve"> address</w:t>
      </w:r>
    </w:p>
    <w:p w14:paraId="4C9F4ADC" w14:textId="77777777" w:rsidR="00BC2113" w:rsidRPr="00BC2113" w:rsidRDefault="00BC2113" w:rsidP="00BC2113">
      <w:pPr>
        <w:pStyle w:val="DevConfigs"/>
        <w:rPr>
          <w:rStyle w:val="DevConfigGray"/>
        </w:rPr>
      </w:pPr>
      <w:r w:rsidRPr="00BC2113">
        <w:rPr>
          <w:rStyle w:val="DevConfigGray"/>
        </w:rPr>
        <w:t>!</w:t>
      </w:r>
    </w:p>
    <w:p w14:paraId="1607A96C" w14:textId="77777777" w:rsidR="00BC2113" w:rsidRDefault="00BC2113" w:rsidP="00BC2113">
      <w:pPr>
        <w:pStyle w:val="DevConfigs"/>
        <w:rPr>
          <w:rStyle w:val="DevConfigGray"/>
        </w:rPr>
      </w:pPr>
      <w:r w:rsidRPr="00BC2113">
        <w:rPr>
          <w:rStyle w:val="DevConfigGray"/>
        </w:rPr>
        <w:t xml:space="preserve">router </w:t>
      </w:r>
      <w:proofErr w:type="spellStart"/>
      <w:r w:rsidRPr="00BC2113">
        <w:rPr>
          <w:rStyle w:val="DevConfigGray"/>
        </w:rPr>
        <w:t>bgp</w:t>
      </w:r>
      <w:proofErr w:type="spellEnd"/>
      <w:r w:rsidRPr="00BC2113">
        <w:rPr>
          <w:rStyle w:val="DevConfigGray"/>
        </w:rPr>
        <w:t xml:space="preserve"> 65100</w:t>
      </w:r>
    </w:p>
    <w:p w14:paraId="5DC2CD30" w14:textId="4A457D74" w:rsidR="007802CB" w:rsidRPr="00BC2113" w:rsidRDefault="007802CB" w:rsidP="00BC2113">
      <w:pPr>
        <w:pStyle w:val="DevConfigs"/>
        <w:rPr>
          <w:rStyle w:val="DevConfigGray"/>
        </w:rPr>
      </w:pPr>
      <w:r>
        <w:rPr>
          <w:rStyle w:val="DevConfigGray"/>
        </w:rPr>
        <w:t xml:space="preserve"> </w:t>
      </w:r>
      <w:proofErr w:type="spellStart"/>
      <w:r w:rsidRPr="007802CB">
        <w:rPr>
          <w:rStyle w:val="DevConfigGray"/>
        </w:rPr>
        <w:t>bgp</w:t>
      </w:r>
      <w:proofErr w:type="spellEnd"/>
      <w:r w:rsidRPr="007802CB">
        <w:rPr>
          <w:rStyle w:val="DevConfigGray"/>
        </w:rPr>
        <w:t xml:space="preserve"> router-id 9.9.9.9</w:t>
      </w:r>
    </w:p>
    <w:p w14:paraId="3EFB635C"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bgp</w:t>
      </w:r>
      <w:proofErr w:type="spellEnd"/>
      <w:r w:rsidRPr="00BC2113">
        <w:rPr>
          <w:rStyle w:val="DevConfigGray"/>
        </w:rPr>
        <w:t xml:space="preserve"> log-neighbor-changes</w:t>
      </w:r>
    </w:p>
    <w:p w14:paraId="4D1F9311" w14:textId="77777777" w:rsidR="00BC2113" w:rsidRPr="00BC2113" w:rsidRDefault="00BC2113" w:rsidP="00BC2113">
      <w:pPr>
        <w:pStyle w:val="DevConfigs"/>
        <w:rPr>
          <w:rStyle w:val="DevConfigGray"/>
        </w:rPr>
      </w:pPr>
      <w:r w:rsidRPr="00BC2113">
        <w:rPr>
          <w:rStyle w:val="DevConfigGray"/>
        </w:rPr>
        <w:t xml:space="preserve"> neighbor 209.165.201.1 remote-as 65000</w:t>
      </w:r>
    </w:p>
    <w:p w14:paraId="4F59DA6D" w14:textId="77777777" w:rsidR="00BC2113" w:rsidRPr="00BC2113" w:rsidRDefault="00BC2113" w:rsidP="00BC2113">
      <w:pPr>
        <w:pStyle w:val="DevConfigs"/>
        <w:rPr>
          <w:rStyle w:val="DevConfigGray"/>
        </w:rPr>
      </w:pPr>
      <w:r w:rsidRPr="00BC2113">
        <w:rPr>
          <w:rStyle w:val="DevConfigGray"/>
        </w:rPr>
        <w:t xml:space="preserve"> neighbor 209.165.201.1 password cisco123</w:t>
      </w:r>
    </w:p>
    <w:p w14:paraId="451D6CFA" w14:textId="77777777" w:rsidR="00BC2113" w:rsidRPr="00BC2113" w:rsidRDefault="00BC2113" w:rsidP="00BC2113">
      <w:pPr>
        <w:pStyle w:val="DevConfigs"/>
        <w:rPr>
          <w:rStyle w:val="DevConfigGray"/>
        </w:rPr>
      </w:pPr>
      <w:r w:rsidRPr="00BC2113">
        <w:rPr>
          <w:rStyle w:val="DevConfigGray"/>
        </w:rPr>
        <w:t xml:space="preserve"> neighbor 209.165.201.1 default-originate</w:t>
      </w:r>
    </w:p>
    <w:p w14:paraId="14EA8372" w14:textId="77777777" w:rsidR="00BC2113" w:rsidRPr="00BC2113" w:rsidRDefault="00BC2113" w:rsidP="00BC2113">
      <w:pPr>
        <w:pStyle w:val="DevConfigs"/>
        <w:rPr>
          <w:rStyle w:val="DevConfigGray"/>
        </w:rPr>
      </w:pPr>
      <w:r w:rsidRPr="00BC2113">
        <w:rPr>
          <w:rStyle w:val="DevConfigGray"/>
        </w:rPr>
        <w:t xml:space="preserve"> neighbor 209.165.201.10 remote-as 4279500803</w:t>
      </w:r>
    </w:p>
    <w:p w14:paraId="03C170FA" w14:textId="77777777" w:rsidR="00BC2113" w:rsidRPr="00BC2113" w:rsidRDefault="00BC2113" w:rsidP="00BC2113">
      <w:pPr>
        <w:pStyle w:val="DevConfigs"/>
        <w:rPr>
          <w:rStyle w:val="DevConfigGray"/>
        </w:rPr>
      </w:pPr>
      <w:r w:rsidRPr="00BC2113">
        <w:rPr>
          <w:rStyle w:val="DevConfigGray"/>
        </w:rPr>
        <w:t>!</w:t>
      </w:r>
    </w:p>
    <w:p w14:paraId="2F17E204"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forward-protocol </w:t>
      </w:r>
      <w:proofErr w:type="spellStart"/>
      <w:r w:rsidRPr="00BC2113">
        <w:rPr>
          <w:rStyle w:val="DevConfigGray"/>
        </w:rPr>
        <w:t>nd</w:t>
      </w:r>
      <w:proofErr w:type="spellEnd"/>
    </w:p>
    <w:p w14:paraId="424679F6"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server</w:t>
      </w:r>
    </w:p>
    <w:p w14:paraId="24C1A949"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secure-server</w:t>
      </w:r>
    </w:p>
    <w:p w14:paraId="348823F8"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ssh bulk-mode 131072</w:t>
      </w:r>
    </w:p>
    <w:p w14:paraId="65D8C1C0" w14:textId="77777777" w:rsidR="00BC2113" w:rsidRPr="00BC2113" w:rsidRDefault="00BC2113" w:rsidP="00BC2113">
      <w:pPr>
        <w:pStyle w:val="DevConfigs"/>
        <w:rPr>
          <w:rStyle w:val="DevConfigGray"/>
        </w:rPr>
      </w:pPr>
      <w:r w:rsidRPr="00BC2113">
        <w:rPr>
          <w:rStyle w:val="DevConfigGray"/>
        </w:rPr>
        <w:t>!</w:t>
      </w:r>
    </w:p>
    <w:p w14:paraId="086AC7A5" w14:textId="77777777" w:rsidR="00BC2113" w:rsidRPr="00BC2113" w:rsidRDefault="00BC2113" w:rsidP="00BC2113">
      <w:pPr>
        <w:pStyle w:val="DevConfigs"/>
        <w:rPr>
          <w:rStyle w:val="DevConfigGray"/>
        </w:rPr>
      </w:pPr>
      <w:r w:rsidRPr="00BC2113">
        <w:rPr>
          <w:rStyle w:val="DevConfigGray"/>
        </w:rPr>
        <w:t>control-plane</w:t>
      </w:r>
    </w:p>
    <w:p w14:paraId="0379BC05" w14:textId="77777777" w:rsidR="00BC2113" w:rsidRPr="00BC2113" w:rsidRDefault="00BC2113" w:rsidP="00BC2113">
      <w:pPr>
        <w:pStyle w:val="DevConfigs"/>
        <w:rPr>
          <w:rStyle w:val="DevConfigGray"/>
        </w:rPr>
      </w:pPr>
      <w:r w:rsidRPr="00BC2113">
        <w:rPr>
          <w:rStyle w:val="DevConfigGray"/>
        </w:rPr>
        <w:t xml:space="preserve"> service-policy input system-</w:t>
      </w:r>
      <w:proofErr w:type="spellStart"/>
      <w:r w:rsidRPr="00BC2113">
        <w:rPr>
          <w:rStyle w:val="DevConfigGray"/>
        </w:rPr>
        <w:t>cpp</w:t>
      </w:r>
      <w:proofErr w:type="spellEnd"/>
      <w:r w:rsidRPr="00BC2113">
        <w:rPr>
          <w:rStyle w:val="DevConfigGray"/>
        </w:rPr>
        <w:t>-policy</w:t>
      </w:r>
    </w:p>
    <w:p w14:paraId="702EAC55" w14:textId="77777777" w:rsidR="00BC2113" w:rsidRPr="00BC2113" w:rsidRDefault="00BC2113" w:rsidP="00BC2113">
      <w:pPr>
        <w:pStyle w:val="DevConfigs"/>
        <w:rPr>
          <w:rStyle w:val="DevConfigGray"/>
        </w:rPr>
      </w:pPr>
      <w:r w:rsidRPr="00BC2113">
        <w:rPr>
          <w:rStyle w:val="DevConfigGray"/>
        </w:rPr>
        <w:t>!</w:t>
      </w:r>
    </w:p>
    <w:p w14:paraId="78F22CA2" w14:textId="77777777" w:rsidR="00BC2113" w:rsidRPr="00BC2113" w:rsidRDefault="00BC2113" w:rsidP="00BC2113">
      <w:pPr>
        <w:pStyle w:val="DevConfigs"/>
        <w:rPr>
          <w:rStyle w:val="DevConfigGray"/>
        </w:rPr>
      </w:pPr>
      <w:r w:rsidRPr="00BC2113">
        <w:rPr>
          <w:rStyle w:val="DevConfigGray"/>
        </w:rPr>
        <w:t>line con 0</w:t>
      </w:r>
    </w:p>
    <w:p w14:paraId="7DA73976" w14:textId="77777777" w:rsidR="00BC2113" w:rsidRPr="00BC2113" w:rsidRDefault="00BC2113" w:rsidP="00BC2113">
      <w:pPr>
        <w:pStyle w:val="DevConfigs"/>
        <w:rPr>
          <w:rStyle w:val="DevConfigGray"/>
        </w:rPr>
      </w:pPr>
      <w:r w:rsidRPr="00BC2113">
        <w:rPr>
          <w:rStyle w:val="DevConfigGray"/>
        </w:rPr>
        <w:t xml:space="preserve"> exec-timeout 0 0</w:t>
      </w:r>
    </w:p>
    <w:p w14:paraId="13545264" w14:textId="77777777" w:rsidR="00BC2113" w:rsidRPr="00BC2113" w:rsidRDefault="00BC2113" w:rsidP="00BC2113">
      <w:pPr>
        <w:pStyle w:val="DevConfigs"/>
        <w:rPr>
          <w:rStyle w:val="DevConfigGray"/>
        </w:rPr>
      </w:pPr>
      <w:r w:rsidRPr="00BC2113">
        <w:rPr>
          <w:rStyle w:val="DevConfigGray"/>
        </w:rPr>
        <w:t xml:space="preserve"> logging synchronous</w:t>
      </w:r>
    </w:p>
    <w:p w14:paraId="24E976CF"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stopbits</w:t>
      </w:r>
      <w:proofErr w:type="spellEnd"/>
      <w:r w:rsidRPr="00BC2113">
        <w:rPr>
          <w:rStyle w:val="DevConfigGray"/>
        </w:rPr>
        <w:t xml:space="preserve"> 1</w:t>
      </w:r>
    </w:p>
    <w:p w14:paraId="2B7FAAAF" w14:textId="77777777" w:rsidR="00BC2113" w:rsidRPr="00BC2113" w:rsidRDefault="00BC2113" w:rsidP="00BC2113">
      <w:pPr>
        <w:pStyle w:val="DevConfigs"/>
        <w:rPr>
          <w:rStyle w:val="DevConfigGray"/>
        </w:rPr>
      </w:pPr>
      <w:r w:rsidRPr="00BC2113">
        <w:rPr>
          <w:rStyle w:val="DevConfigGray"/>
        </w:rPr>
        <w:t xml:space="preserve">line </w:t>
      </w:r>
      <w:proofErr w:type="spellStart"/>
      <w:r w:rsidRPr="00BC2113">
        <w:rPr>
          <w:rStyle w:val="DevConfigGray"/>
        </w:rPr>
        <w:t>vty</w:t>
      </w:r>
      <w:proofErr w:type="spellEnd"/>
      <w:r w:rsidRPr="00BC2113">
        <w:rPr>
          <w:rStyle w:val="DevConfigGray"/>
        </w:rPr>
        <w:t xml:space="preserve"> 0 4</w:t>
      </w:r>
    </w:p>
    <w:p w14:paraId="5BC3B9FD" w14:textId="77777777" w:rsidR="00BC2113" w:rsidRPr="00BC2113" w:rsidRDefault="00BC2113" w:rsidP="00BC2113">
      <w:pPr>
        <w:pStyle w:val="DevConfigs"/>
        <w:rPr>
          <w:rStyle w:val="DevConfigGray"/>
        </w:rPr>
      </w:pPr>
      <w:r w:rsidRPr="00BC2113">
        <w:rPr>
          <w:rStyle w:val="DevConfigGray"/>
        </w:rPr>
        <w:t xml:space="preserve"> login</w:t>
      </w:r>
    </w:p>
    <w:p w14:paraId="7EC30482" w14:textId="77777777" w:rsidR="00BC2113" w:rsidRPr="00BC2113" w:rsidRDefault="00BC2113" w:rsidP="00BC2113">
      <w:pPr>
        <w:pStyle w:val="DevConfigs"/>
        <w:rPr>
          <w:rStyle w:val="DevConfigGray"/>
        </w:rPr>
      </w:pPr>
      <w:r w:rsidRPr="00BC2113">
        <w:rPr>
          <w:rStyle w:val="DevConfigGray"/>
        </w:rPr>
        <w:t xml:space="preserve"> transport input ssh</w:t>
      </w:r>
    </w:p>
    <w:p w14:paraId="1A90FB1F" w14:textId="77777777" w:rsidR="00BC2113" w:rsidRPr="00BC2113" w:rsidRDefault="00BC2113" w:rsidP="00BC2113">
      <w:pPr>
        <w:pStyle w:val="DevConfigs"/>
        <w:rPr>
          <w:rStyle w:val="DevConfigGray"/>
        </w:rPr>
      </w:pPr>
      <w:r w:rsidRPr="00BC2113">
        <w:rPr>
          <w:rStyle w:val="DevConfigGray"/>
        </w:rPr>
        <w:t xml:space="preserve">line </w:t>
      </w:r>
      <w:proofErr w:type="spellStart"/>
      <w:r w:rsidRPr="00BC2113">
        <w:rPr>
          <w:rStyle w:val="DevConfigGray"/>
        </w:rPr>
        <w:t>vty</w:t>
      </w:r>
      <w:proofErr w:type="spellEnd"/>
      <w:r w:rsidRPr="00BC2113">
        <w:rPr>
          <w:rStyle w:val="DevConfigGray"/>
        </w:rPr>
        <w:t xml:space="preserve"> 5 31</w:t>
      </w:r>
    </w:p>
    <w:p w14:paraId="46FE8C88" w14:textId="77777777" w:rsidR="00BC2113" w:rsidRPr="00BC2113" w:rsidRDefault="00BC2113" w:rsidP="00BC2113">
      <w:pPr>
        <w:pStyle w:val="DevConfigs"/>
        <w:rPr>
          <w:rStyle w:val="DevConfigGray"/>
        </w:rPr>
      </w:pPr>
      <w:r w:rsidRPr="00BC2113">
        <w:rPr>
          <w:rStyle w:val="DevConfigGray"/>
        </w:rPr>
        <w:t xml:space="preserve"> login</w:t>
      </w:r>
    </w:p>
    <w:p w14:paraId="2E62270E" w14:textId="77777777" w:rsidR="00BC2113" w:rsidRPr="00BC2113" w:rsidRDefault="00BC2113" w:rsidP="00BC2113">
      <w:pPr>
        <w:pStyle w:val="DevConfigs"/>
        <w:rPr>
          <w:rStyle w:val="DevConfigGray"/>
        </w:rPr>
      </w:pPr>
      <w:r w:rsidRPr="00BC2113">
        <w:rPr>
          <w:rStyle w:val="DevConfigGray"/>
        </w:rPr>
        <w:t xml:space="preserve"> transport input ssh</w:t>
      </w:r>
    </w:p>
    <w:p w14:paraId="230C9745" w14:textId="4AB0BAAC" w:rsidR="00BC2113" w:rsidRPr="00BC2113" w:rsidRDefault="00BC2113" w:rsidP="00BC2113">
      <w:pPr>
        <w:pStyle w:val="DevConfigs"/>
        <w:rPr>
          <w:rStyle w:val="DevConfigGray"/>
        </w:rPr>
      </w:pPr>
      <w:r w:rsidRPr="00BC2113">
        <w:rPr>
          <w:rStyle w:val="DevConfigGray"/>
        </w:rPr>
        <w:t>!</w:t>
      </w:r>
    </w:p>
    <w:p w14:paraId="27D0F264" w14:textId="78F625CF" w:rsidR="00BC2113" w:rsidRPr="00BC2113" w:rsidRDefault="00BC2113" w:rsidP="00BC2113">
      <w:pPr>
        <w:pStyle w:val="DevConfigs"/>
        <w:rPr>
          <w:rStyle w:val="DevConfigGray"/>
        </w:rPr>
      </w:pPr>
      <w:r w:rsidRPr="00BC2113">
        <w:rPr>
          <w:rStyle w:val="DevConfigGray"/>
        </w:rPr>
        <w:t>end</w:t>
      </w:r>
    </w:p>
    <w:p w14:paraId="023A3203" w14:textId="363E2AAC" w:rsidR="00A343F8" w:rsidRPr="00A343F8" w:rsidRDefault="00A343F8" w:rsidP="00A343F8">
      <w:pPr>
        <w:pStyle w:val="Heading1"/>
        <w:rPr>
          <w:rStyle w:val="LabSectionGray"/>
        </w:rPr>
      </w:pPr>
      <w:r w:rsidRPr="00A343F8">
        <w:rPr>
          <w:rStyle w:val="LabSectionGray"/>
        </w:rPr>
        <w:t xml:space="preserve">Switch </w:t>
      </w:r>
      <w:r w:rsidR="00446691">
        <w:rPr>
          <w:rStyle w:val="LabSectionGray"/>
        </w:rPr>
        <w:t>ISP3</w:t>
      </w:r>
    </w:p>
    <w:p w14:paraId="324D2D4F" w14:textId="77777777" w:rsidR="00BC2113" w:rsidRPr="00BC2113" w:rsidRDefault="00BC2113" w:rsidP="00BC2113">
      <w:pPr>
        <w:pStyle w:val="DevConfigs"/>
        <w:rPr>
          <w:rStyle w:val="DevConfigGray"/>
        </w:rPr>
      </w:pPr>
      <w:r w:rsidRPr="00BC2113">
        <w:rPr>
          <w:rStyle w:val="DevConfigGray"/>
        </w:rPr>
        <w:t>ISP3#</w:t>
      </w:r>
      <w:r w:rsidRPr="005E1CDB">
        <w:rPr>
          <w:rStyle w:val="DevConfigGray"/>
          <w:b/>
          <w:bCs/>
        </w:rPr>
        <w:t>show running-config brief</w:t>
      </w:r>
    </w:p>
    <w:p w14:paraId="55D00E42" w14:textId="77777777" w:rsidR="00BC2113" w:rsidRPr="00BC2113" w:rsidRDefault="00BC2113" w:rsidP="00BC2113">
      <w:pPr>
        <w:pStyle w:val="DevConfigs"/>
        <w:rPr>
          <w:rStyle w:val="DevConfigGray"/>
        </w:rPr>
      </w:pPr>
      <w:r w:rsidRPr="00BC2113">
        <w:rPr>
          <w:rStyle w:val="DevConfigGray"/>
        </w:rPr>
        <w:t>Building configuration...</w:t>
      </w:r>
    </w:p>
    <w:p w14:paraId="29BFDCA9" w14:textId="77777777" w:rsidR="00BC2113" w:rsidRPr="00BC2113" w:rsidRDefault="00BC2113" w:rsidP="00BC2113">
      <w:pPr>
        <w:pStyle w:val="DevConfigs"/>
        <w:rPr>
          <w:rStyle w:val="DevConfigGray"/>
        </w:rPr>
      </w:pPr>
    </w:p>
    <w:p w14:paraId="4080FB56" w14:textId="77777777" w:rsidR="00BC2113" w:rsidRPr="00BC2113" w:rsidRDefault="00BC2113" w:rsidP="00BC2113">
      <w:pPr>
        <w:pStyle w:val="DevConfigs"/>
        <w:rPr>
          <w:rStyle w:val="DevConfigGray"/>
        </w:rPr>
      </w:pPr>
      <w:r w:rsidRPr="00BC2113">
        <w:rPr>
          <w:rStyle w:val="DevConfigGray"/>
        </w:rPr>
        <w:t xml:space="preserve">Current </w:t>
      </w:r>
      <w:proofErr w:type="gramStart"/>
      <w:r w:rsidRPr="00BC2113">
        <w:rPr>
          <w:rStyle w:val="DevConfigGray"/>
        </w:rPr>
        <w:t>configuration :</w:t>
      </w:r>
      <w:proofErr w:type="gramEnd"/>
      <w:r w:rsidRPr="00BC2113">
        <w:rPr>
          <w:rStyle w:val="DevConfigGray"/>
        </w:rPr>
        <w:t xml:space="preserve"> 5589 bytes</w:t>
      </w:r>
    </w:p>
    <w:p w14:paraId="6CEC98DE" w14:textId="77777777" w:rsidR="00BC2113" w:rsidRPr="00BC2113" w:rsidRDefault="00BC2113" w:rsidP="00BC2113">
      <w:pPr>
        <w:pStyle w:val="DevConfigs"/>
        <w:rPr>
          <w:rStyle w:val="DevConfigGray"/>
        </w:rPr>
      </w:pPr>
      <w:r w:rsidRPr="00BC2113">
        <w:rPr>
          <w:rStyle w:val="DevConfigGray"/>
        </w:rPr>
        <w:t>!</w:t>
      </w:r>
    </w:p>
    <w:p w14:paraId="4BB16087" w14:textId="77777777" w:rsidR="00BC2113" w:rsidRPr="00BC2113" w:rsidRDefault="00BC2113" w:rsidP="00BC2113">
      <w:pPr>
        <w:pStyle w:val="DevConfigs"/>
        <w:rPr>
          <w:rStyle w:val="DevConfigGray"/>
        </w:rPr>
      </w:pPr>
      <w:r w:rsidRPr="00BC2113">
        <w:rPr>
          <w:rStyle w:val="DevConfigGray"/>
        </w:rPr>
        <w:t>version 17.12</w:t>
      </w:r>
    </w:p>
    <w:p w14:paraId="6ED0F9D3" w14:textId="77777777" w:rsidR="00BC2113" w:rsidRPr="00BC2113" w:rsidRDefault="00BC2113" w:rsidP="00BC2113">
      <w:pPr>
        <w:pStyle w:val="DevConfigs"/>
        <w:rPr>
          <w:rStyle w:val="DevConfigGray"/>
        </w:rPr>
      </w:pPr>
      <w:r w:rsidRPr="00BC2113">
        <w:rPr>
          <w:rStyle w:val="DevConfigGray"/>
        </w:rPr>
        <w:t>service timestamps debug datetime msec</w:t>
      </w:r>
    </w:p>
    <w:p w14:paraId="620D0B3C" w14:textId="77777777" w:rsidR="00BC2113" w:rsidRPr="00BC2113" w:rsidRDefault="00BC2113" w:rsidP="00BC2113">
      <w:pPr>
        <w:pStyle w:val="DevConfigs"/>
        <w:rPr>
          <w:rStyle w:val="DevConfigGray"/>
        </w:rPr>
      </w:pPr>
      <w:r w:rsidRPr="00BC2113">
        <w:rPr>
          <w:rStyle w:val="DevConfigGray"/>
        </w:rPr>
        <w:t>service timestamps log datetime msec</w:t>
      </w:r>
    </w:p>
    <w:p w14:paraId="2974F91B" w14:textId="77777777" w:rsidR="00BC2113" w:rsidRPr="00BC2113" w:rsidRDefault="00BC2113" w:rsidP="00BC2113">
      <w:pPr>
        <w:pStyle w:val="DevConfigs"/>
        <w:rPr>
          <w:rStyle w:val="DevConfigGray"/>
        </w:rPr>
      </w:pPr>
      <w:r w:rsidRPr="00BC2113">
        <w:rPr>
          <w:rStyle w:val="DevConfigGray"/>
        </w:rPr>
        <w:t>platform punt-keepalive disable-kernel-core</w:t>
      </w:r>
    </w:p>
    <w:p w14:paraId="07854167" w14:textId="77777777" w:rsidR="00BC2113" w:rsidRPr="00E51295" w:rsidRDefault="00BC2113" w:rsidP="00BC2113">
      <w:pPr>
        <w:pStyle w:val="DevConfigs"/>
        <w:rPr>
          <w:rStyle w:val="DevConfigGray"/>
          <w:lang w:val="de-DE"/>
        </w:rPr>
      </w:pPr>
      <w:r w:rsidRPr="00E51295">
        <w:rPr>
          <w:rStyle w:val="DevConfigGray"/>
          <w:lang w:val="de-DE"/>
        </w:rPr>
        <w:t>!</w:t>
      </w:r>
    </w:p>
    <w:p w14:paraId="1E2AAF90" w14:textId="77777777" w:rsidR="00BC2113" w:rsidRPr="00E51295" w:rsidRDefault="00BC2113" w:rsidP="00BC2113">
      <w:pPr>
        <w:pStyle w:val="DevConfigs"/>
        <w:rPr>
          <w:rStyle w:val="DevConfigGray"/>
          <w:lang w:val="de-DE"/>
        </w:rPr>
      </w:pPr>
      <w:r w:rsidRPr="00E51295">
        <w:rPr>
          <w:rStyle w:val="DevConfigGray"/>
          <w:lang w:val="de-DE"/>
        </w:rPr>
        <w:t>hostname ISP3</w:t>
      </w:r>
    </w:p>
    <w:p w14:paraId="51F61C82" w14:textId="35B478BC" w:rsidR="00BC2113" w:rsidRPr="00E51295" w:rsidRDefault="00BC2113" w:rsidP="00BC2113">
      <w:pPr>
        <w:pStyle w:val="DevConfigs"/>
        <w:rPr>
          <w:rStyle w:val="DevConfigGray"/>
          <w:lang w:val="de-DE"/>
        </w:rPr>
      </w:pPr>
      <w:r w:rsidRPr="00E51295">
        <w:rPr>
          <w:rStyle w:val="DevConfigGray"/>
          <w:lang w:val="de-DE"/>
        </w:rPr>
        <w:t>!</w:t>
      </w:r>
    </w:p>
    <w:p w14:paraId="69B096DE" w14:textId="77777777" w:rsidR="00BC2113" w:rsidRPr="00E51295" w:rsidRDefault="00BC2113" w:rsidP="00BC2113">
      <w:pPr>
        <w:pStyle w:val="DevConfigs"/>
        <w:rPr>
          <w:rStyle w:val="DevConfigGray"/>
          <w:lang w:val="de-DE"/>
        </w:rPr>
      </w:pPr>
      <w:r w:rsidRPr="00E51295">
        <w:rPr>
          <w:rStyle w:val="DevConfigGray"/>
          <w:lang w:val="de-DE"/>
        </w:rPr>
        <w:lastRenderedPageBreak/>
        <w:t>vrf definition Mgmt-vrf</w:t>
      </w:r>
    </w:p>
    <w:p w14:paraId="3698B537" w14:textId="77777777" w:rsidR="00BC2113" w:rsidRPr="00BC2113" w:rsidRDefault="00BC2113" w:rsidP="00BC2113">
      <w:pPr>
        <w:pStyle w:val="DevConfigs"/>
        <w:rPr>
          <w:rStyle w:val="DevConfigGray"/>
        </w:rPr>
      </w:pPr>
      <w:r w:rsidRPr="00E51295">
        <w:rPr>
          <w:rStyle w:val="DevConfigGray"/>
          <w:lang w:val="de-DE"/>
        </w:rPr>
        <w:t xml:space="preserve"> </w:t>
      </w:r>
      <w:r w:rsidRPr="00BC2113">
        <w:rPr>
          <w:rStyle w:val="DevConfigGray"/>
        </w:rPr>
        <w:t>!</w:t>
      </w:r>
    </w:p>
    <w:p w14:paraId="1B6CCE68" w14:textId="77777777" w:rsidR="00BC2113" w:rsidRPr="00BC2113" w:rsidRDefault="00BC2113" w:rsidP="00BC2113">
      <w:pPr>
        <w:pStyle w:val="DevConfigs"/>
        <w:rPr>
          <w:rStyle w:val="DevConfigGray"/>
        </w:rPr>
      </w:pPr>
      <w:r w:rsidRPr="00BC2113">
        <w:rPr>
          <w:rStyle w:val="DevConfigGray"/>
        </w:rPr>
        <w:t xml:space="preserve"> address-family ipv4</w:t>
      </w:r>
    </w:p>
    <w:p w14:paraId="383733F0" w14:textId="77777777" w:rsidR="00BC2113" w:rsidRPr="00BC2113" w:rsidRDefault="00BC2113" w:rsidP="00BC2113">
      <w:pPr>
        <w:pStyle w:val="DevConfigs"/>
        <w:rPr>
          <w:rStyle w:val="DevConfigGray"/>
        </w:rPr>
      </w:pPr>
      <w:r w:rsidRPr="00BC2113">
        <w:rPr>
          <w:rStyle w:val="DevConfigGray"/>
        </w:rPr>
        <w:t xml:space="preserve"> exit-address-family</w:t>
      </w:r>
    </w:p>
    <w:p w14:paraId="38D054F5" w14:textId="77777777" w:rsidR="00BC2113" w:rsidRPr="00BC2113" w:rsidRDefault="00BC2113" w:rsidP="00BC2113">
      <w:pPr>
        <w:pStyle w:val="DevConfigs"/>
        <w:rPr>
          <w:rStyle w:val="DevConfigGray"/>
        </w:rPr>
      </w:pPr>
      <w:r w:rsidRPr="00BC2113">
        <w:rPr>
          <w:rStyle w:val="DevConfigGray"/>
        </w:rPr>
        <w:t xml:space="preserve"> !</w:t>
      </w:r>
    </w:p>
    <w:p w14:paraId="2B57FB85" w14:textId="77777777" w:rsidR="00BC2113" w:rsidRPr="00BC2113" w:rsidRDefault="00BC2113" w:rsidP="00BC2113">
      <w:pPr>
        <w:pStyle w:val="DevConfigs"/>
        <w:rPr>
          <w:rStyle w:val="DevConfigGray"/>
        </w:rPr>
      </w:pPr>
      <w:r w:rsidRPr="00BC2113">
        <w:rPr>
          <w:rStyle w:val="DevConfigGray"/>
        </w:rPr>
        <w:t xml:space="preserve"> address-family ipv6</w:t>
      </w:r>
    </w:p>
    <w:p w14:paraId="6958DFDA" w14:textId="77777777" w:rsidR="00BC2113" w:rsidRPr="00BC2113" w:rsidRDefault="00BC2113" w:rsidP="00BC2113">
      <w:pPr>
        <w:pStyle w:val="DevConfigs"/>
        <w:rPr>
          <w:rStyle w:val="DevConfigGray"/>
        </w:rPr>
      </w:pPr>
      <w:r w:rsidRPr="00BC2113">
        <w:rPr>
          <w:rStyle w:val="DevConfigGray"/>
        </w:rPr>
        <w:t xml:space="preserve"> exit-address-family</w:t>
      </w:r>
    </w:p>
    <w:p w14:paraId="1190936D" w14:textId="77777777" w:rsidR="00BC2113" w:rsidRPr="00BC2113" w:rsidRDefault="00BC2113" w:rsidP="00BC2113">
      <w:pPr>
        <w:pStyle w:val="DevConfigs"/>
        <w:rPr>
          <w:rStyle w:val="DevConfigGray"/>
        </w:rPr>
      </w:pPr>
      <w:r w:rsidRPr="00BC2113">
        <w:rPr>
          <w:rStyle w:val="DevConfigGray"/>
        </w:rPr>
        <w:t>!</w:t>
      </w:r>
    </w:p>
    <w:p w14:paraId="72747F48" w14:textId="77777777" w:rsidR="00BC2113" w:rsidRPr="00BC2113" w:rsidRDefault="00BC2113" w:rsidP="00BC2113">
      <w:pPr>
        <w:pStyle w:val="DevConfigs"/>
        <w:rPr>
          <w:rStyle w:val="DevConfigGray"/>
        </w:rPr>
      </w:pPr>
      <w:r w:rsidRPr="00BC2113">
        <w:rPr>
          <w:rStyle w:val="DevConfigGray"/>
        </w:rPr>
        <w:t xml:space="preserve">no </w:t>
      </w:r>
      <w:proofErr w:type="spellStart"/>
      <w:r w:rsidRPr="00BC2113">
        <w:rPr>
          <w:rStyle w:val="DevConfigGray"/>
        </w:rPr>
        <w:t>aaa</w:t>
      </w:r>
      <w:proofErr w:type="spellEnd"/>
      <w:r w:rsidRPr="00BC2113">
        <w:rPr>
          <w:rStyle w:val="DevConfigGray"/>
        </w:rPr>
        <w:t xml:space="preserve"> new-model</w:t>
      </w:r>
    </w:p>
    <w:p w14:paraId="7A43E051" w14:textId="77777777" w:rsidR="00BC2113" w:rsidRPr="00BC2113" w:rsidRDefault="00BC2113" w:rsidP="00BC2113">
      <w:pPr>
        <w:pStyle w:val="DevConfigs"/>
        <w:rPr>
          <w:rStyle w:val="DevConfigGray"/>
        </w:rPr>
      </w:pPr>
      <w:r w:rsidRPr="00BC2113">
        <w:rPr>
          <w:rStyle w:val="DevConfigGray"/>
        </w:rPr>
        <w:t>switch 1 provision c9300l-24p-4g</w:t>
      </w:r>
    </w:p>
    <w:p w14:paraId="19018AAD" w14:textId="67888DA6" w:rsidR="00BC2113" w:rsidRPr="00BC2113" w:rsidRDefault="00BC2113" w:rsidP="00BC2113">
      <w:pPr>
        <w:pStyle w:val="DevConfigs"/>
        <w:rPr>
          <w:rStyle w:val="DevConfigGray"/>
        </w:rPr>
      </w:pPr>
    </w:p>
    <w:p w14:paraId="6B31BD13" w14:textId="77777777" w:rsidR="00BC2113" w:rsidRPr="00BC2113" w:rsidRDefault="00BC2113" w:rsidP="00BC2113">
      <w:pPr>
        <w:pStyle w:val="DevConfigs"/>
        <w:rPr>
          <w:rStyle w:val="DevConfigGray"/>
        </w:rPr>
      </w:pPr>
      <w:r w:rsidRPr="00BC2113">
        <w:rPr>
          <w:rStyle w:val="DevConfigGray"/>
        </w:rPr>
        <w:t>!</w:t>
      </w:r>
    </w:p>
    <w:p w14:paraId="7581F119"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routing</w:t>
      </w:r>
    </w:p>
    <w:p w14:paraId="15C4CFD5" w14:textId="0A2748F8" w:rsidR="00BC2113" w:rsidRPr="00BC2113" w:rsidRDefault="00BC2113" w:rsidP="00BC2113">
      <w:pPr>
        <w:pStyle w:val="DevConfigs"/>
        <w:rPr>
          <w:rStyle w:val="DevConfigGray"/>
        </w:rPr>
      </w:pPr>
      <w:r w:rsidRPr="00BC2113">
        <w:rPr>
          <w:rStyle w:val="DevConfigGray"/>
        </w:rPr>
        <w:t>!</w:t>
      </w:r>
    </w:p>
    <w:p w14:paraId="3A65D899" w14:textId="77777777" w:rsidR="00BC2113" w:rsidRPr="00BC2113" w:rsidRDefault="00BC2113" w:rsidP="00BC2113">
      <w:pPr>
        <w:pStyle w:val="DevConfigs"/>
        <w:rPr>
          <w:rStyle w:val="DevConfigGray"/>
        </w:rPr>
      </w:pPr>
      <w:r w:rsidRPr="00BC2113">
        <w:rPr>
          <w:rStyle w:val="DevConfigGray"/>
        </w:rPr>
        <w:t xml:space="preserve">no </w:t>
      </w:r>
      <w:proofErr w:type="spellStart"/>
      <w:r w:rsidRPr="00BC2113">
        <w:rPr>
          <w:rStyle w:val="DevConfigGray"/>
        </w:rPr>
        <w:t>ip</w:t>
      </w:r>
      <w:proofErr w:type="spellEnd"/>
      <w:r w:rsidRPr="00BC2113">
        <w:rPr>
          <w:rStyle w:val="DevConfigGray"/>
        </w:rPr>
        <w:t xml:space="preserve"> domain lookup</w:t>
      </w:r>
    </w:p>
    <w:p w14:paraId="70334497" w14:textId="77777777" w:rsidR="00BC2113" w:rsidRPr="00BC2113" w:rsidRDefault="00BC2113" w:rsidP="00BC2113">
      <w:pPr>
        <w:pStyle w:val="DevConfigs"/>
        <w:rPr>
          <w:rStyle w:val="DevConfigGray"/>
        </w:rPr>
      </w:pPr>
      <w:r w:rsidRPr="00BC2113">
        <w:rPr>
          <w:rStyle w:val="DevConfigGray"/>
        </w:rPr>
        <w:t>!</w:t>
      </w:r>
    </w:p>
    <w:p w14:paraId="4A5256A5" w14:textId="77777777" w:rsidR="00BC2113" w:rsidRPr="00BC2113" w:rsidRDefault="00BC2113" w:rsidP="00BC2113">
      <w:pPr>
        <w:pStyle w:val="DevConfigs"/>
        <w:rPr>
          <w:rStyle w:val="DevConfigGray"/>
        </w:rPr>
      </w:pPr>
      <w:r w:rsidRPr="00BC2113">
        <w:rPr>
          <w:rStyle w:val="DevConfigGray"/>
        </w:rPr>
        <w:t>login on-success log</w:t>
      </w:r>
    </w:p>
    <w:p w14:paraId="53D2E017" w14:textId="77777777" w:rsidR="00BC2113" w:rsidRPr="00BC2113" w:rsidRDefault="00BC2113" w:rsidP="00BC2113">
      <w:pPr>
        <w:pStyle w:val="DevConfigs"/>
        <w:rPr>
          <w:rStyle w:val="DevConfigGray"/>
        </w:rPr>
      </w:pPr>
      <w:r w:rsidRPr="00BC2113">
        <w:rPr>
          <w:rStyle w:val="DevConfigGray"/>
        </w:rPr>
        <w:t>!</w:t>
      </w:r>
    </w:p>
    <w:p w14:paraId="64660E29"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w:t>
      </w:r>
      <w:proofErr w:type="spellStart"/>
      <w:r w:rsidRPr="00BC2113">
        <w:rPr>
          <w:rStyle w:val="DevConfigGray"/>
        </w:rPr>
        <w:t>trustpoint</w:t>
      </w:r>
      <w:proofErr w:type="spellEnd"/>
      <w:r w:rsidRPr="00BC2113">
        <w:rPr>
          <w:rStyle w:val="DevConfigGray"/>
        </w:rPr>
        <w:t xml:space="preserve"> TP-self-signed-4041479302</w:t>
      </w:r>
    </w:p>
    <w:p w14:paraId="3A3A2C69" w14:textId="77777777" w:rsidR="00BC2113" w:rsidRPr="00BC2113" w:rsidRDefault="00BC2113" w:rsidP="00BC2113">
      <w:pPr>
        <w:pStyle w:val="DevConfigs"/>
        <w:rPr>
          <w:rStyle w:val="DevConfigGray"/>
        </w:rPr>
      </w:pPr>
      <w:r w:rsidRPr="00BC2113">
        <w:rPr>
          <w:rStyle w:val="DevConfigGray"/>
        </w:rPr>
        <w:t xml:space="preserve"> enrollment </w:t>
      </w:r>
      <w:proofErr w:type="spellStart"/>
      <w:r w:rsidRPr="00BC2113">
        <w:rPr>
          <w:rStyle w:val="DevConfigGray"/>
        </w:rPr>
        <w:t>selfsigned</w:t>
      </w:r>
      <w:proofErr w:type="spellEnd"/>
    </w:p>
    <w:p w14:paraId="64C6991A" w14:textId="77777777" w:rsidR="00BC2113" w:rsidRPr="00BC2113" w:rsidRDefault="00BC2113" w:rsidP="00BC2113">
      <w:pPr>
        <w:pStyle w:val="DevConfigs"/>
        <w:rPr>
          <w:rStyle w:val="DevConfigGray"/>
        </w:rPr>
      </w:pPr>
      <w:r w:rsidRPr="00BC2113">
        <w:rPr>
          <w:rStyle w:val="DevConfigGray"/>
        </w:rPr>
        <w:t xml:space="preserve"> subject-name </w:t>
      </w:r>
      <w:proofErr w:type="spellStart"/>
      <w:r w:rsidRPr="00BC2113">
        <w:rPr>
          <w:rStyle w:val="DevConfigGray"/>
        </w:rPr>
        <w:t>cn</w:t>
      </w:r>
      <w:proofErr w:type="spellEnd"/>
      <w:r w:rsidRPr="00BC2113">
        <w:rPr>
          <w:rStyle w:val="DevConfigGray"/>
        </w:rPr>
        <w:t>=IOS-Self-Signed-Certificate-4041479302</w:t>
      </w:r>
    </w:p>
    <w:p w14:paraId="31EC55EF" w14:textId="77777777" w:rsidR="00BC2113" w:rsidRPr="00BC2113" w:rsidRDefault="00BC2113" w:rsidP="00BC2113">
      <w:pPr>
        <w:pStyle w:val="DevConfigs"/>
        <w:rPr>
          <w:rStyle w:val="DevConfigGray"/>
        </w:rPr>
      </w:pPr>
      <w:r w:rsidRPr="00BC2113">
        <w:rPr>
          <w:rStyle w:val="DevConfigGray"/>
        </w:rPr>
        <w:t xml:space="preserve"> revocation-check none</w:t>
      </w:r>
    </w:p>
    <w:p w14:paraId="52A98358"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rsakeypair</w:t>
      </w:r>
      <w:proofErr w:type="spellEnd"/>
      <w:r w:rsidRPr="00BC2113">
        <w:rPr>
          <w:rStyle w:val="DevConfigGray"/>
        </w:rPr>
        <w:t xml:space="preserve"> TP-self-signed-4041479302</w:t>
      </w:r>
    </w:p>
    <w:p w14:paraId="4C20B8C9" w14:textId="77777777" w:rsidR="00BC2113" w:rsidRPr="00BC2113" w:rsidRDefault="00BC2113" w:rsidP="00BC2113">
      <w:pPr>
        <w:pStyle w:val="DevConfigs"/>
        <w:rPr>
          <w:rStyle w:val="DevConfigGray"/>
        </w:rPr>
      </w:pPr>
      <w:r w:rsidRPr="00BC2113">
        <w:rPr>
          <w:rStyle w:val="DevConfigGray"/>
        </w:rPr>
        <w:t xml:space="preserve"> hash sha512</w:t>
      </w:r>
    </w:p>
    <w:p w14:paraId="1E5DCD7D" w14:textId="77777777" w:rsidR="00BC2113" w:rsidRPr="00BC2113" w:rsidRDefault="00BC2113" w:rsidP="00BC2113">
      <w:pPr>
        <w:pStyle w:val="DevConfigs"/>
        <w:rPr>
          <w:rStyle w:val="DevConfigGray"/>
        </w:rPr>
      </w:pPr>
      <w:r w:rsidRPr="00BC2113">
        <w:rPr>
          <w:rStyle w:val="DevConfigGray"/>
        </w:rPr>
        <w:t>!</w:t>
      </w:r>
    </w:p>
    <w:p w14:paraId="0FA0FF6B"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w:t>
      </w:r>
      <w:proofErr w:type="spellStart"/>
      <w:r w:rsidRPr="00BC2113">
        <w:rPr>
          <w:rStyle w:val="DevConfigGray"/>
        </w:rPr>
        <w:t>trustpoint</w:t>
      </w:r>
      <w:proofErr w:type="spellEnd"/>
      <w:r w:rsidRPr="00BC2113">
        <w:rPr>
          <w:rStyle w:val="DevConfigGray"/>
        </w:rPr>
        <w:t xml:space="preserve"> SLA-</w:t>
      </w:r>
      <w:proofErr w:type="spellStart"/>
      <w:r w:rsidRPr="00BC2113">
        <w:rPr>
          <w:rStyle w:val="DevConfigGray"/>
        </w:rPr>
        <w:t>TrustPoint</w:t>
      </w:r>
      <w:proofErr w:type="spellEnd"/>
    </w:p>
    <w:p w14:paraId="2E735888" w14:textId="77777777" w:rsidR="00BC2113" w:rsidRPr="00BC2113" w:rsidRDefault="00BC2113" w:rsidP="00BC2113">
      <w:pPr>
        <w:pStyle w:val="DevConfigs"/>
        <w:rPr>
          <w:rStyle w:val="DevConfigGray"/>
        </w:rPr>
      </w:pPr>
      <w:r w:rsidRPr="00BC2113">
        <w:rPr>
          <w:rStyle w:val="DevConfigGray"/>
        </w:rPr>
        <w:t xml:space="preserve"> enrollment pkcs12</w:t>
      </w:r>
    </w:p>
    <w:p w14:paraId="1A1816C6" w14:textId="77777777" w:rsidR="00BC2113" w:rsidRPr="00BC2113" w:rsidRDefault="00BC2113" w:rsidP="00BC2113">
      <w:pPr>
        <w:pStyle w:val="DevConfigs"/>
        <w:rPr>
          <w:rStyle w:val="DevConfigGray"/>
        </w:rPr>
      </w:pPr>
      <w:r w:rsidRPr="00BC2113">
        <w:rPr>
          <w:rStyle w:val="DevConfigGray"/>
        </w:rPr>
        <w:t xml:space="preserve"> revocation-check </w:t>
      </w:r>
      <w:proofErr w:type="spellStart"/>
      <w:r w:rsidRPr="00BC2113">
        <w:rPr>
          <w:rStyle w:val="DevConfigGray"/>
        </w:rPr>
        <w:t>crl</w:t>
      </w:r>
      <w:proofErr w:type="spellEnd"/>
    </w:p>
    <w:p w14:paraId="292E7AB4" w14:textId="77777777" w:rsidR="00BC2113" w:rsidRPr="00BC2113" w:rsidRDefault="00BC2113" w:rsidP="00BC2113">
      <w:pPr>
        <w:pStyle w:val="DevConfigs"/>
        <w:rPr>
          <w:rStyle w:val="DevConfigGray"/>
        </w:rPr>
      </w:pPr>
      <w:r w:rsidRPr="00BC2113">
        <w:rPr>
          <w:rStyle w:val="DevConfigGray"/>
        </w:rPr>
        <w:t xml:space="preserve"> hash sha512</w:t>
      </w:r>
    </w:p>
    <w:p w14:paraId="0C5566C8" w14:textId="067E8FC5" w:rsidR="00BC2113" w:rsidRPr="00BC2113" w:rsidRDefault="00BC2113" w:rsidP="00BC2113">
      <w:pPr>
        <w:pStyle w:val="DevConfigs"/>
        <w:rPr>
          <w:rStyle w:val="DevConfigGray"/>
        </w:rPr>
      </w:pPr>
      <w:r w:rsidRPr="00BC2113">
        <w:rPr>
          <w:rStyle w:val="DevConfigGray"/>
        </w:rPr>
        <w:t>!</w:t>
      </w:r>
    </w:p>
    <w:p w14:paraId="4354CDEA"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certificate chain TP-self-signed-4041479302</w:t>
      </w:r>
    </w:p>
    <w:p w14:paraId="276C59E2" w14:textId="77777777" w:rsidR="00BC2113" w:rsidRPr="00BC2113" w:rsidRDefault="00BC2113" w:rsidP="00BC2113">
      <w:pPr>
        <w:pStyle w:val="DevConfigs"/>
        <w:rPr>
          <w:rStyle w:val="DevConfigGray"/>
        </w:rPr>
      </w:pPr>
      <w:r w:rsidRPr="00BC2113">
        <w:rPr>
          <w:rStyle w:val="DevConfigGray"/>
        </w:rPr>
        <w:t xml:space="preserve"> certificate self-signed 01</w:t>
      </w:r>
    </w:p>
    <w:p w14:paraId="02C0FEB5" w14:textId="77777777" w:rsidR="00BC2113" w:rsidRPr="00BC2113" w:rsidRDefault="00BC2113" w:rsidP="00BC2113">
      <w:pPr>
        <w:pStyle w:val="DevConfigs"/>
        <w:rPr>
          <w:rStyle w:val="DevConfigGray"/>
        </w:rPr>
      </w:pPr>
      <w:r w:rsidRPr="00BC2113">
        <w:rPr>
          <w:rStyle w:val="DevConfigGray"/>
        </w:rPr>
        <w:t xml:space="preserve">crypto </w:t>
      </w:r>
      <w:proofErr w:type="spellStart"/>
      <w:r w:rsidRPr="00BC2113">
        <w:rPr>
          <w:rStyle w:val="DevConfigGray"/>
        </w:rPr>
        <w:t>pki</w:t>
      </w:r>
      <w:proofErr w:type="spellEnd"/>
      <w:r w:rsidRPr="00BC2113">
        <w:rPr>
          <w:rStyle w:val="DevConfigGray"/>
        </w:rPr>
        <w:t xml:space="preserve"> certificate chain SLA-</w:t>
      </w:r>
      <w:proofErr w:type="spellStart"/>
      <w:r w:rsidRPr="00BC2113">
        <w:rPr>
          <w:rStyle w:val="DevConfigGray"/>
        </w:rPr>
        <w:t>TrustPoint</w:t>
      </w:r>
      <w:proofErr w:type="spellEnd"/>
    </w:p>
    <w:p w14:paraId="40F823CB" w14:textId="77777777" w:rsidR="00BC2113" w:rsidRPr="00BC2113" w:rsidRDefault="00BC2113" w:rsidP="00BC2113">
      <w:pPr>
        <w:pStyle w:val="DevConfigs"/>
        <w:rPr>
          <w:rStyle w:val="DevConfigGray"/>
        </w:rPr>
      </w:pPr>
      <w:r w:rsidRPr="00BC2113">
        <w:rPr>
          <w:rStyle w:val="DevConfigGray"/>
        </w:rPr>
        <w:t xml:space="preserve"> certificate ca 01</w:t>
      </w:r>
    </w:p>
    <w:p w14:paraId="3A0E54C9" w14:textId="754E5060" w:rsidR="00BC2113" w:rsidRPr="00BC2113" w:rsidRDefault="00BC2113" w:rsidP="00BC2113">
      <w:pPr>
        <w:pStyle w:val="DevConfigs"/>
        <w:rPr>
          <w:rStyle w:val="DevConfigGray"/>
        </w:rPr>
      </w:pPr>
      <w:r w:rsidRPr="00BC2113">
        <w:rPr>
          <w:rStyle w:val="DevConfigGray"/>
        </w:rPr>
        <w:t>!</w:t>
      </w:r>
    </w:p>
    <w:p w14:paraId="52D776A4" w14:textId="77777777" w:rsidR="00BC2113" w:rsidRPr="00BC2113" w:rsidRDefault="00BC2113" w:rsidP="00BC2113">
      <w:pPr>
        <w:pStyle w:val="DevConfigs"/>
        <w:rPr>
          <w:rStyle w:val="DevConfigGray"/>
        </w:rPr>
      </w:pPr>
      <w:r w:rsidRPr="00BC2113">
        <w:rPr>
          <w:rStyle w:val="DevConfigGray"/>
        </w:rPr>
        <w:t xml:space="preserve">license boot level network-advantage addon </w:t>
      </w:r>
      <w:proofErr w:type="spellStart"/>
      <w:r w:rsidRPr="00BC2113">
        <w:rPr>
          <w:rStyle w:val="DevConfigGray"/>
        </w:rPr>
        <w:t>dna</w:t>
      </w:r>
      <w:proofErr w:type="spellEnd"/>
      <w:r w:rsidRPr="00BC2113">
        <w:rPr>
          <w:rStyle w:val="DevConfigGray"/>
        </w:rPr>
        <w:t>-advantage</w:t>
      </w:r>
    </w:p>
    <w:p w14:paraId="2EEF4054" w14:textId="77777777" w:rsidR="00BC2113" w:rsidRPr="00BC2113" w:rsidRDefault="00BC2113" w:rsidP="00BC2113">
      <w:pPr>
        <w:pStyle w:val="DevConfigs"/>
        <w:rPr>
          <w:rStyle w:val="DevConfigGray"/>
        </w:rPr>
      </w:pPr>
      <w:r w:rsidRPr="00BC2113">
        <w:rPr>
          <w:rStyle w:val="DevConfigGray"/>
        </w:rPr>
        <w:t>memory free low-watermark processor 130178</w:t>
      </w:r>
    </w:p>
    <w:p w14:paraId="2B83ACAF" w14:textId="77777777" w:rsidR="00BC2113" w:rsidRPr="00BC2113" w:rsidRDefault="00BC2113" w:rsidP="00BC2113">
      <w:pPr>
        <w:pStyle w:val="DevConfigs"/>
        <w:rPr>
          <w:rStyle w:val="DevConfigGray"/>
        </w:rPr>
      </w:pPr>
      <w:r w:rsidRPr="00BC2113">
        <w:rPr>
          <w:rStyle w:val="DevConfigGray"/>
        </w:rPr>
        <w:t>!</w:t>
      </w:r>
    </w:p>
    <w:p w14:paraId="75848B11" w14:textId="77777777" w:rsidR="00BC2113" w:rsidRPr="00BC2113" w:rsidRDefault="00BC2113" w:rsidP="00BC2113">
      <w:pPr>
        <w:pStyle w:val="DevConfigs"/>
        <w:rPr>
          <w:rStyle w:val="DevConfigGray"/>
        </w:rPr>
      </w:pPr>
      <w:r w:rsidRPr="00BC2113">
        <w:rPr>
          <w:rStyle w:val="DevConfigGray"/>
        </w:rPr>
        <w:t>diagnostic bootup level minimal</w:t>
      </w:r>
    </w:p>
    <w:p w14:paraId="78D7EEAD" w14:textId="586E6CC8" w:rsidR="00BC2113" w:rsidRPr="00BC2113" w:rsidRDefault="00BC2113" w:rsidP="00BC2113">
      <w:pPr>
        <w:pStyle w:val="DevConfigs"/>
        <w:rPr>
          <w:rStyle w:val="DevConfigGray"/>
        </w:rPr>
      </w:pPr>
      <w:r w:rsidRPr="00BC2113">
        <w:rPr>
          <w:rStyle w:val="DevConfigGray"/>
        </w:rPr>
        <w:t>!</w:t>
      </w:r>
    </w:p>
    <w:p w14:paraId="0EEC6B72" w14:textId="77777777" w:rsidR="00BC2113" w:rsidRPr="00BC2113" w:rsidRDefault="00BC2113" w:rsidP="00BC2113">
      <w:pPr>
        <w:pStyle w:val="DevConfigs"/>
        <w:rPr>
          <w:rStyle w:val="DevConfigGray"/>
        </w:rPr>
      </w:pPr>
      <w:r w:rsidRPr="00BC2113">
        <w:rPr>
          <w:rStyle w:val="DevConfigGray"/>
        </w:rPr>
        <w:t>spanning-tree mode rapid-</w:t>
      </w:r>
      <w:proofErr w:type="spellStart"/>
      <w:r w:rsidRPr="00BC2113">
        <w:rPr>
          <w:rStyle w:val="DevConfigGray"/>
        </w:rPr>
        <w:t>pvst</w:t>
      </w:r>
      <w:proofErr w:type="spellEnd"/>
    </w:p>
    <w:p w14:paraId="1EE2ACFD" w14:textId="77777777" w:rsidR="00BC2113" w:rsidRPr="00BC2113" w:rsidRDefault="00BC2113" w:rsidP="00BC2113">
      <w:pPr>
        <w:pStyle w:val="DevConfigs"/>
        <w:rPr>
          <w:rStyle w:val="DevConfigGray"/>
        </w:rPr>
      </w:pPr>
      <w:r w:rsidRPr="00BC2113">
        <w:rPr>
          <w:rStyle w:val="DevConfigGray"/>
        </w:rPr>
        <w:t>spanning-tree extend system-id</w:t>
      </w:r>
    </w:p>
    <w:p w14:paraId="79131EB4" w14:textId="77777777" w:rsidR="00BC2113" w:rsidRPr="00BC2113" w:rsidRDefault="00BC2113" w:rsidP="00BC2113">
      <w:pPr>
        <w:pStyle w:val="DevConfigs"/>
        <w:rPr>
          <w:rStyle w:val="DevConfigGray"/>
        </w:rPr>
      </w:pPr>
      <w:r w:rsidRPr="00BC2113">
        <w:rPr>
          <w:rStyle w:val="DevConfigGray"/>
        </w:rPr>
        <w:t>!</w:t>
      </w:r>
    </w:p>
    <w:p w14:paraId="12E7E28F" w14:textId="77777777" w:rsidR="00BC2113" w:rsidRPr="00BC2113" w:rsidRDefault="00BC2113" w:rsidP="00BC2113">
      <w:pPr>
        <w:pStyle w:val="DevConfigs"/>
        <w:rPr>
          <w:rStyle w:val="DevConfigGray"/>
        </w:rPr>
      </w:pPr>
      <w:r w:rsidRPr="00BC2113">
        <w:rPr>
          <w:rStyle w:val="DevConfigGray"/>
        </w:rPr>
        <w:t>redundancy</w:t>
      </w:r>
    </w:p>
    <w:p w14:paraId="64EB51FA" w14:textId="77777777" w:rsidR="00BC2113" w:rsidRPr="00BC2113" w:rsidRDefault="00BC2113" w:rsidP="00BC2113">
      <w:pPr>
        <w:pStyle w:val="DevConfigs"/>
        <w:rPr>
          <w:rStyle w:val="DevConfigGray"/>
        </w:rPr>
      </w:pPr>
      <w:r w:rsidRPr="00BC2113">
        <w:rPr>
          <w:rStyle w:val="DevConfigGray"/>
        </w:rPr>
        <w:t xml:space="preserve"> mode </w:t>
      </w:r>
      <w:proofErr w:type="spellStart"/>
      <w:r w:rsidRPr="00BC2113">
        <w:rPr>
          <w:rStyle w:val="DevConfigGray"/>
        </w:rPr>
        <w:t>sso</w:t>
      </w:r>
      <w:proofErr w:type="spellEnd"/>
    </w:p>
    <w:p w14:paraId="32B4CF58" w14:textId="77777777" w:rsidR="00BC2113" w:rsidRPr="00BC2113" w:rsidRDefault="00BC2113" w:rsidP="00BC2113">
      <w:pPr>
        <w:pStyle w:val="DevConfigs"/>
        <w:rPr>
          <w:rStyle w:val="DevConfigGray"/>
        </w:rPr>
      </w:pPr>
      <w:r w:rsidRPr="00BC2113">
        <w:rPr>
          <w:rStyle w:val="DevConfigGray"/>
        </w:rPr>
        <w:t xml:space="preserve">crypto engine compliance shield </w:t>
      </w:r>
      <w:proofErr w:type="gramStart"/>
      <w:r w:rsidRPr="00BC2113">
        <w:rPr>
          <w:rStyle w:val="DevConfigGray"/>
        </w:rPr>
        <w:t>disable</w:t>
      </w:r>
      <w:proofErr w:type="gramEnd"/>
    </w:p>
    <w:p w14:paraId="5D832F8B" w14:textId="77777777" w:rsidR="00BC2113" w:rsidRPr="00BC2113" w:rsidRDefault="00BC2113" w:rsidP="00BC2113">
      <w:pPr>
        <w:pStyle w:val="DevConfigs"/>
        <w:rPr>
          <w:rStyle w:val="DevConfigGray"/>
        </w:rPr>
      </w:pPr>
      <w:r w:rsidRPr="00BC2113">
        <w:rPr>
          <w:rStyle w:val="DevConfigGray"/>
        </w:rPr>
        <w:t>!</w:t>
      </w:r>
    </w:p>
    <w:p w14:paraId="25810234" w14:textId="77777777" w:rsidR="00BC2113" w:rsidRPr="00BC2113" w:rsidRDefault="00BC2113" w:rsidP="00BC2113">
      <w:pPr>
        <w:pStyle w:val="DevConfigs"/>
        <w:rPr>
          <w:rStyle w:val="DevConfigGray"/>
        </w:rPr>
      </w:pPr>
      <w:r w:rsidRPr="00BC2113">
        <w:rPr>
          <w:rStyle w:val="DevConfigGray"/>
        </w:rPr>
        <w:t>transceiver type all</w:t>
      </w:r>
    </w:p>
    <w:p w14:paraId="613E4D1F" w14:textId="77777777" w:rsidR="00BC2113" w:rsidRPr="00BC2113" w:rsidRDefault="00BC2113" w:rsidP="00BC2113">
      <w:pPr>
        <w:pStyle w:val="DevConfigs"/>
        <w:rPr>
          <w:rStyle w:val="DevConfigGray"/>
        </w:rPr>
      </w:pPr>
      <w:r w:rsidRPr="00BC2113">
        <w:rPr>
          <w:rStyle w:val="DevConfigGray"/>
        </w:rPr>
        <w:t xml:space="preserve"> monitoring</w:t>
      </w:r>
    </w:p>
    <w:p w14:paraId="559EC864" w14:textId="797A334D" w:rsidR="00BC2113" w:rsidRPr="00BC2113" w:rsidRDefault="00BC2113" w:rsidP="00BC2113">
      <w:pPr>
        <w:pStyle w:val="DevConfigs"/>
        <w:rPr>
          <w:rStyle w:val="DevConfigGray"/>
        </w:rPr>
      </w:pPr>
      <w:r w:rsidRPr="00BC2113">
        <w:rPr>
          <w:rStyle w:val="DevConfigGray"/>
        </w:rPr>
        <w:t>!</w:t>
      </w:r>
    </w:p>
    <w:p w14:paraId="477A8D9A"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ewlc</w:t>
      </w:r>
      <w:proofErr w:type="spellEnd"/>
      <w:r w:rsidRPr="00BC2113">
        <w:rPr>
          <w:rStyle w:val="DevConfigGray"/>
        </w:rPr>
        <w:t>-control</w:t>
      </w:r>
    </w:p>
    <w:p w14:paraId="43972EA7" w14:textId="77777777" w:rsidR="00BC2113" w:rsidRPr="00BC2113" w:rsidRDefault="00BC2113" w:rsidP="00BC2113">
      <w:pPr>
        <w:pStyle w:val="DevConfigs"/>
        <w:rPr>
          <w:rStyle w:val="DevConfigGray"/>
        </w:rPr>
      </w:pPr>
      <w:r w:rsidRPr="00BC2113">
        <w:rPr>
          <w:rStyle w:val="DevConfigGray"/>
        </w:rPr>
        <w:t xml:space="preserve">  description EWLC Control </w:t>
      </w:r>
    </w:p>
    <w:p w14:paraId="19E5911D"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-police-topology-control</w:t>
      </w:r>
    </w:p>
    <w:p w14:paraId="16FCD436" w14:textId="77777777" w:rsidR="00BC2113" w:rsidRPr="00BC2113" w:rsidRDefault="00BC2113" w:rsidP="00BC2113">
      <w:pPr>
        <w:pStyle w:val="DevConfigs"/>
        <w:rPr>
          <w:rStyle w:val="DevConfigGray"/>
        </w:rPr>
      </w:pPr>
      <w:r w:rsidRPr="00BC2113">
        <w:rPr>
          <w:rStyle w:val="DevConfigGray"/>
        </w:rPr>
        <w:t xml:space="preserve">  description Topology control</w:t>
      </w:r>
    </w:p>
    <w:p w14:paraId="7C65EAD0"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sw</w:t>
      </w:r>
      <w:proofErr w:type="spellEnd"/>
      <w:r w:rsidRPr="00BC2113">
        <w:rPr>
          <w:rStyle w:val="DevConfigGray"/>
        </w:rPr>
        <w:t>-forward</w:t>
      </w:r>
    </w:p>
    <w:p w14:paraId="6CEE2D8A" w14:textId="77777777" w:rsidR="00BC2113" w:rsidRPr="00BC2113" w:rsidRDefault="00BC2113" w:rsidP="00BC2113">
      <w:pPr>
        <w:pStyle w:val="DevConfigs"/>
        <w:rPr>
          <w:rStyle w:val="DevConfigGray"/>
        </w:rPr>
      </w:pPr>
      <w:r w:rsidRPr="00BC2113">
        <w:rPr>
          <w:rStyle w:val="DevConfigGray"/>
        </w:rPr>
        <w:t xml:space="preserve">  description </w:t>
      </w:r>
      <w:proofErr w:type="spellStart"/>
      <w:r w:rsidRPr="00BC2113">
        <w:rPr>
          <w:rStyle w:val="DevConfigGray"/>
        </w:rPr>
        <w:t>Sw</w:t>
      </w:r>
      <w:proofErr w:type="spellEnd"/>
      <w:r w:rsidRPr="00BC2113">
        <w:rPr>
          <w:rStyle w:val="DevConfigGray"/>
        </w:rPr>
        <w:t xml:space="preserve"> forwarding, L2 LVX data packets, LOGGING, Transit Traffic</w:t>
      </w:r>
    </w:p>
    <w:p w14:paraId="0855EA44"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-default</w:t>
      </w:r>
    </w:p>
    <w:p w14:paraId="6308F22A" w14:textId="77777777" w:rsidR="00BC2113" w:rsidRPr="00BC2113" w:rsidRDefault="00BC2113" w:rsidP="00BC2113">
      <w:pPr>
        <w:pStyle w:val="DevConfigs"/>
        <w:rPr>
          <w:rStyle w:val="DevConfigGray"/>
        </w:rPr>
      </w:pPr>
      <w:r w:rsidRPr="00BC2113">
        <w:rPr>
          <w:rStyle w:val="DevConfigGray"/>
        </w:rPr>
        <w:lastRenderedPageBreak/>
        <w:t xml:space="preserve">  description EWLC Data, Inter FED Traffic </w:t>
      </w:r>
    </w:p>
    <w:p w14:paraId="693F2FB0"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-police-sys-data</w:t>
      </w:r>
    </w:p>
    <w:p w14:paraId="38156B7F" w14:textId="77777777" w:rsidR="00BC2113" w:rsidRPr="00BC2113" w:rsidRDefault="00BC2113" w:rsidP="00BC2113">
      <w:pPr>
        <w:pStyle w:val="DevConfigs"/>
        <w:rPr>
          <w:rStyle w:val="DevConfigGray"/>
        </w:rPr>
      </w:pPr>
      <w:r w:rsidRPr="00BC2113">
        <w:rPr>
          <w:rStyle w:val="DevConfigGray"/>
        </w:rPr>
        <w:t xml:space="preserve">  description </w:t>
      </w:r>
      <w:proofErr w:type="spellStart"/>
      <w:r w:rsidRPr="00BC2113">
        <w:rPr>
          <w:rStyle w:val="DevConfigGray"/>
        </w:rPr>
        <w:t>Openflow</w:t>
      </w:r>
      <w:proofErr w:type="spellEnd"/>
      <w:r w:rsidRPr="00BC2113">
        <w:rPr>
          <w:rStyle w:val="DevConfigGray"/>
        </w:rPr>
        <w:t>, Exception, EGR Exception, NFL Sampled Data, RPF Failed</w:t>
      </w:r>
    </w:p>
    <w:p w14:paraId="28C9CAF1"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-police-punt-</w:t>
      </w:r>
      <w:proofErr w:type="spellStart"/>
      <w:r w:rsidRPr="00BC2113">
        <w:rPr>
          <w:rStyle w:val="DevConfigGray"/>
        </w:rPr>
        <w:t>webauth</w:t>
      </w:r>
      <w:proofErr w:type="spellEnd"/>
    </w:p>
    <w:p w14:paraId="607B574A" w14:textId="77777777" w:rsidR="00BC2113" w:rsidRPr="00BC2113" w:rsidRDefault="00BC2113" w:rsidP="00BC2113">
      <w:pPr>
        <w:pStyle w:val="DevConfigs"/>
        <w:rPr>
          <w:rStyle w:val="DevConfigGray"/>
        </w:rPr>
      </w:pPr>
      <w:r w:rsidRPr="00BC2113">
        <w:rPr>
          <w:rStyle w:val="DevConfigGray"/>
        </w:rPr>
        <w:t xml:space="preserve">  description Punt </w:t>
      </w:r>
      <w:proofErr w:type="spellStart"/>
      <w:r w:rsidRPr="00BC2113">
        <w:rPr>
          <w:rStyle w:val="DevConfigGray"/>
        </w:rPr>
        <w:t>Webauth</w:t>
      </w:r>
      <w:proofErr w:type="spellEnd"/>
    </w:p>
    <w:p w14:paraId="76D0A69E" w14:textId="77777777" w:rsidR="00BC2113" w:rsidRPr="00BC2113" w:rsidRDefault="00BC2113" w:rsidP="00BC2113">
      <w:pPr>
        <w:pStyle w:val="DevConfigs"/>
        <w:rPr>
          <w:rStyle w:val="DevConfigGray"/>
        </w:rPr>
      </w:pPr>
      <w:r w:rsidRPr="00BC2113">
        <w:rPr>
          <w:rStyle w:val="DevConfigGray"/>
        </w:rPr>
        <w:t>class-map match-any system-cpp-police-l2lvx-control</w:t>
      </w:r>
    </w:p>
    <w:p w14:paraId="3D94FB74" w14:textId="77777777" w:rsidR="00BC2113" w:rsidRPr="00BC2113" w:rsidRDefault="00BC2113" w:rsidP="00BC2113">
      <w:pPr>
        <w:pStyle w:val="DevConfigs"/>
        <w:rPr>
          <w:rStyle w:val="DevConfigGray"/>
        </w:rPr>
      </w:pPr>
      <w:r w:rsidRPr="00BC2113">
        <w:rPr>
          <w:rStyle w:val="DevConfigGray"/>
        </w:rPr>
        <w:t xml:space="preserve">  description L2 LVX control packets</w:t>
      </w:r>
    </w:p>
    <w:p w14:paraId="177F54F4"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forus</w:t>
      </w:r>
      <w:proofErr w:type="spellEnd"/>
    </w:p>
    <w:p w14:paraId="0AEAD6E1" w14:textId="77777777" w:rsidR="00BC2113" w:rsidRPr="00BC2113" w:rsidRDefault="00BC2113" w:rsidP="00BC2113">
      <w:pPr>
        <w:pStyle w:val="DevConfigs"/>
        <w:rPr>
          <w:rStyle w:val="DevConfigGray"/>
        </w:rPr>
      </w:pPr>
      <w:r w:rsidRPr="00BC2113">
        <w:rPr>
          <w:rStyle w:val="DevConfigGray"/>
        </w:rPr>
        <w:t xml:space="preserve">  description </w:t>
      </w:r>
      <w:proofErr w:type="spellStart"/>
      <w:r w:rsidRPr="00BC2113">
        <w:rPr>
          <w:rStyle w:val="DevConfigGray"/>
        </w:rPr>
        <w:t>Forus</w:t>
      </w:r>
      <w:proofErr w:type="spellEnd"/>
      <w:r w:rsidRPr="00BC2113">
        <w:rPr>
          <w:rStyle w:val="DevConfigGray"/>
        </w:rPr>
        <w:t xml:space="preserve"> Address resolution and </w:t>
      </w:r>
      <w:proofErr w:type="spellStart"/>
      <w:r w:rsidRPr="00BC2113">
        <w:rPr>
          <w:rStyle w:val="DevConfigGray"/>
        </w:rPr>
        <w:t>Forus</w:t>
      </w:r>
      <w:proofErr w:type="spellEnd"/>
      <w:r w:rsidRPr="00BC2113">
        <w:rPr>
          <w:rStyle w:val="DevConfigGray"/>
        </w:rPr>
        <w:t xml:space="preserve"> traffic</w:t>
      </w:r>
    </w:p>
    <w:p w14:paraId="6E423F17"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-police-multicast-end-station</w:t>
      </w:r>
    </w:p>
    <w:p w14:paraId="7E7B4EE3" w14:textId="77777777" w:rsidR="00BC2113" w:rsidRPr="00BC2113" w:rsidRDefault="00BC2113" w:rsidP="00BC2113">
      <w:pPr>
        <w:pStyle w:val="DevConfigs"/>
        <w:rPr>
          <w:rStyle w:val="DevConfigGray"/>
        </w:rPr>
      </w:pPr>
      <w:r w:rsidRPr="00BC2113">
        <w:rPr>
          <w:rStyle w:val="DevConfigGray"/>
        </w:rPr>
        <w:t xml:space="preserve">  description MCAST END STATION</w:t>
      </w:r>
    </w:p>
    <w:p w14:paraId="5B8E4C48"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-police-high-rate-app</w:t>
      </w:r>
    </w:p>
    <w:p w14:paraId="7D113CB2" w14:textId="77777777" w:rsidR="00BC2113" w:rsidRPr="00BC2113" w:rsidRDefault="00BC2113" w:rsidP="00BC2113">
      <w:pPr>
        <w:pStyle w:val="DevConfigs"/>
        <w:rPr>
          <w:rStyle w:val="DevConfigGray"/>
        </w:rPr>
      </w:pPr>
      <w:r w:rsidRPr="00BC2113">
        <w:rPr>
          <w:rStyle w:val="DevConfigGray"/>
        </w:rPr>
        <w:t xml:space="preserve">  description </w:t>
      </w:r>
      <w:proofErr w:type="gramStart"/>
      <w:r w:rsidRPr="00BC2113">
        <w:rPr>
          <w:rStyle w:val="DevConfigGray"/>
        </w:rPr>
        <w:t>High Rate</w:t>
      </w:r>
      <w:proofErr w:type="gramEnd"/>
      <w:r w:rsidRPr="00BC2113">
        <w:rPr>
          <w:rStyle w:val="DevConfigGray"/>
        </w:rPr>
        <w:t xml:space="preserve"> Applications </w:t>
      </w:r>
    </w:p>
    <w:p w14:paraId="19527100"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-police-multicast</w:t>
      </w:r>
    </w:p>
    <w:p w14:paraId="0AC5DC0E" w14:textId="77777777" w:rsidR="00BC2113" w:rsidRPr="00BC2113" w:rsidRDefault="00BC2113" w:rsidP="00BC2113">
      <w:pPr>
        <w:pStyle w:val="DevConfigs"/>
        <w:rPr>
          <w:rStyle w:val="DevConfigGray"/>
        </w:rPr>
      </w:pPr>
      <w:r w:rsidRPr="00BC2113">
        <w:rPr>
          <w:rStyle w:val="DevConfigGray"/>
        </w:rPr>
        <w:t xml:space="preserve">  description MCAST Data</w:t>
      </w:r>
    </w:p>
    <w:p w14:paraId="6397AA66" w14:textId="77777777" w:rsidR="00BC2113" w:rsidRPr="00BC2113" w:rsidRDefault="00BC2113" w:rsidP="00BC2113">
      <w:pPr>
        <w:pStyle w:val="DevConfigs"/>
        <w:rPr>
          <w:rStyle w:val="DevConfigGray"/>
        </w:rPr>
      </w:pPr>
      <w:r w:rsidRPr="00BC2113">
        <w:rPr>
          <w:rStyle w:val="DevConfigGray"/>
        </w:rPr>
        <w:t>class-map match-any system-cpp-police-l2-control</w:t>
      </w:r>
    </w:p>
    <w:p w14:paraId="4C70F66D" w14:textId="77777777" w:rsidR="00BC2113" w:rsidRPr="00BC2113" w:rsidRDefault="00BC2113" w:rsidP="00BC2113">
      <w:pPr>
        <w:pStyle w:val="DevConfigs"/>
        <w:rPr>
          <w:rStyle w:val="DevConfigGray"/>
        </w:rPr>
      </w:pPr>
      <w:r w:rsidRPr="00BC2113">
        <w:rPr>
          <w:rStyle w:val="DevConfigGray"/>
        </w:rPr>
        <w:t xml:space="preserve">  description L2 control</w:t>
      </w:r>
    </w:p>
    <w:p w14:paraId="24AA989A" w14:textId="77777777" w:rsidR="00BC2113" w:rsidRPr="00BC2113" w:rsidRDefault="00BC2113" w:rsidP="00BC2113">
      <w:pPr>
        <w:pStyle w:val="DevConfigs"/>
        <w:rPr>
          <w:rStyle w:val="DevConfigGray"/>
        </w:rPr>
      </w:pPr>
      <w:r w:rsidRPr="00BC2113">
        <w:rPr>
          <w:rStyle w:val="DevConfigGray"/>
        </w:rPr>
        <w:t>class-map match-any system-cpp-police-dot1x-auth</w:t>
      </w:r>
    </w:p>
    <w:p w14:paraId="3FAD2017" w14:textId="77777777" w:rsidR="00BC2113" w:rsidRPr="00BC2113" w:rsidRDefault="00BC2113" w:rsidP="00BC2113">
      <w:pPr>
        <w:pStyle w:val="DevConfigs"/>
        <w:rPr>
          <w:rStyle w:val="DevConfigGray"/>
        </w:rPr>
      </w:pPr>
      <w:r w:rsidRPr="00BC2113">
        <w:rPr>
          <w:rStyle w:val="DevConfigGray"/>
        </w:rPr>
        <w:t xml:space="preserve">  description DOT1X Auth</w:t>
      </w:r>
    </w:p>
    <w:p w14:paraId="6FB4EB84"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-police-data</w:t>
      </w:r>
    </w:p>
    <w:p w14:paraId="0ABC2D01" w14:textId="77777777" w:rsidR="00BC2113" w:rsidRPr="00BC2113" w:rsidRDefault="00BC2113" w:rsidP="00BC2113">
      <w:pPr>
        <w:pStyle w:val="DevConfigs"/>
        <w:rPr>
          <w:rStyle w:val="DevConfigGray"/>
        </w:rPr>
      </w:pPr>
      <w:r w:rsidRPr="00BC2113">
        <w:rPr>
          <w:rStyle w:val="DevConfigGray"/>
        </w:rPr>
        <w:t xml:space="preserve">  description ICMP redirect, ICMP_GEN and BROADCAST</w:t>
      </w:r>
    </w:p>
    <w:p w14:paraId="70173130"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stackwise</w:t>
      </w:r>
      <w:proofErr w:type="spellEnd"/>
      <w:r w:rsidRPr="00BC2113">
        <w:rPr>
          <w:rStyle w:val="DevConfigGray"/>
        </w:rPr>
        <w:t>-</w:t>
      </w:r>
      <w:proofErr w:type="spellStart"/>
      <w:r w:rsidRPr="00BC2113">
        <w:rPr>
          <w:rStyle w:val="DevConfigGray"/>
        </w:rPr>
        <w:t>virt</w:t>
      </w:r>
      <w:proofErr w:type="spellEnd"/>
      <w:r w:rsidRPr="00BC2113">
        <w:rPr>
          <w:rStyle w:val="DevConfigGray"/>
        </w:rPr>
        <w:t>-control</w:t>
      </w:r>
    </w:p>
    <w:p w14:paraId="44C6F69F" w14:textId="77777777" w:rsidR="00BC2113" w:rsidRPr="00BC2113" w:rsidRDefault="00BC2113" w:rsidP="00BC2113">
      <w:pPr>
        <w:pStyle w:val="DevConfigs"/>
        <w:rPr>
          <w:rStyle w:val="DevConfigGray"/>
        </w:rPr>
      </w:pPr>
      <w:r w:rsidRPr="00BC2113">
        <w:rPr>
          <w:rStyle w:val="DevConfigGray"/>
        </w:rPr>
        <w:t xml:space="preserve">  description </w:t>
      </w:r>
      <w:proofErr w:type="spellStart"/>
      <w:r w:rsidRPr="00BC2113">
        <w:rPr>
          <w:rStyle w:val="DevConfigGray"/>
        </w:rPr>
        <w:t>Stackwise</w:t>
      </w:r>
      <w:proofErr w:type="spellEnd"/>
      <w:r w:rsidRPr="00BC2113">
        <w:rPr>
          <w:rStyle w:val="DevConfigGray"/>
        </w:rPr>
        <w:t xml:space="preserve"> Virtual OOB</w:t>
      </w:r>
    </w:p>
    <w:p w14:paraId="1FF01917" w14:textId="77777777" w:rsidR="00BC2113" w:rsidRPr="00BC2113" w:rsidRDefault="00BC2113" w:rsidP="00BC2113">
      <w:pPr>
        <w:pStyle w:val="DevConfigs"/>
        <w:rPr>
          <w:rStyle w:val="DevConfigGray"/>
        </w:rPr>
      </w:pPr>
      <w:r w:rsidRPr="00BC2113">
        <w:rPr>
          <w:rStyle w:val="DevConfigGray"/>
        </w:rPr>
        <w:t>class-map match-any non-client-</w:t>
      </w:r>
      <w:proofErr w:type="spellStart"/>
      <w:r w:rsidRPr="00BC2113">
        <w:rPr>
          <w:rStyle w:val="DevConfigGray"/>
        </w:rPr>
        <w:t>nrt</w:t>
      </w:r>
      <w:proofErr w:type="spellEnd"/>
      <w:r w:rsidRPr="00BC2113">
        <w:rPr>
          <w:rStyle w:val="DevConfigGray"/>
        </w:rPr>
        <w:t>-class</w:t>
      </w:r>
    </w:p>
    <w:p w14:paraId="58FF4D56"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-police-routing-control</w:t>
      </w:r>
    </w:p>
    <w:p w14:paraId="5546CF1B" w14:textId="77777777" w:rsidR="00BC2113" w:rsidRPr="00BC2113" w:rsidRDefault="00BC2113" w:rsidP="00BC2113">
      <w:pPr>
        <w:pStyle w:val="DevConfigs"/>
        <w:rPr>
          <w:rStyle w:val="DevConfigGray"/>
        </w:rPr>
      </w:pPr>
      <w:r w:rsidRPr="00BC2113">
        <w:rPr>
          <w:rStyle w:val="DevConfigGray"/>
        </w:rPr>
        <w:t xml:space="preserve">  description Routing control and Low Latency</w:t>
      </w:r>
    </w:p>
    <w:p w14:paraId="18842A1C"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-police-protocol-snooping</w:t>
      </w:r>
    </w:p>
    <w:p w14:paraId="21502BD9" w14:textId="77777777" w:rsidR="00BC2113" w:rsidRPr="00BC2113" w:rsidRDefault="00BC2113" w:rsidP="00BC2113">
      <w:pPr>
        <w:pStyle w:val="DevConfigs"/>
        <w:rPr>
          <w:rStyle w:val="DevConfigGray"/>
        </w:rPr>
      </w:pPr>
      <w:r w:rsidRPr="00BC2113">
        <w:rPr>
          <w:rStyle w:val="DevConfigGray"/>
        </w:rPr>
        <w:t xml:space="preserve">  description Protocol snooping</w:t>
      </w:r>
    </w:p>
    <w:p w14:paraId="1BAED5BD"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dhcp</w:t>
      </w:r>
      <w:proofErr w:type="spellEnd"/>
      <w:r w:rsidRPr="00BC2113">
        <w:rPr>
          <w:rStyle w:val="DevConfigGray"/>
        </w:rPr>
        <w:t>-snooping</w:t>
      </w:r>
    </w:p>
    <w:p w14:paraId="1D4A6617" w14:textId="77777777" w:rsidR="00BC2113" w:rsidRPr="00BC2113" w:rsidRDefault="00BC2113" w:rsidP="00BC2113">
      <w:pPr>
        <w:pStyle w:val="DevConfigs"/>
        <w:rPr>
          <w:rStyle w:val="DevConfigGray"/>
        </w:rPr>
      </w:pPr>
      <w:r w:rsidRPr="00BC2113">
        <w:rPr>
          <w:rStyle w:val="DevConfigGray"/>
        </w:rPr>
        <w:t xml:space="preserve">  description DHCP snooping</w:t>
      </w:r>
    </w:p>
    <w:p w14:paraId="4A3B3D32"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ios</w:t>
      </w:r>
      <w:proofErr w:type="spellEnd"/>
      <w:r w:rsidRPr="00BC2113">
        <w:rPr>
          <w:rStyle w:val="DevConfigGray"/>
        </w:rPr>
        <w:t>-routing</w:t>
      </w:r>
    </w:p>
    <w:p w14:paraId="5DA793E2" w14:textId="77777777" w:rsidR="00BC2113" w:rsidRPr="00BC2113" w:rsidRDefault="00BC2113" w:rsidP="00BC2113">
      <w:pPr>
        <w:pStyle w:val="DevConfigs"/>
        <w:rPr>
          <w:rStyle w:val="DevConfigGray"/>
        </w:rPr>
      </w:pPr>
      <w:r w:rsidRPr="00BC2113">
        <w:rPr>
          <w:rStyle w:val="DevConfigGray"/>
        </w:rPr>
        <w:t xml:space="preserve">  description L2 control, Topology control, Routing control, Low Latency</w:t>
      </w:r>
    </w:p>
    <w:p w14:paraId="00E13473"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-police-system-critical</w:t>
      </w:r>
    </w:p>
    <w:p w14:paraId="5AA5D01B" w14:textId="77777777" w:rsidR="00BC2113" w:rsidRPr="00BC2113" w:rsidRDefault="00BC2113" w:rsidP="00BC2113">
      <w:pPr>
        <w:pStyle w:val="DevConfigs"/>
        <w:rPr>
          <w:rStyle w:val="DevConfigGray"/>
        </w:rPr>
      </w:pPr>
      <w:r w:rsidRPr="00BC2113">
        <w:rPr>
          <w:rStyle w:val="DevConfigGray"/>
        </w:rPr>
        <w:t xml:space="preserve">  description System Critical and Gold Pkt</w:t>
      </w:r>
    </w:p>
    <w:p w14:paraId="262D7BB8" w14:textId="77777777" w:rsidR="00BC2113" w:rsidRPr="00BC2113" w:rsidRDefault="00BC2113" w:rsidP="00BC2113">
      <w:pPr>
        <w:pStyle w:val="DevConfigs"/>
        <w:rPr>
          <w:rStyle w:val="DevConfigGray"/>
        </w:rPr>
      </w:pPr>
      <w:r w:rsidRPr="00BC2113">
        <w:rPr>
          <w:rStyle w:val="DevConfigGray"/>
        </w:rPr>
        <w:t>class-map match-any system-</w:t>
      </w:r>
      <w:proofErr w:type="spellStart"/>
      <w:r w:rsidRPr="00BC2113">
        <w:rPr>
          <w:rStyle w:val="DevConfigGray"/>
        </w:rPr>
        <w:t>cpp</w:t>
      </w:r>
      <w:proofErr w:type="spellEnd"/>
      <w:r w:rsidRPr="00BC2113">
        <w:rPr>
          <w:rStyle w:val="DevConfigGray"/>
        </w:rPr>
        <w:t>-police-</w:t>
      </w:r>
      <w:proofErr w:type="spellStart"/>
      <w:r w:rsidRPr="00BC2113">
        <w:rPr>
          <w:rStyle w:val="DevConfigGray"/>
        </w:rPr>
        <w:t>ios</w:t>
      </w:r>
      <w:proofErr w:type="spellEnd"/>
      <w:r w:rsidRPr="00BC2113">
        <w:rPr>
          <w:rStyle w:val="DevConfigGray"/>
        </w:rPr>
        <w:t>-feature</w:t>
      </w:r>
    </w:p>
    <w:p w14:paraId="39F013F7" w14:textId="77777777" w:rsidR="00BC2113" w:rsidRPr="00BC2113" w:rsidRDefault="00BC2113" w:rsidP="00BC2113">
      <w:pPr>
        <w:pStyle w:val="DevConfigs"/>
        <w:rPr>
          <w:rStyle w:val="DevConfigGray"/>
        </w:rPr>
      </w:pPr>
      <w:r w:rsidRPr="00BC2113">
        <w:rPr>
          <w:rStyle w:val="DevConfigGray"/>
        </w:rPr>
        <w:t xml:space="preserve">  description </w:t>
      </w:r>
      <w:proofErr w:type="gramStart"/>
      <w:r w:rsidRPr="00BC2113">
        <w:rPr>
          <w:rStyle w:val="DevConfigGray"/>
        </w:rPr>
        <w:t>ICMPGEN,BROADCAST</w:t>
      </w:r>
      <w:proofErr w:type="gramEnd"/>
      <w:r w:rsidRPr="00BC2113">
        <w:rPr>
          <w:rStyle w:val="DevConfigGray"/>
        </w:rPr>
        <w:t>,</w:t>
      </w:r>
      <w:proofErr w:type="gramStart"/>
      <w:r w:rsidRPr="00BC2113">
        <w:rPr>
          <w:rStyle w:val="DevConfigGray"/>
        </w:rPr>
        <w:t>ICMP,L</w:t>
      </w:r>
      <w:proofErr w:type="gramEnd"/>
      <w:r w:rsidRPr="00BC2113">
        <w:rPr>
          <w:rStyle w:val="DevConfigGray"/>
        </w:rPr>
        <w:t>2</w:t>
      </w:r>
      <w:proofErr w:type="gramStart"/>
      <w:r w:rsidRPr="00BC2113">
        <w:rPr>
          <w:rStyle w:val="DevConfigGray"/>
        </w:rPr>
        <w:t>LVXCntrl,ProtoSnoop</w:t>
      </w:r>
      <w:proofErr w:type="gramEnd"/>
      <w:r w:rsidRPr="00BC2113">
        <w:rPr>
          <w:rStyle w:val="DevConfigGray"/>
        </w:rPr>
        <w:t>,</w:t>
      </w:r>
      <w:proofErr w:type="gramStart"/>
      <w:r w:rsidRPr="00BC2113">
        <w:rPr>
          <w:rStyle w:val="DevConfigGray"/>
        </w:rPr>
        <w:t>PuntWebauth,MCASTData</w:t>
      </w:r>
      <w:proofErr w:type="gramEnd"/>
      <w:r w:rsidRPr="00BC2113">
        <w:rPr>
          <w:rStyle w:val="DevConfigGray"/>
        </w:rPr>
        <w:t>,</w:t>
      </w:r>
      <w:proofErr w:type="gramStart"/>
      <w:r w:rsidRPr="00BC2113">
        <w:rPr>
          <w:rStyle w:val="DevConfigGray"/>
        </w:rPr>
        <w:t>Transit,DOT</w:t>
      </w:r>
      <w:proofErr w:type="gramEnd"/>
      <w:r w:rsidRPr="00BC2113">
        <w:rPr>
          <w:rStyle w:val="DevConfigGray"/>
        </w:rPr>
        <w:t>1</w:t>
      </w:r>
      <w:proofErr w:type="gramStart"/>
      <w:r w:rsidRPr="00BC2113">
        <w:rPr>
          <w:rStyle w:val="DevConfigGray"/>
        </w:rPr>
        <w:t>XAuth,Swfwd</w:t>
      </w:r>
      <w:proofErr w:type="gramEnd"/>
      <w:r w:rsidRPr="00BC2113">
        <w:rPr>
          <w:rStyle w:val="DevConfigGray"/>
        </w:rPr>
        <w:t>,</w:t>
      </w:r>
      <w:proofErr w:type="gramStart"/>
      <w:r w:rsidRPr="00BC2113">
        <w:rPr>
          <w:rStyle w:val="DevConfigGray"/>
        </w:rPr>
        <w:t>LOGGING,L</w:t>
      </w:r>
      <w:proofErr w:type="gramEnd"/>
      <w:r w:rsidRPr="00BC2113">
        <w:rPr>
          <w:rStyle w:val="DevConfigGray"/>
        </w:rPr>
        <w:t>2</w:t>
      </w:r>
      <w:proofErr w:type="gramStart"/>
      <w:r w:rsidRPr="00BC2113">
        <w:rPr>
          <w:rStyle w:val="DevConfigGray"/>
        </w:rPr>
        <w:t>LVXData,ForusTraffic</w:t>
      </w:r>
      <w:proofErr w:type="gramEnd"/>
      <w:r w:rsidRPr="00BC2113">
        <w:rPr>
          <w:rStyle w:val="DevConfigGray"/>
        </w:rPr>
        <w:t>,</w:t>
      </w:r>
      <w:proofErr w:type="gramStart"/>
      <w:r w:rsidRPr="00BC2113">
        <w:rPr>
          <w:rStyle w:val="DevConfigGray"/>
        </w:rPr>
        <w:t>ForusARP,McastEndStn</w:t>
      </w:r>
      <w:proofErr w:type="gramEnd"/>
      <w:r w:rsidRPr="00BC2113">
        <w:rPr>
          <w:rStyle w:val="DevConfigGray"/>
        </w:rPr>
        <w:t>,</w:t>
      </w:r>
      <w:proofErr w:type="gramStart"/>
      <w:r w:rsidRPr="00BC2113">
        <w:rPr>
          <w:rStyle w:val="DevConfigGray"/>
        </w:rPr>
        <w:t>Openflow,Exception</w:t>
      </w:r>
      <w:proofErr w:type="gramEnd"/>
      <w:r w:rsidRPr="00BC2113">
        <w:rPr>
          <w:rStyle w:val="DevConfigGray"/>
        </w:rPr>
        <w:t>,</w:t>
      </w:r>
      <w:proofErr w:type="gramStart"/>
      <w:r w:rsidRPr="00BC2113">
        <w:rPr>
          <w:rStyle w:val="DevConfigGray"/>
        </w:rPr>
        <w:t>EGRExcption,NflSampled</w:t>
      </w:r>
      <w:proofErr w:type="gramEnd"/>
      <w:r w:rsidRPr="00BC2113">
        <w:rPr>
          <w:rStyle w:val="DevConfigGray"/>
        </w:rPr>
        <w:t>,RpfFailed</w:t>
      </w:r>
    </w:p>
    <w:p w14:paraId="4A3AC791" w14:textId="77777777" w:rsidR="00BC2113" w:rsidRPr="00BC2113" w:rsidRDefault="00BC2113" w:rsidP="00BC2113">
      <w:pPr>
        <w:pStyle w:val="DevConfigs"/>
        <w:rPr>
          <w:rStyle w:val="DevConfigGray"/>
        </w:rPr>
      </w:pPr>
      <w:r w:rsidRPr="00BC2113">
        <w:rPr>
          <w:rStyle w:val="DevConfigGray"/>
        </w:rPr>
        <w:t>!</w:t>
      </w:r>
    </w:p>
    <w:p w14:paraId="4C06E18A" w14:textId="77777777" w:rsidR="00BC2113" w:rsidRPr="00BC2113" w:rsidRDefault="00BC2113" w:rsidP="00BC2113">
      <w:pPr>
        <w:pStyle w:val="DevConfigs"/>
        <w:rPr>
          <w:rStyle w:val="DevConfigGray"/>
        </w:rPr>
      </w:pPr>
      <w:r w:rsidRPr="00BC2113">
        <w:rPr>
          <w:rStyle w:val="DevConfigGray"/>
        </w:rPr>
        <w:t>policy-map system-</w:t>
      </w:r>
      <w:proofErr w:type="spellStart"/>
      <w:r w:rsidRPr="00BC2113">
        <w:rPr>
          <w:rStyle w:val="DevConfigGray"/>
        </w:rPr>
        <w:t>cpp</w:t>
      </w:r>
      <w:proofErr w:type="spellEnd"/>
      <w:r w:rsidRPr="00BC2113">
        <w:rPr>
          <w:rStyle w:val="DevConfigGray"/>
        </w:rPr>
        <w:t>-policy</w:t>
      </w:r>
    </w:p>
    <w:p w14:paraId="2879376D" w14:textId="55D4E5CD" w:rsidR="00BC2113" w:rsidRPr="00BC2113" w:rsidRDefault="00BC2113" w:rsidP="00BC2113">
      <w:pPr>
        <w:pStyle w:val="DevConfigs"/>
        <w:rPr>
          <w:rStyle w:val="DevConfigGray"/>
        </w:rPr>
      </w:pPr>
      <w:r w:rsidRPr="00BC2113">
        <w:rPr>
          <w:rStyle w:val="DevConfigGray"/>
        </w:rPr>
        <w:t>!</w:t>
      </w:r>
    </w:p>
    <w:p w14:paraId="4D502A36" w14:textId="77777777" w:rsidR="00BC2113" w:rsidRPr="00BC2113" w:rsidRDefault="00BC2113" w:rsidP="00BC2113">
      <w:pPr>
        <w:pStyle w:val="DevConfigs"/>
        <w:rPr>
          <w:rStyle w:val="DevConfigGray"/>
        </w:rPr>
      </w:pPr>
      <w:r w:rsidRPr="00BC2113">
        <w:rPr>
          <w:rStyle w:val="DevConfigGray"/>
        </w:rPr>
        <w:t>interface Loopback1</w:t>
      </w:r>
    </w:p>
    <w:p w14:paraId="17703CC0"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203.0.112.1 255.255.255.0</w:t>
      </w:r>
    </w:p>
    <w:p w14:paraId="47D75124" w14:textId="77777777" w:rsidR="00BC2113" w:rsidRPr="00BC2113" w:rsidRDefault="00BC2113" w:rsidP="00BC2113">
      <w:pPr>
        <w:pStyle w:val="DevConfigs"/>
        <w:rPr>
          <w:rStyle w:val="DevConfigGray"/>
        </w:rPr>
      </w:pPr>
      <w:r w:rsidRPr="00BC2113">
        <w:rPr>
          <w:rStyle w:val="DevConfigGray"/>
        </w:rPr>
        <w:t>!</w:t>
      </w:r>
    </w:p>
    <w:p w14:paraId="2A509F2E" w14:textId="77777777" w:rsidR="00BC2113" w:rsidRPr="00BC2113" w:rsidRDefault="00BC2113" w:rsidP="00BC2113">
      <w:pPr>
        <w:pStyle w:val="DevConfigs"/>
        <w:rPr>
          <w:rStyle w:val="DevConfigGray"/>
        </w:rPr>
      </w:pPr>
      <w:r w:rsidRPr="00BC2113">
        <w:rPr>
          <w:rStyle w:val="DevConfigGray"/>
        </w:rPr>
        <w:t>interface Loopback2</w:t>
      </w:r>
    </w:p>
    <w:p w14:paraId="71F77E07"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203.0.113.1 255.255.255.0</w:t>
      </w:r>
    </w:p>
    <w:p w14:paraId="3EAAB5F9" w14:textId="77777777" w:rsidR="00BC2113" w:rsidRPr="00BC2113" w:rsidRDefault="00BC2113" w:rsidP="00BC2113">
      <w:pPr>
        <w:pStyle w:val="DevConfigs"/>
        <w:rPr>
          <w:rStyle w:val="DevConfigGray"/>
        </w:rPr>
      </w:pPr>
      <w:r w:rsidRPr="00BC2113">
        <w:rPr>
          <w:rStyle w:val="DevConfigGray"/>
        </w:rPr>
        <w:t>!</w:t>
      </w:r>
    </w:p>
    <w:p w14:paraId="3613ECCC" w14:textId="77777777" w:rsidR="00BC2113" w:rsidRPr="00BC2113" w:rsidRDefault="00BC2113" w:rsidP="00BC2113">
      <w:pPr>
        <w:pStyle w:val="DevConfigs"/>
        <w:rPr>
          <w:rStyle w:val="DevConfigGray"/>
        </w:rPr>
      </w:pPr>
      <w:r w:rsidRPr="00BC2113">
        <w:rPr>
          <w:rStyle w:val="DevConfigGray"/>
        </w:rPr>
        <w:t>interface Loopback3</w:t>
      </w:r>
    </w:p>
    <w:p w14:paraId="357011B2"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203.0.114.1 255.255.255.0</w:t>
      </w:r>
    </w:p>
    <w:p w14:paraId="2763AD5C" w14:textId="77777777" w:rsidR="00BC2113" w:rsidRPr="00BC2113" w:rsidRDefault="00BC2113" w:rsidP="00BC2113">
      <w:pPr>
        <w:pStyle w:val="DevConfigs"/>
        <w:rPr>
          <w:rStyle w:val="DevConfigGray"/>
        </w:rPr>
      </w:pPr>
      <w:r w:rsidRPr="00BC2113">
        <w:rPr>
          <w:rStyle w:val="DevConfigGray"/>
        </w:rPr>
        <w:t>!</w:t>
      </w:r>
    </w:p>
    <w:p w14:paraId="35FE7824" w14:textId="77777777" w:rsidR="00BC2113" w:rsidRPr="00BC2113" w:rsidRDefault="00BC2113" w:rsidP="00BC2113">
      <w:pPr>
        <w:pStyle w:val="DevConfigs"/>
        <w:rPr>
          <w:rStyle w:val="DevConfigGray"/>
        </w:rPr>
      </w:pPr>
      <w:r w:rsidRPr="00BC2113">
        <w:rPr>
          <w:rStyle w:val="DevConfigGray"/>
        </w:rPr>
        <w:t>interface Loopback4</w:t>
      </w:r>
    </w:p>
    <w:p w14:paraId="7E53CF1F"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203.0.115.1 255.255.255.0</w:t>
      </w:r>
    </w:p>
    <w:p w14:paraId="703DD47D" w14:textId="77777777" w:rsidR="00BC2113" w:rsidRPr="00BC2113" w:rsidRDefault="00BC2113" w:rsidP="00BC2113">
      <w:pPr>
        <w:pStyle w:val="DevConfigs"/>
        <w:rPr>
          <w:rStyle w:val="DevConfigGray"/>
        </w:rPr>
      </w:pPr>
      <w:r w:rsidRPr="00BC2113">
        <w:rPr>
          <w:rStyle w:val="DevConfigGray"/>
        </w:rPr>
        <w:t>!</w:t>
      </w:r>
    </w:p>
    <w:p w14:paraId="0F0DC5E9" w14:textId="77777777" w:rsidR="00BC2113" w:rsidRPr="00BC2113" w:rsidRDefault="00BC2113" w:rsidP="00BC2113">
      <w:pPr>
        <w:pStyle w:val="DevConfigs"/>
        <w:rPr>
          <w:rStyle w:val="DevConfigGray"/>
        </w:rPr>
      </w:pPr>
      <w:r w:rsidRPr="00BC2113">
        <w:rPr>
          <w:rStyle w:val="DevConfigGray"/>
        </w:rPr>
        <w:t>interface GigabitEthernet0/0</w:t>
      </w:r>
    </w:p>
    <w:p w14:paraId="1E6E30EC"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vrf</w:t>
      </w:r>
      <w:proofErr w:type="spellEnd"/>
      <w:r w:rsidRPr="00BC2113">
        <w:rPr>
          <w:rStyle w:val="DevConfigGray"/>
        </w:rPr>
        <w:t xml:space="preserve"> forwarding </w:t>
      </w:r>
      <w:proofErr w:type="spellStart"/>
      <w:r w:rsidRPr="00BC2113">
        <w:rPr>
          <w:rStyle w:val="DevConfigGray"/>
        </w:rPr>
        <w:t>Mgmt-vrf</w:t>
      </w:r>
      <w:proofErr w:type="spellEnd"/>
    </w:p>
    <w:p w14:paraId="045786D5" w14:textId="77777777" w:rsidR="00BC2113" w:rsidRPr="00BC2113" w:rsidRDefault="00BC2113" w:rsidP="00BC2113">
      <w:pPr>
        <w:pStyle w:val="DevConfigs"/>
        <w:rPr>
          <w:rStyle w:val="DevConfigGray"/>
        </w:rPr>
      </w:pPr>
      <w:r w:rsidRPr="00BC2113">
        <w:rPr>
          <w:rStyle w:val="DevConfigGray"/>
        </w:rPr>
        <w:t xml:space="preserve"> no </w:t>
      </w:r>
      <w:proofErr w:type="spellStart"/>
      <w:r w:rsidRPr="00BC2113">
        <w:rPr>
          <w:rStyle w:val="DevConfigGray"/>
        </w:rPr>
        <w:t>ip</w:t>
      </w:r>
      <w:proofErr w:type="spellEnd"/>
      <w:r w:rsidRPr="00BC2113">
        <w:rPr>
          <w:rStyle w:val="DevConfigGray"/>
        </w:rPr>
        <w:t xml:space="preserve"> address</w:t>
      </w:r>
    </w:p>
    <w:p w14:paraId="2CDC5C97" w14:textId="77777777" w:rsidR="00BC2113" w:rsidRPr="00BC2113" w:rsidRDefault="00BC2113" w:rsidP="00BC2113">
      <w:pPr>
        <w:pStyle w:val="DevConfigs"/>
        <w:rPr>
          <w:rStyle w:val="DevConfigGray"/>
        </w:rPr>
      </w:pPr>
      <w:r w:rsidRPr="00BC2113">
        <w:rPr>
          <w:rStyle w:val="DevConfigGray"/>
        </w:rPr>
        <w:lastRenderedPageBreak/>
        <w:t xml:space="preserve"> shutdown</w:t>
      </w:r>
    </w:p>
    <w:p w14:paraId="1CD8E413" w14:textId="77777777" w:rsidR="00BC2113" w:rsidRPr="00BC2113" w:rsidRDefault="00BC2113" w:rsidP="00BC2113">
      <w:pPr>
        <w:pStyle w:val="DevConfigs"/>
        <w:rPr>
          <w:rStyle w:val="DevConfigGray"/>
        </w:rPr>
      </w:pPr>
      <w:r w:rsidRPr="00BC2113">
        <w:rPr>
          <w:rStyle w:val="DevConfigGray"/>
        </w:rPr>
        <w:t xml:space="preserve"> negotiation auto</w:t>
      </w:r>
    </w:p>
    <w:p w14:paraId="47B270DD" w14:textId="77777777" w:rsidR="00BC2113" w:rsidRPr="00BC2113" w:rsidRDefault="00BC2113" w:rsidP="00BC2113">
      <w:pPr>
        <w:pStyle w:val="DevConfigs"/>
        <w:rPr>
          <w:rStyle w:val="DevConfigGray"/>
        </w:rPr>
      </w:pPr>
      <w:r w:rsidRPr="00BC2113">
        <w:rPr>
          <w:rStyle w:val="DevConfigGray"/>
        </w:rPr>
        <w:t>!</w:t>
      </w:r>
    </w:p>
    <w:p w14:paraId="23A09E76" w14:textId="77777777" w:rsidR="00BC2113" w:rsidRPr="00BC2113" w:rsidRDefault="00BC2113" w:rsidP="00BC2113">
      <w:pPr>
        <w:pStyle w:val="DevConfigs"/>
        <w:rPr>
          <w:rStyle w:val="DevConfigGray"/>
        </w:rPr>
      </w:pPr>
      <w:r w:rsidRPr="00BC2113">
        <w:rPr>
          <w:rStyle w:val="DevConfigGray"/>
        </w:rPr>
        <w:t>interface GigabitEthernet1/0/1</w:t>
      </w:r>
    </w:p>
    <w:p w14:paraId="63EBD5FA" w14:textId="77777777" w:rsidR="00BC2113" w:rsidRPr="00BC2113" w:rsidRDefault="00BC2113" w:rsidP="00BC2113">
      <w:pPr>
        <w:pStyle w:val="DevConfigs"/>
        <w:rPr>
          <w:rStyle w:val="DevConfigGray"/>
        </w:rPr>
      </w:pPr>
      <w:r w:rsidRPr="00BC2113">
        <w:rPr>
          <w:rStyle w:val="DevConfigGray"/>
        </w:rPr>
        <w:t xml:space="preserve"> description To ISP1 (D1)</w:t>
      </w:r>
    </w:p>
    <w:p w14:paraId="697CD21A" w14:textId="77777777" w:rsidR="00BC2113" w:rsidRPr="00BC2113" w:rsidRDefault="00BC2113" w:rsidP="00BC2113">
      <w:pPr>
        <w:pStyle w:val="DevConfigs"/>
        <w:rPr>
          <w:rStyle w:val="DevConfigGray"/>
        </w:rPr>
      </w:pPr>
      <w:r w:rsidRPr="00BC2113">
        <w:rPr>
          <w:rStyle w:val="DevConfigGray"/>
        </w:rPr>
        <w:t xml:space="preserve"> no switchport</w:t>
      </w:r>
    </w:p>
    <w:p w14:paraId="74951A11"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209.165.201.10 255.255.255.252</w:t>
      </w:r>
    </w:p>
    <w:p w14:paraId="1715EA3A" w14:textId="77777777" w:rsidR="00BC2113" w:rsidRPr="00BC2113" w:rsidRDefault="00BC2113" w:rsidP="00BC2113">
      <w:pPr>
        <w:pStyle w:val="DevConfigs"/>
        <w:rPr>
          <w:rStyle w:val="DevConfigGray"/>
        </w:rPr>
      </w:pPr>
      <w:r w:rsidRPr="00BC2113">
        <w:rPr>
          <w:rStyle w:val="DevConfigGray"/>
        </w:rPr>
        <w:t>!</w:t>
      </w:r>
    </w:p>
    <w:p w14:paraId="3EC763D9" w14:textId="77777777" w:rsidR="00BC2113" w:rsidRPr="00BC2113" w:rsidRDefault="00BC2113" w:rsidP="00BC2113">
      <w:pPr>
        <w:pStyle w:val="DevConfigs"/>
        <w:rPr>
          <w:rStyle w:val="DevConfigGray"/>
        </w:rPr>
      </w:pPr>
      <w:r w:rsidRPr="00BC2113">
        <w:rPr>
          <w:rStyle w:val="DevConfigGray"/>
        </w:rPr>
        <w:t>interface GigabitEthernet1/0/2</w:t>
      </w:r>
    </w:p>
    <w:p w14:paraId="024E5F31" w14:textId="77777777" w:rsidR="00BC2113" w:rsidRPr="00BC2113" w:rsidRDefault="00BC2113" w:rsidP="00BC2113">
      <w:pPr>
        <w:pStyle w:val="DevConfigs"/>
        <w:rPr>
          <w:rStyle w:val="DevConfigGray"/>
        </w:rPr>
      </w:pPr>
      <w:r w:rsidRPr="00BC2113">
        <w:rPr>
          <w:rStyle w:val="DevConfigGray"/>
        </w:rPr>
        <w:t>!</w:t>
      </w:r>
    </w:p>
    <w:p w14:paraId="13A688BC" w14:textId="77777777" w:rsidR="00BC2113" w:rsidRPr="00BC2113" w:rsidRDefault="00BC2113" w:rsidP="00BC2113">
      <w:pPr>
        <w:pStyle w:val="DevConfigs"/>
        <w:rPr>
          <w:rStyle w:val="DevConfigGray"/>
        </w:rPr>
      </w:pPr>
      <w:r w:rsidRPr="00BC2113">
        <w:rPr>
          <w:rStyle w:val="DevConfigGray"/>
        </w:rPr>
        <w:t>interface GigabitEthernet1/0/3</w:t>
      </w:r>
    </w:p>
    <w:p w14:paraId="76D85509" w14:textId="77777777" w:rsidR="00BC2113" w:rsidRPr="00BC2113" w:rsidRDefault="00BC2113" w:rsidP="00BC2113">
      <w:pPr>
        <w:pStyle w:val="DevConfigs"/>
        <w:rPr>
          <w:rStyle w:val="DevConfigGray"/>
        </w:rPr>
      </w:pPr>
      <w:r w:rsidRPr="00BC2113">
        <w:rPr>
          <w:rStyle w:val="DevConfigGray"/>
        </w:rPr>
        <w:t>!</w:t>
      </w:r>
    </w:p>
    <w:p w14:paraId="179F9576" w14:textId="77777777" w:rsidR="005E1CDB" w:rsidRPr="00BC2113" w:rsidRDefault="005E1CDB" w:rsidP="005E1CDB">
      <w:pPr>
        <w:pStyle w:val="DevConfigs"/>
        <w:rPr>
          <w:rStyle w:val="DevConfigGray"/>
        </w:rPr>
      </w:pPr>
      <w:r>
        <w:rPr>
          <w:rStyle w:val="DevConfigGray"/>
        </w:rPr>
        <w:t>&lt;output omitted&gt;</w:t>
      </w:r>
    </w:p>
    <w:p w14:paraId="212E2791" w14:textId="77777777" w:rsidR="00BC2113" w:rsidRPr="00BC2113" w:rsidRDefault="00BC2113" w:rsidP="00BC2113">
      <w:pPr>
        <w:pStyle w:val="DevConfigs"/>
        <w:rPr>
          <w:rStyle w:val="DevConfigGray"/>
        </w:rPr>
      </w:pPr>
      <w:r w:rsidRPr="00BC2113">
        <w:rPr>
          <w:rStyle w:val="DevConfigGray"/>
        </w:rPr>
        <w:t>!</w:t>
      </w:r>
    </w:p>
    <w:p w14:paraId="02B0A020" w14:textId="77777777" w:rsidR="00BC2113" w:rsidRPr="00BC2113" w:rsidRDefault="00BC2113" w:rsidP="00BC2113">
      <w:pPr>
        <w:pStyle w:val="DevConfigs"/>
        <w:rPr>
          <w:rStyle w:val="DevConfigGray"/>
        </w:rPr>
      </w:pPr>
      <w:r w:rsidRPr="00BC2113">
        <w:rPr>
          <w:rStyle w:val="DevConfigGray"/>
        </w:rPr>
        <w:t>interface GigabitEthernet1/0/10</w:t>
      </w:r>
    </w:p>
    <w:p w14:paraId="4CFB92D0" w14:textId="77777777" w:rsidR="00BC2113" w:rsidRPr="00BC2113" w:rsidRDefault="00BC2113" w:rsidP="00BC2113">
      <w:pPr>
        <w:pStyle w:val="DevConfigs"/>
        <w:rPr>
          <w:rStyle w:val="DevConfigGray"/>
        </w:rPr>
      </w:pPr>
      <w:r w:rsidRPr="00BC2113">
        <w:rPr>
          <w:rStyle w:val="DevConfigGray"/>
        </w:rPr>
        <w:t>!</w:t>
      </w:r>
    </w:p>
    <w:p w14:paraId="6A3C0F54" w14:textId="77777777" w:rsidR="00BC2113" w:rsidRPr="00BC2113" w:rsidRDefault="00BC2113" w:rsidP="00BC2113">
      <w:pPr>
        <w:pStyle w:val="DevConfigs"/>
        <w:rPr>
          <w:rStyle w:val="DevConfigGray"/>
        </w:rPr>
      </w:pPr>
      <w:r w:rsidRPr="00BC2113">
        <w:rPr>
          <w:rStyle w:val="DevConfigGray"/>
        </w:rPr>
        <w:t>interface GigabitEthernet1/0/11</w:t>
      </w:r>
    </w:p>
    <w:p w14:paraId="1D24EB39" w14:textId="77777777" w:rsidR="00BC2113" w:rsidRPr="00BC2113" w:rsidRDefault="00BC2113" w:rsidP="00BC2113">
      <w:pPr>
        <w:pStyle w:val="DevConfigs"/>
        <w:rPr>
          <w:rStyle w:val="DevConfigGray"/>
        </w:rPr>
      </w:pPr>
      <w:r w:rsidRPr="00BC2113">
        <w:rPr>
          <w:rStyle w:val="DevConfigGray"/>
        </w:rPr>
        <w:t xml:space="preserve"> description To ISP2 (R3)</w:t>
      </w:r>
    </w:p>
    <w:p w14:paraId="2C60BE27" w14:textId="77777777" w:rsidR="00BC2113" w:rsidRPr="00BC2113" w:rsidRDefault="00BC2113" w:rsidP="00BC2113">
      <w:pPr>
        <w:pStyle w:val="DevConfigs"/>
        <w:rPr>
          <w:rStyle w:val="DevConfigGray"/>
        </w:rPr>
      </w:pPr>
      <w:r w:rsidRPr="00BC2113">
        <w:rPr>
          <w:rStyle w:val="DevConfigGray"/>
        </w:rPr>
        <w:t xml:space="preserve"> no switchport</w:t>
      </w:r>
    </w:p>
    <w:p w14:paraId="166BACD8"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ip</w:t>
      </w:r>
      <w:proofErr w:type="spellEnd"/>
      <w:r w:rsidRPr="00BC2113">
        <w:rPr>
          <w:rStyle w:val="DevConfigGray"/>
        </w:rPr>
        <w:t xml:space="preserve"> address 209.165.201.14 255.255.255.252</w:t>
      </w:r>
    </w:p>
    <w:p w14:paraId="3BD2A9AB" w14:textId="77777777" w:rsidR="00BC2113" w:rsidRPr="00BC2113" w:rsidRDefault="00BC2113" w:rsidP="00BC2113">
      <w:pPr>
        <w:pStyle w:val="DevConfigs"/>
        <w:rPr>
          <w:rStyle w:val="DevConfigGray"/>
        </w:rPr>
      </w:pPr>
      <w:r w:rsidRPr="00BC2113">
        <w:rPr>
          <w:rStyle w:val="DevConfigGray"/>
        </w:rPr>
        <w:t>!</w:t>
      </w:r>
    </w:p>
    <w:p w14:paraId="1BC3DEBD" w14:textId="77777777" w:rsidR="00BC2113" w:rsidRPr="00BC2113" w:rsidRDefault="00BC2113" w:rsidP="00BC2113">
      <w:pPr>
        <w:pStyle w:val="DevConfigs"/>
        <w:rPr>
          <w:rStyle w:val="DevConfigGray"/>
        </w:rPr>
      </w:pPr>
      <w:r w:rsidRPr="00BC2113">
        <w:rPr>
          <w:rStyle w:val="DevConfigGray"/>
        </w:rPr>
        <w:t>interface GigabitEthernet1/0/12</w:t>
      </w:r>
    </w:p>
    <w:p w14:paraId="4444B56D" w14:textId="77777777" w:rsidR="00BC2113" w:rsidRPr="00BC2113" w:rsidRDefault="00BC2113" w:rsidP="00BC2113">
      <w:pPr>
        <w:pStyle w:val="DevConfigs"/>
        <w:rPr>
          <w:rStyle w:val="DevConfigGray"/>
        </w:rPr>
      </w:pPr>
      <w:r w:rsidRPr="00BC2113">
        <w:rPr>
          <w:rStyle w:val="DevConfigGray"/>
        </w:rPr>
        <w:t>!</w:t>
      </w:r>
    </w:p>
    <w:p w14:paraId="60359C84" w14:textId="77777777" w:rsidR="005E1CDB" w:rsidRPr="00BC2113" w:rsidRDefault="005E1CDB" w:rsidP="005E1CDB">
      <w:pPr>
        <w:pStyle w:val="DevConfigs"/>
        <w:rPr>
          <w:rStyle w:val="DevConfigGray"/>
        </w:rPr>
      </w:pPr>
      <w:r>
        <w:rPr>
          <w:rStyle w:val="DevConfigGray"/>
        </w:rPr>
        <w:t>&lt;output omitted&gt;</w:t>
      </w:r>
    </w:p>
    <w:p w14:paraId="4D0468B5" w14:textId="77777777" w:rsidR="00BC2113" w:rsidRPr="00BC2113" w:rsidRDefault="00BC2113" w:rsidP="00BC2113">
      <w:pPr>
        <w:pStyle w:val="DevConfigs"/>
        <w:rPr>
          <w:rStyle w:val="DevConfigGray"/>
        </w:rPr>
      </w:pPr>
      <w:r w:rsidRPr="00BC2113">
        <w:rPr>
          <w:rStyle w:val="DevConfigGray"/>
        </w:rPr>
        <w:t>!</w:t>
      </w:r>
    </w:p>
    <w:p w14:paraId="3D31CD5B" w14:textId="77777777" w:rsidR="00BC2113" w:rsidRPr="00BC2113" w:rsidRDefault="00BC2113" w:rsidP="00BC2113">
      <w:pPr>
        <w:pStyle w:val="DevConfigs"/>
        <w:rPr>
          <w:rStyle w:val="DevConfigGray"/>
        </w:rPr>
      </w:pPr>
      <w:r w:rsidRPr="00BC2113">
        <w:rPr>
          <w:rStyle w:val="DevConfigGray"/>
        </w:rPr>
        <w:t>interface GigabitEthernet1/0/24</w:t>
      </w:r>
    </w:p>
    <w:p w14:paraId="3AA00196" w14:textId="77777777" w:rsidR="00BC2113" w:rsidRPr="00BC2113" w:rsidRDefault="00BC2113" w:rsidP="00BC2113">
      <w:pPr>
        <w:pStyle w:val="DevConfigs"/>
        <w:rPr>
          <w:rStyle w:val="DevConfigGray"/>
        </w:rPr>
      </w:pPr>
      <w:r w:rsidRPr="00BC2113">
        <w:rPr>
          <w:rStyle w:val="DevConfigGray"/>
        </w:rPr>
        <w:t>!</w:t>
      </w:r>
    </w:p>
    <w:p w14:paraId="2769B60E" w14:textId="77777777" w:rsidR="00BC2113" w:rsidRPr="00BC2113" w:rsidRDefault="00BC2113" w:rsidP="00BC2113">
      <w:pPr>
        <w:pStyle w:val="DevConfigs"/>
        <w:rPr>
          <w:rStyle w:val="DevConfigGray"/>
        </w:rPr>
      </w:pPr>
      <w:r w:rsidRPr="00BC2113">
        <w:rPr>
          <w:rStyle w:val="DevConfigGray"/>
        </w:rPr>
        <w:t>interface GigabitEthernet1/1/1</w:t>
      </w:r>
    </w:p>
    <w:p w14:paraId="1D79F368" w14:textId="77777777" w:rsidR="00BC2113" w:rsidRPr="00BC2113" w:rsidRDefault="00BC2113" w:rsidP="00BC2113">
      <w:pPr>
        <w:pStyle w:val="DevConfigs"/>
        <w:rPr>
          <w:rStyle w:val="DevConfigGray"/>
        </w:rPr>
      </w:pPr>
      <w:r w:rsidRPr="00BC2113">
        <w:rPr>
          <w:rStyle w:val="DevConfigGray"/>
        </w:rPr>
        <w:t>!</w:t>
      </w:r>
    </w:p>
    <w:p w14:paraId="6A7B98B9" w14:textId="77777777" w:rsidR="00BC2113" w:rsidRPr="00BC2113" w:rsidRDefault="00BC2113" w:rsidP="00BC2113">
      <w:pPr>
        <w:pStyle w:val="DevConfigs"/>
        <w:rPr>
          <w:rStyle w:val="DevConfigGray"/>
        </w:rPr>
      </w:pPr>
      <w:r w:rsidRPr="00BC2113">
        <w:rPr>
          <w:rStyle w:val="DevConfigGray"/>
        </w:rPr>
        <w:t>interface GigabitEthernet1/1/2</w:t>
      </w:r>
    </w:p>
    <w:p w14:paraId="229ED709" w14:textId="77777777" w:rsidR="00BC2113" w:rsidRPr="00BC2113" w:rsidRDefault="00BC2113" w:rsidP="00BC2113">
      <w:pPr>
        <w:pStyle w:val="DevConfigs"/>
        <w:rPr>
          <w:rStyle w:val="DevConfigGray"/>
        </w:rPr>
      </w:pPr>
      <w:r w:rsidRPr="00BC2113">
        <w:rPr>
          <w:rStyle w:val="DevConfigGray"/>
        </w:rPr>
        <w:t>!</w:t>
      </w:r>
    </w:p>
    <w:p w14:paraId="42AC4857" w14:textId="77777777" w:rsidR="00BC2113" w:rsidRPr="00BC2113" w:rsidRDefault="00BC2113" w:rsidP="00BC2113">
      <w:pPr>
        <w:pStyle w:val="DevConfigs"/>
        <w:rPr>
          <w:rStyle w:val="DevConfigGray"/>
        </w:rPr>
      </w:pPr>
      <w:r w:rsidRPr="00BC2113">
        <w:rPr>
          <w:rStyle w:val="DevConfigGray"/>
        </w:rPr>
        <w:t>interface GigabitEthernet1/1/3</w:t>
      </w:r>
    </w:p>
    <w:p w14:paraId="666003CD" w14:textId="77777777" w:rsidR="00BC2113" w:rsidRPr="00BC2113" w:rsidRDefault="00BC2113" w:rsidP="00BC2113">
      <w:pPr>
        <w:pStyle w:val="DevConfigs"/>
        <w:rPr>
          <w:rStyle w:val="DevConfigGray"/>
        </w:rPr>
      </w:pPr>
      <w:r w:rsidRPr="00BC2113">
        <w:rPr>
          <w:rStyle w:val="DevConfigGray"/>
        </w:rPr>
        <w:t>!</w:t>
      </w:r>
    </w:p>
    <w:p w14:paraId="0C7EB348" w14:textId="77777777" w:rsidR="00BC2113" w:rsidRPr="00BC2113" w:rsidRDefault="00BC2113" w:rsidP="00BC2113">
      <w:pPr>
        <w:pStyle w:val="DevConfigs"/>
        <w:rPr>
          <w:rStyle w:val="DevConfigGray"/>
        </w:rPr>
      </w:pPr>
      <w:r w:rsidRPr="00BC2113">
        <w:rPr>
          <w:rStyle w:val="DevConfigGray"/>
        </w:rPr>
        <w:t>interface GigabitEthernet1/1/4</w:t>
      </w:r>
    </w:p>
    <w:p w14:paraId="73B08288" w14:textId="77777777" w:rsidR="00BC2113" w:rsidRPr="00BC2113" w:rsidRDefault="00BC2113" w:rsidP="00BC2113">
      <w:pPr>
        <w:pStyle w:val="DevConfigs"/>
        <w:rPr>
          <w:rStyle w:val="DevConfigGray"/>
        </w:rPr>
      </w:pPr>
      <w:r w:rsidRPr="00BC2113">
        <w:rPr>
          <w:rStyle w:val="DevConfigGray"/>
        </w:rPr>
        <w:t>!</w:t>
      </w:r>
    </w:p>
    <w:p w14:paraId="558C9025" w14:textId="77777777" w:rsidR="00BC2113" w:rsidRPr="00BC2113" w:rsidRDefault="00BC2113" w:rsidP="00BC2113">
      <w:pPr>
        <w:pStyle w:val="DevConfigs"/>
        <w:rPr>
          <w:rStyle w:val="DevConfigGray"/>
        </w:rPr>
      </w:pPr>
      <w:r w:rsidRPr="00BC2113">
        <w:rPr>
          <w:rStyle w:val="DevConfigGray"/>
        </w:rPr>
        <w:t>interface AppGigabitEthernet1/0/1</w:t>
      </w:r>
    </w:p>
    <w:p w14:paraId="0C82B549" w14:textId="77777777" w:rsidR="00BC2113" w:rsidRPr="00BC2113" w:rsidRDefault="00BC2113" w:rsidP="00BC2113">
      <w:pPr>
        <w:pStyle w:val="DevConfigs"/>
        <w:rPr>
          <w:rStyle w:val="DevConfigGray"/>
        </w:rPr>
      </w:pPr>
      <w:r w:rsidRPr="00BC2113">
        <w:rPr>
          <w:rStyle w:val="DevConfigGray"/>
        </w:rPr>
        <w:t>!</w:t>
      </w:r>
    </w:p>
    <w:p w14:paraId="0D715CD5" w14:textId="77777777" w:rsidR="00BC2113" w:rsidRPr="00BC2113" w:rsidRDefault="00BC2113" w:rsidP="00BC2113">
      <w:pPr>
        <w:pStyle w:val="DevConfigs"/>
        <w:rPr>
          <w:rStyle w:val="DevConfigGray"/>
        </w:rPr>
      </w:pPr>
      <w:r w:rsidRPr="00BC2113">
        <w:rPr>
          <w:rStyle w:val="DevConfigGray"/>
        </w:rPr>
        <w:t>interface Vlan1</w:t>
      </w:r>
    </w:p>
    <w:p w14:paraId="51030A68" w14:textId="77777777" w:rsidR="00BC2113" w:rsidRPr="00BC2113" w:rsidRDefault="00BC2113" w:rsidP="00BC2113">
      <w:pPr>
        <w:pStyle w:val="DevConfigs"/>
        <w:rPr>
          <w:rStyle w:val="DevConfigGray"/>
        </w:rPr>
      </w:pPr>
      <w:r w:rsidRPr="00BC2113">
        <w:rPr>
          <w:rStyle w:val="DevConfigGray"/>
        </w:rPr>
        <w:t xml:space="preserve"> no </w:t>
      </w:r>
      <w:proofErr w:type="spellStart"/>
      <w:r w:rsidRPr="00BC2113">
        <w:rPr>
          <w:rStyle w:val="DevConfigGray"/>
        </w:rPr>
        <w:t>ip</w:t>
      </w:r>
      <w:proofErr w:type="spellEnd"/>
      <w:r w:rsidRPr="00BC2113">
        <w:rPr>
          <w:rStyle w:val="DevConfigGray"/>
        </w:rPr>
        <w:t xml:space="preserve"> address</w:t>
      </w:r>
    </w:p>
    <w:p w14:paraId="7CB30601" w14:textId="77777777" w:rsidR="00BC2113" w:rsidRPr="00BC2113" w:rsidRDefault="00BC2113" w:rsidP="00BC2113">
      <w:pPr>
        <w:pStyle w:val="DevConfigs"/>
        <w:rPr>
          <w:rStyle w:val="DevConfigGray"/>
        </w:rPr>
      </w:pPr>
      <w:r w:rsidRPr="00BC2113">
        <w:rPr>
          <w:rStyle w:val="DevConfigGray"/>
        </w:rPr>
        <w:t xml:space="preserve"> shutdown</w:t>
      </w:r>
    </w:p>
    <w:p w14:paraId="7AFA467A" w14:textId="77777777" w:rsidR="00BC2113" w:rsidRPr="00BC2113" w:rsidRDefault="00BC2113" w:rsidP="00BC2113">
      <w:pPr>
        <w:pStyle w:val="DevConfigs"/>
        <w:rPr>
          <w:rStyle w:val="DevConfigGray"/>
        </w:rPr>
      </w:pPr>
      <w:r w:rsidRPr="00BC2113">
        <w:rPr>
          <w:rStyle w:val="DevConfigGray"/>
        </w:rPr>
        <w:t>!</w:t>
      </w:r>
    </w:p>
    <w:p w14:paraId="6E6EA8BC" w14:textId="77777777" w:rsidR="00BC2113" w:rsidRPr="00BC2113" w:rsidRDefault="00BC2113" w:rsidP="00BC2113">
      <w:pPr>
        <w:pStyle w:val="DevConfigs"/>
        <w:rPr>
          <w:rStyle w:val="DevConfigGray"/>
        </w:rPr>
      </w:pPr>
      <w:r w:rsidRPr="00BC2113">
        <w:rPr>
          <w:rStyle w:val="DevConfigGray"/>
        </w:rPr>
        <w:t xml:space="preserve">router </w:t>
      </w:r>
      <w:proofErr w:type="spellStart"/>
      <w:r w:rsidRPr="00BC2113">
        <w:rPr>
          <w:rStyle w:val="DevConfigGray"/>
        </w:rPr>
        <w:t>bgp</w:t>
      </w:r>
      <w:proofErr w:type="spellEnd"/>
      <w:r w:rsidRPr="00BC2113">
        <w:rPr>
          <w:rStyle w:val="DevConfigGray"/>
        </w:rPr>
        <w:t xml:space="preserve"> 4279500803</w:t>
      </w:r>
    </w:p>
    <w:p w14:paraId="264C1C39"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bgp</w:t>
      </w:r>
      <w:proofErr w:type="spellEnd"/>
      <w:r w:rsidRPr="00BC2113">
        <w:rPr>
          <w:rStyle w:val="DevConfigGray"/>
        </w:rPr>
        <w:t xml:space="preserve"> log-neighbor-changes</w:t>
      </w:r>
    </w:p>
    <w:p w14:paraId="50E38E26" w14:textId="77777777" w:rsidR="00BC2113" w:rsidRPr="00BC2113" w:rsidRDefault="00BC2113" w:rsidP="00BC2113">
      <w:pPr>
        <w:pStyle w:val="DevConfigs"/>
        <w:rPr>
          <w:rStyle w:val="DevConfigGray"/>
        </w:rPr>
      </w:pPr>
      <w:r w:rsidRPr="00BC2113">
        <w:rPr>
          <w:rStyle w:val="DevConfigGray"/>
        </w:rPr>
        <w:t xml:space="preserve"> network 203.0.112.0</w:t>
      </w:r>
    </w:p>
    <w:p w14:paraId="44D120AB" w14:textId="77777777" w:rsidR="00BC2113" w:rsidRPr="00BC2113" w:rsidRDefault="00BC2113" w:rsidP="00BC2113">
      <w:pPr>
        <w:pStyle w:val="DevConfigs"/>
        <w:rPr>
          <w:rStyle w:val="DevConfigGray"/>
        </w:rPr>
      </w:pPr>
      <w:r w:rsidRPr="00BC2113">
        <w:rPr>
          <w:rStyle w:val="DevConfigGray"/>
        </w:rPr>
        <w:t xml:space="preserve"> network 203.0.113.0</w:t>
      </w:r>
    </w:p>
    <w:p w14:paraId="25DF2A4C" w14:textId="77777777" w:rsidR="00BC2113" w:rsidRPr="00BC2113" w:rsidRDefault="00BC2113" w:rsidP="00BC2113">
      <w:pPr>
        <w:pStyle w:val="DevConfigs"/>
        <w:rPr>
          <w:rStyle w:val="DevConfigGray"/>
        </w:rPr>
      </w:pPr>
      <w:r w:rsidRPr="00BC2113">
        <w:rPr>
          <w:rStyle w:val="DevConfigGray"/>
        </w:rPr>
        <w:t xml:space="preserve"> network 203.0.114.0</w:t>
      </w:r>
    </w:p>
    <w:p w14:paraId="7D6667D8" w14:textId="77777777" w:rsidR="00BC2113" w:rsidRPr="00BC2113" w:rsidRDefault="00BC2113" w:rsidP="00BC2113">
      <w:pPr>
        <w:pStyle w:val="DevConfigs"/>
        <w:rPr>
          <w:rStyle w:val="DevConfigGray"/>
        </w:rPr>
      </w:pPr>
      <w:r w:rsidRPr="00BC2113">
        <w:rPr>
          <w:rStyle w:val="DevConfigGray"/>
        </w:rPr>
        <w:t xml:space="preserve"> network 203.0.115.0</w:t>
      </w:r>
    </w:p>
    <w:p w14:paraId="5CAAB92F" w14:textId="77777777" w:rsidR="00BC2113" w:rsidRPr="00BC2113" w:rsidRDefault="00BC2113" w:rsidP="00BC2113">
      <w:pPr>
        <w:pStyle w:val="DevConfigs"/>
        <w:rPr>
          <w:rStyle w:val="DevConfigGray"/>
        </w:rPr>
      </w:pPr>
      <w:r w:rsidRPr="00BC2113">
        <w:rPr>
          <w:rStyle w:val="DevConfigGray"/>
        </w:rPr>
        <w:t xml:space="preserve"> aggregate-address 203.0.112.0 255.255.252.0 summary-only</w:t>
      </w:r>
    </w:p>
    <w:p w14:paraId="1C8F39AF" w14:textId="77777777" w:rsidR="00BC2113" w:rsidRPr="00BC2113" w:rsidRDefault="00BC2113" w:rsidP="00BC2113">
      <w:pPr>
        <w:pStyle w:val="DevConfigs"/>
        <w:rPr>
          <w:rStyle w:val="DevConfigGray"/>
        </w:rPr>
      </w:pPr>
      <w:r w:rsidRPr="00BC2113">
        <w:rPr>
          <w:rStyle w:val="DevConfigGray"/>
        </w:rPr>
        <w:t xml:space="preserve"> neighbor 209.165.201.9 remote-as 65100</w:t>
      </w:r>
    </w:p>
    <w:p w14:paraId="3DA4C0D9" w14:textId="77777777" w:rsidR="00BC2113" w:rsidRPr="00BC2113" w:rsidRDefault="00BC2113" w:rsidP="00BC2113">
      <w:pPr>
        <w:pStyle w:val="DevConfigs"/>
        <w:rPr>
          <w:rStyle w:val="DevConfigGray"/>
        </w:rPr>
      </w:pPr>
      <w:r w:rsidRPr="00BC2113">
        <w:rPr>
          <w:rStyle w:val="DevConfigGray"/>
        </w:rPr>
        <w:t xml:space="preserve"> neighbor 209.165.201.13 remote-as 65200</w:t>
      </w:r>
    </w:p>
    <w:p w14:paraId="7487093D" w14:textId="77777777" w:rsidR="00BC2113" w:rsidRPr="00BC2113" w:rsidRDefault="00BC2113" w:rsidP="00BC2113">
      <w:pPr>
        <w:pStyle w:val="DevConfigs"/>
        <w:rPr>
          <w:rStyle w:val="DevConfigGray"/>
        </w:rPr>
      </w:pPr>
      <w:r w:rsidRPr="00BC2113">
        <w:rPr>
          <w:rStyle w:val="DevConfigGray"/>
        </w:rPr>
        <w:t>!</w:t>
      </w:r>
    </w:p>
    <w:p w14:paraId="7B7A6324"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forward-protocol </w:t>
      </w:r>
      <w:proofErr w:type="spellStart"/>
      <w:r w:rsidRPr="00BC2113">
        <w:rPr>
          <w:rStyle w:val="DevConfigGray"/>
        </w:rPr>
        <w:t>nd</w:t>
      </w:r>
      <w:proofErr w:type="spellEnd"/>
    </w:p>
    <w:p w14:paraId="213A5131"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server</w:t>
      </w:r>
    </w:p>
    <w:p w14:paraId="55499B0B"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authentication local</w:t>
      </w:r>
    </w:p>
    <w:p w14:paraId="03CDD176"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http secure-server</w:t>
      </w:r>
    </w:p>
    <w:p w14:paraId="09E954E4" w14:textId="77777777" w:rsidR="00BC2113" w:rsidRPr="00BC2113" w:rsidRDefault="00BC2113" w:rsidP="00BC2113">
      <w:pPr>
        <w:pStyle w:val="DevConfigs"/>
        <w:rPr>
          <w:rStyle w:val="DevConfigGray"/>
        </w:rPr>
      </w:pPr>
      <w:proofErr w:type="spellStart"/>
      <w:r w:rsidRPr="00BC2113">
        <w:rPr>
          <w:rStyle w:val="DevConfigGray"/>
        </w:rPr>
        <w:t>ip</w:t>
      </w:r>
      <w:proofErr w:type="spellEnd"/>
      <w:r w:rsidRPr="00BC2113">
        <w:rPr>
          <w:rStyle w:val="DevConfigGray"/>
        </w:rPr>
        <w:t xml:space="preserve"> ssh bulk-mode 131072</w:t>
      </w:r>
    </w:p>
    <w:p w14:paraId="289A6CE1" w14:textId="60EDE1E9" w:rsidR="00BC2113" w:rsidRPr="00BC2113" w:rsidRDefault="00BC2113" w:rsidP="00BC2113">
      <w:pPr>
        <w:pStyle w:val="DevConfigs"/>
        <w:rPr>
          <w:rStyle w:val="DevConfigGray"/>
        </w:rPr>
      </w:pPr>
      <w:r w:rsidRPr="00BC2113">
        <w:rPr>
          <w:rStyle w:val="DevConfigGray"/>
        </w:rPr>
        <w:t>!</w:t>
      </w:r>
    </w:p>
    <w:p w14:paraId="2017D3F0" w14:textId="77777777" w:rsidR="00BC2113" w:rsidRPr="00BC2113" w:rsidRDefault="00BC2113" w:rsidP="00BC2113">
      <w:pPr>
        <w:pStyle w:val="DevConfigs"/>
        <w:rPr>
          <w:rStyle w:val="DevConfigGray"/>
        </w:rPr>
      </w:pPr>
      <w:r w:rsidRPr="00BC2113">
        <w:rPr>
          <w:rStyle w:val="DevConfigGray"/>
        </w:rPr>
        <w:lastRenderedPageBreak/>
        <w:t>control-plane</w:t>
      </w:r>
    </w:p>
    <w:p w14:paraId="4D2A57CF" w14:textId="77777777" w:rsidR="00BC2113" w:rsidRPr="00BC2113" w:rsidRDefault="00BC2113" w:rsidP="00BC2113">
      <w:pPr>
        <w:pStyle w:val="DevConfigs"/>
        <w:rPr>
          <w:rStyle w:val="DevConfigGray"/>
        </w:rPr>
      </w:pPr>
      <w:r w:rsidRPr="00BC2113">
        <w:rPr>
          <w:rStyle w:val="DevConfigGray"/>
        </w:rPr>
        <w:t xml:space="preserve"> service-policy input system-</w:t>
      </w:r>
      <w:proofErr w:type="spellStart"/>
      <w:r w:rsidRPr="00BC2113">
        <w:rPr>
          <w:rStyle w:val="DevConfigGray"/>
        </w:rPr>
        <w:t>cpp</w:t>
      </w:r>
      <w:proofErr w:type="spellEnd"/>
      <w:r w:rsidRPr="00BC2113">
        <w:rPr>
          <w:rStyle w:val="DevConfigGray"/>
        </w:rPr>
        <w:t>-policy</w:t>
      </w:r>
    </w:p>
    <w:p w14:paraId="3D5D549F" w14:textId="7205EB26" w:rsidR="00BC2113" w:rsidRPr="00BC2113" w:rsidRDefault="00BC2113" w:rsidP="00BC2113">
      <w:pPr>
        <w:pStyle w:val="DevConfigs"/>
        <w:rPr>
          <w:rStyle w:val="DevConfigGray"/>
        </w:rPr>
      </w:pPr>
      <w:r w:rsidRPr="00BC2113">
        <w:rPr>
          <w:rStyle w:val="DevConfigGray"/>
        </w:rPr>
        <w:t>!</w:t>
      </w:r>
    </w:p>
    <w:p w14:paraId="40843C9E" w14:textId="77777777" w:rsidR="00BC2113" w:rsidRPr="00BC2113" w:rsidRDefault="00BC2113" w:rsidP="00BC2113">
      <w:pPr>
        <w:pStyle w:val="DevConfigs"/>
        <w:rPr>
          <w:rStyle w:val="DevConfigGray"/>
        </w:rPr>
      </w:pPr>
      <w:r w:rsidRPr="00BC2113">
        <w:rPr>
          <w:rStyle w:val="DevConfigGray"/>
        </w:rPr>
        <w:t>line con 0</w:t>
      </w:r>
    </w:p>
    <w:p w14:paraId="2C163F9C" w14:textId="77777777" w:rsidR="00BC2113" w:rsidRPr="00BC2113" w:rsidRDefault="00BC2113" w:rsidP="00BC2113">
      <w:pPr>
        <w:pStyle w:val="DevConfigs"/>
        <w:rPr>
          <w:rStyle w:val="DevConfigGray"/>
        </w:rPr>
      </w:pPr>
      <w:r w:rsidRPr="00BC2113">
        <w:rPr>
          <w:rStyle w:val="DevConfigGray"/>
        </w:rPr>
        <w:t xml:space="preserve"> exec-timeout 0 0</w:t>
      </w:r>
    </w:p>
    <w:p w14:paraId="6C92FEB7" w14:textId="77777777" w:rsidR="00BC2113" w:rsidRPr="00BC2113" w:rsidRDefault="00BC2113" w:rsidP="00BC2113">
      <w:pPr>
        <w:pStyle w:val="DevConfigs"/>
        <w:rPr>
          <w:rStyle w:val="DevConfigGray"/>
        </w:rPr>
      </w:pPr>
      <w:r w:rsidRPr="00BC2113">
        <w:rPr>
          <w:rStyle w:val="DevConfigGray"/>
        </w:rPr>
        <w:t xml:space="preserve"> logging synchronous</w:t>
      </w:r>
    </w:p>
    <w:p w14:paraId="5E42916A" w14:textId="77777777" w:rsidR="00BC2113" w:rsidRPr="00BC2113" w:rsidRDefault="00BC2113" w:rsidP="00BC2113">
      <w:pPr>
        <w:pStyle w:val="DevConfigs"/>
        <w:rPr>
          <w:rStyle w:val="DevConfigGray"/>
        </w:rPr>
      </w:pPr>
      <w:r w:rsidRPr="00BC2113">
        <w:rPr>
          <w:rStyle w:val="DevConfigGray"/>
        </w:rPr>
        <w:t xml:space="preserve"> </w:t>
      </w:r>
      <w:proofErr w:type="spellStart"/>
      <w:r w:rsidRPr="00BC2113">
        <w:rPr>
          <w:rStyle w:val="DevConfigGray"/>
        </w:rPr>
        <w:t>stopbits</w:t>
      </w:r>
      <w:proofErr w:type="spellEnd"/>
      <w:r w:rsidRPr="00BC2113">
        <w:rPr>
          <w:rStyle w:val="DevConfigGray"/>
        </w:rPr>
        <w:t xml:space="preserve"> 1</w:t>
      </w:r>
    </w:p>
    <w:p w14:paraId="3AD16EBE" w14:textId="77777777" w:rsidR="00BC2113" w:rsidRPr="00BC2113" w:rsidRDefault="00BC2113" w:rsidP="00BC2113">
      <w:pPr>
        <w:pStyle w:val="DevConfigs"/>
        <w:rPr>
          <w:rStyle w:val="DevConfigGray"/>
        </w:rPr>
      </w:pPr>
      <w:r w:rsidRPr="00BC2113">
        <w:rPr>
          <w:rStyle w:val="DevConfigGray"/>
        </w:rPr>
        <w:t xml:space="preserve">line </w:t>
      </w:r>
      <w:proofErr w:type="spellStart"/>
      <w:r w:rsidRPr="00BC2113">
        <w:rPr>
          <w:rStyle w:val="DevConfigGray"/>
        </w:rPr>
        <w:t>vty</w:t>
      </w:r>
      <w:proofErr w:type="spellEnd"/>
      <w:r w:rsidRPr="00BC2113">
        <w:rPr>
          <w:rStyle w:val="DevConfigGray"/>
        </w:rPr>
        <w:t xml:space="preserve"> 0 4</w:t>
      </w:r>
    </w:p>
    <w:p w14:paraId="0F9243B2" w14:textId="77777777" w:rsidR="00BC2113" w:rsidRPr="00BC2113" w:rsidRDefault="00BC2113" w:rsidP="00BC2113">
      <w:pPr>
        <w:pStyle w:val="DevConfigs"/>
        <w:rPr>
          <w:rStyle w:val="DevConfigGray"/>
        </w:rPr>
      </w:pPr>
      <w:r w:rsidRPr="00BC2113">
        <w:rPr>
          <w:rStyle w:val="DevConfigGray"/>
        </w:rPr>
        <w:t xml:space="preserve"> login</w:t>
      </w:r>
    </w:p>
    <w:p w14:paraId="793BC0E1" w14:textId="77777777" w:rsidR="00BC2113" w:rsidRPr="00BC2113" w:rsidRDefault="00BC2113" w:rsidP="00BC2113">
      <w:pPr>
        <w:pStyle w:val="DevConfigs"/>
        <w:rPr>
          <w:rStyle w:val="DevConfigGray"/>
        </w:rPr>
      </w:pPr>
      <w:r w:rsidRPr="00BC2113">
        <w:rPr>
          <w:rStyle w:val="DevConfigGray"/>
        </w:rPr>
        <w:t xml:space="preserve"> transport input ssh</w:t>
      </w:r>
    </w:p>
    <w:p w14:paraId="046360F1" w14:textId="77777777" w:rsidR="00BC2113" w:rsidRPr="00BC2113" w:rsidRDefault="00BC2113" w:rsidP="00BC2113">
      <w:pPr>
        <w:pStyle w:val="DevConfigs"/>
        <w:rPr>
          <w:rStyle w:val="DevConfigGray"/>
        </w:rPr>
      </w:pPr>
      <w:r w:rsidRPr="00BC2113">
        <w:rPr>
          <w:rStyle w:val="DevConfigGray"/>
        </w:rPr>
        <w:t xml:space="preserve">line </w:t>
      </w:r>
      <w:proofErr w:type="spellStart"/>
      <w:r w:rsidRPr="00BC2113">
        <w:rPr>
          <w:rStyle w:val="DevConfigGray"/>
        </w:rPr>
        <w:t>vty</w:t>
      </w:r>
      <w:proofErr w:type="spellEnd"/>
      <w:r w:rsidRPr="00BC2113">
        <w:rPr>
          <w:rStyle w:val="DevConfigGray"/>
        </w:rPr>
        <w:t xml:space="preserve"> 5 31</w:t>
      </w:r>
    </w:p>
    <w:p w14:paraId="738AB1EC" w14:textId="77777777" w:rsidR="00BC2113" w:rsidRPr="00BC2113" w:rsidRDefault="00BC2113" w:rsidP="00BC2113">
      <w:pPr>
        <w:pStyle w:val="DevConfigs"/>
        <w:rPr>
          <w:rStyle w:val="DevConfigGray"/>
        </w:rPr>
      </w:pPr>
      <w:r w:rsidRPr="00BC2113">
        <w:rPr>
          <w:rStyle w:val="DevConfigGray"/>
        </w:rPr>
        <w:t xml:space="preserve"> login</w:t>
      </w:r>
    </w:p>
    <w:p w14:paraId="2AD8A9AA" w14:textId="77777777" w:rsidR="00BC2113" w:rsidRPr="00BC2113" w:rsidRDefault="00BC2113" w:rsidP="00BC2113">
      <w:pPr>
        <w:pStyle w:val="DevConfigs"/>
        <w:rPr>
          <w:rStyle w:val="DevConfigGray"/>
        </w:rPr>
      </w:pPr>
      <w:r w:rsidRPr="00BC2113">
        <w:rPr>
          <w:rStyle w:val="DevConfigGray"/>
        </w:rPr>
        <w:t xml:space="preserve"> transport input ssh</w:t>
      </w:r>
    </w:p>
    <w:p w14:paraId="1C9547B7" w14:textId="11C6465D" w:rsidR="00BC2113" w:rsidRPr="00BC2113" w:rsidRDefault="00BC2113" w:rsidP="00BC2113">
      <w:pPr>
        <w:pStyle w:val="DevConfigs"/>
        <w:rPr>
          <w:rStyle w:val="DevConfigGray"/>
        </w:rPr>
      </w:pPr>
      <w:r w:rsidRPr="00BC2113">
        <w:rPr>
          <w:rStyle w:val="DevConfigGray"/>
        </w:rPr>
        <w:t>!</w:t>
      </w:r>
    </w:p>
    <w:p w14:paraId="1AAB1012" w14:textId="734D90D3" w:rsidR="00453B4B" w:rsidRPr="00C77B29" w:rsidRDefault="00BC2113" w:rsidP="00925812">
      <w:pPr>
        <w:pStyle w:val="DevConfigs"/>
        <w:rPr>
          <w:rStyle w:val="DevConfigGray"/>
          <w:rFonts w:ascii="Arial" w:hAnsi="Arial"/>
          <w:shd w:val="clear" w:color="auto" w:fill="auto"/>
        </w:rPr>
      </w:pPr>
      <w:r w:rsidRPr="00BC2113">
        <w:rPr>
          <w:rStyle w:val="DevConfigGray"/>
        </w:rPr>
        <w:t>end</w:t>
      </w:r>
    </w:p>
    <w:sectPr w:rsidR="00453B4B" w:rsidRPr="00C77B29"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0A09" w14:textId="77777777" w:rsidR="00D71120" w:rsidRDefault="00D71120" w:rsidP="00710659">
      <w:r>
        <w:separator/>
      </w:r>
    </w:p>
    <w:p w14:paraId="62CBCF26" w14:textId="77777777" w:rsidR="00D71120" w:rsidRDefault="00D71120"/>
  </w:endnote>
  <w:endnote w:type="continuationSeparator" w:id="0">
    <w:p w14:paraId="3139399E" w14:textId="77777777" w:rsidR="00D71120" w:rsidRDefault="00D71120" w:rsidP="00710659">
      <w:r>
        <w:continuationSeparator/>
      </w:r>
    </w:p>
    <w:p w14:paraId="7B642814" w14:textId="77777777" w:rsidR="00D71120" w:rsidRDefault="00D711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7F06" w14:textId="54C76FC6" w:rsidR="00CB5423" w:rsidRDefault="00260F8B" w:rsidP="003F6013">
    <w:pPr>
      <w:pStyle w:val="Footer"/>
    </w:pPr>
    <w:r>
      <w:rPr>
        <w:noProof/>
      </w:rPr>
      <mc:AlternateContent>
        <mc:Choice Requires="wps">
          <w:drawing>
            <wp:anchor distT="0" distB="0" distL="0" distR="0" simplePos="0" relativeHeight="251658241" behindDoc="0" locked="0" layoutInCell="1" allowOverlap="1" wp14:anchorId="0217E979" wp14:editId="166A6292">
              <wp:simplePos x="635" y="635"/>
              <wp:positionH relativeFrom="page">
                <wp:align>left</wp:align>
              </wp:positionH>
              <wp:positionV relativeFrom="page">
                <wp:align>bottom</wp:align>
              </wp:positionV>
              <wp:extent cx="258445" cy="246380"/>
              <wp:effectExtent l="0" t="0" r="8255" b="0"/>
              <wp:wrapNone/>
              <wp:docPr id="1992360150"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17E979" id="_x0000_t202" coordsize="21600,21600" o:spt="202" path="m,l,21600r21600,l21600,xe">
              <v:stroke joinstyle="miter"/>
              <v:path gradientshapeok="t" o:connecttype="rect"/>
            </v:shapetype>
            <v:shape id="Text Box 2" o:spid="_x0000_s1026" type="#_x0000_t202" alt="-" style="position:absolute;margin-left:0;margin-top:0;width:20.35pt;height:19.4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355E" w14:textId="0B71A931" w:rsidR="00415F6D" w:rsidRPr="00882B63" w:rsidRDefault="00260F8B" w:rsidP="003F6013">
    <w:pPr>
      <w:pStyle w:val="Footer"/>
      <w:rPr>
        <w:szCs w:val="16"/>
      </w:rPr>
    </w:pPr>
    <w:r>
      <w:rPr>
        <w:noProof/>
      </w:rPr>
      <mc:AlternateContent>
        <mc:Choice Requires="wps">
          <w:drawing>
            <wp:anchor distT="0" distB="0" distL="0" distR="0" simplePos="0" relativeHeight="251658242" behindDoc="0" locked="0" layoutInCell="1" allowOverlap="1" wp14:anchorId="52776136" wp14:editId="21ED3975">
              <wp:simplePos x="635" y="635"/>
              <wp:positionH relativeFrom="page">
                <wp:align>left</wp:align>
              </wp:positionH>
              <wp:positionV relativeFrom="page">
                <wp:align>bottom</wp:align>
              </wp:positionV>
              <wp:extent cx="258445" cy="246380"/>
              <wp:effectExtent l="0" t="0" r="8255" b="0"/>
              <wp:wrapNone/>
              <wp:docPr id="152075263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776136" id="_x0000_t202" coordsize="21600,21600" o:spt="202" path="m,l,21600r21600,l21600,xe">
              <v:stroke joinstyle="miter"/>
              <v:path gradientshapeok="t" o:connecttype="rect"/>
            </v:shapetype>
            <v:shape id="Text Box 3" o:spid="_x0000_s1027" type="#_x0000_t202" alt="-" style="position:absolute;margin-left:0;margin-top:0;width:20.35pt;height:19.4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rPr>
        <w:rFonts w:ascii="Symbol" w:eastAsia="Symbol" w:hAnsi="Symbol" w:cs="Symbol"/>
      </w:rPr>
      <w:t>ã</w:t>
    </w:r>
    <w:r w:rsidR="00415F6D">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F71370">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6</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r w:rsidR="00415F6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A2C" w14:textId="632C0A44" w:rsidR="00415F6D" w:rsidRPr="00882B63" w:rsidRDefault="00260F8B" w:rsidP="003F6013">
    <w:pPr>
      <w:pStyle w:val="Footer"/>
      <w:rPr>
        <w:szCs w:val="16"/>
      </w:rPr>
    </w:pPr>
    <w:r>
      <w:rPr>
        <w:noProof/>
      </w:rPr>
      <mc:AlternateContent>
        <mc:Choice Requires="wps">
          <w:drawing>
            <wp:anchor distT="0" distB="0" distL="0" distR="0" simplePos="0" relativeHeight="251658240" behindDoc="0" locked="0" layoutInCell="1" allowOverlap="1" wp14:anchorId="1690FA25" wp14:editId="02F18282">
              <wp:simplePos x="685800" y="9439275"/>
              <wp:positionH relativeFrom="page">
                <wp:align>left</wp:align>
              </wp:positionH>
              <wp:positionV relativeFrom="page">
                <wp:align>bottom</wp:align>
              </wp:positionV>
              <wp:extent cx="258445" cy="246380"/>
              <wp:effectExtent l="0" t="0" r="8255" b="0"/>
              <wp:wrapNone/>
              <wp:docPr id="175393778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90FA25"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rPr>
        <w:rFonts w:ascii="Symbol" w:eastAsia="Symbol" w:hAnsi="Symbol" w:cs="Symbol"/>
      </w:rPr>
      <w:t>ã</w:t>
    </w:r>
    <w:r w:rsidR="00415F6D">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F71370">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1</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3983D" w14:textId="77777777" w:rsidR="00D71120" w:rsidRDefault="00D71120" w:rsidP="00710659">
      <w:r>
        <w:separator/>
      </w:r>
    </w:p>
    <w:p w14:paraId="5EE42896" w14:textId="77777777" w:rsidR="00D71120" w:rsidRDefault="00D71120"/>
  </w:footnote>
  <w:footnote w:type="continuationSeparator" w:id="0">
    <w:p w14:paraId="01A4E873" w14:textId="77777777" w:rsidR="00D71120" w:rsidRDefault="00D71120" w:rsidP="00710659">
      <w:r>
        <w:continuationSeparator/>
      </w:r>
    </w:p>
    <w:p w14:paraId="2E763575" w14:textId="77777777" w:rsidR="00D71120" w:rsidRDefault="00D711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p w14:paraId="3B7AA5BE" w14:textId="3727CDFB" w:rsidR="00415F6D" w:rsidRDefault="00CF02CB" w:rsidP="008402F2">
        <w:pPr>
          <w:pStyle w:val="PageHead"/>
        </w:pPr>
        <w:r>
          <w:t>Lab - Configure Advanced BGP Features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250" w14:textId="77777777" w:rsidR="00415F6D" w:rsidRDefault="00415F6D" w:rsidP="006C3FCF">
    <w:pPr>
      <w:ind w:left="-288"/>
    </w:pPr>
    <w:r>
      <w:rPr>
        <w:noProof/>
      </w:rPr>
      <w:drawing>
        <wp:inline distT="0" distB="0" distL="0" distR="0" wp14:anchorId="568BC222" wp14:editId="4AA36A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106D3B"/>
    <w:multiLevelType w:val="multilevel"/>
    <w:tmpl w:val="7AD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3E60205"/>
    <w:multiLevelType w:val="multilevel"/>
    <w:tmpl w:val="41D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81BA1"/>
    <w:multiLevelType w:val="multilevel"/>
    <w:tmpl w:val="606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47D6D"/>
    <w:multiLevelType w:val="multilevel"/>
    <w:tmpl w:val="08D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43615"/>
    <w:multiLevelType w:val="multilevel"/>
    <w:tmpl w:val="13BA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4050FCF"/>
    <w:multiLevelType w:val="multilevel"/>
    <w:tmpl w:val="6BFA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61CC0"/>
    <w:multiLevelType w:val="multilevel"/>
    <w:tmpl w:val="31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16E58"/>
    <w:multiLevelType w:val="multilevel"/>
    <w:tmpl w:val="E83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BD76557"/>
    <w:multiLevelType w:val="multilevel"/>
    <w:tmpl w:val="2A32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30EFA"/>
    <w:multiLevelType w:val="multilevel"/>
    <w:tmpl w:val="75F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106AE"/>
    <w:multiLevelType w:val="multilevel"/>
    <w:tmpl w:val="DEBA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4E235B77"/>
    <w:multiLevelType w:val="multilevel"/>
    <w:tmpl w:val="5FF6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653FF"/>
    <w:multiLevelType w:val="multilevel"/>
    <w:tmpl w:val="421E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43246"/>
    <w:multiLevelType w:val="multilevel"/>
    <w:tmpl w:val="A71E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A1D7D"/>
    <w:multiLevelType w:val="multilevel"/>
    <w:tmpl w:val="F6AE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C75A8"/>
    <w:multiLevelType w:val="multilevel"/>
    <w:tmpl w:val="1B48E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23313"/>
    <w:multiLevelType w:val="multilevel"/>
    <w:tmpl w:val="5C10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B0502"/>
    <w:multiLevelType w:val="multilevel"/>
    <w:tmpl w:val="8B5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D21C2"/>
    <w:multiLevelType w:val="multilevel"/>
    <w:tmpl w:val="9C8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55188"/>
    <w:multiLevelType w:val="multilevel"/>
    <w:tmpl w:val="2AE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2065D"/>
    <w:multiLevelType w:val="multilevel"/>
    <w:tmpl w:val="900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E3E98"/>
    <w:multiLevelType w:val="multilevel"/>
    <w:tmpl w:val="40DE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F68A8"/>
    <w:multiLevelType w:val="multilevel"/>
    <w:tmpl w:val="96E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997448">
    <w:abstractNumId w:val="15"/>
  </w:num>
  <w:num w:numId="2" w16cid:durableId="1067532306">
    <w:abstractNumId w:val="2"/>
  </w:num>
  <w:num w:numId="3" w16cid:durableId="226500103">
    <w:abstractNumId w:val="7"/>
  </w:num>
  <w:num w:numId="4" w16cid:durableId="1186864272">
    <w:abstractNumId w:val="0"/>
  </w:num>
  <w:num w:numId="5" w16cid:durableId="1670524">
    <w:abstractNumId w:val="11"/>
  </w:num>
  <w:num w:numId="6" w16cid:durableId="175003699">
    <w:abstractNumId w:val="8"/>
  </w:num>
  <w:num w:numId="7" w16cid:durableId="841897984">
    <w:abstractNumId w:val="18"/>
  </w:num>
  <w:num w:numId="8" w16cid:durableId="1100683104">
    <w:abstractNumId w:val="9"/>
  </w:num>
  <w:num w:numId="9" w16cid:durableId="442195316">
    <w:abstractNumId w:val="19"/>
  </w:num>
  <w:num w:numId="10" w16cid:durableId="2136219565">
    <w:abstractNumId w:val="20"/>
  </w:num>
  <w:num w:numId="11" w16cid:durableId="2032609641">
    <w:abstractNumId w:val="13"/>
  </w:num>
  <w:num w:numId="12" w16cid:durableId="8991547">
    <w:abstractNumId w:val="24"/>
  </w:num>
  <w:num w:numId="13" w16cid:durableId="1194803571">
    <w:abstractNumId w:val="27"/>
  </w:num>
  <w:num w:numId="14" w16cid:durableId="1291781983">
    <w:abstractNumId w:val="1"/>
  </w:num>
  <w:num w:numId="15" w16cid:durableId="1915239263">
    <w:abstractNumId w:val="22"/>
  </w:num>
  <w:num w:numId="16" w16cid:durableId="997419658">
    <w:abstractNumId w:val="26"/>
  </w:num>
  <w:num w:numId="17" w16cid:durableId="1097947153">
    <w:abstractNumId w:val="25"/>
  </w:num>
  <w:num w:numId="18" w16cid:durableId="1604075668">
    <w:abstractNumId w:val="21"/>
  </w:num>
  <w:num w:numId="19" w16cid:durableId="1056660035">
    <w:abstractNumId w:val="10"/>
  </w:num>
  <w:num w:numId="20" w16cid:durableId="1174538317">
    <w:abstractNumId w:val="6"/>
  </w:num>
  <w:num w:numId="21" w16cid:durableId="1783837290">
    <w:abstractNumId w:val="4"/>
  </w:num>
  <w:num w:numId="22" w16cid:durableId="100882416">
    <w:abstractNumId w:val="12"/>
  </w:num>
  <w:num w:numId="23" w16cid:durableId="1060523438">
    <w:abstractNumId w:val="14"/>
  </w:num>
  <w:num w:numId="24" w16cid:durableId="795951936">
    <w:abstractNumId w:val="23"/>
  </w:num>
  <w:num w:numId="25" w16cid:durableId="517354046">
    <w:abstractNumId w:val="16"/>
  </w:num>
  <w:num w:numId="26" w16cid:durableId="131486268">
    <w:abstractNumId w:val="5"/>
  </w:num>
  <w:num w:numId="27" w16cid:durableId="2105564359">
    <w:abstractNumId w:val="17"/>
  </w:num>
  <w:num w:numId="28" w16cid:durableId="1195384674">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11"/>
    <w:rsid w:val="00001BDF"/>
    <w:rsid w:val="00003705"/>
    <w:rsid w:val="0000380F"/>
    <w:rsid w:val="00003818"/>
    <w:rsid w:val="00004175"/>
    <w:rsid w:val="000059C9"/>
    <w:rsid w:val="00005D65"/>
    <w:rsid w:val="00010FA2"/>
    <w:rsid w:val="00011C4E"/>
    <w:rsid w:val="00011D40"/>
    <w:rsid w:val="00012C22"/>
    <w:rsid w:val="00014909"/>
    <w:rsid w:val="00014A3D"/>
    <w:rsid w:val="000160BF"/>
    <w:rsid w:val="000160F7"/>
    <w:rsid w:val="00016D5B"/>
    <w:rsid w:val="00016F30"/>
    <w:rsid w:val="00017B5D"/>
    <w:rsid w:val="0002047C"/>
    <w:rsid w:val="00021B9A"/>
    <w:rsid w:val="00022647"/>
    <w:rsid w:val="0002339D"/>
    <w:rsid w:val="000242D6"/>
    <w:rsid w:val="00024EE5"/>
    <w:rsid w:val="000306D2"/>
    <w:rsid w:val="00035FFD"/>
    <w:rsid w:val="00041AF6"/>
    <w:rsid w:val="00041D0C"/>
    <w:rsid w:val="00042241"/>
    <w:rsid w:val="0004298B"/>
    <w:rsid w:val="00042C63"/>
    <w:rsid w:val="00044370"/>
    <w:rsid w:val="0004464A"/>
    <w:rsid w:val="00044E62"/>
    <w:rsid w:val="00050337"/>
    <w:rsid w:val="00050BA4"/>
    <w:rsid w:val="0005141D"/>
    <w:rsid w:val="00051738"/>
    <w:rsid w:val="00051B4B"/>
    <w:rsid w:val="0005242B"/>
    <w:rsid w:val="00052548"/>
    <w:rsid w:val="00052F0D"/>
    <w:rsid w:val="0005314D"/>
    <w:rsid w:val="00053F71"/>
    <w:rsid w:val="000559CA"/>
    <w:rsid w:val="00055FC2"/>
    <w:rsid w:val="00057F86"/>
    <w:rsid w:val="00060696"/>
    <w:rsid w:val="00061134"/>
    <w:rsid w:val="000614BB"/>
    <w:rsid w:val="000624C1"/>
    <w:rsid w:val="00062667"/>
    <w:rsid w:val="00062D89"/>
    <w:rsid w:val="000637C2"/>
    <w:rsid w:val="00063E8A"/>
    <w:rsid w:val="00065D82"/>
    <w:rsid w:val="00067A67"/>
    <w:rsid w:val="00070C16"/>
    <w:rsid w:val="000716B4"/>
    <w:rsid w:val="00072774"/>
    <w:rsid w:val="00072C58"/>
    <w:rsid w:val="00075EA9"/>
    <w:rsid w:val="000769CF"/>
    <w:rsid w:val="00080AD8"/>
    <w:rsid w:val="000815D8"/>
    <w:rsid w:val="00082C4A"/>
    <w:rsid w:val="00084C99"/>
    <w:rsid w:val="00085BED"/>
    <w:rsid w:val="00085CC6"/>
    <w:rsid w:val="00090C07"/>
    <w:rsid w:val="0009147A"/>
    <w:rsid w:val="00091E8D"/>
    <w:rsid w:val="00093768"/>
    <w:rsid w:val="0009378D"/>
    <w:rsid w:val="0009463B"/>
    <w:rsid w:val="0009470C"/>
    <w:rsid w:val="00094BD2"/>
    <w:rsid w:val="00094C97"/>
    <w:rsid w:val="000960C5"/>
    <w:rsid w:val="00097163"/>
    <w:rsid w:val="000A18A8"/>
    <w:rsid w:val="000A1B02"/>
    <w:rsid w:val="000A209F"/>
    <w:rsid w:val="000A22C8"/>
    <w:rsid w:val="000A7544"/>
    <w:rsid w:val="000B2344"/>
    <w:rsid w:val="000B417A"/>
    <w:rsid w:val="000B4831"/>
    <w:rsid w:val="000B7DE5"/>
    <w:rsid w:val="000C1235"/>
    <w:rsid w:val="000C2118"/>
    <w:rsid w:val="000C333E"/>
    <w:rsid w:val="000C5EAB"/>
    <w:rsid w:val="000C5EF2"/>
    <w:rsid w:val="000C6425"/>
    <w:rsid w:val="000C6E6E"/>
    <w:rsid w:val="000C7B7D"/>
    <w:rsid w:val="000D02CB"/>
    <w:rsid w:val="000D136F"/>
    <w:rsid w:val="000D2A5C"/>
    <w:rsid w:val="000D3A91"/>
    <w:rsid w:val="000D55B4"/>
    <w:rsid w:val="000D5858"/>
    <w:rsid w:val="000D5B09"/>
    <w:rsid w:val="000D786A"/>
    <w:rsid w:val="000E25D8"/>
    <w:rsid w:val="000E35B0"/>
    <w:rsid w:val="000E51EE"/>
    <w:rsid w:val="000E65F0"/>
    <w:rsid w:val="000F072C"/>
    <w:rsid w:val="000F1DD5"/>
    <w:rsid w:val="000F2074"/>
    <w:rsid w:val="000F29B2"/>
    <w:rsid w:val="000F2E95"/>
    <w:rsid w:val="000F31D7"/>
    <w:rsid w:val="000F6743"/>
    <w:rsid w:val="001006C2"/>
    <w:rsid w:val="00101BE8"/>
    <w:rsid w:val="00101E07"/>
    <w:rsid w:val="00103401"/>
    <w:rsid w:val="00103A14"/>
    <w:rsid w:val="00103A44"/>
    <w:rsid w:val="00103D36"/>
    <w:rsid w:val="0010436E"/>
    <w:rsid w:val="00104EA8"/>
    <w:rsid w:val="0010502E"/>
    <w:rsid w:val="00107B2B"/>
    <w:rsid w:val="00111132"/>
    <w:rsid w:val="00112AC5"/>
    <w:rsid w:val="001133DD"/>
    <w:rsid w:val="0011543E"/>
    <w:rsid w:val="001167F4"/>
    <w:rsid w:val="00120CBE"/>
    <w:rsid w:val="00121BAE"/>
    <w:rsid w:val="001229F4"/>
    <w:rsid w:val="00125399"/>
    <w:rsid w:val="00125806"/>
    <w:rsid w:val="001261C4"/>
    <w:rsid w:val="00130A20"/>
    <w:rsid w:val="001314FB"/>
    <w:rsid w:val="00132319"/>
    <w:rsid w:val="00132858"/>
    <w:rsid w:val="001329C7"/>
    <w:rsid w:val="00133F72"/>
    <w:rsid w:val="001353C0"/>
    <w:rsid w:val="001366EC"/>
    <w:rsid w:val="00136C9C"/>
    <w:rsid w:val="001370EF"/>
    <w:rsid w:val="0013732F"/>
    <w:rsid w:val="00140E10"/>
    <w:rsid w:val="00141BFE"/>
    <w:rsid w:val="0014219C"/>
    <w:rsid w:val="001425ED"/>
    <w:rsid w:val="00143450"/>
    <w:rsid w:val="00144997"/>
    <w:rsid w:val="00147146"/>
    <w:rsid w:val="001511B5"/>
    <w:rsid w:val="001523C0"/>
    <w:rsid w:val="001535FE"/>
    <w:rsid w:val="00154E3A"/>
    <w:rsid w:val="00155352"/>
    <w:rsid w:val="00155954"/>
    <w:rsid w:val="00157902"/>
    <w:rsid w:val="00162105"/>
    <w:rsid w:val="00162EEA"/>
    <w:rsid w:val="00163164"/>
    <w:rsid w:val="0016416E"/>
    <w:rsid w:val="00165856"/>
    <w:rsid w:val="00165C68"/>
    <w:rsid w:val="00166253"/>
    <w:rsid w:val="00167501"/>
    <w:rsid w:val="001704B7"/>
    <w:rsid w:val="001708A6"/>
    <w:rsid w:val="00170977"/>
    <w:rsid w:val="001710C0"/>
    <w:rsid w:val="00172333"/>
    <w:rsid w:val="00172AFB"/>
    <w:rsid w:val="001742C5"/>
    <w:rsid w:val="00175363"/>
    <w:rsid w:val="00176256"/>
    <w:rsid w:val="001772B8"/>
    <w:rsid w:val="00180FBF"/>
    <w:rsid w:val="001813C3"/>
    <w:rsid w:val="00182CF4"/>
    <w:rsid w:val="00186CE1"/>
    <w:rsid w:val="00190DE5"/>
    <w:rsid w:val="00191B32"/>
    <w:rsid w:val="00191F00"/>
    <w:rsid w:val="00192F12"/>
    <w:rsid w:val="00193F14"/>
    <w:rsid w:val="00194B63"/>
    <w:rsid w:val="001958E0"/>
    <w:rsid w:val="00196CBC"/>
    <w:rsid w:val="00196EBB"/>
    <w:rsid w:val="0019753E"/>
    <w:rsid w:val="00197614"/>
    <w:rsid w:val="001A0312"/>
    <w:rsid w:val="001A15DA"/>
    <w:rsid w:val="001A2694"/>
    <w:rsid w:val="001A3CC7"/>
    <w:rsid w:val="001A41EA"/>
    <w:rsid w:val="001A67A4"/>
    <w:rsid w:val="001A69A3"/>
    <w:rsid w:val="001A69AC"/>
    <w:rsid w:val="001A70BC"/>
    <w:rsid w:val="001B1E4D"/>
    <w:rsid w:val="001B58E3"/>
    <w:rsid w:val="001B67D8"/>
    <w:rsid w:val="001B6C7E"/>
    <w:rsid w:val="001B6F95"/>
    <w:rsid w:val="001C05A1"/>
    <w:rsid w:val="001C123F"/>
    <w:rsid w:val="001C13CD"/>
    <w:rsid w:val="001C1D9E"/>
    <w:rsid w:val="001C2BE8"/>
    <w:rsid w:val="001C3B8F"/>
    <w:rsid w:val="001C566F"/>
    <w:rsid w:val="001C5998"/>
    <w:rsid w:val="001C7C3B"/>
    <w:rsid w:val="001D0C49"/>
    <w:rsid w:val="001D0D83"/>
    <w:rsid w:val="001D0FF1"/>
    <w:rsid w:val="001D2875"/>
    <w:rsid w:val="001D3379"/>
    <w:rsid w:val="001D409F"/>
    <w:rsid w:val="001D4B57"/>
    <w:rsid w:val="001D4B6A"/>
    <w:rsid w:val="001D5530"/>
    <w:rsid w:val="001D5B6F"/>
    <w:rsid w:val="001E0AB8"/>
    <w:rsid w:val="001E1834"/>
    <w:rsid w:val="001E1EA5"/>
    <w:rsid w:val="001E20BA"/>
    <w:rsid w:val="001E38E0"/>
    <w:rsid w:val="001E4E72"/>
    <w:rsid w:val="001E62B3"/>
    <w:rsid w:val="001E6424"/>
    <w:rsid w:val="001E767A"/>
    <w:rsid w:val="001F0171"/>
    <w:rsid w:val="001F0D77"/>
    <w:rsid w:val="001F23F0"/>
    <w:rsid w:val="001F40CA"/>
    <w:rsid w:val="001F5046"/>
    <w:rsid w:val="001F57D0"/>
    <w:rsid w:val="001F58BA"/>
    <w:rsid w:val="001F61F2"/>
    <w:rsid w:val="001F643A"/>
    <w:rsid w:val="001F7DD8"/>
    <w:rsid w:val="002013CC"/>
    <w:rsid w:val="00201928"/>
    <w:rsid w:val="00203E26"/>
    <w:rsid w:val="0020449C"/>
    <w:rsid w:val="00204E43"/>
    <w:rsid w:val="002104C9"/>
    <w:rsid w:val="002106CA"/>
    <w:rsid w:val="002113B8"/>
    <w:rsid w:val="002132FA"/>
    <w:rsid w:val="00214DBB"/>
    <w:rsid w:val="00215665"/>
    <w:rsid w:val="002163BB"/>
    <w:rsid w:val="0021792C"/>
    <w:rsid w:val="00217B15"/>
    <w:rsid w:val="00220909"/>
    <w:rsid w:val="00221A2F"/>
    <w:rsid w:val="002240AB"/>
    <w:rsid w:val="00225E37"/>
    <w:rsid w:val="00231DCA"/>
    <w:rsid w:val="00233C5C"/>
    <w:rsid w:val="002353A4"/>
    <w:rsid w:val="00235792"/>
    <w:rsid w:val="0023597E"/>
    <w:rsid w:val="00237824"/>
    <w:rsid w:val="00242573"/>
    <w:rsid w:val="002425EE"/>
    <w:rsid w:val="00242E3A"/>
    <w:rsid w:val="00246492"/>
    <w:rsid w:val="00250639"/>
    <w:rsid w:val="002506CF"/>
    <w:rsid w:val="0025107F"/>
    <w:rsid w:val="00256126"/>
    <w:rsid w:val="0025632E"/>
    <w:rsid w:val="00256DC0"/>
    <w:rsid w:val="00260CD4"/>
    <w:rsid w:val="00260F8B"/>
    <w:rsid w:val="00261264"/>
    <w:rsid w:val="00263662"/>
    <w:rsid w:val="002639D8"/>
    <w:rsid w:val="00265F22"/>
    <w:rsid w:val="00265F77"/>
    <w:rsid w:val="00266A23"/>
    <w:rsid w:val="00266C83"/>
    <w:rsid w:val="00270FCC"/>
    <w:rsid w:val="00272E1E"/>
    <w:rsid w:val="002768DC"/>
    <w:rsid w:val="002770C8"/>
    <w:rsid w:val="00277E38"/>
    <w:rsid w:val="00282EAA"/>
    <w:rsid w:val="00283455"/>
    <w:rsid w:val="00283854"/>
    <w:rsid w:val="00283AB7"/>
    <w:rsid w:val="00284D15"/>
    <w:rsid w:val="00285135"/>
    <w:rsid w:val="00290092"/>
    <w:rsid w:val="00291EBC"/>
    <w:rsid w:val="00294C8F"/>
    <w:rsid w:val="00295D91"/>
    <w:rsid w:val="002A0B2E"/>
    <w:rsid w:val="002A0DC1"/>
    <w:rsid w:val="002A0FA4"/>
    <w:rsid w:val="002A5C64"/>
    <w:rsid w:val="002A6C56"/>
    <w:rsid w:val="002B0485"/>
    <w:rsid w:val="002B069B"/>
    <w:rsid w:val="002B0E54"/>
    <w:rsid w:val="002B168B"/>
    <w:rsid w:val="002B654F"/>
    <w:rsid w:val="002C04C4"/>
    <w:rsid w:val="002C090C"/>
    <w:rsid w:val="002C1243"/>
    <w:rsid w:val="002C17FB"/>
    <w:rsid w:val="002C1815"/>
    <w:rsid w:val="002C2F0E"/>
    <w:rsid w:val="002C475E"/>
    <w:rsid w:val="002C49A9"/>
    <w:rsid w:val="002C4FE4"/>
    <w:rsid w:val="002C6AD6"/>
    <w:rsid w:val="002D0701"/>
    <w:rsid w:val="002D69F1"/>
    <w:rsid w:val="002D6C2A"/>
    <w:rsid w:val="002D7A86"/>
    <w:rsid w:val="002D7D25"/>
    <w:rsid w:val="002E08F6"/>
    <w:rsid w:val="002E17E5"/>
    <w:rsid w:val="002E5970"/>
    <w:rsid w:val="002E5F0B"/>
    <w:rsid w:val="002E71EB"/>
    <w:rsid w:val="002F399E"/>
    <w:rsid w:val="002F45FF"/>
    <w:rsid w:val="002F66D3"/>
    <w:rsid w:val="002F6D17"/>
    <w:rsid w:val="002F7BF6"/>
    <w:rsid w:val="0030236A"/>
    <w:rsid w:val="00302887"/>
    <w:rsid w:val="003056EB"/>
    <w:rsid w:val="00306ACB"/>
    <w:rsid w:val="003071FF"/>
    <w:rsid w:val="0030787B"/>
    <w:rsid w:val="00310652"/>
    <w:rsid w:val="00311065"/>
    <w:rsid w:val="0031371D"/>
    <w:rsid w:val="00313B29"/>
    <w:rsid w:val="00315C0F"/>
    <w:rsid w:val="00317517"/>
    <w:rsid w:val="0031766E"/>
    <w:rsid w:val="0031789F"/>
    <w:rsid w:val="00320556"/>
    <w:rsid w:val="00320788"/>
    <w:rsid w:val="00320ADC"/>
    <w:rsid w:val="00321A0E"/>
    <w:rsid w:val="003233A3"/>
    <w:rsid w:val="0032350A"/>
    <w:rsid w:val="00326897"/>
    <w:rsid w:val="00332291"/>
    <w:rsid w:val="00332435"/>
    <w:rsid w:val="0033478A"/>
    <w:rsid w:val="00334C33"/>
    <w:rsid w:val="00335949"/>
    <w:rsid w:val="0034180C"/>
    <w:rsid w:val="0034218C"/>
    <w:rsid w:val="00344085"/>
    <w:rsid w:val="0034455D"/>
    <w:rsid w:val="00345533"/>
    <w:rsid w:val="0034604B"/>
    <w:rsid w:val="00346D17"/>
    <w:rsid w:val="00346D6D"/>
    <w:rsid w:val="0034721E"/>
    <w:rsid w:val="00347972"/>
    <w:rsid w:val="00347EEF"/>
    <w:rsid w:val="0035002A"/>
    <w:rsid w:val="003510A2"/>
    <w:rsid w:val="0035469B"/>
    <w:rsid w:val="003559CC"/>
    <w:rsid w:val="00355B22"/>
    <w:rsid w:val="00355D4B"/>
    <w:rsid w:val="0035636D"/>
    <w:rsid w:val="003569D7"/>
    <w:rsid w:val="00357F0F"/>
    <w:rsid w:val="003608AC"/>
    <w:rsid w:val="00362683"/>
    <w:rsid w:val="00362C32"/>
    <w:rsid w:val="00363991"/>
    <w:rsid w:val="00363A23"/>
    <w:rsid w:val="0036440C"/>
    <w:rsid w:val="0036465A"/>
    <w:rsid w:val="00365858"/>
    <w:rsid w:val="003703CB"/>
    <w:rsid w:val="00370A5D"/>
    <w:rsid w:val="00370BE1"/>
    <w:rsid w:val="00374C74"/>
    <w:rsid w:val="003755DE"/>
    <w:rsid w:val="00377284"/>
    <w:rsid w:val="0038184C"/>
    <w:rsid w:val="003838EE"/>
    <w:rsid w:val="00384306"/>
    <w:rsid w:val="00384551"/>
    <w:rsid w:val="0038544C"/>
    <w:rsid w:val="00386A42"/>
    <w:rsid w:val="00386DC0"/>
    <w:rsid w:val="00387448"/>
    <w:rsid w:val="0039018D"/>
    <w:rsid w:val="003909F7"/>
    <w:rsid w:val="00390BE2"/>
    <w:rsid w:val="00390C38"/>
    <w:rsid w:val="00390CE3"/>
    <w:rsid w:val="00391F62"/>
    <w:rsid w:val="003926A7"/>
    <w:rsid w:val="00392748"/>
    <w:rsid w:val="0039283C"/>
    <w:rsid w:val="00392C65"/>
    <w:rsid w:val="00392ED5"/>
    <w:rsid w:val="00394F8F"/>
    <w:rsid w:val="00395F36"/>
    <w:rsid w:val="0039646C"/>
    <w:rsid w:val="003A19DC"/>
    <w:rsid w:val="003A1B45"/>
    <w:rsid w:val="003A220C"/>
    <w:rsid w:val="003A6D66"/>
    <w:rsid w:val="003B0312"/>
    <w:rsid w:val="003B256A"/>
    <w:rsid w:val="003B3F43"/>
    <w:rsid w:val="003B46FC"/>
    <w:rsid w:val="003B5767"/>
    <w:rsid w:val="003B5FA4"/>
    <w:rsid w:val="003B7605"/>
    <w:rsid w:val="003C08AA"/>
    <w:rsid w:val="003C0DD8"/>
    <w:rsid w:val="003C22E6"/>
    <w:rsid w:val="003C2A7B"/>
    <w:rsid w:val="003C3348"/>
    <w:rsid w:val="003C3EAA"/>
    <w:rsid w:val="003C49EF"/>
    <w:rsid w:val="003C4D84"/>
    <w:rsid w:val="003C6BCA"/>
    <w:rsid w:val="003C7902"/>
    <w:rsid w:val="003C7F0A"/>
    <w:rsid w:val="003D0250"/>
    <w:rsid w:val="003D0BFF"/>
    <w:rsid w:val="003D2253"/>
    <w:rsid w:val="003D3848"/>
    <w:rsid w:val="003D4B7A"/>
    <w:rsid w:val="003D579E"/>
    <w:rsid w:val="003D6EF1"/>
    <w:rsid w:val="003E168A"/>
    <w:rsid w:val="003E1C23"/>
    <w:rsid w:val="003E433B"/>
    <w:rsid w:val="003E5BE5"/>
    <w:rsid w:val="003E611C"/>
    <w:rsid w:val="003E6903"/>
    <w:rsid w:val="003E757B"/>
    <w:rsid w:val="003F126A"/>
    <w:rsid w:val="003F15A4"/>
    <w:rsid w:val="003F18D1"/>
    <w:rsid w:val="003F20EC"/>
    <w:rsid w:val="003F2270"/>
    <w:rsid w:val="003F2FA4"/>
    <w:rsid w:val="003F4F0E"/>
    <w:rsid w:val="003F6013"/>
    <w:rsid w:val="003F6096"/>
    <w:rsid w:val="003F6E06"/>
    <w:rsid w:val="003F7C7E"/>
    <w:rsid w:val="00400EAF"/>
    <w:rsid w:val="004023D9"/>
    <w:rsid w:val="0040318B"/>
    <w:rsid w:val="004038B7"/>
    <w:rsid w:val="00403C7A"/>
    <w:rsid w:val="0040435B"/>
    <w:rsid w:val="004057A6"/>
    <w:rsid w:val="00405E3F"/>
    <w:rsid w:val="00406554"/>
    <w:rsid w:val="00406BF9"/>
    <w:rsid w:val="00407362"/>
    <w:rsid w:val="00407755"/>
    <w:rsid w:val="0041139E"/>
    <w:rsid w:val="004125AB"/>
    <w:rsid w:val="0041293B"/>
    <w:rsid w:val="00412BA4"/>
    <w:rsid w:val="004131B0"/>
    <w:rsid w:val="00415F6D"/>
    <w:rsid w:val="0041626E"/>
    <w:rsid w:val="00416C42"/>
    <w:rsid w:val="004207A3"/>
    <w:rsid w:val="00420E4D"/>
    <w:rsid w:val="00422044"/>
    <w:rsid w:val="00422476"/>
    <w:rsid w:val="0042385C"/>
    <w:rsid w:val="004248F9"/>
    <w:rsid w:val="00426FA5"/>
    <w:rsid w:val="00430B74"/>
    <w:rsid w:val="00431654"/>
    <w:rsid w:val="004335F8"/>
    <w:rsid w:val="00434926"/>
    <w:rsid w:val="00436F38"/>
    <w:rsid w:val="00443ACE"/>
    <w:rsid w:val="00444217"/>
    <w:rsid w:val="004461FA"/>
    <w:rsid w:val="00446691"/>
    <w:rsid w:val="004478F4"/>
    <w:rsid w:val="00450C3B"/>
    <w:rsid w:val="00450F7A"/>
    <w:rsid w:val="00452B56"/>
    <w:rsid w:val="00452C6D"/>
    <w:rsid w:val="00453832"/>
    <w:rsid w:val="00453B4B"/>
    <w:rsid w:val="00454F21"/>
    <w:rsid w:val="0045547E"/>
    <w:rsid w:val="00455822"/>
    <w:rsid w:val="00455E0B"/>
    <w:rsid w:val="00456923"/>
    <w:rsid w:val="0045724D"/>
    <w:rsid w:val="00457934"/>
    <w:rsid w:val="00462B9F"/>
    <w:rsid w:val="00464A2B"/>
    <w:rsid w:val="004659EE"/>
    <w:rsid w:val="004663F5"/>
    <w:rsid w:val="00466F57"/>
    <w:rsid w:val="00472FB3"/>
    <w:rsid w:val="00473E34"/>
    <w:rsid w:val="00475A0C"/>
    <w:rsid w:val="00475A1E"/>
    <w:rsid w:val="00476B6C"/>
    <w:rsid w:val="00476B81"/>
    <w:rsid w:val="00476BA9"/>
    <w:rsid w:val="00477FFB"/>
    <w:rsid w:val="00481650"/>
    <w:rsid w:val="004852AF"/>
    <w:rsid w:val="00490807"/>
    <w:rsid w:val="00490F89"/>
    <w:rsid w:val="00491D3F"/>
    <w:rsid w:val="00492F0F"/>
    <w:rsid w:val="00493032"/>
    <w:rsid w:val="004936C2"/>
    <w:rsid w:val="0049379C"/>
    <w:rsid w:val="00493AC9"/>
    <w:rsid w:val="00495687"/>
    <w:rsid w:val="004962FD"/>
    <w:rsid w:val="004A1CA0"/>
    <w:rsid w:val="004A22E9"/>
    <w:rsid w:val="004A3051"/>
    <w:rsid w:val="004A4ACD"/>
    <w:rsid w:val="004A506C"/>
    <w:rsid w:val="004A578B"/>
    <w:rsid w:val="004A5BC5"/>
    <w:rsid w:val="004B023D"/>
    <w:rsid w:val="004B2813"/>
    <w:rsid w:val="004B695C"/>
    <w:rsid w:val="004B6CAB"/>
    <w:rsid w:val="004C0909"/>
    <w:rsid w:val="004C0B8C"/>
    <w:rsid w:val="004C273C"/>
    <w:rsid w:val="004C3A8E"/>
    <w:rsid w:val="004C3F97"/>
    <w:rsid w:val="004C602A"/>
    <w:rsid w:val="004C6C69"/>
    <w:rsid w:val="004D01F2"/>
    <w:rsid w:val="004D2CED"/>
    <w:rsid w:val="004D3339"/>
    <w:rsid w:val="004D350F"/>
    <w:rsid w:val="004D353F"/>
    <w:rsid w:val="004D36D7"/>
    <w:rsid w:val="004D682B"/>
    <w:rsid w:val="004E250A"/>
    <w:rsid w:val="004E2BEC"/>
    <w:rsid w:val="004E5225"/>
    <w:rsid w:val="004E6152"/>
    <w:rsid w:val="004F3420"/>
    <w:rsid w:val="004F344A"/>
    <w:rsid w:val="004F4EC3"/>
    <w:rsid w:val="004F5EBB"/>
    <w:rsid w:val="004F6BAD"/>
    <w:rsid w:val="004F6E0F"/>
    <w:rsid w:val="005005A6"/>
    <w:rsid w:val="0050466F"/>
    <w:rsid w:val="00504ED4"/>
    <w:rsid w:val="005068CA"/>
    <w:rsid w:val="00510639"/>
    <w:rsid w:val="00511759"/>
    <w:rsid w:val="00511791"/>
    <w:rsid w:val="005120FA"/>
    <w:rsid w:val="005139BE"/>
    <w:rsid w:val="00516142"/>
    <w:rsid w:val="00516775"/>
    <w:rsid w:val="0051681C"/>
    <w:rsid w:val="00517389"/>
    <w:rsid w:val="0051794A"/>
    <w:rsid w:val="00520027"/>
    <w:rsid w:val="0052093C"/>
    <w:rsid w:val="0052134A"/>
    <w:rsid w:val="00521566"/>
    <w:rsid w:val="00521B31"/>
    <w:rsid w:val="00522469"/>
    <w:rsid w:val="00523808"/>
    <w:rsid w:val="005238CA"/>
    <w:rsid w:val="0052400A"/>
    <w:rsid w:val="00526F2C"/>
    <w:rsid w:val="005279C4"/>
    <w:rsid w:val="00536277"/>
    <w:rsid w:val="00536F43"/>
    <w:rsid w:val="00540FD5"/>
    <w:rsid w:val="00542616"/>
    <w:rsid w:val="0054502B"/>
    <w:rsid w:val="00545825"/>
    <w:rsid w:val="005468C1"/>
    <w:rsid w:val="00546EE6"/>
    <w:rsid w:val="00547521"/>
    <w:rsid w:val="00547B96"/>
    <w:rsid w:val="00550CCA"/>
    <w:rsid w:val="005510BA"/>
    <w:rsid w:val="00553383"/>
    <w:rsid w:val="005538C8"/>
    <w:rsid w:val="00553CB1"/>
    <w:rsid w:val="00554B4E"/>
    <w:rsid w:val="00555337"/>
    <w:rsid w:val="0055682D"/>
    <w:rsid w:val="00556C02"/>
    <w:rsid w:val="00561BB2"/>
    <w:rsid w:val="00563249"/>
    <w:rsid w:val="005677A2"/>
    <w:rsid w:val="00570A65"/>
    <w:rsid w:val="005748CD"/>
    <w:rsid w:val="005762B1"/>
    <w:rsid w:val="00576A99"/>
    <w:rsid w:val="00580456"/>
    <w:rsid w:val="00580E73"/>
    <w:rsid w:val="00581D05"/>
    <w:rsid w:val="00582437"/>
    <w:rsid w:val="005841F6"/>
    <w:rsid w:val="00585841"/>
    <w:rsid w:val="00585885"/>
    <w:rsid w:val="00590031"/>
    <w:rsid w:val="00592329"/>
    <w:rsid w:val="00592621"/>
    <w:rsid w:val="00593386"/>
    <w:rsid w:val="00594316"/>
    <w:rsid w:val="00595591"/>
    <w:rsid w:val="00595BA3"/>
    <w:rsid w:val="00596998"/>
    <w:rsid w:val="00596F92"/>
    <w:rsid w:val="00597210"/>
    <w:rsid w:val="0059790F"/>
    <w:rsid w:val="005A0B88"/>
    <w:rsid w:val="005A3953"/>
    <w:rsid w:val="005A6E62"/>
    <w:rsid w:val="005B2FB3"/>
    <w:rsid w:val="005B7F41"/>
    <w:rsid w:val="005C23F6"/>
    <w:rsid w:val="005C6AB2"/>
    <w:rsid w:val="005C6DE5"/>
    <w:rsid w:val="005D2B29"/>
    <w:rsid w:val="005D354A"/>
    <w:rsid w:val="005D3E53"/>
    <w:rsid w:val="005D506C"/>
    <w:rsid w:val="005D7767"/>
    <w:rsid w:val="005E0435"/>
    <w:rsid w:val="005E0C15"/>
    <w:rsid w:val="005E1CDB"/>
    <w:rsid w:val="005E21D5"/>
    <w:rsid w:val="005E3168"/>
    <w:rsid w:val="005E3235"/>
    <w:rsid w:val="005E36C8"/>
    <w:rsid w:val="005E4176"/>
    <w:rsid w:val="005E44A7"/>
    <w:rsid w:val="005E4876"/>
    <w:rsid w:val="005E4FD7"/>
    <w:rsid w:val="005E50B9"/>
    <w:rsid w:val="005E65B5"/>
    <w:rsid w:val="005F0301"/>
    <w:rsid w:val="005F2D99"/>
    <w:rsid w:val="005F3AE9"/>
    <w:rsid w:val="005F7E83"/>
    <w:rsid w:val="006007BB"/>
    <w:rsid w:val="00601DC0"/>
    <w:rsid w:val="006034CB"/>
    <w:rsid w:val="00603503"/>
    <w:rsid w:val="00603C52"/>
    <w:rsid w:val="006114A9"/>
    <w:rsid w:val="0061253F"/>
    <w:rsid w:val="006131CE"/>
    <w:rsid w:val="0061336B"/>
    <w:rsid w:val="00613F12"/>
    <w:rsid w:val="00614129"/>
    <w:rsid w:val="00616CCE"/>
    <w:rsid w:val="00617D6E"/>
    <w:rsid w:val="00620ED5"/>
    <w:rsid w:val="00622D61"/>
    <w:rsid w:val="006237AA"/>
    <w:rsid w:val="00624198"/>
    <w:rsid w:val="006278C9"/>
    <w:rsid w:val="00630D98"/>
    <w:rsid w:val="00631623"/>
    <w:rsid w:val="00632E80"/>
    <w:rsid w:val="006334D3"/>
    <w:rsid w:val="00634DEC"/>
    <w:rsid w:val="0063539B"/>
    <w:rsid w:val="00635A28"/>
    <w:rsid w:val="00636C28"/>
    <w:rsid w:val="00640A65"/>
    <w:rsid w:val="00640C5A"/>
    <w:rsid w:val="006428E5"/>
    <w:rsid w:val="00643B57"/>
    <w:rsid w:val="00644958"/>
    <w:rsid w:val="00647531"/>
    <w:rsid w:val="006475BB"/>
    <w:rsid w:val="006513FB"/>
    <w:rsid w:val="00655B13"/>
    <w:rsid w:val="00656986"/>
    <w:rsid w:val="00656CB6"/>
    <w:rsid w:val="00656EEF"/>
    <w:rsid w:val="00657622"/>
    <w:rsid w:val="006576AF"/>
    <w:rsid w:val="00660A22"/>
    <w:rsid w:val="00661918"/>
    <w:rsid w:val="00664D4B"/>
    <w:rsid w:val="00665A08"/>
    <w:rsid w:val="006676EA"/>
    <w:rsid w:val="0067255C"/>
    <w:rsid w:val="00672919"/>
    <w:rsid w:val="00676F3B"/>
    <w:rsid w:val="00677544"/>
    <w:rsid w:val="0068165A"/>
    <w:rsid w:val="00681687"/>
    <w:rsid w:val="00684D27"/>
    <w:rsid w:val="00686295"/>
    <w:rsid w:val="00686587"/>
    <w:rsid w:val="006904CF"/>
    <w:rsid w:val="00691276"/>
    <w:rsid w:val="00692145"/>
    <w:rsid w:val="00692DE0"/>
    <w:rsid w:val="00694EAF"/>
    <w:rsid w:val="00695799"/>
    <w:rsid w:val="00695EE2"/>
    <w:rsid w:val="00696249"/>
    <w:rsid w:val="0069660B"/>
    <w:rsid w:val="00696F82"/>
    <w:rsid w:val="006A1B33"/>
    <w:rsid w:val="006A3942"/>
    <w:rsid w:val="006A4071"/>
    <w:rsid w:val="006A449F"/>
    <w:rsid w:val="006A48F1"/>
    <w:rsid w:val="006A71A3"/>
    <w:rsid w:val="006A71EC"/>
    <w:rsid w:val="006B03F2"/>
    <w:rsid w:val="006B14C1"/>
    <w:rsid w:val="006B1639"/>
    <w:rsid w:val="006B3044"/>
    <w:rsid w:val="006B3C0A"/>
    <w:rsid w:val="006B5907"/>
    <w:rsid w:val="006B5CA7"/>
    <w:rsid w:val="006B5E89"/>
    <w:rsid w:val="006B7302"/>
    <w:rsid w:val="006B7B6D"/>
    <w:rsid w:val="006B7CED"/>
    <w:rsid w:val="006C19B2"/>
    <w:rsid w:val="006C30A0"/>
    <w:rsid w:val="006C3276"/>
    <w:rsid w:val="006C35FF"/>
    <w:rsid w:val="006C3FCF"/>
    <w:rsid w:val="006C3FDA"/>
    <w:rsid w:val="006C4CB0"/>
    <w:rsid w:val="006C54C7"/>
    <w:rsid w:val="006C57F2"/>
    <w:rsid w:val="006C5949"/>
    <w:rsid w:val="006C5F2C"/>
    <w:rsid w:val="006C6832"/>
    <w:rsid w:val="006C6C60"/>
    <w:rsid w:val="006C73BE"/>
    <w:rsid w:val="006D1370"/>
    <w:rsid w:val="006D15F5"/>
    <w:rsid w:val="006D2B57"/>
    <w:rsid w:val="006D2C28"/>
    <w:rsid w:val="006D3FC1"/>
    <w:rsid w:val="006D7590"/>
    <w:rsid w:val="006E372B"/>
    <w:rsid w:val="006E5F51"/>
    <w:rsid w:val="006E5FE9"/>
    <w:rsid w:val="006E6581"/>
    <w:rsid w:val="006E71DF"/>
    <w:rsid w:val="006F1237"/>
    <w:rsid w:val="006F1616"/>
    <w:rsid w:val="006F1CC4"/>
    <w:rsid w:val="006F2A86"/>
    <w:rsid w:val="006F3163"/>
    <w:rsid w:val="006F4AB2"/>
    <w:rsid w:val="00705FEC"/>
    <w:rsid w:val="00710659"/>
    <w:rsid w:val="0071147A"/>
    <w:rsid w:val="0071185D"/>
    <w:rsid w:val="00714877"/>
    <w:rsid w:val="00715991"/>
    <w:rsid w:val="00715B62"/>
    <w:rsid w:val="00721031"/>
    <w:rsid w:val="00721E01"/>
    <w:rsid w:val="007222AD"/>
    <w:rsid w:val="007224D8"/>
    <w:rsid w:val="00722C9F"/>
    <w:rsid w:val="007239F8"/>
    <w:rsid w:val="00724680"/>
    <w:rsid w:val="00726127"/>
    <w:rsid w:val="007267CF"/>
    <w:rsid w:val="00726D47"/>
    <w:rsid w:val="00731F3F"/>
    <w:rsid w:val="00732ECA"/>
    <w:rsid w:val="00733BAB"/>
    <w:rsid w:val="00733D25"/>
    <w:rsid w:val="007343C8"/>
    <w:rsid w:val="0073604C"/>
    <w:rsid w:val="00736B96"/>
    <w:rsid w:val="00737E80"/>
    <w:rsid w:val="00737F00"/>
    <w:rsid w:val="0074106A"/>
    <w:rsid w:val="007436BF"/>
    <w:rsid w:val="00743F90"/>
    <w:rsid w:val="007443E9"/>
    <w:rsid w:val="00745937"/>
    <w:rsid w:val="00745DCE"/>
    <w:rsid w:val="00746C00"/>
    <w:rsid w:val="00746E46"/>
    <w:rsid w:val="00751A29"/>
    <w:rsid w:val="00752B2F"/>
    <w:rsid w:val="00753033"/>
    <w:rsid w:val="00753878"/>
    <w:rsid w:val="00753D89"/>
    <w:rsid w:val="00753DDA"/>
    <w:rsid w:val="00754A6E"/>
    <w:rsid w:val="007550F9"/>
    <w:rsid w:val="007553D8"/>
    <w:rsid w:val="00755C9B"/>
    <w:rsid w:val="00757397"/>
    <w:rsid w:val="00760FE4"/>
    <w:rsid w:val="007612EF"/>
    <w:rsid w:val="00761360"/>
    <w:rsid w:val="0076321B"/>
    <w:rsid w:val="007636C2"/>
    <w:rsid w:val="00763D8B"/>
    <w:rsid w:val="00764675"/>
    <w:rsid w:val="007657F6"/>
    <w:rsid w:val="00765E47"/>
    <w:rsid w:val="0076714D"/>
    <w:rsid w:val="0077046E"/>
    <w:rsid w:val="0077104B"/>
    <w:rsid w:val="0077125A"/>
    <w:rsid w:val="007715B7"/>
    <w:rsid w:val="007718AE"/>
    <w:rsid w:val="007746A8"/>
    <w:rsid w:val="00774C16"/>
    <w:rsid w:val="00774F8A"/>
    <w:rsid w:val="00775B9A"/>
    <w:rsid w:val="007764B8"/>
    <w:rsid w:val="007802CB"/>
    <w:rsid w:val="00780F1B"/>
    <w:rsid w:val="00780F6B"/>
    <w:rsid w:val="0078405B"/>
    <w:rsid w:val="00785177"/>
    <w:rsid w:val="007868AF"/>
    <w:rsid w:val="00786F58"/>
    <w:rsid w:val="00787CC1"/>
    <w:rsid w:val="007906B7"/>
    <w:rsid w:val="00790915"/>
    <w:rsid w:val="007911CF"/>
    <w:rsid w:val="007916DA"/>
    <w:rsid w:val="00792394"/>
    <w:rsid w:val="00792F23"/>
    <w:rsid w:val="00792F4E"/>
    <w:rsid w:val="00793446"/>
    <w:rsid w:val="0079398D"/>
    <w:rsid w:val="007943A8"/>
    <w:rsid w:val="00794B47"/>
    <w:rsid w:val="00794F22"/>
    <w:rsid w:val="00796C25"/>
    <w:rsid w:val="00796DAA"/>
    <w:rsid w:val="00797B20"/>
    <w:rsid w:val="00797F58"/>
    <w:rsid w:val="007A287C"/>
    <w:rsid w:val="007A3B2A"/>
    <w:rsid w:val="007A66F1"/>
    <w:rsid w:val="007A78C9"/>
    <w:rsid w:val="007B0C9D"/>
    <w:rsid w:val="007B11A7"/>
    <w:rsid w:val="007B13DE"/>
    <w:rsid w:val="007B192B"/>
    <w:rsid w:val="007B20BB"/>
    <w:rsid w:val="007B283D"/>
    <w:rsid w:val="007B30A0"/>
    <w:rsid w:val="007B4A61"/>
    <w:rsid w:val="007B5522"/>
    <w:rsid w:val="007B5ADE"/>
    <w:rsid w:val="007B69A2"/>
    <w:rsid w:val="007C0179"/>
    <w:rsid w:val="007C0EE0"/>
    <w:rsid w:val="007C1B71"/>
    <w:rsid w:val="007C2FBB"/>
    <w:rsid w:val="007C4379"/>
    <w:rsid w:val="007C7164"/>
    <w:rsid w:val="007C7413"/>
    <w:rsid w:val="007C75E8"/>
    <w:rsid w:val="007C799C"/>
    <w:rsid w:val="007D1984"/>
    <w:rsid w:val="007D19C9"/>
    <w:rsid w:val="007D1DA2"/>
    <w:rsid w:val="007D22F7"/>
    <w:rsid w:val="007D2AFE"/>
    <w:rsid w:val="007D3206"/>
    <w:rsid w:val="007D5039"/>
    <w:rsid w:val="007D772D"/>
    <w:rsid w:val="007E1944"/>
    <w:rsid w:val="007E3264"/>
    <w:rsid w:val="007E3FEA"/>
    <w:rsid w:val="007E4151"/>
    <w:rsid w:val="007E492F"/>
    <w:rsid w:val="007E6402"/>
    <w:rsid w:val="007E6718"/>
    <w:rsid w:val="007E6DF4"/>
    <w:rsid w:val="007F0933"/>
    <w:rsid w:val="007F0A0B"/>
    <w:rsid w:val="007F1F42"/>
    <w:rsid w:val="007F3A60"/>
    <w:rsid w:val="007F3D0B"/>
    <w:rsid w:val="007F44B8"/>
    <w:rsid w:val="007F7916"/>
    <w:rsid w:val="007F7C94"/>
    <w:rsid w:val="00802FFA"/>
    <w:rsid w:val="008061F2"/>
    <w:rsid w:val="008071E0"/>
    <w:rsid w:val="00810E4B"/>
    <w:rsid w:val="00811471"/>
    <w:rsid w:val="00811C19"/>
    <w:rsid w:val="008129D6"/>
    <w:rsid w:val="00812DAF"/>
    <w:rsid w:val="00814BAA"/>
    <w:rsid w:val="00815590"/>
    <w:rsid w:val="00815BAA"/>
    <w:rsid w:val="0081629F"/>
    <w:rsid w:val="00816F0C"/>
    <w:rsid w:val="00817078"/>
    <w:rsid w:val="00817BBF"/>
    <w:rsid w:val="008211B9"/>
    <w:rsid w:val="00821451"/>
    <w:rsid w:val="0082211C"/>
    <w:rsid w:val="00824295"/>
    <w:rsid w:val="00824370"/>
    <w:rsid w:val="00824A57"/>
    <w:rsid w:val="00824E79"/>
    <w:rsid w:val="0082698E"/>
    <w:rsid w:val="00827A65"/>
    <w:rsid w:val="00827F82"/>
    <w:rsid w:val="00830473"/>
    <w:rsid w:val="008313F3"/>
    <w:rsid w:val="00835791"/>
    <w:rsid w:val="008402F2"/>
    <w:rsid w:val="00840469"/>
    <w:rsid w:val="008405BB"/>
    <w:rsid w:val="008411B0"/>
    <w:rsid w:val="0084564F"/>
    <w:rsid w:val="008460BB"/>
    <w:rsid w:val="00846494"/>
    <w:rsid w:val="00846568"/>
    <w:rsid w:val="008467A2"/>
    <w:rsid w:val="00847B20"/>
    <w:rsid w:val="008509D3"/>
    <w:rsid w:val="00853418"/>
    <w:rsid w:val="00856EBD"/>
    <w:rsid w:val="00857CF6"/>
    <w:rsid w:val="008610ED"/>
    <w:rsid w:val="00861413"/>
    <w:rsid w:val="0086146C"/>
    <w:rsid w:val="00861AE9"/>
    <w:rsid w:val="00861C6A"/>
    <w:rsid w:val="0086344E"/>
    <w:rsid w:val="00865199"/>
    <w:rsid w:val="00867EAF"/>
    <w:rsid w:val="008701F7"/>
    <w:rsid w:val="00870763"/>
    <w:rsid w:val="008713EA"/>
    <w:rsid w:val="00872E9D"/>
    <w:rsid w:val="00873C6B"/>
    <w:rsid w:val="00875D25"/>
    <w:rsid w:val="00876E2F"/>
    <w:rsid w:val="0088184C"/>
    <w:rsid w:val="00882B63"/>
    <w:rsid w:val="00883500"/>
    <w:rsid w:val="00883913"/>
    <w:rsid w:val="00883F37"/>
    <w:rsid w:val="0088426A"/>
    <w:rsid w:val="008852BA"/>
    <w:rsid w:val="008873AC"/>
    <w:rsid w:val="00887B9A"/>
    <w:rsid w:val="00890108"/>
    <w:rsid w:val="0089092C"/>
    <w:rsid w:val="00893877"/>
    <w:rsid w:val="0089418E"/>
    <w:rsid w:val="0089521E"/>
    <w:rsid w:val="00895299"/>
    <w:rsid w:val="0089532C"/>
    <w:rsid w:val="00896165"/>
    <w:rsid w:val="00896681"/>
    <w:rsid w:val="008975BB"/>
    <w:rsid w:val="008A03CE"/>
    <w:rsid w:val="008A2749"/>
    <w:rsid w:val="008A3A90"/>
    <w:rsid w:val="008A5FED"/>
    <w:rsid w:val="008B06D4"/>
    <w:rsid w:val="008B0B51"/>
    <w:rsid w:val="008B1473"/>
    <w:rsid w:val="008B3211"/>
    <w:rsid w:val="008B3EB8"/>
    <w:rsid w:val="008B4000"/>
    <w:rsid w:val="008B4F20"/>
    <w:rsid w:val="008B68E7"/>
    <w:rsid w:val="008B7FFD"/>
    <w:rsid w:val="008C286A"/>
    <w:rsid w:val="008C2920"/>
    <w:rsid w:val="008C29B6"/>
    <w:rsid w:val="008C3C03"/>
    <w:rsid w:val="008C4307"/>
    <w:rsid w:val="008C6631"/>
    <w:rsid w:val="008C7BFD"/>
    <w:rsid w:val="008D23DF"/>
    <w:rsid w:val="008D281F"/>
    <w:rsid w:val="008D5B69"/>
    <w:rsid w:val="008D63BE"/>
    <w:rsid w:val="008D73BF"/>
    <w:rsid w:val="008D7F09"/>
    <w:rsid w:val="008E00D5"/>
    <w:rsid w:val="008E115B"/>
    <w:rsid w:val="008E54E5"/>
    <w:rsid w:val="008E5B64"/>
    <w:rsid w:val="008E62BE"/>
    <w:rsid w:val="008E6A14"/>
    <w:rsid w:val="008E7DAA"/>
    <w:rsid w:val="008F0094"/>
    <w:rsid w:val="008F03EF"/>
    <w:rsid w:val="008F1AB9"/>
    <w:rsid w:val="008F28BC"/>
    <w:rsid w:val="008F2B50"/>
    <w:rsid w:val="008F340F"/>
    <w:rsid w:val="008F35F7"/>
    <w:rsid w:val="008F586A"/>
    <w:rsid w:val="008F5905"/>
    <w:rsid w:val="009001B8"/>
    <w:rsid w:val="0090080A"/>
    <w:rsid w:val="00900BBE"/>
    <w:rsid w:val="00903523"/>
    <w:rsid w:val="00903D9F"/>
    <w:rsid w:val="009041FB"/>
    <w:rsid w:val="00905624"/>
    <w:rsid w:val="00906281"/>
    <w:rsid w:val="0090659A"/>
    <w:rsid w:val="00907637"/>
    <w:rsid w:val="00911080"/>
    <w:rsid w:val="00912500"/>
    <w:rsid w:val="0091350B"/>
    <w:rsid w:val="00915986"/>
    <w:rsid w:val="009168C6"/>
    <w:rsid w:val="00917624"/>
    <w:rsid w:val="00925812"/>
    <w:rsid w:val="00926CB2"/>
    <w:rsid w:val="00930386"/>
    <w:rsid w:val="009309F5"/>
    <w:rsid w:val="0093284C"/>
    <w:rsid w:val="00932983"/>
    <w:rsid w:val="00932FE1"/>
    <w:rsid w:val="00933237"/>
    <w:rsid w:val="009338E0"/>
    <w:rsid w:val="00933C1D"/>
    <w:rsid w:val="00933E36"/>
    <w:rsid w:val="00933F28"/>
    <w:rsid w:val="009343F6"/>
    <w:rsid w:val="00935BA6"/>
    <w:rsid w:val="00936474"/>
    <w:rsid w:val="00936BFC"/>
    <w:rsid w:val="00936C19"/>
    <w:rsid w:val="009400C3"/>
    <w:rsid w:val="00941CB1"/>
    <w:rsid w:val="00942299"/>
    <w:rsid w:val="009453F7"/>
    <w:rsid w:val="00945639"/>
    <w:rsid w:val="00946137"/>
    <w:rsid w:val="009476C0"/>
    <w:rsid w:val="00953141"/>
    <w:rsid w:val="009540DC"/>
    <w:rsid w:val="00954353"/>
    <w:rsid w:val="0096015F"/>
    <w:rsid w:val="00960591"/>
    <w:rsid w:val="00961E31"/>
    <w:rsid w:val="00963E34"/>
    <w:rsid w:val="00964DFA"/>
    <w:rsid w:val="00965085"/>
    <w:rsid w:val="00970A69"/>
    <w:rsid w:val="0097179D"/>
    <w:rsid w:val="009719BD"/>
    <w:rsid w:val="00975FFB"/>
    <w:rsid w:val="0098155C"/>
    <w:rsid w:val="00981CCA"/>
    <w:rsid w:val="00983B77"/>
    <w:rsid w:val="00985135"/>
    <w:rsid w:val="00986BF7"/>
    <w:rsid w:val="009910FD"/>
    <w:rsid w:val="00995367"/>
    <w:rsid w:val="00996053"/>
    <w:rsid w:val="009972F8"/>
    <w:rsid w:val="00997E71"/>
    <w:rsid w:val="009A0B2F"/>
    <w:rsid w:val="009A1CF4"/>
    <w:rsid w:val="009A2D7B"/>
    <w:rsid w:val="009A37D7"/>
    <w:rsid w:val="009A4548"/>
    <w:rsid w:val="009A4E17"/>
    <w:rsid w:val="009A6955"/>
    <w:rsid w:val="009B045F"/>
    <w:rsid w:val="009B048F"/>
    <w:rsid w:val="009B0697"/>
    <w:rsid w:val="009B3024"/>
    <w:rsid w:val="009B341C"/>
    <w:rsid w:val="009B41E1"/>
    <w:rsid w:val="009B5747"/>
    <w:rsid w:val="009B7BC1"/>
    <w:rsid w:val="009C0B81"/>
    <w:rsid w:val="009C0F3E"/>
    <w:rsid w:val="009C3182"/>
    <w:rsid w:val="009C4C88"/>
    <w:rsid w:val="009C5B9E"/>
    <w:rsid w:val="009D11EA"/>
    <w:rsid w:val="009D2C27"/>
    <w:rsid w:val="009D3C37"/>
    <w:rsid w:val="009D503E"/>
    <w:rsid w:val="009D53DA"/>
    <w:rsid w:val="009E069B"/>
    <w:rsid w:val="009E1209"/>
    <w:rsid w:val="009E2309"/>
    <w:rsid w:val="009E42B9"/>
    <w:rsid w:val="009E4E17"/>
    <w:rsid w:val="009E54B9"/>
    <w:rsid w:val="009E5F97"/>
    <w:rsid w:val="009E763F"/>
    <w:rsid w:val="009F389F"/>
    <w:rsid w:val="009F4C2E"/>
    <w:rsid w:val="009F63B1"/>
    <w:rsid w:val="00A014A3"/>
    <w:rsid w:val="00A01EB3"/>
    <w:rsid w:val="00A027CC"/>
    <w:rsid w:val="00A0412D"/>
    <w:rsid w:val="00A05294"/>
    <w:rsid w:val="00A06B97"/>
    <w:rsid w:val="00A15DF0"/>
    <w:rsid w:val="00A163C3"/>
    <w:rsid w:val="00A21211"/>
    <w:rsid w:val="00A2176F"/>
    <w:rsid w:val="00A228C7"/>
    <w:rsid w:val="00A253F5"/>
    <w:rsid w:val="00A30F8A"/>
    <w:rsid w:val="00A31A05"/>
    <w:rsid w:val="00A31D70"/>
    <w:rsid w:val="00A31DA1"/>
    <w:rsid w:val="00A33890"/>
    <w:rsid w:val="00A33AD0"/>
    <w:rsid w:val="00A343F8"/>
    <w:rsid w:val="00A34E7F"/>
    <w:rsid w:val="00A35C42"/>
    <w:rsid w:val="00A36BC3"/>
    <w:rsid w:val="00A4108D"/>
    <w:rsid w:val="00A415DE"/>
    <w:rsid w:val="00A44BAF"/>
    <w:rsid w:val="00A46F0A"/>
    <w:rsid w:val="00A46F25"/>
    <w:rsid w:val="00A47B28"/>
    <w:rsid w:val="00A47CC2"/>
    <w:rsid w:val="00A502BA"/>
    <w:rsid w:val="00A5310E"/>
    <w:rsid w:val="00A55697"/>
    <w:rsid w:val="00A5591F"/>
    <w:rsid w:val="00A55993"/>
    <w:rsid w:val="00A575CA"/>
    <w:rsid w:val="00A60146"/>
    <w:rsid w:val="00A601A9"/>
    <w:rsid w:val="00A60F6F"/>
    <w:rsid w:val="00A61B4B"/>
    <w:rsid w:val="00A622C4"/>
    <w:rsid w:val="00A6283D"/>
    <w:rsid w:val="00A63474"/>
    <w:rsid w:val="00A66947"/>
    <w:rsid w:val="00A67368"/>
    <w:rsid w:val="00A676FF"/>
    <w:rsid w:val="00A725AC"/>
    <w:rsid w:val="00A7297D"/>
    <w:rsid w:val="00A73696"/>
    <w:rsid w:val="00A73758"/>
    <w:rsid w:val="00A73EBA"/>
    <w:rsid w:val="00A753C7"/>
    <w:rsid w:val="00A754B4"/>
    <w:rsid w:val="00A76665"/>
    <w:rsid w:val="00A76749"/>
    <w:rsid w:val="00A76CA0"/>
    <w:rsid w:val="00A803AF"/>
    <w:rsid w:val="00A80717"/>
    <w:rsid w:val="00A807C1"/>
    <w:rsid w:val="00A80824"/>
    <w:rsid w:val="00A820D3"/>
    <w:rsid w:val="00A82658"/>
    <w:rsid w:val="00A83374"/>
    <w:rsid w:val="00A833EA"/>
    <w:rsid w:val="00A84800"/>
    <w:rsid w:val="00A85036"/>
    <w:rsid w:val="00A930F4"/>
    <w:rsid w:val="00A94101"/>
    <w:rsid w:val="00A9567D"/>
    <w:rsid w:val="00A96172"/>
    <w:rsid w:val="00A96D52"/>
    <w:rsid w:val="00A973F7"/>
    <w:rsid w:val="00A97B2A"/>
    <w:rsid w:val="00A97C5F"/>
    <w:rsid w:val="00A97D12"/>
    <w:rsid w:val="00AA0FEA"/>
    <w:rsid w:val="00AA2BD8"/>
    <w:rsid w:val="00AA4386"/>
    <w:rsid w:val="00AA4768"/>
    <w:rsid w:val="00AA4895"/>
    <w:rsid w:val="00AB0BAD"/>
    <w:rsid w:val="00AB0D6A"/>
    <w:rsid w:val="00AB17F0"/>
    <w:rsid w:val="00AB43B3"/>
    <w:rsid w:val="00AB49B9"/>
    <w:rsid w:val="00AB501D"/>
    <w:rsid w:val="00AB758A"/>
    <w:rsid w:val="00AC027E"/>
    <w:rsid w:val="00AC05AB"/>
    <w:rsid w:val="00AC1E7E"/>
    <w:rsid w:val="00AC2CEC"/>
    <w:rsid w:val="00AC507D"/>
    <w:rsid w:val="00AC6530"/>
    <w:rsid w:val="00AC66E4"/>
    <w:rsid w:val="00AD0118"/>
    <w:rsid w:val="00AD04F2"/>
    <w:rsid w:val="00AD1093"/>
    <w:rsid w:val="00AD2B8F"/>
    <w:rsid w:val="00AD3370"/>
    <w:rsid w:val="00AD3C01"/>
    <w:rsid w:val="00AD4578"/>
    <w:rsid w:val="00AD5FFC"/>
    <w:rsid w:val="00AD63A6"/>
    <w:rsid w:val="00AD68E9"/>
    <w:rsid w:val="00AD6C24"/>
    <w:rsid w:val="00AD74AD"/>
    <w:rsid w:val="00AD761F"/>
    <w:rsid w:val="00AE0D4E"/>
    <w:rsid w:val="00AE56C0"/>
    <w:rsid w:val="00AE6CE1"/>
    <w:rsid w:val="00AF050C"/>
    <w:rsid w:val="00AF0BBF"/>
    <w:rsid w:val="00AF230A"/>
    <w:rsid w:val="00AF35FB"/>
    <w:rsid w:val="00AF7ACC"/>
    <w:rsid w:val="00AF7D90"/>
    <w:rsid w:val="00B00914"/>
    <w:rsid w:val="00B0160E"/>
    <w:rsid w:val="00B02A8E"/>
    <w:rsid w:val="00B052EE"/>
    <w:rsid w:val="00B05FA0"/>
    <w:rsid w:val="00B1081F"/>
    <w:rsid w:val="00B1231D"/>
    <w:rsid w:val="00B1504B"/>
    <w:rsid w:val="00B1654D"/>
    <w:rsid w:val="00B16A79"/>
    <w:rsid w:val="00B21A7D"/>
    <w:rsid w:val="00B2496B"/>
    <w:rsid w:val="00B26462"/>
    <w:rsid w:val="00B27499"/>
    <w:rsid w:val="00B3010D"/>
    <w:rsid w:val="00B3026E"/>
    <w:rsid w:val="00B31191"/>
    <w:rsid w:val="00B32817"/>
    <w:rsid w:val="00B33EF5"/>
    <w:rsid w:val="00B35151"/>
    <w:rsid w:val="00B35985"/>
    <w:rsid w:val="00B403CC"/>
    <w:rsid w:val="00B42A99"/>
    <w:rsid w:val="00B433F2"/>
    <w:rsid w:val="00B458E8"/>
    <w:rsid w:val="00B46F6E"/>
    <w:rsid w:val="00B47168"/>
    <w:rsid w:val="00B47940"/>
    <w:rsid w:val="00B50C2F"/>
    <w:rsid w:val="00B52476"/>
    <w:rsid w:val="00B5397B"/>
    <w:rsid w:val="00B53EE9"/>
    <w:rsid w:val="00B53F9A"/>
    <w:rsid w:val="00B54BED"/>
    <w:rsid w:val="00B54D85"/>
    <w:rsid w:val="00B60C63"/>
    <w:rsid w:val="00B60DE8"/>
    <w:rsid w:val="00B6183E"/>
    <w:rsid w:val="00B62809"/>
    <w:rsid w:val="00B6659D"/>
    <w:rsid w:val="00B72F2A"/>
    <w:rsid w:val="00B74595"/>
    <w:rsid w:val="00B74716"/>
    <w:rsid w:val="00B75B4E"/>
    <w:rsid w:val="00B7675A"/>
    <w:rsid w:val="00B771B3"/>
    <w:rsid w:val="00B771EE"/>
    <w:rsid w:val="00B81898"/>
    <w:rsid w:val="00B82440"/>
    <w:rsid w:val="00B82DED"/>
    <w:rsid w:val="00B84606"/>
    <w:rsid w:val="00B84966"/>
    <w:rsid w:val="00B854FA"/>
    <w:rsid w:val="00B8606B"/>
    <w:rsid w:val="00B86CE6"/>
    <w:rsid w:val="00B878E7"/>
    <w:rsid w:val="00B879CC"/>
    <w:rsid w:val="00B924C5"/>
    <w:rsid w:val="00B95F2D"/>
    <w:rsid w:val="00B96FBE"/>
    <w:rsid w:val="00B97278"/>
    <w:rsid w:val="00B97943"/>
    <w:rsid w:val="00B97F51"/>
    <w:rsid w:val="00BA1D0B"/>
    <w:rsid w:val="00BA233C"/>
    <w:rsid w:val="00BA24DF"/>
    <w:rsid w:val="00BA2B50"/>
    <w:rsid w:val="00BA35E4"/>
    <w:rsid w:val="00BA5A48"/>
    <w:rsid w:val="00BA5F26"/>
    <w:rsid w:val="00BA6972"/>
    <w:rsid w:val="00BA768A"/>
    <w:rsid w:val="00BB1E0D"/>
    <w:rsid w:val="00BB26C8"/>
    <w:rsid w:val="00BB4D9B"/>
    <w:rsid w:val="00BB5B46"/>
    <w:rsid w:val="00BB6F58"/>
    <w:rsid w:val="00BB73FF"/>
    <w:rsid w:val="00BB7688"/>
    <w:rsid w:val="00BC2113"/>
    <w:rsid w:val="00BC2936"/>
    <w:rsid w:val="00BC4612"/>
    <w:rsid w:val="00BC64AC"/>
    <w:rsid w:val="00BC6AB5"/>
    <w:rsid w:val="00BC7423"/>
    <w:rsid w:val="00BC79A0"/>
    <w:rsid w:val="00BC7CAC"/>
    <w:rsid w:val="00BD1C8F"/>
    <w:rsid w:val="00BD1CF6"/>
    <w:rsid w:val="00BD2B6C"/>
    <w:rsid w:val="00BD2F12"/>
    <w:rsid w:val="00BD4421"/>
    <w:rsid w:val="00BD590E"/>
    <w:rsid w:val="00BD66E6"/>
    <w:rsid w:val="00BD6D76"/>
    <w:rsid w:val="00BD7406"/>
    <w:rsid w:val="00BD7560"/>
    <w:rsid w:val="00BD790D"/>
    <w:rsid w:val="00BE2864"/>
    <w:rsid w:val="00BE3A73"/>
    <w:rsid w:val="00BE3D4E"/>
    <w:rsid w:val="00BE56B3"/>
    <w:rsid w:val="00BE64C0"/>
    <w:rsid w:val="00BE65A7"/>
    <w:rsid w:val="00BE676D"/>
    <w:rsid w:val="00BF04E8"/>
    <w:rsid w:val="00BF0D02"/>
    <w:rsid w:val="00BF16BF"/>
    <w:rsid w:val="00BF21EB"/>
    <w:rsid w:val="00BF2FB6"/>
    <w:rsid w:val="00BF47FB"/>
    <w:rsid w:val="00BF4D1F"/>
    <w:rsid w:val="00BF52C0"/>
    <w:rsid w:val="00BF76BE"/>
    <w:rsid w:val="00C02A73"/>
    <w:rsid w:val="00C04C10"/>
    <w:rsid w:val="00C063D2"/>
    <w:rsid w:val="00C07FD9"/>
    <w:rsid w:val="00C10955"/>
    <w:rsid w:val="00C1130A"/>
    <w:rsid w:val="00C1148B"/>
    <w:rsid w:val="00C11A5E"/>
    <w:rsid w:val="00C11C4D"/>
    <w:rsid w:val="00C14B3F"/>
    <w:rsid w:val="00C152F5"/>
    <w:rsid w:val="00C1549B"/>
    <w:rsid w:val="00C15D0E"/>
    <w:rsid w:val="00C160EB"/>
    <w:rsid w:val="00C162C0"/>
    <w:rsid w:val="00C1712C"/>
    <w:rsid w:val="00C20634"/>
    <w:rsid w:val="00C206DA"/>
    <w:rsid w:val="00C21176"/>
    <w:rsid w:val="00C212AA"/>
    <w:rsid w:val="00C212E0"/>
    <w:rsid w:val="00C23E16"/>
    <w:rsid w:val="00C24D46"/>
    <w:rsid w:val="00C26966"/>
    <w:rsid w:val="00C27017"/>
    <w:rsid w:val="00C27753"/>
    <w:rsid w:val="00C27E37"/>
    <w:rsid w:val="00C31BA3"/>
    <w:rsid w:val="00C32713"/>
    <w:rsid w:val="00C33113"/>
    <w:rsid w:val="00C33373"/>
    <w:rsid w:val="00C34717"/>
    <w:rsid w:val="00C351B8"/>
    <w:rsid w:val="00C410D9"/>
    <w:rsid w:val="00C4176F"/>
    <w:rsid w:val="00C41F88"/>
    <w:rsid w:val="00C43C68"/>
    <w:rsid w:val="00C44DB7"/>
    <w:rsid w:val="00C4510A"/>
    <w:rsid w:val="00C45DB5"/>
    <w:rsid w:val="00C4670A"/>
    <w:rsid w:val="00C47F2E"/>
    <w:rsid w:val="00C506F8"/>
    <w:rsid w:val="00C51529"/>
    <w:rsid w:val="00C52BA6"/>
    <w:rsid w:val="00C5463E"/>
    <w:rsid w:val="00C56331"/>
    <w:rsid w:val="00C56A1A"/>
    <w:rsid w:val="00C57957"/>
    <w:rsid w:val="00C57A1A"/>
    <w:rsid w:val="00C57B38"/>
    <w:rsid w:val="00C60BBD"/>
    <w:rsid w:val="00C61A38"/>
    <w:rsid w:val="00C61D7C"/>
    <w:rsid w:val="00C6258F"/>
    <w:rsid w:val="00C62C41"/>
    <w:rsid w:val="00C635A8"/>
    <w:rsid w:val="00C63DF6"/>
    <w:rsid w:val="00C63E58"/>
    <w:rsid w:val="00C63EB4"/>
    <w:rsid w:val="00C6495E"/>
    <w:rsid w:val="00C665A2"/>
    <w:rsid w:val="00C670EE"/>
    <w:rsid w:val="00C67E3B"/>
    <w:rsid w:val="00C71EBE"/>
    <w:rsid w:val="00C71F4C"/>
    <w:rsid w:val="00C73651"/>
    <w:rsid w:val="00C73E03"/>
    <w:rsid w:val="00C73F4B"/>
    <w:rsid w:val="00C74EEC"/>
    <w:rsid w:val="00C76F95"/>
    <w:rsid w:val="00C77B29"/>
    <w:rsid w:val="00C81E24"/>
    <w:rsid w:val="00C8482A"/>
    <w:rsid w:val="00C84946"/>
    <w:rsid w:val="00C84947"/>
    <w:rsid w:val="00C84DF3"/>
    <w:rsid w:val="00C87039"/>
    <w:rsid w:val="00C8718B"/>
    <w:rsid w:val="00C872E4"/>
    <w:rsid w:val="00C878D9"/>
    <w:rsid w:val="00C90311"/>
    <w:rsid w:val="00C90AEE"/>
    <w:rsid w:val="00C91647"/>
    <w:rsid w:val="00C91C26"/>
    <w:rsid w:val="00C92214"/>
    <w:rsid w:val="00C92FCD"/>
    <w:rsid w:val="00C9641B"/>
    <w:rsid w:val="00C96CAE"/>
    <w:rsid w:val="00C971D0"/>
    <w:rsid w:val="00CA0FE7"/>
    <w:rsid w:val="00CA2BB2"/>
    <w:rsid w:val="00CA435D"/>
    <w:rsid w:val="00CA4654"/>
    <w:rsid w:val="00CA5C89"/>
    <w:rsid w:val="00CA6E58"/>
    <w:rsid w:val="00CA73D5"/>
    <w:rsid w:val="00CA7C7B"/>
    <w:rsid w:val="00CB0246"/>
    <w:rsid w:val="00CB2158"/>
    <w:rsid w:val="00CB2FC9"/>
    <w:rsid w:val="00CB5068"/>
    <w:rsid w:val="00CB5423"/>
    <w:rsid w:val="00CB6A15"/>
    <w:rsid w:val="00CB7D2B"/>
    <w:rsid w:val="00CC1C87"/>
    <w:rsid w:val="00CC3000"/>
    <w:rsid w:val="00CC4859"/>
    <w:rsid w:val="00CC7A35"/>
    <w:rsid w:val="00CD072A"/>
    <w:rsid w:val="00CD1070"/>
    <w:rsid w:val="00CD1DDA"/>
    <w:rsid w:val="00CD2E92"/>
    <w:rsid w:val="00CD378F"/>
    <w:rsid w:val="00CD40B1"/>
    <w:rsid w:val="00CD51E0"/>
    <w:rsid w:val="00CD57D9"/>
    <w:rsid w:val="00CD729F"/>
    <w:rsid w:val="00CD736D"/>
    <w:rsid w:val="00CD7F73"/>
    <w:rsid w:val="00CE26C5"/>
    <w:rsid w:val="00CE2CDD"/>
    <w:rsid w:val="00CE36AF"/>
    <w:rsid w:val="00CE47F3"/>
    <w:rsid w:val="00CE54DD"/>
    <w:rsid w:val="00CE5881"/>
    <w:rsid w:val="00CE6B42"/>
    <w:rsid w:val="00CF02CB"/>
    <w:rsid w:val="00CF09A7"/>
    <w:rsid w:val="00CF0DA5"/>
    <w:rsid w:val="00CF26E3"/>
    <w:rsid w:val="00CF45A9"/>
    <w:rsid w:val="00CF4911"/>
    <w:rsid w:val="00CF4CD9"/>
    <w:rsid w:val="00CF4DAF"/>
    <w:rsid w:val="00CF5D31"/>
    <w:rsid w:val="00CF5F3B"/>
    <w:rsid w:val="00CF7733"/>
    <w:rsid w:val="00CF791A"/>
    <w:rsid w:val="00D00513"/>
    <w:rsid w:val="00D00D7D"/>
    <w:rsid w:val="00D030AE"/>
    <w:rsid w:val="00D06A61"/>
    <w:rsid w:val="00D07CD8"/>
    <w:rsid w:val="00D1007A"/>
    <w:rsid w:val="00D139C8"/>
    <w:rsid w:val="00D14A3C"/>
    <w:rsid w:val="00D15643"/>
    <w:rsid w:val="00D17374"/>
    <w:rsid w:val="00D17F81"/>
    <w:rsid w:val="00D201BE"/>
    <w:rsid w:val="00D22D3E"/>
    <w:rsid w:val="00D22EDE"/>
    <w:rsid w:val="00D2348C"/>
    <w:rsid w:val="00D2758C"/>
    <w:rsid w:val="00D275CA"/>
    <w:rsid w:val="00D2789B"/>
    <w:rsid w:val="00D30365"/>
    <w:rsid w:val="00D3052D"/>
    <w:rsid w:val="00D324FB"/>
    <w:rsid w:val="00D33A7D"/>
    <w:rsid w:val="00D345AB"/>
    <w:rsid w:val="00D354BE"/>
    <w:rsid w:val="00D41566"/>
    <w:rsid w:val="00D4224F"/>
    <w:rsid w:val="00D424D8"/>
    <w:rsid w:val="00D42E53"/>
    <w:rsid w:val="00D43F79"/>
    <w:rsid w:val="00D447C1"/>
    <w:rsid w:val="00D452F4"/>
    <w:rsid w:val="00D458EC"/>
    <w:rsid w:val="00D464E7"/>
    <w:rsid w:val="00D466BB"/>
    <w:rsid w:val="00D501B0"/>
    <w:rsid w:val="00D52582"/>
    <w:rsid w:val="00D531D0"/>
    <w:rsid w:val="00D54293"/>
    <w:rsid w:val="00D56A0E"/>
    <w:rsid w:val="00D56E45"/>
    <w:rsid w:val="00D57AD3"/>
    <w:rsid w:val="00D6024D"/>
    <w:rsid w:val="00D62F25"/>
    <w:rsid w:val="00D635FE"/>
    <w:rsid w:val="00D64A13"/>
    <w:rsid w:val="00D66A7B"/>
    <w:rsid w:val="00D71120"/>
    <w:rsid w:val="00D711E4"/>
    <w:rsid w:val="00D71203"/>
    <w:rsid w:val="00D7196F"/>
    <w:rsid w:val="00D71A90"/>
    <w:rsid w:val="00D72630"/>
    <w:rsid w:val="00D729DE"/>
    <w:rsid w:val="00D732EF"/>
    <w:rsid w:val="00D74FC7"/>
    <w:rsid w:val="00D75B6A"/>
    <w:rsid w:val="00D7747F"/>
    <w:rsid w:val="00D778DF"/>
    <w:rsid w:val="00D82442"/>
    <w:rsid w:val="00D837AD"/>
    <w:rsid w:val="00D84BDA"/>
    <w:rsid w:val="00D86D9E"/>
    <w:rsid w:val="00D87013"/>
    <w:rsid w:val="00D876A8"/>
    <w:rsid w:val="00D87F26"/>
    <w:rsid w:val="00D913F0"/>
    <w:rsid w:val="00D93063"/>
    <w:rsid w:val="00D933B0"/>
    <w:rsid w:val="00D93BD7"/>
    <w:rsid w:val="00D951FC"/>
    <w:rsid w:val="00D977E8"/>
    <w:rsid w:val="00D97B16"/>
    <w:rsid w:val="00DA08C6"/>
    <w:rsid w:val="00DA119B"/>
    <w:rsid w:val="00DA1829"/>
    <w:rsid w:val="00DA1B8C"/>
    <w:rsid w:val="00DA3964"/>
    <w:rsid w:val="00DA6091"/>
    <w:rsid w:val="00DA63AD"/>
    <w:rsid w:val="00DB042D"/>
    <w:rsid w:val="00DB1C89"/>
    <w:rsid w:val="00DB3533"/>
    <w:rsid w:val="00DB3763"/>
    <w:rsid w:val="00DB4029"/>
    <w:rsid w:val="00DB5F4D"/>
    <w:rsid w:val="00DB66F2"/>
    <w:rsid w:val="00DB675B"/>
    <w:rsid w:val="00DB6DA5"/>
    <w:rsid w:val="00DB73EC"/>
    <w:rsid w:val="00DC076B"/>
    <w:rsid w:val="00DC0E0B"/>
    <w:rsid w:val="00DC186F"/>
    <w:rsid w:val="00DC211E"/>
    <w:rsid w:val="00DC252F"/>
    <w:rsid w:val="00DC6050"/>
    <w:rsid w:val="00DC6445"/>
    <w:rsid w:val="00DC73CC"/>
    <w:rsid w:val="00DD1541"/>
    <w:rsid w:val="00DD35E1"/>
    <w:rsid w:val="00DD43EA"/>
    <w:rsid w:val="00DD730C"/>
    <w:rsid w:val="00DD7D8A"/>
    <w:rsid w:val="00DD7EF1"/>
    <w:rsid w:val="00DE2A23"/>
    <w:rsid w:val="00DE3B3A"/>
    <w:rsid w:val="00DE678F"/>
    <w:rsid w:val="00DE6F44"/>
    <w:rsid w:val="00DE70C6"/>
    <w:rsid w:val="00DE7C3D"/>
    <w:rsid w:val="00DF1B58"/>
    <w:rsid w:val="00DF2416"/>
    <w:rsid w:val="00DF259D"/>
    <w:rsid w:val="00DF3A47"/>
    <w:rsid w:val="00DF4200"/>
    <w:rsid w:val="00DF5D3E"/>
    <w:rsid w:val="00E009DA"/>
    <w:rsid w:val="00E037D9"/>
    <w:rsid w:val="00E04927"/>
    <w:rsid w:val="00E05ABD"/>
    <w:rsid w:val="00E104A0"/>
    <w:rsid w:val="00E11A48"/>
    <w:rsid w:val="00E11C26"/>
    <w:rsid w:val="00E125E4"/>
    <w:rsid w:val="00E130EB"/>
    <w:rsid w:val="00E1345B"/>
    <w:rsid w:val="00E1491C"/>
    <w:rsid w:val="00E162CD"/>
    <w:rsid w:val="00E17FA5"/>
    <w:rsid w:val="00E21BFE"/>
    <w:rsid w:val="00E21C88"/>
    <w:rsid w:val="00E22042"/>
    <w:rsid w:val="00E223AC"/>
    <w:rsid w:val="00E22BA8"/>
    <w:rsid w:val="00E245EC"/>
    <w:rsid w:val="00E249B8"/>
    <w:rsid w:val="00E266AC"/>
    <w:rsid w:val="00E26930"/>
    <w:rsid w:val="00E27257"/>
    <w:rsid w:val="00E27F4F"/>
    <w:rsid w:val="00E30741"/>
    <w:rsid w:val="00E33C65"/>
    <w:rsid w:val="00E35B3E"/>
    <w:rsid w:val="00E449D0"/>
    <w:rsid w:val="00E44A34"/>
    <w:rsid w:val="00E4506A"/>
    <w:rsid w:val="00E50172"/>
    <w:rsid w:val="00E51295"/>
    <w:rsid w:val="00E5281C"/>
    <w:rsid w:val="00E5315F"/>
    <w:rsid w:val="00E53F99"/>
    <w:rsid w:val="00E541FC"/>
    <w:rsid w:val="00E54BE2"/>
    <w:rsid w:val="00E552E2"/>
    <w:rsid w:val="00E56510"/>
    <w:rsid w:val="00E567BD"/>
    <w:rsid w:val="00E56AA1"/>
    <w:rsid w:val="00E56E8E"/>
    <w:rsid w:val="00E609B0"/>
    <w:rsid w:val="00E618C8"/>
    <w:rsid w:val="00E62EA8"/>
    <w:rsid w:val="00E65DB9"/>
    <w:rsid w:val="00E67A6E"/>
    <w:rsid w:val="00E70096"/>
    <w:rsid w:val="00E71B43"/>
    <w:rsid w:val="00E7332E"/>
    <w:rsid w:val="00E81612"/>
    <w:rsid w:val="00E818F8"/>
    <w:rsid w:val="00E82BD7"/>
    <w:rsid w:val="00E859E3"/>
    <w:rsid w:val="00E85D8A"/>
    <w:rsid w:val="00E86DEE"/>
    <w:rsid w:val="00E87D18"/>
    <w:rsid w:val="00E87D62"/>
    <w:rsid w:val="00E90F5F"/>
    <w:rsid w:val="00E939EA"/>
    <w:rsid w:val="00E93C1E"/>
    <w:rsid w:val="00E942E2"/>
    <w:rsid w:val="00E95EC0"/>
    <w:rsid w:val="00E96E4E"/>
    <w:rsid w:val="00E97333"/>
    <w:rsid w:val="00E973B9"/>
    <w:rsid w:val="00E97E3D"/>
    <w:rsid w:val="00EA486E"/>
    <w:rsid w:val="00EA4FA3"/>
    <w:rsid w:val="00EB001B"/>
    <w:rsid w:val="00EB3082"/>
    <w:rsid w:val="00EB555C"/>
    <w:rsid w:val="00EB563B"/>
    <w:rsid w:val="00EB6C33"/>
    <w:rsid w:val="00EB7B0A"/>
    <w:rsid w:val="00EB7D34"/>
    <w:rsid w:val="00EC148A"/>
    <w:rsid w:val="00EC1593"/>
    <w:rsid w:val="00EC1DEA"/>
    <w:rsid w:val="00EC23AE"/>
    <w:rsid w:val="00EC2443"/>
    <w:rsid w:val="00EC2E06"/>
    <w:rsid w:val="00EC3EBA"/>
    <w:rsid w:val="00EC5095"/>
    <w:rsid w:val="00EC6D3A"/>
    <w:rsid w:val="00EC6F62"/>
    <w:rsid w:val="00ED2EA2"/>
    <w:rsid w:val="00ED5E04"/>
    <w:rsid w:val="00ED6019"/>
    <w:rsid w:val="00ED7830"/>
    <w:rsid w:val="00EE2BFF"/>
    <w:rsid w:val="00EE3909"/>
    <w:rsid w:val="00EF0114"/>
    <w:rsid w:val="00EF1C85"/>
    <w:rsid w:val="00EF4205"/>
    <w:rsid w:val="00EF461E"/>
    <w:rsid w:val="00EF5939"/>
    <w:rsid w:val="00EF621A"/>
    <w:rsid w:val="00EF7B9B"/>
    <w:rsid w:val="00EF7E3E"/>
    <w:rsid w:val="00F01714"/>
    <w:rsid w:val="00F0258F"/>
    <w:rsid w:val="00F02D06"/>
    <w:rsid w:val="00F030E7"/>
    <w:rsid w:val="00F033CF"/>
    <w:rsid w:val="00F056E5"/>
    <w:rsid w:val="00F05C86"/>
    <w:rsid w:val="00F06FDD"/>
    <w:rsid w:val="00F07541"/>
    <w:rsid w:val="00F10819"/>
    <w:rsid w:val="00F11219"/>
    <w:rsid w:val="00F141FF"/>
    <w:rsid w:val="00F14645"/>
    <w:rsid w:val="00F16F35"/>
    <w:rsid w:val="00F17559"/>
    <w:rsid w:val="00F2229D"/>
    <w:rsid w:val="00F253F9"/>
    <w:rsid w:val="00F25ABB"/>
    <w:rsid w:val="00F266F0"/>
    <w:rsid w:val="00F26F37"/>
    <w:rsid w:val="00F26F62"/>
    <w:rsid w:val="00F27963"/>
    <w:rsid w:val="00F30103"/>
    <w:rsid w:val="00F30446"/>
    <w:rsid w:val="00F4135D"/>
    <w:rsid w:val="00F41B28"/>
    <w:rsid w:val="00F41F1B"/>
    <w:rsid w:val="00F4281B"/>
    <w:rsid w:val="00F45340"/>
    <w:rsid w:val="00F46BD9"/>
    <w:rsid w:val="00F4788D"/>
    <w:rsid w:val="00F4797B"/>
    <w:rsid w:val="00F5143A"/>
    <w:rsid w:val="00F531A6"/>
    <w:rsid w:val="00F53991"/>
    <w:rsid w:val="00F602A0"/>
    <w:rsid w:val="00F60A01"/>
    <w:rsid w:val="00F60BE0"/>
    <w:rsid w:val="00F60CE6"/>
    <w:rsid w:val="00F6280E"/>
    <w:rsid w:val="00F656E1"/>
    <w:rsid w:val="00F666EC"/>
    <w:rsid w:val="00F67F2D"/>
    <w:rsid w:val="00F7050A"/>
    <w:rsid w:val="00F71012"/>
    <w:rsid w:val="00F71370"/>
    <w:rsid w:val="00F75533"/>
    <w:rsid w:val="00F77ECD"/>
    <w:rsid w:val="00F8036D"/>
    <w:rsid w:val="00F8054C"/>
    <w:rsid w:val="00F809DC"/>
    <w:rsid w:val="00F839B1"/>
    <w:rsid w:val="00F86EB0"/>
    <w:rsid w:val="00F87592"/>
    <w:rsid w:val="00F878CB"/>
    <w:rsid w:val="00F879C1"/>
    <w:rsid w:val="00F87BDA"/>
    <w:rsid w:val="00F87EB4"/>
    <w:rsid w:val="00F929A5"/>
    <w:rsid w:val="00F929B4"/>
    <w:rsid w:val="00F943EB"/>
    <w:rsid w:val="00F94489"/>
    <w:rsid w:val="00F9689E"/>
    <w:rsid w:val="00FA0E0F"/>
    <w:rsid w:val="00FA154B"/>
    <w:rsid w:val="00FA23AC"/>
    <w:rsid w:val="00FA3811"/>
    <w:rsid w:val="00FA3A3D"/>
    <w:rsid w:val="00FA3B9F"/>
    <w:rsid w:val="00FA3D17"/>
    <w:rsid w:val="00FA3F06"/>
    <w:rsid w:val="00FA4A26"/>
    <w:rsid w:val="00FA4C3A"/>
    <w:rsid w:val="00FA7000"/>
    <w:rsid w:val="00FA7084"/>
    <w:rsid w:val="00FA7BEF"/>
    <w:rsid w:val="00FA7C96"/>
    <w:rsid w:val="00FB0F4B"/>
    <w:rsid w:val="00FB1105"/>
    <w:rsid w:val="00FB18D3"/>
    <w:rsid w:val="00FB1929"/>
    <w:rsid w:val="00FB1F9D"/>
    <w:rsid w:val="00FB5FD9"/>
    <w:rsid w:val="00FB6264"/>
    <w:rsid w:val="00FB6713"/>
    <w:rsid w:val="00FB7380"/>
    <w:rsid w:val="00FB7FFE"/>
    <w:rsid w:val="00FC08C2"/>
    <w:rsid w:val="00FC2406"/>
    <w:rsid w:val="00FC2DAC"/>
    <w:rsid w:val="00FC5459"/>
    <w:rsid w:val="00FC6098"/>
    <w:rsid w:val="00FC683B"/>
    <w:rsid w:val="00FD116A"/>
    <w:rsid w:val="00FD12E4"/>
    <w:rsid w:val="00FD1398"/>
    <w:rsid w:val="00FD33AB"/>
    <w:rsid w:val="00FD3BA4"/>
    <w:rsid w:val="00FD4724"/>
    <w:rsid w:val="00FD4A68"/>
    <w:rsid w:val="00FD68ED"/>
    <w:rsid w:val="00FD7E00"/>
    <w:rsid w:val="00FE2824"/>
    <w:rsid w:val="00FE2B44"/>
    <w:rsid w:val="00FE2EA5"/>
    <w:rsid w:val="00FE2F0E"/>
    <w:rsid w:val="00FE346D"/>
    <w:rsid w:val="00FE53F2"/>
    <w:rsid w:val="00FE661F"/>
    <w:rsid w:val="00FE67E9"/>
    <w:rsid w:val="00FF0400"/>
    <w:rsid w:val="00FF2F76"/>
    <w:rsid w:val="00FF3D6B"/>
    <w:rsid w:val="00FF4FFD"/>
    <w:rsid w:val="00FF506F"/>
    <w:rsid w:val="00FF5407"/>
    <w:rsid w:val="00FF5B44"/>
    <w:rsid w:val="00FF7EB9"/>
    <w:rsid w:val="0141A6B4"/>
    <w:rsid w:val="018352B2"/>
    <w:rsid w:val="035414A2"/>
    <w:rsid w:val="0512AA85"/>
    <w:rsid w:val="051B476F"/>
    <w:rsid w:val="0582CF1D"/>
    <w:rsid w:val="0613C5AF"/>
    <w:rsid w:val="06382FF8"/>
    <w:rsid w:val="09AA1941"/>
    <w:rsid w:val="0A34F836"/>
    <w:rsid w:val="0A9FC202"/>
    <w:rsid w:val="0B556011"/>
    <w:rsid w:val="0BDD483C"/>
    <w:rsid w:val="0EF0D214"/>
    <w:rsid w:val="1000CFD1"/>
    <w:rsid w:val="123F0F8A"/>
    <w:rsid w:val="15EF1768"/>
    <w:rsid w:val="1623CE69"/>
    <w:rsid w:val="16A4C622"/>
    <w:rsid w:val="1815872D"/>
    <w:rsid w:val="18E0B124"/>
    <w:rsid w:val="1B3B1A73"/>
    <w:rsid w:val="1BC9BD37"/>
    <w:rsid w:val="1D04AD95"/>
    <w:rsid w:val="1FCCDD40"/>
    <w:rsid w:val="21AF90B2"/>
    <w:rsid w:val="229D4D0E"/>
    <w:rsid w:val="231E44F6"/>
    <w:rsid w:val="24B813EE"/>
    <w:rsid w:val="27906989"/>
    <w:rsid w:val="27B60E92"/>
    <w:rsid w:val="29D5BF53"/>
    <w:rsid w:val="2AAA2728"/>
    <w:rsid w:val="2B3635B2"/>
    <w:rsid w:val="2C12EC47"/>
    <w:rsid w:val="2D8DC786"/>
    <w:rsid w:val="305EEA72"/>
    <w:rsid w:val="31141826"/>
    <w:rsid w:val="3187BDE7"/>
    <w:rsid w:val="32868DCC"/>
    <w:rsid w:val="33E10F78"/>
    <w:rsid w:val="34A46A5E"/>
    <w:rsid w:val="360797B8"/>
    <w:rsid w:val="36CBA12F"/>
    <w:rsid w:val="37CB1748"/>
    <w:rsid w:val="38E203A0"/>
    <w:rsid w:val="39A50EF9"/>
    <w:rsid w:val="3A439551"/>
    <w:rsid w:val="3B478999"/>
    <w:rsid w:val="3EEB850D"/>
    <w:rsid w:val="404BA013"/>
    <w:rsid w:val="42909323"/>
    <w:rsid w:val="42A3EAF7"/>
    <w:rsid w:val="42F895CA"/>
    <w:rsid w:val="45B2154A"/>
    <w:rsid w:val="462BEEBD"/>
    <w:rsid w:val="49A0CECF"/>
    <w:rsid w:val="4A4FF121"/>
    <w:rsid w:val="4BDCB4AA"/>
    <w:rsid w:val="4CF9BFE9"/>
    <w:rsid w:val="4D05C904"/>
    <w:rsid w:val="4E8A4FF9"/>
    <w:rsid w:val="52B2B6BD"/>
    <w:rsid w:val="53CB883A"/>
    <w:rsid w:val="543400D4"/>
    <w:rsid w:val="545552C7"/>
    <w:rsid w:val="566C227C"/>
    <w:rsid w:val="585A92E2"/>
    <w:rsid w:val="5895B09D"/>
    <w:rsid w:val="595BFF5D"/>
    <w:rsid w:val="5ABAA983"/>
    <w:rsid w:val="5AF45101"/>
    <w:rsid w:val="5B526B7F"/>
    <w:rsid w:val="5B7DC0DE"/>
    <w:rsid w:val="5B8F697F"/>
    <w:rsid w:val="5FE18C3F"/>
    <w:rsid w:val="60A818B8"/>
    <w:rsid w:val="63E911F6"/>
    <w:rsid w:val="670A51FA"/>
    <w:rsid w:val="6767487A"/>
    <w:rsid w:val="68513B92"/>
    <w:rsid w:val="68E6ED3E"/>
    <w:rsid w:val="68FA8498"/>
    <w:rsid w:val="6C0F1001"/>
    <w:rsid w:val="6C354BDD"/>
    <w:rsid w:val="6D7DA8DD"/>
    <w:rsid w:val="6DF61F54"/>
    <w:rsid w:val="71933C18"/>
    <w:rsid w:val="7198C7FB"/>
    <w:rsid w:val="71AD0EE7"/>
    <w:rsid w:val="72266FA2"/>
    <w:rsid w:val="728C03F6"/>
    <w:rsid w:val="7596A1DA"/>
    <w:rsid w:val="76DB40C5"/>
    <w:rsid w:val="7822E20B"/>
    <w:rsid w:val="79699FC5"/>
    <w:rsid w:val="799F9DD6"/>
    <w:rsid w:val="79CCFA35"/>
    <w:rsid w:val="7B024C16"/>
    <w:rsid w:val="7B8D3C38"/>
    <w:rsid w:val="7C39C293"/>
    <w:rsid w:val="7D981E3A"/>
    <w:rsid w:val="7E23874C"/>
    <w:rsid w:val="7E75BBC3"/>
    <w:rsid w:val="7F6E2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CB8B2"/>
  <w15:docId w15:val="{649D877F-9BED-487D-AAD2-D52E3D81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7C1"/>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2B0485"/>
    <w:pPr>
      <w:keepNext/>
      <w:keepLines/>
      <w:numPr>
        <w:numId w:val="3"/>
      </w:numPr>
      <w:spacing w:before="240" w:after="120"/>
      <w:outlineLvl w:val="0"/>
    </w:pPr>
    <w:rPr>
      <w:rFonts w:ascii="Arial" w:hAnsi="Arial"/>
      <w:b/>
      <w:bCs/>
      <w:noProof/>
      <w:sz w:val="26"/>
      <w:szCs w:val="26"/>
    </w:rPr>
  </w:style>
  <w:style w:type="paragraph" w:styleId="Heading2">
    <w:name w:val="heading 2"/>
    <w:basedOn w:val="Normal"/>
    <w:next w:val="BodyTextL25"/>
    <w:link w:val="Heading2Char"/>
    <w:uiPriority w:val="9"/>
    <w:unhideWhenUsed/>
    <w:qFormat/>
    <w:rsid w:val="005677A2"/>
    <w:pPr>
      <w:keepNext/>
      <w:numPr>
        <w:ilvl w:val="1"/>
        <w:numId w:val="3"/>
      </w:numPr>
      <w:spacing w:before="240" w:after="120"/>
      <w:outlineLvl w:val="1"/>
    </w:pPr>
    <w:rPr>
      <w:rFonts w:ascii="Arial" w:hAnsi="Arial"/>
      <w:b/>
      <w:bCs/>
      <w:sz w:val="26"/>
      <w:szCs w:val="26"/>
    </w:rPr>
  </w:style>
  <w:style w:type="paragraph" w:styleId="Heading3">
    <w:name w:val="heading 3"/>
    <w:basedOn w:val="Normal"/>
    <w:next w:val="Normal"/>
    <w:link w:val="Heading3Char"/>
    <w:uiPriority w:val="9"/>
    <w:unhideWhenUsed/>
    <w:qFormat/>
    <w:rsid w:val="005677A2"/>
    <w:pPr>
      <w:keepNext/>
      <w:numPr>
        <w:ilvl w:val="2"/>
        <w:numId w:val="3"/>
      </w:numPr>
      <w:spacing w:before="240" w:after="120"/>
      <w:outlineLvl w:val="2"/>
    </w:pPr>
    <w:rPr>
      <w:rFonts w:ascii="Arial" w:hAnsi="Arial"/>
      <w:b/>
      <w:bCs/>
      <w:szCs w:val="26"/>
    </w:rPr>
  </w:style>
  <w:style w:type="paragraph" w:styleId="Heading4">
    <w:name w:val="heading 4"/>
    <w:basedOn w:val="BodyTextL25"/>
    <w:next w:val="BodyTextL25"/>
    <w:link w:val="Heading4Char"/>
    <w:unhideWhenUsed/>
    <w:qFormat/>
    <w:rsid w:val="006C6C60"/>
    <w:pPr>
      <w:keepNext/>
      <w:spacing w:before="0" w:after="0"/>
      <w:ind w:left="720"/>
      <w:outlineLvl w:val="3"/>
    </w:pPr>
    <w:rPr>
      <w:bCs/>
      <w:color w:val="FFFFFF" w:themeColor="background1"/>
      <w:sz w:val="6"/>
      <w:szCs w:val="28"/>
    </w:rPr>
  </w:style>
  <w:style w:type="paragraph" w:styleId="Heading5">
    <w:name w:val="heading 5"/>
    <w:basedOn w:val="Normal"/>
    <w:next w:val="Normal"/>
    <w:link w:val="Heading5Char"/>
    <w:unhideWhenUsed/>
    <w:qFormat/>
    <w:rsid w:val="00AB17F0"/>
    <w:pPr>
      <w:spacing w:before="240"/>
      <w:outlineLvl w:val="4"/>
    </w:pPr>
    <w:rPr>
      <w:rFonts w:ascii="Arial" w:hAnsi="Arial"/>
      <w:b/>
      <w:bCs/>
      <w:i/>
      <w:iCs/>
      <w:sz w:val="26"/>
      <w:szCs w:val="26"/>
    </w:rPr>
  </w:style>
  <w:style w:type="paragraph" w:styleId="Heading6">
    <w:name w:val="heading 6"/>
    <w:basedOn w:val="Normal"/>
    <w:next w:val="Normal"/>
    <w:link w:val="Heading6Char"/>
    <w:unhideWhenUsed/>
    <w:qFormat/>
    <w:rsid w:val="00797F58"/>
    <w:pPr>
      <w:spacing w:before="240"/>
      <w:outlineLvl w:val="5"/>
    </w:pPr>
    <w:rPr>
      <w:rFonts w:ascii="Arial" w:hAnsi="Arial"/>
      <w:b/>
      <w:bCs/>
    </w:rPr>
  </w:style>
  <w:style w:type="paragraph" w:styleId="Heading7">
    <w:name w:val="heading 7"/>
    <w:basedOn w:val="Normal"/>
    <w:next w:val="Normal"/>
    <w:link w:val="Heading7Char"/>
    <w:unhideWhenUsed/>
    <w:qFormat/>
    <w:rsid w:val="000E51EE"/>
    <w:pPr>
      <w:spacing w:before="240"/>
      <w:outlineLvl w:val="6"/>
    </w:pPr>
    <w:rPr>
      <w:rFonts w:ascii="Arial" w:hAnsi="Arial"/>
      <w:b/>
    </w:rPr>
  </w:style>
  <w:style w:type="paragraph" w:styleId="Heading8">
    <w:name w:val="heading 8"/>
    <w:basedOn w:val="Normal"/>
    <w:next w:val="Normal"/>
    <w:link w:val="Heading8Char"/>
    <w:semiHidden/>
    <w:unhideWhenUsed/>
    <w:qFormat/>
    <w:rsid w:val="00231DCA"/>
    <w:pPr>
      <w:spacing w:before="240"/>
      <w:outlineLvl w:val="7"/>
    </w:pPr>
    <w:rPr>
      <w:i/>
      <w:iCs/>
      <w:sz w:val="20"/>
    </w:rPr>
  </w:style>
  <w:style w:type="paragraph" w:styleId="Heading9">
    <w:name w:val="heading 9"/>
    <w:basedOn w:val="Normal"/>
    <w:next w:val="Normal"/>
    <w:link w:val="Heading9Char"/>
    <w:semiHidden/>
    <w:unhideWhenUsed/>
    <w:qFormat/>
    <w:rsid w:val="00231DCA"/>
    <w:pPr>
      <w:spacing w:before="24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B0485"/>
    <w:rPr>
      <w:rFonts w:eastAsia="Times New Roman"/>
      <w:b/>
      <w:bCs/>
      <w:noProof/>
      <w:sz w:val="26"/>
      <w:szCs w:val="26"/>
    </w:rPr>
  </w:style>
  <w:style w:type="character" w:customStyle="1" w:styleId="Heading2Char">
    <w:name w:val="Heading 2 Char"/>
    <w:link w:val="Heading2"/>
    <w:uiPriority w:val="9"/>
    <w:rsid w:val="005677A2"/>
    <w:rPr>
      <w:rFonts w:eastAsia="Times New Roman"/>
      <w:b/>
      <w:bCs/>
      <w:sz w:val="26"/>
      <w:szCs w:val="26"/>
    </w:rPr>
  </w:style>
  <w:style w:type="paragraph" w:customStyle="1" w:styleId="ClientNote">
    <w:name w:val="Client Note"/>
    <w:basedOn w:val="Normal"/>
    <w:next w:val="Normal"/>
    <w:autoRedefine/>
    <w:semiHidden/>
    <w:unhideWhenUsed/>
    <w:qFormat/>
    <w:rsid w:val="003C7902"/>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4663F5"/>
    <w:pPr>
      <w:pBdr>
        <w:bottom w:val="single" w:sz="18" w:space="1" w:color="auto"/>
      </w:pBdr>
      <w:tabs>
        <w:tab w:val="right" w:pos="10080"/>
      </w:tabs>
    </w:pPr>
    <w:rPr>
      <w:rFonts w:ascii="Arial" w:hAnsi="Arial"/>
      <w:b/>
      <w:sz w:val="20"/>
    </w:rPr>
  </w:style>
  <w:style w:type="paragraph" w:customStyle="1" w:styleId="AnswerLineL50">
    <w:name w:val="Answer Line L50"/>
    <w:basedOn w:val="AnswerLineL25"/>
    <w:next w:val="BodyTextL50"/>
    <w:qFormat/>
    <w:rsid w:val="006C6C60"/>
    <w:pPr>
      <w:spacing w:after="360"/>
      <w:ind w:left="720"/>
    </w:pPr>
    <w:rPr>
      <w:color w:val="FFFFFF" w:themeColor="background1"/>
    </w:rPr>
  </w:style>
  <w:style w:type="paragraph" w:styleId="Header">
    <w:name w:val="header"/>
    <w:basedOn w:val="Normal"/>
    <w:link w:val="HeaderChar"/>
    <w:uiPriority w:val="99"/>
    <w:unhideWhenUsed/>
    <w:rsid w:val="004663F5"/>
    <w:pPr>
      <w:tabs>
        <w:tab w:val="center" w:pos="4680"/>
        <w:tab w:val="right" w:pos="9360"/>
      </w:tabs>
    </w:pPr>
    <w:rPr>
      <w:rFonts w:ascii="Arial" w:hAnsi="Arial"/>
    </w:rPr>
  </w:style>
  <w:style w:type="character" w:customStyle="1" w:styleId="HeaderChar">
    <w:name w:val="Header Char"/>
    <w:basedOn w:val="DefaultParagraphFont"/>
    <w:link w:val="Header"/>
    <w:uiPriority w:val="99"/>
    <w:rsid w:val="004663F5"/>
    <w:rPr>
      <w:rFonts w:eastAsia="Times New Roman"/>
      <w:sz w:val="24"/>
      <w:szCs w:val="24"/>
    </w:rPr>
  </w:style>
  <w:style w:type="paragraph" w:styleId="Footer">
    <w:name w:val="footer"/>
    <w:basedOn w:val="Normal"/>
    <w:link w:val="FooterChar"/>
    <w:autoRedefine/>
    <w:uiPriority w:val="99"/>
    <w:unhideWhenUsed/>
    <w:rsid w:val="009B41E1"/>
    <w:pPr>
      <w:tabs>
        <w:tab w:val="right" w:pos="10080"/>
        <w:tab w:val="right" w:pos="10800"/>
      </w:tabs>
    </w:pPr>
    <w:rPr>
      <w:rFonts w:ascii="Arial" w:hAnsi="Arial"/>
      <w:sz w:val="16"/>
    </w:rPr>
  </w:style>
  <w:style w:type="character" w:customStyle="1" w:styleId="FooterChar">
    <w:name w:val="Footer Char"/>
    <w:link w:val="Footer"/>
    <w:uiPriority w:val="99"/>
    <w:rsid w:val="009B41E1"/>
    <w:rPr>
      <w:rFonts w:eastAsia="Times New Roman"/>
      <w:sz w:val="16"/>
      <w:szCs w:val="24"/>
    </w:rPr>
  </w:style>
  <w:style w:type="paragraph" w:styleId="BalloonText">
    <w:name w:val="Balloon Text"/>
    <w:basedOn w:val="Normal"/>
    <w:link w:val="BalloonTextChar"/>
    <w:uiPriority w:val="99"/>
    <w:semiHidden/>
    <w:unhideWhenUsed/>
    <w:rsid w:val="0090659A"/>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9B41E1"/>
    <w:pPr>
      <w:spacing w:before="60" w:after="60"/>
    </w:pPr>
    <w:rPr>
      <w:rFonts w:ascii="Arial" w:hAnsi="Arial"/>
      <w:sz w:val="20"/>
      <w:szCs w:val="20"/>
    </w:rPr>
  </w:style>
  <w:style w:type="character" w:customStyle="1" w:styleId="TableTextChar">
    <w:name w:val="Table Text Char"/>
    <w:link w:val="TableText"/>
    <w:rsid w:val="009B41E1"/>
    <w:rPr>
      <w:rFonts w:eastAsia="Times New Roman"/>
    </w:rPr>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9B41E1"/>
    <w:pPr>
      <w:keepNext/>
      <w:spacing w:before="120" w:after="120"/>
      <w:jc w:val="center"/>
    </w:pPr>
    <w:rPr>
      <w:rFonts w:ascii="Arial" w:hAnsi="Arial"/>
      <w:b/>
      <w:sz w:val="20"/>
    </w:rPr>
  </w:style>
  <w:style w:type="paragraph" w:customStyle="1" w:styleId="Bulletlevel1">
    <w:name w:val="Bullet level 1"/>
    <w:basedOn w:val="BodyTextL25"/>
    <w:qFormat/>
    <w:rsid w:val="009E763F"/>
    <w:pPr>
      <w:numPr>
        <w:numId w:val="1"/>
      </w:numPr>
    </w:pPr>
  </w:style>
  <w:style w:type="paragraph" w:customStyle="1" w:styleId="Bulletlevel2">
    <w:name w:val="Bullet level 2"/>
    <w:basedOn w:val="BodyTextL25"/>
    <w:qFormat/>
    <w:rsid w:val="0036440C"/>
    <w:pPr>
      <w:numPr>
        <w:numId w:val="4"/>
      </w:numPr>
      <w:ind w:left="1080"/>
    </w:pPr>
  </w:style>
  <w:style w:type="paragraph" w:customStyle="1" w:styleId="InstNoteRed">
    <w:name w:val="Inst Note Red"/>
    <w:basedOn w:val="Normal"/>
    <w:qFormat/>
    <w:rsid w:val="00BB5B46"/>
    <w:rPr>
      <w:rFonts w:ascii="Arial" w:hAnsi="Arial"/>
      <w:color w:val="EE0000"/>
      <w:sz w:val="20"/>
    </w:rPr>
  </w:style>
  <w:style w:type="paragraph" w:customStyle="1" w:styleId="ConfigWindow">
    <w:name w:val="Config Window"/>
    <w:basedOn w:val="BodyText"/>
    <w:next w:val="BodyTextL25"/>
    <w:qFormat/>
    <w:rsid w:val="006C6C60"/>
    <w:pPr>
      <w:spacing w:before="0" w:after="0"/>
    </w:pPr>
    <w:rPr>
      <w:i/>
      <w:color w:val="FFFFFF" w:themeColor="background1"/>
      <w:sz w:val="6"/>
    </w:rPr>
  </w:style>
  <w:style w:type="paragraph" w:customStyle="1" w:styleId="SubStepAlpha">
    <w:name w:val="SubStep Alpha"/>
    <w:basedOn w:val="BodyTextL25"/>
    <w:qFormat/>
    <w:rsid w:val="006A449F"/>
    <w:pPr>
      <w:numPr>
        <w:ilvl w:val="3"/>
        <w:numId w:val="3"/>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E818F8"/>
    <w:pPr>
      <w:spacing w:before="120" w:after="120"/>
      <w:ind w:left="720"/>
    </w:pPr>
    <w:rPr>
      <w:rFonts w:ascii="Arial" w:hAnsi="Arial"/>
      <w:sz w:val="20"/>
    </w:rPr>
  </w:style>
  <w:style w:type="paragraph" w:customStyle="1" w:styleId="BodyTextL25">
    <w:name w:val="Body Text L25"/>
    <w:basedOn w:val="Normal"/>
    <w:link w:val="BodyTextL25Char"/>
    <w:qFormat/>
    <w:rsid w:val="00F87BDA"/>
    <w:pPr>
      <w:spacing w:before="120" w:after="120"/>
      <w:ind w:left="360"/>
    </w:pPr>
    <w:rPr>
      <w:rFonts w:ascii="Arial" w:hAnsi="Arial"/>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A930F4"/>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343F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3"/>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2"/>
      </w:numPr>
    </w:pPr>
  </w:style>
  <w:style w:type="numbering" w:customStyle="1" w:styleId="SectionList">
    <w:name w:val="Section_List"/>
    <w:basedOn w:val="NoList"/>
    <w:uiPriority w:val="99"/>
    <w:rsid w:val="00596998"/>
    <w:pPr>
      <w:numPr>
        <w:numId w:val="2"/>
      </w:numPr>
    </w:pPr>
  </w:style>
  <w:style w:type="character" w:customStyle="1" w:styleId="Heading4Char">
    <w:name w:val="Heading 4 Char"/>
    <w:basedOn w:val="DefaultParagraphFont"/>
    <w:link w:val="Heading4"/>
    <w:rsid w:val="006C6C60"/>
    <w:rPr>
      <w:rFonts w:eastAsia="Times New Roman"/>
      <w:bCs/>
      <w:color w:val="FFFFFF" w:themeColor="background1"/>
      <w:sz w:val="6"/>
      <w:szCs w:val="28"/>
    </w:rPr>
  </w:style>
  <w:style w:type="character" w:customStyle="1" w:styleId="Heading5Char">
    <w:name w:val="Heading 5 Char"/>
    <w:basedOn w:val="DefaultParagraphFont"/>
    <w:link w:val="Heading5"/>
    <w:rsid w:val="00AB17F0"/>
    <w:rPr>
      <w:rFonts w:eastAsia="Times New Roman"/>
      <w:b/>
      <w:bCs/>
      <w:i/>
      <w:iCs/>
      <w:sz w:val="26"/>
      <w:szCs w:val="26"/>
    </w:rPr>
  </w:style>
  <w:style w:type="character" w:customStyle="1" w:styleId="Heading6Char">
    <w:name w:val="Heading 6 Char"/>
    <w:basedOn w:val="DefaultParagraphFont"/>
    <w:link w:val="Heading6"/>
    <w:rsid w:val="00797F58"/>
    <w:rPr>
      <w:rFonts w:eastAsia="Times New Roman"/>
      <w:b/>
      <w:bCs/>
      <w:sz w:val="24"/>
      <w:szCs w:val="24"/>
    </w:rPr>
  </w:style>
  <w:style w:type="character" w:customStyle="1" w:styleId="Heading7Char">
    <w:name w:val="Heading 7 Char"/>
    <w:basedOn w:val="DefaultParagraphFont"/>
    <w:link w:val="Heading7"/>
    <w:rsid w:val="000E51EE"/>
    <w:rPr>
      <w:rFonts w:eastAsia="Times New Roman"/>
      <w:b/>
      <w:sz w:val="24"/>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5677A2"/>
    <w:rPr>
      <w:rFonts w:eastAsia="Times New Roman"/>
      <w:b/>
      <w:bCs/>
      <w:sz w:val="24"/>
      <w:szCs w:val="26"/>
    </w:rPr>
  </w:style>
  <w:style w:type="paragraph" w:styleId="EndnoteText">
    <w:name w:val="endnote text"/>
    <w:basedOn w:val="Normal"/>
    <w:link w:val="EndnoteTextChar"/>
    <w:semiHidden/>
    <w:rsid w:val="00231DCA"/>
    <w:rPr>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sz w:val="20"/>
    </w:rPr>
  </w:style>
  <w:style w:type="paragraph" w:styleId="Index2">
    <w:name w:val="index 2"/>
    <w:basedOn w:val="Normal"/>
    <w:next w:val="Normal"/>
    <w:autoRedefine/>
    <w:semiHidden/>
    <w:rsid w:val="00231DCA"/>
    <w:pPr>
      <w:ind w:left="480" w:hanging="240"/>
    </w:pPr>
    <w:rPr>
      <w:sz w:val="20"/>
    </w:rPr>
  </w:style>
  <w:style w:type="paragraph" w:styleId="Index3">
    <w:name w:val="index 3"/>
    <w:basedOn w:val="Normal"/>
    <w:next w:val="Normal"/>
    <w:autoRedefine/>
    <w:semiHidden/>
    <w:rsid w:val="00231DCA"/>
    <w:pPr>
      <w:ind w:left="720" w:hanging="240"/>
    </w:pPr>
    <w:rPr>
      <w:sz w:val="20"/>
    </w:rPr>
  </w:style>
  <w:style w:type="paragraph" w:styleId="Index4">
    <w:name w:val="index 4"/>
    <w:basedOn w:val="Normal"/>
    <w:next w:val="Normal"/>
    <w:autoRedefine/>
    <w:semiHidden/>
    <w:rsid w:val="00231DCA"/>
    <w:pPr>
      <w:ind w:left="960" w:hanging="240"/>
    </w:pPr>
    <w:rPr>
      <w:sz w:val="20"/>
    </w:rPr>
  </w:style>
  <w:style w:type="paragraph" w:styleId="Index5">
    <w:name w:val="index 5"/>
    <w:basedOn w:val="Normal"/>
    <w:next w:val="Normal"/>
    <w:autoRedefine/>
    <w:semiHidden/>
    <w:rsid w:val="00231DCA"/>
    <w:pPr>
      <w:ind w:left="1200" w:hanging="240"/>
    </w:pPr>
    <w:rPr>
      <w:sz w:val="20"/>
    </w:rPr>
  </w:style>
  <w:style w:type="paragraph" w:styleId="Index6">
    <w:name w:val="index 6"/>
    <w:basedOn w:val="Normal"/>
    <w:next w:val="Normal"/>
    <w:autoRedefine/>
    <w:semiHidden/>
    <w:rsid w:val="00231DCA"/>
    <w:pPr>
      <w:ind w:left="1440" w:hanging="240"/>
    </w:pPr>
    <w:rPr>
      <w:sz w:val="20"/>
    </w:rPr>
  </w:style>
  <w:style w:type="paragraph" w:styleId="Index7">
    <w:name w:val="index 7"/>
    <w:basedOn w:val="Normal"/>
    <w:next w:val="Normal"/>
    <w:autoRedefine/>
    <w:semiHidden/>
    <w:rsid w:val="00231DCA"/>
    <w:pPr>
      <w:ind w:left="1680" w:hanging="240"/>
    </w:pPr>
    <w:rPr>
      <w:sz w:val="20"/>
    </w:rPr>
  </w:style>
  <w:style w:type="paragraph" w:styleId="Index8">
    <w:name w:val="index 8"/>
    <w:basedOn w:val="Normal"/>
    <w:next w:val="Normal"/>
    <w:autoRedefine/>
    <w:semiHidden/>
    <w:rsid w:val="00231DCA"/>
    <w:pPr>
      <w:ind w:left="1920" w:hanging="240"/>
    </w:pPr>
    <w:rPr>
      <w:sz w:val="20"/>
    </w:rPr>
  </w:style>
  <w:style w:type="paragraph" w:styleId="Index9">
    <w:name w:val="index 9"/>
    <w:basedOn w:val="Normal"/>
    <w:next w:val="Normal"/>
    <w:autoRedefine/>
    <w:semiHidden/>
    <w:rsid w:val="00231DCA"/>
    <w:pPr>
      <w:ind w:left="2160" w:hanging="240"/>
    </w:pPr>
    <w:rPr>
      <w:sz w:val="20"/>
    </w:rPr>
  </w:style>
  <w:style w:type="paragraph" w:styleId="IndexHeading">
    <w:name w:val="index heading"/>
    <w:basedOn w:val="Normal"/>
    <w:next w:val="Index1"/>
    <w:semiHidden/>
    <w:rsid w:val="00231DCA"/>
    <w:rPr>
      <w:rFonts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sz w:val="20"/>
    </w:rPr>
  </w:style>
  <w:style w:type="paragraph" w:styleId="TableofFigures">
    <w:name w:val="table of figures"/>
    <w:basedOn w:val="Normal"/>
    <w:next w:val="Normal"/>
    <w:semiHidden/>
    <w:rsid w:val="00231DCA"/>
    <w:pPr>
      <w:ind w:left="480" w:hanging="480"/>
    </w:pPr>
    <w:rPr>
      <w:sz w:val="20"/>
    </w:rPr>
  </w:style>
  <w:style w:type="paragraph" w:styleId="TOAHeading">
    <w:name w:val="toa heading"/>
    <w:basedOn w:val="Normal"/>
    <w:next w:val="Normal"/>
    <w:semiHidden/>
    <w:rsid w:val="00231DCA"/>
    <w:pPr>
      <w:spacing w:before="120"/>
    </w:pPr>
    <w:rPr>
      <w:rFonts w:cs="Arial"/>
      <w:b/>
      <w:bCs/>
      <w:sz w:val="20"/>
    </w:rPr>
  </w:style>
  <w:style w:type="paragraph" w:styleId="TOC1">
    <w:name w:val="toc 1"/>
    <w:basedOn w:val="Normal"/>
    <w:next w:val="Normal"/>
    <w:autoRedefine/>
    <w:semiHidden/>
    <w:rsid w:val="00231DCA"/>
    <w:rPr>
      <w:sz w:val="20"/>
    </w:rPr>
  </w:style>
  <w:style w:type="paragraph" w:styleId="TOC2">
    <w:name w:val="toc 2"/>
    <w:basedOn w:val="Normal"/>
    <w:next w:val="Normal"/>
    <w:autoRedefine/>
    <w:semiHidden/>
    <w:rsid w:val="00231DCA"/>
    <w:pPr>
      <w:ind w:left="240"/>
    </w:pPr>
    <w:rPr>
      <w:sz w:val="20"/>
    </w:rPr>
  </w:style>
  <w:style w:type="paragraph" w:styleId="TOC3">
    <w:name w:val="toc 3"/>
    <w:basedOn w:val="Normal"/>
    <w:next w:val="Normal"/>
    <w:autoRedefine/>
    <w:semiHidden/>
    <w:rsid w:val="00231DCA"/>
    <w:pPr>
      <w:ind w:left="480"/>
    </w:pPr>
    <w:rPr>
      <w:sz w:val="20"/>
    </w:rPr>
  </w:style>
  <w:style w:type="paragraph" w:styleId="TOC4">
    <w:name w:val="toc 4"/>
    <w:basedOn w:val="Normal"/>
    <w:next w:val="Normal"/>
    <w:autoRedefine/>
    <w:semiHidden/>
    <w:rsid w:val="00231DCA"/>
    <w:pPr>
      <w:ind w:left="720"/>
    </w:pPr>
    <w:rPr>
      <w:sz w:val="20"/>
    </w:rPr>
  </w:style>
  <w:style w:type="paragraph" w:styleId="TOC5">
    <w:name w:val="toc 5"/>
    <w:basedOn w:val="Normal"/>
    <w:next w:val="Normal"/>
    <w:autoRedefine/>
    <w:semiHidden/>
    <w:rsid w:val="00231DCA"/>
    <w:pPr>
      <w:ind w:left="960"/>
    </w:pPr>
    <w:rPr>
      <w:sz w:val="20"/>
    </w:rPr>
  </w:style>
  <w:style w:type="paragraph" w:styleId="TOC6">
    <w:name w:val="toc 6"/>
    <w:basedOn w:val="Normal"/>
    <w:next w:val="Normal"/>
    <w:autoRedefine/>
    <w:semiHidden/>
    <w:rsid w:val="00231DCA"/>
    <w:pPr>
      <w:ind w:left="1200"/>
    </w:pPr>
    <w:rPr>
      <w:sz w:val="20"/>
    </w:rPr>
  </w:style>
  <w:style w:type="paragraph" w:styleId="TOC7">
    <w:name w:val="toc 7"/>
    <w:basedOn w:val="Normal"/>
    <w:next w:val="Normal"/>
    <w:autoRedefine/>
    <w:semiHidden/>
    <w:rsid w:val="00231DCA"/>
    <w:pPr>
      <w:ind w:left="1440"/>
    </w:pPr>
    <w:rPr>
      <w:sz w:val="20"/>
    </w:rPr>
  </w:style>
  <w:style w:type="paragraph" w:styleId="TOC8">
    <w:name w:val="toc 8"/>
    <w:basedOn w:val="Normal"/>
    <w:next w:val="Normal"/>
    <w:autoRedefine/>
    <w:semiHidden/>
    <w:rsid w:val="00231DCA"/>
    <w:pPr>
      <w:ind w:left="1680"/>
    </w:pPr>
    <w:rPr>
      <w:sz w:val="20"/>
    </w:rPr>
  </w:style>
  <w:style w:type="paragraph" w:styleId="TOC9">
    <w:name w:val="toc 9"/>
    <w:basedOn w:val="Normal"/>
    <w:next w:val="Normal"/>
    <w:autoRedefine/>
    <w:semiHidden/>
    <w:rsid w:val="00231DCA"/>
    <w:pPr>
      <w:ind w:left="1920"/>
    </w:pPr>
    <w:rPr>
      <w:sz w:val="20"/>
    </w:rPr>
  </w:style>
  <w:style w:type="paragraph" w:styleId="BodyText">
    <w:name w:val="Body Text"/>
    <w:basedOn w:val="Normal"/>
    <w:link w:val="BodyTextChar"/>
    <w:rsid w:val="006A449F"/>
    <w:pPr>
      <w:spacing w:before="120" w:after="120"/>
    </w:pPr>
    <w:rPr>
      <w:rFonts w:ascii="Arial" w:hAnsi="Arial"/>
      <w:sz w:val="20"/>
    </w:rPr>
  </w:style>
  <w:style w:type="character" w:customStyle="1" w:styleId="BodyTextChar">
    <w:name w:val="Body Text Char"/>
    <w:link w:val="BodyText"/>
    <w:rsid w:val="006A449F"/>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BB5B46"/>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BB5B46"/>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F87BDA"/>
    <w:rPr>
      <w:rFonts w:eastAsia="Times New Roman"/>
      <w:szCs w:val="24"/>
    </w:rPr>
  </w:style>
  <w:style w:type="character" w:customStyle="1" w:styleId="CMDOutputChar">
    <w:name w:val="CMD Output Char"/>
    <w:basedOn w:val="BodyTextL25Char"/>
    <w:link w:val="CMDOutput"/>
    <w:rsid w:val="00490807"/>
    <w:rPr>
      <w:rFonts w:ascii="Courier New" w:eastAsia="Times New Roman" w:hAnsi="Courier New"/>
      <w:sz w:val="18"/>
      <w:szCs w:val="22"/>
    </w:rPr>
  </w:style>
  <w:style w:type="character" w:customStyle="1" w:styleId="CMDOutputRedChar">
    <w:name w:val="CMD Output Red Char"/>
    <w:basedOn w:val="CMDOutputChar"/>
    <w:link w:val="CMDOutputRed"/>
    <w:rsid w:val="00490807"/>
    <w:rPr>
      <w:rFonts w:ascii="Courier New" w:eastAsia="Times New Roman" w:hAnsi="Courier New"/>
      <w:color w:val="EE0000"/>
      <w:sz w:val="18"/>
      <w:szCs w:val="22"/>
    </w:rPr>
  </w:style>
  <w:style w:type="paragraph" w:styleId="ListParagraph">
    <w:name w:val="List Paragraph"/>
    <w:basedOn w:val="Normal"/>
    <w:uiPriority w:val="34"/>
    <w:qFormat/>
    <w:rsid w:val="007E4151"/>
    <w:pPr>
      <w:ind w:left="720"/>
      <w:contextualSpacing/>
    </w:pPr>
  </w:style>
  <w:style w:type="paragraph" w:customStyle="1" w:styleId="LabTitle">
    <w:name w:val="Lab Title"/>
    <w:basedOn w:val="Normal"/>
    <w:link w:val="LabTitleChar"/>
    <w:qFormat/>
    <w:rsid w:val="005677A2"/>
    <w:rPr>
      <w:rFonts w:ascii="Arial" w:hAnsi="Arial"/>
      <w:b/>
      <w:sz w:val="32"/>
    </w:rPr>
  </w:style>
  <w:style w:type="paragraph" w:customStyle="1" w:styleId="BodyText1">
    <w:name w:val="Body Text1"/>
    <w:basedOn w:val="Normal"/>
    <w:qFormat/>
    <w:rsid w:val="00DF259D"/>
    <w:rPr>
      <w:rFonts w:ascii="Arial" w:hAnsi="Arial"/>
      <w:sz w:val="20"/>
    </w:rPr>
  </w:style>
  <w:style w:type="paragraph" w:styleId="Revision">
    <w:name w:val="Revision"/>
    <w:hidden/>
    <w:uiPriority w:val="99"/>
    <w:semiHidden/>
    <w:rsid w:val="00A343F8"/>
    <w:rPr>
      <w:sz w:val="22"/>
      <w:szCs w:val="22"/>
    </w:rPr>
  </w:style>
  <w:style w:type="paragraph" w:customStyle="1" w:styleId="BodyFormat">
    <w:name w:val="Body Format"/>
    <w:basedOn w:val="Normal"/>
    <w:link w:val="BodyFormatChar"/>
    <w:rsid w:val="00A343F8"/>
    <w:pPr>
      <w:spacing w:before="120" w:after="120" w:line="260" w:lineRule="atLeast"/>
      <w:ind w:left="360"/>
    </w:pPr>
    <w:rPr>
      <w:sz w:val="20"/>
    </w:rPr>
  </w:style>
  <w:style w:type="character" w:customStyle="1" w:styleId="BodyFormatChar">
    <w:name w:val="Body Format Char"/>
    <w:link w:val="BodyFormat"/>
    <w:rsid w:val="00A343F8"/>
    <w:rPr>
      <w:rFonts w:eastAsia="Times New Roman"/>
      <w:szCs w:val="24"/>
    </w:rPr>
  </w:style>
  <w:style w:type="character" w:customStyle="1" w:styleId="LabTitleChar">
    <w:name w:val="Lab Title Char"/>
    <w:link w:val="LabTitle"/>
    <w:rsid w:val="005677A2"/>
    <w:rPr>
      <w:rFonts w:eastAsia="Times New Roman"/>
      <w:b/>
      <w:sz w:val="32"/>
      <w:szCs w:val="24"/>
    </w:rPr>
  </w:style>
  <w:style w:type="paragraph" w:customStyle="1" w:styleId="BulletBody">
    <w:name w:val="Bullet Body"/>
    <w:basedOn w:val="BodyFormat"/>
    <w:qFormat/>
    <w:rsid w:val="009E763F"/>
    <w:pPr>
      <w:numPr>
        <w:numId w:val="5"/>
      </w:numPr>
      <w:tabs>
        <w:tab w:val="clear" w:pos="1080"/>
      </w:tabs>
      <w:spacing w:before="60" w:after="60"/>
      <w:ind w:left="1440"/>
    </w:pPr>
    <w:rPr>
      <w:rFonts w:ascii="Arial" w:hAnsi="Arial"/>
    </w:rPr>
  </w:style>
  <w:style w:type="table" w:styleId="TableGridLight">
    <w:name w:val="Grid Table Light"/>
    <w:basedOn w:val="TableNormal"/>
    <w:uiPriority w:val="40"/>
    <w:rsid w:val="00D305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4797B"/>
  </w:style>
  <w:style w:type="character" w:styleId="Mention">
    <w:name w:val="Mention"/>
    <w:basedOn w:val="DefaultParagraphFont"/>
    <w:uiPriority w:val="99"/>
    <w:unhideWhenUsed/>
    <w:rsid w:val="0013285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83F19C21D42EE9E0B308F3798F43F"/>
        <w:category>
          <w:name w:val="General"/>
          <w:gallery w:val="placeholder"/>
        </w:category>
        <w:types>
          <w:type w:val="bbPlcHdr"/>
        </w:types>
        <w:behaviors>
          <w:behavior w:val="content"/>
        </w:behaviors>
        <w:guid w:val="{E57BEA6C-604C-4F14-86F5-DB43173D7126}"/>
      </w:docPartPr>
      <w:docPartBody>
        <w:p w:rsidR="004221B2" w:rsidRDefault="009C10B2">
          <w:pPr>
            <w:pStyle w:val="08D83F19C21D42EE9E0B308F3798F4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2"/>
    <w:rsid w:val="000A18A8"/>
    <w:rsid w:val="000A7AC5"/>
    <w:rsid w:val="000C0965"/>
    <w:rsid w:val="00125399"/>
    <w:rsid w:val="001A4F8A"/>
    <w:rsid w:val="001E767A"/>
    <w:rsid w:val="00233C5C"/>
    <w:rsid w:val="00241FE1"/>
    <w:rsid w:val="002C17FB"/>
    <w:rsid w:val="003B09CE"/>
    <w:rsid w:val="004221B2"/>
    <w:rsid w:val="004A42C9"/>
    <w:rsid w:val="004B4DB3"/>
    <w:rsid w:val="004F3420"/>
    <w:rsid w:val="005A6152"/>
    <w:rsid w:val="00673F89"/>
    <w:rsid w:val="006836BE"/>
    <w:rsid w:val="00687112"/>
    <w:rsid w:val="006926EA"/>
    <w:rsid w:val="006F79F1"/>
    <w:rsid w:val="00721031"/>
    <w:rsid w:val="007E35E5"/>
    <w:rsid w:val="007F0933"/>
    <w:rsid w:val="008B7738"/>
    <w:rsid w:val="008D5B69"/>
    <w:rsid w:val="00907932"/>
    <w:rsid w:val="00950D11"/>
    <w:rsid w:val="00967B44"/>
    <w:rsid w:val="0099276B"/>
    <w:rsid w:val="009972F8"/>
    <w:rsid w:val="009A4548"/>
    <w:rsid w:val="009C10B2"/>
    <w:rsid w:val="009F34B4"/>
    <w:rsid w:val="00A234D7"/>
    <w:rsid w:val="00A52D9F"/>
    <w:rsid w:val="00A74928"/>
    <w:rsid w:val="00A91332"/>
    <w:rsid w:val="00AD1CCF"/>
    <w:rsid w:val="00AE1477"/>
    <w:rsid w:val="00AF230A"/>
    <w:rsid w:val="00B21A7D"/>
    <w:rsid w:val="00B24311"/>
    <w:rsid w:val="00BA745A"/>
    <w:rsid w:val="00BF21EB"/>
    <w:rsid w:val="00C80EF4"/>
    <w:rsid w:val="00D201BE"/>
    <w:rsid w:val="00DF3A47"/>
    <w:rsid w:val="00E15E0D"/>
    <w:rsid w:val="00EA1AFD"/>
    <w:rsid w:val="00F50E65"/>
    <w:rsid w:val="00F8205B"/>
    <w:rsid w:val="00F87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D83F19C21D42EE9E0B308F3798F43F">
    <w:name w:val="08D83F19C21D42EE9E0B308F3798F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7abb003736edb4b4552f65a457e9be15">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33c3492facb1bd0095dfa4335a247f42"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8A7F8A-83BE-4DFE-A9E4-45707F2DB1E4}">
  <ds:schemaRefs>
    <ds:schemaRef ds:uri="http://schemas.openxmlformats.org/officeDocument/2006/bibliography"/>
  </ds:schemaRefs>
</ds:datastoreItem>
</file>

<file path=customXml/itemProps2.xml><?xml version="1.0" encoding="utf-8"?>
<ds:datastoreItem xmlns:ds="http://schemas.openxmlformats.org/officeDocument/2006/customXml" ds:itemID="{9FAADFF1-F353-470F-BD6A-9837D6CBEB6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3.xml><?xml version="1.0" encoding="utf-8"?>
<ds:datastoreItem xmlns:ds="http://schemas.openxmlformats.org/officeDocument/2006/customXml" ds:itemID="{25571973-E15A-4109-B205-FCC1F5A66698}">
  <ds:schemaRefs>
    <ds:schemaRef ds:uri="http://schemas.microsoft.com/sharepoint/v3/contenttype/forms"/>
  </ds:schemaRefs>
</ds:datastoreItem>
</file>

<file path=customXml/itemProps4.xml><?xml version="1.0" encoding="utf-8"?>
<ds:datastoreItem xmlns:ds="http://schemas.openxmlformats.org/officeDocument/2006/customXml" ds:itemID="{459A315D-2E09-4035-93C4-D1ED3427A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137</TotalTime>
  <Pages>50</Pages>
  <Words>14669</Words>
  <Characters>83614</Characters>
  <Application>Microsoft Office Word</Application>
  <DocSecurity>0</DocSecurity>
  <Lines>696</Lines>
  <Paragraphs>196</Paragraphs>
  <ScaleCrop>false</ScaleCrop>
  <Company>Cisco Systems, Inc.</Company>
  <LinksUpToDate>false</LinksUpToDate>
  <CharactersWithSpaces>98087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Advanced BGP Features</dc:title>
  <dc:subject/>
  <dc:creator>Allan Johnson -X (alljohns - UNICON INC at Cisco)</dc:creator>
  <cp:keywords/>
  <dc:description>2020</dc:description>
  <cp:lastModifiedBy>S P</cp:lastModifiedBy>
  <cp:revision>6</cp:revision>
  <cp:lastPrinted>2026-01-25T19:57:00Z</cp:lastPrinted>
  <dcterms:created xsi:type="dcterms:W3CDTF">2026-02-05T23:39:00Z</dcterms:created>
  <dcterms:modified xsi:type="dcterms:W3CDTF">2026-02-06T01:57:00Z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688af77d,76c100d6,5aa4d7fd</vt:lpwstr>
  </property>
  <property fmtid="{D5CDD505-2E9C-101B-9397-08002B2CF9AE}" pid="4" name="ClassificationContentMarkingFooterFontProps">
    <vt:lpwstr>#000000,1,Calibri</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2025-09-29T21:05:32Z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6c901f12-f1fa-408a-849b-ab84493b5198</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