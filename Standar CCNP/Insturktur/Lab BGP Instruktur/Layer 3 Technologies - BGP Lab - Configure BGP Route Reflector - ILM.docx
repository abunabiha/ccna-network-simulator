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664D" w14:textId="2A2A3109" w:rsidR="004D36D7" w:rsidRPr="00FD4A68" w:rsidRDefault="00000000" w:rsidP="007E4151">
      <w:pPr>
        <w:pStyle w:val="Title"/>
        <w:rPr>
          <w:rStyle w:val="LabTitleInstVersred"/>
          <w:b/>
          <w:color w:val="auto"/>
        </w:rPr>
      </w:pPr>
      <w:sdt>
        <w:sdtPr>
          <w:rPr>
            <w:b w:val="0"/>
            <w:color w:val="EE0000"/>
          </w:rPr>
          <w:alias w:val="Title"/>
          <w:tag w:val=""/>
          <w:id w:val="-487021785"/>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5463E" w:rsidRPr="00152948">
            <w:t xml:space="preserve">Lab </w:t>
          </w:r>
          <w:r w:rsidR="00152948" w:rsidRPr="00152948">
            <w:t>-</w:t>
          </w:r>
          <w:r w:rsidR="00C5463E" w:rsidRPr="00152948">
            <w:t xml:space="preserve"> </w:t>
          </w:r>
          <w:r w:rsidR="00332291" w:rsidRPr="00152948">
            <w:t>Configure BGP Route Reflector</w:t>
          </w:r>
        </w:sdtContent>
      </w:sdt>
      <w:r w:rsidR="004D36D7" w:rsidRPr="00FD4A68">
        <w:t xml:space="preserve"> </w:t>
      </w:r>
      <w:r w:rsidR="00D84BDA" w:rsidRPr="00FD4A68">
        <w:rPr>
          <w:rStyle w:val="LabTitleInstVersred"/>
        </w:rPr>
        <w:t>(Instructor Version)</w:t>
      </w:r>
    </w:p>
    <w:p w14:paraId="456A5C9B"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1C6F8ED6" w14:textId="77777777" w:rsidR="00D778DF" w:rsidRPr="00E70096" w:rsidRDefault="00D778DF" w:rsidP="00D452F4">
      <w:pPr>
        <w:pStyle w:val="Heading1"/>
      </w:pPr>
      <w:r w:rsidRPr="00E70096">
        <w:t>Topology</w:t>
      </w:r>
    </w:p>
    <w:p w14:paraId="73ACBFB4" w14:textId="3DB9641E" w:rsidR="00CA6E58" w:rsidRDefault="00152948" w:rsidP="00D778DF">
      <w:pPr>
        <w:pStyle w:val="Visual"/>
      </w:pPr>
      <w:r w:rsidRPr="00152948">
        <w:rPr>
          <w:noProof/>
        </w:rPr>
        <w:drawing>
          <wp:inline distT="0" distB="0" distL="0" distR="0" wp14:anchorId="0C42AACB" wp14:editId="274A4A4D">
            <wp:extent cx="6400800" cy="3596005"/>
            <wp:effectExtent l="0" t="0" r="0" b="4445"/>
            <wp:docPr id="192636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68833" name=""/>
                    <pic:cNvPicPr/>
                  </pic:nvPicPr>
                  <pic:blipFill>
                    <a:blip r:embed="rId11"/>
                    <a:stretch>
                      <a:fillRect/>
                    </a:stretch>
                  </pic:blipFill>
                  <pic:spPr>
                    <a:xfrm>
                      <a:off x="0" y="0"/>
                      <a:ext cx="6400800" cy="3596005"/>
                    </a:xfrm>
                    <a:prstGeom prst="rect">
                      <a:avLst/>
                    </a:prstGeom>
                  </pic:spPr>
                </pic:pic>
              </a:graphicData>
            </a:graphic>
          </wp:inline>
        </w:drawing>
      </w:r>
    </w:p>
    <w:p w14:paraId="433F4B48" w14:textId="77777777" w:rsidR="00D778DF" w:rsidRPr="00111132" w:rsidRDefault="00D778DF" w:rsidP="00D452F4">
      <w:pPr>
        <w:pStyle w:val="Heading1"/>
        <w:rPr>
          <w:rFonts w:cs="Arial"/>
        </w:rPr>
      </w:pPr>
      <w:r w:rsidRPr="00111132">
        <w:rPr>
          <w:rFonts w:cs="Arial"/>
        </w:rPr>
        <w:t>Addressing Table</w:t>
      </w:r>
    </w:p>
    <w:tbl>
      <w:tblPr>
        <w:tblStyle w:val="LabTableStyle1"/>
        <w:tblW w:w="10039" w:type="dxa"/>
        <w:tblLayout w:type="fixed"/>
        <w:tblLook w:val="04A0" w:firstRow="1" w:lastRow="0" w:firstColumn="1" w:lastColumn="0" w:noHBand="0" w:noVBand="1"/>
      </w:tblPr>
      <w:tblGrid>
        <w:gridCol w:w="1437"/>
        <w:gridCol w:w="1620"/>
        <w:gridCol w:w="2250"/>
        <w:gridCol w:w="3022"/>
        <w:gridCol w:w="1710"/>
      </w:tblGrid>
      <w:tr w:rsidR="007E4151" w:rsidRPr="00111132" w14:paraId="694D097E" w14:textId="77777777" w:rsidTr="00C24D46">
        <w:trPr>
          <w:cnfStyle w:val="100000000000" w:firstRow="1" w:lastRow="0" w:firstColumn="0" w:lastColumn="0" w:oddVBand="0" w:evenVBand="0" w:oddHBand="0" w:evenHBand="0" w:firstRowFirstColumn="0" w:firstRowLastColumn="0" w:lastRowFirstColumn="0" w:lastRowLastColumn="0"/>
          <w:tblHeader/>
        </w:trPr>
        <w:tc>
          <w:tcPr>
            <w:tcW w:w="1437" w:type="dxa"/>
          </w:tcPr>
          <w:p w14:paraId="6E37D428" w14:textId="77777777" w:rsidR="007E4151" w:rsidRPr="00111132" w:rsidRDefault="007E4151" w:rsidP="00BC6AB5">
            <w:pPr>
              <w:pStyle w:val="TableHeading"/>
              <w:rPr>
                <w:rFonts w:ascii="Arial" w:hAnsi="Arial" w:cs="Arial"/>
              </w:rPr>
            </w:pPr>
            <w:r w:rsidRPr="00111132">
              <w:rPr>
                <w:rFonts w:ascii="Arial" w:hAnsi="Arial" w:cs="Arial"/>
              </w:rPr>
              <w:t>Device</w:t>
            </w:r>
          </w:p>
        </w:tc>
        <w:tc>
          <w:tcPr>
            <w:tcW w:w="1620" w:type="dxa"/>
          </w:tcPr>
          <w:p w14:paraId="6ED2FBEA" w14:textId="77777777" w:rsidR="007E4151" w:rsidRPr="00111132" w:rsidRDefault="007E4151" w:rsidP="00BC6AB5">
            <w:pPr>
              <w:pStyle w:val="TableHeading"/>
              <w:rPr>
                <w:rFonts w:ascii="Arial" w:hAnsi="Arial" w:cs="Arial"/>
              </w:rPr>
            </w:pPr>
            <w:r w:rsidRPr="00111132">
              <w:rPr>
                <w:rFonts w:ascii="Arial" w:hAnsi="Arial" w:cs="Arial"/>
              </w:rPr>
              <w:t>Interface</w:t>
            </w:r>
          </w:p>
        </w:tc>
        <w:tc>
          <w:tcPr>
            <w:tcW w:w="2250" w:type="dxa"/>
          </w:tcPr>
          <w:p w14:paraId="2F1723BD" w14:textId="77777777" w:rsidR="007E4151" w:rsidRPr="00111132" w:rsidRDefault="007E4151" w:rsidP="00BC6AB5">
            <w:pPr>
              <w:pStyle w:val="TableHeading"/>
              <w:rPr>
                <w:rFonts w:ascii="Arial" w:hAnsi="Arial" w:cs="Arial"/>
              </w:rPr>
            </w:pPr>
            <w:r w:rsidRPr="00111132">
              <w:rPr>
                <w:rFonts w:ascii="Arial" w:hAnsi="Arial" w:cs="Arial"/>
              </w:rPr>
              <w:t>IPv4 Address</w:t>
            </w:r>
          </w:p>
        </w:tc>
        <w:tc>
          <w:tcPr>
            <w:tcW w:w="3022" w:type="dxa"/>
          </w:tcPr>
          <w:p w14:paraId="25C2DA82" w14:textId="77777777" w:rsidR="007E4151" w:rsidRPr="00111132" w:rsidRDefault="007E4151" w:rsidP="00BC6AB5">
            <w:pPr>
              <w:pStyle w:val="TableHeading"/>
              <w:rPr>
                <w:rFonts w:ascii="Arial" w:hAnsi="Arial" w:cs="Arial"/>
              </w:rPr>
            </w:pPr>
            <w:r w:rsidRPr="00111132">
              <w:rPr>
                <w:rFonts w:ascii="Arial" w:hAnsi="Arial" w:cs="Arial"/>
              </w:rPr>
              <w:t>IPv6 Address</w:t>
            </w:r>
          </w:p>
        </w:tc>
        <w:tc>
          <w:tcPr>
            <w:tcW w:w="1710" w:type="dxa"/>
          </w:tcPr>
          <w:p w14:paraId="3F4586B1" w14:textId="77777777" w:rsidR="007E4151" w:rsidRPr="00111132" w:rsidRDefault="007E4151" w:rsidP="00BC6AB5">
            <w:pPr>
              <w:pStyle w:val="TableHeading"/>
              <w:rPr>
                <w:rFonts w:ascii="Arial" w:hAnsi="Arial" w:cs="Arial"/>
              </w:rPr>
            </w:pPr>
            <w:r w:rsidRPr="00111132">
              <w:rPr>
                <w:rFonts w:ascii="Arial" w:hAnsi="Arial" w:cs="Arial"/>
              </w:rPr>
              <w:t>IPv6 Link-Local</w:t>
            </w:r>
          </w:p>
        </w:tc>
      </w:tr>
      <w:tr w:rsidR="007E4151" w:rsidRPr="00111132" w14:paraId="2610F3F8" w14:textId="77777777" w:rsidTr="00C24D46">
        <w:tc>
          <w:tcPr>
            <w:tcW w:w="1437" w:type="dxa"/>
            <w:tcBorders>
              <w:bottom w:val="nil"/>
            </w:tcBorders>
          </w:tcPr>
          <w:p w14:paraId="4B7214C5" w14:textId="77777777" w:rsidR="007E4151" w:rsidRPr="00111132" w:rsidRDefault="007E4151" w:rsidP="00BC6AB5">
            <w:pPr>
              <w:pStyle w:val="TableText"/>
              <w:rPr>
                <w:rFonts w:ascii="Arial" w:hAnsi="Arial" w:cs="Arial"/>
              </w:rPr>
            </w:pPr>
            <w:r w:rsidRPr="00111132">
              <w:rPr>
                <w:rFonts w:ascii="Arial" w:hAnsi="Arial" w:cs="Arial"/>
              </w:rPr>
              <w:t>R1</w:t>
            </w:r>
          </w:p>
        </w:tc>
        <w:tc>
          <w:tcPr>
            <w:tcW w:w="1620" w:type="dxa"/>
          </w:tcPr>
          <w:p w14:paraId="729395EA" w14:textId="77777777" w:rsidR="007E4151" w:rsidRPr="00111132" w:rsidRDefault="007E4151" w:rsidP="00BC6AB5">
            <w:pPr>
              <w:pStyle w:val="TableText"/>
              <w:rPr>
                <w:rFonts w:ascii="Arial" w:hAnsi="Arial" w:cs="Arial"/>
              </w:rPr>
            </w:pPr>
            <w:r w:rsidRPr="00111132">
              <w:rPr>
                <w:rFonts w:ascii="Arial" w:hAnsi="Arial" w:cs="Arial"/>
              </w:rPr>
              <w:t>G0/0/0</w:t>
            </w:r>
          </w:p>
        </w:tc>
        <w:tc>
          <w:tcPr>
            <w:tcW w:w="2250" w:type="dxa"/>
          </w:tcPr>
          <w:p w14:paraId="22EB35BC" w14:textId="68C086C5" w:rsidR="007E4151" w:rsidRPr="00111132" w:rsidRDefault="00733D25" w:rsidP="00BC6AB5">
            <w:pPr>
              <w:pStyle w:val="TableText"/>
              <w:rPr>
                <w:rFonts w:ascii="Arial" w:hAnsi="Arial" w:cs="Arial"/>
              </w:rPr>
            </w:pPr>
            <w:r>
              <w:rPr>
                <w:rFonts w:ascii="Arial" w:hAnsi="Arial" w:cs="Arial"/>
              </w:rPr>
              <w:t>10.0.0.2</w:t>
            </w:r>
            <w:r w:rsidR="007E4151" w:rsidRPr="00111132">
              <w:rPr>
                <w:rFonts w:ascii="Arial" w:hAnsi="Arial" w:cs="Arial"/>
              </w:rPr>
              <w:t>/30</w:t>
            </w:r>
          </w:p>
        </w:tc>
        <w:tc>
          <w:tcPr>
            <w:tcW w:w="3022" w:type="dxa"/>
          </w:tcPr>
          <w:p w14:paraId="34792D5D" w14:textId="2A3EC341" w:rsidR="007E4151" w:rsidRPr="00111132" w:rsidRDefault="007E4151" w:rsidP="00BC6AB5">
            <w:pPr>
              <w:pStyle w:val="TableText"/>
              <w:rPr>
                <w:rFonts w:ascii="Arial" w:hAnsi="Arial" w:cs="Arial"/>
              </w:rPr>
            </w:pPr>
            <w:r w:rsidRPr="00111132">
              <w:rPr>
                <w:rFonts w:ascii="Arial" w:hAnsi="Arial" w:cs="Arial"/>
              </w:rPr>
              <w:t>2001:db8:</w:t>
            </w:r>
            <w:r w:rsidR="00733D25">
              <w:rPr>
                <w:rFonts w:ascii="Arial" w:hAnsi="Arial" w:cs="Arial"/>
              </w:rPr>
              <w:t>feed</w:t>
            </w:r>
            <w:r w:rsidRPr="00111132">
              <w:rPr>
                <w:rFonts w:ascii="Arial" w:hAnsi="Arial" w:cs="Arial"/>
              </w:rPr>
              <w:t>:1::2/64</w:t>
            </w:r>
          </w:p>
        </w:tc>
        <w:tc>
          <w:tcPr>
            <w:tcW w:w="1710" w:type="dxa"/>
          </w:tcPr>
          <w:p w14:paraId="27CE07E0" w14:textId="4B03C96D" w:rsidR="007E4151" w:rsidRPr="00111132" w:rsidRDefault="007E4151" w:rsidP="00BC6AB5">
            <w:pPr>
              <w:pStyle w:val="TableText"/>
              <w:rPr>
                <w:rFonts w:ascii="Arial" w:hAnsi="Arial" w:cs="Arial"/>
              </w:rPr>
            </w:pPr>
            <w:r w:rsidRPr="00111132">
              <w:rPr>
                <w:rFonts w:ascii="Arial" w:hAnsi="Arial" w:cs="Arial"/>
              </w:rPr>
              <w:t>fe80::1:</w:t>
            </w:r>
            <w:r w:rsidR="00733D25">
              <w:rPr>
                <w:rFonts w:ascii="Arial" w:hAnsi="Arial" w:cs="Arial"/>
              </w:rPr>
              <w:t>1</w:t>
            </w:r>
          </w:p>
        </w:tc>
      </w:tr>
      <w:tr w:rsidR="007E4151" w:rsidRPr="00111132" w14:paraId="00FE4EEE" w14:textId="77777777" w:rsidTr="00C24D46">
        <w:tc>
          <w:tcPr>
            <w:tcW w:w="1437" w:type="dxa"/>
            <w:tcBorders>
              <w:top w:val="nil"/>
              <w:bottom w:val="single" w:sz="2" w:space="0" w:color="auto"/>
            </w:tcBorders>
          </w:tcPr>
          <w:p w14:paraId="736C3187" w14:textId="77777777" w:rsidR="007E4151" w:rsidRPr="00111132" w:rsidRDefault="007E4151" w:rsidP="00BC6AB5">
            <w:pPr>
              <w:pStyle w:val="ConfigWindow"/>
              <w:rPr>
                <w:rFonts w:cs="Arial"/>
              </w:rPr>
            </w:pPr>
            <w:r w:rsidRPr="00111132">
              <w:rPr>
                <w:rFonts w:cs="Arial"/>
              </w:rPr>
              <w:t>R1</w:t>
            </w:r>
          </w:p>
        </w:tc>
        <w:tc>
          <w:tcPr>
            <w:tcW w:w="1620" w:type="dxa"/>
          </w:tcPr>
          <w:p w14:paraId="18B51057" w14:textId="77777777" w:rsidR="007E4151" w:rsidRPr="00111132" w:rsidRDefault="007E4151" w:rsidP="00BC6AB5">
            <w:pPr>
              <w:pStyle w:val="TableText"/>
              <w:rPr>
                <w:rFonts w:ascii="Arial" w:hAnsi="Arial" w:cs="Arial"/>
              </w:rPr>
            </w:pPr>
            <w:r w:rsidRPr="00111132">
              <w:rPr>
                <w:rFonts w:ascii="Arial" w:hAnsi="Arial" w:cs="Arial"/>
              </w:rPr>
              <w:t>G0/0/1</w:t>
            </w:r>
          </w:p>
        </w:tc>
        <w:tc>
          <w:tcPr>
            <w:tcW w:w="2250" w:type="dxa"/>
          </w:tcPr>
          <w:p w14:paraId="75409CAA" w14:textId="7A9631B9" w:rsidR="007E4151" w:rsidRPr="00111132" w:rsidRDefault="00733D25" w:rsidP="00BC6AB5">
            <w:pPr>
              <w:pStyle w:val="TableText"/>
              <w:rPr>
                <w:rFonts w:ascii="Arial" w:hAnsi="Arial" w:cs="Arial"/>
              </w:rPr>
            </w:pPr>
            <w:r>
              <w:rPr>
                <w:rFonts w:ascii="Arial" w:hAnsi="Arial" w:cs="Arial"/>
              </w:rPr>
              <w:t>209.165.200.5/30</w:t>
            </w:r>
          </w:p>
        </w:tc>
        <w:tc>
          <w:tcPr>
            <w:tcW w:w="3022" w:type="dxa"/>
          </w:tcPr>
          <w:p w14:paraId="4AC71567" w14:textId="7E30F14D" w:rsidR="007E4151" w:rsidRPr="00111132" w:rsidRDefault="007E4151" w:rsidP="00BC6AB5">
            <w:pPr>
              <w:pStyle w:val="TableText"/>
              <w:rPr>
                <w:rFonts w:ascii="Arial" w:hAnsi="Arial" w:cs="Arial"/>
              </w:rPr>
            </w:pPr>
            <w:r w:rsidRPr="00111132">
              <w:rPr>
                <w:rFonts w:ascii="Arial" w:hAnsi="Arial" w:cs="Arial"/>
              </w:rPr>
              <w:t>2001:db8:</w:t>
            </w:r>
            <w:r w:rsidR="00733D25">
              <w:rPr>
                <w:rFonts w:ascii="Arial" w:hAnsi="Arial" w:cs="Arial"/>
              </w:rPr>
              <w:t>209</w:t>
            </w:r>
            <w:r w:rsidRPr="00111132">
              <w:rPr>
                <w:rFonts w:ascii="Arial" w:hAnsi="Arial" w:cs="Arial"/>
              </w:rPr>
              <w:t>:</w:t>
            </w:r>
            <w:r w:rsidR="00733D25">
              <w:rPr>
                <w:rFonts w:ascii="Arial" w:hAnsi="Arial" w:cs="Arial"/>
              </w:rPr>
              <w:t>4</w:t>
            </w:r>
            <w:r w:rsidRPr="00111132">
              <w:rPr>
                <w:rFonts w:ascii="Arial" w:hAnsi="Arial" w:cs="Arial"/>
              </w:rPr>
              <w:t>::</w:t>
            </w:r>
            <w:r w:rsidR="00733D25">
              <w:rPr>
                <w:rFonts w:ascii="Arial" w:hAnsi="Arial" w:cs="Arial"/>
              </w:rPr>
              <w:t>5</w:t>
            </w:r>
            <w:r w:rsidRPr="00111132">
              <w:rPr>
                <w:rFonts w:ascii="Arial" w:hAnsi="Arial" w:cs="Arial"/>
              </w:rPr>
              <w:t>/64</w:t>
            </w:r>
          </w:p>
        </w:tc>
        <w:tc>
          <w:tcPr>
            <w:tcW w:w="1710" w:type="dxa"/>
          </w:tcPr>
          <w:p w14:paraId="528CDCC5" w14:textId="1A89857B" w:rsidR="007E4151" w:rsidRPr="00111132" w:rsidRDefault="007E4151" w:rsidP="00BC6AB5">
            <w:pPr>
              <w:pStyle w:val="TableText"/>
              <w:rPr>
                <w:rFonts w:ascii="Arial" w:hAnsi="Arial" w:cs="Arial"/>
              </w:rPr>
            </w:pPr>
            <w:r w:rsidRPr="00111132">
              <w:rPr>
                <w:rFonts w:ascii="Arial" w:hAnsi="Arial" w:cs="Arial"/>
              </w:rPr>
              <w:t>fe80::1:</w:t>
            </w:r>
            <w:r w:rsidR="00733D25">
              <w:rPr>
                <w:rFonts w:ascii="Arial" w:hAnsi="Arial" w:cs="Arial"/>
              </w:rPr>
              <w:t>2</w:t>
            </w:r>
          </w:p>
        </w:tc>
      </w:tr>
      <w:tr w:rsidR="001F61F2" w:rsidRPr="00111132" w14:paraId="00601BB0" w14:textId="77777777" w:rsidTr="00C24D46">
        <w:tc>
          <w:tcPr>
            <w:tcW w:w="1437" w:type="dxa"/>
            <w:tcBorders>
              <w:bottom w:val="nil"/>
            </w:tcBorders>
          </w:tcPr>
          <w:p w14:paraId="3726C060" w14:textId="77777777" w:rsidR="001F61F2" w:rsidRPr="00111132" w:rsidRDefault="001F61F2" w:rsidP="001F61F2">
            <w:pPr>
              <w:pStyle w:val="TableText"/>
              <w:rPr>
                <w:rFonts w:ascii="Arial" w:hAnsi="Arial" w:cs="Arial"/>
              </w:rPr>
            </w:pPr>
            <w:r w:rsidRPr="00111132">
              <w:rPr>
                <w:rFonts w:ascii="Arial" w:hAnsi="Arial" w:cs="Arial"/>
              </w:rPr>
              <w:t>R2</w:t>
            </w:r>
          </w:p>
        </w:tc>
        <w:tc>
          <w:tcPr>
            <w:tcW w:w="1620" w:type="dxa"/>
          </w:tcPr>
          <w:p w14:paraId="64AEFA64" w14:textId="29961AD7" w:rsidR="001F61F2" w:rsidRPr="00111132" w:rsidRDefault="001F61F2" w:rsidP="001F61F2">
            <w:pPr>
              <w:pStyle w:val="TableText"/>
              <w:rPr>
                <w:rFonts w:ascii="Arial" w:hAnsi="Arial" w:cs="Arial"/>
              </w:rPr>
            </w:pPr>
            <w:r w:rsidRPr="00111132">
              <w:rPr>
                <w:rFonts w:ascii="Arial" w:hAnsi="Arial" w:cs="Arial"/>
              </w:rPr>
              <w:t>G0/0/0</w:t>
            </w:r>
          </w:p>
        </w:tc>
        <w:tc>
          <w:tcPr>
            <w:tcW w:w="2250" w:type="dxa"/>
          </w:tcPr>
          <w:p w14:paraId="27C8B9A1" w14:textId="29A96A8B" w:rsidR="001F61F2" w:rsidRPr="00111132" w:rsidRDefault="001F61F2" w:rsidP="001F61F2">
            <w:pPr>
              <w:pStyle w:val="TableText"/>
              <w:rPr>
                <w:rFonts w:ascii="Arial" w:hAnsi="Arial" w:cs="Arial"/>
              </w:rPr>
            </w:pPr>
            <w:r>
              <w:rPr>
                <w:rFonts w:ascii="Arial" w:hAnsi="Arial" w:cs="Arial"/>
              </w:rPr>
              <w:t>10.0.0.1</w:t>
            </w:r>
            <w:r w:rsidRPr="00111132">
              <w:rPr>
                <w:rFonts w:ascii="Arial" w:hAnsi="Arial" w:cs="Arial"/>
              </w:rPr>
              <w:t>/30</w:t>
            </w:r>
          </w:p>
        </w:tc>
        <w:tc>
          <w:tcPr>
            <w:tcW w:w="3022" w:type="dxa"/>
          </w:tcPr>
          <w:p w14:paraId="5A860D29" w14:textId="54B26D73" w:rsidR="001F61F2" w:rsidRPr="00111132" w:rsidRDefault="001F61F2" w:rsidP="001F61F2">
            <w:pPr>
              <w:pStyle w:val="TableText"/>
              <w:rPr>
                <w:rFonts w:ascii="Arial" w:hAnsi="Arial" w:cs="Arial"/>
              </w:rPr>
            </w:pPr>
            <w:r w:rsidRPr="00111132">
              <w:rPr>
                <w:rFonts w:ascii="Arial" w:hAnsi="Arial" w:cs="Arial"/>
              </w:rPr>
              <w:t>2001:db8:</w:t>
            </w:r>
            <w:r>
              <w:rPr>
                <w:rFonts w:ascii="Arial" w:hAnsi="Arial" w:cs="Arial"/>
              </w:rPr>
              <w:t>feed</w:t>
            </w:r>
            <w:r w:rsidRPr="00111132">
              <w:rPr>
                <w:rFonts w:ascii="Arial" w:hAnsi="Arial" w:cs="Arial"/>
              </w:rPr>
              <w:t>:1::</w:t>
            </w:r>
            <w:r>
              <w:rPr>
                <w:rFonts w:ascii="Arial" w:hAnsi="Arial" w:cs="Arial"/>
              </w:rPr>
              <w:t>1</w:t>
            </w:r>
            <w:r w:rsidRPr="00111132">
              <w:rPr>
                <w:rFonts w:ascii="Arial" w:hAnsi="Arial" w:cs="Arial"/>
              </w:rPr>
              <w:t>/64</w:t>
            </w:r>
          </w:p>
        </w:tc>
        <w:tc>
          <w:tcPr>
            <w:tcW w:w="1710" w:type="dxa"/>
          </w:tcPr>
          <w:p w14:paraId="63B3B629" w14:textId="7A33AFE5" w:rsidR="001F61F2" w:rsidRPr="00111132" w:rsidRDefault="001F61F2" w:rsidP="001F61F2">
            <w:pPr>
              <w:pStyle w:val="TableText"/>
              <w:rPr>
                <w:rFonts w:ascii="Arial" w:hAnsi="Arial" w:cs="Arial"/>
              </w:rPr>
            </w:pPr>
            <w:r w:rsidRPr="00111132">
              <w:rPr>
                <w:rFonts w:ascii="Arial" w:hAnsi="Arial" w:cs="Arial"/>
              </w:rPr>
              <w:t>fe80::</w:t>
            </w:r>
            <w:r>
              <w:rPr>
                <w:rFonts w:ascii="Arial" w:hAnsi="Arial" w:cs="Arial"/>
              </w:rPr>
              <w:t>2</w:t>
            </w:r>
            <w:r w:rsidRPr="00111132">
              <w:rPr>
                <w:rFonts w:ascii="Arial" w:hAnsi="Arial" w:cs="Arial"/>
              </w:rPr>
              <w:t>:</w:t>
            </w:r>
            <w:r>
              <w:rPr>
                <w:rFonts w:ascii="Arial" w:hAnsi="Arial" w:cs="Arial"/>
              </w:rPr>
              <w:t>1</w:t>
            </w:r>
          </w:p>
        </w:tc>
      </w:tr>
      <w:tr w:rsidR="001F61F2" w:rsidRPr="00111132" w14:paraId="6BEF61B2" w14:textId="77777777" w:rsidTr="00C24D46">
        <w:tc>
          <w:tcPr>
            <w:tcW w:w="1437" w:type="dxa"/>
            <w:tcBorders>
              <w:top w:val="nil"/>
              <w:bottom w:val="nil"/>
            </w:tcBorders>
          </w:tcPr>
          <w:p w14:paraId="66459046" w14:textId="77777777" w:rsidR="001F61F2" w:rsidRPr="00111132" w:rsidRDefault="001F61F2" w:rsidP="001F61F2">
            <w:pPr>
              <w:pStyle w:val="ConfigWindow"/>
              <w:rPr>
                <w:rFonts w:cs="Arial"/>
              </w:rPr>
            </w:pPr>
          </w:p>
        </w:tc>
        <w:tc>
          <w:tcPr>
            <w:tcW w:w="1620" w:type="dxa"/>
          </w:tcPr>
          <w:p w14:paraId="15BCC77E" w14:textId="2533731F" w:rsidR="001F61F2" w:rsidRPr="00111132" w:rsidRDefault="001F61F2" w:rsidP="001F61F2">
            <w:pPr>
              <w:pStyle w:val="TableText"/>
              <w:rPr>
                <w:rFonts w:ascii="Arial" w:hAnsi="Arial" w:cs="Arial"/>
              </w:rPr>
            </w:pPr>
            <w:r w:rsidRPr="00111132">
              <w:rPr>
                <w:rFonts w:ascii="Arial" w:hAnsi="Arial" w:cs="Arial"/>
              </w:rPr>
              <w:t>G0/0/1</w:t>
            </w:r>
          </w:p>
        </w:tc>
        <w:tc>
          <w:tcPr>
            <w:tcW w:w="2250" w:type="dxa"/>
          </w:tcPr>
          <w:p w14:paraId="063DDC22" w14:textId="22C0FA4C" w:rsidR="001F61F2" w:rsidRPr="00111132" w:rsidRDefault="001F61F2" w:rsidP="001F61F2">
            <w:pPr>
              <w:pStyle w:val="TableText"/>
              <w:rPr>
                <w:rFonts w:ascii="Arial" w:hAnsi="Arial" w:cs="Arial"/>
              </w:rPr>
            </w:pPr>
            <w:r>
              <w:rPr>
                <w:rFonts w:ascii="Arial" w:hAnsi="Arial" w:cs="Arial"/>
              </w:rPr>
              <w:t>10.0.0.5</w:t>
            </w:r>
            <w:r w:rsidRPr="00111132">
              <w:rPr>
                <w:rFonts w:ascii="Arial" w:hAnsi="Arial" w:cs="Arial"/>
              </w:rPr>
              <w:t>/30</w:t>
            </w:r>
          </w:p>
        </w:tc>
        <w:tc>
          <w:tcPr>
            <w:tcW w:w="3022" w:type="dxa"/>
          </w:tcPr>
          <w:p w14:paraId="0E32B00A" w14:textId="788B7D4E" w:rsidR="001F61F2" w:rsidRPr="00111132" w:rsidRDefault="001F61F2" w:rsidP="001F61F2">
            <w:pPr>
              <w:pStyle w:val="TableText"/>
              <w:rPr>
                <w:rFonts w:ascii="Arial" w:hAnsi="Arial" w:cs="Arial"/>
              </w:rPr>
            </w:pPr>
            <w:r w:rsidRPr="00111132">
              <w:rPr>
                <w:rFonts w:ascii="Arial" w:hAnsi="Arial" w:cs="Arial"/>
              </w:rPr>
              <w:t>2001:db8:</w:t>
            </w:r>
            <w:r>
              <w:rPr>
                <w:rFonts w:ascii="Arial" w:hAnsi="Arial" w:cs="Arial"/>
              </w:rPr>
              <w:t>feed</w:t>
            </w:r>
            <w:r w:rsidRPr="00111132">
              <w:rPr>
                <w:rFonts w:ascii="Arial" w:hAnsi="Arial" w:cs="Arial"/>
              </w:rPr>
              <w:t>:</w:t>
            </w:r>
            <w:r>
              <w:rPr>
                <w:rFonts w:ascii="Arial" w:hAnsi="Arial" w:cs="Arial"/>
              </w:rPr>
              <w:t>2</w:t>
            </w:r>
            <w:r w:rsidRPr="00111132">
              <w:rPr>
                <w:rFonts w:ascii="Arial" w:hAnsi="Arial" w:cs="Arial"/>
              </w:rPr>
              <w:t>::</w:t>
            </w:r>
            <w:r>
              <w:rPr>
                <w:rFonts w:ascii="Arial" w:hAnsi="Arial" w:cs="Arial"/>
              </w:rPr>
              <w:t>5</w:t>
            </w:r>
            <w:r w:rsidRPr="00111132">
              <w:rPr>
                <w:rFonts w:ascii="Arial" w:hAnsi="Arial" w:cs="Arial"/>
              </w:rPr>
              <w:t>/64</w:t>
            </w:r>
          </w:p>
        </w:tc>
        <w:tc>
          <w:tcPr>
            <w:tcW w:w="1710" w:type="dxa"/>
          </w:tcPr>
          <w:p w14:paraId="49981F23" w14:textId="2B539CE0" w:rsidR="001F61F2" w:rsidRPr="00111132" w:rsidRDefault="001F61F2" w:rsidP="001F61F2">
            <w:pPr>
              <w:pStyle w:val="TableText"/>
              <w:rPr>
                <w:rFonts w:ascii="Arial" w:hAnsi="Arial" w:cs="Arial"/>
              </w:rPr>
            </w:pPr>
            <w:r w:rsidRPr="00111132">
              <w:rPr>
                <w:rFonts w:ascii="Arial" w:hAnsi="Arial" w:cs="Arial"/>
              </w:rPr>
              <w:t>fe80::</w:t>
            </w:r>
            <w:r>
              <w:rPr>
                <w:rFonts w:ascii="Arial" w:hAnsi="Arial" w:cs="Arial"/>
              </w:rPr>
              <w:t>2</w:t>
            </w:r>
            <w:r w:rsidRPr="00111132">
              <w:rPr>
                <w:rFonts w:ascii="Arial" w:hAnsi="Arial" w:cs="Arial"/>
              </w:rPr>
              <w:t>:2</w:t>
            </w:r>
          </w:p>
        </w:tc>
      </w:tr>
      <w:tr w:rsidR="00466F57" w:rsidRPr="00111132" w14:paraId="2206B16E" w14:textId="77777777" w:rsidTr="00C24D46">
        <w:tc>
          <w:tcPr>
            <w:tcW w:w="1437" w:type="dxa"/>
            <w:tcBorders>
              <w:top w:val="nil"/>
              <w:bottom w:val="nil"/>
            </w:tcBorders>
          </w:tcPr>
          <w:p w14:paraId="1DFEF74A" w14:textId="77777777" w:rsidR="00466F57" w:rsidRPr="00111132" w:rsidRDefault="00466F57" w:rsidP="00C26966">
            <w:pPr>
              <w:pStyle w:val="ConfigWindow"/>
              <w:rPr>
                <w:rFonts w:cs="Arial"/>
              </w:rPr>
            </w:pPr>
          </w:p>
        </w:tc>
        <w:tc>
          <w:tcPr>
            <w:tcW w:w="1620" w:type="dxa"/>
          </w:tcPr>
          <w:p w14:paraId="596191DF" w14:textId="61DC3AD5" w:rsidR="00466F57" w:rsidRPr="00111132" w:rsidRDefault="00466F57" w:rsidP="00C26966">
            <w:pPr>
              <w:pStyle w:val="TableText"/>
              <w:rPr>
                <w:rFonts w:ascii="Arial" w:hAnsi="Arial" w:cs="Arial"/>
              </w:rPr>
            </w:pPr>
            <w:r>
              <w:rPr>
                <w:rFonts w:ascii="Arial" w:hAnsi="Arial" w:cs="Arial"/>
              </w:rPr>
              <w:t>Lo</w:t>
            </w:r>
            <w:r w:rsidR="00FE67E9">
              <w:rPr>
                <w:rFonts w:ascii="Arial" w:hAnsi="Arial" w:cs="Arial"/>
              </w:rPr>
              <w:t>0</w:t>
            </w:r>
          </w:p>
        </w:tc>
        <w:tc>
          <w:tcPr>
            <w:tcW w:w="2250" w:type="dxa"/>
          </w:tcPr>
          <w:p w14:paraId="0F25F680" w14:textId="29548733" w:rsidR="00466F57" w:rsidRDefault="001F61F2" w:rsidP="00C26966">
            <w:pPr>
              <w:pStyle w:val="TableText"/>
              <w:rPr>
                <w:rFonts w:ascii="Arial" w:hAnsi="Arial" w:cs="Arial"/>
              </w:rPr>
            </w:pPr>
            <w:r>
              <w:rPr>
                <w:rFonts w:ascii="Arial" w:hAnsi="Arial" w:cs="Arial"/>
              </w:rPr>
              <w:t>172.16.1.1/24</w:t>
            </w:r>
          </w:p>
        </w:tc>
        <w:tc>
          <w:tcPr>
            <w:tcW w:w="3022" w:type="dxa"/>
          </w:tcPr>
          <w:p w14:paraId="3E6E41D9" w14:textId="3A20FBF9" w:rsidR="00466F57" w:rsidRPr="00111132" w:rsidRDefault="002E71EB" w:rsidP="00C26966">
            <w:pPr>
              <w:pStyle w:val="TableText"/>
              <w:rPr>
                <w:rFonts w:ascii="Arial" w:hAnsi="Arial" w:cs="Arial"/>
              </w:rPr>
            </w:pPr>
            <w:r>
              <w:rPr>
                <w:rFonts w:ascii="Arial" w:hAnsi="Arial" w:cs="Arial"/>
              </w:rPr>
              <w:t>N/A</w:t>
            </w:r>
          </w:p>
        </w:tc>
        <w:tc>
          <w:tcPr>
            <w:tcW w:w="1710" w:type="dxa"/>
          </w:tcPr>
          <w:p w14:paraId="26E10843" w14:textId="14390472" w:rsidR="00466F57" w:rsidRPr="00111132" w:rsidRDefault="002E71EB" w:rsidP="00C26966">
            <w:pPr>
              <w:pStyle w:val="TableText"/>
              <w:rPr>
                <w:rFonts w:ascii="Arial" w:hAnsi="Arial" w:cs="Arial"/>
              </w:rPr>
            </w:pPr>
            <w:r>
              <w:rPr>
                <w:rFonts w:ascii="Arial" w:hAnsi="Arial" w:cs="Arial"/>
              </w:rPr>
              <w:t>N/A</w:t>
            </w:r>
          </w:p>
        </w:tc>
      </w:tr>
      <w:tr w:rsidR="00466F57" w:rsidRPr="00111132" w14:paraId="49DB39BC" w14:textId="77777777" w:rsidTr="00C24D46">
        <w:tc>
          <w:tcPr>
            <w:tcW w:w="1437" w:type="dxa"/>
            <w:tcBorders>
              <w:top w:val="nil"/>
              <w:bottom w:val="nil"/>
            </w:tcBorders>
          </w:tcPr>
          <w:p w14:paraId="1C586199" w14:textId="77777777" w:rsidR="00466F57" w:rsidRPr="00111132" w:rsidRDefault="00466F57" w:rsidP="00C26966">
            <w:pPr>
              <w:pStyle w:val="ConfigWindow"/>
              <w:rPr>
                <w:rFonts w:cs="Arial"/>
              </w:rPr>
            </w:pPr>
          </w:p>
        </w:tc>
        <w:tc>
          <w:tcPr>
            <w:tcW w:w="1620" w:type="dxa"/>
          </w:tcPr>
          <w:p w14:paraId="05A4F9A3" w14:textId="52F349C6" w:rsidR="00466F57" w:rsidRPr="00111132" w:rsidRDefault="00466F57" w:rsidP="00C26966">
            <w:pPr>
              <w:pStyle w:val="TableText"/>
              <w:rPr>
                <w:rFonts w:ascii="Arial" w:hAnsi="Arial" w:cs="Arial"/>
              </w:rPr>
            </w:pPr>
            <w:r>
              <w:rPr>
                <w:rFonts w:ascii="Arial" w:hAnsi="Arial" w:cs="Arial"/>
              </w:rPr>
              <w:t>Lo</w:t>
            </w:r>
            <w:r w:rsidR="00FE67E9">
              <w:rPr>
                <w:rFonts w:ascii="Arial" w:hAnsi="Arial" w:cs="Arial"/>
              </w:rPr>
              <w:t>1</w:t>
            </w:r>
          </w:p>
        </w:tc>
        <w:tc>
          <w:tcPr>
            <w:tcW w:w="2250" w:type="dxa"/>
          </w:tcPr>
          <w:p w14:paraId="25098788" w14:textId="600D4FDF" w:rsidR="00466F57" w:rsidRDefault="001F61F2" w:rsidP="00C26966">
            <w:pPr>
              <w:pStyle w:val="TableText"/>
              <w:rPr>
                <w:rFonts w:ascii="Arial" w:hAnsi="Arial" w:cs="Arial"/>
              </w:rPr>
            </w:pPr>
            <w:r>
              <w:rPr>
                <w:rFonts w:ascii="Arial" w:hAnsi="Arial" w:cs="Arial"/>
              </w:rPr>
              <w:t>172.16.2.1/24</w:t>
            </w:r>
          </w:p>
        </w:tc>
        <w:tc>
          <w:tcPr>
            <w:tcW w:w="3022" w:type="dxa"/>
          </w:tcPr>
          <w:p w14:paraId="79A13169" w14:textId="6A6C4834" w:rsidR="00466F57" w:rsidRPr="00111132" w:rsidRDefault="002E71EB" w:rsidP="00C26966">
            <w:pPr>
              <w:pStyle w:val="TableText"/>
              <w:rPr>
                <w:rFonts w:ascii="Arial" w:hAnsi="Arial" w:cs="Arial"/>
              </w:rPr>
            </w:pPr>
            <w:r>
              <w:rPr>
                <w:rFonts w:ascii="Arial" w:hAnsi="Arial" w:cs="Arial"/>
              </w:rPr>
              <w:t>N/A</w:t>
            </w:r>
          </w:p>
        </w:tc>
        <w:tc>
          <w:tcPr>
            <w:tcW w:w="1710" w:type="dxa"/>
          </w:tcPr>
          <w:p w14:paraId="37F19483" w14:textId="571AD4F8" w:rsidR="00466F57" w:rsidRPr="00111132" w:rsidRDefault="002E71EB" w:rsidP="00C26966">
            <w:pPr>
              <w:pStyle w:val="TableText"/>
              <w:rPr>
                <w:rFonts w:ascii="Arial" w:hAnsi="Arial" w:cs="Arial"/>
              </w:rPr>
            </w:pPr>
            <w:r>
              <w:rPr>
                <w:rFonts w:ascii="Arial" w:hAnsi="Arial" w:cs="Arial"/>
              </w:rPr>
              <w:t>N/A</w:t>
            </w:r>
          </w:p>
        </w:tc>
      </w:tr>
      <w:tr w:rsidR="00FE67E9" w:rsidRPr="00111132" w14:paraId="4743F216" w14:textId="77777777" w:rsidTr="00C24D46">
        <w:tc>
          <w:tcPr>
            <w:tcW w:w="1437" w:type="dxa"/>
            <w:tcBorders>
              <w:top w:val="nil"/>
              <w:bottom w:val="nil"/>
            </w:tcBorders>
          </w:tcPr>
          <w:p w14:paraId="0212EBC9" w14:textId="77777777" w:rsidR="00FE67E9" w:rsidRPr="00111132" w:rsidRDefault="00FE67E9" w:rsidP="00FE67E9">
            <w:pPr>
              <w:pStyle w:val="ConfigWindow"/>
              <w:rPr>
                <w:rFonts w:cs="Arial"/>
              </w:rPr>
            </w:pPr>
            <w:r w:rsidRPr="00111132">
              <w:rPr>
                <w:rFonts w:cs="Arial"/>
              </w:rPr>
              <w:t>R2</w:t>
            </w:r>
          </w:p>
        </w:tc>
        <w:tc>
          <w:tcPr>
            <w:tcW w:w="1620" w:type="dxa"/>
          </w:tcPr>
          <w:p w14:paraId="2AEC1E04" w14:textId="1610D343" w:rsidR="00FE67E9" w:rsidRPr="00111132" w:rsidRDefault="00FE67E9" w:rsidP="00FE67E9">
            <w:pPr>
              <w:pStyle w:val="TableText"/>
              <w:rPr>
                <w:rFonts w:ascii="Arial" w:hAnsi="Arial" w:cs="Arial"/>
              </w:rPr>
            </w:pPr>
            <w:r>
              <w:rPr>
                <w:rFonts w:ascii="Arial" w:hAnsi="Arial" w:cs="Arial"/>
              </w:rPr>
              <w:t>Lo2</w:t>
            </w:r>
          </w:p>
        </w:tc>
        <w:tc>
          <w:tcPr>
            <w:tcW w:w="2250" w:type="dxa"/>
          </w:tcPr>
          <w:p w14:paraId="3F4856CF" w14:textId="2C936A51" w:rsidR="00FE67E9" w:rsidRPr="00111132" w:rsidRDefault="002E71EB" w:rsidP="00FE67E9">
            <w:pPr>
              <w:pStyle w:val="TableText"/>
              <w:rPr>
                <w:rFonts w:ascii="Arial" w:hAnsi="Arial" w:cs="Arial"/>
              </w:rPr>
            </w:pPr>
            <w:r>
              <w:rPr>
                <w:rFonts w:ascii="Arial" w:hAnsi="Arial" w:cs="Arial"/>
              </w:rPr>
              <w:t>N/A</w:t>
            </w:r>
          </w:p>
        </w:tc>
        <w:tc>
          <w:tcPr>
            <w:tcW w:w="3022" w:type="dxa"/>
          </w:tcPr>
          <w:p w14:paraId="55371535" w14:textId="5B913AF4" w:rsidR="00FE67E9" w:rsidRPr="00111132" w:rsidRDefault="002E71EB" w:rsidP="00FE67E9">
            <w:pPr>
              <w:pStyle w:val="TableText"/>
              <w:rPr>
                <w:rFonts w:ascii="Arial" w:hAnsi="Arial" w:cs="Arial"/>
              </w:rPr>
            </w:pPr>
            <w:r>
              <w:rPr>
                <w:rFonts w:ascii="Arial" w:hAnsi="Arial" w:cs="Arial"/>
              </w:rPr>
              <w:t>2001:db8:a001:1::1/64</w:t>
            </w:r>
          </w:p>
        </w:tc>
        <w:tc>
          <w:tcPr>
            <w:tcW w:w="1710" w:type="dxa"/>
          </w:tcPr>
          <w:p w14:paraId="3D3577DB" w14:textId="5704FF7B" w:rsidR="00FE67E9" w:rsidRPr="00111132" w:rsidRDefault="002E71EB" w:rsidP="00FE67E9">
            <w:pPr>
              <w:pStyle w:val="TableText"/>
              <w:rPr>
                <w:rFonts w:ascii="Arial" w:hAnsi="Arial" w:cs="Arial"/>
              </w:rPr>
            </w:pPr>
            <w:r>
              <w:rPr>
                <w:rFonts w:ascii="Arial" w:hAnsi="Arial" w:cs="Arial"/>
              </w:rPr>
              <w:t>EUI-64</w:t>
            </w:r>
          </w:p>
        </w:tc>
      </w:tr>
      <w:tr w:rsidR="00FE67E9" w:rsidRPr="00111132" w14:paraId="4BBCF899" w14:textId="77777777" w:rsidTr="00C24D46">
        <w:tc>
          <w:tcPr>
            <w:tcW w:w="1437" w:type="dxa"/>
            <w:tcBorders>
              <w:top w:val="nil"/>
              <w:bottom w:val="single" w:sz="2" w:space="0" w:color="auto"/>
            </w:tcBorders>
          </w:tcPr>
          <w:p w14:paraId="14AB148E" w14:textId="77777777" w:rsidR="00FE67E9" w:rsidRPr="00111132" w:rsidRDefault="00FE67E9" w:rsidP="00FE67E9">
            <w:pPr>
              <w:pStyle w:val="ConfigWindow"/>
              <w:rPr>
                <w:rFonts w:cs="Arial"/>
              </w:rPr>
            </w:pPr>
            <w:r w:rsidRPr="00111132">
              <w:rPr>
                <w:rFonts w:cs="Arial"/>
              </w:rPr>
              <w:t>R2</w:t>
            </w:r>
          </w:p>
        </w:tc>
        <w:tc>
          <w:tcPr>
            <w:tcW w:w="1620" w:type="dxa"/>
          </w:tcPr>
          <w:p w14:paraId="024047E8" w14:textId="016D7597" w:rsidR="00FE67E9" w:rsidRPr="00111132" w:rsidRDefault="00FE67E9" w:rsidP="00FE67E9">
            <w:pPr>
              <w:pStyle w:val="TableText"/>
              <w:rPr>
                <w:rFonts w:ascii="Arial" w:hAnsi="Arial" w:cs="Arial"/>
              </w:rPr>
            </w:pPr>
            <w:r>
              <w:rPr>
                <w:rFonts w:ascii="Arial" w:hAnsi="Arial" w:cs="Arial"/>
              </w:rPr>
              <w:t>Lo3</w:t>
            </w:r>
          </w:p>
        </w:tc>
        <w:tc>
          <w:tcPr>
            <w:tcW w:w="2250" w:type="dxa"/>
          </w:tcPr>
          <w:p w14:paraId="77134B39" w14:textId="2E627527" w:rsidR="00FE67E9" w:rsidRPr="00111132" w:rsidRDefault="002E71EB" w:rsidP="00FE67E9">
            <w:pPr>
              <w:pStyle w:val="TableText"/>
              <w:rPr>
                <w:rFonts w:ascii="Arial" w:hAnsi="Arial" w:cs="Arial"/>
              </w:rPr>
            </w:pPr>
            <w:r>
              <w:rPr>
                <w:rFonts w:ascii="Arial" w:hAnsi="Arial" w:cs="Arial"/>
              </w:rPr>
              <w:t>N/A</w:t>
            </w:r>
          </w:p>
        </w:tc>
        <w:tc>
          <w:tcPr>
            <w:tcW w:w="3022" w:type="dxa"/>
          </w:tcPr>
          <w:p w14:paraId="3A39AF8A" w14:textId="1C93EBAA" w:rsidR="00FE67E9" w:rsidRPr="00111132" w:rsidRDefault="002E71EB" w:rsidP="00FE67E9">
            <w:pPr>
              <w:pStyle w:val="TableText"/>
              <w:rPr>
                <w:rFonts w:ascii="Arial" w:hAnsi="Arial" w:cs="Arial"/>
              </w:rPr>
            </w:pPr>
            <w:r>
              <w:rPr>
                <w:rFonts w:ascii="Arial" w:hAnsi="Arial" w:cs="Arial"/>
              </w:rPr>
              <w:t>2001:db8:a002:1::1/64</w:t>
            </w:r>
          </w:p>
        </w:tc>
        <w:tc>
          <w:tcPr>
            <w:tcW w:w="1710" w:type="dxa"/>
          </w:tcPr>
          <w:p w14:paraId="521005D7" w14:textId="77A5627F" w:rsidR="00FE67E9" w:rsidRPr="00111132" w:rsidRDefault="002E71EB" w:rsidP="00FE67E9">
            <w:pPr>
              <w:pStyle w:val="TableText"/>
              <w:rPr>
                <w:rFonts w:ascii="Arial" w:hAnsi="Arial" w:cs="Arial"/>
              </w:rPr>
            </w:pPr>
            <w:r>
              <w:rPr>
                <w:rFonts w:ascii="Arial" w:hAnsi="Arial" w:cs="Arial"/>
              </w:rPr>
              <w:t>EUI-64</w:t>
            </w:r>
          </w:p>
        </w:tc>
      </w:tr>
      <w:tr w:rsidR="00CD1DDA" w:rsidRPr="00111132" w14:paraId="3BD0CA22" w14:textId="77777777" w:rsidTr="00C26966">
        <w:tc>
          <w:tcPr>
            <w:tcW w:w="1437" w:type="dxa"/>
            <w:vMerge w:val="restart"/>
            <w:vAlign w:val="top"/>
          </w:tcPr>
          <w:p w14:paraId="6CC52D93" w14:textId="77777777" w:rsidR="00CD1DDA" w:rsidRPr="00111132" w:rsidRDefault="00CD1DDA" w:rsidP="00CD1DDA">
            <w:pPr>
              <w:pStyle w:val="TableText"/>
              <w:rPr>
                <w:rFonts w:ascii="Arial" w:hAnsi="Arial" w:cs="Arial"/>
              </w:rPr>
            </w:pPr>
            <w:r w:rsidRPr="00111132">
              <w:rPr>
                <w:rFonts w:ascii="Arial" w:hAnsi="Arial" w:cs="Arial"/>
              </w:rPr>
              <w:t>R3</w:t>
            </w:r>
          </w:p>
          <w:p w14:paraId="2B99EA36" w14:textId="63725FC7" w:rsidR="00CD1DDA" w:rsidRPr="00111132" w:rsidRDefault="00CD1DDA" w:rsidP="00CD1DDA">
            <w:pPr>
              <w:pStyle w:val="ConfigWindow"/>
              <w:rPr>
                <w:rFonts w:cs="Arial"/>
              </w:rPr>
            </w:pPr>
            <w:r w:rsidRPr="00111132">
              <w:rPr>
                <w:rFonts w:cs="Arial"/>
              </w:rPr>
              <w:t>R3</w:t>
            </w:r>
          </w:p>
        </w:tc>
        <w:tc>
          <w:tcPr>
            <w:tcW w:w="1620" w:type="dxa"/>
          </w:tcPr>
          <w:p w14:paraId="4ABAF148" w14:textId="77777777" w:rsidR="00CD1DDA" w:rsidRPr="00111132" w:rsidRDefault="00CD1DDA" w:rsidP="00CD1DDA">
            <w:pPr>
              <w:pStyle w:val="TableText"/>
              <w:rPr>
                <w:rFonts w:ascii="Arial" w:hAnsi="Arial" w:cs="Arial"/>
              </w:rPr>
            </w:pPr>
            <w:r w:rsidRPr="00111132">
              <w:rPr>
                <w:rFonts w:ascii="Arial" w:hAnsi="Arial" w:cs="Arial"/>
              </w:rPr>
              <w:t>G0/0/0</w:t>
            </w:r>
          </w:p>
        </w:tc>
        <w:tc>
          <w:tcPr>
            <w:tcW w:w="2250" w:type="dxa"/>
          </w:tcPr>
          <w:p w14:paraId="00C744EE" w14:textId="20B7CFAF" w:rsidR="00CD1DDA" w:rsidRPr="00111132" w:rsidRDefault="00CD1DDA" w:rsidP="00CD1DDA">
            <w:pPr>
              <w:pStyle w:val="TableText"/>
              <w:rPr>
                <w:rFonts w:ascii="Arial" w:hAnsi="Arial" w:cs="Arial"/>
              </w:rPr>
            </w:pPr>
            <w:r>
              <w:rPr>
                <w:rFonts w:ascii="Arial" w:hAnsi="Arial" w:cs="Arial"/>
              </w:rPr>
              <w:t>10.0.0.6</w:t>
            </w:r>
            <w:r w:rsidRPr="00111132">
              <w:rPr>
                <w:rFonts w:ascii="Arial" w:hAnsi="Arial" w:cs="Arial"/>
              </w:rPr>
              <w:t>/30</w:t>
            </w:r>
          </w:p>
        </w:tc>
        <w:tc>
          <w:tcPr>
            <w:tcW w:w="3022" w:type="dxa"/>
          </w:tcPr>
          <w:p w14:paraId="77AC15E8" w14:textId="18E671F6" w:rsidR="00CD1DDA" w:rsidRPr="00111132" w:rsidRDefault="00CD1DDA" w:rsidP="00CD1DDA">
            <w:pPr>
              <w:pStyle w:val="TableText"/>
              <w:rPr>
                <w:rFonts w:ascii="Arial" w:hAnsi="Arial" w:cs="Arial"/>
              </w:rPr>
            </w:pPr>
            <w:r w:rsidRPr="00111132">
              <w:rPr>
                <w:rFonts w:ascii="Arial" w:hAnsi="Arial" w:cs="Arial"/>
              </w:rPr>
              <w:t>2001:db8:</w:t>
            </w:r>
            <w:r>
              <w:rPr>
                <w:rFonts w:ascii="Arial" w:hAnsi="Arial" w:cs="Arial"/>
              </w:rPr>
              <w:t>feed</w:t>
            </w:r>
            <w:r w:rsidRPr="00111132">
              <w:rPr>
                <w:rFonts w:ascii="Arial" w:hAnsi="Arial" w:cs="Arial"/>
              </w:rPr>
              <w:t>:</w:t>
            </w:r>
            <w:r>
              <w:rPr>
                <w:rFonts w:ascii="Arial" w:hAnsi="Arial" w:cs="Arial"/>
              </w:rPr>
              <w:t>2</w:t>
            </w:r>
            <w:r w:rsidRPr="00111132">
              <w:rPr>
                <w:rFonts w:ascii="Arial" w:hAnsi="Arial" w:cs="Arial"/>
              </w:rPr>
              <w:t>::</w:t>
            </w:r>
            <w:r>
              <w:rPr>
                <w:rFonts w:ascii="Arial" w:hAnsi="Arial" w:cs="Arial"/>
              </w:rPr>
              <w:t>6</w:t>
            </w:r>
            <w:r w:rsidRPr="00111132">
              <w:rPr>
                <w:rFonts w:ascii="Arial" w:hAnsi="Arial" w:cs="Arial"/>
              </w:rPr>
              <w:t>/64</w:t>
            </w:r>
          </w:p>
        </w:tc>
        <w:tc>
          <w:tcPr>
            <w:tcW w:w="1710" w:type="dxa"/>
          </w:tcPr>
          <w:p w14:paraId="1FD14F02" w14:textId="633E1A8D" w:rsidR="00CD1DDA" w:rsidRPr="00111132" w:rsidRDefault="00CD1DDA" w:rsidP="00CD1DDA">
            <w:pPr>
              <w:pStyle w:val="TableText"/>
              <w:rPr>
                <w:rFonts w:ascii="Arial" w:hAnsi="Arial" w:cs="Arial"/>
              </w:rPr>
            </w:pPr>
            <w:r w:rsidRPr="00111132">
              <w:rPr>
                <w:rFonts w:ascii="Arial" w:hAnsi="Arial" w:cs="Arial"/>
              </w:rPr>
              <w:t>fe80::</w:t>
            </w:r>
            <w:r>
              <w:rPr>
                <w:rFonts w:ascii="Arial" w:hAnsi="Arial" w:cs="Arial"/>
              </w:rPr>
              <w:t>3</w:t>
            </w:r>
            <w:r w:rsidRPr="00111132">
              <w:rPr>
                <w:rFonts w:ascii="Arial" w:hAnsi="Arial" w:cs="Arial"/>
              </w:rPr>
              <w:t>:</w:t>
            </w:r>
            <w:r>
              <w:rPr>
                <w:rFonts w:ascii="Arial" w:hAnsi="Arial" w:cs="Arial"/>
              </w:rPr>
              <w:t>1</w:t>
            </w:r>
          </w:p>
        </w:tc>
      </w:tr>
      <w:tr w:rsidR="00CD1DDA" w:rsidRPr="00111132" w14:paraId="3DA07797" w14:textId="77777777" w:rsidTr="00F11DFF">
        <w:tc>
          <w:tcPr>
            <w:tcW w:w="1437" w:type="dxa"/>
            <w:vMerge/>
            <w:tcBorders>
              <w:bottom w:val="single" w:sz="2" w:space="0" w:color="auto"/>
            </w:tcBorders>
          </w:tcPr>
          <w:p w14:paraId="53E73BFD" w14:textId="42FDEAE7" w:rsidR="00CD1DDA" w:rsidRPr="00111132" w:rsidRDefault="00CD1DDA" w:rsidP="00CD1DDA">
            <w:pPr>
              <w:pStyle w:val="ConfigWindow"/>
              <w:rPr>
                <w:rFonts w:cs="Arial"/>
              </w:rPr>
            </w:pPr>
          </w:p>
        </w:tc>
        <w:tc>
          <w:tcPr>
            <w:tcW w:w="1620" w:type="dxa"/>
          </w:tcPr>
          <w:p w14:paraId="68F5373E" w14:textId="77777777" w:rsidR="00CD1DDA" w:rsidRPr="00111132" w:rsidRDefault="00CD1DDA" w:rsidP="00CD1DDA">
            <w:pPr>
              <w:pStyle w:val="TableText"/>
              <w:rPr>
                <w:rFonts w:ascii="Arial" w:hAnsi="Arial" w:cs="Arial"/>
              </w:rPr>
            </w:pPr>
            <w:r w:rsidRPr="00111132">
              <w:rPr>
                <w:rFonts w:ascii="Arial" w:hAnsi="Arial" w:cs="Arial"/>
              </w:rPr>
              <w:t>G0/0/1</w:t>
            </w:r>
          </w:p>
        </w:tc>
        <w:tc>
          <w:tcPr>
            <w:tcW w:w="2250" w:type="dxa"/>
          </w:tcPr>
          <w:p w14:paraId="225539AA" w14:textId="594D4E01" w:rsidR="00CD1DDA" w:rsidRPr="00111132" w:rsidRDefault="00CD1DDA" w:rsidP="00CD1DDA">
            <w:pPr>
              <w:pStyle w:val="TableText"/>
              <w:rPr>
                <w:rFonts w:ascii="Arial" w:hAnsi="Arial" w:cs="Arial"/>
              </w:rPr>
            </w:pPr>
            <w:r>
              <w:rPr>
                <w:rFonts w:ascii="Arial" w:hAnsi="Arial" w:cs="Arial"/>
              </w:rPr>
              <w:t>209.165.200.9/30</w:t>
            </w:r>
          </w:p>
        </w:tc>
        <w:tc>
          <w:tcPr>
            <w:tcW w:w="3022" w:type="dxa"/>
          </w:tcPr>
          <w:p w14:paraId="3A91F710" w14:textId="7B1CF32F" w:rsidR="00CD1DDA" w:rsidRPr="00111132" w:rsidRDefault="00CD1DDA" w:rsidP="00CD1DDA">
            <w:pPr>
              <w:pStyle w:val="TableText"/>
              <w:rPr>
                <w:rFonts w:ascii="Arial" w:hAnsi="Arial" w:cs="Arial"/>
              </w:rPr>
            </w:pPr>
            <w:r w:rsidRPr="00111132">
              <w:rPr>
                <w:rFonts w:ascii="Arial" w:hAnsi="Arial" w:cs="Arial"/>
              </w:rPr>
              <w:t>2001:db8:</w:t>
            </w:r>
            <w:r>
              <w:rPr>
                <w:rFonts w:ascii="Arial" w:hAnsi="Arial" w:cs="Arial"/>
              </w:rPr>
              <w:t>209</w:t>
            </w:r>
            <w:r w:rsidRPr="00111132">
              <w:rPr>
                <w:rFonts w:ascii="Arial" w:hAnsi="Arial" w:cs="Arial"/>
              </w:rPr>
              <w:t>:</w:t>
            </w:r>
            <w:r>
              <w:rPr>
                <w:rFonts w:ascii="Arial" w:hAnsi="Arial" w:cs="Arial"/>
              </w:rPr>
              <w:t>8</w:t>
            </w:r>
            <w:r w:rsidRPr="00111132">
              <w:rPr>
                <w:rFonts w:ascii="Arial" w:hAnsi="Arial" w:cs="Arial"/>
              </w:rPr>
              <w:t>::</w:t>
            </w:r>
            <w:r>
              <w:rPr>
                <w:rFonts w:ascii="Arial" w:hAnsi="Arial" w:cs="Arial"/>
              </w:rPr>
              <w:t>9</w:t>
            </w:r>
            <w:r w:rsidRPr="00111132">
              <w:rPr>
                <w:rFonts w:ascii="Arial" w:hAnsi="Arial" w:cs="Arial"/>
              </w:rPr>
              <w:t>/64</w:t>
            </w:r>
          </w:p>
        </w:tc>
        <w:tc>
          <w:tcPr>
            <w:tcW w:w="1710" w:type="dxa"/>
          </w:tcPr>
          <w:p w14:paraId="0CC00585" w14:textId="2DEB417C" w:rsidR="00CD1DDA" w:rsidRPr="00111132" w:rsidRDefault="00CD1DDA" w:rsidP="00CD1DDA">
            <w:pPr>
              <w:pStyle w:val="TableText"/>
              <w:rPr>
                <w:rFonts w:ascii="Arial" w:hAnsi="Arial" w:cs="Arial"/>
              </w:rPr>
            </w:pPr>
            <w:r w:rsidRPr="00111132">
              <w:rPr>
                <w:rFonts w:ascii="Arial" w:hAnsi="Arial" w:cs="Arial"/>
              </w:rPr>
              <w:t>fe80::3:</w:t>
            </w:r>
            <w:r>
              <w:rPr>
                <w:rFonts w:ascii="Arial" w:hAnsi="Arial" w:cs="Arial"/>
              </w:rPr>
              <w:t>2</w:t>
            </w:r>
          </w:p>
        </w:tc>
      </w:tr>
      <w:tr w:rsidR="00F656E1" w:rsidRPr="00111132" w14:paraId="3A6A381B" w14:textId="77777777" w:rsidTr="00C26966">
        <w:tc>
          <w:tcPr>
            <w:tcW w:w="1437" w:type="dxa"/>
            <w:vMerge w:val="restart"/>
            <w:vAlign w:val="top"/>
          </w:tcPr>
          <w:p w14:paraId="08E3FE56" w14:textId="77777777" w:rsidR="00F656E1" w:rsidRPr="00111132" w:rsidRDefault="00F656E1" w:rsidP="00F656E1">
            <w:pPr>
              <w:pStyle w:val="TableText"/>
              <w:rPr>
                <w:rFonts w:ascii="Arial" w:hAnsi="Arial" w:cs="Arial"/>
              </w:rPr>
            </w:pPr>
            <w:r w:rsidRPr="00111132">
              <w:rPr>
                <w:rFonts w:ascii="Arial" w:hAnsi="Arial" w:cs="Arial"/>
              </w:rPr>
              <w:t>D1</w:t>
            </w:r>
          </w:p>
          <w:p w14:paraId="50189F24" w14:textId="2DA0D3CE" w:rsidR="00F656E1" w:rsidRPr="00111132" w:rsidRDefault="00F656E1" w:rsidP="00F656E1">
            <w:pPr>
              <w:pStyle w:val="ConfigWindow"/>
              <w:rPr>
                <w:rFonts w:cs="Arial"/>
              </w:rPr>
            </w:pPr>
            <w:r w:rsidRPr="00111132">
              <w:rPr>
                <w:rFonts w:cs="Arial"/>
              </w:rPr>
              <w:t>D1</w:t>
            </w:r>
          </w:p>
        </w:tc>
        <w:tc>
          <w:tcPr>
            <w:tcW w:w="1620" w:type="dxa"/>
          </w:tcPr>
          <w:p w14:paraId="5B9E0643" w14:textId="77777777" w:rsidR="00F656E1" w:rsidRPr="00111132" w:rsidRDefault="00F656E1" w:rsidP="00F656E1">
            <w:pPr>
              <w:pStyle w:val="TableText"/>
              <w:rPr>
                <w:rFonts w:ascii="Arial" w:hAnsi="Arial" w:cs="Arial"/>
              </w:rPr>
            </w:pPr>
            <w:r w:rsidRPr="00111132">
              <w:rPr>
                <w:rFonts w:ascii="Arial" w:hAnsi="Arial" w:cs="Arial"/>
              </w:rPr>
              <w:t>G1/0/11</w:t>
            </w:r>
          </w:p>
        </w:tc>
        <w:tc>
          <w:tcPr>
            <w:tcW w:w="2250" w:type="dxa"/>
          </w:tcPr>
          <w:p w14:paraId="58631E8A" w14:textId="6A44955A" w:rsidR="00F656E1" w:rsidRPr="00111132" w:rsidRDefault="00F656E1" w:rsidP="00F656E1">
            <w:pPr>
              <w:pStyle w:val="TableText"/>
              <w:rPr>
                <w:rFonts w:ascii="Arial" w:hAnsi="Arial" w:cs="Arial"/>
              </w:rPr>
            </w:pPr>
            <w:r>
              <w:rPr>
                <w:rFonts w:ascii="Arial" w:hAnsi="Arial" w:cs="Arial"/>
              </w:rPr>
              <w:t>209.165.200.6/30</w:t>
            </w:r>
          </w:p>
        </w:tc>
        <w:tc>
          <w:tcPr>
            <w:tcW w:w="3022" w:type="dxa"/>
          </w:tcPr>
          <w:p w14:paraId="6D978B0B" w14:textId="1B673C64" w:rsidR="00F656E1" w:rsidRPr="00111132" w:rsidRDefault="00F656E1" w:rsidP="00F656E1">
            <w:pPr>
              <w:pStyle w:val="TableText"/>
              <w:rPr>
                <w:rFonts w:ascii="Arial" w:hAnsi="Arial" w:cs="Arial"/>
              </w:rPr>
            </w:pPr>
            <w:r w:rsidRPr="00111132">
              <w:rPr>
                <w:rFonts w:ascii="Arial" w:hAnsi="Arial" w:cs="Arial"/>
              </w:rPr>
              <w:t>2001:db8:</w:t>
            </w:r>
            <w:r>
              <w:rPr>
                <w:rFonts w:ascii="Arial" w:hAnsi="Arial" w:cs="Arial"/>
              </w:rPr>
              <w:t>209</w:t>
            </w:r>
            <w:r w:rsidRPr="00111132">
              <w:rPr>
                <w:rFonts w:ascii="Arial" w:hAnsi="Arial" w:cs="Arial"/>
              </w:rPr>
              <w:t>:</w:t>
            </w:r>
            <w:r>
              <w:rPr>
                <w:rFonts w:ascii="Arial" w:hAnsi="Arial" w:cs="Arial"/>
              </w:rPr>
              <w:t>4</w:t>
            </w:r>
            <w:r w:rsidRPr="00111132">
              <w:rPr>
                <w:rFonts w:ascii="Arial" w:hAnsi="Arial" w:cs="Arial"/>
              </w:rPr>
              <w:t>::</w:t>
            </w:r>
            <w:r>
              <w:rPr>
                <w:rFonts w:ascii="Arial" w:hAnsi="Arial" w:cs="Arial"/>
              </w:rPr>
              <w:t>6</w:t>
            </w:r>
            <w:r w:rsidRPr="00111132">
              <w:rPr>
                <w:rFonts w:ascii="Arial" w:hAnsi="Arial" w:cs="Arial"/>
              </w:rPr>
              <w:t>/64</w:t>
            </w:r>
          </w:p>
        </w:tc>
        <w:tc>
          <w:tcPr>
            <w:tcW w:w="1710" w:type="dxa"/>
          </w:tcPr>
          <w:p w14:paraId="69BE08F3" w14:textId="0F99DEFE" w:rsidR="00F656E1" w:rsidRPr="00111132" w:rsidRDefault="00F656E1" w:rsidP="00F656E1">
            <w:pPr>
              <w:pStyle w:val="TableText"/>
              <w:rPr>
                <w:rFonts w:ascii="Arial" w:hAnsi="Arial" w:cs="Arial"/>
              </w:rPr>
            </w:pPr>
            <w:r w:rsidRPr="00111132">
              <w:rPr>
                <w:rFonts w:ascii="Arial" w:hAnsi="Arial" w:cs="Arial"/>
              </w:rPr>
              <w:t>fe80::d1:</w:t>
            </w:r>
            <w:r>
              <w:rPr>
                <w:rFonts w:ascii="Arial" w:hAnsi="Arial" w:cs="Arial"/>
              </w:rPr>
              <w:t>1</w:t>
            </w:r>
          </w:p>
        </w:tc>
      </w:tr>
      <w:tr w:rsidR="00052F0D" w:rsidRPr="00111132" w14:paraId="3C1F870B" w14:textId="77777777" w:rsidTr="00C26966">
        <w:tc>
          <w:tcPr>
            <w:tcW w:w="1437" w:type="dxa"/>
            <w:vMerge/>
            <w:vAlign w:val="top"/>
          </w:tcPr>
          <w:p w14:paraId="078807C9" w14:textId="77777777" w:rsidR="00052F0D" w:rsidRPr="00111132" w:rsidRDefault="00052F0D" w:rsidP="00052F0D">
            <w:pPr>
              <w:pStyle w:val="TableText"/>
              <w:rPr>
                <w:rFonts w:ascii="Arial" w:hAnsi="Arial" w:cs="Arial"/>
              </w:rPr>
            </w:pPr>
          </w:p>
        </w:tc>
        <w:tc>
          <w:tcPr>
            <w:tcW w:w="1620" w:type="dxa"/>
          </w:tcPr>
          <w:p w14:paraId="089F53AF" w14:textId="073C59B3" w:rsidR="00052F0D" w:rsidRPr="00111132" w:rsidRDefault="00052F0D" w:rsidP="00052F0D">
            <w:pPr>
              <w:pStyle w:val="TableText"/>
              <w:rPr>
                <w:rFonts w:ascii="Arial" w:hAnsi="Arial" w:cs="Arial"/>
              </w:rPr>
            </w:pPr>
            <w:r>
              <w:rPr>
                <w:rFonts w:ascii="Arial" w:hAnsi="Arial" w:cs="Arial"/>
              </w:rPr>
              <w:t>Lo0</w:t>
            </w:r>
          </w:p>
        </w:tc>
        <w:tc>
          <w:tcPr>
            <w:tcW w:w="2250" w:type="dxa"/>
          </w:tcPr>
          <w:p w14:paraId="635A13C0" w14:textId="696071AC" w:rsidR="00052F0D" w:rsidRPr="00111132" w:rsidRDefault="006B7302" w:rsidP="00052F0D">
            <w:pPr>
              <w:pStyle w:val="TableText"/>
              <w:rPr>
                <w:rFonts w:ascii="Arial" w:hAnsi="Arial" w:cs="Arial"/>
              </w:rPr>
            </w:pPr>
            <w:r>
              <w:rPr>
                <w:rFonts w:ascii="Arial" w:hAnsi="Arial" w:cs="Arial"/>
              </w:rPr>
              <w:t>192.168.1.1/24</w:t>
            </w:r>
          </w:p>
        </w:tc>
        <w:tc>
          <w:tcPr>
            <w:tcW w:w="3022" w:type="dxa"/>
          </w:tcPr>
          <w:p w14:paraId="11B488EA" w14:textId="551096C1" w:rsidR="00052F0D" w:rsidRPr="00111132" w:rsidRDefault="006B7302" w:rsidP="00052F0D">
            <w:pPr>
              <w:pStyle w:val="TableText"/>
              <w:rPr>
                <w:rFonts w:ascii="Arial" w:hAnsi="Arial" w:cs="Arial"/>
              </w:rPr>
            </w:pPr>
            <w:r>
              <w:rPr>
                <w:rFonts w:ascii="Arial" w:hAnsi="Arial" w:cs="Arial"/>
              </w:rPr>
              <w:t>N/A</w:t>
            </w:r>
          </w:p>
        </w:tc>
        <w:tc>
          <w:tcPr>
            <w:tcW w:w="1710" w:type="dxa"/>
          </w:tcPr>
          <w:p w14:paraId="55F53C84" w14:textId="7874593B" w:rsidR="00052F0D" w:rsidRPr="00111132" w:rsidRDefault="006B7302" w:rsidP="00052F0D">
            <w:pPr>
              <w:pStyle w:val="TableText"/>
              <w:rPr>
                <w:rFonts w:ascii="Arial" w:hAnsi="Arial" w:cs="Arial"/>
              </w:rPr>
            </w:pPr>
            <w:r>
              <w:rPr>
                <w:rFonts w:ascii="Arial" w:hAnsi="Arial" w:cs="Arial"/>
              </w:rPr>
              <w:t>N/A</w:t>
            </w:r>
          </w:p>
        </w:tc>
      </w:tr>
      <w:tr w:rsidR="00052F0D" w:rsidRPr="00111132" w14:paraId="07215E9D" w14:textId="77777777" w:rsidTr="00C26966">
        <w:tc>
          <w:tcPr>
            <w:tcW w:w="1437" w:type="dxa"/>
            <w:vMerge/>
            <w:vAlign w:val="top"/>
          </w:tcPr>
          <w:p w14:paraId="68E1A51F" w14:textId="77777777" w:rsidR="00052F0D" w:rsidRPr="00111132" w:rsidRDefault="00052F0D" w:rsidP="00052F0D">
            <w:pPr>
              <w:pStyle w:val="TableText"/>
              <w:rPr>
                <w:rFonts w:ascii="Arial" w:hAnsi="Arial" w:cs="Arial"/>
              </w:rPr>
            </w:pPr>
          </w:p>
        </w:tc>
        <w:tc>
          <w:tcPr>
            <w:tcW w:w="1620" w:type="dxa"/>
          </w:tcPr>
          <w:p w14:paraId="33887725" w14:textId="3149DD87" w:rsidR="00052F0D" w:rsidRPr="00111132" w:rsidRDefault="00052F0D" w:rsidP="00052F0D">
            <w:pPr>
              <w:pStyle w:val="TableText"/>
              <w:rPr>
                <w:rFonts w:ascii="Arial" w:hAnsi="Arial" w:cs="Arial"/>
              </w:rPr>
            </w:pPr>
            <w:r>
              <w:rPr>
                <w:rFonts w:ascii="Arial" w:hAnsi="Arial" w:cs="Arial"/>
              </w:rPr>
              <w:t>Lo1</w:t>
            </w:r>
          </w:p>
        </w:tc>
        <w:tc>
          <w:tcPr>
            <w:tcW w:w="2250" w:type="dxa"/>
          </w:tcPr>
          <w:p w14:paraId="154F9AF7" w14:textId="6458CB53" w:rsidR="00052F0D" w:rsidRPr="00111132" w:rsidRDefault="006B7302" w:rsidP="00052F0D">
            <w:pPr>
              <w:pStyle w:val="TableText"/>
              <w:rPr>
                <w:rFonts w:ascii="Arial" w:hAnsi="Arial" w:cs="Arial"/>
              </w:rPr>
            </w:pPr>
            <w:r>
              <w:rPr>
                <w:rFonts w:ascii="Arial" w:hAnsi="Arial" w:cs="Arial"/>
              </w:rPr>
              <w:t>192.168.2.1/24</w:t>
            </w:r>
          </w:p>
        </w:tc>
        <w:tc>
          <w:tcPr>
            <w:tcW w:w="3022" w:type="dxa"/>
          </w:tcPr>
          <w:p w14:paraId="29F8A503" w14:textId="22901496" w:rsidR="00052F0D" w:rsidRPr="00111132" w:rsidRDefault="006B7302" w:rsidP="00052F0D">
            <w:pPr>
              <w:pStyle w:val="TableText"/>
              <w:rPr>
                <w:rFonts w:ascii="Arial" w:hAnsi="Arial" w:cs="Arial"/>
              </w:rPr>
            </w:pPr>
            <w:r>
              <w:rPr>
                <w:rFonts w:ascii="Arial" w:hAnsi="Arial" w:cs="Arial"/>
              </w:rPr>
              <w:t>N/A</w:t>
            </w:r>
          </w:p>
        </w:tc>
        <w:tc>
          <w:tcPr>
            <w:tcW w:w="1710" w:type="dxa"/>
          </w:tcPr>
          <w:p w14:paraId="42DF2F2B" w14:textId="0C72848E" w:rsidR="00052F0D" w:rsidRPr="00111132" w:rsidRDefault="006B7302" w:rsidP="00052F0D">
            <w:pPr>
              <w:pStyle w:val="TableText"/>
              <w:rPr>
                <w:rFonts w:ascii="Arial" w:hAnsi="Arial" w:cs="Arial"/>
              </w:rPr>
            </w:pPr>
            <w:r>
              <w:rPr>
                <w:rFonts w:ascii="Arial" w:hAnsi="Arial" w:cs="Arial"/>
              </w:rPr>
              <w:t>N/A</w:t>
            </w:r>
          </w:p>
        </w:tc>
      </w:tr>
      <w:tr w:rsidR="006B7302" w:rsidRPr="00111132" w14:paraId="680A482F" w14:textId="77777777" w:rsidTr="00C24D46">
        <w:tc>
          <w:tcPr>
            <w:tcW w:w="1437" w:type="dxa"/>
            <w:vMerge/>
            <w:tcBorders>
              <w:bottom w:val="single" w:sz="2" w:space="0" w:color="auto"/>
            </w:tcBorders>
          </w:tcPr>
          <w:p w14:paraId="17F737E2" w14:textId="6B14C48D" w:rsidR="006B7302" w:rsidRPr="00111132" w:rsidRDefault="006B7302" w:rsidP="006B7302">
            <w:pPr>
              <w:pStyle w:val="ConfigWindow"/>
              <w:rPr>
                <w:rFonts w:cs="Arial"/>
              </w:rPr>
            </w:pPr>
          </w:p>
        </w:tc>
        <w:tc>
          <w:tcPr>
            <w:tcW w:w="1620" w:type="dxa"/>
          </w:tcPr>
          <w:p w14:paraId="022784F0" w14:textId="79C4520A" w:rsidR="006B7302" w:rsidRPr="00111132" w:rsidRDefault="006B7302" w:rsidP="006B7302">
            <w:pPr>
              <w:pStyle w:val="TableText"/>
              <w:rPr>
                <w:rFonts w:ascii="Arial" w:hAnsi="Arial" w:cs="Arial"/>
              </w:rPr>
            </w:pPr>
            <w:r>
              <w:rPr>
                <w:rFonts w:ascii="Arial" w:hAnsi="Arial" w:cs="Arial"/>
              </w:rPr>
              <w:t>Lo2</w:t>
            </w:r>
          </w:p>
        </w:tc>
        <w:tc>
          <w:tcPr>
            <w:tcW w:w="2250" w:type="dxa"/>
          </w:tcPr>
          <w:p w14:paraId="4123A8A1" w14:textId="2053E8B2" w:rsidR="006B7302" w:rsidRPr="00111132" w:rsidRDefault="006B7302" w:rsidP="006B7302">
            <w:pPr>
              <w:pStyle w:val="TableText"/>
              <w:rPr>
                <w:rFonts w:ascii="Arial" w:hAnsi="Arial" w:cs="Arial"/>
              </w:rPr>
            </w:pPr>
            <w:r>
              <w:rPr>
                <w:rFonts w:ascii="Arial" w:hAnsi="Arial" w:cs="Arial"/>
              </w:rPr>
              <w:t>N/A</w:t>
            </w:r>
          </w:p>
        </w:tc>
        <w:tc>
          <w:tcPr>
            <w:tcW w:w="3022" w:type="dxa"/>
          </w:tcPr>
          <w:p w14:paraId="1009003C" w14:textId="7991ED1E" w:rsidR="006B7302" w:rsidRPr="00111132" w:rsidRDefault="006B7302" w:rsidP="006B7302">
            <w:pPr>
              <w:pStyle w:val="TableText"/>
              <w:rPr>
                <w:rFonts w:ascii="Arial" w:hAnsi="Arial" w:cs="Arial"/>
              </w:rPr>
            </w:pPr>
            <w:r>
              <w:rPr>
                <w:rFonts w:ascii="Arial" w:hAnsi="Arial" w:cs="Arial"/>
              </w:rPr>
              <w:t>2001:db8:cab::1/48</w:t>
            </w:r>
          </w:p>
        </w:tc>
        <w:tc>
          <w:tcPr>
            <w:tcW w:w="1710" w:type="dxa"/>
          </w:tcPr>
          <w:p w14:paraId="445ABCD0" w14:textId="370DAD1B" w:rsidR="006B7302" w:rsidRPr="00111132" w:rsidRDefault="006B7302" w:rsidP="006B7302">
            <w:pPr>
              <w:pStyle w:val="TableText"/>
              <w:rPr>
                <w:rFonts w:ascii="Arial" w:hAnsi="Arial" w:cs="Arial"/>
              </w:rPr>
            </w:pPr>
            <w:r>
              <w:rPr>
                <w:rFonts w:ascii="Arial" w:hAnsi="Arial" w:cs="Arial"/>
              </w:rPr>
              <w:t>EUI-64</w:t>
            </w:r>
          </w:p>
        </w:tc>
      </w:tr>
      <w:tr w:rsidR="00696F82" w:rsidRPr="00111132" w14:paraId="791BF8B5" w14:textId="77777777" w:rsidTr="00F656E1">
        <w:tc>
          <w:tcPr>
            <w:tcW w:w="1437" w:type="dxa"/>
            <w:vMerge w:val="restart"/>
            <w:vAlign w:val="top"/>
          </w:tcPr>
          <w:p w14:paraId="65030391" w14:textId="77777777" w:rsidR="00696F82" w:rsidRPr="00111132" w:rsidRDefault="00696F82" w:rsidP="00696F82">
            <w:pPr>
              <w:pStyle w:val="TableText"/>
              <w:rPr>
                <w:rFonts w:ascii="Arial" w:hAnsi="Arial" w:cs="Arial"/>
              </w:rPr>
            </w:pPr>
            <w:r w:rsidRPr="00111132">
              <w:rPr>
                <w:rFonts w:ascii="Arial" w:hAnsi="Arial" w:cs="Arial"/>
              </w:rPr>
              <w:t>D2</w:t>
            </w:r>
          </w:p>
          <w:p w14:paraId="6D801DFF" w14:textId="3FACB196" w:rsidR="00696F82" w:rsidRPr="00111132" w:rsidRDefault="00696F82" w:rsidP="00696F82">
            <w:pPr>
              <w:pStyle w:val="ConfigWindow"/>
              <w:rPr>
                <w:rFonts w:cs="Arial"/>
              </w:rPr>
            </w:pPr>
            <w:r w:rsidRPr="00111132">
              <w:rPr>
                <w:rFonts w:cs="Arial"/>
              </w:rPr>
              <w:t>D2</w:t>
            </w:r>
          </w:p>
        </w:tc>
        <w:tc>
          <w:tcPr>
            <w:tcW w:w="1620" w:type="dxa"/>
          </w:tcPr>
          <w:p w14:paraId="670BA131" w14:textId="77777777" w:rsidR="00696F82" w:rsidRPr="00111132" w:rsidRDefault="00696F82" w:rsidP="00696F82">
            <w:pPr>
              <w:pStyle w:val="TableText"/>
              <w:rPr>
                <w:rFonts w:ascii="Arial" w:hAnsi="Arial" w:cs="Arial"/>
              </w:rPr>
            </w:pPr>
            <w:r w:rsidRPr="00111132">
              <w:rPr>
                <w:rFonts w:ascii="Arial" w:hAnsi="Arial" w:cs="Arial"/>
              </w:rPr>
              <w:t>G1/0/11</w:t>
            </w:r>
          </w:p>
        </w:tc>
        <w:tc>
          <w:tcPr>
            <w:tcW w:w="2250" w:type="dxa"/>
          </w:tcPr>
          <w:p w14:paraId="4433C1D2" w14:textId="5AFCD5D8" w:rsidR="00696F82" w:rsidRPr="00111132" w:rsidRDefault="00696F82" w:rsidP="00696F82">
            <w:pPr>
              <w:pStyle w:val="TableText"/>
              <w:rPr>
                <w:rFonts w:ascii="Arial" w:hAnsi="Arial" w:cs="Arial"/>
              </w:rPr>
            </w:pPr>
            <w:r>
              <w:rPr>
                <w:rFonts w:ascii="Arial" w:hAnsi="Arial" w:cs="Arial"/>
              </w:rPr>
              <w:t>209.165.200.10/30</w:t>
            </w:r>
          </w:p>
        </w:tc>
        <w:tc>
          <w:tcPr>
            <w:tcW w:w="3022" w:type="dxa"/>
          </w:tcPr>
          <w:p w14:paraId="109F7A25" w14:textId="2626DF71" w:rsidR="00696F82" w:rsidRPr="00111132" w:rsidRDefault="00696F82" w:rsidP="00696F82">
            <w:pPr>
              <w:pStyle w:val="TableText"/>
              <w:rPr>
                <w:rFonts w:ascii="Arial" w:hAnsi="Arial" w:cs="Arial"/>
              </w:rPr>
            </w:pPr>
            <w:r w:rsidRPr="00111132">
              <w:rPr>
                <w:rFonts w:ascii="Arial" w:hAnsi="Arial" w:cs="Arial"/>
              </w:rPr>
              <w:t>2001:db8:</w:t>
            </w:r>
            <w:r>
              <w:rPr>
                <w:rFonts w:ascii="Arial" w:hAnsi="Arial" w:cs="Arial"/>
              </w:rPr>
              <w:t>209</w:t>
            </w:r>
            <w:r w:rsidRPr="00111132">
              <w:rPr>
                <w:rFonts w:ascii="Arial" w:hAnsi="Arial" w:cs="Arial"/>
              </w:rPr>
              <w:t>:</w:t>
            </w:r>
            <w:r>
              <w:rPr>
                <w:rFonts w:ascii="Arial" w:hAnsi="Arial" w:cs="Arial"/>
              </w:rPr>
              <w:t>8</w:t>
            </w:r>
            <w:r w:rsidRPr="00111132">
              <w:rPr>
                <w:rFonts w:ascii="Arial" w:hAnsi="Arial" w:cs="Arial"/>
              </w:rPr>
              <w:t>::</w:t>
            </w:r>
            <w:r>
              <w:rPr>
                <w:rFonts w:ascii="Arial" w:hAnsi="Arial" w:cs="Arial"/>
              </w:rPr>
              <w:t>10</w:t>
            </w:r>
            <w:r w:rsidRPr="00111132">
              <w:rPr>
                <w:rFonts w:ascii="Arial" w:hAnsi="Arial" w:cs="Arial"/>
              </w:rPr>
              <w:t>/64</w:t>
            </w:r>
          </w:p>
        </w:tc>
        <w:tc>
          <w:tcPr>
            <w:tcW w:w="1710" w:type="dxa"/>
          </w:tcPr>
          <w:p w14:paraId="511DA3A6" w14:textId="659A00E0" w:rsidR="00696F82" w:rsidRPr="00111132" w:rsidRDefault="00696F82" w:rsidP="00696F82">
            <w:pPr>
              <w:pStyle w:val="TableText"/>
              <w:rPr>
                <w:rFonts w:ascii="Arial" w:hAnsi="Arial" w:cs="Arial"/>
              </w:rPr>
            </w:pPr>
            <w:r w:rsidRPr="00111132">
              <w:rPr>
                <w:rFonts w:ascii="Arial" w:hAnsi="Arial" w:cs="Arial"/>
              </w:rPr>
              <w:t>fe80::d2:</w:t>
            </w:r>
            <w:r>
              <w:rPr>
                <w:rFonts w:ascii="Arial" w:hAnsi="Arial" w:cs="Arial"/>
              </w:rPr>
              <w:t>1</w:t>
            </w:r>
          </w:p>
        </w:tc>
      </w:tr>
      <w:tr w:rsidR="00696F82" w:rsidRPr="00111132" w14:paraId="3E7999B5" w14:textId="77777777" w:rsidTr="005643A4">
        <w:tc>
          <w:tcPr>
            <w:tcW w:w="1437" w:type="dxa"/>
            <w:vMerge/>
          </w:tcPr>
          <w:p w14:paraId="7962C8EA" w14:textId="5E365260" w:rsidR="00696F82" w:rsidRPr="00111132" w:rsidRDefault="00696F82" w:rsidP="00696F82">
            <w:pPr>
              <w:pStyle w:val="ConfigWindow"/>
              <w:rPr>
                <w:rFonts w:cs="Arial"/>
              </w:rPr>
            </w:pPr>
          </w:p>
        </w:tc>
        <w:tc>
          <w:tcPr>
            <w:tcW w:w="1620" w:type="dxa"/>
            <w:vAlign w:val="top"/>
          </w:tcPr>
          <w:p w14:paraId="5DC2B038" w14:textId="326C7BAC" w:rsidR="00696F82" w:rsidRPr="00111132" w:rsidRDefault="00696F82" w:rsidP="00696F82">
            <w:pPr>
              <w:pStyle w:val="TableText"/>
              <w:rPr>
                <w:rFonts w:ascii="Arial" w:hAnsi="Arial" w:cs="Arial"/>
              </w:rPr>
            </w:pPr>
            <w:r w:rsidRPr="00862D3B">
              <w:rPr>
                <w:rFonts w:ascii="Arial" w:hAnsi="Arial" w:cs="Arial"/>
              </w:rPr>
              <w:t>N/A</w:t>
            </w:r>
          </w:p>
        </w:tc>
        <w:tc>
          <w:tcPr>
            <w:tcW w:w="2250" w:type="dxa"/>
          </w:tcPr>
          <w:p w14:paraId="10EF2DE3" w14:textId="756B2020" w:rsidR="00696F82" w:rsidRPr="00111132" w:rsidRDefault="00696F82" w:rsidP="00696F82">
            <w:pPr>
              <w:pStyle w:val="TableText"/>
              <w:rPr>
                <w:rFonts w:ascii="Arial" w:hAnsi="Arial" w:cs="Arial"/>
              </w:rPr>
            </w:pPr>
            <w:r>
              <w:rPr>
                <w:rFonts w:ascii="Arial" w:hAnsi="Arial" w:cs="Arial"/>
              </w:rPr>
              <w:t>192.168.1</w:t>
            </w:r>
            <w:r w:rsidR="00CB6A15">
              <w:rPr>
                <w:rFonts w:ascii="Arial" w:hAnsi="Arial" w:cs="Arial"/>
              </w:rPr>
              <w:t>0</w:t>
            </w:r>
            <w:r>
              <w:rPr>
                <w:rFonts w:ascii="Arial" w:hAnsi="Arial" w:cs="Arial"/>
              </w:rPr>
              <w:t>.1/24</w:t>
            </w:r>
          </w:p>
        </w:tc>
        <w:tc>
          <w:tcPr>
            <w:tcW w:w="3022" w:type="dxa"/>
          </w:tcPr>
          <w:p w14:paraId="42C01343" w14:textId="7A7DD782" w:rsidR="00696F82" w:rsidRPr="00111132" w:rsidRDefault="00696F82" w:rsidP="00696F82">
            <w:pPr>
              <w:pStyle w:val="TableText"/>
              <w:rPr>
                <w:rFonts w:ascii="Arial" w:hAnsi="Arial" w:cs="Arial"/>
              </w:rPr>
            </w:pPr>
            <w:r>
              <w:rPr>
                <w:rFonts w:ascii="Arial" w:hAnsi="Arial" w:cs="Arial"/>
              </w:rPr>
              <w:t>N/A</w:t>
            </w:r>
          </w:p>
        </w:tc>
        <w:tc>
          <w:tcPr>
            <w:tcW w:w="1710" w:type="dxa"/>
          </w:tcPr>
          <w:p w14:paraId="5DAFDB36" w14:textId="48C18891" w:rsidR="00696F82" w:rsidRPr="00111132" w:rsidRDefault="00696F82" w:rsidP="00696F82">
            <w:pPr>
              <w:pStyle w:val="TableText"/>
              <w:rPr>
                <w:rFonts w:ascii="Arial" w:hAnsi="Arial" w:cs="Arial"/>
              </w:rPr>
            </w:pPr>
            <w:r>
              <w:rPr>
                <w:rFonts w:ascii="Arial" w:hAnsi="Arial" w:cs="Arial"/>
              </w:rPr>
              <w:t>N/A</w:t>
            </w:r>
          </w:p>
        </w:tc>
      </w:tr>
      <w:tr w:rsidR="00696F82" w:rsidRPr="00111132" w14:paraId="7190F291" w14:textId="77777777" w:rsidTr="005643A4">
        <w:tc>
          <w:tcPr>
            <w:tcW w:w="1437" w:type="dxa"/>
            <w:vMerge/>
          </w:tcPr>
          <w:p w14:paraId="7D2997CB" w14:textId="1C81225F" w:rsidR="00696F82" w:rsidRPr="00111132" w:rsidRDefault="00696F82" w:rsidP="00696F82">
            <w:pPr>
              <w:pStyle w:val="ConfigWindow"/>
              <w:rPr>
                <w:rFonts w:cs="Arial"/>
              </w:rPr>
            </w:pPr>
          </w:p>
        </w:tc>
        <w:tc>
          <w:tcPr>
            <w:tcW w:w="1620" w:type="dxa"/>
            <w:vAlign w:val="top"/>
          </w:tcPr>
          <w:p w14:paraId="3FB154F6" w14:textId="06D14A75" w:rsidR="00696F82" w:rsidRPr="00111132" w:rsidRDefault="00696F82" w:rsidP="00696F82">
            <w:pPr>
              <w:pStyle w:val="TableText"/>
              <w:rPr>
                <w:rFonts w:ascii="Arial" w:hAnsi="Arial" w:cs="Arial"/>
              </w:rPr>
            </w:pPr>
            <w:r w:rsidRPr="00862D3B">
              <w:rPr>
                <w:rFonts w:ascii="Arial" w:hAnsi="Arial" w:cs="Arial"/>
              </w:rPr>
              <w:t>N/A</w:t>
            </w:r>
          </w:p>
        </w:tc>
        <w:tc>
          <w:tcPr>
            <w:tcW w:w="2250" w:type="dxa"/>
          </w:tcPr>
          <w:p w14:paraId="111531EB" w14:textId="29BC7173" w:rsidR="00696F82" w:rsidRPr="00111132" w:rsidRDefault="00696F82" w:rsidP="00696F82">
            <w:pPr>
              <w:pStyle w:val="TableText"/>
              <w:rPr>
                <w:rFonts w:ascii="Arial" w:hAnsi="Arial" w:cs="Arial"/>
              </w:rPr>
            </w:pPr>
            <w:r>
              <w:rPr>
                <w:rFonts w:ascii="Arial" w:hAnsi="Arial" w:cs="Arial"/>
              </w:rPr>
              <w:t>192.168.2</w:t>
            </w:r>
            <w:r w:rsidR="00CB6A15">
              <w:rPr>
                <w:rFonts w:ascii="Arial" w:hAnsi="Arial" w:cs="Arial"/>
              </w:rPr>
              <w:t>0</w:t>
            </w:r>
            <w:r>
              <w:rPr>
                <w:rFonts w:ascii="Arial" w:hAnsi="Arial" w:cs="Arial"/>
              </w:rPr>
              <w:t>.1/24</w:t>
            </w:r>
          </w:p>
        </w:tc>
        <w:tc>
          <w:tcPr>
            <w:tcW w:w="3022" w:type="dxa"/>
          </w:tcPr>
          <w:p w14:paraId="7528C1F6" w14:textId="13181936" w:rsidR="00696F82" w:rsidRPr="00111132" w:rsidRDefault="00696F82" w:rsidP="00696F82">
            <w:pPr>
              <w:pStyle w:val="TableText"/>
              <w:rPr>
                <w:rFonts w:ascii="Arial" w:hAnsi="Arial" w:cs="Arial"/>
              </w:rPr>
            </w:pPr>
            <w:r>
              <w:rPr>
                <w:rFonts w:ascii="Arial" w:hAnsi="Arial" w:cs="Arial"/>
              </w:rPr>
              <w:t>N/A</w:t>
            </w:r>
          </w:p>
        </w:tc>
        <w:tc>
          <w:tcPr>
            <w:tcW w:w="1710" w:type="dxa"/>
          </w:tcPr>
          <w:p w14:paraId="37A5E00C" w14:textId="1E8BFA05" w:rsidR="00696F82" w:rsidRPr="00111132" w:rsidRDefault="00696F82" w:rsidP="00696F82">
            <w:pPr>
              <w:pStyle w:val="TableText"/>
              <w:rPr>
                <w:rFonts w:ascii="Arial" w:hAnsi="Arial" w:cs="Arial"/>
              </w:rPr>
            </w:pPr>
            <w:r>
              <w:rPr>
                <w:rFonts w:ascii="Arial" w:hAnsi="Arial" w:cs="Arial"/>
              </w:rPr>
              <w:t>N/A</w:t>
            </w:r>
          </w:p>
        </w:tc>
      </w:tr>
      <w:tr w:rsidR="00696F82" w:rsidRPr="00111132" w14:paraId="0D854BD5" w14:textId="77777777" w:rsidTr="005643A4">
        <w:tc>
          <w:tcPr>
            <w:tcW w:w="1437" w:type="dxa"/>
            <w:vMerge/>
          </w:tcPr>
          <w:p w14:paraId="41213D0D" w14:textId="75472BE8" w:rsidR="00696F82" w:rsidRPr="00111132" w:rsidRDefault="00696F82" w:rsidP="00696F82">
            <w:pPr>
              <w:pStyle w:val="ConfigWindow"/>
              <w:rPr>
                <w:rFonts w:cs="Arial"/>
              </w:rPr>
            </w:pPr>
          </w:p>
        </w:tc>
        <w:tc>
          <w:tcPr>
            <w:tcW w:w="1620" w:type="dxa"/>
            <w:vAlign w:val="top"/>
          </w:tcPr>
          <w:p w14:paraId="332FFAF5" w14:textId="26221D3B" w:rsidR="00696F82" w:rsidRPr="00111132" w:rsidRDefault="00696F82" w:rsidP="00696F82">
            <w:pPr>
              <w:pStyle w:val="TableText"/>
              <w:rPr>
                <w:rFonts w:ascii="Arial" w:hAnsi="Arial" w:cs="Arial"/>
              </w:rPr>
            </w:pPr>
            <w:r w:rsidRPr="00862D3B">
              <w:rPr>
                <w:rFonts w:ascii="Arial" w:hAnsi="Arial" w:cs="Arial"/>
              </w:rPr>
              <w:t>N/A</w:t>
            </w:r>
          </w:p>
        </w:tc>
        <w:tc>
          <w:tcPr>
            <w:tcW w:w="2250" w:type="dxa"/>
          </w:tcPr>
          <w:p w14:paraId="52BB5DAC" w14:textId="7B035DA4" w:rsidR="00696F82" w:rsidRPr="00111132" w:rsidRDefault="00696F82" w:rsidP="00696F82">
            <w:pPr>
              <w:pStyle w:val="TableText"/>
              <w:rPr>
                <w:rFonts w:ascii="Arial" w:hAnsi="Arial" w:cs="Arial"/>
              </w:rPr>
            </w:pPr>
            <w:r>
              <w:rPr>
                <w:rFonts w:ascii="Arial" w:hAnsi="Arial" w:cs="Arial"/>
              </w:rPr>
              <w:t>N/A</w:t>
            </w:r>
          </w:p>
        </w:tc>
        <w:tc>
          <w:tcPr>
            <w:tcW w:w="3022" w:type="dxa"/>
          </w:tcPr>
          <w:p w14:paraId="79057310" w14:textId="414AC0FE" w:rsidR="00696F82" w:rsidRPr="00111132" w:rsidRDefault="00696F82" w:rsidP="00696F82">
            <w:pPr>
              <w:pStyle w:val="TableText"/>
              <w:rPr>
                <w:rFonts w:ascii="Arial" w:hAnsi="Arial" w:cs="Arial"/>
              </w:rPr>
            </w:pPr>
            <w:r>
              <w:rPr>
                <w:rFonts w:ascii="Arial" w:hAnsi="Arial" w:cs="Arial"/>
              </w:rPr>
              <w:t>2001:db8:</w:t>
            </w:r>
            <w:r w:rsidR="00CB6A15">
              <w:rPr>
                <w:rFonts w:ascii="Arial" w:hAnsi="Arial" w:cs="Arial"/>
              </w:rPr>
              <w:t>acad</w:t>
            </w:r>
            <w:r>
              <w:rPr>
                <w:rFonts w:ascii="Arial" w:hAnsi="Arial" w:cs="Arial"/>
              </w:rPr>
              <w:t>::1/48</w:t>
            </w:r>
          </w:p>
        </w:tc>
        <w:tc>
          <w:tcPr>
            <w:tcW w:w="1710" w:type="dxa"/>
          </w:tcPr>
          <w:p w14:paraId="611C1603" w14:textId="7EE7C24C" w:rsidR="00696F82" w:rsidRPr="00111132" w:rsidRDefault="00696F82" w:rsidP="00696F82">
            <w:pPr>
              <w:pStyle w:val="TableText"/>
              <w:rPr>
                <w:rFonts w:ascii="Arial" w:hAnsi="Arial" w:cs="Arial"/>
              </w:rPr>
            </w:pPr>
            <w:r>
              <w:rPr>
                <w:rFonts w:ascii="Arial" w:hAnsi="Arial" w:cs="Arial"/>
              </w:rPr>
              <w:t>EUI-64</w:t>
            </w:r>
          </w:p>
        </w:tc>
      </w:tr>
    </w:tbl>
    <w:p w14:paraId="14AD0E6F" w14:textId="77777777" w:rsidR="00D778DF" w:rsidRPr="00111132" w:rsidRDefault="00D778DF" w:rsidP="00D452F4">
      <w:pPr>
        <w:pStyle w:val="Heading1"/>
        <w:rPr>
          <w:rFonts w:cs="Arial"/>
        </w:rPr>
      </w:pPr>
      <w:r w:rsidRPr="00111132">
        <w:rPr>
          <w:rFonts w:cs="Arial"/>
        </w:rPr>
        <w:t>Objectives</w:t>
      </w:r>
    </w:p>
    <w:p w14:paraId="4E0F64AE" w14:textId="66F516D5" w:rsidR="007E4151" w:rsidRDefault="007E4151" w:rsidP="007E4151">
      <w:pPr>
        <w:pStyle w:val="BodyTextL25Bold"/>
        <w:rPr>
          <w:rFonts w:cs="Arial"/>
        </w:rPr>
      </w:pPr>
      <w:r w:rsidRPr="00111132">
        <w:rPr>
          <w:rFonts w:cs="Arial"/>
        </w:rPr>
        <w:t>Part</w:t>
      </w:r>
      <w:r w:rsidR="00774F8A" w:rsidRPr="00111132">
        <w:rPr>
          <w:rFonts w:cs="Arial"/>
        </w:rPr>
        <w:t xml:space="preserve"> </w:t>
      </w:r>
      <w:r w:rsidRPr="00111132">
        <w:rPr>
          <w:rFonts w:cs="Arial"/>
        </w:rPr>
        <w:t>1: Build the Topology and Configure Basic Device Settings and IP Addressing</w:t>
      </w:r>
    </w:p>
    <w:p w14:paraId="3C85E67C" w14:textId="3A957049" w:rsidR="00D82442" w:rsidRDefault="00313B29" w:rsidP="00D82442">
      <w:pPr>
        <w:pStyle w:val="BodyTextL25Bold"/>
        <w:rPr>
          <w:rFonts w:cs="Arial"/>
        </w:rPr>
      </w:pPr>
      <w:r>
        <w:rPr>
          <w:rFonts w:cs="Arial"/>
        </w:rPr>
        <w:t xml:space="preserve">Part 2: </w:t>
      </w:r>
      <w:r w:rsidR="00BC2936" w:rsidRPr="00BC2936">
        <w:rPr>
          <w:rFonts w:cs="Arial"/>
        </w:rPr>
        <w:t>Examine and Verify OSPFv3 and BGP Reachability</w:t>
      </w:r>
    </w:p>
    <w:p w14:paraId="0B7D4678" w14:textId="172ACA94" w:rsidR="00BC2936" w:rsidRDefault="00BC2936" w:rsidP="00D82442">
      <w:pPr>
        <w:pStyle w:val="BodyTextL25Bold"/>
        <w:rPr>
          <w:rFonts w:cs="Arial"/>
        </w:rPr>
      </w:pPr>
      <w:r>
        <w:rPr>
          <w:rFonts w:cs="Arial"/>
        </w:rPr>
        <w:t xml:space="preserve">Part 3: </w:t>
      </w:r>
      <w:r w:rsidRPr="00BC2936">
        <w:rPr>
          <w:rFonts w:cs="Arial"/>
        </w:rPr>
        <w:t>Configure R2 as a BGP Route Reflector</w:t>
      </w:r>
    </w:p>
    <w:p w14:paraId="56F25016" w14:textId="7D91C956" w:rsidR="00BC2936" w:rsidRDefault="00BC2936" w:rsidP="00D82442">
      <w:pPr>
        <w:pStyle w:val="BodyTextL25Bold"/>
        <w:rPr>
          <w:rFonts w:cs="Arial"/>
        </w:rPr>
      </w:pPr>
      <w:r>
        <w:rPr>
          <w:rFonts w:cs="Arial"/>
        </w:rPr>
        <w:t xml:space="preserve">Part 4: </w:t>
      </w:r>
      <w:r w:rsidRPr="00BC2936">
        <w:rPr>
          <w:rFonts w:cs="Arial"/>
        </w:rPr>
        <w:t>Verify BGP Adjacencies and Tables</w:t>
      </w:r>
    </w:p>
    <w:p w14:paraId="5D8081D6" w14:textId="47B559EB" w:rsidR="00313B29" w:rsidRPr="00313B29" w:rsidRDefault="00BC2936" w:rsidP="00BC2936">
      <w:pPr>
        <w:pStyle w:val="BodyTextL25Bold"/>
        <w:rPr>
          <w:rFonts w:cs="Arial"/>
          <w:bCs/>
        </w:rPr>
      </w:pPr>
      <w:r>
        <w:rPr>
          <w:rFonts w:cs="Arial"/>
        </w:rPr>
        <w:t xml:space="preserve">Part 5: </w:t>
      </w:r>
      <w:r w:rsidRPr="00BC2936">
        <w:rPr>
          <w:rFonts w:cs="Arial"/>
        </w:rPr>
        <w:t>Verify IP Routing Tables</w:t>
      </w:r>
    </w:p>
    <w:p w14:paraId="693079AD" w14:textId="1DC188F5" w:rsidR="00D778DF" w:rsidRPr="00111132" w:rsidRDefault="00D778DF" w:rsidP="00D452F4">
      <w:pPr>
        <w:pStyle w:val="Heading1"/>
        <w:rPr>
          <w:rFonts w:cs="Arial"/>
        </w:rPr>
      </w:pPr>
      <w:r w:rsidRPr="00111132">
        <w:rPr>
          <w:rFonts w:cs="Arial"/>
        </w:rPr>
        <w:t>Background / Scenario</w:t>
      </w:r>
    </w:p>
    <w:p w14:paraId="45236BB3" w14:textId="28BDFA70" w:rsidR="001F57D0" w:rsidRPr="001F57D0" w:rsidRDefault="001F57D0" w:rsidP="001F57D0">
      <w:pPr>
        <w:pStyle w:val="BodyTextL25"/>
        <w:rPr>
          <w:rFonts w:cs="Arial"/>
        </w:rPr>
      </w:pPr>
      <w:r>
        <w:rPr>
          <w:rFonts w:cs="Arial"/>
        </w:rPr>
        <w:t>I</w:t>
      </w:r>
      <w:r w:rsidRPr="001F57D0">
        <w:rPr>
          <w:rFonts w:cs="Arial"/>
        </w:rPr>
        <w:t xml:space="preserve">n this lab, </w:t>
      </w:r>
      <w:r w:rsidRPr="001F57D0">
        <w:rPr>
          <w:rFonts w:cs="Arial"/>
          <w:b/>
          <w:bCs/>
        </w:rPr>
        <w:t>AS 65000</w:t>
      </w:r>
      <w:r w:rsidRPr="001F57D0">
        <w:rPr>
          <w:rFonts w:cs="Arial"/>
        </w:rPr>
        <w:t xml:space="preserve"> uses </w:t>
      </w:r>
      <w:r w:rsidRPr="001F57D0">
        <w:rPr>
          <w:rFonts w:cs="Arial"/>
          <w:b/>
          <w:bCs/>
        </w:rPr>
        <w:t>OSPFv3 as its Interior Gateway Protocol (IGP)</w:t>
      </w:r>
      <w:r w:rsidRPr="001F57D0">
        <w:rPr>
          <w:rFonts w:cs="Arial"/>
        </w:rPr>
        <w:t xml:space="preserve"> to provide internal reachability for both </w:t>
      </w:r>
      <w:r w:rsidRPr="001F57D0">
        <w:rPr>
          <w:rFonts w:cs="Arial"/>
          <w:b/>
          <w:bCs/>
        </w:rPr>
        <w:t>IPv4 and IPv6</w:t>
      </w:r>
      <w:r w:rsidRPr="001F57D0">
        <w:rPr>
          <w:rFonts w:cs="Arial"/>
        </w:rPr>
        <w:t xml:space="preserve">. OSPFv3 is configured with separate address families, allowing a single IGP to support dual-stack operation. </w:t>
      </w:r>
      <w:r w:rsidRPr="001F57D0">
        <w:rPr>
          <w:rFonts w:cs="Arial"/>
          <w:b/>
          <w:bCs/>
        </w:rPr>
        <w:t>Loopback interfaces</w:t>
      </w:r>
      <w:r w:rsidRPr="001F57D0">
        <w:rPr>
          <w:rFonts w:cs="Arial"/>
        </w:rPr>
        <w:t xml:space="preserve"> are used to represent internal IPv4 and IPv6 prefixes within AS 65000</w:t>
      </w:r>
      <w:r w:rsidR="00EF6FCD">
        <w:rPr>
          <w:rFonts w:cs="Arial"/>
        </w:rPr>
        <w:t>. T</w:t>
      </w:r>
      <w:r w:rsidRPr="001F57D0">
        <w:rPr>
          <w:rFonts w:cs="Arial"/>
        </w:rPr>
        <w:t>hese prefixes simulate customer or internal networks and are later advertised into BGP.</w:t>
      </w:r>
    </w:p>
    <w:p w14:paraId="7AE77A68" w14:textId="77777777" w:rsidR="001F57D0" w:rsidRPr="001F57D0" w:rsidRDefault="001F57D0" w:rsidP="001F57D0">
      <w:pPr>
        <w:pStyle w:val="BodyTextL25"/>
        <w:rPr>
          <w:rFonts w:cs="Arial"/>
        </w:rPr>
      </w:pPr>
      <w:r w:rsidRPr="001F57D0">
        <w:rPr>
          <w:rFonts w:cs="Arial"/>
        </w:rPr>
        <w:t xml:space="preserve">AS 65000 runs </w:t>
      </w:r>
      <w:r w:rsidRPr="001F57D0">
        <w:rPr>
          <w:rFonts w:cs="Arial"/>
          <w:b/>
          <w:bCs/>
        </w:rPr>
        <w:t>BGP using address families (AFs)</w:t>
      </w:r>
      <w:r w:rsidRPr="001F57D0">
        <w:rPr>
          <w:rFonts w:cs="Arial"/>
        </w:rPr>
        <w:t xml:space="preserve"> for both IPv4 and IPv6, enabling a unified BGP process to handle dual-stack routing. External autonomous systems </w:t>
      </w:r>
      <w:r w:rsidRPr="001F57D0">
        <w:rPr>
          <w:rFonts w:cs="Arial"/>
          <w:b/>
          <w:bCs/>
        </w:rPr>
        <w:t>AS 65001 and AS 65002</w:t>
      </w:r>
      <w:r w:rsidRPr="001F57D0">
        <w:rPr>
          <w:rFonts w:cs="Arial"/>
        </w:rPr>
        <w:t xml:space="preserve"> use traditional BGP for IPv4 and the IPv6 unicast address family for IPv6. Because IPv6 routing in BGP is supported only through address families, all IPv6 BGP configuration and route exchange in this lab occurs within the IPv6 AF context.</w:t>
      </w:r>
    </w:p>
    <w:p w14:paraId="4874DCF7" w14:textId="77777777" w:rsidR="00F14645" w:rsidRDefault="005F2D99" w:rsidP="001F57D0">
      <w:pPr>
        <w:pStyle w:val="BodyTextL25"/>
        <w:rPr>
          <w:rFonts w:cs="Arial"/>
        </w:rPr>
      </w:pPr>
      <w:r w:rsidRPr="005F2D99">
        <w:rPr>
          <w:rFonts w:cs="Arial"/>
        </w:rPr>
        <w:t xml:space="preserve">Although routers </w:t>
      </w:r>
      <w:r w:rsidRPr="005F2D99">
        <w:rPr>
          <w:rFonts w:cs="Arial"/>
          <w:b/>
          <w:bCs/>
        </w:rPr>
        <w:t>R1</w:t>
      </w:r>
      <w:r w:rsidRPr="009A3B22">
        <w:rPr>
          <w:rFonts w:cs="Arial"/>
        </w:rPr>
        <w:t xml:space="preserve">, </w:t>
      </w:r>
      <w:r w:rsidRPr="005F2D99">
        <w:rPr>
          <w:rFonts w:cs="Arial"/>
          <w:b/>
          <w:bCs/>
        </w:rPr>
        <w:t>R2</w:t>
      </w:r>
      <w:r w:rsidRPr="009A3B22">
        <w:rPr>
          <w:rFonts w:cs="Arial"/>
        </w:rPr>
        <w:t>, and</w:t>
      </w:r>
      <w:r w:rsidRPr="005F2D99">
        <w:rPr>
          <w:rFonts w:cs="Arial"/>
          <w:b/>
          <w:bCs/>
        </w:rPr>
        <w:t xml:space="preserve"> R3</w:t>
      </w:r>
      <w:r w:rsidRPr="005F2D99">
        <w:rPr>
          <w:rFonts w:cs="Arial"/>
        </w:rPr>
        <w:t xml:space="preserve"> in </w:t>
      </w:r>
      <w:r w:rsidRPr="005F2D99">
        <w:rPr>
          <w:rFonts w:cs="Arial"/>
          <w:b/>
          <w:bCs/>
        </w:rPr>
        <w:t>AS 65000</w:t>
      </w:r>
      <w:r w:rsidRPr="005F2D99">
        <w:rPr>
          <w:rFonts w:cs="Arial"/>
        </w:rPr>
        <w:t xml:space="preserve"> are already configured for BGP, no internal BGP (iBGP) neighbor adjacencies have been configured between them at this point in the lab. In a traditional iBGP design, these routers would form a full-mesh of iBGP sessions to ensure that all BGP routes are shared within the autonomous system. However, full-mesh iBGP does not scale well as the number of routers increases. In this lab, instead of configuring a full mesh, </w:t>
      </w:r>
      <w:r w:rsidRPr="005F2D99">
        <w:rPr>
          <w:rFonts w:cs="Arial"/>
          <w:b/>
          <w:bCs/>
        </w:rPr>
        <w:t>R2 will be deployed as a BGP route reflector</w:t>
      </w:r>
      <w:r w:rsidRPr="005F2D99">
        <w:rPr>
          <w:rFonts w:cs="Arial"/>
        </w:rPr>
        <w:t>, allowing R1 and R3 to exchange BGP routing information through R2 using a scalable route reflector design</w:t>
      </w:r>
      <w:r w:rsidR="001F57D0" w:rsidRPr="001F57D0">
        <w:rPr>
          <w:rFonts w:cs="Arial"/>
        </w:rPr>
        <w:t>.</w:t>
      </w:r>
    </w:p>
    <w:p w14:paraId="08DFAF85" w14:textId="54DDF58F" w:rsidR="00386DC0" w:rsidRDefault="00F14645" w:rsidP="001F57D0">
      <w:pPr>
        <w:pStyle w:val="BodyTextL25"/>
        <w:rPr>
          <w:rFonts w:cs="Arial"/>
        </w:rPr>
      </w:pPr>
      <w:r w:rsidRPr="00F14645">
        <w:rPr>
          <w:rFonts w:cs="Arial"/>
        </w:rPr>
        <w:t xml:space="preserve">Routers </w:t>
      </w:r>
      <w:r w:rsidRPr="00F14645">
        <w:rPr>
          <w:rFonts w:cs="Arial"/>
          <w:b/>
          <w:bCs/>
        </w:rPr>
        <w:t>D1</w:t>
      </w:r>
      <w:r w:rsidRPr="00F14645">
        <w:rPr>
          <w:rFonts w:cs="Arial"/>
        </w:rPr>
        <w:t xml:space="preserve"> and </w:t>
      </w:r>
      <w:r w:rsidRPr="00F14645">
        <w:rPr>
          <w:rFonts w:cs="Arial"/>
          <w:b/>
          <w:bCs/>
        </w:rPr>
        <w:t>D2</w:t>
      </w:r>
      <w:r w:rsidRPr="00F14645">
        <w:rPr>
          <w:rFonts w:cs="Arial"/>
        </w:rPr>
        <w:t xml:space="preserve"> are already configured for </w:t>
      </w:r>
      <w:r w:rsidRPr="00F14645">
        <w:rPr>
          <w:rFonts w:cs="Arial"/>
          <w:b/>
          <w:bCs/>
        </w:rPr>
        <w:t>BGP</w:t>
      </w:r>
      <w:r w:rsidRPr="00F14645">
        <w:rPr>
          <w:rFonts w:cs="Arial"/>
        </w:rPr>
        <w:t xml:space="preserve"> and maintain </w:t>
      </w:r>
      <w:r w:rsidRPr="00F14645">
        <w:rPr>
          <w:rFonts w:cs="Arial"/>
          <w:b/>
          <w:bCs/>
        </w:rPr>
        <w:t>eBGP adjacencies</w:t>
      </w:r>
      <w:r w:rsidRPr="00F14645">
        <w:rPr>
          <w:rFonts w:cs="Arial"/>
        </w:rPr>
        <w:t xml:space="preserve"> with routers </w:t>
      </w:r>
      <w:r w:rsidRPr="00F14645">
        <w:rPr>
          <w:rFonts w:cs="Arial"/>
          <w:b/>
          <w:bCs/>
        </w:rPr>
        <w:t>R1</w:t>
      </w:r>
      <w:r w:rsidRPr="00F14645">
        <w:rPr>
          <w:rFonts w:cs="Arial"/>
        </w:rPr>
        <w:t xml:space="preserve"> and </w:t>
      </w:r>
      <w:r w:rsidRPr="00F14645">
        <w:rPr>
          <w:rFonts w:cs="Arial"/>
          <w:b/>
          <w:bCs/>
        </w:rPr>
        <w:t>R3</w:t>
      </w:r>
      <w:r w:rsidRPr="00F14645">
        <w:rPr>
          <w:rFonts w:cs="Arial"/>
        </w:rPr>
        <w:t xml:space="preserve">, respectively. These routers originate their local prefixes into BGP and represent external autonomous systems connected to </w:t>
      </w:r>
      <w:r w:rsidRPr="00F14645">
        <w:rPr>
          <w:rFonts w:cs="Arial"/>
          <w:b/>
          <w:bCs/>
        </w:rPr>
        <w:t>AS 65000</w:t>
      </w:r>
      <w:r w:rsidRPr="00F14645">
        <w:rPr>
          <w:rFonts w:cs="Arial"/>
        </w:rPr>
        <w:t>.</w:t>
      </w:r>
      <w:r w:rsidR="001F57D0" w:rsidRPr="001F57D0">
        <w:rPr>
          <w:rFonts w:cs="Arial"/>
        </w:rPr>
        <w:t xml:space="preserve"> </w:t>
      </w:r>
    </w:p>
    <w:p w14:paraId="0EDF8C8A" w14:textId="31E632EA" w:rsidR="00E818F8" w:rsidRPr="00386DC0" w:rsidRDefault="00E818F8" w:rsidP="003F7C7E">
      <w:pPr>
        <w:pStyle w:val="BodyTextL25"/>
        <w:rPr>
          <w:rFonts w:cs="Arial"/>
        </w:rPr>
      </w:pPr>
      <w:r w:rsidRPr="00E818F8">
        <w:rPr>
          <w:rFonts w:cs="Arial"/>
          <w:b/>
          <w:bCs/>
        </w:rPr>
        <w:t>Note</w:t>
      </w:r>
      <w:r w:rsidRPr="00E818F8">
        <w:rPr>
          <w:rFonts w:cs="Arial"/>
        </w:rPr>
        <w:t xml:space="preserve">: Although the BGP standards (e.g., RFC 4271) define the abbreviations as </w:t>
      </w:r>
      <w:r w:rsidRPr="00E818F8">
        <w:rPr>
          <w:rFonts w:cs="Arial"/>
          <w:b/>
          <w:bCs/>
        </w:rPr>
        <w:t>EBGP</w:t>
      </w:r>
      <w:r w:rsidRPr="00E818F8">
        <w:rPr>
          <w:rFonts w:cs="Arial"/>
        </w:rPr>
        <w:t xml:space="preserve"> and </w:t>
      </w:r>
      <w:r w:rsidRPr="00E818F8">
        <w:rPr>
          <w:rFonts w:cs="Arial"/>
          <w:b/>
          <w:bCs/>
        </w:rPr>
        <w:t>IBGP</w:t>
      </w:r>
      <w:r w:rsidRPr="00E818F8">
        <w:rPr>
          <w:rFonts w:cs="Arial"/>
        </w:rPr>
        <w:t xml:space="preserve">, modern vendor documentation often uses the lower-case forms </w:t>
      </w:r>
      <w:r w:rsidRPr="00E818F8">
        <w:rPr>
          <w:rFonts w:cs="Arial"/>
          <w:b/>
          <w:bCs/>
        </w:rPr>
        <w:t>eBGP</w:t>
      </w:r>
      <w:r w:rsidRPr="00E818F8">
        <w:rPr>
          <w:rFonts w:cs="Arial"/>
        </w:rPr>
        <w:t xml:space="preserve"> and </w:t>
      </w:r>
      <w:r w:rsidRPr="00E818F8">
        <w:rPr>
          <w:rFonts w:cs="Arial"/>
          <w:b/>
          <w:bCs/>
        </w:rPr>
        <w:t>iBGP</w:t>
      </w:r>
      <w:r w:rsidRPr="00E818F8">
        <w:rPr>
          <w:rFonts w:cs="Arial"/>
        </w:rPr>
        <w:t xml:space="preserve"> to visually distinguish “external” or “internal” from the core BGP protocol name. We will use lower case </w:t>
      </w:r>
      <w:r w:rsidRPr="00E818F8">
        <w:rPr>
          <w:rFonts w:cs="Arial"/>
          <w:b/>
          <w:bCs/>
        </w:rPr>
        <w:t>e</w:t>
      </w:r>
      <w:r w:rsidRPr="00E818F8">
        <w:rPr>
          <w:rFonts w:cs="Arial"/>
        </w:rPr>
        <w:t xml:space="preserve"> and </w:t>
      </w:r>
      <w:proofErr w:type="spellStart"/>
      <w:r w:rsidRPr="00E818F8">
        <w:rPr>
          <w:rFonts w:cs="Arial"/>
          <w:b/>
          <w:bCs/>
        </w:rPr>
        <w:t>i</w:t>
      </w:r>
      <w:proofErr w:type="spellEnd"/>
      <w:r w:rsidRPr="00E818F8">
        <w:rPr>
          <w:rFonts w:cs="Arial"/>
        </w:rPr>
        <w:t xml:space="preserve"> to make is easier to visually distinguish these two protocols.</w:t>
      </w:r>
    </w:p>
    <w:p w14:paraId="21194EAF" w14:textId="6E261F0A" w:rsidR="003F6013" w:rsidRPr="00111132" w:rsidRDefault="003F6013" w:rsidP="003F6013">
      <w:pPr>
        <w:pStyle w:val="BodyTextL25"/>
        <w:rPr>
          <w:rFonts w:cs="Arial"/>
          <w:b/>
        </w:rPr>
      </w:pPr>
      <w:r w:rsidRPr="00111132">
        <w:rPr>
          <w:rFonts w:eastAsia="Arial" w:cs="Arial"/>
          <w:b/>
        </w:rPr>
        <w:t>Note</w:t>
      </w:r>
      <w:r w:rsidRPr="00111132">
        <w:rPr>
          <w:rFonts w:eastAsia="Arial" w:cs="Arial"/>
        </w:rPr>
        <w:t xml:space="preserve">: The routers used with this CCNP hands-on lab </w:t>
      </w:r>
      <w:r w:rsidR="00CB5874">
        <w:rPr>
          <w:rFonts w:eastAsia="Arial" w:cs="Arial"/>
        </w:rPr>
        <w:t>are</w:t>
      </w:r>
      <w:r w:rsidRPr="00111132">
        <w:rPr>
          <w:rFonts w:eastAsia="Arial" w:cs="Arial"/>
        </w:rPr>
        <w:t xml:space="preserve"> Cisco 8200L</w:t>
      </w:r>
      <w:r w:rsidR="00CB5874">
        <w:rPr>
          <w:rFonts w:eastAsia="Arial" w:cs="Arial"/>
        </w:rPr>
        <w:t>s</w:t>
      </w:r>
      <w:r w:rsidRPr="00111132">
        <w:rPr>
          <w:rFonts w:eastAsia="Arial" w:cs="Arial"/>
        </w:rPr>
        <w:t xml:space="preserve"> and the two Layer 3 switches are Catalyst 9300L switches</w:t>
      </w:r>
      <w:r w:rsidR="00AD2B8F" w:rsidRPr="00111132">
        <w:rPr>
          <w:rFonts w:eastAsia="Arial" w:cs="Arial"/>
        </w:rPr>
        <w:t xml:space="preserve"> using Cisco IOS XE Release 17.12.05 (universalk9 image)</w:t>
      </w:r>
      <w:r w:rsidRPr="00111132">
        <w:rPr>
          <w:rFonts w:eastAsia="Arial" w:cs="Arial"/>
        </w:rPr>
        <w:t xml:space="preserve">. Other routers and Layer 3 switches and Cisco IOS versions can be used. Depending on the model and Cisco IOS version, the commands available and the output produced might vary from what is shown in the labs. </w:t>
      </w:r>
    </w:p>
    <w:p w14:paraId="6CDD3A7D" w14:textId="77777777" w:rsidR="000A7544" w:rsidRPr="00111132" w:rsidRDefault="000A7544" w:rsidP="000A7544">
      <w:pPr>
        <w:pStyle w:val="BodyTextL25"/>
        <w:rPr>
          <w:rFonts w:cs="Arial"/>
        </w:rPr>
      </w:pPr>
      <w:r w:rsidRPr="00111132">
        <w:rPr>
          <w:rFonts w:cs="Arial"/>
          <w:b/>
        </w:rPr>
        <w:t>Note</w:t>
      </w:r>
      <w:r w:rsidRPr="00111132">
        <w:rPr>
          <w:rFonts w:cs="Arial"/>
        </w:rPr>
        <w:t>: Ensure that the routers and switches have been erased and have no startup configurations. If you are unsure contact your instructor.</w:t>
      </w:r>
    </w:p>
    <w:p w14:paraId="7E19C30B" w14:textId="77777777" w:rsidR="000A7544" w:rsidRPr="00111132" w:rsidRDefault="000A7544" w:rsidP="000A7544">
      <w:pPr>
        <w:pStyle w:val="BodyTextL25"/>
        <w:rPr>
          <w:rFonts w:cs="Arial"/>
          <w:color w:val="FF0000"/>
        </w:rPr>
      </w:pPr>
      <w:r w:rsidRPr="00111132">
        <w:rPr>
          <w:rFonts w:cs="Arial"/>
          <w:b/>
          <w:bCs/>
          <w:color w:val="FF0000"/>
        </w:rPr>
        <w:t>Instructor Note</w:t>
      </w:r>
      <w:r w:rsidRPr="00111132">
        <w:rPr>
          <w:rFonts w:cs="Arial"/>
          <w:color w:val="FF0000"/>
        </w:rPr>
        <w:t>: Refer to the Instructor Lab Manual for the procedures to initialize and reload devices.</w:t>
      </w:r>
    </w:p>
    <w:p w14:paraId="37066460" w14:textId="77777777" w:rsidR="00D778DF" w:rsidRPr="00111132" w:rsidRDefault="00D778DF" w:rsidP="00D452F4">
      <w:pPr>
        <w:pStyle w:val="Heading1"/>
        <w:rPr>
          <w:rFonts w:cs="Arial"/>
        </w:rPr>
      </w:pPr>
      <w:r w:rsidRPr="00111132">
        <w:rPr>
          <w:rFonts w:cs="Arial"/>
        </w:rPr>
        <w:t>Required Resources</w:t>
      </w:r>
    </w:p>
    <w:p w14:paraId="2D1B7F56" w14:textId="77777777" w:rsidR="003F6013" w:rsidRPr="00111132" w:rsidRDefault="003F6013" w:rsidP="003F6013">
      <w:pPr>
        <w:pStyle w:val="Bulletlevel1"/>
        <w:rPr>
          <w:rFonts w:cs="Arial"/>
        </w:rPr>
      </w:pPr>
      <w:r w:rsidRPr="00111132">
        <w:rPr>
          <w:rFonts w:cs="Arial"/>
        </w:rPr>
        <w:t>3 Routers (Cisco Catalyst 8200L with Cisco IOS XE Release 17.12.05c universal image or comparable)</w:t>
      </w:r>
    </w:p>
    <w:p w14:paraId="12F0C470" w14:textId="77777777" w:rsidR="003F6013" w:rsidRPr="00111132" w:rsidRDefault="003F6013" w:rsidP="003F6013">
      <w:pPr>
        <w:pStyle w:val="Bulletlevel1"/>
        <w:rPr>
          <w:rFonts w:cs="Arial"/>
        </w:rPr>
      </w:pPr>
      <w:r w:rsidRPr="00111132">
        <w:rPr>
          <w:rFonts w:cs="Arial"/>
        </w:rPr>
        <w:t>2 Switches (Cisco Catalyst 9300L with Cisco IOS XE Release 17.12.05 universal image or comparable)</w:t>
      </w:r>
    </w:p>
    <w:p w14:paraId="68C059CA" w14:textId="77777777" w:rsidR="00334C33" w:rsidRPr="00111132" w:rsidRDefault="00334C33" w:rsidP="00334C33">
      <w:pPr>
        <w:pStyle w:val="Bulletlevel1"/>
        <w:rPr>
          <w:rFonts w:cs="Arial"/>
        </w:rPr>
      </w:pPr>
      <w:r w:rsidRPr="00111132">
        <w:rPr>
          <w:rFonts w:cs="Arial"/>
        </w:rPr>
        <w:t>Console cables to configure the Cisco IOS devices via the console ports</w:t>
      </w:r>
    </w:p>
    <w:p w14:paraId="36418EBF" w14:textId="77777777" w:rsidR="00457934" w:rsidRPr="00111132" w:rsidRDefault="00334C33" w:rsidP="00457934">
      <w:pPr>
        <w:pStyle w:val="Bulletlevel1"/>
        <w:rPr>
          <w:rFonts w:cs="Arial"/>
        </w:rPr>
      </w:pPr>
      <w:r w:rsidRPr="00111132">
        <w:rPr>
          <w:rFonts w:cs="Arial"/>
        </w:rPr>
        <w:lastRenderedPageBreak/>
        <w:t>Ethernet cables as shown in the topology</w:t>
      </w:r>
    </w:p>
    <w:p w14:paraId="0C0E129A" w14:textId="77777777" w:rsidR="00125806" w:rsidRPr="00111132" w:rsidRDefault="00125806" w:rsidP="00D452F4">
      <w:pPr>
        <w:pStyle w:val="Heading1"/>
        <w:rPr>
          <w:rFonts w:cs="Arial"/>
        </w:rPr>
      </w:pPr>
      <w:r w:rsidRPr="00111132">
        <w:rPr>
          <w:rFonts w:cs="Arial"/>
        </w:rPr>
        <w:t>Instructions</w:t>
      </w:r>
    </w:p>
    <w:p w14:paraId="42489BF0" w14:textId="77777777" w:rsidR="00A343F8" w:rsidRPr="00111132" w:rsidRDefault="00A343F8" w:rsidP="000A7544">
      <w:pPr>
        <w:pStyle w:val="Heading2"/>
        <w:ind w:left="900" w:hanging="900"/>
        <w:rPr>
          <w:rFonts w:cs="Arial"/>
        </w:rPr>
      </w:pPr>
      <w:r w:rsidRPr="00111132">
        <w:rPr>
          <w:rFonts w:cs="Arial"/>
        </w:rPr>
        <w:t>Build the Network and Configure Basic Device Settings and Interface Addressing</w:t>
      </w:r>
    </w:p>
    <w:p w14:paraId="76932B7D" w14:textId="42F3BA93" w:rsidR="00A343F8" w:rsidRPr="00111132" w:rsidRDefault="00A343F8" w:rsidP="00A343F8">
      <w:pPr>
        <w:pStyle w:val="BodyTextL25"/>
        <w:rPr>
          <w:rFonts w:cs="Arial"/>
        </w:rPr>
      </w:pPr>
      <w:r w:rsidRPr="00111132">
        <w:rPr>
          <w:rFonts w:cs="Arial"/>
        </w:rPr>
        <w:t xml:space="preserve">In Part 1, you will set up the network topology and configure basic settings and interface addressing on </w:t>
      </w:r>
      <w:r w:rsidR="00CB5874">
        <w:rPr>
          <w:rFonts w:cs="Arial"/>
        </w:rPr>
        <w:t xml:space="preserve">the </w:t>
      </w:r>
      <w:r w:rsidRPr="00111132">
        <w:rPr>
          <w:rFonts w:cs="Arial"/>
        </w:rPr>
        <w:t>routers and switches.</w:t>
      </w:r>
    </w:p>
    <w:p w14:paraId="06F84A6F" w14:textId="77777777" w:rsidR="00A343F8" w:rsidRPr="00111132" w:rsidRDefault="00A343F8" w:rsidP="000A7544">
      <w:pPr>
        <w:pStyle w:val="Heading3"/>
        <w:rPr>
          <w:rFonts w:cs="Arial"/>
        </w:rPr>
      </w:pPr>
      <w:r w:rsidRPr="00111132">
        <w:rPr>
          <w:rFonts w:cs="Arial"/>
        </w:rPr>
        <w:t>Cable the network as shown in the topology.</w:t>
      </w:r>
    </w:p>
    <w:p w14:paraId="7E4C26B6" w14:textId="77777777" w:rsidR="00A343F8" w:rsidRPr="00111132" w:rsidRDefault="00A343F8" w:rsidP="00A343F8">
      <w:pPr>
        <w:pStyle w:val="BodyTextL25"/>
        <w:rPr>
          <w:rFonts w:cs="Arial"/>
        </w:rPr>
      </w:pPr>
      <w:r w:rsidRPr="00111132">
        <w:rPr>
          <w:rFonts w:cs="Arial"/>
        </w:rPr>
        <w:t>Attach the devices as shown in the topology diagram, and cable as necessary.</w:t>
      </w:r>
    </w:p>
    <w:p w14:paraId="4A7622A1" w14:textId="77777777" w:rsidR="00A343F8" w:rsidRPr="00111132" w:rsidRDefault="00A343F8" w:rsidP="000A7544">
      <w:pPr>
        <w:pStyle w:val="Heading3"/>
        <w:rPr>
          <w:rFonts w:cs="Arial"/>
        </w:rPr>
      </w:pPr>
      <w:r w:rsidRPr="00111132">
        <w:rPr>
          <w:rFonts w:cs="Arial"/>
        </w:rPr>
        <w:t>Configure basic settings for each router.</w:t>
      </w:r>
    </w:p>
    <w:p w14:paraId="311B66E9" w14:textId="695DE2F1" w:rsidR="00A343F8" w:rsidRPr="00111132" w:rsidRDefault="00A343F8" w:rsidP="00925812">
      <w:pPr>
        <w:pStyle w:val="SubStepAlpha"/>
        <w:spacing w:after="0"/>
        <w:rPr>
          <w:rFonts w:cs="Arial"/>
        </w:rPr>
      </w:pPr>
      <w:r w:rsidRPr="00111132">
        <w:rPr>
          <w:rFonts w:cs="Arial"/>
        </w:rPr>
        <w:t>Console into each device, enter global configuration mode, and apply the basic settings and interface addressing</w:t>
      </w:r>
      <w:r w:rsidR="000A7544" w:rsidRPr="00111132">
        <w:rPr>
          <w:rFonts w:cs="Arial"/>
        </w:rPr>
        <w:t xml:space="preserve"> using the following s</w:t>
      </w:r>
      <w:r w:rsidRPr="00111132">
        <w:rPr>
          <w:rFonts w:cs="Arial"/>
        </w:rPr>
        <w:t xml:space="preserve">tartup </w:t>
      </w:r>
      <w:r w:rsidR="000A7544" w:rsidRPr="00111132">
        <w:rPr>
          <w:rFonts w:cs="Arial"/>
        </w:rPr>
        <w:t>c</w:t>
      </w:r>
      <w:r w:rsidRPr="00111132">
        <w:rPr>
          <w:rFonts w:cs="Arial"/>
        </w:rPr>
        <w:t>onfiguration</w:t>
      </w:r>
      <w:r w:rsidR="000A7544" w:rsidRPr="00111132">
        <w:rPr>
          <w:rFonts w:cs="Arial"/>
        </w:rPr>
        <w:t>s for each device.</w:t>
      </w:r>
    </w:p>
    <w:p w14:paraId="51D82F10" w14:textId="4D461D02" w:rsidR="00796DAA" w:rsidRPr="00111132" w:rsidRDefault="00796DAA" w:rsidP="00925812">
      <w:pPr>
        <w:pStyle w:val="ConfigWindow"/>
        <w:rPr>
          <w:rFonts w:cs="Arial"/>
        </w:rPr>
      </w:pPr>
      <w:r w:rsidRPr="00111132">
        <w:rPr>
          <w:rFonts w:cs="Arial"/>
        </w:rPr>
        <w:t>Open configuration window</w:t>
      </w:r>
    </w:p>
    <w:p w14:paraId="049CE59F" w14:textId="13194B17" w:rsidR="00E05ABD" w:rsidRPr="00111132" w:rsidRDefault="00317517" w:rsidP="000A7544">
      <w:pPr>
        <w:pStyle w:val="BodyTextL25Bold"/>
        <w:rPr>
          <w:rFonts w:cs="Arial"/>
        </w:rPr>
      </w:pPr>
      <w:r w:rsidRPr="00111132">
        <w:rPr>
          <w:rFonts w:cs="Arial"/>
        </w:rPr>
        <w:t xml:space="preserve">Router </w:t>
      </w:r>
      <w:r w:rsidR="00E05ABD" w:rsidRPr="00111132">
        <w:rPr>
          <w:rFonts w:cs="Arial"/>
        </w:rPr>
        <w:t>R1</w:t>
      </w:r>
    </w:p>
    <w:p w14:paraId="514AB612"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hostname R1</w:t>
      </w:r>
    </w:p>
    <w:p w14:paraId="3A37A6DB"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w:t>
      </w:r>
    </w:p>
    <w:p w14:paraId="040902FE" w14:textId="77777777" w:rsidR="00861413" w:rsidRDefault="00861413" w:rsidP="00861413">
      <w:pPr>
        <w:pStyle w:val="BodyTextL25Bold"/>
        <w:spacing w:before="60" w:after="60"/>
        <w:ind w:left="720"/>
        <w:rPr>
          <w:rFonts w:ascii="Courier New" w:hAnsi="Courier New"/>
          <w:b w:val="0"/>
        </w:rPr>
      </w:pPr>
      <w:r w:rsidRPr="00861413">
        <w:rPr>
          <w:rFonts w:ascii="Courier New" w:hAnsi="Courier New"/>
          <w:b w:val="0"/>
        </w:rPr>
        <w:t>no ip domain lookup</w:t>
      </w:r>
    </w:p>
    <w:p w14:paraId="77F783E7" w14:textId="700E581C" w:rsidR="00493FFE" w:rsidRDefault="00493FFE" w:rsidP="00861413">
      <w:pPr>
        <w:pStyle w:val="BodyTextL25Bold"/>
        <w:spacing w:before="60" w:after="60"/>
        <w:ind w:left="720"/>
        <w:rPr>
          <w:rFonts w:ascii="Courier New" w:hAnsi="Courier New"/>
          <w:b w:val="0"/>
        </w:rPr>
      </w:pPr>
      <w:r>
        <w:rPr>
          <w:rFonts w:ascii="Courier New" w:hAnsi="Courier New"/>
          <w:b w:val="0"/>
        </w:rPr>
        <w:t>line con 0</w:t>
      </w:r>
    </w:p>
    <w:p w14:paraId="371B80F8" w14:textId="2CC6388F" w:rsidR="00493FFE" w:rsidRDefault="00493FFE" w:rsidP="00861413">
      <w:pPr>
        <w:pStyle w:val="BodyTextL25Bold"/>
        <w:spacing w:before="60" w:after="60"/>
        <w:ind w:left="720"/>
        <w:rPr>
          <w:rFonts w:ascii="Courier New" w:hAnsi="Courier New"/>
          <w:b w:val="0"/>
        </w:rPr>
      </w:pPr>
      <w:r>
        <w:rPr>
          <w:rFonts w:ascii="Courier New" w:hAnsi="Courier New"/>
          <w:b w:val="0"/>
        </w:rPr>
        <w:t>exec-timeout 0 0</w:t>
      </w:r>
    </w:p>
    <w:p w14:paraId="533724A9" w14:textId="57441C23" w:rsidR="00493FFE" w:rsidRPr="00861413" w:rsidRDefault="00493FFE" w:rsidP="00861413">
      <w:pPr>
        <w:pStyle w:val="BodyTextL25Bold"/>
        <w:spacing w:before="60" w:after="60"/>
        <w:ind w:left="720"/>
        <w:rPr>
          <w:rFonts w:ascii="Courier New" w:hAnsi="Courier New"/>
          <w:b w:val="0"/>
        </w:rPr>
      </w:pPr>
      <w:r>
        <w:rPr>
          <w:rFonts w:ascii="Courier New" w:hAnsi="Courier New"/>
          <w:b w:val="0"/>
        </w:rPr>
        <w:t>logging sync</w:t>
      </w:r>
    </w:p>
    <w:p w14:paraId="68C47F2C" w14:textId="3C7444C6" w:rsidR="00861413" w:rsidRPr="00861413" w:rsidRDefault="00861413" w:rsidP="00861413">
      <w:pPr>
        <w:pStyle w:val="BodyTextL25Bold"/>
        <w:spacing w:before="60" w:after="60"/>
        <w:ind w:left="720"/>
        <w:rPr>
          <w:rFonts w:ascii="Courier New" w:hAnsi="Courier New"/>
          <w:b w:val="0"/>
        </w:rPr>
      </w:pPr>
      <w:r>
        <w:rPr>
          <w:rFonts w:ascii="Courier New" w:hAnsi="Courier New"/>
          <w:b w:val="0"/>
        </w:rPr>
        <w:t>!</w:t>
      </w:r>
    </w:p>
    <w:p w14:paraId="554F9DF7"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ipv6 unicast-routing</w:t>
      </w:r>
    </w:p>
    <w:p w14:paraId="6A6BE48B" w14:textId="537F284F" w:rsidR="00861413" w:rsidRPr="00861413" w:rsidRDefault="00861413" w:rsidP="00861413">
      <w:pPr>
        <w:pStyle w:val="BodyTextL25Bold"/>
        <w:spacing w:before="60" w:after="60"/>
        <w:ind w:left="720"/>
        <w:rPr>
          <w:rFonts w:ascii="Courier New" w:hAnsi="Courier New"/>
          <w:b w:val="0"/>
        </w:rPr>
      </w:pPr>
      <w:r>
        <w:rPr>
          <w:rFonts w:ascii="Courier New" w:hAnsi="Courier New"/>
          <w:b w:val="0"/>
        </w:rPr>
        <w:t>!</w:t>
      </w:r>
    </w:p>
    <w:p w14:paraId="482BA434"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router ospfv3 1</w:t>
      </w:r>
    </w:p>
    <w:p w14:paraId="4D473475"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w:t>
      </w:r>
    </w:p>
    <w:p w14:paraId="3FB456FA"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address-family ipv4 unicast</w:t>
      </w:r>
    </w:p>
    <w:p w14:paraId="047992EF"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router-id 1.1.1.1</w:t>
      </w:r>
    </w:p>
    <w:p w14:paraId="470693B2"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exit-address-family</w:t>
      </w:r>
    </w:p>
    <w:p w14:paraId="625CE855"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w:t>
      </w:r>
    </w:p>
    <w:p w14:paraId="2149E876"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address-family ipv6 unicast</w:t>
      </w:r>
    </w:p>
    <w:p w14:paraId="2B67B9B4"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router-id 1.1.1.1</w:t>
      </w:r>
    </w:p>
    <w:p w14:paraId="454C0921"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exit-address-family</w:t>
      </w:r>
    </w:p>
    <w:p w14:paraId="56EC88E3" w14:textId="253AFC94" w:rsidR="00861413" w:rsidRPr="00861413" w:rsidRDefault="00861413" w:rsidP="00FA7000">
      <w:pPr>
        <w:pStyle w:val="BodyTextL25Bold"/>
        <w:spacing w:before="60" w:after="60"/>
        <w:ind w:left="720"/>
        <w:rPr>
          <w:rFonts w:ascii="Courier New" w:hAnsi="Courier New"/>
          <w:b w:val="0"/>
        </w:rPr>
      </w:pPr>
      <w:r w:rsidRPr="00861413">
        <w:rPr>
          <w:rFonts w:ascii="Courier New" w:hAnsi="Courier New"/>
          <w:b w:val="0"/>
        </w:rPr>
        <w:t>!</w:t>
      </w:r>
    </w:p>
    <w:p w14:paraId="4B4C3F2F"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interface GigabitEthernet0/0/0</w:t>
      </w:r>
    </w:p>
    <w:p w14:paraId="4720DC4B"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ip address 10.0.0.2 255.255.255.252</w:t>
      </w:r>
    </w:p>
    <w:p w14:paraId="52B00A81"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ipv6 address 2001:db8:feed:1::2/64</w:t>
      </w:r>
    </w:p>
    <w:p w14:paraId="468FC7DC"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ipv6 address fe80::1:1 link-local</w:t>
      </w:r>
    </w:p>
    <w:p w14:paraId="14F32A53"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ospfv3 network point-to-point</w:t>
      </w:r>
    </w:p>
    <w:p w14:paraId="4FAB7F1A"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ospfv3 1 ipv6 area 0</w:t>
      </w:r>
    </w:p>
    <w:p w14:paraId="0137F732"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ospfv3 1 ipv4 area 0</w:t>
      </w:r>
    </w:p>
    <w:p w14:paraId="5B12D81C"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no shutdown</w:t>
      </w:r>
    </w:p>
    <w:p w14:paraId="7CF984AF"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exit</w:t>
      </w:r>
    </w:p>
    <w:p w14:paraId="0B642311"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w:t>
      </w:r>
    </w:p>
    <w:p w14:paraId="1BA1EF76"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lastRenderedPageBreak/>
        <w:t>interface GigabitEthernet0/0/1</w:t>
      </w:r>
    </w:p>
    <w:p w14:paraId="2E6C42C2"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ip address 209.165.200.5 255.255.255.252</w:t>
      </w:r>
    </w:p>
    <w:p w14:paraId="0A49CB7F"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ipv6 address 2001:db8:209:4::5/64</w:t>
      </w:r>
    </w:p>
    <w:p w14:paraId="4C107165"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ipv6 address fe80::1:2 link-local</w:t>
      </w:r>
    </w:p>
    <w:p w14:paraId="2DDB1A9E"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no shutdown</w:t>
      </w:r>
    </w:p>
    <w:p w14:paraId="4998DA97"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exit</w:t>
      </w:r>
    </w:p>
    <w:p w14:paraId="0806BFBB"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w:t>
      </w:r>
    </w:p>
    <w:p w14:paraId="0FDB2CDD"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router </w:t>
      </w:r>
      <w:proofErr w:type="spellStart"/>
      <w:r w:rsidRPr="00861413">
        <w:rPr>
          <w:rFonts w:ascii="Courier New" w:hAnsi="Courier New"/>
          <w:b w:val="0"/>
        </w:rPr>
        <w:t>bgp</w:t>
      </w:r>
      <w:proofErr w:type="spellEnd"/>
      <w:r w:rsidRPr="00861413">
        <w:rPr>
          <w:rFonts w:ascii="Courier New" w:hAnsi="Courier New"/>
          <w:b w:val="0"/>
        </w:rPr>
        <w:t xml:space="preserve"> 65000</w:t>
      </w:r>
    </w:p>
    <w:p w14:paraId="6654D879"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w:t>
      </w:r>
      <w:proofErr w:type="spellStart"/>
      <w:r w:rsidRPr="00861413">
        <w:rPr>
          <w:rFonts w:ascii="Courier New" w:hAnsi="Courier New"/>
          <w:b w:val="0"/>
        </w:rPr>
        <w:t>bgp</w:t>
      </w:r>
      <w:proofErr w:type="spellEnd"/>
      <w:r w:rsidRPr="00861413">
        <w:rPr>
          <w:rFonts w:ascii="Courier New" w:hAnsi="Courier New"/>
          <w:b w:val="0"/>
        </w:rPr>
        <w:t xml:space="preserve"> log-neighbor-changes</w:t>
      </w:r>
    </w:p>
    <w:p w14:paraId="60019104"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neighbor 2001:DB8:209:4::6 remote-as 65001</w:t>
      </w:r>
    </w:p>
    <w:p w14:paraId="37253858"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neighbor 209.165.200.6 remote-as 65001</w:t>
      </w:r>
    </w:p>
    <w:p w14:paraId="29EF6568"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w:t>
      </w:r>
    </w:p>
    <w:p w14:paraId="60120DA9"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address-family ipv4</w:t>
      </w:r>
    </w:p>
    <w:p w14:paraId="2FA30628"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neighbor 209.165.200.6 activate</w:t>
      </w:r>
    </w:p>
    <w:p w14:paraId="1C2FE661"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exit-address-family</w:t>
      </w:r>
    </w:p>
    <w:p w14:paraId="74A5D367"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w:t>
      </w:r>
    </w:p>
    <w:p w14:paraId="18AC1127"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address-family ipv6</w:t>
      </w:r>
    </w:p>
    <w:p w14:paraId="1C1ACD07"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neighbor 2001:DB8:209:4::6 activate</w:t>
      </w:r>
    </w:p>
    <w:p w14:paraId="4B384070"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 xml:space="preserve"> exit-address-family</w:t>
      </w:r>
    </w:p>
    <w:p w14:paraId="480CD9AF" w14:textId="77777777" w:rsidR="00861413" w:rsidRPr="00861413" w:rsidRDefault="00861413" w:rsidP="00861413">
      <w:pPr>
        <w:pStyle w:val="BodyTextL25Bold"/>
        <w:spacing w:before="60" w:after="60"/>
        <w:ind w:left="720"/>
        <w:rPr>
          <w:rFonts w:ascii="Courier New" w:hAnsi="Courier New"/>
          <w:b w:val="0"/>
        </w:rPr>
      </w:pPr>
      <w:r w:rsidRPr="00861413">
        <w:rPr>
          <w:rFonts w:ascii="Courier New" w:hAnsi="Courier New"/>
          <w:b w:val="0"/>
        </w:rPr>
        <w:t>!</w:t>
      </w:r>
    </w:p>
    <w:p w14:paraId="73167520" w14:textId="3007F5FA" w:rsidR="000614BB" w:rsidRDefault="00861413" w:rsidP="00861413">
      <w:pPr>
        <w:pStyle w:val="BodyTextL25Bold"/>
        <w:spacing w:before="60" w:after="60"/>
        <w:ind w:left="720"/>
        <w:rPr>
          <w:rFonts w:ascii="Courier New" w:hAnsi="Courier New"/>
          <w:b w:val="0"/>
        </w:rPr>
      </w:pPr>
      <w:r w:rsidRPr="00861413">
        <w:rPr>
          <w:rFonts w:ascii="Courier New" w:hAnsi="Courier New"/>
          <w:b w:val="0"/>
        </w:rPr>
        <w:t>end</w:t>
      </w:r>
    </w:p>
    <w:p w14:paraId="6B90C9F7" w14:textId="1B890877" w:rsidR="00E05ABD" w:rsidRPr="00111132" w:rsidRDefault="00317517" w:rsidP="000614BB">
      <w:pPr>
        <w:pStyle w:val="BodyTextL25Bold"/>
        <w:rPr>
          <w:rFonts w:cs="Arial"/>
        </w:rPr>
      </w:pPr>
      <w:r w:rsidRPr="00111132">
        <w:rPr>
          <w:rFonts w:cs="Arial"/>
        </w:rPr>
        <w:t xml:space="preserve">Router </w:t>
      </w:r>
      <w:r w:rsidR="00E05ABD" w:rsidRPr="00111132">
        <w:rPr>
          <w:rFonts w:cs="Arial"/>
        </w:rPr>
        <w:t>R2</w:t>
      </w:r>
    </w:p>
    <w:p w14:paraId="720336AB" w14:textId="77777777" w:rsidR="00FA7000" w:rsidRDefault="00FA7000" w:rsidP="00FA7000">
      <w:pPr>
        <w:pStyle w:val="CMD"/>
      </w:pPr>
      <w:r>
        <w:t>hostname R2</w:t>
      </w:r>
    </w:p>
    <w:p w14:paraId="00553EED" w14:textId="77777777" w:rsidR="00FA7000" w:rsidRDefault="00FA7000" w:rsidP="00FA7000">
      <w:pPr>
        <w:pStyle w:val="CMD"/>
      </w:pPr>
      <w:r>
        <w:t>!</w:t>
      </w:r>
    </w:p>
    <w:p w14:paraId="2DB20BED" w14:textId="77777777" w:rsidR="00493FFE" w:rsidRDefault="00FA7000" w:rsidP="00493FFE">
      <w:pPr>
        <w:pStyle w:val="CMD"/>
      </w:pPr>
      <w:r>
        <w:t>no ip domain lookup</w:t>
      </w:r>
    </w:p>
    <w:p w14:paraId="228046FC" w14:textId="77777777" w:rsidR="00493FFE" w:rsidRDefault="00493FFE" w:rsidP="00493FFE">
      <w:pPr>
        <w:pStyle w:val="CMD"/>
      </w:pPr>
      <w:r>
        <w:t>line con 0</w:t>
      </w:r>
    </w:p>
    <w:p w14:paraId="2E2FFAC1" w14:textId="77777777" w:rsidR="00493FFE" w:rsidRDefault="00493FFE" w:rsidP="00493FFE">
      <w:pPr>
        <w:pStyle w:val="CMD"/>
      </w:pPr>
      <w:r>
        <w:t>exec-timeout 0 0</w:t>
      </w:r>
    </w:p>
    <w:p w14:paraId="615BC6DD" w14:textId="01B3835A" w:rsidR="00FA7000" w:rsidRDefault="00493FFE" w:rsidP="00493FFE">
      <w:pPr>
        <w:pStyle w:val="CMD"/>
      </w:pPr>
      <w:r>
        <w:t>logging sync</w:t>
      </w:r>
    </w:p>
    <w:p w14:paraId="18E8F20B" w14:textId="77777777" w:rsidR="00FA7000" w:rsidRDefault="00FA7000" w:rsidP="00FA7000">
      <w:pPr>
        <w:pStyle w:val="CMD"/>
      </w:pPr>
      <w:r>
        <w:t>!</w:t>
      </w:r>
    </w:p>
    <w:p w14:paraId="3B9A451F" w14:textId="77777777" w:rsidR="00FA7000" w:rsidRDefault="00FA7000" w:rsidP="00FA7000">
      <w:pPr>
        <w:pStyle w:val="CMD"/>
      </w:pPr>
      <w:r>
        <w:t>ipv6 unicast-routing</w:t>
      </w:r>
    </w:p>
    <w:p w14:paraId="285A87C9" w14:textId="77777777" w:rsidR="00FA7000" w:rsidRDefault="00FA7000" w:rsidP="00FA7000">
      <w:pPr>
        <w:pStyle w:val="CMD"/>
      </w:pPr>
      <w:r>
        <w:t>!</w:t>
      </w:r>
    </w:p>
    <w:p w14:paraId="3417F579" w14:textId="77777777" w:rsidR="00FA7000" w:rsidRDefault="00FA7000" w:rsidP="00FA7000">
      <w:pPr>
        <w:pStyle w:val="CMD"/>
      </w:pPr>
      <w:r>
        <w:t>router ospfv3 1</w:t>
      </w:r>
    </w:p>
    <w:p w14:paraId="1630F96D" w14:textId="77777777" w:rsidR="00FA7000" w:rsidRDefault="00FA7000" w:rsidP="00FA7000">
      <w:pPr>
        <w:pStyle w:val="CMD"/>
      </w:pPr>
      <w:r>
        <w:t xml:space="preserve"> !</w:t>
      </w:r>
    </w:p>
    <w:p w14:paraId="6FDD9599" w14:textId="77777777" w:rsidR="00FA7000" w:rsidRDefault="00FA7000" w:rsidP="00FA7000">
      <w:pPr>
        <w:pStyle w:val="CMD"/>
      </w:pPr>
      <w:r>
        <w:t xml:space="preserve"> address-family ipv4 unicast</w:t>
      </w:r>
    </w:p>
    <w:p w14:paraId="22C107F8" w14:textId="77777777" w:rsidR="00FA7000" w:rsidRDefault="00FA7000" w:rsidP="00FA7000">
      <w:pPr>
        <w:pStyle w:val="CMD"/>
      </w:pPr>
      <w:r>
        <w:t xml:space="preserve">  router-id 2.2.2.2</w:t>
      </w:r>
    </w:p>
    <w:p w14:paraId="625B7275" w14:textId="77777777" w:rsidR="00FA7000" w:rsidRDefault="00FA7000" w:rsidP="00FA7000">
      <w:pPr>
        <w:pStyle w:val="CMD"/>
      </w:pPr>
      <w:r>
        <w:t xml:space="preserve"> exit-address-family</w:t>
      </w:r>
    </w:p>
    <w:p w14:paraId="6942E9A3" w14:textId="77777777" w:rsidR="00FA7000" w:rsidRDefault="00FA7000" w:rsidP="00FA7000">
      <w:pPr>
        <w:pStyle w:val="CMD"/>
      </w:pPr>
      <w:r>
        <w:t xml:space="preserve"> !</w:t>
      </w:r>
    </w:p>
    <w:p w14:paraId="470A0B13" w14:textId="77777777" w:rsidR="00FA7000" w:rsidRDefault="00FA7000" w:rsidP="00FA7000">
      <w:pPr>
        <w:pStyle w:val="CMD"/>
      </w:pPr>
      <w:r>
        <w:t xml:space="preserve"> address-family ipv6 unicast</w:t>
      </w:r>
    </w:p>
    <w:p w14:paraId="6757B137" w14:textId="77777777" w:rsidR="00FA7000" w:rsidRDefault="00FA7000" w:rsidP="00FA7000">
      <w:pPr>
        <w:pStyle w:val="CMD"/>
      </w:pPr>
      <w:r>
        <w:t xml:space="preserve">  router-id 2.2.2.2</w:t>
      </w:r>
    </w:p>
    <w:p w14:paraId="2A36789A" w14:textId="77777777" w:rsidR="00FA7000" w:rsidRDefault="00FA7000" w:rsidP="00FA7000">
      <w:pPr>
        <w:pStyle w:val="CMD"/>
      </w:pPr>
      <w:r>
        <w:t xml:space="preserve"> exit-address-family</w:t>
      </w:r>
    </w:p>
    <w:p w14:paraId="06BD7BD3" w14:textId="77777777" w:rsidR="00FA7000" w:rsidRDefault="00FA7000" w:rsidP="00FA7000">
      <w:pPr>
        <w:pStyle w:val="CMD"/>
      </w:pPr>
      <w:r>
        <w:t>!</w:t>
      </w:r>
    </w:p>
    <w:p w14:paraId="2E43F2E5" w14:textId="77777777" w:rsidR="00FA7000" w:rsidRDefault="00FA7000" w:rsidP="00FA7000">
      <w:pPr>
        <w:pStyle w:val="CMD"/>
      </w:pPr>
      <w:r>
        <w:t>!</w:t>
      </w:r>
    </w:p>
    <w:p w14:paraId="7FC9F93A" w14:textId="77777777" w:rsidR="00FA7000" w:rsidRDefault="00FA7000" w:rsidP="00FA7000">
      <w:pPr>
        <w:pStyle w:val="CMD"/>
      </w:pPr>
      <w:r>
        <w:t>interface GigabitEthernet0/0/0</w:t>
      </w:r>
    </w:p>
    <w:p w14:paraId="026B3590" w14:textId="77777777" w:rsidR="00FA7000" w:rsidRDefault="00FA7000" w:rsidP="00FA7000">
      <w:pPr>
        <w:pStyle w:val="CMD"/>
      </w:pPr>
      <w:r>
        <w:t xml:space="preserve"> ip address 10.0.0.1 255.255.255.252</w:t>
      </w:r>
    </w:p>
    <w:p w14:paraId="65F282CB" w14:textId="77777777" w:rsidR="00FA7000" w:rsidRDefault="00FA7000" w:rsidP="00FA7000">
      <w:pPr>
        <w:pStyle w:val="CMD"/>
      </w:pPr>
      <w:r>
        <w:t xml:space="preserve"> ipv6 address 2001:db8:feed:1::1/64</w:t>
      </w:r>
    </w:p>
    <w:p w14:paraId="23908968" w14:textId="77777777" w:rsidR="00FA7000" w:rsidRDefault="00FA7000" w:rsidP="00FA7000">
      <w:pPr>
        <w:pStyle w:val="CMD"/>
      </w:pPr>
      <w:r>
        <w:lastRenderedPageBreak/>
        <w:t xml:space="preserve"> ipv6 address fe80::2:1 link-local</w:t>
      </w:r>
    </w:p>
    <w:p w14:paraId="7AF41539" w14:textId="77777777" w:rsidR="00FA7000" w:rsidRDefault="00FA7000" w:rsidP="00FA7000">
      <w:pPr>
        <w:pStyle w:val="CMD"/>
      </w:pPr>
      <w:r>
        <w:t xml:space="preserve"> ospfv3 network point-to-point</w:t>
      </w:r>
    </w:p>
    <w:p w14:paraId="00DF1FA0" w14:textId="77777777" w:rsidR="00FA7000" w:rsidRDefault="00FA7000" w:rsidP="00FA7000">
      <w:pPr>
        <w:pStyle w:val="CMD"/>
      </w:pPr>
      <w:r>
        <w:t xml:space="preserve"> ospfv3 1 ipv6 area 0</w:t>
      </w:r>
    </w:p>
    <w:p w14:paraId="0ACCF09B" w14:textId="77777777" w:rsidR="00FA7000" w:rsidRDefault="00FA7000" w:rsidP="00FA7000">
      <w:pPr>
        <w:pStyle w:val="CMD"/>
      </w:pPr>
      <w:r>
        <w:t xml:space="preserve"> ospfv3 1 ipv4 area 0</w:t>
      </w:r>
    </w:p>
    <w:p w14:paraId="7337159E" w14:textId="77777777" w:rsidR="00FA7000" w:rsidRDefault="00FA7000" w:rsidP="00FA7000">
      <w:pPr>
        <w:pStyle w:val="CMD"/>
      </w:pPr>
      <w:r>
        <w:t xml:space="preserve"> no shutdown</w:t>
      </w:r>
    </w:p>
    <w:p w14:paraId="2345334B" w14:textId="77777777" w:rsidR="00FA7000" w:rsidRDefault="00FA7000" w:rsidP="00FA7000">
      <w:pPr>
        <w:pStyle w:val="CMD"/>
      </w:pPr>
      <w:r>
        <w:t xml:space="preserve"> exit</w:t>
      </w:r>
    </w:p>
    <w:p w14:paraId="30CD7ADF" w14:textId="77777777" w:rsidR="00FA7000" w:rsidRDefault="00FA7000" w:rsidP="00FA7000">
      <w:pPr>
        <w:pStyle w:val="CMD"/>
      </w:pPr>
      <w:r>
        <w:t>!</w:t>
      </w:r>
    </w:p>
    <w:p w14:paraId="55EF8072" w14:textId="77777777" w:rsidR="00FA7000" w:rsidRDefault="00FA7000" w:rsidP="00FA7000">
      <w:pPr>
        <w:pStyle w:val="CMD"/>
      </w:pPr>
      <w:r>
        <w:t>interface GigabitEthernet0/0/1</w:t>
      </w:r>
    </w:p>
    <w:p w14:paraId="601F8189" w14:textId="77777777" w:rsidR="00FA7000" w:rsidRDefault="00FA7000" w:rsidP="00FA7000">
      <w:pPr>
        <w:pStyle w:val="CMD"/>
      </w:pPr>
      <w:r>
        <w:t xml:space="preserve"> ip address 10.0.0.5 255.255.255.252</w:t>
      </w:r>
    </w:p>
    <w:p w14:paraId="33B942BB" w14:textId="77777777" w:rsidR="00FA7000" w:rsidRDefault="00FA7000" w:rsidP="00FA7000">
      <w:pPr>
        <w:pStyle w:val="CMD"/>
      </w:pPr>
      <w:r>
        <w:t xml:space="preserve"> ipv6 address 2001:db8:feed:2::5/64</w:t>
      </w:r>
    </w:p>
    <w:p w14:paraId="6541D13B" w14:textId="77777777" w:rsidR="00FA7000" w:rsidRDefault="00FA7000" w:rsidP="00FA7000">
      <w:pPr>
        <w:pStyle w:val="CMD"/>
      </w:pPr>
      <w:r>
        <w:t xml:space="preserve"> ipv6 address fe80::2:2 link-local</w:t>
      </w:r>
    </w:p>
    <w:p w14:paraId="2904A159" w14:textId="77777777" w:rsidR="00FA7000" w:rsidRDefault="00FA7000" w:rsidP="00FA7000">
      <w:pPr>
        <w:pStyle w:val="CMD"/>
      </w:pPr>
      <w:r>
        <w:t xml:space="preserve"> ospfv3 network point-to-point</w:t>
      </w:r>
    </w:p>
    <w:p w14:paraId="31AE8FCD" w14:textId="77777777" w:rsidR="00FA7000" w:rsidRDefault="00FA7000" w:rsidP="00FA7000">
      <w:pPr>
        <w:pStyle w:val="CMD"/>
      </w:pPr>
      <w:r>
        <w:t xml:space="preserve"> ospfv3 1 ipv6 area 0</w:t>
      </w:r>
    </w:p>
    <w:p w14:paraId="10CF755B" w14:textId="77777777" w:rsidR="00FA7000" w:rsidRDefault="00FA7000" w:rsidP="00FA7000">
      <w:pPr>
        <w:pStyle w:val="CMD"/>
      </w:pPr>
      <w:r>
        <w:t xml:space="preserve"> ospfv3 1 ipv4 area 0</w:t>
      </w:r>
    </w:p>
    <w:p w14:paraId="01D5DB49" w14:textId="77777777" w:rsidR="00FA7000" w:rsidRDefault="00FA7000" w:rsidP="00FA7000">
      <w:pPr>
        <w:pStyle w:val="CMD"/>
      </w:pPr>
      <w:r>
        <w:t xml:space="preserve"> no shutdown</w:t>
      </w:r>
    </w:p>
    <w:p w14:paraId="044A2DFB" w14:textId="77777777" w:rsidR="00FA7000" w:rsidRDefault="00FA7000" w:rsidP="00FA7000">
      <w:pPr>
        <w:pStyle w:val="CMD"/>
      </w:pPr>
      <w:r>
        <w:t xml:space="preserve"> exit</w:t>
      </w:r>
    </w:p>
    <w:p w14:paraId="2CD29AFA" w14:textId="77777777" w:rsidR="00FA7000" w:rsidRDefault="00FA7000" w:rsidP="00FA7000">
      <w:pPr>
        <w:pStyle w:val="CMD"/>
      </w:pPr>
      <w:r>
        <w:t>!</w:t>
      </w:r>
    </w:p>
    <w:p w14:paraId="26903A69" w14:textId="77777777" w:rsidR="00FA7000" w:rsidRDefault="00FA7000" w:rsidP="00FA7000">
      <w:pPr>
        <w:pStyle w:val="CMD"/>
      </w:pPr>
      <w:r>
        <w:t>interface loopback0</w:t>
      </w:r>
    </w:p>
    <w:p w14:paraId="061D9152" w14:textId="77777777" w:rsidR="00FA7000" w:rsidRDefault="00FA7000" w:rsidP="00FA7000">
      <w:pPr>
        <w:pStyle w:val="CMD"/>
      </w:pPr>
      <w:r>
        <w:t xml:space="preserve"> ip address 172.16.1.1 255.255.255.0</w:t>
      </w:r>
    </w:p>
    <w:p w14:paraId="375CB757" w14:textId="77777777" w:rsidR="00FA7000" w:rsidRDefault="00FA7000" w:rsidP="00FA7000">
      <w:pPr>
        <w:pStyle w:val="CMD"/>
      </w:pPr>
      <w:r>
        <w:t xml:space="preserve"> ipv6 enable</w:t>
      </w:r>
    </w:p>
    <w:p w14:paraId="7AF25DCE" w14:textId="77777777" w:rsidR="00FA7000" w:rsidRDefault="00FA7000" w:rsidP="00FA7000">
      <w:pPr>
        <w:pStyle w:val="CMD"/>
      </w:pPr>
      <w:r>
        <w:t xml:space="preserve"> ospfv3 1 ipv4 area 0</w:t>
      </w:r>
    </w:p>
    <w:p w14:paraId="3F059E39" w14:textId="77777777" w:rsidR="00FA7000" w:rsidRDefault="00FA7000" w:rsidP="00FA7000">
      <w:pPr>
        <w:pStyle w:val="CMD"/>
      </w:pPr>
      <w:r>
        <w:t xml:space="preserve"> ospfv3 network point-to-point</w:t>
      </w:r>
    </w:p>
    <w:p w14:paraId="5593CA3F" w14:textId="77777777" w:rsidR="00FA7000" w:rsidRDefault="00FA7000" w:rsidP="00FA7000">
      <w:pPr>
        <w:pStyle w:val="CMD"/>
      </w:pPr>
      <w:r>
        <w:t xml:space="preserve"> no shutdown</w:t>
      </w:r>
    </w:p>
    <w:p w14:paraId="21C2AF0D" w14:textId="77777777" w:rsidR="00FA7000" w:rsidRDefault="00FA7000" w:rsidP="00FA7000">
      <w:pPr>
        <w:pStyle w:val="CMD"/>
      </w:pPr>
      <w:r>
        <w:t xml:space="preserve"> exit</w:t>
      </w:r>
    </w:p>
    <w:p w14:paraId="44C2493C" w14:textId="77777777" w:rsidR="00FA7000" w:rsidRDefault="00FA7000" w:rsidP="00FA7000">
      <w:pPr>
        <w:pStyle w:val="CMD"/>
      </w:pPr>
      <w:r>
        <w:t>!</w:t>
      </w:r>
    </w:p>
    <w:p w14:paraId="6C804F85" w14:textId="77777777" w:rsidR="00FA7000" w:rsidRDefault="00FA7000" w:rsidP="00FA7000">
      <w:pPr>
        <w:pStyle w:val="CMD"/>
      </w:pPr>
      <w:r>
        <w:t>interface loopback1</w:t>
      </w:r>
    </w:p>
    <w:p w14:paraId="1177A186" w14:textId="77777777" w:rsidR="00FA7000" w:rsidRDefault="00FA7000" w:rsidP="00FA7000">
      <w:pPr>
        <w:pStyle w:val="CMD"/>
      </w:pPr>
      <w:r>
        <w:t xml:space="preserve"> ip address 172.16.2.1 255.255.255.0</w:t>
      </w:r>
    </w:p>
    <w:p w14:paraId="357C3D10" w14:textId="77777777" w:rsidR="00FA7000" w:rsidRDefault="00FA7000" w:rsidP="00FA7000">
      <w:pPr>
        <w:pStyle w:val="CMD"/>
      </w:pPr>
      <w:r>
        <w:t xml:space="preserve"> ipv6 enable</w:t>
      </w:r>
    </w:p>
    <w:p w14:paraId="7A3F6F2B" w14:textId="77777777" w:rsidR="00FA7000" w:rsidRDefault="00FA7000" w:rsidP="00FA7000">
      <w:pPr>
        <w:pStyle w:val="CMD"/>
      </w:pPr>
      <w:r>
        <w:t xml:space="preserve"> ospfv3 1 ipv4 area 0</w:t>
      </w:r>
    </w:p>
    <w:p w14:paraId="6E98B516" w14:textId="77777777" w:rsidR="00FA7000" w:rsidRDefault="00FA7000" w:rsidP="00FA7000">
      <w:pPr>
        <w:pStyle w:val="CMD"/>
      </w:pPr>
      <w:r>
        <w:t xml:space="preserve"> ospfv3 network point-to-point</w:t>
      </w:r>
    </w:p>
    <w:p w14:paraId="7367FF8E" w14:textId="77777777" w:rsidR="00FA7000" w:rsidRDefault="00FA7000" w:rsidP="00FA7000">
      <w:pPr>
        <w:pStyle w:val="CMD"/>
      </w:pPr>
      <w:r>
        <w:t xml:space="preserve"> no shutdown</w:t>
      </w:r>
    </w:p>
    <w:p w14:paraId="77C3E072" w14:textId="77777777" w:rsidR="00FA7000" w:rsidRDefault="00FA7000" w:rsidP="00FA7000">
      <w:pPr>
        <w:pStyle w:val="CMD"/>
      </w:pPr>
      <w:r>
        <w:t xml:space="preserve"> exit</w:t>
      </w:r>
    </w:p>
    <w:p w14:paraId="30866AFA" w14:textId="77777777" w:rsidR="00FA7000" w:rsidRDefault="00FA7000" w:rsidP="00FA7000">
      <w:pPr>
        <w:pStyle w:val="CMD"/>
      </w:pPr>
      <w:r>
        <w:t>!</w:t>
      </w:r>
    </w:p>
    <w:p w14:paraId="2FC2D283" w14:textId="77777777" w:rsidR="00FA7000" w:rsidRDefault="00FA7000" w:rsidP="00FA7000">
      <w:pPr>
        <w:pStyle w:val="CMD"/>
      </w:pPr>
      <w:r>
        <w:t>interface loopback2</w:t>
      </w:r>
    </w:p>
    <w:p w14:paraId="6012AF53" w14:textId="77777777" w:rsidR="00FA7000" w:rsidRDefault="00FA7000" w:rsidP="00FA7000">
      <w:pPr>
        <w:pStyle w:val="CMD"/>
      </w:pPr>
      <w:r>
        <w:t xml:space="preserve"> ipv6 address 2001:db8:a001:1::1/64</w:t>
      </w:r>
    </w:p>
    <w:p w14:paraId="47DCE4C9" w14:textId="77777777" w:rsidR="00FA7000" w:rsidRDefault="00FA7000" w:rsidP="00FA7000">
      <w:pPr>
        <w:pStyle w:val="CMD"/>
      </w:pPr>
      <w:r>
        <w:t xml:space="preserve"> ospfv3 1 ipv6 area 0</w:t>
      </w:r>
    </w:p>
    <w:p w14:paraId="0041C080" w14:textId="77777777" w:rsidR="00FA7000" w:rsidRDefault="00FA7000" w:rsidP="00FA7000">
      <w:pPr>
        <w:pStyle w:val="CMD"/>
      </w:pPr>
      <w:r>
        <w:t xml:space="preserve"> ospfv3 network point-to-point</w:t>
      </w:r>
    </w:p>
    <w:p w14:paraId="75829AEE" w14:textId="77777777" w:rsidR="00FA7000" w:rsidRDefault="00FA7000" w:rsidP="00FA7000">
      <w:pPr>
        <w:pStyle w:val="CMD"/>
      </w:pPr>
      <w:r>
        <w:t xml:space="preserve"> no shutdown</w:t>
      </w:r>
    </w:p>
    <w:p w14:paraId="2E7E91A7" w14:textId="77777777" w:rsidR="00FA7000" w:rsidRDefault="00FA7000" w:rsidP="00FA7000">
      <w:pPr>
        <w:pStyle w:val="CMD"/>
      </w:pPr>
      <w:r>
        <w:t xml:space="preserve"> exit</w:t>
      </w:r>
    </w:p>
    <w:p w14:paraId="48A678D4" w14:textId="77777777" w:rsidR="00FA7000" w:rsidRDefault="00FA7000" w:rsidP="00FA7000">
      <w:pPr>
        <w:pStyle w:val="CMD"/>
      </w:pPr>
      <w:r>
        <w:t>!</w:t>
      </w:r>
    </w:p>
    <w:p w14:paraId="35762998" w14:textId="77777777" w:rsidR="00FA7000" w:rsidRDefault="00FA7000" w:rsidP="00FA7000">
      <w:pPr>
        <w:pStyle w:val="CMD"/>
      </w:pPr>
      <w:r>
        <w:t>interface loopback3</w:t>
      </w:r>
    </w:p>
    <w:p w14:paraId="11267820" w14:textId="77777777" w:rsidR="00FA7000" w:rsidRDefault="00FA7000" w:rsidP="00FA7000">
      <w:pPr>
        <w:pStyle w:val="CMD"/>
      </w:pPr>
      <w:r>
        <w:t xml:space="preserve"> ipv6 address 2001:db8:a002:1::1/64</w:t>
      </w:r>
    </w:p>
    <w:p w14:paraId="0BDB172E" w14:textId="77777777" w:rsidR="00FA7000" w:rsidRDefault="00FA7000" w:rsidP="00FA7000">
      <w:pPr>
        <w:pStyle w:val="CMD"/>
      </w:pPr>
      <w:r>
        <w:t xml:space="preserve"> ospfv3 1 ipv6 area 0</w:t>
      </w:r>
    </w:p>
    <w:p w14:paraId="6F14F1FC" w14:textId="77777777" w:rsidR="00FA7000" w:rsidRDefault="00FA7000" w:rsidP="00FA7000">
      <w:pPr>
        <w:pStyle w:val="CMD"/>
      </w:pPr>
      <w:r>
        <w:t xml:space="preserve"> ospfv3 network point-to-point</w:t>
      </w:r>
    </w:p>
    <w:p w14:paraId="11944C2F" w14:textId="77777777" w:rsidR="00FA7000" w:rsidRDefault="00FA7000" w:rsidP="00FA7000">
      <w:pPr>
        <w:pStyle w:val="CMD"/>
      </w:pPr>
      <w:r>
        <w:t xml:space="preserve"> no shutdown</w:t>
      </w:r>
    </w:p>
    <w:p w14:paraId="013B4F77" w14:textId="77777777" w:rsidR="00FA7000" w:rsidRDefault="00FA7000" w:rsidP="00FA7000">
      <w:pPr>
        <w:pStyle w:val="CMD"/>
      </w:pPr>
      <w:r>
        <w:lastRenderedPageBreak/>
        <w:t xml:space="preserve"> exit</w:t>
      </w:r>
    </w:p>
    <w:p w14:paraId="5B643809" w14:textId="77777777" w:rsidR="00FA7000" w:rsidRDefault="00FA7000" w:rsidP="00FA7000">
      <w:pPr>
        <w:pStyle w:val="CMD"/>
      </w:pPr>
      <w:r>
        <w:t>!</w:t>
      </w:r>
    </w:p>
    <w:p w14:paraId="2EC686C4" w14:textId="77777777" w:rsidR="00FA7000" w:rsidRDefault="00FA7000" w:rsidP="00FA7000">
      <w:pPr>
        <w:pStyle w:val="CMD"/>
      </w:pPr>
      <w:r>
        <w:t xml:space="preserve">router </w:t>
      </w:r>
      <w:proofErr w:type="spellStart"/>
      <w:r>
        <w:t>bgp</w:t>
      </w:r>
      <w:proofErr w:type="spellEnd"/>
      <w:r>
        <w:t xml:space="preserve"> 65000</w:t>
      </w:r>
    </w:p>
    <w:p w14:paraId="112CD5D0" w14:textId="77777777" w:rsidR="00FA7000" w:rsidRDefault="00FA7000" w:rsidP="00FA7000">
      <w:pPr>
        <w:pStyle w:val="CMD"/>
      </w:pPr>
      <w:r>
        <w:t xml:space="preserve"> </w:t>
      </w:r>
      <w:proofErr w:type="spellStart"/>
      <w:r>
        <w:t>bgp</w:t>
      </w:r>
      <w:proofErr w:type="spellEnd"/>
      <w:r>
        <w:t xml:space="preserve"> log-neighbor-changes</w:t>
      </w:r>
    </w:p>
    <w:p w14:paraId="0013406B" w14:textId="77777777" w:rsidR="00FA7000" w:rsidRDefault="00FA7000" w:rsidP="00FA7000">
      <w:pPr>
        <w:pStyle w:val="CMD"/>
      </w:pPr>
      <w:r>
        <w:t xml:space="preserve"> !</w:t>
      </w:r>
    </w:p>
    <w:p w14:paraId="7D9AF0A8" w14:textId="77777777" w:rsidR="00FA7000" w:rsidRDefault="00FA7000" w:rsidP="00FA7000">
      <w:pPr>
        <w:pStyle w:val="CMD"/>
      </w:pPr>
      <w:r>
        <w:t xml:space="preserve"> address-family ipv4</w:t>
      </w:r>
    </w:p>
    <w:p w14:paraId="3C0F482E" w14:textId="77777777" w:rsidR="00FA7000" w:rsidRDefault="00FA7000" w:rsidP="00FA7000">
      <w:pPr>
        <w:pStyle w:val="CMD"/>
      </w:pPr>
      <w:r>
        <w:t xml:space="preserve">  network 172.16.0.0 mask 255.255.0.0</w:t>
      </w:r>
    </w:p>
    <w:p w14:paraId="3150EA99" w14:textId="77777777" w:rsidR="00FA7000" w:rsidRDefault="00FA7000" w:rsidP="00FA7000">
      <w:pPr>
        <w:pStyle w:val="CMD"/>
      </w:pPr>
      <w:r>
        <w:t xml:space="preserve"> exit-address-family</w:t>
      </w:r>
    </w:p>
    <w:p w14:paraId="0844B9EA" w14:textId="77777777" w:rsidR="00FA7000" w:rsidRDefault="00FA7000" w:rsidP="00FA7000">
      <w:pPr>
        <w:pStyle w:val="CMD"/>
      </w:pPr>
      <w:r>
        <w:t xml:space="preserve"> !</w:t>
      </w:r>
    </w:p>
    <w:p w14:paraId="4F9D00AD" w14:textId="77777777" w:rsidR="00FA7000" w:rsidRDefault="00FA7000" w:rsidP="00FA7000">
      <w:pPr>
        <w:pStyle w:val="CMD"/>
      </w:pPr>
      <w:r>
        <w:t xml:space="preserve"> address-family ipv6</w:t>
      </w:r>
    </w:p>
    <w:p w14:paraId="552FCF4D" w14:textId="77777777" w:rsidR="00FA7000" w:rsidRDefault="00FA7000" w:rsidP="00FA7000">
      <w:pPr>
        <w:pStyle w:val="CMD"/>
      </w:pPr>
      <w:r>
        <w:t xml:space="preserve">  network 2001:DB8:A000::/36</w:t>
      </w:r>
    </w:p>
    <w:p w14:paraId="2630B0BD" w14:textId="77777777" w:rsidR="00FA7000" w:rsidRDefault="00FA7000" w:rsidP="00FA7000">
      <w:pPr>
        <w:pStyle w:val="CMD"/>
      </w:pPr>
      <w:r>
        <w:t xml:space="preserve"> exit-address-family</w:t>
      </w:r>
    </w:p>
    <w:p w14:paraId="34F90E7D" w14:textId="77777777" w:rsidR="00FA7000" w:rsidRDefault="00FA7000" w:rsidP="00FA7000">
      <w:pPr>
        <w:pStyle w:val="CMD"/>
      </w:pPr>
      <w:r>
        <w:t>!</w:t>
      </w:r>
    </w:p>
    <w:p w14:paraId="51ADA45B" w14:textId="77777777" w:rsidR="00FA7000" w:rsidRDefault="00FA7000" w:rsidP="00FA7000">
      <w:pPr>
        <w:pStyle w:val="CMD"/>
      </w:pPr>
      <w:r>
        <w:t>ip route 172.16.0.0 255.255.0.0 Null0</w:t>
      </w:r>
    </w:p>
    <w:p w14:paraId="0D8713D3" w14:textId="77777777" w:rsidR="00FA7000" w:rsidRDefault="00FA7000" w:rsidP="00FA7000">
      <w:pPr>
        <w:pStyle w:val="CMD"/>
      </w:pPr>
      <w:r>
        <w:t>ipv6 route 2001:db8:a000::/36 Null0</w:t>
      </w:r>
    </w:p>
    <w:p w14:paraId="12103430" w14:textId="77777777" w:rsidR="00FA7000" w:rsidRDefault="00FA7000" w:rsidP="00FA7000">
      <w:pPr>
        <w:pStyle w:val="CMD"/>
      </w:pPr>
      <w:r>
        <w:t>!</w:t>
      </w:r>
    </w:p>
    <w:p w14:paraId="64394400" w14:textId="12AEC133" w:rsidR="006A4071" w:rsidRDefault="00FA7000" w:rsidP="00FA7000">
      <w:pPr>
        <w:pStyle w:val="CMD"/>
      </w:pPr>
      <w:r>
        <w:t>end</w:t>
      </w:r>
    </w:p>
    <w:p w14:paraId="24B854CB" w14:textId="2261C349" w:rsidR="00E05ABD" w:rsidRPr="00111132" w:rsidRDefault="00317517" w:rsidP="00317517">
      <w:pPr>
        <w:pStyle w:val="BodyTextL25Bold"/>
        <w:rPr>
          <w:rFonts w:cs="Arial"/>
        </w:rPr>
      </w:pPr>
      <w:r w:rsidRPr="00111132">
        <w:rPr>
          <w:rFonts w:cs="Arial"/>
        </w:rPr>
        <w:t xml:space="preserve">Router </w:t>
      </w:r>
      <w:r w:rsidR="00E05ABD" w:rsidRPr="00111132">
        <w:rPr>
          <w:rFonts w:cs="Arial"/>
        </w:rPr>
        <w:t>R3</w:t>
      </w:r>
    </w:p>
    <w:p w14:paraId="0DCC90ED" w14:textId="77777777" w:rsidR="00FA7000" w:rsidRDefault="00FA7000" w:rsidP="00FA7000">
      <w:pPr>
        <w:pStyle w:val="CMD"/>
      </w:pPr>
      <w:r>
        <w:t>hostname R3</w:t>
      </w:r>
    </w:p>
    <w:p w14:paraId="7BE08339" w14:textId="77777777" w:rsidR="00FA7000" w:rsidRDefault="00FA7000" w:rsidP="00FA7000">
      <w:pPr>
        <w:pStyle w:val="CMD"/>
      </w:pPr>
      <w:r>
        <w:t>!</w:t>
      </w:r>
    </w:p>
    <w:p w14:paraId="04224535" w14:textId="77777777" w:rsidR="00493FFE" w:rsidRDefault="00FA7000" w:rsidP="00493FFE">
      <w:pPr>
        <w:pStyle w:val="CMD"/>
      </w:pPr>
      <w:r>
        <w:t>no ip domain lookup</w:t>
      </w:r>
    </w:p>
    <w:p w14:paraId="31C5BA14" w14:textId="77777777" w:rsidR="00493FFE" w:rsidRDefault="00493FFE" w:rsidP="00493FFE">
      <w:pPr>
        <w:pStyle w:val="CMD"/>
      </w:pPr>
      <w:r>
        <w:t>line con 0</w:t>
      </w:r>
    </w:p>
    <w:p w14:paraId="0980681A" w14:textId="77777777" w:rsidR="00493FFE" w:rsidRDefault="00493FFE" w:rsidP="00493FFE">
      <w:pPr>
        <w:pStyle w:val="CMD"/>
      </w:pPr>
      <w:r>
        <w:t>exec-timeout 0 0</w:t>
      </w:r>
    </w:p>
    <w:p w14:paraId="6F172B93" w14:textId="1E2665AE" w:rsidR="00FA7000" w:rsidRDefault="00493FFE" w:rsidP="00493FFE">
      <w:pPr>
        <w:pStyle w:val="CMD"/>
      </w:pPr>
      <w:r>
        <w:t>logging sync</w:t>
      </w:r>
    </w:p>
    <w:p w14:paraId="66EF88A2" w14:textId="435F772B" w:rsidR="00FA7000" w:rsidRDefault="00FA7000" w:rsidP="00FA7000">
      <w:pPr>
        <w:pStyle w:val="CMD"/>
      </w:pPr>
      <w:r>
        <w:t>!</w:t>
      </w:r>
    </w:p>
    <w:p w14:paraId="0E598DCA" w14:textId="77777777" w:rsidR="00FA7000" w:rsidRDefault="00FA7000" w:rsidP="00FA7000">
      <w:pPr>
        <w:pStyle w:val="CMD"/>
      </w:pPr>
      <w:r>
        <w:t>ip routing</w:t>
      </w:r>
    </w:p>
    <w:p w14:paraId="1CA1372E" w14:textId="77777777" w:rsidR="00FA7000" w:rsidRDefault="00FA7000" w:rsidP="00FA7000">
      <w:pPr>
        <w:pStyle w:val="CMD"/>
      </w:pPr>
      <w:r>
        <w:t>ipv6 unicast-routing</w:t>
      </w:r>
    </w:p>
    <w:p w14:paraId="6FCEAD69" w14:textId="406B7BD2" w:rsidR="00FA7000" w:rsidRDefault="00FA7000" w:rsidP="00FA7000">
      <w:pPr>
        <w:pStyle w:val="CMD"/>
      </w:pPr>
      <w:r>
        <w:t>!</w:t>
      </w:r>
    </w:p>
    <w:p w14:paraId="66DF7CD8" w14:textId="77777777" w:rsidR="00FA7000" w:rsidRDefault="00FA7000" w:rsidP="00FA7000">
      <w:pPr>
        <w:pStyle w:val="CMD"/>
      </w:pPr>
      <w:r>
        <w:t>router ospfv3 1</w:t>
      </w:r>
    </w:p>
    <w:p w14:paraId="26C5534C" w14:textId="77777777" w:rsidR="00FA7000" w:rsidRDefault="00FA7000" w:rsidP="00FA7000">
      <w:pPr>
        <w:pStyle w:val="CMD"/>
      </w:pPr>
      <w:r>
        <w:t xml:space="preserve"> !</w:t>
      </w:r>
    </w:p>
    <w:p w14:paraId="7B194281" w14:textId="77777777" w:rsidR="00FA7000" w:rsidRDefault="00FA7000" w:rsidP="00FA7000">
      <w:pPr>
        <w:pStyle w:val="CMD"/>
      </w:pPr>
      <w:r>
        <w:t xml:space="preserve"> address-family ipv4 unicast</w:t>
      </w:r>
    </w:p>
    <w:p w14:paraId="13193C09" w14:textId="77777777" w:rsidR="00FA7000" w:rsidRDefault="00FA7000" w:rsidP="00FA7000">
      <w:pPr>
        <w:pStyle w:val="CMD"/>
      </w:pPr>
      <w:r>
        <w:t xml:space="preserve">  router-id 3.3.3.3</w:t>
      </w:r>
    </w:p>
    <w:p w14:paraId="4A20F1C5" w14:textId="77777777" w:rsidR="00FA7000" w:rsidRDefault="00FA7000" w:rsidP="00FA7000">
      <w:pPr>
        <w:pStyle w:val="CMD"/>
      </w:pPr>
      <w:r>
        <w:t xml:space="preserve"> exit-address-family</w:t>
      </w:r>
    </w:p>
    <w:p w14:paraId="6CE7FDDC" w14:textId="77777777" w:rsidR="00FA7000" w:rsidRDefault="00FA7000" w:rsidP="00FA7000">
      <w:pPr>
        <w:pStyle w:val="CMD"/>
      </w:pPr>
      <w:r>
        <w:t xml:space="preserve"> !</w:t>
      </w:r>
    </w:p>
    <w:p w14:paraId="1B02E553" w14:textId="77777777" w:rsidR="00FA7000" w:rsidRDefault="00FA7000" w:rsidP="00FA7000">
      <w:pPr>
        <w:pStyle w:val="CMD"/>
      </w:pPr>
      <w:r>
        <w:t xml:space="preserve"> address-family ipv6 unicast</w:t>
      </w:r>
    </w:p>
    <w:p w14:paraId="59245321" w14:textId="77777777" w:rsidR="00FA7000" w:rsidRDefault="00FA7000" w:rsidP="00FA7000">
      <w:pPr>
        <w:pStyle w:val="CMD"/>
      </w:pPr>
      <w:r>
        <w:t xml:space="preserve">  router-id 3.3.3.3</w:t>
      </w:r>
    </w:p>
    <w:p w14:paraId="6195F8BF" w14:textId="77777777" w:rsidR="00FA7000" w:rsidRDefault="00FA7000" w:rsidP="00FA7000">
      <w:pPr>
        <w:pStyle w:val="CMD"/>
      </w:pPr>
      <w:r>
        <w:t xml:space="preserve"> exit-address-family</w:t>
      </w:r>
    </w:p>
    <w:p w14:paraId="00BD66B2" w14:textId="1A99B898" w:rsidR="00FA7000" w:rsidRDefault="00FA7000" w:rsidP="00FA7000">
      <w:pPr>
        <w:pStyle w:val="CMD"/>
      </w:pPr>
      <w:r>
        <w:t>!</w:t>
      </w:r>
    </w:p>
    <w:p w14:paraId="7D1959C2" w14:textId="77777777" w:rsidR="00FA7000" w:rsidRDefault="00FA7000" w:rsidP="00FA7000">
      <w:pPr>
        <w:pStyle w:val="CMD"/>
      </w:pPr>
      <w:r>
        <w:t>interface GigabitEthernet0/0/0</w:t>
      </w:r>
    </w:p>
    <w:p w14:paraId="50954FED" w14:textId="77777777" w:rsidR="00FA7000" w:rsidRDefault="00FA7000" w:rsidP="00FA7000">
      <w:pPr>
        <w:pStyle w:val="CMD"/>
      </w:pPr>
      <w:r>
        <w:t xml:space="preserve"> ip address 10.0.0.6 255.255.255.252</w:t>
      </w:r>
    </w:p>
    <w:p w14:paraId="0B28246C" w14:textId="77777777" w:rsidR="00FA7000" w:rsidRDefault="00FA7000" w:rsidP="00FA7000">
      <w:pPr>
        <w:pStyle w:val="CMD"/>
      </w:pPr>
      <w:r>
        <w:t xml:space="preserve"> ipv6 address 2001:db8:feed:2::6/64</w:t>
      </w:r>
    </w:p>
    <w:p w14:paraId="1E09F73D" w14:textId="77777777" w:rsidR="00FA7000" w:rsidRDefault="00FA7000" w:rsidP="00FA7000">
      <w:pPr>
        <w:pStyle w:val="CMD"/>
      </w:pPr>
      <w:r>
        <w:t xml:space="preserve"> ipv6 address fe80::3:1 link-local</w:t>
      </w:r>
    </w:p>
    <w:p w14:paraId="7F5E94E1" w14:textId="77777777" w:rsidR="00FA7000" w:rsidRDefault="00FA7000" w:rsidP="00FA7000">
      <w:pPr>
        <w:pStyle w:val="CMD"/>
      </w:pPr>
      <w:r>
        <w:t xml:space="preserve"> ospfv3 network point-to-point</w:t>
      </w:r>
    </w:p>
    <w:p w14:paraId="6A828501" w14:textId="77777777" w:rsidR="00FA7000" w:rsidRDefault="00FA7000" w:rsidP="00FA7000">
      <w:pPr>
        <w:pStyle w:val="CMD"/>
      </w:pPr>
      <w:r>
        <w:t xml:space="preserve"> ospfv3 1 ipv6 area 0</w:t>
      </w:r>
    </w:p>
    <w:p w14:paraId="2C356E93" w14:textId="77777777" w:rsidR="00FA7000" w:rsidRDefault="00FA7000" w:rsidP="00FA7000">
      <w:pPr>
        <w:pStyle w:val="CMD"/>
      </w:pPr>
      <w:r>
        <w:t xml:space="preserve"> ospfv3 1 ipv4 area 0</w:t>
      </w:r>
    </w:p>
    <w:p w14:paraId="18DFD6DF" w14:textId="77777777" w:rsidR="00FA7000" w:rsidRDefault="00FA7000" w:rsidP="00FA7000">
      <w:pPr>
        <w:pStyle w:val="CMD"/>
      </w:pPr>
      <w:r>
        <w:lastRenderedPageBreak/>
        <w:t xml:space="preserve"> no shutdown</w:t>
      </w:r>
    </w:p>
    <w:p w14:paraId="5E42D7D7" w14:textId="77777777" w:rsidR="00FA7000" w:rsidRDefault="00FA7000" w:rsidP="00FA7000">
      <w:pPr>
        <w:pStyle w:val="CMD"/>
      </w:pPr>
      <w:r>
        <w:t xml:space="preserve"> exit</w:t>
      </w:r>
    </w:p>
    <w:p w14:paraId="72514ECB" w14:textId="178A5C8D" w:rsidR="00FA7000" w:rsidRDefault="00FA7000" w:rsidP="00FA7000">
      <w:pPr>
        <w:pStyle w:val="CMD"/>
      </w:pPr>
      <w:r>
        <w:t>!</w:t>
      </w:r>
    </w:p>
    <w:p w14:paraId="3448C579" w14:textId="77777777" w:rsidR="00FA7000" w:rsidRDefault="00FA7000" w:rsidP="00FA7000">
      <w:pPr>
        <w:pStyle w:val="CMD"/>
      </w:pPr>
      <w:r>
        <w:t>interface GigabitEthernet0/0/1</w:t>
      </w:r>
    </w:p>
    <w:p w14:paraId="66CC7305" w14:textId="77777777" w:rsidR="00FA7000" w:rsidRDefault="00FA7000" w:rsidP="00FA7000">
      <w:pPr>
        <w:pStyle w:val="CMD"/>
      </w:pPr>
      <w:r>
        <w:t xml:space="preserve"> ip address 209.165.200.9 255.255.255.252</w:t>
      </w:r>
    </w:p>
    <w:p w14:paraId="4C656C45" w14:textId="77777777" w:rsidR="00FA7000" w:rsidRDefault="00FA7000" w:rsidP="00FA7000">
      <w:pPr>
        <w:pStyle w:val="CMD"/>
      </w:pPr>
      <w:r>
        <w:t xml:space="preserve"> ipv6 address 2001:db8:209:8::9/64</w:t>
      </w:r>
    </w:p>
    <w:p w14:paraId="69F76AA8" w14:textId="77777777" w:rsidR="00FA7000" w:rsidRDefault="00FA7000" w:rsidP="00FA7000">
      <w:pPr>
        <w:pStyle w:val="CMD"/>
      </w:pPr>
      <w:r>
        <w:t xml:space="preserve"> ipv6 address fe80::3:2 link-local</w:t>
      </w:r>
    </w:p>
    <w:p w14:paraId="53C395D5" w14:textId="77777777" w:rsidR="00FA7000" w:rsidRDefault="00FA7000" w:rsidP="00FA7000">
      <w:pPr>
        <w:pStyle w:val="CMD"/>
      </w:pPr>
      <w:r>
        <w:t xml:space="preserve"> no shutdown</w:t>
      </w:r>
    </w:p>
    <w:p w14:paraId="1157EE50" w14:textId="77777777" w:rsidR="00FA7000" w:rsidRDefault="00FA7000" w:rsidP="00FA7000">
      <w:pPr>
        <w:pStyle w:val="CMD"/>
      </w:pPr>
      <w:r>
        <w:t xml:space="preserve"> exit</w:t>
      </w:r>
    </w:p>
    <w:p w14:paraId="1D1A50AC" w14:textId="5CB0A856" w:rsidR="00FA7000" w:rsidRDefault="00FA7000" w:rsidP="00FA7000">
      <w:pPr>
        <w:pStyle w:val="CMD"/>
      </w:pPr>
      <w:r>
        <w:t>!</w:t>
      </w:r>
    </w:p>
    <w:p w14:paraId="15958624" w14:textId="77777777" w:rsidR="00FA7000" w:rsidRDefault="00FA7000" w:rsidP="00FA7000">
      <w:pPr>
        <w:pStyle w:val="CMD"/>
      </w:pPr>
      <w:r>
        <w:t xml:space="preserve">router </w:t>
      </w:r>
      <w:proofErr w:type="spellStart"/>
      <w:r>
        <w:t>bgp</w:t>
      </w:r>
      <w:proofErr w:type="spellEnd"/>
      <w:r>
        <w:t xml:space="preserve"> 65000</w:t>
      </w:r>
    </w:p>
    <w:p w14:paraId="2447DAA3" w14:textId="77777777" w:rsidR="00FA7000" w:rsidRDefault="00FA7000" w:rsidP="00FA7000">
      <w:pPr>
        <w:pStyle w:val="CMD"/>
      </w:pPr>
      <w:r>
        <w:t xml:space="preserve"> </w:t>
      </w:r>
      <w:proofErr w:type="spellStart"/>
      <w:r>
        <w:t>bgp</w:t>
      </w:r>
      <w:proofErr w:type="spellEnd"/>
      <w:r>
        <w:t xml:space="preserve"> log-neighbor-changes</w:t>
      </w:r>
    </w:p>
    <w:p w14:paraId="739B6498" w14:textId="77777777" w:rsidR="00FA7000" w:rsidRDefault="00FA7000" w:rsidP="00FA7000">
      <w:pPr>
        <w:pStyle w:val="CMD"/>
      </w:pPr>
      <w:r>
        <w:t xml:space="preserve"> neighbor 2001:DB8:209:8::10 remote-as 65002</w:t>
      </w:r>
    </w:p>
    <w:p w14:paraId="2B6F2311" w14:textId="77777777" w:rsidR="00FA7000" w:rsidRDefault="00FA7000" w:rsidP="00FA7000">
      <w:pPr>
        <w:pStyle w:val="CMD"/>
      </w:pPr>
      <w:r>
        <w:t xml:space="preserve"> neighbor 209.165.200.10 remote-as 65002</w:t>
      </w:r>
    </w:p>
    <w:p w14:paraId="61A102CA" w14:textId="77777777" w:rsidR="00FA7000" w:rsidRDefault="00FA7000" w:rsidP="00FA7000">
      <w:pPr>
        <w:pStyle w:val="CMD"/>
      </w:pPr>
      <w:r>
        <w:t xml:space="preserve"> !</w:t>
      </w:r>
    </w:p>
    <w:p w14:paraId="78F4E163" w14:textId="77777777" w:rsidR="00FA7000" w:rsidRDefault="00FA7000" w:rsidP="00FA7000">
      <w:pPr>
        <w:pStyle w:val="CMD"/>
      </w:pPr>
      <w:r>
        <w:t xml:space="preserve"> address-family ipv4</w:t>
      </w:r>
    </w:p>
    <w:p w14:paraId="65778348" w14:textId="77777777" w:rsidR="00FA7000" w:rsidRDefault="00FA7000" w:rsidP="00FA7000">
      <w:pPr>
        <w:pStyle w:val="CMD"/>
      </w:pPr>
      <w:r>
        <w:t xml:space="preserve">  neighbor 209.165.200.10 activate</w:t>
      </w:r>
    </w:p>
    <w:p w14:paraId="34F445C9" w14:textId="77777777" w:rsidR="00FA7000" w:rsidRDefault="00FA7000" w:rsidP="00FA7000">
      <w:pPr>
        <w:pStyle w:val="CMD"/>
      </w:pPr>
      <w:r>
        <w:t xml:space="preserve"> exit-address-family</w:t>
      </w:r>
    </w:p>
    <w:p w14:paraId="1A2607B0" w14:textId="77777777" w:rsidR="00FA7000" w:rsidRDefault="00FA7000" w:rsidP="00FA7000">
      <w:pPr>
        <w:pStyle w:val="CMD"/>
      </w:pPr>
      <w:r>
        <w:t xml:space="preserve"> !</w:t>
      </w:r>
    </w:p>
    <w:p w14:paraId="4001B258" w14:textId="77777777" w:rsidR="00FA7000" w:rsidRDefault="00FA7000" w:rsidP="00FA7000">
      <w:pPr>
        <w:pStyle w:val="CMD"/>
      </w:pPr>
      <w:r>
        <w:t xml:space="preserve"> address-family ipv6</w:t>
      </w:r>
    </w:p>
    <w:p w14:paraId="1C23B7C8" w14:textId="77777777" w:rsidR="00FA7000" w:rsidRDefault="00FA7000" w:rsidP="00FA7000">
      <w:pPr>
        <w:pStyle w:val="CMD"/>
      </w:pPr>
      <w:r>
        <w:t xml:space="preserve">  neighbor 2001:DB8:209:8::10 activate</w:t>
      </w:r>
    </w:p>
    <w:p w14:paraId="214E3705" w14:textId="77777777" w:rsidR="00FA7000" w:rsidRDefault="00FA7000" w:rsidP="00FA7000">
      <w:pPr>
        <w:pStyle w:val="CMD"/>
      </w:pPr>
      <w:r>
        <w:t xml:space="preserve"> exit-address-family</w:t>
      </w:r>
    </w:p>
    <w:p w14:paraId="1F7EFA41" w14:textId="1283DBD9" w:rsidR="00FA7000" w:rsidRDefault="00FA7000" w:rsidP="00FA7000">
      <w:pPr>
        <w:pStyle w:val="CMD"/>
      </w:pPr>
      <w:r>
        <w:t>!</w:t>
      </w:r>
    </w:p>
    <w:p w14:paraId="6C4F0D31" w14:textId="655349AE" w:rsidR="006A4071" w:rsidRDefault="00FA7000" w:rsidP="00FA7000">
      <w:pPr>
        <w:pStyle w:val="CMD"/>
      </w:pPr>
      <w:r>
        <w:t>end</w:t>
      </w:r>
    </w:p>
    <w:p w14:paraId="5823EC24" w14:textId="77777777" w:rsidR="006A4071" w:rsidRDefault="006A4071" w:rsidP="00E05ABD">
      <w:pPr>
        <w:pStyle w:val="CMD"/>
      </w:pPr>
    </w:p>
    <w:p w14:paraId="2EB2870A" w14:textId="3334E926" w:rsidR="00E05ABD" w:rsidRDefault="00317517" w:rsidP="00317517">
      <w:pPr>
        <w:pStyle w:val="BodyTextL25Bold"/>
      </w:pPr>
      <w:r>
        <w:t xml:space="preserve">Switch </w:t>
      </w:r>
      <w:r w:rsidR="00E05ABD">
        <w:t>D1</w:t>
      </w:r>
    </w:p>
    <w:p w14:paraId="6D58BA18" w14:textId="77777777" w:rsidR="007746A8" w:rsidRDefault="007746A8" w:rsidP="007746A8">
      <w:pPr>
        <w:pStyle w:val="CMD"/>
      </w:pPr>
      <w:r>
        <w:t>hostname D1</w:t>
      </w:r>
    </w:p>
    <w:p w14:paraId="7FE82213" w14:textId="77777777" w:rsidR="007746A8" w:rsidRDefault="007746A8" w:rsidP="007746A8">
      <w:pPr>
        <w:pStyle w:val="CMD"/>
      </w:pPr>
      <w:r>
        <w:t>!</w:t>
      </w:r>
    </w:p>
    <w:p w14:paraId="7535BAB5" w14:textId="77777777" w:rsidR="00493FFE" w:rsidRDefault="007746A8" w:rsidP="00493FFE">
      <w:pPr>
        <w:pStyle w:val="CMD"/>
      </w:pPr>
      <w:r>
        <w:t>no ip domain lookup</w:t>
      </w:r>
    </w:p>
    <w:p w14:paraId="2948B3E8" w14:textId="77777777" w:rsidR="00493FFE" w:rsidRDefault="00493FFE" w:rsidP="00493FFE">
      <w:pPr>
        <w:pStyle w:val="CMD"/>
      </w:pPr>
      <w:r>
        <w:t>line con 0</w:t>
      </w:r>
    </w:p>
    <w:p w14:paraId="652A9263" w14:textId="77777777" w:rsidR="00493FFE" w:rsidRDefault="00493FFE" w:rsidP="00493FFE">
      <w:pPr>
        <w:pStyle w:val="CMD"/>
      </w:pPr>
      <w:r>
        <w:t>exec-timeout 0 0</w:t>
      </w:r>
    </w:p>
    <w:p w14:paraId="077040BF" w14:textId="2D3EC844" w:rsidR="007746A8" w:rsidRDefault="00493FFE" w:rsidP="00493FFE">
      <w:pPr>
        <w:pStyle w:val="CMD"/>
      </w:pPr>
      <w:r>
        <w:t>logging sync</w:t>
      </w:r>
    </w:p>
    <w:p w14:paraId="78708D04" w14:textId="77777777" w:rsidR="007746A8" w:rsidRDefault="007746A8" w:rsidP="007746A8">
      <w:pPr>
        <w:pStyle w:val="CMD"/>
      </w:pPr>
      <w:r>
        <w:t>!</w:t>
      </w:r>
    </w:p>
    <w:p w14:paraId="10DEC40C" w14:textId="77777777" w:rsidR="007746A8" w:rsidRDefault="007746A8" w:rsidP="007746A8">
      <w:pPr>
        <w:pStyle w:val="CMD"/>
      </w:pPr>
      <w:r>
        <w:t>ip routing</w:t>
      </w:r>
    </w:p>
    <w:p w14:paraId="4D13C1EC" w14:textId="77777777" w:rsidR="007746A8" w:rsidRDefault="007746A8" w:rsidP="007746A8">
      <w:pPr>
        <w:pStyle w:val="CMD"/>
      </w:pPr>
      <w:r>
        <w:t>ipv6 unicast-routing</w:t>
      </w:r>
    </w:p>
    <w:p w14:paraId="0A03521B" w14:textId="77777777" w:rsidR="007746A8" w:rsidRDefault="007746A8" w:rsidP="007746A8">
      <w:pPr>
        <w:pStyle w:val="CMD"/>
      </w:pPr>
      <w:r>
        <w:t>!</w:t>
      </w:r>
    </w:p>
    <w:p w14:paraId="3C718158" w14:textId="77777777" w:rsidR="007746A8" w:rsidRDefault="007746A8" w:rsidP="007746A8">
      <w:pPr>
        <w:pStyle w:val="CMD"/>
      </w:pPr>
      <w:r>
        <w:t>interface GigabitEthernet1/0/11</w:t>
      </w:r>
    </w:p>
    <w:p w14:paraId="697BD4E6" w14:textId="77777777" w:rsidR="007746A8" w:rsidRDefault="007746A8" w:rsidP="007746A8">
      <w:pPr>
        <w:pStyle w:val="CMD"/>
      </w:pPr>
      <w:r>
        <w:t xml:space="preserve"> no switchport</w:t>
      </w:r>
    </w:p>
    <w:p w14:paraId="4EA363C8" w14:textId="77777777" w:rsidR="007746A8" w:rsidRDefault="007746A8" w:rsidP="007746A8">
      <w:pPr>
        <w:pStyle w:val="CMD"/>
      </w:pPr>
      <w:r>
        <w:t xml:space="preserve"> ip address 209.165.200.6 255.255.255.252</w:t>
      </w:r>
    </w:p>
    <w:p w14:paraId="6D37BC88" w14:textId="77777777" w:rsidR="007746A8" w:rsidRDefault="007746A8" w:rsidP="007746A8">
      <w:pPr>
        <w:pStyle w:val="CMD"/>
      </w:pPr>
      <w:r>
        <w:t xml:space="preserve"> ipv6 address 2001:db8:209:4::6/64</w:t>
      </w:r>
    </w:p>
    <w:p w14:paraId="0E48952F" w14:textId="77777777" w:rsidR="007746A8" w:rsidRDefault="007746A8" w:rsidP="007746A8">
      <w:pPr>
        <w:pStyle w:val="CMD"/>
      </w:pPr>
      <w:r>
        <w:t xml:space="preserve"> ipv6 address fe80::d1:1 link-local</w:t>
      </w:r>
    </w:p>
    <w:p w14:paraId="118FF595" w14:textId="77777777" w:rsidR="007746A8" w:rsidRDefault="007746A8" w:rsidP="007746A8">
      <w:pPr>
        <w:pStyle w:val="CMD"/>
      </w:pPr>
      <w:r>
        <w:t xml:space="preserve"> no shutdown</w:t>
      </w:r>
    </w:p>
    <w:p w14:paraId="5ACD0FDF" w14:textId="77777777" w:rsidR="007746A8" w:rsidRDefault="007746A8" w:rsidP="007746A8">
      <w:pPr>
        <w:pStyle w:val="CMD"/>
      </w:pPr>
      <w:r>
        <w:t xml:space="preserve"> exit</w:t>
      </w:r>
    </w:p>
    <w:p w14:paraId="3B7DDCF8" w14:textId="282F968E" w:rsidR="007746A8" w:rsidRDefault="007746A8" w:rsidP="007746A8">
      <w:pPr>
        <w:pStyle w:val="CMD"/>
      </w:pPr>
      <w:r>
        <w:t>!</w:t>
      </w:r>
    </w:p>
    <w:p w14:paraId="6692E24B" w14:textId="77777777" w:rsidR="007746A8" w:rsidRDefault="007746A8" w:rsidP="007746A8">
      <w:pPr>
        <w:pStyle w:val="CMD"/>
      </w:pPr>
      <w:r>
        <w:t>interface loopback0</w:t>
      </w:r>
    </w:p>
    <w:p w14:paraId="2C004D09" w14:textId="77777777" w:rsidR="007746A8" w:rsidRDefault="007746A8" w:rsidP="007746A8">
      <w:pPr>
        <w:pStyle w:val="CMD"/>
      </w:pPr>
      <w:r>
        <w:lastRenderedPageBreak/>
        <w:t xml:space="preserve"> ip address 192.168.1.1 255.255.255.0</w:t>
      </w:r>
    </w:p>
    <w:p w14:paraId="22981A6D" w14:textId="77777777" w:rsidR="007746A8" w:rsidRDefault="007746A8" w:rsidP="007746A8">
      <w:pPr>
        <w:pStyle w:val="CMD"/>
      </w:pPr>
      <w:r>
        <w:t xml:space="preserve"> ! ipv6 enable</w:t>
      </w:r>
    </w:p>
    <w:p w14:paraId="403A9E5D" w14:textId="77777777" w:rsidR="007746A8" w:rsidRDefault="007746A8" w:rsidP="007746A8">
      <w:pPr>
        <w:pStyle w:val="CMD"/>
      </w:pPr>
      <w:r>
        <w:t xml:space="preserve"> no shutdown</w:t>
      </w:r>
    </w:p>
    <w:p w14:paraId="23DA3CAA" w14:textId="77777777" w:rsidR="007746A8" w:rsidRDefault="007746A8" w:rsidP="007746A8">
      <w:pPr>
        <w:pStyle w:val="CMD"/>
      </w:pPr>
      <w:r>
        <w:t xml:space="preserve"> exit</w:t>
      </w:r>
    </w:p>
    <w:p w14:paraId="0656084C" w14:textId="77777777" w:rsidR="007746A8" w:rsidRDefault="007746A8" w:rsidP="007746A8">
      <w:pPr>
        <w:pStyle w:val="CMD"/>
      </w:pPr>
      <w:r>
        <w:t>!</w:t>
      </w:r>
    </w:p>
    <w:p w14:paraId="2D890A7A" w14:textId="77777777" w:rsidR="007746A8" w:rsidRDefault="007746A8" w:rsidP="007746A8">
      <w:pPr>
        <w:pStyle w:val="CMD"/>
      </w:pPr>
      <w:r>
        <w:t>interface loopback1</w:t>
      </w:r>
    </w:p>
    <w:p w14:paraId="7D63AD01" w14:textId="77777777" w:rsidR="007746A8" w:rsidRDefault="007746A8" w:rsidP="007746A8">
      <w:pPr>
        <w:pStyle w:val="CMD"/>
      </w:pPr>
      <w:r>
        <w:t xml:space="preserve"> ip address 192.168.2.1 255.255.255.0</w:t>
      </w:r>
    </w:p>
    <w:p w14:paraId="73F0F286" w14:textId="77777777" w:rsidR="007746A8" w:rsidRDefault="007746A8" w:rsidP="007746A8">
      <w:pPr>
        <w:pStyle w:val="CMD"/>
      </w:pPr>
      <w:r>
        <w:t xml:space="preserve"> ! ipv6 enable</w:t>
      </w:r>
    </w:p>
    <w:p w14:paraId="7D9505EC" w14:textId="77777777" w:rsidR="007746A8" w:rsidRDefault="007746A8" w:rsidP="007746A8">
      <w:pPr>
        <w:pStyle w:val="CMD"/>
      </w:pPr>
      <w:r>
        <w:t xml:space="preserve"> no shutdown</w:t>
      </w:r>
    </w:p>
    <w:p w14:paraId="591129B1" w14:textId="77777777" w:rsidR="007746A8" w:rsidRDefault="007746A8" w:rsidP="007746A8">
      <w:pPr>
        <w:pStyle w:val="CMD"/>
      </w:pPr>
      <w:r>
        <w:t xml:space="preserve"> exit</w:t>
      </w:r>
    </w:p>
    <w:p w14:paraId="027947FE" w14:textId="77777777" w:rsidR="007746A8" w:rsidRDefault="007746A8" w:rsidP="007746A8">
      <w:pPr>
        <w:pStyle w:val="CMD"/>
      </w:pPr>
      <w:r>
        <w:t>!</w:t>
      </w:r>
    </w:p>
    <w:p w14:paraId="01CB82D7" w14:textId="77777777" w:rsidR="007746A8" w:rsidRDefault="007746A8" w:rsidP="007746A8">
      <w:pPr>
        <w:pStyle w:val="CMD"/>
      </w:pPr>
      <w:r>
        <w:t>interface loopback2</w:t>
      </w:r>
    </w:p>
    <w:p w14:paraId="776721FC" w14:textId="77777777" w:rsidR="007746A8" w:rsidRDefault="007746A8" w:rsidP="007746A8">
      <w:pPr>
        <w:pStyle w:val="CMD"/>
      </w:pPr>
      <w:r>
        <w:t xml:space="preserve"> ipv6 address 2001:db8:cab::1/48</w:t>
      </w:r>
    </w:p>
    <w:p w14:paraId="4A8FB402" w14:textId="77777777" w:rsidR="007746A8" w:rsidRDefault="007746A8" w:rsidP="007746A8">
      <w:pPr>
        <w:pStyle w:val="CMD"/>
      </w:pPr>
      <w:r>
        <w:t xml:space="preserve"> no shutdown</w:t>
      </w:r>
    </w:p>
    <w:p w14:paraId="05F97F7B" w14:textId="77777777" w:rsidR="007746A8" w:rsidRDefault="007746A8" w:rsidP="007746A8">
      <w:pPr>
        <w:pStyle w:val="CMD"/>
      </w:pPr>
      <w:r>
        <w:t xml:space="preserve"> exit</w:t>
      </w:r>
    </w:p>
    <w:p w14:paraId="38892DE7" w14:textId="4F7654A7" w:rsidR="007746A8" w:rsidRDefault="007746A8" w:rsidP="007746A8">
      <w:pPr>
        <w:pStyle w:val="CMD"/>
      </w:pPr>
      <w:r>
        <w:t>!</w:t>
      </w:r>
    </w:p>
    <w:p w14:paraId="01B2DA6D" w14:textId="77777777" w:rsidR="007746A8" w:rsidRDefault="007746A8" w:rsidP="007746A8">
      <w:pPr>
        <w:pStyle w:val="CMD"/>
      </w:pPr>
      <w:r>
        <w:t xml:space="preserve">router </w:t>
      </w:r>
      <w:proofErr w:type="spellStart"/>
      <w:r>
        <w:t>bgp</w:t>
      </w:r>
      <w:proofErr w:type="spellEnd"/>
      <w:r>
        <w:t xml:space="preserve"> 65001</w:t>
      </w:r>
    </w:p>
    <w:p w14:paraId="45724377" w14:textId="77777777" w:rsidR="007746A8" w:rsidRDefault="007746A8" w:rsidP="007746A8">
      <w:pPr>
        <w:pStyle w:val="CMD"/>
      </w:pPr>
      <w:r>
        <w:t xml:space="preserve"> </w:t>
      </w:r>
      <w:proofErr w:type="spellStart"/>
      <w:r>
        <w:t>bgp</w:t>
      </w:r>
      <w:proofErr w:type="spellEnd"/>
      <w:r>
        <w:t xml:space="preserve"> log-neighbor-changes</w:t>
      </w:r>
    </w:p>
    <w:p w14:paraId="4B930B17" w14:textId="77777777" w:rsidR="007746A8" w:rsidRDefault="007746A8" w:rsidP="007746A8">
      <w:pPr>
        <w:pStyle w:val="CMD"/>
      </w:pPr>
      <w:r>
        <w:t xml:space="preserve"> neighbor 2001:DB8:209:4::5 remote-as 65000</w:t>
      </w:r>
    </w:p>
    <w:p w14:paraId="631D608C" w14:textId="77777777" w:rsidR="007746A8" w:rsidRDefault="007746A8" w:rsidP="007746A8">
      <w:pPr>
        <w:pStyle w:val="CMD"/>
      </w:pPr>
      <w:r>
        <w:t xml:space="preserve"> neighbor 209.165.200.5 remote-as 65000</w:t>
      </w:r>
    </w:p>
    <w:p w14:paraId="790DC9FA" w14:textId="77777777" w:rsidR="007746A8" w:rsidRDefault="007746A8" w:rsidP="007746A8">
      <w:pPr>
        <w:pStyle w:val="CMD"/>
      </w:pPr>
      <w:r>
        <w:t xml:space="preserve"> !        </w:t>
      </w:r>
    </w:p>
    <w:p w14:paraId="210A63F9" w14:textId="77777777" w:rsidR="007746A8" w:rsidRDefault="007746A8" w:rsidP="007746A8">
      <w:pPr>
        <w:pStyle w:val="CMD"/>
      </w:pPr>
      <w:r>
        <w:t xml:space="preserve"> address-family ipv4</w:t>
      </w:r>
    </w:p>
    <w:p w14:paraId="26AA0D84" w14:textId="77777777" w:rsidR="007746A8" w:rsidRDefault="007746A8" w:rsidP="007746A8">
      <w:pPr>
        <w:pStyle w:val="CMD"/>
      </w:pPr>
      <w:r>
        <w:t xml:space="preserve">  network 192.168.1.0 mask 255.255.255.0</w:t>
      </w:r>
    </w:p>
    <w:p w14:paraId="64D5546C" w14:textId="77777777" w:rsidR="007746A8" w:rsidRDefault="007746A8" w:rsidP="007746A8">
      <w:pPr>
        <w:pStyle w:val="CMD"/>
      </w:pPr>
      <w:r>
        <w:t xml:space="preserve">  network 192.168.2.0 mask 255.255.255.0</w:t>
      </w:r>
    </w:p>
    <w:p w14:paraId="67149A69" w14:textId="77777777" w:rsidR="007746A8" w:rsidRDefault="007746A8" w:rsidP="007746A8">
      <w:pPr>
        <w:pStyle w:val="CMD"/>
      </w:pPr>
      <w:r>
        <w:t xml:space="preserve">  neighbor 209.165.200.5 activate</w:t>
      </w:r>
    </w:p>
    <w:p w14:paraId="1C748C8F" w14:textId="77777777" w:rsidR="007746A8" w:rsidRDefault="007746A8" w:rsidP="007746A8">
      <w:pPr>
        <w:pStyle w:val="CMD"/>
      </w:pPr>
      <w:r>
        <w:t xml:space="preserve"> exit-address-family</w:t>
      </w:r>
    </w:p>
    <w:p w14:paraId="3E40F855" w14:textId="77777777" w:rsidR="007746A8" w:rsidRDefault="007746A8" w:rsidP="007746A8">
      <w:pPr>
        <w:pStyle w:val="CMD"/>
      </w:pPr>
      <w:r>
        <w:t xml:space="preserve"> !</w:t>
      </w:r>
    </w:p>
    <w:p w14:paraId="5D839910" w14:textId="77777777" w:rsidR="007746A8" w:rsidRDefault="007746A8" w:rsidP="007746A8">
      <w:pPr>
        <w:pStyle w:val="CMD"/>
      </w:pPr>
      <w:r>
        <w:t xml:space="preserve"> address-family ipv6</w:t>
      </w:r>
    </w:p>
    <w:p w14:paraId="1C93DFE5" w14:textId="77777777" w:rsidR="007746A8" w:rsidRDefault="007746A8" w:rsidP="007746A8">
      <w:pPr>
        <w:pStyle w:val="CMD"/>
      </w:pPr>
      <w:r>
        <w:t xml:space="preserve">  network 2001:DB8:CAB::/48</w:t>
      </w:r>
    </w:p>
    <w:p w14:paraId="700108F0" w14:textId="77777777" w:rsidR="007746A8" w:rsidRDefault="007746A8" w:rsidP="007746A8">
      <w:pPr>
        <w:pStyle w:val="CMD"/>
      </w:pPr>
      <w:r>
        <w:t xml:space="preserve">  neighbor 2001:DB8:209:4::5 activate</w:t>
      </w:r>
    </w:p>
    <w:p w14:paraId="72C0DA97" w14:textId="77777777" w:rsidR="007746A8" w:rsidRDefault="007746A8" w:rsidP="007746A8">
      <w:pPr>
        <w:pStyle w:val="CMD"/>
      </w:pPr>
      <w:r>
        <w:t xml:space="preserve"> exit-address-family</w:t>
      </w:r>
    </w:p>
    <w:p w14:paraId="6B8ED959" w14:textId="77777777" w:rsidR="007746A8" w:rsidRDefault="007746A8" w:rsidP="007746A8">
      <w:pPr>
        <w:pStyle w:val="CMD"/>
      </w:pPr>
      <w:r>
        <w:t>!</w:t>
      </w:r>
    </w:p>
    <w:p w14:paraId="1C19801C" w14:textId="62352D55" w:rsidR="008C3C03" w:rsidRDefault="007746A8" w:rsidP="007746A8">
      <w:pPr>
        <w:pStyle w:val="CMD"/>
      </w:pPr>
      <w:r>
        <w:t>end</w:t>
      </w:r>
    </w:p>
    <w:p w14:paraId="49949FF3" w14:textId="77777777" w:rsidR="008C3C03" w:rsidRDefault="008C3C03" w:rsidP="00E05ABD">
      <w:pPr>
        <w:pStyle w:val="CMD"/>
      </w:pPr>
    </w:p>
    <w:p w14:paraId="660DA798" w14:textId="58267C82" w:rsidR="00E05ABD" w:rsidRDefault="00317517" w:rsidP="00317517">
      <w:pPr>
        <w:pStyle w:val="BodyTextL25Bold"/>
      </w:pPr>
      <w:r>
        <w:t xml:space="preserve">Switch </w:t>
      </w:r>
      <w:r w:rsidR="00E05ABD">
        <w:t>D2</w:t>
      </w:r>
    </w:p>
    <w:p w14:paraId="01E22C90" w14:textId="77777777" w:rsidR="00C84DF3" w:rsidRDefault="00C84DF3" w:rsidP="00C84DF3">
      <w:pPr>
        <w:pStyle w:val="CMD"/>
      </w:pPr>
      <w:r>
        <w:t>hostname D2</w:t>
      </w:r>
    </w:p>
    <w:p w14:paraId="5CD4357A" w14:textId="77777777" w:rsidR="00C84DF3" w:rsidRDefault="00C84DF3" w:rsidP="00C84DF3">
      <w:pPr>
        <w:pStyle w:val="CMD"/>
      </w:pPr>
      <w:r>
        <w:t>!</w:t>
      </w:r>
    </w:p>
    <w:p w14:paraId="542CAE94" w14:textId="77777777" w:rsidR="00493FFE" w:rsidRDefault="00C84DF3" w:rsidP="00493FFE">
      <w:pPr>
        <w:pStyle w:val="CMD"/>
      </w:pPr>
      <w:r>
        <w:t>no ip domain lookup</w:t>
      </w:r>
    </w:p>
    <w:p w14:paraId="51324F70" w14:textId="77777777" w:rsidR="00493FFE" w:rsidRDefault="00493FFE" w:rsidP="00493FFE">
      <w:pPr>
        <w:pStyle w:val="CMD"/>
      </w:pPr>
      <w:r>
        <w:t>line con 0</w:t>
      </w:r>
    </w:p>
    <w:p w14:paraId="121E5634" w14:textId="77777777" w:rsidR="00493FFE" w:rsidRDefault="00493FFE" w:rsidP="00493FFE">
      <w:pPr>
        <w:pStyle w:val="CMD"/>
      </w:pPr>
      <w:r>
        <w:t>exec-timeout 0 0</w:t>
      </w:r>
    </w:p>
    <w:p w14:paraId="541466C2" w14:textId="30DDCC8D" w:rsidR="00C84DF3" w:rsidRDefault="00493FFE" w:rsidP="00493FFE">
      <w:pPr>
        <w:pStyle w:val="CMD"/>
      </w:pPr>
      <w:r>
        <w:t>logging sync</w:t>
      </w:r>
    </w:p>
    <w:p w14:paraId="2DB6FE5D" w14:textId="77777777" w:rsidR="00C84DF3" w:rsidRDefault="00C84DF3" w:rsidP="00C84DF3">
      <w:pPr>
        <w:pStyle w:val="CMD"/>
      </w:pPr>
      <w:r>
        <w:t>!</w:t>
      </w:r>
    </w:p>
    <w:p w14:paraId="6049001D" w14:textId="77777777" w:rsidR="00C84DF3" w:rsidRDefault="00C84DF3" w:rsidP="00C84DF3">
      <w:pPr>
        <w:pStyle w:val="CMD"/>
      </w:pPr>
      <w:r>
        <w:t>ip routing</w:t>
      </w:r>
    </w:p>
    <w:p w14:paraId="6B963991" w14:textId="77777777" w:rsidR="00C84DF3" w:rsidRDefault="00C84DF3" w:rsidP="00C84DF3">
      <w:pPr>
        <w:pStyle w:val="CMD"/>
      </w:pPr>
      <w:r>
        <w:t>ipv6 unicast-routing</w:t>
      </w:r>
    </w:p>
    <w:p w14:paraId="7D2B5221" w14:textId="77777777" w:rsidR="00C84DF3" w:rsidRDefault="00C84DF3" w:rsidP="00C84DF3">
      <w:pPr>
        <w:pStyle w:val="CMD"/>
      </w:pPr>
      <w:r>
        <w:t>!</w:t>
      </w:r>
    </w:p>
    <w:p w14:paraId="01FAAFE8" w14:textId="77777777" w:rsidR="00C84DF3" w:rsidRDefault="00C84DF3" w:rsidP="00C84DF3">
      <w:pPr>
        <w:pStyle w:val="CMD"/>
      </w:pPr>
      <w:r>
        <w:lastRenderedPageBreak/>
        <w:t>interface GigabitEthernet1/0/11</w:t>
      </w:r>
    </w:p>
    <w:p w14:paraId="093B0AC3" w14:textId="77777777" w:rsidR="00C84DF3" w:rsidRDefault="00C84DF3" w:rsidP="00C84DF3">
      <w:pPr>
        <w:pStyle w:val="CMD"/>
      </w:pPr>
      <w:r>
        <w:t xml:space="preserve"> no switchport</w:t>
      </w:r>
    </w:p>
    <w:p w14:paraId="39188627" w14:textId="77777777" w:rsidR="00C84DF3" w:rsidRDefault="00C84DF3" w:rsidP="00C84DF3">
      <w:pPr>
        <w:pStyle w:val="CMD"/>
      </w:pPr>
      <w:r>
        <w:t xml:space="preserve"> ip address 209.165.200.10 255.255.255.252</w:t>
      </w:r>
    </w:p>
    <w:p w14:paraId="7CDF502F" w14:textId="77777777" w:rsidR="00C84DF3" w:rsidRDefault="00C84DF3" w:rsidP="00C84DF3">
      <w:pPr>
        <w:pStyle w:val="CMD"/>
      </w:pPr>
      <w:r>
        <w:t xml:space="preserve"> ipv6 address 2001:db8:209:8::10/64</w:t>
      </w:r>
    </w:p>
    <w:p w14:paraId="1E141DAD" w14:textId="77777777" w:rsidR="00C84DF3" w:rsidRDefault="00C84DF3" w:rsidP="00C84DF3">
      <w:pPr>
        <w:pStyle w:val="CMD"/>
      </w:pPr>
      <w:r>
        <w:t xml:space="preserve"> ipv6 address fe80::d2:1 link-local</w:t>
      </w:r>
    </w:p>
    <w:p w14:paraId="04C34068" w14:textId="77777777" w:rsidR="00C84DF3" w:rsidRDefault="00C84DF3" w:rsidP="00C84DF3">
      <w:pPr>
        <w:pStyle w:val="CMD"/>
      </w:pPr>
      <w:r>
        <w:t xml:space="preserve"> no shutdown</w:t>
      </w:r>
    </w:p>
    <w:p w14:paraId="518A7EFE" w14:textId="77777777" w:rsidR="00C84DF3" w:rsidRDefault="00C84DF3" w:rsidP="00C84DF3">
      <w:pPr>
        <w:pStyle w:val="CMD"/>
      </w:pPr>
      <w:r>
        <w:t xml:space="preserve"> exit</w:t>
      </w:r>
    </w:p>
    <w:p w14:paraId="517F60AC" w14:textId="035F7900" w:rsidR="00C84DF3" w:rsidRDefault="00C84DF3" w:rsidP="00C84DF3">
      <w:pPr>
        <w:pStyle w:val="CMD"/>
      </w:pPr>
      <w:r>
        <w:t>!</w:t>
      </w:r>
    </w:p>
    <w:p w14:paraId="1EAC8E1D" w14:textId="77777777" w:rsidR="00C84DF3" w:rsidRDefault="00C84DF3" w:rsidP="00C84DF3">
      <w:pPr>
        <w:pStyle w:val="CMD"/>
      </w:pPr>
      <w:r>
        <w:t>interface loopback0</w:t>
      </w:r>
    </w:p>
    <w:p w14:paraId="5CD4AA07" w14:textId="77777777" w:rsidR="00C84DF3" w:rsidRDefault="00C84DF3" w:rsidP="00C84DF3">
      <w:pPr>
        <w:pStyle w:val="CMD"/>
      </w:pPr>
      <w:r>
        <w:t xml:space="preserve"> ip address 192.168.10.1 255.255.255.0</w:t>
      </w:r>
    </w:p>
    <w:p w14:paraId="658BB0EC" w14:textId="77777777" w:rsidR="00C84DF3" w:rsidRDefault="00C84DF3" w:rsidP="00C84DF3">
      <w:pPr>
        <w:pStyle w:val="CMD"/>
      </w:pPr>
      <w:r>
        <w:t xml:space="preserve"> ! ipv6 enable</w:t>
      </w:r>
    </w:p>
    <w:p w14:paraId="3B0F3A88" w14:textId="77777777" w:rsidR="00C84DF3" w:rsidRDefault="00C84DF3" w:rsidP="00C84DF3">
      <w:pPr>
        <w:pStyle w:val="CMD"/>
      </w:pPr>
      <w:r>
        <w:t xml:space="preserve"> no shutdown</w:t>
      </w:r>
    </w:p>
    <w:p w14:paraId="5245435B" w14:textId="77777777" w:rsidR="00C84DF3" w:rsidRDefault="00C84DF3" w:rsidP="00C84DF3">
      <w:pPr>
        <w:pStyle w:val="CMD"/>
      </w:pPr>
      <w:r>
        <w:t xml:space="preserve"> exit</w:t>
      </w:r>
    </w:p>
    <w:p w14:paraId="4635CCA1" w14:textId="77777777" w:rsidR="00C84DF3" w:rsidRDefault="00C84DF3" w:rsidP="00C84DF3">
      <w:pPr>
        <w:pStyle w:val="CMD"/>
      </w:pPr>
      <w:r>
        <w:t>!</w:t>
      </w:r>
    </w:p>
    <w:p w14:paraId="18F81CC6" w14:textId="77777777" w:rsidR="00C84DF3" w:rsidRDefault="00C84DF3" w:rsidP="00C84DF3">
      <w:pPr>
        <w:pStyle w:val="CMD"/>
      </w:pPr>
      <w:r>
        <w:t>interface loopback1</w:t>
      </w:r>
    </w:p>
    <w:p w14:paraId="01749B12" w14:textId="77777777" w:rsidR="00C84DF3" w:rsidRDefault="00C84DF3" w:rsidP="00C84DF3">
      <w:pPr>
        <w:pStyle w:val="CMD"/>
      </w:pPr>
      <w:r>
        <w:t xml:space="preserve"> ip address 192.168.20.1 255.255.255.0</w:t>
      </w:r>
    </w:p>
    <w:p w14:paraId="716DAB6C" w14:textId="77777777" w:rsidR="00C84DF3" w:rsidRDefault="00C84DF3" w:rsidP="00C84DF3">
      <w:pPr>
        <w:pStyle w:val="CMD"/>
      </w:pPr>
      <w:r>
        <w:t xml:space="preserve"> ! ipv6 enable</w:t>
      </w:r>
    </w:p>
    <w:p w14:paraId="17563CAF" w14:textId="77777777" w:rsidR="00C84DF3" w:rsidRDefault="00C84DF3" w:rsidP="00C84DF3">
      <w:pPr>
        <w:pStyle w:val="CMD"/>
      </w:pPr>
      <w:r>
        <w:t xml:space="preserve"> no shutdown</w:t>
      </w:r>
    </w:p>
    <w:p w14:paraId="6262BA8C" w14:textId="77777777" w:rsidR="00C84DF3" w:rsidRDefault="00C84DF3" w:rsidP="00C84DF3">
      <w:pPr>
        <w:pStyle w:val="CMD"/>
      </w:pPr>
      <w:r>
        <w:t xml:space="preserve"> exit</w:t>
      </w:r>
    </w:p>
    <w:p w14:paraId="009B76D0" w14:textId="77777777" w:rsidR="00C84DF3" w:rsidRDefault="00C84DF3" w:rsidP="00C84DF3">
      <w:pPr>
        <w:pStyle w:val="CMD"/>
      </w:pPr>
      <w:r>
        <w:t>!</w:t>
      </w:r>
    </w:p>
    <w:p w14:paraId="6729B6E4" w14:textId="77777777" w:rsidR="00C84DF3" w:rsidRDefault="00C84DF3" w:rsidP="00C84DF3">
      <w:pPr>
        <w:pStyle w:val="CMD"/>
      </w:pPr>
      <w:r>
        <w:t>interface loopback2</w:t>
      </w:r>
    </w:p>
    <w:p w14:paraId="465A44E9" w14:textId="77777777" w:rsidR="00C84DF3" w:rsidRDefault="00C84DF3" w:rsidP="00C84DF3">
      <w:pPr>
        <w:pStyle w:val="CMD"/>
      </w:pPr>
      <w:r>
        <w:t xml:space="preserve"> ipv6 address 2001:db8:acad::1/48</w:t>
      </w:r>
    </w:p>
    <w:p w14:paraId="10127C29" w14:textId="77777777" w:rsidR="00C84DF3" w:rsidRDefault="00C84DF3" w:rsidP="00C84DF3">
      <w:pPr>
        <w:pStyle w:val="CMD"/>
      </w:pPr>
      <w:r>
        <w:t xml:space="preserve"> no shutdown</w:t>
      </w:r>
    </w:p>
    <w:p w14:paraId="3031D862" w14:textId="77777777" w:rsidR="00C84DF3" w:rsidRDefault="00C84DF3" w:rsidP="00C84DF3">
      <w:pPr>
        <w:pStyle w:val="CMD"/>
      </w:pPr>
      <w:r>
        <w:t xml:space="preserve"> exit</w:t>
      </w:r>
    </w:p>
    <w:p w14:paraId="5479CFF5" w14:textId="1878C8D0" w:rsidR="00C84DF3" w:rsidRDefault="00C84DF3" w:rsidP="00C84DF3">
      <w:pPr>
        <w:pStyle w:val="CMD"/>
      </w:pPr>
      <w:r>
        <w:t>!</w:t>
      </w:r>
    </w:p>
    <w:p w14:paraId="602BC904" w14:textId="77777777" w:rsidR="00C84DF3" w:rsidRDefault="00C84DF3" w:rsidP="00C84DF3">
      <w:pPr>
        <w:pStyle w:val="CMD"/>
      </w:pPr>
      <w:r>
        <w:t xml:space="preserve">router </w:t>
      </w:r>
      <w:proofErr w:type="spellStart"/>
      <w:r>
        <w:t>bgp</w:t>
      </w:r>
      <w:proofErr w:type="spellEnd"/>
      <w:r>
        <w:t xml:space="preserve"> 65002</w:t>
      </w:r>
    </w:p>
    <w:p w14:paraId="0ACB7539" w14:textId="77777777" w:rsidR="00C84DF3" w:rsidRDefault="00C84DF3" w:rsidP="00C84DF3">
      <w:pPr>
        <w:pStyle w:val="CMD"/>
      </w:pPr>
      <w:r>
        <w:t xml:space="preserve"> </w:t>
      </w:r>
      <w:proofErr w:type="spellStart"/>
      <w:r>
        <w:t>bgp</w:t>
      </w:r>
      <w:proofErr w:type="spellEnd"/>
      <w:r>
        <w:t xml:space="preserve"> log-neighbor-changes</w:t>
      </w:r>
    </w:p>
    <w:p w14:paraId="3A5CCC39" w14:textId="77777777" w:rsidR="00C84DF3" w:rsidRDefault="00C84DF3" w:rsidP="00C84DF3">
      <w:pPr>
        <w:pStyle w:val="CMD"/>
      </w:pPr>
      <w:r>
        <w:t xml:space="preserve"> neighbor 2001:DB8:209:8::9 remote-as 65000</w:t>
      </w:r>
    </w:p>
    <w:p w14:paraId="1513693F" w14:textId="77777777" w:rsidR="00C84DF3" w:rsidRDefault="00C84DF3" w:rsidP="00C84DF3">
      <w:pPr>
        <w:pStyle w:val="CMD"/>
      </w:pPr>
      <w:r>
        <w:t xml:space="preserve"> neighbor 209.165.200.9 remote-as 65000</w:t>
      </w:r>
    </w:p>
    <w:p w14:paraId="24B954C1" w14:textId="77777777" w:rsidR="00C84DF3" w:rsidRDefault="00C84DF3" w:rsidP="00C84DF3">
      <w:pPr>
        <w:pStyle w:val="CMD"/>
      </w:pPr>
      <w:r>
        <w:t xml:space="preserve"> !</w:t>
      </w:r>
    </w:p>
    <w:p w14:paraId="74F532CC" w14:textId="77777777" w:rsidR="00C84DF3" w:rsidRDefault="00C84DF3" w:rsidP="00C84DF3">
      <w:pPr>
        <w:pStyle w:val="CMD"/>
      </w:pPr>
      <w:r>
        <w:t xml:space="preserve"> address-family ipv4</w:t>
      </w:r>
    </w:p>
    <w:p w14:paraId="7DAAAF45" w14:textId="77777777" w:rsidR="00C84DF3" w:rsidRDefault="00C84DF3" w:rsidP="00C84DF3">
      <w:pPr>
        <w:pStyle w:val="CMD"/>
      </w:pPr>
      <w:r>
        <w:t xml:space="preserve">  network 192.168.10.0 mask 255.255.255.0</w:t>
      </w:r>
    </w:p>
    <w:p w14:paraId="1812F151" w14:textId="77777777" w:rsidR="00C84DF3" w:rsidRDefault="00C84DF3" w:rsidP="00C84DF3">
      <w:pPr>
        <w:pStyle w:val="CMD"/>
      </w:pPr>
      <w:r>
        <w:t xml:space="preserve">  network 192.168.20.0 mask 255.255.255.0</w:t>
      </w:r>
    </w:p>
    <w:p w14:paraId="29C05EA9" w14:textId="77777777" w:rsidR="00C84DF3" w:rsidRDefault="00C84DF3" w:rsidP="00C84DF3">
      <w:pPr>
        <w:pStyle w:val="CMD"/>
      </w:pPr>
      <w:r>
        <w:t xml:space="preserve">  neighbor 209.165.200.9 activate</w:t>
      </w:r>
    </w:p>
    <w:p w14:paraId="53FC2FA4" w14:textId="77777777" w:rsidR="00C84DF3" w:rsidRDefault="00C84DF3" w:rsidP="00C84DF3">
      <w:pPr>
        <w:pStyle w:val="CMD"/>
      </w:pPr>
      <w:r>
        <w:t xml:space="preserve"> exit-address-family</w:t>
      </w:r>
    </w:p>
    <w:p w14:paraId="0CBC93E7" w14:textId="77777777" w:rsidR="00C84DF3" w:rsidRDefault="00C84DF3" w:rsidP="00C84DF3">
      <w:pPr>
        <w:pStyle w:val="CMD"/>
      </w:pPr>
      <w:r>
        <w:t xml:space="preserve"> !</w:t>
      </w:r>
    </w:p>
    <w:p w14:paraId="3982B8EB" w14:textId="77777777" w:rsidR="00C84DF3" w:rsidRDefault="00C84DF3" w:rsidP="00C84DF3">
      <w:pPr>
        <w:pStyle w:val="CMD"/>
      </w:pPr>
      <w:r>
        <w:t xml:space="preserve"> address-family ipv6</w:t>
      </w:r>
    </w:p>
    <w:p w14:paraId="66FCEB75" w14:textId="77777777" w:rsidR="00C84DF3" w:rsidRDefault="00C84DF3" w:rsidP="00C84DF3">
      <w:pPr>
        <w:pStyle w:val="CMD"/>
      </w:pPr>
      <w:r>
        <w:t xml:space="preserve">  network 2001:DB8:ACAD::/48</w:t>
      </w:r>
    </w:p>
    <w:p w14:paraId="0FE1CA6A" w14:textId="77777777" w:rsidR="00C84DF3" w:rsidRDefault="00C84DF3" w:rsidP="00C84DF3">
      <w:pPr>
        <w:pStyle w:val="CMD"/>
      </w:pPr>
      <w:r>
        <w:t xml:space="preserve">  neighbor 2001:DB8:209:8::9 activate</w:t>
      </w:r>
    </w:p>
    <w:p w14:paraId="641EEEFE" w14:textId="77777777" w:rsidR="00C84DF3" w:rsidRDefault="00C84DF3" w:rsidP="00C84DF3">
      <w:pPr>
        <w:pStyle w:val="CMD"/>
      </w:pPr>
      <w:r>
        <w:t xml:space="preserve"> exit-address-family</w:t>
      </w:r>
    </w:p>
    <w:p w14:paraId="0F3CAADB" w14:textId="15B80E0F" w:rsidR="00C84DF3" w:rsidRDefault="00C84DF3" w:rsidP="00C84DF3">
      <w:pPr>
        <w:pStyle w:val="CMD"/>
      </w:pPr>
      <w:r>
        <w:t>!</w:t>
      </w:r>
    </w:p>
    <w:p w14:paraId="7A0700DB" w14:textId="25735B31" w:rsidR="008C3C03" w:rsidRDefault="00C84DF3" w:rsidP="00C84DF3">
      <w:pPr>
        <w:pStyle w:val="CMD"/>
      </w:pPr>
      <w:r>
        <w:t>end</w:t>
      </w:r>
    </w:p>
    <w:p w14:paraId="5A55AEBA" w14:textId="77777777" w:rsidR="008C3C03" w:rsidRDefault="008C3C03" w:rsidP="00E05ABD">
      <w:pPr>
        <w:pStyle w:val="CMD"/>
      </w:pPr>
    </w:p>
    <w:p w14:paraId="746E5BB5" w14:textId="63D85A00" w:rsidR="00A343F8" w:rsidRDefault="00A343F8" w:rsidP="00A753C7">
      <w:pPr>
        <w:pStyle w:val="SubStepAlpha"/>
        <w:spacing w:after="0"/>
      </w:pPr>
      <w:r>
        <w:t>Save the running configuration to startup-config.</w:t>
      </w:r>
    </w:p>
    <w:p w14:paraId="7E01974D" w14:textId="4110BDF9" w:rsidR="00796DAA" w:rsidRDefault="00796DAA" w:rsidP="00A753C7">
      <w:pPr>
        <w:pStyle w:val="ConfigWindow"/>
      </w:pPr>
      <w:r>
        <w:t>Close configuration window</w:t>
      </w:r>
    </w:p>
    <w:p w14:paraId="48C13387" w14:textId="5F1BB46A" w:rsidR="00A343F8" w:rsidRDefault="000C5EAB" w:rsidP="00317517">
      <w:pPr>
        <w:pStyle w:val="Heading2"/>
      </w:pPr>
      <w:r>
        <w:lastRenderedPageBreak/>
        <w:t xml:space="preserve">Examine and </w:t>
      </w:r>
      <w:r w:rsidR="0045547E">
        <w:t>Verify OSPFv3 and BGP Reachability</w:t>
      </w:r>
    </w:p>
    <w:p w14:paraId="395AEB79" w14:textId="639CD12C" w:rsidR="000C5EAB" w:rsidRPr="000C5EAB" w:rsidRDefault="00147C96" w:rsidP="00D25690">
      <w:pPr>
        <w:pStyle w:val="BodyTextL25"/>
      </w:pPr>
      <w:r>
        <w:t>In t</w:t>
      </w:r>
      <w:r w:rsidR="00A13328">
        <w:t>he configurations in Part 1</w:t>
      </w:r>
      <w:r w:rsidR="000C5EAB" w:rsidRPr="000C5EAB">
        <w:t xml:space="preserve">, </w:t>
      </w:r>
      <w:r w:rsidR="000C5EAB" w:rsidRPr="000C5EAB">
        <w:rPr>
          <w:b/>
          <w:bCs/>
        </w:rPr>
        <w:t xml:space="preserve">OSPFv3 </w:t>
      </w:r>
      <w:r>
        <w:rPr>
          <w:b/>
          <w:bCs/>
        </w:rPr>
        <w:t>provides</w:t>
      </w:r>
      <w:r w:rsidR="000C5EAB" w:rsidRPr="000C5EAB">
        <w:rPr>
          <w:b/>
          <w:bCs/>
        </w:rPr>
        <w:t xml:space="preserve"> the internal routing foundation for AS 65000</w:t>
      </w:r>
      <w:r w:rsidR="000C5EAB" w:rsidRPr="000C5EAB">
        <w:t xml:space="preserve">, enabling full IPv4 and IPv6 reachability between routers R1, R2, and R3. </w:t>
      </w:r>
      <w:r w:rsidR="005A3953">
        <w:t>E</w:t>
      </w:r>
      <w:r w:rsidR="000C5EAB" w:rsidRPr="000C5EAB">
        <w:t xml:space="preserve">ach router in AS 65000 can reach every other router at the IP layer. At this stage, OSPFv3 is functioning strictly as the </w:t>
      </w:r>
      <w:r w:rsidR="000C5EAB" w:rsidRPr="000C5EAB">
        <w:rPr>
          <w:i/>
          <w:iCs/>
        </w:rPr>
        <w:t>underlay protocol</w:t>
      </w:r>
      <w:r w:rsidR="000C5EAB" w:rsidRPr="000C5EAB">
        <w:t>, providing transport reachability for BGP sessions and next hops within the autonomous system.</w:t>
      </w:r>
    </w:p>
    <w:p w14:paraId="70084836" w14:textId="278E6333" w:rsidR="000C5EAB" w:rsidRPr="000C5EAB" w:rsidRDefault="000C5EAB" w:rsidP="00D25690">
      <w:pPr>
        <w:pStyle w:val="BodyTextL25"/>
      </w:pPr>
      <w:r w:rsidRPr="000C5EAB">
        <w:t xml:space="preserve">External connectivity is provided using </w:t>
      </w:r>
      <w:r w:rsidRPr="000C5EAB">
        <w:rPr>
          <w:b/>
          <w:bCs/>
        </w:rPr>
        <w:t>eBGP</w:t>
      </w:r>
      <w:r w:rsidRPr="000C5EAB">
        <w:t xml:space="preserve">. R1 peers with D1 in </w:t>
      </w:r>
      <w:r w:rsidRPr="000C5EAB">
        <w:rPr>
          <w:b/>
          <w:bCs/>
        </w:rPr>
        <w:t>AS 65001</w:t>
      </w:r>
      <w:r w:rsidRPr="000C5EAB">
        <w:t xml:space="preserve">, and R3 peers with D2 in </w:t>
      </w:r>
      <w:r w:rsidRPr="000C5EAB">
        <w:rPr>
          <w:b/>
          <w:bCs/>
        </w:rPr>
        <w:t>AS 65002</w:t>
      </w:r>
      <w:r w:rsidRPr="000C5EAB">
        <w:t>. As a result, R1 is receiving IPv4</w:t>
      </w:r>
      <w:r w:rsidR="00EF461E">
        <w:t xml:space="preserve"> prefixes (192.168.1.0/24 and 192.168.2.0/24)</w:t>
      </w:r>
      <w:r w:rsidRPr="000C5EAB">
        <w:t xml:space="preserve"> and </w:t>
      </w:r>
      <w:r w:rsidR="003E433B">
        <w:t xml:space="preserve">the </w:t>
      </w:r>
      <w:r w:rsidRPr="000C5EAB">
        <w:t xml:space="preserve">IPv6 prefix </w:t>
      </w:r>
      <w:r w:rsidR="00EF461E">
        <w:t xml:space="preserve">(2001:db8:cab::/48) </w:t>
      </w:r>
      <w:r w:rsidRPr="000C5EAB">
        <w:t xml:space="preserve">originated by AS 65001, and R3 is receiving IPv4 </w:t>
      </w:r>
      <w:r w:rsidR="003E433B">
        <w:t>prefixes (192.168.10.0/24 and 192.168.20.0/24)</w:t>
      </w:r>
      <w:r w:rsidR="003E433B" w:rsidRPr="000C5EAB">
        <w:t xml:space="preserve"> </w:t>
      </w:r>
      <w:r w:rsidRPr="000C5EAB">
        <w:t xml:space="preserve">and </w:t>
      </w:r>
      <w:r w:rsidR="003E433B">
        <w:t xml:space="preserve">the </w:t>
      </w:r>
      <w:r w:rsidRPr="000C5EAB">
        <w:t>IPv6 prefix</w:t>
      </w:r>
      <w:r w:rsidR="003E433B">
        <w:t xml:space="preserve"> (2001:db8:acad::/48)</w:t>
      </w:r>
      <w:r w:rsidRPr="000C5EAB">
        <w:t xml:space="preserve"> originated by AS 65002.</w:t>
      </w:r>
    </w:p>
    <w:p w14:paraId="08C735DC" w14:textId="0246C0D3" w:rsidR="000C5EAB" w:rsidRPr="000C5EAB" w:rsidRDefault="000C5EAB" w:rsidP="00D25690">
      <w:pPr>
        <w:pStyle w:val="BodyTextL25"/>
      </w:pPr>
      <w:r w:rsidRPr="000C5EAB">
        <w:t xml:space="preserve">However, </w:t>
      </w:r>
      <w:r w:rsidRPr="000C5EAB">
        <w:rPr>
          <w:b/>
          <w:bCs/>
        </w:rPr>
        <w:t>no iBGP neighbor relationships have been configured within AS 65000</w:t>
      </w:r>
      <w:r w:rsidRPr="000C5EAB">
        <w:t xml:space="preserve">. Because of this, the BGP routes learned via eBGP on R1 and R3 are </w:t>
      </w:r>
      <w:r w:rsidRPr="000C5EAB">
        <w:rPr>
          <w:i/>
          <w:iCs/>
        </w:rPr>
        <w:t>not propagated</w:t>
      </w:r>
      <w:r w:rsidRPr="000C5EAB">
        <w:t xml:space="preserve"> to the rest of the autonomous system. Although router R2 has been configured to advertise aggregate IPv4 </w:t>
      </w:r>
      <w:r w:rsidR="00EF461E">
        <w:t xml:space="preserve">prefix (172.16.0.0/16) </w:t>
      </w:r>
      <w:r w:rsidRPr="000C5EAB">
        <w:t>and IPv6 prefix</w:t>
      </w:r>
      <w:r w:rsidR="002E17E5">
        <w:t xml:space="preserve"> (2001:db8:cab::/48)</w:t>
      </w:r>
      <w:r w:rsidRPr="000C5EAB">
        <w:t xml:space="preserve">, it currently has no iBGP </w:t>
      </w:r>
      <w:r w:rsidR="00147C96" w:rsidRPr="000C5EAB">
        <w:t>neighbors and</w:t>
      </w:r>
      <w:r w:rsidRPr="000C5EAB">
        <w:t xml:space="preserve"> therefore does not exchange BGP routing information with R1 or R3.</w:t>
      </w:r>
    </w:p>
    <w:p w14:paraId="5D69DE4F" w14:textId="4BA340E6" w:rsidR="000C5EAB" w:rsidRPr="000C5EAB" w:rsidRDefault="000C5EAB" w:rsidP="00D25690">
      <w:pPr>
        <w:pStyle w:val="BodyTextL25"/>
      </w:pPr>
      <w:r w:rsidRPr="000C5EAB">
        <w:t xml:space="preserve">In this part of the lab, you will </w:t>
      </w:r>
      <w:r w:rsidRPr="000C5EAB">
        <w:rPr>
          <w:b/>
          <w:bCs/>
        </w:rPr>
        <w:t>verify OSPFv3 reachability within AS 65000 and confirm the current BGP routing state</w:t>
      </w:r>
      <w:r w:rsidRPr="000C5EAB">
        <w:t>.</w:t>
      </w:r>
    </w:p>
    <w:p w14:paraId="3134DFBD" w14:textId="27143256" w:rsidR="00A343F8" w:rsidRDefault="008460BB" w:rsidP="00317517">
      <w:pPr>
        <w:pStyle w:val="Heading3"/>
      </w:pPr>
      <w:r>
        <w:t xml:space="preserve">Verify IP </w:t>
      </w:r>
      <w:r w:rsidR="00CA53BB">
        <w:t>r</w:t>
      </w:r>
      <w:r>
        <w:t xml:space="preserve">outing </w:t>
      </w:r>
      <w:r w:rsidR="00CA53BB">
        <w:t>t</w:t>
      </w:r>
      <w:r>
        <w:t>ables on R1, R2</w:t>
      </w:r>
      <w:r w:rsidR="00CA53BB">
        <w:t>,</w:t>
      </w:r>
      <w:r>
        <w:t xml:space="preserve"> and R3</w:t>
      </w:r>
      <w:r w:rsidR="00A343F8">
        <w:t>.</w:t>
      </w:r>
    </w:p>
    <w:p w14:paraId="45C5E272" w14:textId="76AC0FC7" w:rsidR="00975FFB" w:rsidRDefault="00E541FC" w:rsidP="004440DF">
      <w:pPr>
        <w:pStyle w:val="SubStepAlpha"/>
      </w:pPr>
      <w:r>
        <w:t>Examine the IPv4 and IPv6 routing tables on R1</w:t>
      </w:r>
      <w:r w:rsidR="008F2B50" w:rsidRPr="008F2B50">
        <w:t>.</w:t>
      </w:r>
    </w:p>
    <w:p w14:paraId="106ADAB1" w14:textId="55B49609" w:rsidR="003D3848" w:rsidRPr="003D3848" w:rsidRDefault="003D3848" w:rsidP="00B7543C">
      <w:pPr>
        <w:pStyle w:val="CMD"/>
      </w:pPr>
      <w:r>
        <w:t xml:space="preserve">R1# </w:t>
      </w:r>
      <w:r w:rsidRPr="00B7543C">
        <w:rPr>
          <w:b/>
          <w:bCs/>
        </w:rPr>
        <w:t>show ip route</w:t>
      </w:r>
      <w:r w:rsidR="0099391A" w:rsidRPr="00B7543C">
        <w:rPr>
          <w:b/>
          <w:bCs/>
        </w:rPr>
        <w:t xml:space="preserve"> | begin Gateway</w:t>
      </w:r>
    </w:p>
    <w:p w14:paraId="440A5F11" w14:textId="77777777" w:rsidR="003D3848" w:rsidRDefault="003D3848" w:rsidP="003D3848">
      <w:pPr>
        <w:pStyle w:val="CMDOutput"/>
      </w:pPr>
      <w:r>
        <w:t>Gateway of last resort is not set</w:t>
      </w:r>
    </w:p>
    <w:p w14:paraId="5CEDE7BD" w14:textId="77777777" w:rsidR="003D3848" w:rsidRDefault="003D3848" w:rsidP="003D3848">
      <w:pPr>
        <w:pStyle w:val="CMDOutput"/>
      </w:pPr>
    </w:p>
    <w:p w14:paraId="2DE03253" w14:textId="77777777" w:rsidR="003D3848" w:rsidRDefault="003D3848" w:rsidP="003D3848">
      <w:pPr>
        <w:pStyle w:val="CMDOutput"/>
      </w:pPr>
      <w:r>
        <w:t xml:space="preserve">      10.0.0.0/8 is variably </w:t>
      </w:r>
      <w:proofErr w:type="spellStart"/>
      <w:r>
        <w:t>subnetted</w:t>
      </w:r>
      <w:proofErr w:type="spellEnd"/>
      <w:r>
        <w:t>, 3 subnets, 2 masks</w:t>
      </w:r>
    </w:p>
    <w:p w14:paraId="0CF76CE0" w14:textId="77777777" w:rsidR="003D3848" w:rsidRDefault="003D3848" w:rsidP="003D3848">
      <w:pPr>
        <w:pStyle w:val="CMDOutput"/>
      </w:pPr>
      <w:r>
        <w:t>C        10.0.0.0/30 is directly connected, GigabitEthernet0/0/0</w:t>
      </w:r>
    </w:p>
    <w:p w14:paraId="0B18953C" w14:textId="77777777" w:rsidR="003D3848" w:rsidRDefault="003D3848" w:rsidP="003D3848">
      <w:pPr>
        <w:pStyle w:val="CMDOutput"/>
      </w:pPr>
      <w:r>
        <w:t>L        10.0.0.2/32 is directly connected, GigabitEthernet0/0/0</w:t>
      </w:r>
    </w:p>
    <w:p w14:paraId="4921D9B1" w14:textId="77777777" w:rsidR="003D3848" w:rsidRDefault="003D3848" w:rsidP="003D3848">
      <w:pPr>
        <w:pStyle w:val="CMDOutput"/>
      </w:pPr>
      <w:r w:rsidRPr="003D3848">
        <w:rPr>
          <w:highlight w:val="yellow"/>
        </w:rPr>
        <w:t>O        10.0.0.4/30</w:t>
      </w:r>
      <w:r>
        <w:t xml:space="preserve"> [110/2] via 10.0.0.1, 01:01:25, GigabitEthernet0/0/0</w:t>
      </w:r>
    </w:p>
    <w:p w14:paraId="32A92C4D" w14:textId="77777777" w:rsidR="003D3848" w:rsidRDefault="003D3848" w:rsidP="003D3848">
      <w:pPr>
        <w:pStyle w:val="CMDOutput"/>
      </w:pPr>
      <w:r>
        <w:t xml:space="preserve">      172.16.0.0/24 is </w:t>
      </w:r>
      <w:proofErr w:type="spellStart"/>
      <w:r>
        <w:t>subnetted</w:t>
      </w:r>
      <w:proofErr w:type="spellEnd"/>
      <w:r>
        <w:t>, 2 subnets</w:t>
      </w:r>
    </w:p>
    <w:p w14:paraId="1F154703" w14:textId="77777777" w:rsidR="003D3848" w:rsidRDefault="003D3848" w:rsidP="003D3848">
      <w:pPr>
        <w:pStyle w:val="CMDOutput"/>
      </w:pPr>
      <w:r w:rsidRPr="003D3848">
        <w:rPr>
          <w:highlight w:val="yellow"/>
        </w:rPr>
        <w:t>O        172.16.1.0</w:t>
      </w:r>
      <w:r>
        <w:t xml:space="preserve"> [110/2] via 10.0.0.1, 01:01:25, GigabitEthernet0/0/0</w:t>
      </w:r>
    </w:p>
    <w:p w14:paraId="0E520B0B" w14:textId="77777777" w:rsidR="003D3848" w:rsidRDefault="003D3848" w:rsidP="003D3848">
      <w:pPr>
        <w:pStyle w:val="CMDOutput"/>
      </w:pPr>
      <w:r w:rsidRPr="003D3848">
        <w:rPr>
          <w:highlight w:val="yellow"/>
        </w:rPr>
        <w:t>O        172.16.2.0</w:t>
      </w:r>
      <w:r>
        <w:t xml:space="preserve"> [110/2] via 10.0.0.1, 01:01:25, GigabitEthernet0/0/0</w:t>
      </w:r>
    </w:p>
    <w:p w14:paraId="7C7E6D60" w14:textId="77777777" w:rsidR="003D3848" w:rsidRDefault="003D3848" w:rsidP="003D3848">
      <w:pPr>
        <w:pStyle w:val="CMDOutput"/>
      </w:pPr>
      <w:r w:rsidRPr="003D3848">
        <w:rPr>
          <w:highlight w:val="yellow"/>
        </w:rPr>
        <w:t>B     192.168.1.0/24</w:t>
      </w:r>
      <w:r>
        <w:t xml:space="preserve"> [20/0] via 209.165.200.6, 00:56:19</w:t>
      </w:r>
    </w:p>
    <w:p w14:paraId="1936E78D" w14:textId="77777777" w:rsidR="003D3848" w:rsidRDefault="003D3848" w:rsidP="003D3848">
      <w:pPr>
        <w:pStyle w:val="CMDOutput"/>
      </w:pPr>
      <w:r w:rsidRPr="003D3848">
        <w:rPr>
          <w:highlight w:val="yellow"/>
        </w:rPr>
        <w:t>B     192.168.2.0/24</w:t>
      </w:r>
      <w:r>
        <w:t xml:space="preserve"> [20/0] via 209.165.200.6, 00:56:19</w:t>
      </w:r>
    </w:p>
    <w:p w14:paraId="6A5DC072" w14:textId="77777777" w:rsidR="003D3848" w:rsidRDefault="003D3848" w:rsidP="003D3848">
      <w:pPr>
        <w:pStyle w:val="CMDOutput"/>
      </w:pPr>
      <w:r>
        <w:t xml:space="preserve">      209.165.200.0/24 is variably </w:t>
      </w:r>
      <w:proofErr w:type="spellStart"/>
      <w:r>
        <w:t>subnetted</w:t>
      </w:r>
      <w:proofErr w:type="spellEnd"/>
      <w:r>
        <w:t>, 2 subnets, 2 masks</w:t>
      </w:r>
    </w:p>
    <w:p w14:paraId="29ACC668" w14:textId="77777777" w:rsidR="003D3848" w:rsidRDefault="003D3848" w:rsidP="003D3848">
      <w:pPr>
        <w:pStyle w:val="CMDOutput"/>
      </w:pPr>
      <w:r>
        <w:t>C        209.165.200.4/30 is directly connected, GigabitEthernet0/0/1</w:t>
      </w:r>
    </w:p>
    <w:p w14:paraId="64445A52" w14:textId="77777777" w:rsidR="003D3848" w:rsidRDefault="003D3848" w:rsidP="003D3848">
      <w:pPr>
        <w:pStyle w:val="CMDOutput"/>
      </w:pPr>
      <w:r>
        <w:t>L        209.165.200.5/32 is directly connected, GigabitEthernet0/0/1</w:t>
      </w:r>
    </w:p>
    <w:p w14:paraId="41967EC9" w14:textId="2EFBE6F5" w:rsidR="003D3848" w:rsidRPr="003D3848" w:rsidRDefault="003D3848" w:rsidP="00B30A0C">
      <w:pPr>
        <w:pStyle w:val="CMD"/>
      </w:pPr>
      <w:r>
        <w:t xml:space="preserve">R1# </w:t>
      </w:r>
      <w:r w:rsidRPr="00B30A0C">
        <w:rPr>
          <w:b/>
          <w:bCs/>
        </w:rPr>
        <w:t>show ipv6 route</w:t>
      </w:r>
      <w:r w:rsidR="0099391A" w:rsidRPr="00B30A0C">
        <w:rPr>
          <w:b/>
          <w:bCs/>
        </w:rPr>
        <w:t xml:space="preserve"> | begin 2001</w:t>
      </w:r>
    </w:p>
    <w:p w14:paraId="4B7AB662" w14:textId="77777777" w:rsidR="003D3848" w:rsidRDefault="003D3848" w:rsidP="003D3848">
      <w:pPr>
        <w:pStyle w:val="CMDOutput"/>
      </w:pPr>
      <w:r>
        <w:t>C   2001:DB8:209:4::/64 [0/0]</w:t>
      </w:r>
    </w:p>
    <w:p w14:paraId="3DB3AAF6" w14:textId="77777777" w:rsidR="003D3848" w:rsidRDefault="003D3848" w:rsidP="003D3848">
      <w:pPr>
        <w:pStyle w:val="CMDOutput"/>
      </w:pPr>
      <w:r>
        <w:t xml:space="preserve">     via GigabitEthernet0/0/1, directly connected</w:t>
      </w:r>
    </w:p>
    <w:p w14:paraId="30B285A5" w14:textId="77777777" w:rsidR="003D3848" w:rsidRDefault="003D3848" w:rsidP="003D3848">
      <w:pPr>
        <w:pStyle w:val="CMDOutput"/>
      </w:pPr>
      <w:r>
        <w:t>L   2001:DB8:209:4::5/128 [0/0]</w:t>
      </w:r>
    </w:p>
    <w:p w14:paraId="4BBDE275" w14:textId="77777777" w:rsidR="003D3848" w:rsidRDefault="003D3848" w:rsidP="003D3848">
      <w:pPr>
        <w:pStyle w:val="CMDOutput"/>
      </w:pPr>
      <w:r>
        <w:t xml:space="preserve">     via GigabitEthernet0/0/1, receive</w:t>
      </w:r>
    </w:p>
    <w:p w14:paraId="4EA58256" w14:textId="77777777" w:rsidR="003D3848" w:rsidRDefault="003D3848" w:rsidP="003D3848">
      <w:pPr>
        <w:pStyle w:val="CMDOutput"/>
      </w:pPr>
      <w:r w:rsidRPr="003D3848">
        <w:rPr>
          <w:highlight w:val="yellow"/>
        </w:rPr>
        <w:t>B   2001:DB8:CAB::/48</w:t>
      </w:r>
      <w:r>
        <w:t xml:space="preserve"> [20/0], tag 65001</w:t>
      </w:r>
    </w:p>
    <w:p w14:paraId="3E86034C" w14:textId="77777777" w:rsidR="003D3848" w:rsidRDefault="003D3848" w:rsidP="003D3848">
      <w:pPr>
        <w:pStyle w:val="CMDOutput"/>
      </w:pPr>
      <w:r>
        <w:t xml:space="preserve">     via FE80::D1:1, GigabitEthernet0/0/1</w:t>
      </w:r>
    </w:p>
    <w:p w14:paraId="36393D39" w14:textId="77777777" w:rsidR="003D3848" w:rsidRDefault="003D3848" w:rsidP="003D3848">
      <w:pPr>
        <w:pStyle w:val="CMDOutput"/>
      </w:pPr>
      <w:r w:rsidRPr="003D3848">
        <w:rPr>
          <w:highlight w:val="yellow"/>
        </w:rPr>
        <w:t>O   2001:DB8:A001:1::/64</w:t>
      </w:r>
      <w:r>
        <w:t xml:space="preserve"> [110/2]</w:t>
      </w:r>
    </w:p>
    <w:p w14:paraId="4CEE798A" w14:textId="77777777" w:rsidR="003D3848" w:rsidRDefault="003D3848" w:rsidP="003D3848">
      <w:pPr>
        <w:pStyle w:val="CMDOutput"/>
      </w:pPr>
      <w:r>
        <w:t xml:space="preserve">     via FE80::2:1, GigabitEthernet0/0/0</w:t>
      </w:r>
    </w:p>
    <w:p w14:paraId="73B9880F" w14:textId="77777777" w:rsidR="003D3848" w:rsidRDefault="003D3848" w:rsidP="003D3848">
      <w:pPr>
        <w:pStyle w:val="CMDOutput"/>
      </w:pPr>
      <w:r w:rsidRPr="003D3848">
        <w:rPr>
          <w:highlight w:val="yellow"/>
        </w:rPr>
        <w:t>O   2001:DB8:A002:1::/64</w:t>
      </w:r>
      <w:r>
        <w:t xml:space="preserve"> [110/2]</w:t>
      </w:r>
    </w:p>
    <w:p w14:paraId="2FA59AFD" w14:textId="77777777" w:rsidR="003D3848" w:rsidRDefault="003D3848" w:rsidP="003D3848">
      <w:pPr>
        <w:pStyle w:val="CMDOutput"/>
      </w:pPr>
      <w:r>
        <w:t xml:space="preserve">     via FE80::2:1, GigabitEthernet0/0/0</w:t>
      </w:r>
    </w:p>
    <w:p w14:paraId="7F37B958" w14:textId="77777777" w:rsidR="003D3848" w:rsidRDefault="003D3848" w:rsidP="003D3848">
      <w:pPr>
        <w:pStyle w:val="CMDOutput"/>
      </w:pPr>
      <w:r>
        <w:t>C   2001:DB8:FEED:1::/64 [0/0]</w:t>
      </w:r>
    </w:p>
    <w:p w14:paraId="17CE5238" w14:textId="77777777" w:rsidR="003D3848" w:rsidRDefault="003D3848" w:rsidP="003D3848">
      <w:pPr>
        <w:pStyle w:val="CMDOutput"/>
      </w:pPr>
      <w:r>
        <w:t xml:space="preserve">     via GigabitEthernet0/0/0, directly connected</w:t>
      </w:r>
    </w:p>
    <w:p w14:paraId="6134DB86" w14:textId="77777777" w:rsidR="003D3848" w:rsidRDefault="003D3848" w:rsidP="003D3848">
      <w:pPr>
        <w:pStyle w:val="CMDOutput"/>
      </w:pPr>
      <w:r>
        <w:t>L   2001:DB8:FEED:1::2/128 [0/0]</w:t>
      </w:r>
    </w:p>
    <w:p w14:paraId="43D691D3" w14:textId="77777777" w:rsidR="003D3848" w:rsidRDefault="003D3848" w:rsidP="003D3848">
      <w:pPr>
        <w:pStyle w:val="CMDOutput"/>
      </w:pPr>
      <w:r>
        <w:lastRenderedPageBreak/>
        <w:t xml:space="preserve">     via GigabitEthernet0/0/0, receive</w:t>
      </w:r>
    </w:p>
    <w:p w14:paraId="19A525F2" w14:textId="77777777" w:rsidR="003D3848" w:rsidRDefault="003D3848" w:rsidP="003D3848">
      <w:pPr>
        <w:pStyle w:val="CMDOutput"/>
      </w:pPr>
      <w:r w:rsidRPr="003D3848">
        <w:rPr>
          <w:highlight w:val="yellow"/>
        </w:rPr>
        <w:t>O   2001:DB8:FEED:2::/6</w:t>
      </w:r>
      <w:r>
        <w:t>4 [110/2]</w:t>
      </w:r>
    </w:p>
    <w:p w14:paraId="6FAD63AB" w14:textId="77777777" w:rsidR="003D3848" w:rsidRDefault="003D3848" w:rsidP="003D3848">
      <w:pPr>
        <w:pStyle w:val="CMDOutput"/>
      </w:pPr>
      <w:r>
        <w:t xml:space="preserve">     via FE80::2:1, GigabitEthernet0/0/0</w:t>
      </w:r>
    </w:p>
    <w:p w14:paraId="69D57E25" w14:textId="77777777" w:rsidR="003D3848" w:rsidRDefault="003D3848" w:rsidP="003D3848">
      <w:pPr>
        <w:pStyle w:val="CMDOutput"/>
      </w:pPr>
      <w:r>
        <w:t>L   FF00::/8 [0/0]</w:t>
      </w:r>
    </w:p>
    <w:p w14:paraId="3E55485A" w14:textId="77777777" w:rsidR="003D3848" w:rsidRDefault="003D3848" w:rsidP="003D3848">
      <w:pPr>
        <w:pStyle w:val="CMDOutput"/>
      </w:pPr>
      <w:r>
        <w:t xml:space="preserve">     via Null0, receive</w:t>
      </w:r>
    </w:p>
    <w:p w14:paraId="1F18D3B8" w14:textId="77777777" w:rsidR="00E541FC" w:rsidRPr="008F2B50" w:rsidRDefault="00E541FC" w:rsidP="00E541FC">
      <w:pPr>
        <w:pStyle w:val="BodyTextL50"/>
      </w:pPr>
      <w:r w:rsidRPr="008F2B50">
        <w:t xml:space="preserve">On </w:t>
      </w:r>
      <w:r w:rsidRPr="008F2B50">
        <w:rPr>
          <w:b/>
          <w:bCs/>
        </w:rPr>
        <w:t>R1</w:t>
      </w:r>
      <w:r w:rsidRPr="008F2B50">
        <w:t xml:space="preserve">, the OSPF route to the </w:t>
      </w:r>
      <w:r w:rsidRPr="008F2B50">
        <w:rPr>
          <w:b/>
          <w:bCs/>
        </w:rPr>
        <w:t>10.0.0.4/30</w:t>
      </w:r>
      <w:r w:rsidRPr="008F2B50">
        <w:t xml:space="preserve"> network provides reachability to </w:t>
      </w:r>
      <w:r w:rsidRPr="008F2B50">
        <w:rPr>
          <w:b/>
          <w:bCs/>
        </w:rPr>
        <w:t>R3</w:t>
      </w:r>
      <w:r w:rsidRPr="008F2B50">
        <w:t xml:space="preserve"> through </w:t>
      </w:r>
      <w:r w:rsidRPr="008F2B50">
        <w:rPr>
          <w:b/>
          <w:bCs/>
        </w:rPr>
        <w:t>R2</w:t>
      </w:r>
      <w:r w:rsidRPr="008F2B50">
        <w:t>, confirming that OSPFv3 is successfully exchanging internal routing information within AS 65000. This internal OSPF connectivity allows R1 to reach all routers in the autonomous system at the IP layer.</w:t>
      </w:r>
    </w:p>
    <w:p w14:paraId="167EEDFF" w14:textId="77777777" w:rsidR="00E541FC" w:rsidRPr="008F2B50" w:rsidRDefault="00E541FC" w:rsidP="00E541FC">
      <w:pPr>
        <w:pStyle w:val="BodyTextL50"/>
      </w:pPr>
      <w:r w:rsidRPr="008F2B50">
        <w:t xml:space="preserve">The </w:t>
      </w:r>
      <w:r w:rsidRPr="008F2B50">
        <w:rPr>
          <w:b/>
          <w:bCs/>
        </w:rPr>
        <w:t>172.16.1.0/24</w:t>
      </w:r>
      <w:r w:rsidRPr="008F2B50">
        <w:t xml:space="preserve"> and </w:t>
      </w:r>
      <w:r w:rsidRPr="008F2B50">
        <w:rPr>
          <w:b/>
          <w:bCs/>
        </w:rPr>
        <w:t>172.16.2.0/24</w:t>
      </w:r>
      <w:r w:rsidRPr="008F2B50">
        <w:t xml:space="preserve"> networks are also learned via </w:t>
      </w:r>
      <w:r w:rsidRPr="008F2B50">
        <w:rPr>
          <w:b/>
          <w:bCs/>
        </w:rPr>
        <w:t>OSPFv3</w:t>
      </w:r>
      <w:r w:rsidRPr="008F2B50">
        <w:t xml:space="preserve"> from </w:t>
      </w:r>
      <w:r w:rsidRPr="008F2B50">
        <w:rPr>
          <w:b/>
          <w:bCs/>
        </w:rPr>
        <w:t>R2</w:t>
      </w:r>
      <w:r w:rsidRPr="008F2B50">
        <w:t xml:space="preserve">. These networks originate from loopback interfaces on R2 and are advertised individually into OSPFv3. Although </w:t>
      </w:r>
      <w:r w:rsidRPr="008F2B50">
        <w:rPr>
          <w:b/>
          <w:bCs/>
        </w:rPr>
        <w:t>R2 has been configured to advertise the summarized prefix 172.16.0.0/16 into BGP</w:t>
      </w:r>
      <w:r w:rsidRPr="008F2B50">
        <w:t xml:space="preserve">, R1 does </w:t>
      </w:r>
      <w:r w:rsidRPr="008F2B50">
        <w:rPr>
          <w:b/>
          <w:bCs/>
        </w:rPr>
        <w:t>not</w:t>
      </w:r>
      <w:r w:rsidRPr="008F2B50">
        <w:t xml:space="preserve"> see this aggregate route in its routing table because there is </w:t>
      </w:r>
      <w:r w:rsidRPr="008F2B50">
        <w:rPr>
          <w:b/>
          <w:bCs/>
        </w:rPr>
        <w:t>no iBGP adjacency between R1 and R2</w:t>
      </w:r>
      <w:r w:rsidRPr="008F2B50">
        <w:t>. As a result, BGP routing information generated by R2 is not exchanged within AS 65000 at this time.</w:t>
      </w:r>
    </w:p>
    <w:p w14:paraId="156F4CB7" w14:textId="5F5524EA" w:rsidR="00E541FC" w:rsidRDefault="00E541FC" w:rsidP="00E541FC">
      <w:pPr>
        <w:pStyle w:val="BodyTextL50"/>
      </w:pPr>
      <w:r w:rsidRPr="008F2B50">
        <w:t xml:space="preserve">R1 does see the </w:t>
      </w:r>
      <w:r w:rsidRPr="008F2B50">
        <w:rPr>
          <w:b/>
          <w:bCs/>
        </w:rPr>
        <w:t>192.168.1.0/24</w:t>
      </w:r>
      <w:r w:rsidRPr="008F2B50">
        <w:t xml:space="preserve"> and </w:t>
      </w:r>
      <w:r w:rsidRPr="008F2B50">
        <w:rPr>
          <w:b/>
          <w:bCs/>
        </w:rPr>
        <w:t>192.168.2.0/24</w:t>
      </w:r>
      <w:r w:rsidRPr="008F2B50">
        <w:t xml:space="preserve"> networks in its routing table as </w:t>
      </w:r>
      <w:r w:rsidRPr="008F2B50">
        <w:rPr>
          <w:b/>
          <w:bCs/>
        </w:rPr>
        <w:t>BGP routes</w:t>
      </w:r>
      <w:r w:rsidRPr="008F2B50">
        <w:t xml:space="preserve">, learned via </w:t>
      </w:r>
      <w:r w:rsidRPr="008F2B50">
        <w:rPr>
          <w:b/>
          <w:bCs/>
        </w:rPr>
        <w:t>eBGP from D1 in AS 65001</w:t>
      </w:r>
      <w:r w:rsidRPr="008F2B50">
        <w:t>. These routes are present only on R1 because they were learned from an external neighbor and have not been propagated to other routers within AS 65000</w:t>
      </w:r>
      <w:r>
        <w:t>.</w:t>
      </w:r>
    </w:p>
    <w:p w14:paraId="2ED1E20D" w14:textId="086A5693" w:rsidR="00E541FC" w:rsidRPr="00E541FC" w:rsidRDefault="00E541FC" w:rsidP="00E541FC">
      <w:pPr>
        <w:pStyle w:val="BodyTextL50"/>
      </w:pPr>
      <w:r>
        <w:t>This is similar for the information in R</w:t>
      </w:r>
      <w:r w:rsidR="00B7543C">
        <w:t>3</w:t>
      </w:r>
      <w:r>
        <w:t>'s IPv6 routing table.</w:t>
      </w:r>
    </w:p>
    <w:p w14:paraId="6E56EDB3" w14:textId="3BB37893" w:rsidR="00F839B1" w:rsidRDefault="002F399E" w:rsidP="00F839B1">
      <w:pPr>
        <w:pStyle w:val="SubStepAlpha"/>
      </w:pPr>
      <w:r>
        <w:t>Examine the IP routing tables on R3.</w:t>
      </w:r>
    </w:p>
    <w:p w14:paraId="7970700F" w14:textId="2CD5109E" w:rsidR="00355B22" w:rsidRDefault="00355B22" w:rsidP="00B30A0C">
      <w:pPr>
        <w:pStyle w:val="CMD"/>
      </w:pPr>
      <w:r>
        <w:t>R3#</w:t>
      </w:r>
      <w:r w:rsidR="004440DF">
        <w:t xml:space="preserve"> </w:t>
      </w:r>
      <w:r w:rsidRPr="00B30A0C">
        <w:rPr>
          <w:b/>
          <w:bCs/>
        </w:rPr>
        <w:t xml:space="preserve">show ip </w:t>
      </w:r>
      <w:r w:rsidR="004440DF" w:rsidRPr="00B30A0C">
        <w:rPr>
          <w:b/>
          <w:bCs/>
        </w:rPr>
        <w:t>route | begin Gateway</w:t>
      </w:r>
    </w:p>
    <w:p w14:paraId="205DF079" w14:textId="77777777" w:rsidR="00355B22" w:rsidRDefault="00355B22" w:rsidP="00355B22">
      <w:pPr>
        <w:pStyle w:val="CMDOutput"/>
      </w:pPr>
      <w:r>
        <w:t>Gateway of last resort is not set</w:t>
      </w:r>
    </w:p>
    <w:p w14:paraId="4EDF05F5" w14:textId="77777777" w:rsidR="00355B22" w:rsidRDefault="00355B22" w:rsidP="00355B22">
      <w:pPr>
        <w:pStyle w:val="CMDOutput"/>
      </w:pPr>
    </w:p>
    <w:p w14:paraId="5CF46417" w14:textId="77777777" w:rsidR="00355B22" w:rsidRDefault="00355B22" w:rsidP="00355B22">
      <w:pPr>
        <w:pStyle w:val="CMDOutput"/>
      </w:pPr>
      <w:r>
        <w:t xml:space="preserve">      10.0.0.0/8 is variably </w:t>
      </w:r>
      <w:proofErr w:type="spellStart"/>
      <w:r>
        <w:t>subnetted</w:t>
      </w:r>
      <w:proofErr w:type="spellEnd"/>
      <w:r>
        <w:t>, 3 subnets, 2 masks</w:t>
      </w:r>
    </w:p>
    <w:p w14:paraId="26B0A943" w14:textId="77777777" w:rsidR="00355B22" w:rsidRDefault="00355B22" w:rsidP="00355B22">
      <w:pPr>
        <w:pStyle w:val="CMDOutput"/>
      </w:pPr>
      <w:r w:rsidRPr="00355B22">
        <w:rPr>
          <w:highlight w:val="yellow"/>
        </w:rPr>
        <w:t>O        10.0.0.0/30</w:t>
      </w:r>
      <w:r>
        <w:t xml:space="preserve"> [110/2] via 10.0.0.5, 01:05:52, GigabitEthernet0/0/0</w:t>
      </w:r>
    </w:p>
    <w:p w14:paraId="625A4030" w14:textId="77777777" w:rsidR="00355B22" w:rsidRDefault="00355B22" w:rsidP="00355B22">
      <w:pPr>
        <w:pStyle w:val="CMDOutput"/>
      </w:pPr>
      <w:r>
        <w:t>C        10.0.0.4/30 is directly connected, GigabitEthernet0/0/0</w:t>
      </w:r>
    </w:p>
    <w:p w14:paraId="3B5D4AE7" w14:textId="77777777" w:rsidR="00355B22" w:rsidRDefault="00355B22" w:rsidP="00355B22">
      <w:pPr>
        <w:pStyle w:val="CMDOutput"/>
      </w:pPr>
      <w:r>
        <w:t>L        10.0.0.6/32 is directly connected, GigabitEthernet0/0/0</w:t>
      </w:r>
    </w:p>
    <w:p w14:paraId="050F551E" w14:textId="77777777" w:rsidR="00355B22" w:rsidRDefault="00355B22" w:rsidP="00355B22">
      <w:pPr>
        <w:pStyle w:val="CMDOutput"/>
      </w:pPr>
      <w:r>
        <w:t xml:space="preserve">      172.16.0.0/24 is </w:t>
      </w:r>
      <w:proofErr w:type="spellStart"/>
      <w:r>
        <w:t>subnetted</w:t>
      </w:r>
      <w:proofErr w:type="spellEnd"/>
      <w:r>
        <w:t>, 2 subnets</w:t>
      </w:r>
    </w:p>
    <w:p w14:paraId="3841012B" w14:textId="77777777" w:rsidR="00355B22" w:rsidRDefault="00355B22" w:rsidP="00355B22">
      <w:pPr>
        <w:pStyle w:val="CMDOutput"/>
      </w:pPr>
      <w:r w:rsidRPr="00355B22">
        <w:rPr>
          <w:highlight w:val="yellow"/>
        </w:rPr>
        <w:t>O        172.16.1.0</w:t>
      </w:r>
      <w:r>
        <w:t xml:space="preserve"> [110/2] via 10.0.0.5, 01:05:52, GigabitEthernet0/0/0</w:t>
      </w:r>
    </w:p>
    <w:p w14:paraId="30D69AF9" w14:textId="77777777" w:rsidR="00355B22" w:rsidRDefault="00355B22" w:rsidP="00355B22">
      <w:pPr>
        <w:pStyle w:val="CMDOutput"/>
      </w:pPr>
      <w:r w:rsidRPr="00355B22">
        <w:rPr>
          <w:highlight w:val="yellow"/>
        </w:rPr>
        <w:t>O        172.16.2.0</w:t>
      </w:r>
      <w:r>
        <w:t xml:space="preserve"> [110/2] via 10.0.0.5, 01:05:52, GigabitEthernet0/0/0</w:t>
      </w:r>
    </w:p>
    <w:p w14:paraId="34041FD2" w14:textId="77777777" w:rsidR="00355B22" w:rsidRDefault="00355B22" w:rsidP="00355B22">
      <w:pPr>
        <w:pStyle w:val="CMDOutput"/>
      </w:pPr>
      <w:r w:rsidRPr="00355B22">
        <w:rPr>
          <w:highlight w:val="yellow"/>
        </w:rPr>
        <w:t>B     192.168.10.0/24</w:t>
      </w:r>
      <w:r>
        <w:t xml:space="preserve"> [20/0] via 209.165.200.10, 01:04:16</w:t>
      </w:r>
    </w:p>
    <w:p w14:paraId="1D457B35" w14:textId="77777777" w:rsidR="00355B22" w:rsidRDefault="00355B22" w:rsidP="00355B22">
      <w:pPr>
        <w:pStyle w:val="CMDOutput"/>
      </w:pPr>
      <w:r w:rsidRPr="00355B22">
        <w:rPr>
          <w:highlight w:val="yellow"/>
        </w:rPr>
        <w:t>B     192.168.20.0/24</w:t>
      </w:r>
      <w:r>
        <w:t xml:space="preserve"> [20/0] via 209.165.200.10, 01:04:16</w:t>
      </w:r>
    </w:p>
    <w:p w14:paraId="0D945169" w14:textId="77777777" w:rsidR="00355B22" w:rsidRDefault="00355B22" w:rsidP="00355B22">
      <w:pPr>
        <w:pStyle w:val="CMDOutput"/>
      </w:pPr>
      <w:r>
        <w:t xml:space="preserve">      209.165.200.0/24 is variably </w:t>
      </w:r>
      <w:proofErr w:type="spellStart"/>
      <w:r>
        <w:t>subnetted</w:t>
      </w:r>
      <w:proofErr w:type="spellEnd"/>
      <w:r>
        <w:t>, 2 subnets, 2 masks</w:t>
      </w:r>
    </w:p>
    <w:p w14:paraId="0E03E29E" w14:textId="77777777" w:rsidR="00355B22" w:rsidRDefault="00355B22" w:rsidP="00355B22">
      <w:pPr>
        <w:pStyle w:val="CMDOutput"/>
      </w:pPr>
      <w:r>
        <w:t>C        209.165.200.8/30 is directly connected, GigabitEthernet0/0/1</w:t>
      </w:r>
    </w:p>
    <w:p w14:paraId="46198716" w14:textId="77777777" w:rsidR="00355B22" w:rsidRDefault="00355B22" w:rsidP="00355B22">
      <w:pPr>
        <w:pStyle w:val="CMDOutput"/>
      </w:pPr>
      <w:r>
        <w:t>L        209.165.200.9/32 is directly connected, GigabitEthernet0/0/1</w:t>
      </w:r>
    </w:p>
    <w:p w14:paraId="5C603FF7" w14:textId="71F16E71" w:rsidR="00355B22" w:rsidRPr="00691D2C" w:rsidRDefault="00355B22" w:rsidP="00691D2C">
      <w:pPr>
        <w:pStyle w:val="CMD"/>
        <w:rPr>
          <w:b/>
          <w:bCs/>
        </w:rPr>
      </w:pPr>
      <w:r>
        <w:t xml:space="preserve">R3# </w:t>
      </w:r>
      <w:r w:rsidRPr="00691D2C">
        <w:rPr>
          <w:b/>
          <w:bCs/>
        </w:rPr>
        <w:t xml:space="preserve">show ipv6 </w:t>
      </w:r>
      <w:r w:rsidR="004440DF" w:rsidRPr="00691D2C">
        <w:rPr>
          <w:b/>
          <w:bCs/>
        </w:rPr>
        <w:t>route | begin 2001</w:t>
      </w:r>
    </w:p>
    <w:p w14:paraId="7382D2ED" w14:textId="77777777" w:rsidR="00355B22" w:rsidRDefault="00355B22" w:rsidP="00355B22">
      <w:pPr>
        <w:pStyle w:val="CMDOutput"/>
      </w:pPr>
      <w:r>
        <w:t>IPv6 Routing Table - default - 9 entries</w:t>
      </w:r>
    </w:p>
    <w:p w14:paraId="11D3D842" w14:textId="77777777" w:rsidR="00355B22" w:rsidRDefault="00355B22" w:rsidP="00355B22">
      <w:pPr>
        <w:pStyle w:val="CMDOutput"/>
      </w:pPr>
      <w:r>
        <w:t>C   2001:DB8:209:8::/64 [0/0]</w:t>
      </w:r>
    </w:p>
    <w:p w14:paraId="071C23C3" w14:textId="77777777" w:rsidR="00355B22" w:rsidRDefault="00355B22" w:rsidP="00355B22">
      <w:pPr>
        <w:pStyle w:val="CMDOutput"/>
      </w:pPr>
      <w:r>
        <w:t xml:space="preserve">     via GigabitEthernet0/0/1, directly connected</w:t>
      </w:r>
    </w:p>
    <w:p w14:paraId="5D94A3C4" w14:textId="77777777" w:rsidR="00355B22" w:rsidRDefault="00355B22" w:rsidP="00355B22">
      <w:pPr>
        <w:pStyle w:val="CMDOutput"/>
      </w:pPr>
      <w:r>
        <w:t>L   2001:DB8:209:8::9/128 [0/0]</w:t>
      </w:r>
    </w:p>
    <w:p w14:paraId="2A5B6B53" w14:textId="77777777" w:rsidR="00355B22" w:rsidRDefault="00355B22" w:rsidP="00355B22">
      <w:pPr>
        <w:pStyle w:val="CMDOutput"/>
      </w:pPr>
      <w:r>
        <w:t xml:space="preserve">     via GigabitEthernet0/0/1, receive</w:t>
      </w:r>
    </w:p>
    <w:p w14:paraId="10310FD2" w14:textId="77777777" w:rsidR="00355B22" w:rsidRDefault="00355B22" w:rsidP="00355B22">
      <w:pPr>
        <w:pStyle w:val="CMDOutput"/>
      </w:pPr>
      <w:r w:rsidRPr="00355B22">
        <w:rPr>
          <w:highlight w:val="yellow"/>
        </w:rPr>
        <w:t>O   2001:DB8:A001:1::/64</w:t>
      </w:r>
      <w:r>
        <w:t xml:space="preserve"> [110/2]</w:t>
      </w:r>
    </w:p>
    <w:p w14:paraId="45389566" w14:textId="77777777" w:rsidR="00355B22" w:rsidRDefault="00355B22" w:rsidP="00355B22">
      <w:pPr>
        <w:pStyle w:val="CMDOutput"/>
      </w:pPr>
      <w:r>
        <w:t xml:space="preserve">     via FE80::2:2, GigabitEthernet0/0/0</w:t>
      </w:r>
    </w:p>
    <w:p w14:paraId="26C8470B" w14:textId="77777777" w:rsidR="00355B22" w:rsidRDefault="00355B22" w:rsidP="00355B22">
      <w:pPr>
        <w:pStyle w:val="CMDOutput"/>
      </w:pPr>
      <w:r w:rsidRPr="00355B22">
        <w:rPr>
          <w:highlight w:val="yellow"/>
        </w:rPr>
        <w:t>O   2001:DB8:A002:1::/64</w:t>
      </w:r>
      <w:r>
        <w:t xml:space="preserve"> [110/2]</w:t>
      </w:r>
    </w:p>
    <w:p w14:paraId="6C5A346E" w14:textId="77777777" w:rsidR="00355B22" w:rsidRDefault="00355B22" w:rsidP="00355B22">
      <w:pPr>
        <w:pStyle w:val="CMDOutput"/>
      </w:pPr>
      <w:r>
        <w:t xml:space="preserve">     via FE80::2:2, GigabitEthernet0/0/0</w:t>
      </w:r>
    </w:p>
    <w:p w14:paraId="5B9A4C15" w14:textId="77777777" w:rsidR="00355B22" w:rsidRDefault="00355B22" w:rsidP="00355B22">
      <w:pPr>
        <w:pStyle w:val="CMDOutput"/>
      </w:pPr>
      <w:r w:rsidRPr="00355B22">
        <w:rPr>
          <w:highlight w:val="yellow"/>
        </w:rPr>
        <w:t>B   2001:DB8:ACAD::/48</w:t>
      </w:r>
      <w:r>
        <w:t xml:space="preserve"> [20/0], tag 65002</w:t>
      </w:r>
    </w:p>
    <w:p w14:paraId="49659FAA" w14:textId="77777777" w:rsidR="00355B22" w:rsidRDefault="00355B22" w:rsidP="00355B22">
      <w:pPr>
        <w:pStyle w:val="CMDOutput"/>
      </w:pPr>
      <w:r>
        <w:t xml:space="preserve">     via FE80::D2:1, GigabitEthernet0/0/1</w:t>
      </w:r>
    </w:p>
    <w:p w14:paraId="5AAB1506" w14:textId="77777777" w:rsidR="00355B22" w:rsidRDefault="00355B22" w:rsidP="00355B22">
      <w:pPr>
        <w:pStyle w:val="CMDOutput"/>
      </w:pPr>
      <w:r w:rsidRPr="00355B22">
        <w:rPr>
          <w:highlight w:val="yellow"/>
        </w:rPr>
        <w:t>O   2001:DB8:FEED:1::/64</w:t>
      </w:r>
      <w:r>
        <w:t xml:space="preserve"> [110/2]</w:t>
      </w:r>
    </w:p>
    <w:p w14:paraId="70525FF8" w14:textId="77777777" w:rsidR="00355B22" w:rsidRDefault="00355B22" w:rsidP="00355B22">
      <w:pPr>
        <w:pStyle w:val="CMDOutput"/>
      </w:pPr>
      <w:r>
        <w:t xml:space="preserve">     via FE80::2:2, GigabitEthernet0/0/0</w:t>
      </w:r>
    </w:p>
    <w:p w14:paraId="2338904D" w14:textId="77777777" w:rsidR="00355B22" w:rsidRDefault="00355B22" w:rsidP="00355B22">
      <w:pPr>
        <w:pStyle w:val="CMDOutput"/>
      </w:pPr>
      <w:r>
        <w:t>C   2001:DB8:FEED:2::/64 [0/0]</w:t>
      </w:r>
    </w:p>
    <w:p w14:paraId="4C04A054" w14:textId="77777777" w:rsidR="00355B22" w:rsidRDefault="00355B22" w:rsidP="00355B22">
      <w:pPr>
        <w:pStyle w:val="CMDOutput"/>
      </w:pPr>
      <w:r>
        <w:lastRenderedPageBreak/>
        <w:t xml:space="preserve">     via GigabitEthernet0/0/0, directly connected</w:t>
      </w:r>
    </w:p>
    <w:p w14:paraId="6887A5DB" w14:textId="77777777" w:rsidR="00355B22" w:rsidRDefault="00355B22" w:rsidP="00355B22">
      <w:pPr>
        <w:pStyle w:val="CMDOutput"/>
      </w:pPr>
      <w:r>
        <w:t>L   2001:DB8:FEED:2::6/128 [0/0]</w:t>
      </w:r>
    </w:p>
    <w:p w14:paraId="36F2BF9D" w14:textId="77777777" w:rsidR="00355B22" w:rsidRDefault="00355B22" w:rsidP="00355B22">
      <w:pPr>
        <w:pStyle w:val="CMDOutput"/>
      </w:pPr>
      <w:r>
        <w:t xml:space="preserve">     via GigabitEthernet0/0/0, receive</w:t>
      </w:r>
    </w:p>
    <w:p w14:paraId="19ADC9F2" w14:textId="77777777" w:rsidR="00355B22" w:rsidRDefault="00355B22" w:rsidP="00355B22">
      <w:pPr>
        <w:pStyle w:val="CMDOutput"/>
      </w:pPr>
      <w:r>
        <w:t>L   FF00::/8 [0/0]</w:t>
      </w:r>
    </w:p>
    <w:p w14:paraId="3B290F92" w14:textId="77777777" w:rsidR="00355B22" w:rsidRDefault="00355B22" w:rsidP="00355B22">
      <w:pPr>
        <w:pStyle w:val="CMDOutput"/>
      </w:pPr>
      <w:r>
        <w:t xml:space="preserve">     via Null0, receive</w:t>
      </w:r>
    </w:p>
    <w:p w14:paraId="02DC3369" w14:textId="45B554F2" w:rsidR="00F839B1" w:rsidRDefault="003909F7" w:rsidP="00F839B1">
      <w:pPr>
        <w:pStyle w:val="SubStepAlpha"/>
      </w:pPr>
      <w:r>
        <w:t>Examine the IP routing tables on R2</w:t>
      </w:r>
      <w:r w:rsidR="00F839B1">
        <w:t>.</w:t>
      </w:r>
    </w:p>
    <w:p w14:paraId="138EEA15" w14:textId="77777777" w:rsidR="003909F7" w:rsidRPr="003909F7" w:rsidRDefault="003909F7" w:rsidP="003909F7">
      <w:pPr>
        <w:pStyle w:val="BodyTextL50"/>
      </w:pPr>
      <w:r w:rsidRPr="003909F7">
        <w:t xml:space="preserve">In this lab, R2 is the single origination point for the aggregated prefixes to simplify the configuration and highlight the role of iBGP. The network 172.16.0.0/16 is an aggregation all subnets such as Loopback0 172.16.1.0/24 and Loopback1 172.16.2.0/24 networks. In production networks, these summaries are often originated on multiple routers to avoid a single point of failure. </w:t>
      </w:r>
    </w:p>
    <w:p w14:paraId="0F6F9B3C" w14:textId="40A832B0" w:rsidR="003909F7" w:rsidRDefault="003909F7" w:rsidP="003909F7">
      <w:pPr>
        <w:pStyle w:val="BodyTextL50"/>
      </w:pPr>
      <w:r w:rsidRPr="003909F7">
        <w:t xml:space="preserve">When an AS advertises only an aggregate prefix to its external BGP peers, internal routing changes do not trigger external BGP updates, as long as some route within the aggregate remains reachable. </w:t>
      </w:r>
      <w:r w:rsidR="00701017">
        <w:t>AS</w:t>
      </w:r>
      <w:r w:rsidRPr="003909F7">
        <w:t xml:space="preserve"> 65001 advertises aggregated prefixes so that internal routing changes do not trigger external BGP updates, which reflects real-world design practices used to improve stability and reduce BGP churn on the Internet. Traffic will be forwarded to AS then dropped if prefix is not present.</w:t>
      </w:r>
    </w:p>
    <w:p w14:paraId="29FC183F" w14:textId="38285EE2" w:rsidR="00E86DEE" w:rsidRPr="00F65680" w:rsidRDefault="00E86DEE" w:rsidP="00F65680">
      <w:pPr>
        <w:pStyle w:val="CMD"/>
      </w:pPr>
      <w:r w:rsidRPr="00F65680">
        <w:t xml:space="preserve">R2# </w:t>
      </w:r>
      <w:r w:rsidRPr="00F65680">
        <w:rPr>
          <w:b/>
          <w:bCs/>
        </w:rPr>
        <w:t xml:space="preserve">show ip </w:t>
      </w:r>
      <w:r w:rsidR="00691D2C" w:rsidRPr="00F65680">
        <w:rPr>
          <w:b/>
          <w:bCs/>
        </w:rPr>
        <w:t>route | begin Gateway</w:t>
      </w:r>
    </w:p>
    <w:p w14:paraId="6B521DA1" w14:textId="77777777" w:rsidR="00E86DEE" w:rsidRDefault="00E86DEE" w:rsidP="00E86DEE">
      <w:pPr>
        <w:pStyle w:val="CMDOutput"/>
      </w:pPr>
      <w:r>
        <w:t>Gateway of last resort is not set</w:t>
      </w:r>
    </w:p>
    <w:p w14:paraId="4847A319" w14:textId="77777777" w:rsidR="00E86DEE" w:rsidRDefault="00E86DEE" w:rsidP="00E86DEE">
      <w:pPr>
        <w:pStyle w:val="CMDOutput"/>
      </w:pPr>
    </w:p>
    <w:p w14:paraId="7F48C86D" w14:textId="77777777" w:rsidR="00E86DEE" w:rsidRDefault="00E86DEE" w:rsidP="00E86DEE">
      <w:pPr>
        <w:pStyle w:val="CMDOutput"/>
      </w:pPr>
      <w:r>
        <w:t xml:space="preserve">      10.0.0.0/8 is variably </w:t>
      </w:r>
      <w:proofErr w:type="spellStart"/>
      <w:r>
        <w:t>subnetted</w:t>
      </w:r>
      <w:proofErr w:type="spellEnd"/>
      <w:r>
        <w:t>, 4 subnets, 2 masks</w:t>
      </w:r>
    </w:p>
    <w:p w14:paraId="263DEF57" w14:textId="77777777" w:rsidR="00E86DEE" w:rsidRDefault="00E86DEE" w:rsidP="00E86DEE">
      <w:pPr>
        <w:pStyle w:val="CMDOutput"/>
      </w:pPr>
      <w:r>
        <w:t>C        10.0.0.0/30 is directly connected, GigabitEthernet0/0/0</w:t>
      </w:r>
    </w:p>
    <w:p w14:paraId="3113AC41" w14:textId="77777777" w:rsidR="00E86DEE" w:rsidRDefault="00E86DEE" w:rsidP="00E86DEE">
      <w:pPr>
        <w:pStyle w:val="CMDOutput"/>
      </w:pPr>
      <w:r>
        <w:t>L        10.0.0.1/32 is directly connected, GigabitEthernet0/0/0</w:t>
      </w:r>
    </w:p>
    <w:p w14:paraId="5AC416AC" w14:textId="77777777" w:rsidR="00E86DEE" w:rsidRDefault="00E86DEE" w:rsidP="00E86DEE">
      <w:pPr>
        <w:pStyle w:val="CMDOutput"/>
      </w:pPr>
      <w:r>
        <w:t>C        10.0.0.4/30 is directly connected, GigabitEthernet0/0/1</w:t>
      </w:r>
    </w:p>
    <w:p w14:paraId="2FA6B541" w14:textId="77777777" w:rsidR="00E86DEE" w:rsidRDefault="00E86DEE" w:rsidP="00E86DEE">
      <w:pPr>
        <w:pStyle w:val="CMDOutput"/>
      </w:pPr>
      <w:r>
        <w:t>L        10.0.0.5/32 is directly connected, GigabitEthernet0/0/1</w:t>
      </w:r>
    </w:p>
    <w:p w14:paraId="29844041" w14:textId="77777777" w:rsidR="00E86DEE" w:rsidRDefault="00E86DEE" w:rsidP="00E86DEE">
      <w:pPr>
        <w:pStyle w:val="CMDOutput"/>
      </w:pPr>
      <w:r>
        <w:t xml:space="preserve">      172.16.0.0/16 is variably </w:t>
      </w:r>
      <w:proofErr w:type="spellStart"/>
      <w:r>
        <w:t>subnetted</w:t>
      </w:r>
      <w:proofErr w:type="spellEnd"/>
      <w:r>
        <w:t>, 5 subnets, 3 masks</w:t>
      </w:r>
    </w:p>
    <w:p w14:paraId="51A1B595" w14:textId="77777777" w:rsidR="00E86DEE" w:rsidRDefault="00E86DEE" w:rsidP="00E86DEE">
      <w:pPr>
        <w:pStyle w:val="CMDOutput"/>
      </w:pPr>
      <w:r w:rsidRPr="00E86DEE">
        <w:rPr>
          <w:highlight w:val="yellow"/>
        </w:rPr>
        <w:t>S        172.16.0.0/16 is directly connected, Null0</w:t>
      </w:r>
    </w:p>
    <w:p w14:paraId="43C00945" w14:textId="77777777" w:rsidR="00E86DEE" w:rsidRDefault="00E86DEE" w:rsidP="00E86DEE">
      <w:pPr>
        <w:pStyle w:val="CMDOutput"/>
      </w:pPr>
      <w:r>
        <w:t>C        172.16.1.0/24 is directly connected, Loopback0</w:t>
      </w:r>
    </w:p>
    <w:p w14:paraId="3930645F" w14:textId="77777777" w:rsidR="00E86DEE" w:rsidRDefault="00E86DEE" w:rsidP="00E86DEE">
      <w:pPr>
        <w:pStyle w:val="CMDOutput"/>
      </w:pPr>
      <w:r>
        <w:t>L        172.16.1.1/32 is directly connected, Loopback0</w:t>
      </w:r>
    </w:p>
    <w:p w14:paraId="10877538" w14:textId="77777777" w:rsidR="00E86DEE" w:rsidRDefault="00E86DEE" w:rsidP="00E86DEE">
      <w:pPr>
        <w:pStyle w:val="CMDOutput"/>
      </w:pPr>
      <w:r>
        <w:t>C        172.16.2.0/24 is directly connected, Loopback1</w:t>
      </w:r>
    </w:p>
    <w:p w14:paraId="37A89D9E" w14:textId="77777777" w:rsidR="00E86DEE" w:rsidRDefault="00E86DEE" w:rsidP="00E86DEE">
      <w:pPr>
        <w:pStyle w:val="CMDOutput"/>
      </w:pPr>
      <w:r>
        <w:t>L        172.16.2.1/32 is directly connected, Loopback1</w:t>
      </w:r>
    </w:p>
    <w:p w14:paraId="32500CC3" w14:textId="5CB1B634" w:rsidR="00E86DEE" w:rsidRPr="00E86DEE" w:rsidRDefault="00E86DEE" w:rsidP="00CC5224">
      <w:pPr>
        <w:pStyle w:val="CMD"/>
      </w:pPr>
      <w:r>
        <w:t xml:space="preserve">R2# </w:t>
      </w:r>
      <w:r w:rsidRPr="00CC5224">
        <w:rPr>
          <w:b/>
          <w:bCs/>
        </w:rPr>
        <w:t xml:space="preserve">show ipv6 </w:t>
      </w:r>
      <w:r w:rsidR="00691D2C" w:rsidRPr="00CC5224">
        <w:rPr>
          <w:b/>
          <w:bCs/>
        </w:rPr>
        <w:t>route | begin 2001</w:t>
      </w:r>
    </w:p>
    <w:p w14:paraId="666BC993" w14:textId="77777777" w:rsidR="00E86DEE" w:rsidRDefault="00E86DEE" w:rsidP="00E86DEE">
      <w:pPr>
        <w:pStyle w:val="CMDOutput"/>
      </w:pPr>
      <w:r w:rsidRPr="00E86DEE">
        <w:rPr>
          <w:highlight w:val="yellow"/>
        </w:rPr>
        <w:t>S   2001:DB8:A000::/36 [1/0]</w:t>
      </w:r>
    </w:p>
    <w:p w14:paraId="5020F53A" w14:textId="77777777" w:rsidR="00E86DEE" w:rsidRDefault="00E86DEE" w:rsidP="00E86DEE">
      <w:pPr>
        <w:pStyle w:val="CMDOutput"/>
      </w:pPr>
      <w:r>
        <w:t xml:space="preserve">     </w:t>
      </w:r>
      <w:r w:rsidRPr="00E86DEE">
        <w:rPr>
          <w:highlight w:val="yellow"/>
        </w:rPr>
        <w:t>via Null0, directly connected</w:t>
      </w:r>
    </w:p>
    <w:p w14:paraId="1B6C9055" w14:textId="77777777" w:rsidR="00E86DEE" w:rsidRDefault="00E86DEE" w:rsidP="00E86DEE">
      <w:pPr>
        <w:pStyle w:val="CMDOutput"/>
      </w:pPr>
      <w:r>
        <w:t>C   2001:DB8:A001:1::/64 [0/0]</w:t>
      </w:r>
    </w:p>
    <w:p w14:paraId="2EE9D3B0" w14:textId="77777777" w:rsidR="00E86DEE" w:rsidRDefault="00E86DEE" w:rsidP="00E86DEE">
      <w:pPr>
        <w:pStyle w:val="CMDOutput"/>
      </w:pPr>
      <w:r>
        <w:t xml:space="preserve">     via Loopback2, directly connected</w:t>
      </w:r>
    </w:p>
    <w:p w14:paraId="5B6AD35D" w14:textId="77777777" w:rsidR="00E86DEE" w:rsidRDefault="00E86DEE" w:rsidP="00E86DEE">
      <w:pPr>
        <w:pStyle w:val="CMDOutput"/>
      </w:pPr>
      <w:r>
        <w:t>L   2001:DB8:A001:1::1/128 [0/0]</w:t>
      </w:r>
    </w:p>
    <w:p w14:paraId="2C3B7B1E" w14:textId="77777777" w:rsidR="00E86DEE" w:rsidRDefault="00E86DEE" w:rsidP="00E86DEE">
      <w:pPr>
        <w:pStyle w:val="CMDOutput"/>
      </w:pPr>
      <w:r>
        <w:t xml:space="preserve">     via Loopback2, receive</w:t>
      </w:r>
    </w:p>
    <w:p w14:paraId="00EEE9B2" w14:textId="77777777" w:rsidR="00E86DEE" w:rsidRDefault="00E86DEE" w:rsidP="00E86DEE">
      <w:pPr>
        <w:pStyle w:val="CMDOutput"/>
      </w:pPr>
      <w:r>
        <w:t>C   2001:DB8:A002:1::/64 [0/0]</w:t>
      </w:r>
    </w:p>
    <w:p w14:paraId="68880331" w14:textId="77777777" w:rsidR="00E86DEE" w:rsidRDefault="00E86DEE" w:rsidP="00E86DEE">
      <w:pPr>
        <w:pStyle w:val="CMDOutput"/>
      </w:pPr>
      <w:r>
        <w:t xml:space="preserve">     via Loopback3, directly connected</w:t>
      </w:r>
    </w:p>
    <w:p w14:paraId="44EF4B1D" w14:textId="77777777" w:rsidR="00E86DEE" w:rsidRDefault="00E86DEE" w:rsidP="00E86DEE">
      <w:pPr>
        <w:pStyle w:val="CMDOutput"/>
      </w:pPr>
      <w:r>
        <w:t>L   2001:DB8:A002:1::1/128 [0/0]</w:t>
      </w:r>
    </w:p>
    <w:p w14:paraId="2B217473" w14:textId="77777777" w:rsidR="00E86DEE" w:rsidRDefault="00E86DEE" w:rsidP="00E86DEE">
      <w:pPr>
        <w:pStyle w:val="CMDOutput"/>
      </w:pPr>
      <w:r>
        <w:t xml:space="preserve">     via Loopback3, receive</w:t>
      </w:r>
    </w:p>
    <w:p w14:paraId="3D7D1C3F" w14:textId="77777777" w:rsidR="00E86DEE" w:rsidRDefault="00E86DEE" w:rsidP="00E86DEE">
      <w:pPr>
        <w:pStyle w:val="CMDOutput"/>
      </w:pPr>
      <w:r>
        <w:t>C   2001:DB8:FEED:1::/64 [0/0]</w:t>
      </w:r>
    </w:p>
    <w:p w14:paraId="03B166C5" w14:textId="77777777" w:rsidR="00E86DEE" w:rsidRDefault="00E86DEE" w:rsidP="00E86DEE">
      <w:pPr>
        <w:pStyle w:val="CMDOutput"/>
      </w:pPr>
      <w:r>
        <w:t xml:space="preserve">     via GigabitEthernet0/0/0, directly connected</w:t>
      </w:r>
    </w:p>
    <w:p w14:paraId="47C04ACA" w14:textId="77777777" w:rsidR="00E86DEE" w:rsidRDefault="00E86DEE" w:rsidP="00E86DEE">
      <w:pPr>
        <w:pStyle w:val="CMDOutput"/>
      </w:pPr>
      <w:r>
        <w:t>L   2001:DB8:FEED:1::1/128 [0/0]</w:t>
      </w:r>
    </w:p>
    <w:p w14:paraId="3701FC34" w14:textId="77777777" w:rsidR="00E86DEE" w:rsidRDefault="00E86DEE" w:rsidP="00E86DEE">
      <w:pPr>
        <w:pStyle w:val="CMDOutput"/>
      </w:pPr>
      <w:r>
        <w:t xml:space="preserve">     via GigabitEthernet0/0/0, receive</w:t>
      </w:r>
    </w:p>
    <w:p w14:paraId="6235220B" w14:textId="77777777" w:rsidR="00E86DEE" w:rsidRDefault="00E86DEE" w:rsidP="00E86DEE">
      <w:pPr>
        <w:pStyle w:val="CMDOutput"/>
      </w:pPr>
      <w:r>
        <w:t>C   2001:DB8:FEED:2::/64 [0/0]</w:t>
      </w:r>
    </w:p>
    <w:p w14:paraId="2B67E0F4" w14:textId="77777777" w:rsidR="00E86DEE" w:rsidRDefault="00E86DEE" w:rsidP="00E86DEE">
      <w:pPr>
        <w:pStyle w:val="CMDOutput"/>
      </w:pPr>
      <w:r>
        <w:t xml:space="preserve">     via GigabitEthernet0/0/1, directly connected</w:t>
      </w:r>
    </w:p>
    <w:p w14:paraId="4B2DCC21" w14:textId="77777777" w:rsidR="00E86DEE" w:rsidRDefault="00E86DEE" w:rsidP="00E86DEE">
      <w:pPr>
        <w:pStyle w:val="CMDOutput"/>
      </w:pPr>
      <w:r>
        <w:t>L   2001:DB8:FEED:2::5/128 [0/0]</w:t>
      </w:r>
    </w:p>
    <w:p w14:paraId="36FCDF83" w14:textId="77777777" w:rsidR="00E86DEE" w:rsidRDefault="00E86DEE" w:rsidP="00E86DEE">
      <w:pPr>
        <w:pStyle w:val="CMDOutput"/>
      </w:pPr>
      <w:r>
        <w:t xml:space="preserve">     via GigabitEthernet0/0/1, receive</w:t>
      </w:r>
    </w:p>
    <w:p w14:paraId="1E17700C" w14:textId="77777777" w:rsidR="00E86DEE" w:rsidRDefault="00E86DEE" w:rsidP="00E86DEE">
      <w:pPr>
        <w:pStyle w:val="CMDOutput"/>
      </w:pPr>
      <w:r>
        <w:t>L   FF00::/8 [0/0]</w:t>
      </w:r>
    </w:p>
    <w:p w14:paraId="04322C78" w14:textId="77777777" w:rsidR="00E86DEE" w:rsidRDefault="00E86DEE" w:rsidP="00E86DEE">
      <w:pPr>
        <w:pStyle w:val="CMDOutput"/>
      </w:pPr>
      <w:r>
        <w:lastRenderedPageBreak/>
        <w:t xml:space="preserve">     via Null0, receive</w:t>
      </w:r>
    </w:p>
    <w:p w14:paraId="63B53287" w14:textId="6EC4EA1F" w:rsidR="00DB3533" w:rsidRDefault="00DB3533" w:rsidP="00DB3533">
      <w:pPr>
        <w:pStyle w:val="BodyTextL50"/>
      </w:pPr>
      <w:r w:rsidRPr="00DB3533">
        <w:t xml:space="preserve">On </w:t>
      </w:r>
      <w:r w:rsidRPr="00DB3533">
        <w:rPr>
          <w:b/>
          <w:bCs/>
        </w:rPr>
        <w:t>R2</w:t>
      </w:r>
      <w:r w:rsidRPr="00DB3533">
        <w:t xml:space="preserve">, there are </w:t>
      </w:r>
      <w:r w:rsidRPr="00DB3533">
        <w:rPr>
          <w:b/>
          <w:bCs/>
        </w:rPr>
        <w:t>no OSPF-learned routes</w:t>
      </w:r>
      <w:r w:rsidRPr="00DB3533">
        <w:t xml:space="preserve"> in the routing tables because, from R2’s perspective, there are no </w:t>
      </w:r>
      <w:r w:rsidRPr="00DB3533">
        <w:rPr>
          <w:i/>
          <w:iCs/>
        </w:rPr>
        <w:t>remote</w:t>
      </w:r>
      <w:r w:rsidRPr="00DB3533">
        <w:t xml:space="preserve"> OSPF networks to learn</w:t>
      </w:r>
      <w:r w:rsidR="00F65680">
        <w:t>. I</w:t>
      </w:r>
      <w:r w:rsidRPr="00DB3533">
        <w:t xml:space="preserve">ts OSPF-enabled interfaces and loopbacks are all </w:t>
      </w:r>
      <w:r w:rsidRPr="00DB3533">
        <w:rPr>
          <w:b/>
          <w:bCs/>
        </w:rPr>
        <w:t>directly connected</w:t>
      </w:r>
      <w:r w:rsidRPr="00DB3533">
        <w:t xml:space="preserve">. </w:t>
      </w:r>
    </w:p>
    <w:p w14:paraId="3CF46ECA" w14:textId="77777777" w:rsidR="00DB3533" w:rsidRDefault="00DB3533" w:rsidP="00DB3533">
      <w:pPr>
        <w:pStyle w:val="BodyTextL50"/>
      </w:pPr>
      <w:r w:rsidRPr="00DB3533">
        <w:t xml:space="preserve">At this stage, </w:t>
      </w:r>
      <w:r w:rsidRPr="00DB3533">
        <w:rPr>
          <w:b/>
          <w:bCs/>
        </w:rPr>
        <w:t>no iBGP neighbor adjacencies are configured</w:t>
      </w:r>
      <w:r w:rsidRPr="00DB3533">
        <w:t xml:space="preserve">, so </w:t>
      </w:r>
      <w:r w:rsidRPr="00DB3533">
        <w:rPr>
          <w:b/>
          <w:bCs/>
        </w:rPr>
        <w:t>R2 has no BGP routes</w:t>
      </w:r>
      <w:r w:rsidRPr="00DB3533">
        <w:t xml:space="preserve"> in either the IPv4 or IPv6 routing tables. </w:t>
      </w:r>
    </w:p>
    <w:p w14:paraId="54ACF618" w14:textId="0A6479AA" w:rsidR="00F839B1" w:rsidRDefault="00DB3533" w:rsidP="00DB3533">
      <w:pPr>
        <w:pStyle w:val="BodyTextL50"/>
      </w:pPr>
      <w:r w:rsidRPr="00DB3533">
        <w:t xml:space="preserve">The </w:t>
      </w:r>
      <w:r w:rsidRPr="00DB3533">
        <w:rPr>
          <w:b/>
          <w:bCs/>
        </w:rPr>
        <w:t>static routes to Null0</w:t>
      </w:r>
      <w:r w:rsidRPr="00DB3533">
        <w:t xml:space="preserve"> ensure that the aggregate prefixes </w:t>
      </w:r>
      <w:r w:rsidRPr="00DB3533">
        <w:rPr>
          <w:b/>
          <w:bCs/>
        </w:rPr>
        <w:t>172.16.0.0/16</w:t>
      </w:r>
      <w:r w:rsidRPr="00DB3533">
        <w:t xml:space="preserve"> and </w:t>
      </w:r>
      <w:r w:rsidRPr="00DB3533">
        <w:rPr>
          <w:b/>
          <w:bCs/>
        </w:rPr>
        <w:t>2001:DB8:A000::/36</w:t>
      </w:r>
      <w:r w:rsidRPr="00DB3533">
        <w:t xml:space="preserve"> exist in R2’s routing tables, because BGP will </w:t>
      </w:r>
      <w:r w:rsidRPr="00DB3533">
        <w:rPr>
          <w:b/>
          <w:bCs/>
        </w:rPr>
        <w:t>only advertise a network when an exact match exists in the routing table</w:t>
      </w:r>
      <w:r w:rsidRPr="00DB3533">
        <w:t xml:space="preserve">. Using </w:t>
      </w:r>
      <w:r w:rsidRPr="00DB3533">
        <w:rPr>
          <w:b/>
          <w:bCs/>
        </w:rPr>
        <w:t>Null0</w:t>
      </w:r>
      <w:r w:rsidRPr="00DB3533">
        <w:t xml:space="preserve"> is a safe way to advertise aggregate routes and prevent traffic from being forwarded if no more-specific route exists</w:t>
      </w:r>
      <w:r w:rsidR="00F839B1" w:rsidRPr="0045547E">
        <w:t xml:space="preserve"> </w:t>
      </w:r>
    </w:p>
    <w:p w14:paraId="53833A18" w14:textId="034DD79A" w:rsidR="00256126" w:rsidRDefault="009B045F" w:rsidP="00256126">
      <w:pPr>
        <w:pStyle w:val="Heading3"/>
      </w:pPr>
      <w:r w:rsidRPr="009B045F">
        <w:t xml:space="preserve">Verify IP </w:t>
      </w:r>
      <w:r w:rsidR="00CA53BB">
        <w:t>r</w:t>
      </w:r>
      <w:r w:rsidRPr="009B045F">
        <w:t xml:space="preserve">outing </w:t>
      </w:r>
      <w:r w:rsidR="00CA53BB">
        <w:t>t</w:t>
      </w:r>
      <w:r w:rsidRPr="009B045F">
        <w:t xml:space="preserve">ables on </w:t>
      </w:r>
      <w:r>
        <w:t xml:space="preserve">D1 and </w:t>
      </w:r>
      <w:r w:rsidR="008E62BE">
        <w:t>D2</w:t>
      </w:r>
      <w:r>
        <w:t>.</w:t>
      </w:r>
    </w:p>
    <w:p w14:paraId="73226B65" w14:textId="77777777" w:rsidR="00775B9A" w:rsidRDefault="00724680" w:rsidP="00724680">
      <w:pPr>
        <w:pStyle w:val="SubStepAlpha"/>
      </w:pPr>
      <w:r>
        <w:t>Examine the IP routing tables on D1</w:t>
      </w:r>
      <w:r w:rsidR="00F839B1">
        <w:t>.</w:t>
      </w:r>
      <w:r>
        <w:t xml:space="preserve"> </w:t>
      </w:r>
    </w:p>
    <w:p w14:paraId="60315CA5" w14:textId="762B3879" w:rsidR="00724680" w:rsidRPr="00724680" w:rsidRDefault="00724680" w:rsidP="00775B9A">
      <w:pPr>
        <w:pStyle w:val="BodyTextL50"/>
      </w:pPr>
      <w:r w:rsidRPr="00724680">
        <w:t xml:space="preserve">On </w:t>
      </w:r>
      <w:r w:rsidRPr="00724680">
        <w:rPr>
          <w:b/>
          <w:bCs/>
        </w:rPr>
        <w:t>D1</w:t>
      </w:r>
      <w:r w:rsidRPr="00724680">
        <w:t xml:space="preserve">, the IPv4 and IPv6 routing tables currently contain </w:t>
      </w:r>
      <w:r w:rsidRPr="00724680">
        <w:rPr>
          <w:b/>
          <w:bCs/>
        </w:rPr>
        <w:t>only directly connected and local routes</w:t>
      </w:r>
      <w:r w:rsidRPr="00724680">
        <w:t xml:space="preserve">. These include the loopback networks </w:t>
      </w:r>
      <w:r w:rsidRPr="00724680">
        <w:rPr>
          <w:b/>
          <w:bCs/>
        </w:rPr>
        <w:t>192.168.1.0/24</w:t>
      </w:r>
      <w:r w:rsidRPr="00724680">
        <w:t xml:space="preserve">, </w:t>
      </w:r>
      <w:r w:rsidRPr="00724680">
        <w:rPr>
          <w:b/>
          <w:bCs/>
        </w:rPr>
        <w:t>192.168.2.0/24</w:t>
      </w:r>
      <w:r w:rsidRPr="00724680">
        <w:t xml:space="preserve">, and </w:t>
      </w:r>
      <w:r w:rsidRPr="00724680">
        <w:rPr>
          <w:b/>
          <w:bCs/>
        </w:rPr>
        <w:t>2001:DB8:CAB::/48</w:t>
      </w:r>
      <w:r w:rsidRPr="00724680">
        <w:t xml:space="preserve">, as well as the directly connected link to </w:t>
      </w:r>
      <w:r w:rsidRPr="00724680">
        <w:rPr>
          <w:b/>
          <w:bCs/>
        </w:rPr>
        <w:t>R1</w:t>
      </w:r>
      <w:r w:rsidRPr="00724680">
        <w:t>.</w:t>
      </w:r>
    </w:p>
    <w:p w14:paraId="0A69E458" w14:textId="0F4039B6" w:rsidR="00F839B1" w:rsidRDefault="00724680" w:rsidP="00775B9A">
      <w:pPr>
        <w:pStyle w:val="BodyTextL50"/>
      </w:pPr>
      <w:r w:rsidRPr="00724680">
        <w:t xml:space="preserve">Although an </w:t>
      </w:r>
      <w:r w:rsidRPr="00724680">
        <w:rPr>
          <w:b/>
          <w:bCs/>
        </w:rPr>
        <w:t>eBGP session is established with R1 in AS 65000</w:t>
      </w:r>
      <w:r w:rsidRPr="00724680">
        <w:t xml:space="preserve">, </w:t>
      </w:r>
      <w:r w:rsidRPr="00724680">
        <w:rPr>
          <w:b/>
          <w:bCs/>
        </w:rPr>
        <w:t>D1 is not receiving any BGP routes from R1 at this time</w:t>
      </w:r>
      <w:r w:rsidRPr="00724680">
        <w:t>. This is expected because R1 is not advertising any BGP-learned or internal routes back toward D1. As a result, D1 has no BGP routes installed in its routing tables.</w:t>
      </w:r>
    </w:p>
    <w:p w14:paraId="27DD0881" w14:textId="0BD053D2" w:rsidR="00170977" w:rsidRPr="002B654F" w:rsidRDefault="00170977" w:rsidP="00A86C10">
      <w:pPr>
        <w:pStyle w:val="CMD"/>
      </w:pPr>
      <w:r>
        <w:t>D1#</w:t>
      </w:r>
      <w:r w:rsidR="002B654F">
        <w:t xml:space="preserve"> </w:t>
      </w:r>
      <w:r w:rsidRPr="00A86C10">
        <w:rPr>
          <w:b/>
          <w:bCs/>
        </w:rPr>
        <w:t xml:space="preserve">show ip </w:t>
      </w:r>
      <w:r w:rsidR="008E79C2" w:rsidRPr="00A86C10">
        <w:rPr>
          <w:b/>
          <w:bCs/>
        </w:rPr>
        <w:t>route | begin Gateway</w:t>
      </w:r>
    </w:p>
    <w:p w14:paraId="311CEDBF" w14:textId="77777777" w:rsidR="00170977" w:rsidRDefault="00170977" w:rsidP="00170977">
      <w:pPr>
        <w:pStyle w:val="CMDOutput"/>
      </w:pPr>
      <w:r>
        <w:t>Gateway of last resort is not set</w:t>
      </w:r>
    </w:p>
    <w:p w14:paraId="3DD9973F" w14:textId="77777777" w:rsidR="00170977" w:rsidRDefault="00170977" w:rsidP="00170977">
      <w:pPr>
        <w:pStyle w:val="CMDOutput"/>
      </w:pPr>
    </w:p>
    <w:p w14:paraId="5F8C2413" w14:textId="77777777" w:rsidR="00170977" w:rsidRDefault="00170977" w:rsidP="00170977">
      <w:pPr>
        <w:pStyle w:val="CMDOutput"/>
      </w:pPr>
      <w:r>
        <w:t xml:space="preserve">      192.168.1.0/24 is variably </w:t>
      </w:r>
      <w:proofErr w:type="spellStart"/>
      <w:r>
        <w:t>subnetted</w:t>
      </w:r>
      <w:proofErr w:type="spellEnd"/>
      <w:r>
        <w:t>, 2 subnets, 2 masks</w:t>
      </w:r>
    </w:p>
    <w:p w14:paraId="1E50E517" w14:textId="77777777" w:rsidR="00170977" w:rsidRDefault="00170977" w:rsidP="00170977">
      <w:pPr>
        <w:pStyle w:val="CMDOutput"/>
      </w:pPr>
      <w:r>
        <w:t>C        192.168.1.0/24 is directly connected, Loopback0</w:t>
      </w:r>
    </w:p>
    <w:p w14:paraId="20716452" w14:textId="77777777" w:rsidR="00170977" w:rsidRDefault="00170977" w:rsidP="00170977">
      <w:pPr>
        <w:pStyle w:val="CMDOutput"/>
      </w:pPr>
      <w:r>
        <w:t>L        192.168.1.1/32 is directly connected, Loopback0</w:t>
      </w:r>
    </w:p>
    <w:p w14:paraId="392263C6" w14:textId="77777777" w:rsidR="00170977" w:rsidRDefault="00170977" w:rsidP="00170977">
      <w:pPr>
        <w:pStyle w:val="CMDOutput"/>
      </w:pPr>
      <w:r>
        <w:t xml:space="preserve">      192.168.2.0/24 is variably </w:t>
      </w:r>
      <w:proofErr w:type="spellStart"/>
      <w:r>
        <w:t>subnetted</w:t>
      </w:r>
      <w:proofErr w:type="spellEnd"/>
      <w:r>
        <w:t>, 2 subnets, 2 masks</w:t>
      </w:r>
    </w:p>
    <w:p w14:paraId="775A6F6E" w14:textId="77777777" w:rsidR="00170977" w:rsidRDefault="00170977" w:rsidP="00170977">
      <w:pPr>
        <w:pStyle w:val="CMDOutput"/>
      </w:pPr>
      <w:r>
        <w:t>C        192.168.2.0/24 is directly connected, Loopback1</w:t>
      </w:r>
    </w:p>
    <w:p w14:paraId="6371BA42" w14:textId="77777777" w:rsidR="00170977" w:rsidRDefault="00170977" w:rsidP="00170977">
      <w:pPr>
        <w:pStyle w:val="CMDOutput"/>
      </w:pPr>
      <w:r>
        <w:t>L        192.168.2.1/32 is directly connected, Loopback1</w:t>
      </w:r>
    </w:p>
    <w:p w14:paraId="1D035404" w14:textId="77777777" w:rsidR="00170977" w:rsidRDefault="00170977" w:rsidP="00170977">
      <w:pPr>
        <w:pStyle w:val="CMDOutput"/>
      </w:pPr>
      <w:r>
        <w:t xml:space="preserve">      209.165.200.0/24 is variably </w:t>
      </w:r>
      <w:proofErr w:type="spellStart"/>
      <w:r>
        <w:t>subnetted</w:t>
      </w:r>
      <w:proofErr w:type="spellEnd"/>
      <w:r>
        <w:t>, 2 subnets, 2 masks</w:t>
      </w:r>
    </w:p>
    <w:p w14:paraId="23BACF5C" w14:textId="77777777" w:rsidR="00170977" w:rsidRDefault="00170977" w:rsidP="00170977">
      <w:pPr>
        <w:pStyle w:val="CMDOutput"/>
      </w:pPr>
      <w:r>
        <w:t>C        209.165.200.4/30 is directly connected, GigabitEthernet1/0/11</w:t>
      </w:r>
    </w:p>
    <w:p w14:paraId="50B1AED9" w14:textId="77777777" w:rsidR="00170977" w:rsidRDefault="00170977" w:rsidP="00170977">
      <w:pPr>
        <w:pStyle w:val="CMDOutput"/>
      </w:pPr>
      <w:r>
        <w:t>L        209.165.200.6/32 is directly connected, GigabitEthernet1/0/11</w:t>
      </w:r>
    </w:p>
    <w:p w14:paraId="4B8D9E09" w14:textId="4C6EEA7A" w:rsidR="00170977" w:rsidRDefault="00170977" w:rsidP="002F646D">
      <w:pPr>
        <w:pStyle w:val="CMD"/>
      </w:pPr>
      <w:r>
        <w:t>D1#</w:t>
      </w:r>
      <w:r w:rsidR="002B654F">
        <w:t xml:space="preserve"> </w:t>
      </w:r>
      <w:r w:rsidRPr="002F646D">
        <w:rPr>
          <w:b/>
          <w:bCs/>
        </w:rPr>
        <w:t xml:space="preserve">show ipv6 </w:t>
      </w:r>
      <w:r w:rsidR="008E79C2" w:rsidRPr="002F646D">
        <w:rPr>
          <w:b/>
          <w:bCs/>
        </w:rPr>
        <w:t>route | begin 2001</w:t>
      </w:r>
    </w:p>
    <w:p w14:paraId="28D42BB8" w14:textId="77777777" w:rsidR="00170977" w:rsidRDefault="00170977" w:rsidP="00170977">
      <w:pPr>
        <w:pStyle w:val="CMDOutput"/>
      </w:pPr>
      <w:r>
        <w:t>C   2001:DB8:209:4::/64 [0/0]</w:t>
      </w:r>
    </w:p>
    <w:p w14:paraId="6E9E0610" w14:textId="77777777" w:rsidR="00170977" w:rsidRDefault="00170977" w:rsidP="00170977">
      <w:pPr>
        <w:pStyle w:val="CMDOutput"/>
      </w:pPr>
      <w:r>
        <w:t xml:space="preserve">     via GigabitEthernet1/0/11, directly connected</w:t>
      </w:r>
    </w:p>
    <w:p w14:paraId="3F5B73F2" w14:textId="77777777" w:rsidR="00170977" w:rsidRDefault="00170977" w:rsidP="00170977">
      <w:pPr>
        <w:pStyle w:val="CMDOutput"/>
      </w:pPr>
      <w:r>
        <w:t>L   2001:DB8:209:4::6/128 [0/0]</w:t>
      </w:r>
    </w:p>
    <w:p w14:paraId="327BE68D" w14:textId="77777777" w:rsidR="00170977" w:rsidRDefault="00170977" w:rsidP="00170977">
      <w:pPr>
        <w:pStyle w:val="CMDOutput"/>
      </w:pPr>
      <w:r>
        <w:t xml:space="preserve">     via GigabitEthernet1/0/11, receive</w:t>
      </w:r>
    </w:p>
    <w:p w14:paraId="56488EAE" w14:textId="77777777" w:rsidR="00170977" w:rsidRDefault="00170977" w:rsidP="00170977">
      <w:pPr>
        <w:pStyle w:val="CMDOutput"/>
      </w:pPr>
      <w:r>
        <w:t>C   2001:DB8:CAB::/48 [0/0]</w:t>
      </w:r>
    </w:p>
    <w:p w14:paraId="389692C9" w14:textId="77777777" w:rsidR="00170977" w:rsidRDefault="00170977" w:rsidP="00170977">
      <w:pPr>
        <w:pStyle w:val="CMDOutput"/>
      </w:pPr>
      <w:r>
        <w:t xml:space="preserve">     via Loopback2, directly connected</w:t>
      </w:r>
    </w:p>
    <w:p w14:paraId="038A003D" w14:textId="77777777" w:rsidR="00170977" w:rsidRDefault="00170977" w:rsidP="00170977">
      <w:pPr>
        <w:pStyle w:val="CMDOutput"/>
      </w:pPr>
      <w:r>
        <w:t>L   2001:DB8:CAB::1/128 [0/0]</w:t>
      </w:r>
    </w:p>
    <w:p w14:paraId="6037E81E" w14:textId="77777777" w:rsidR="00170977" w:rsidRDefault="00170977" w:rsidP="00170977">
      <w:pPr>
        <w:pStyle w:val="CMDOutput"/>
      </w:pPr>
      <w:r>
        <w:t xml:space="preserve">     via Loopback2, receive</w:t>
      </w:r>
    </w:p>
    <w:p w14:paraId="5BD0BD6F" w14:textId="77777777" w:rsidR="00170977" w:rsidRDefault="00170977" w:rsidP="00170977">
      <w:pPr>
        <w:pStyle w:val="CMDOutput"/>
      </w:pPr>
      <w:r>
        <w:t>L   FF00::/8 [0/0]</w:t>
      </w:r>
    </w:p>
    <w:p w14:paraId="720032CC" w14:textId="77777777" w:rsidR="00170977" w:rsidRDefault="00170977" w:rsidP="00170977">
      <w:pPr>
        <w:pStyle w:val="CMDOutput"/>
      </w:pPr>
      <w:r>
        <w:t xml:space="preserve">     via Null0, receive</w:t>
      </w:r>
    </w:p>
    <w:p w14:paraId="43A38B95" w14:textId="46C4F4CB" w:rsidR="00F839B1" w:rsidRDefault="00E93C1E" w:rsidP="00F839B1">
      <w:pPr>
        <w:pStyle w:val="SubStepAlpha"/>
      </w:pPr>
      <w:r>
        <w:t xml:space="preserve">Examine </w:t>
      </w:r>
      <w:r w:rsidR="00A86C10">
        <w:t xml:space="preserve">similar output for </w:t>
      </w:r>
      <w:r>
        <w:t>the IP routing tables on D2</w:t>
      </w:r>
      <w:r w:rsidR="00F839B1">
        <w:t>.</w:t>
      </w:r>
    </w:p>
    <w:p w14:paraId="5AECE861" w14:textId="08986494" w:rsidR="00170977" w:rsidRDefault="00170977" w:rsidP="00C415DD">
      <w:pPr>
        <w:pStyle w:val="CMD"/>
      </w:pPr>
      <w:r>
        <w:t>D2#</w:t>
      </w:r>
      <w:r w:rsidR="002B654F">
        <w:t xml:space="preserve"> </w:t>
      </w:r>
      <w:r w:rsidRPr="00C415DD">
        <w:rPr>
          <w:b/>
          <w:bCs/>
        </w:rPr>
        <w:t xml:space="preserve">show ip </w:t>
      </w:r>
      <w:r w:rsidR="008E79C2" w:rsidRPr="00C415DD">
        <w:rPr>
          <w:b/>
          <w:bCs/>
        </w:rPr>
        <w:t>route | begin Gateway</w:t>
      </w:r>
    </w:p>
    <w:p w14:paraId="52EB0CD1" w14:textId="77777777" w:rsidR="00170977" w:rsidRDefault="00170977" w:rsidP="00170977">
      <w:pPr>
        <w:pStyle w:val="CMDOutput"/>
      </w:pPr>
      <w:r>
        <w:t>Gateway of last resort is not set</w:t>
      </w:r>
    </w:p>
    <w:p w14:paraId="1E579494" w14:textId="77777777" w:rsidR="00170977" w:rsidRDefault="00170977" w:rsidP="00170977">
      <w:pPr>
        <w:pStyle w:val="CMDOutput"/>
      </w:pPr>
    </w:p>
    <w:p w14:paraId="20EBC5C3" w14:textId="77777777" w:rsidR="00170977" w:rsidRDefault="00170977" w:rsidP="00170977">
      <w:pPr>
        <w:pStyle w:val="CMDOutput"/>
      </w:pPr>
      <w:r>
        <w:t xml:space="preserve">      192.168.10.0/24 is variably </w:t>
      </w:r>
      <w:proofErr w:type="spellStart"/>
      <w:r>
        <w:t>subnetted</w:t>
      </w:r>
      <w:proofErr w:type="spellEnd"/>
      <w:r>
        <w:t>, 2 subnets, 2 masks</w:t>
      </w:r>
    </w:p>
    <w:p w14:paraId="100E9512" w14:textId="77777777" w:rsidR="00170977" w:rsidRDefault="00170977" w:rsidP="00170977">
      <w:pPr>
        <w:pStyle w:val="CMDOutput"/>
      </w:pPr>
      <w:r>
        <w:lastRenderedPageBreak/>
        <w:t>C        192.168.10.0/24 is directly connected, Loopback0</w:t>
      </w:r>
    </w:p>
    <w:p w14:paraId="1A79951B" w14:textId="77777777" w:rsidR="00170977" w:rsidRDefault="00170977" w:rsidP="00170977">
      <w:pPr>
        <w:pStyle w:val="CMDOutput"/>
      </w:pPr>
      <w:r>
        <w:t>L        192.168.10.1/32 is directly connected, Loopback0</w:t>
      </w:r>
    </w:p>
    <w:p w14:paraId="4559DDD0" w14:textId="77777777" w:rsidR="00170977" w:rsidRDefault="00170977" w:rsidP="00170977">
      <w:pPr>
        <w:pStyle w:val="CMDOutput"/>
      </w:pPr>
      <w:r>
        <w:t xml:space="preserve">      192.168.20.0/24 is variably </w:t>
      </w:r>
      <w:proofErr w:type="spellStart"/>
      <w:r>
        <w:t>subnetted</w:t>
      </w:r>
      <w:proofErr w:type="spellEnd"/>
      <w:r>
        <w:t>, 2 subnets, 2 masks</w:t>
      </w:r>
    </w:p>
    <w:p w14:paraId="239F4676" w14:textId="77777777" w:rsidR="00170977" w:rsidRDefault="00170977" w:rsidP="00170977">
      <w:pPr>
        <w:pStyle w:val="CMDOutput"/>
      </w:pPr>
      <w:r>
        <w:t>C        192.168.20.0/24 is directly connected, Loopback1</w:t>
      </w:r>
    </w:p>
    <w:p w14:paraId="305EE4CD" w14:textId="77777777" w:rsidR="00170977" w:rsidRDefault="00170977" w:rsidP="00170977">
      <w:pPr>
        <w:pStyle w:val="CMDOutput"/>
      </w:pPr>
      <w:r>
        <w:t>L        192.168.20.1/32 is directly connected, Loopback1</w:t>
      </w:r>
    </w:p>
    <w:p w14:paraId="437C4E56" w14:textId="77777777" w:rsidR="00170977" w:rsidRDefault="00170977" w:rsidP="00170977">
      <w:pPr>
        <w:pStyle w:val="CMDOutput"/>
      </w:pPr>
      <w:r>
        <w:t xml:space="preserve">      209.165.200.0/24 is variably </w:t>
      </w:r>
      <w:proofErr w:type="spellStart"/>
      <w:r>
        <w:t>subnetted</w:t>
      </w:r>
      <w:proofErr w:type="spellEnd"/>
      <w:r>
        <w:t>, 2 subnets, 2 masks</w:t>
      </w:r>
    </w:p>
    <w:p w14:paraId="12D6061F" w14:textId="77777777" w:rsidR="00170977" w:rsidRDefault="00170977" w:rsidP="00170977">
      <w:pPr>
        <w:pStyle w:val="CMDOutput"/>
      </w:pPr>
      <w:r>
        <w:t>C        209.165.200.8/30 is directly connected, GigabitEthernet1/0/11</w:t>
      </w:r>
    </w:p>
    <w:p w14:paraId="37B594AD" w14:textId="77777777" w:rsidR="00170977" w:rsidRDefault="00170977" w:rsidP="00170977">
      <w:pPr>
        <w:pStyle w:val="CMDOutput"/>
      </w:pPr>
      <w:r>
        <w:t>L        209.165.200.10/32 is directly connected, GigabitEthernet1/0/11</w:t>
      </w:r>
    </w:p>
    <w:p w14:paraId="4C157A47" w14:textId="10F8428D" w:rsidR="00170977" w:rsidRPr="002B654F" w:rsidRDefault="00170977" w:rsidP="00C415DD">
      <w:pPr>
        <w:pStyle w:val="CMD"/>
      </w:pPr>
      <w:r>
        <w:t>D2#</w:t>
      </w:r>
      <w:r w:rsidR="002B654F">
        <w:t xml:space="preserve"> </w:t>
      </w:r>
      <w:r w:rsidRPr="00C415DD">
        <w:rPr>
          <w:b/>
          <w:bCs/>
        </w:rPr>
        <w:t xml:space="preserve">show ipv6 </w:t>
      </w:r>
      <w:r w:rsidR="008E79C2" w:rsidRPr="00C415DD">
        <w:rPr>
          <w:b/>
          <w:bCs/>
        </w:rPr>
        <w:t>route | begin 2001</w:t>
      </w:r>
    </w:p>
    <w:p w14:paraId="7654B40C" w14:textId="77777777" w:rsidR="00170977" w:rsidRDefault="00170977" w:rsidP="00170977">
      <w:pPr>
        <w:pStyle w:val="CMDOutput"/>
      </w:pPr>
      <w:r>
        <w:t>C   2001:DB8:209:8::/64 [0/0]</w:t>
      </w:r>
    </w:p>
    <w:p w14:paraId="2A8C1A4F" w14:textId="77777777" w:rsidR="00170977" w:rsidRDefault="00170977" w:rsidP="00170977">
      <w:pPr>
        <w:pStyle w:val="CMDOutput"/>
      </w:pPr>
      <w:r>
        <w:t xml:space="preserve">     via GigabitEthernet1/0/11, directly connected</w:t>
      </w:r>
    </w:p>
    <w:p w14:paraId="5BDA1C8B" w14:textId="77777777" w:rsidR="00170977" w:rsidRDefault="00170977" w:rsidP="00170977">
      <w:pPr>
        <w:pStyle w:val="CMDOutput"/>
      </w:pPr>
      <w:r>
        <w:t>L   2001:DB8:209:8::10/128 [0/0]</w:t>
      </w:r>
    </w:p>
    <w:p w14:paraId="5985E426" w14:textId="77777777" w:rsidR="00170977" w:rsidRDefault="00170977" w:rsidP="00170977">
      <w:pPr>
        <w:pStyle w:val="CMDOutput"/>
      </w:pPr>
      <w:r>
        <w:t xml:space="preserve">     via GigabitEthernet1/0/11, receive</w:t>
      </w:r>
    </w:p>
    <w:p w14:paraId="008E75FA" w14:textId="77777777" w:rsidR="00170977" w:rsidRDefault="00170977" w:rsidP="00170977">
      <w:pPr>
        <w:pStyle w:val="CMDOutput"/>
      </w:pPr>
      <w:r>
        <w:t>C   2001:DB8:ACAD::/48 [0/0]</w:t>
      </w:r>
    </w:p>
    <w:p w14:paraId="7450A812" w14:textId="77777777" w:rsidR="00170977" w:rsidRDefault="00170977" w:rsidP="00170977">
      <w:pPr>
        <w:pStyle w:val="CMDOutput"/>
      </w:pPr>
      <w:r>
        <w:t xml:space="preserve">     via Loopback2, directly connected</w:t>
      </w:r>
    </w:p>
    <w:p w14:paraId="554CB9D8" w14:textId="77777777" w:rsidR="00170977" w:rsidRDefault="00170977" w:rsidP="00170977">
      <w:pPr>
        <w:pStyle w:val="CMDOutput"/>
      </w:pPr>
      <w:r>
        <w:t>L   2001:DB8:ACAD::1/128 [0/0]</w:t>
      </w:r>
    </w:p>
    <w:p w14:paraId="7B8269DC" w14:textId="77777777" w:rsidR="00170977" w:rsidRDefault="00170977" w:rsidP="00170977">
      <w:pPr>
        <w:pStyle w:val="CMDOutput"/>
      </w:pPr>
      <w:r>
        <w:t xml:space="preserve">     via Loopback2, receive</w:t>
      </w:r>
    </w:p>
    <w:p w14:paraId="55240752" w14:textId="77777777" w:rsidR="00170977" w:rsidRDefault="00170977" w:rsidP="00170977">
      <w:pPr>
        <w:pStyle w:val="CMDOutput"/>
      </w:pPr>
      <w:r>
        <w:t>L   FF00::/8 [0/0]</w:t>
      </w:r>
    </w:p>
    <w:p w14:paraId="6239ABEE" w14:textId="77777777" w:rsidR="00170977" w:rsidRDefault="00170977" w:rsidP="00170977">
      <w:pPr>
        <w:pStyle w:val="CMDOutput"/>
      </w:pPr>
      <w:r>
        <w:t xml:space="preserve">     via Null0, receive</w:t>
      </w:r>
    </w:p>
    <w:p w14:paraId="398B9F46" w14:textId="766D4F4C" w:rsidR="00792394" w:rsidRDefault="00792394" w:rsidP="00792394">
      <w:pPr>
        <w:pStyle w:val="Heading3"/>
      </w:pPr>
      <w:r>
        <w:t xml:space="preserve">Examine BGP </w:t>
      </w:r>
      <w:r w:rsidR="003C4790">
        <w:t>a</w:t>
      </w:r>
      <w:r w:rsidR="00263662">
        <w:t xml:space="preserve">djacencies and </w:t>
      </w:r>
      <w:r w:rsidR="003C4790">
        <w:t>t</w:t>
      </w:r>
      <w:r>
        <w:t>ables</w:t>
      </w:r>
      <w:r w:rsidRPr="009B045F">
        <w:t xml:space="preserve"> </w:t>
      </w:r>
      <w:r w:rsidR="00590031">
        <w:t>for eBGP</w:t>
      </w:r>
      <w:r w:rsidR="003C4790">
        <w:t xml:space="preserve"> on</w:t>
      </w:r>
      <w:r w:rsidR="00590031">
        <w:t xml:space="preserve"> </w:t>
      </w:r>
      <w:r>
        <w:t>R1</w:t>
      </w:r>
      <w:r w:rsidR="00FA1B4E">
        <w:t>/</w:t>
      </w:r>
      <w:r w:rsidR="00590031">
        <w:t>D1</w:t>
      </w:r>
      <w:r w:rsidR="00FA1B4E">
        <w:t xml:space="preserve"> and</w:t>
      </w:r>
      <w:r w:rsidR="00590031">
        <w:t xml:space="preserve"> R3</w:t>
      </w:r>
      <w:r w:rsidR="00FA1B4E">
        <w:t>/</w:t>
      </w:r>
      <w:r w:rsidR="00590031">
        <w:t>D2</w:t>
      </w:r>
      <w:r>
        <w:t>.</w:t>
      </w:r>
    </w:p>
    <w:p w14:paraId="01ECDC82" w14:textId="77777777" w:rsidR="00A5591F" w:rsidRPr="00A5591F" w:rsidRDefault="00A5591F" w:rsidP="00DC03BC">
      <w:pPr>
        <w:pStyle w:val="BodyTextL25"/>
      </w:pPr>
      <w:r w:rsidRPr="00A5591F">
        <w:t>The eBGP adjacencies between R1 and D1, and between R3 and D2, have already been indirectly verified in the previous section by observing that R1 and R3 have installed IPv4 and IPv6 BGP routes learned from AS 65001 and AS 65002, respectively. The presence of these routes in the IP routing tables confirms that the eBGP sessions are established and operational.</w:t>
      </w:r>
    </w:p>
    <w:p w14:paraId="76D41408" w14:textId="4FE3AD64" w:rsidR="00A5591F" w:rsidRDefault="00A5591F" w:rsidP="00DC03BC">
      <w:pPr>
        <w:pStyle w:val="BodyTextL25"/>
      </w:pPr>
      <w:r>
        <w:t>T</w:t>
      </w:r>
      <w:r w:rsidRPr="00A5591F">
        <w:t xml:space="preserve">he following commands are provided </w:t>
      </w:r>
      <w:r w:rsidRPr="00A5591F">
        <w:rPr>
          <w:b/>
          <w:bCs/>
        </w:rPr>
        <w:t>for reference and optional verification</w:t>
      </w:r>
      <w:r w:rsidRPr="00A5591F">
        <w:t>. To keep the lab concise, command output is omitted.</w:t>
      </w:r>
    </w:p>
    <w:p w14:paraId="2BEDE5FF" w14:textId="017002D0" w:rsidR="00A5591F" w:rsidRDefault="00A5591F" w:rsidP="00A5591F">
      <w:pPr>
        <w:pStyle w:val="BodyTextL50"/>
      </w:pPr>
      <w:r>
        <w:t>BGP Adjacencies</w:t>
      </w:r>
    </w:p>
    <w:p w14:paraId="0C1F3469" w14:textId="58AE8459" w:rsidR="00A5591F" w:rsidRPr="00DC03BC" w:rsidRDefault="00A5591F" w:rsidP="00A5591F">
      <w:pPr>
        <w:pStyle w:val="BulletBody"/>
        <w:rPr>
          <w:b/>
          <w:bCs/>
        </w:rPr>
      </w:pPr>
      <w:r w:rsidRPr="00DC03BC">
        <w:rPr>
          <w:b/>
          <w:bCs/>
        </w:rPr>
        <w:t xml:space="preserve">show ip </w:t>
      </w:r>
      <w:proofErr w:type="spellStart"/>
      <w:r w:rsidRPr="00DC03BC">
        <w:rPr>
          <w:b/>
          <w:bCs/>
        </w:rPr>
        <w:t>bgp</w:t>
      </w:r>
      <w:proofErr w:type="spellEnd"/>
      <w:r w:rsidRPr="00DC03BC">
        <w:rPr>
          <w:b/>
          <w:bCs/>
        </w:rPr>
        <w:t xml:space="preserve"> summary</w:t>
      </w:r>
    </w:p>
    <w:p w14:paraId="05EB170B" w14:textId="68164B82" w:rsidR="00A5591F" w:rsidRPr="00DC03BC" w:rsidRDefault="00A5591F" w:rsidP="00A5591F">
      <w:pPr>
        <w:pStyle w:val="BulletBody"/>
        <w:rPr>
          <w:b/>
          <w:bCs/>
        </w:rPr>
      </w:pPr>
      <w:r w:rsidRPr="00DC03BC">
        <w:rPr>
          <w:b/>
          <w:bCs/>
        </w:rPr>
        <w:t xml:space="preserve">show </w:t>
      </w:r>
      <w:proofErr w:type="spellStart"/>
      <w:r w:rsidRPr="00DC03BC">
        <w:rPr>
          <w:b/>
          <w:bCs/>
        </w:rPr>
        <w:t>bgp</w:t>
      </w:r>
      <w:proofErr w:type="spellEnd"/>
      <w:r w:rsidRPr="00DC03BC">
        <w:rPr>
          <w:b/>
          <w:bCs/>
        </w:rPr>
        <w:t xml:space="preserve"> ipv6 unicast summary</w:t>
      </w:r>
    </w:p>
    <w:p w14:paraId="6DF06514" w14:textId="1D5D5419" w:rsidR="00A5591F" w:rsidRDefault="00A5591F" w:rsidP="00A5591F">
      <w:pPr>
        <w:pStyle w:val="BodyTextL50"/>
      </w:pPr>
      <w:r>
        <w:t>BGP Tables</w:t>
      </w:r>
    </w:p>
    <w:p w14:paraId="7244B4F3" w14:textId="45B9FF51" w:rsidR="00A5591F" w:rsidRPr="00DC03BC" w:rsidRDefault="00A5591F" w:rsidP="00A5591F">
      <w:pPr>
        <w:pStyle w:val="BulletBody"/>
        <w:rPr>
          <w:b/>
          <w:bCs/>
        </w:rPr>
      </w:pPr>
      <w:r w:rsidRPr="00DC03BC">
        <w:rPr>
          <w:b/>
          <w:bCs/>
        </w:rPr>
        <w:t xml:space="preserve">show </w:t>
      </w:r>
      <w:proofErr w:type="spellStart"/>
      <w:r w:rsidRPr="00DC03BC">
        <w:rPr>
          <w:b/>
          <w:bCs/>
        </w:rPr>
        <w:t>bgp</w:t>
      </w:r>
      <w:proofErr w:type="spellEnd"/>
      <w:r w:rsidRPr="00DC03BC">
        <w:rPr>
          <w:b/>
          <w:bCs/>
        </w:rPr>
        <w:t xml:space="preserve"> ipv4 unicast</w:t>
      </w:r>
    </w:p>
    <w:p w14:paraId="5475E80A" w14:textId="50DEB5FA" w:rsidR="00A5591F" w:rsidRPr="00DC03BC" w:rsidRDefault="00A5591F" w:rsidP="00A5591F">
      <w:pPr>
        <w:pStyle w:val="BulletBody"/>
        <w:rPr>
          <w:b/>
          <w:bCs/>
        </w:rPr>
      </w:pPr>
      <w:r w:rsidRPr="00DC03BC">
        <w:rPr>
          <w:b/>
          <w:bCs/>
        </w:rPr>
        <w:t xml:space="preserve">show </w:t>
      </w:r>
      <w:proofErr w:type="spellStart"/>
      <w:r w:rsidRPr="00DC03BC">
        <w:rPr>
          <w:b/>
          <w:bCs/>
        </w:rPr>
        <w:t>bgp</w:t>
      </w:r>
      <w:proofErr w:type="spellEnd"/>
      <w:r w:rsidRPr="00DC03BC">
        <w:rPr>
          <w:b/>
          <w:bCs/>
        </w:rPr>
        <w:t xml:space="preserve"> ipv6 unicast</w:t>
      </w:r>
    </w:p>
    <w:p w14:paraId="2B035B91" w14:textId="757158B2" w:rsidR="00384551" w:rsidRDefault="00A5591F" w:rsidP="00DC03BC">
      <w:pPr>
        <w:pStyle w:val="BodyTextL25"/>
      </w:pPr>
      <w:r w:rsidRPr="00A5591F">
        <w:t>These commands allow you to confirm the state of the eBGP sessions and view the BGP routing information exchanged with the external autonomous systems.</w:t>
      </w:r>
    </w:p>
    <w:p w14:paraId="7A0B61FD" w14:textId="747687D3" w:rsidR="00191B32" w:rsidRDefault="00191B32" w:rsidP="00191B32">
      <w:pPr>
        <w:pStyle w:val="Heading3"/>
      </w:pPr>
      <w:r>
        <w:t xml:space="preserve">Examine BGP </w:t>
      </w:r>
      <w:r w:rsidR="00FA1B4E">
        <w:t>a</w:t>
      </w:r>
      <w:r>
        <w:t xml:space="preserve">djacencies for iBGP </w:t>
      </w:r>
      <w:r w:rsidR="00FA1B4E">
        <w:t>on</w:t>
      </w:r>
      <w:r>
        <w:t xml:space="preserve"> R1, R2</w:t>
      </w:r>
      <w:r w:rsidR="00FA1B4E">
        <w:t>,</w:t>
      </w:r>
      <w:r>
        <w:t xml:space="preserve"> and R3.</w:t>
      </w:r>
    </w:p>
    <w:p w14:paraId="21BB12E2" w14:textId="117E783C" w:rsidR="00191B32" w:rsidRDefault="00CB2158" w:rsidP="00191B32">
      <w:pPr>
        <w:pStyle w:val="SubStepAlpha"/>
      </w:pPr>
      <w:r>
        <w:t xml:space="preserve">Examine the BGP adjacencies on R1. </w:t>
      </w:r>
      <w:r w:rsidRPr="00CB2158">
        <w:t xml:space="preserve">Router </w:t>
      </w:r>
      <w:r w:rsidRPr="00CB2158">
        <w:rPr>
          <w:b/>
          <w:bCs/>
        </w:rPr>
        <w:t>R1</w:t>
      </w:r>
      <w:r w:rsidRPr="00CB2158">
        <w:t xml:space="preserve"> has an established </w:t>
      </w:r>
      <w:r w:rsidRPr="00CB2158">
        <w:rPr>
          <w:b/>
          <w:bCs/>
        </w:rPr>
        <w:t>eBGP adjacency with D1 in AS 65001</w:t>
      </w:r>
      <w:r w:rsidRPr="00CB2158">
        <w:t xml:space="preserve"> for both IPv4 and IPv6. The BGP summary output confirms that the sessions are stable and operational. R1 is receiving </w:t>
      </w:r>
      <w:r w:rsidRPr="00CB2158">
        <w:rPr>
          <w:b/>
          <w:bCs/>
        </w:rPr>
        <w:t>two IPv4 prefixes</w:t>
      </w:r>
      <w:r w:rsidRPr="00CB2158">
        <w:t xml:space="preserve"> and </w:t>
      </w:r>
      <w:r w:rsidRPr="00CB2158">
        <w:rPr>
          <w:b/>
          <w:bCs/>
        </w:rPr>
        <w:t>one IPv6 prefix</w:t>
      </w:r>
      <w:r w:rsidRPr="00CB2158">
        <w:t xml:space="preserve"> from its eBGP neighbor, which correspond to the networks originated by D1. This confirms that R1 is successfully learning external routes from AS 65001 and installing them into its BGP table.</w:t>
      </w:r>
    </w:p>
    <w:p w14:paraId="4E42472B" w14:textId="74396105" w:rsidR="00CB2158" w:rsidRPr="00CB2158" w:rsidRDefault="00CB2158" w:rsidP="00CB2158">
      <w:pPr>
        <w:pStyle w:val="BodyTextL50"/>
      </w:pPr>
      <w:r>
        <w:t>R1 currently has no iBGP adjacencies</w:t>
      </w:r>
      <w:r w:rsidR="00E50172">
        <w:t xml:space="preserve"> because </w:t>
      </w:r>
      <w:r w:rsidR="00E50172" w:rsidRPr="00E50172">
        <w:rPr>
          <w:b/>
          <w:bCs/>
        </w:rPr>
        <w:t>iBGP</w:t>
      </w:r>
      <w:r w:rsidR="00E50172">
        <w:t xml:space="preserve"> neighbor adjacencies </w:t>
      </w:r>
      <w:r w:rsidR="00E50172" w:rsidRPr="00E50172">
        <w:rPr>
          <w:b/>
          <w:bCs/>
        </w:rPr>
        <w:t xml:space="preserve">have </w:t>
      </w:r>
      <w:r w:rsidR="00E50172">
        <w:rPr>
          <w:b/>
          <w:bCs/>
        </w:rPr>
        <w:t xml:space="preserve">not yet </w:t>
      </w:r>
      <w:r w:rsidR="00E50172" w:rsidRPr="00E50172">
        <w:rPr>
          <w:b/>
          <w:bCs/>
        </w:rPr>
        <w:t xml:space="preserve">been configured </w:t>
      </w:r>
      <w:r w:rsidR="003A6D66">
        <w:rPr>
          <w:b/>
          <w:bCs/>
        </w:rPr>
        <w:t>at this stage</w:t>
      </w:r>
      <w:r w:rsidR="00E50172">
        <w:rPr>
          <w:b/>
          <w:bCs/>
        </w:rPr>
        <w:t xml:space="preserve"> </w:t>
      </w:r>
      <w:r w:rsidR="00BA79A1">
        <w:rPr>
          <w:b/>
          <w:bCs/>
        </w:rPr>
        <w:t xml:space="preserve">of </w:t>
      </w:r>
      <w:r w:rsidR="00E50172">
        <w:rPr>
          <w:b/>
          <w:bCs/>
        </w:rPr>
        <w:t>this lab</w:t>
      </w:r>
      <w:r>
        <w:t>.</w:t>
      </w:r>
    </w:p>
    <w:p w14:paraId="75CFDC91" w14:textId="23F4497C" w:rsidR="003F126A" w:rsidRPr="00DD1541" w:rsidRDefault="003F126A" w:rsidP="00957A17">
      <w:pPr>
        <w:pStyle w:val="CMD"/>
      </w:pPr>
      <w:r>
        <w:t>R1#</w:t>
      </w:r>
      <w:r w:rsidR="00DD1541">
        <w:t xml:space="preserve"> </w:t>
      </w:r>
      <w:r w:rsidRPr="00957A17">
        <w:rPr>
          <w:b/>
          <w:bCs/>
        </w:rPr>
        <w:t xml:space="preserve">show ip </w:t>
      </w:r>
      <w:proofErr w:type="spellStart"/>
      <w:r w:rsidRPr="00957A17">
        <w:rPr>
          <w:b/>
          <w:bCs/>
        </w:rPr>
        <w:t>bgp</w:t>
      </w:r>
      <w:proofErr w:type="spellEnd"/>
      <w:r w:rsidRPr="00957A17">
        <w:rPr>
          <w:b/>
          <w:bCs/>
        </w:rPr>
        <w:t xml:space="preserve"> summary </w:t>
      </w:r>
      <w:r w:rsidR="00957A17" w:rsidRPr="00957A17">
        <w:rPr>
          <w:b/>
          <w:bCs/>
        </w:rPr>
        <w:t>| begin Neighbor</w:t>
      </w:r>
      <w:r w:rsidRPr="00DD1541">
        <w:t xml:space="preserve"> </w:t>
      </w:r>
    </w:p>
    <w:p w14:paraId="598B40CE" w14:textId="3ECFF885" w:rsidR="003F126A" w:rsidRDefault="003F126A" w:rsidP="003F126A">
      <w:pPr>
        <w:pStyle w:val="CMDOutput"/>
      </w:pPr>
      <w:r>
        <w:t xml:space="preserve">Neighbor        V      AS </w:t>
      </w:r>
      <w:proofErr w:type="spellStart"/>
      <w:r>
        <w:t>MsgRcvd</w:t>
      </w:r>
      <w:proofErr w:type="spellEnd"/>
      <w:r>
        <w:t xml:space="preserve"> </w:t>
      </w:r>
      <w:proofErr w:type="spellStart"/>
      <w:r>
        <w:t>MsgSent</w:t>
      </w:r>
      <w:proofErr w:type="spellEnd"/>
      <w:r>
        <w:t xml:space="preserve">   </w:t>
      </w:r>
      <w:proofErr w:type="spellStart"/>
      <w:r>
        <w:t>TblVer</w:t>
      </w:r>
      <w:proofErr w:type="spellEnd"/>
      <w:r>
        <w:t xml:space="preserve">  </w:t>
      </w:r>
      <w:proofErr w:type="spellStart"/>
      <w:r>
        <w:t>InQ</w:t>
      </w:r>
      <w:proofErr w:type="spellEnd"/>
      <w:r>
        <w:t xml:space="preserve"> </w:t>
      </w:r>
      <w:proofErr w:type="spellStart"/>
      <w:r>
        <w:t>OutQ</w:t>
      </w:r>
      <w:proofErr w:type="spellEnd"/>
      <w:r>
        <w:t xml:space="preserve"> Up/Down  State/</w:t>
      </w:r>
      <w:proofErr w:type="spellStart"/>
      <w:r w:rsidRPr="00BA24DF">
        <w:rPr>
          <w:highlight w:val="yellow"/>
        </w:rPr>
        <w:t>PfxRcd</w:t>
      </w:r>
      <w:proofErr w:type="spellEnd"/>
    </w:p>
    <w:p w14:paraId="4E420736" w14:textId="4048675B" w:rsidR="003F126A" w:rsidRDefault="003F126A" w:rsidP="003F126A">
      <w:pPr>
        <w:pStyle w:val="CMDOutput"/>
      </w:pPr>
      <w:r w:rsidRPr="00BA24DF">
        <w:rPr>
          <w:highlight w:val="yellow"/>
        </w:rPr>
        <w:lastRenderedPageBreak/>
        <w:t>209.165.200.6</w:t>
      </w:r>
      <w:r>
        <w:t xml:space="preserve">   4   </w:t>
      </w:r>
      <w:r w:rsidRPr="00CB2158">
        <w:rPr>
          <w:highlight w:val="yellow"/>
        </w:rPr>
        <w:t>65001</w:t>
      </w:r>
      <w:r>
        <w:t xml:space="preserve">     158     155        3    0    0 02:19:08        </w:t>
      </w:r>
      <w:r w:rsidRPr="00BA24DF">
        <w:rPr>
          <w:highlight w:val="yellow"/>
        </w:rPr>
        <w:t>2</w:t>
      </w:r>
    </w:p>
    <w:p w14:paraId="77A7C47E" w14:textId="10383E14" w:rsidR="003F126A" w:rsidRDefault="003F126A" w:rsidP="006504C6">
      <w:pPr>
        <w:pStyle w:val="CMD"/>
      </w:pPr>
      <w:r>
        <w:t>R1#</w:t>
      </w:r>
      <w:r w:rsidR="00DD1541">
        <w:t xml:space="preserve"> </w:t>
      </w:r>
      <w:r w:rsidRPr="006504C6">
        <w:rPr>
          <w:b/>
          <w:bCs/>
        </w:rPr>
        <w:t xml:space="preserve">show </w:t>
      </w:r>
      <w:proofErr w:type="spellStart"/>
      <w:r w:rsidRPr="006504C6">
        <w:rPr>
          <w:b/>
          <w:bCs/>
        </w:rPr>
        <w:t>bgp</w:t>
      </w:r>
      <w:proofErr w:type="spellEnd"/>
      <w:r w:rsidRPr="006504C6">
        <w:rPr>
          <w:b/>
          <w:bCs/>
        </w:rPr>
        <w:t xml:space="preserve"> ipv6 unicast </w:t>
      </w:r>
      <w:r w:rsidR="00957A17" w:rsidRPr="006504C6">
        <w:rPr>
          <w:b/>
          <w:bCs/>
        </w:rPr>
        <w:t>summary | begin Neighbor</w:t>
      </w:r>
    </w:p>
    <w:p w14:paraId="71B94543" w14:textId="34090A15" w:rsidR="003F126A" w:rsidRDefault="003F126A" w:rsidP="003F126A">
      <w:pPr>
        <w:pStyle w:val="CMDOutput"/>
      </w:pPr>
      <w:r>
        <w:t xml:space="preserve">Neighbor        V      AS </w:t>
      </w:r>
      <w:proofErr w:type="spellStart"/>
      <w:r>
        <w:t>MsgRcvd</w:t>
      </w:r>
      <w:proofErr w:type="spellEnd"/>
      <w:r>
        <w:t xml:space="preserve"> </w:t>
      </w:r>
      <w:proofErr w:type="spellStart"/>
      <w:r>
        <w:t>MsgSent</w:t>
      </w:r>
      <w:proofErr w:type="spellEnd"/>
      <w:r>
        <w:t xml:space="preserve">   </w:t>
      </w:r>
      <w:proofErr w:type="spellStart"/>
      <w:r>
        <w:t>TblVer</w:t>
      </w:r>
      <w:proofErr w:type="spellEnd"/>
      <w:r>
        <w:t xml:space="preserve">  </w:t>
      </w:r>
      <w:proofErr w:type="spellStart"/>
      <w:r>
        <w:t>InQ</w:t>
      </w:r>
      <w:proofErr w:type="spellEnd"/>
      <w:r>
        <w:t xml:space="preserve"> </w:t>
      </w:r>
      <w:proofErr w:type="spellStart"/>
      <w:r>
        <w:t>OutQ</w:t>
      </w:r>
      <w:proofErr w:type="spellEnd"/>
      <w:r>
        <w:t xml:space="preserve"> Up/Down  State/</w:t>
      </w:r>
      <w:proofErr w:type="spellStart"/>
      <w:r w:rsidRPr="00BA24DF">
        <w:rPr>
          <w:highlight w:val="yellow"/>
        </w:rPr>
        <w:t>PfxRcd</w:t>
      </w:r>
      <w:proofErr w:type="spellEnd"/>
    </w:p>
    <w:p w14:paraId="6BA3189E" w14:textId="77777777" w:rsidR="003F126A" w:rsidRDefault="003F126A" w:rsidP="003F126A">
      <w:pPr>
        <w:pStyle w:val="CMDOutput"/>
      </w:pPr>
      <w:r w:rsidRPr="00BA24DF">
        <w:rPr>
          <w:highlight w:val="yellow"/>
        </w:rPr>
        <w:t>2001:DB8:209:4::6</w:t>
      </w:r>
    </w:p>
    <w:p w14:paraId="6AF45A36" w14:textId="78FB17E8" w:rsidR="003F126A" w:rsidRDefault="003F126A" w:rsidP="003F126A">
      <w:pPr>
        <w:pStyle w:val="CMDOutput"/>
      </w:pPr>
      <w:r>
        <w:t xml:space="preserve">                4   </w:t>
      </w:r>
      <w:r w:rsidRPr="00CB2158">
        <w:rPr>
          <w:highlight w:val="yellow"/>
        </w:rPr>
        <w:t>65001</w:t>
      </w:r>
      <w:r>
        <w:t xml:space="preserve">     159     156        2    0    0 02:19:05        </w:t>
      </w:r>
      <w:r w:rsidRPr="00BA24DF">
        <w:rPr>
          <w:highlight w:val="yellow"/>
        </w:rPr>
        <w:t>1</w:t>
      </w:r>
    </w:p>
    <w:p w14:paraId="4B3B328C" w14:textId="77777777" w:rsidR="003F126A" w:rsidRDefault="003F126A" w:rsidP="003F126A">
      <w:pPr>
        <w:pStyle w:val="CMDOutput"/>
      </w:pPr>
      <w:r>
        <w:t>R1#</w:t>
      </w:r>
    </w:p>
    <w:p w14:paraId="56619F4F" w14:textId="60E0111A" w:rsidR="00CB2158" w:rsidRDefault="00CB2158" w:rsidP="000E7B5E">
      <w:pPr>
        <w:pStyle w:val="SubStepAlpha"/>
      </w:pPr>
      <w:r>
        <w:t>Examine the BGP adjacencies on R3</w:t>
      </w:r>
      <w:r w:rsidR="00FA1B4E">
        <w:t xml:space="preserve"> to see similar output</w:t>
      </w:r>
      <w:r w:rsidR="00191B32">
        <w:t>.</w:t>
      </w:r>
      <w:r>
        <w:t xml:space="preserve"> </w:t>
      </w:r>
    </w:p>
    <w:p w14:paraId="3E8F2409" w14:textId="4820A3BB" w:rsidR="00DD1541" w:rsidRPr="00DD1541" w:rsidRDefault="00DD1541" w:rsidP="006504C6">
      <w:pPr>
        <w:pStyle w:val="CMD"/>
      </w:pPr>
      <w:r>
        <w:t xml:space="preserve">R3# </w:t>
      </w:r>
      <w:r w:rsidRPr="006504C6">
        <w:rPr>
          <w:b/>
          <w:bCs/>
        </w:rPr>
        <w:t xml:space="preserve">show ip </w:t>
      </w:r>
      <w:proofErr w:type="spellStart"/>
      <w:r w:rsidRPr="006504C6">
        <w:rPr>
          <w:b/>
          <w:bCs/>
        </w:rPr>
        <w:t>bgp</w:t>
      </w:r>
      <w:proofErr w:type="spellEnd"/>
      <w:r w:rsidRPr="006504C6">
        <w:rPr>
          <w:b/>
          <w:bCs/>
        </w:rPr>
        <w:t xml:space="preserve"> </w:t>
      </w:r>
      <w:r w:rsidR="00957A17" w:rsidRPr="006504C6">
        <w:rPr>
          <w:b/>
          <w:bCs/>
        </w:rPr>
        <w:t>summary | begin Neighbor</w:t>
      </w:r>
    </w:p>
    <w:p w14:paraId="3EB3E440" w14:textId="124B1E0F" w:rsidR="00DD1541" w:rsidRDefault="00DD1541" w:rsidP="00DD1541">
      <w:pPr>
        <w:pStyle w:val="CMDOutput"/>
      </w:pPr>
      <w:r>
        <w:t xml:space="preserve">Neighbor        V      AS </w:t>
      </w:r>
      <w:proofErr w:type="spellStart"/>
      <w:r>
        <w:t>MsgRcvd</w:t>
      </w:r>
      <w:proofErr w:type="spellEnd"/>
      <w:r>
        <w:t xml:space="preserve"> </w:t>
      </w:r>
      <w:proofErr w:type="spellStart"/>
      <w:r>
        <w:t>MsgSent</w:t>
      </w:r>
      <w:proofErr w:type="spellEnd"/>
      <w:r>
        <w:t xml:space="preserve">   </w:t>
      </w:r>
      <w:proofErr w:type="spellStart"/>
      <w:r>
        <w:t>TblVer</w:t>
      </w:r>
      <w:proofErr w:type="spellEnd"/>
      <w:r>
        <w:t xml:space="preserve">  </w:t>
      </w:r>
      <w:proofErr w:type="spellStart"/>
      <w:r>
        <w:t>InQ</w:t>
      </w:r>
      <w:proofErr w:type="spellEnd"/>
      <w:r>
        <w:t xml:space="preserve"> </w:t>
      </w:r>
      <w:proofErr w:type="spellStart"/>
      <w:r>
        <w:t>OutQ</w:t>
      </w:r>
      <w:proofErr w:type="spellEnd"/>
      <w:r>
        <w:t xml:space="preserve"> Up/Down  State/</w:t>
      </w:r>
      <w:proofErr w:type="spellStart"/>
      <w:r w:rsidRPr="00BA24DF">
        <w:rPr>
          <w:highlight w:val="yellow"/>
        </w:rPr>
        <w:t>PfxRcd</w:t>
      </w:r>
      <w:proofErr w:type="spellEnd"/>
    </w:p>
    <w:p w14:paraId="1648373B" w14:textId="1436053C" w:rsidR="00DD1541" w:rsidRDefault="00DD1541" w:rsidP="00DD1541">
      <w:pPr>
        <w:pStyle w:val="CMDOutput"/>
      </w:pPr>
      <w:r w:rsidRPr="00BA24DF">
        <w:rPr>
          <w:highlight w:val="yellow"/>
        </w:rPr>
        <w:t>209.165.200.10</w:t>
      </w:r>
      <w:r>
        <w:t xml:space="preserve">  4   65002     162     161        3    0    0 02:23:45        </w:t>
      </w:r>
      <w:r w:rsidRPr="00BA24DF">
        <w:rPr>
          <w:highlight w:val="yellow"/>
        </w:rPr>
        <w:t>2</w:t>
      </w:r>
    </w:p>
    <w:p w14:paraId="7DDB4128" w14:textId="603445B0" w:rsidR="00DD1541" w:rsidRPr="00DD1541" w:rsidRDefault="00DD1541" w:rsidP="007A6F2D">
      <w:pPr>
        <w:pStyle w:val="CMD"/>
      </w:pPr>
      <w:r>
        <w:t xml:space="preserve">R3# </w:t>
      </w:r>
      <w:r w:rsidRPr="007A6F2D">
        <w:rPr>
          <w:b/>
          <w:bCs/>
        </w:rPr>
        <w:t xml:space="preserve">show </w:t>
      </w:r>
      <w:proofErr w:type="spellStart"/>
      <w:r w:rsidRPr="007A6F2D">
        <w:rPr>
          <w:b/>
          <w:bCs/>
        </w:rPr>
        <w:t>bgp</w:t>
      </w:r>
      <w:proofErr w:type="spellEnd"/>
      <w:r w:rsidRPr="007A6F2D">
        <w:rPr>
          <w:b/>
          <w:bCs/>
        </w:rPr>
        <w:t xml:space="preserve"> ipv6 unicast </w:t>
      </w:r>
      <w:r w:rsidR="00957A17" w:rsidRPr="007A6F2D">
        <w:rPr>
          <w:b/>
          <w:bCs/>
        </w:rPr>
        <w:t>summary | begin Neighbor</w:t>
      </w:r>
    </w:p>
    <w:p w14:paraId="401ED36F" w14:textId="20AF096F" w:rsidR="00DD1541" w:rsidRDefault="00DD1541" w:rsidP="00DD1541">
      <w:pPr>
        <w:pStyle w:val="CMDOutput"/>
      </w:pPr>
      <w:r>
        <w:t xml:space="preserve">Neighbor        V      AS </w:t>
      </w:r>
      <w:proofErr w:type="spellStart"/>
      <w:r>
        <w:t>MsgRcvd</w:t>
      </w:r>
      <w:proofErr w:type="spellEnd"/>
      <w:r>
        <w:t xml:space="preserve"> </w:t>
      </w:r>
      <w:proofErr w:type="spellStart"/>
      <w:r>
        <w:t>MsgSent</w:t>
      </w:r>
      <w:proofErr w:type="spellEnd"/>
      <w:r>
        <w:t xml:space="preserve">   </w:t>
      </w:r>
      <w:proofErr w:type="spellStart"/>
      <w:r>
        <w:t>TblVer</w:t>
      </w:r>
      <w:proofErr w:type="spellEnd"/>
      <w:r>
        <w:t xml:space="preserve">  </w:t>
      </w:r>
      <w:proofErr w:type="spellStart"/>
      <w:r>
        <w:t>InQ</w:t>
      </w:r>
      <w:proofErr w:type="spellEnd"/>
      <w:r>
        <w:t xml:space="preserve"> </w:t>
      </w:r>
      <w:proofErr w:type="spellStart"/>
      <w:r>
        <w:t>OutQ</w:t>
      </w:r>
      <w:proofErr w:type="spellEnd"/>
      <w:r>
        <w:t xml:space="preserve"> Up/Down  State/</w:t>
      </w:r>
      <w:proofErr w:type="spellStart"/>
      <w:r w:rsidRPr="00BA24DF">
        <w:rPr>
          <w:highlight w:val="yellow"/>
        </w:rPr>
        <w:t>PfxRcd</w:t>
      </w:r>
      <w:proofErr w:type="spellEnd"/>
    </w:p>
    <w:p w14:paraId="79A22A34" w14:textId="77777777" w:rsidR="00DD1541" w:rsidRDefault="00DD1541" w:rsidP="00DD1541">
      <w:pPr>
        <w:pStyle w:val="CMDOutput"/>
      </w:pPr>
      <w:r w:rsidRPr="00BA24DF">
        <w:rPr>
          <w:highlight w:val="yellow"/>
        </w:rPr>
        <w:t>2001:DB8:209:8::10</w:t>
      </w:r>
    </w:p>
    <w:p w14:paraId="5D3A07C6" w14:textId="153ABED9" w:rsidR="00DD1541" w:rsidRDefault="00DD1541" w:rsidP="00DD1541">
      <w:pPr>
        <w:pStyle w:val="CMDOutput"/>
      </w:pPr>
      <w:r>
        <w:t xml:space="preserve">                4   65002     163     161        2    0    0 02:23:45        </w:t>
      </w:r>
      <w:r w:rsidRPr="00BA24DF">
        <w:rPr>
          <w:highlight w:val="yellow"/>
        </w:rPr>
        <w:t>1</w:t>
      </w:r>
    </w:p>
    <w:p w14:paraId="5BBC6D2B" w14:textId="2E4EDEF3" w:rsidR="00191B32" w:rsidRDefault="00E50172" w:rsidP="00191B32">
      <w:pPr>
        <w:pStyle w:val="SubStepAlpha"/>
      </w:pPr>
      <w:r w:rsidRPr="00E50172">
        <w:t xml:space="preserve">Router </w:t>
      </w:r>
      <w:r w:rsidRPr="00E50172">
        <w:rPr>
          <w:b/>
          <w:bCs/>
        </w:rPr>
        <w:t>R2</w:t>
      </w:r>
      <w:r w:rsidRPr="00E50172">
        <w:t xml:space="preserve"> is internal to </w:t>
      </w:r>
      <w:r w:rsidRPr="00E50172">
        <w:rPr>
          <w:b/>
          <w:bCs/>
        </w:rPr>
        <w:t>AS 65000</w:t>
      </w:r>
      <w:r w:rsidRPr="00E50172">
        <w:t xml:space="preserve"> and is intended to participate in </w:t>
      </w:r>
      <w:r w:rsidRPr="00E50172">
        <w:rPr>
          <w:b/>
          <w:bCs/>
        </w:rPr>
        <w:t>iBGP only</w:t>
      </w:r>
      <w:r w:rsidRPr="00E50172">
        <w:t xml:space="preserve">. Because </w:t>
      </w:r>
      <w:r w:rsidRPr="00E50172">
        <w:rPr>
          <w:b/>
          <w:bCs/>
        </w:rPr>
        <w:t>no iBGP neighbor adjacencies have been configured at this stage of the lab</w:t>
      </w:r>
      <w:r w:rsidRPr="00E50172">
        <w:t xml:space="preserve">, R2 has </w:t>
      </w:r>
      <w:r w:rsidRPr="00E50172">
        <w:rPr>
          <w:b/>
          <w:bCs/>
        </w:rPr>
        <w:t>no BGP adjacencies</w:t>
      </w:r>
      <w:r w:rsidRPr="00E50172">
        <w:t xml:space="preserve"> for either IPv4 or IPv6, and therefore no BGP routing information is exchanged or </w:t>
      </w:r>
      <w:r w:rsidR="00957A17" w:rsidRPr="00E50172">
        <w:t>displayed.</w:t>
      </w:r>
    </w:p>
    <w:p w14:paraId="4D0101C5" w14:textId="77777777" w:rsidR="00BA24DF" w:rsidRPr="00BA24DF" w:rsidRDefault="00BA24DF" w:rsidP="00957A17">
      <w:pPr>
        <w:pStyle w:val="CMD"/>
      </w:pPr>
      <w:r w:rsidRPr="00BA24DF">
        <w:t xml:space="preserve">R2# </w:t>
      </w:r>
      <w:r w:rsidRPr="00957A17">
        <w:rPr>
          <w:b/>
          <w:bCs/>
        </w:rPr>
        <w:t xml:space="preserve">show ip </w:t>
      </w:r>
      <w:proofErr w:type="spellStart"/>
      <w:r w:rsidRPr="00957A17">
        <w:rPr>
          <w:b/>
          <w:bCs/>
        </w:rPr>
        <w:t>bgp</w:t>
      </w:r>
      <w:proofErr w:type="spellEnd"/>
      <w:r w:rsidRPr="00957A17">
        <w:rPr>
          <w:b/>
          <w:bCs/>
        </w:rPr>
        <w:t xml:space="preserve"> summary</w:t>
      </w:r>
      <w:r w:rsidRPr="00BA24DF">
        <w:t xml:space="preserve">  </w:t>
      </w:r>
    </w:p>
    <w:p w14:paraId="3AADBB82" w14:textId="77777777" w:rsidR="00BA24DF" w:rsidRPr="00BA24DF" w:rsidRDefault="00BA24DF" w:rsidP="00957A17">
      <w:pPr>
        <w:pStyle w:val="CMD"/>
      </w:pPr>
      <w:r w:rsidRPr="00BA24DF">
        <w:t>R2#</w:t>
      </w:r>
    </w:p>
    <w:p w14:paraId="35FF3502" w14:textId="77777777" w:rsidR="00BA24DF" w:rsidRPr="00BA24DF" w:rsidRDefault="00BA24DF" w:rsidP="00957A17">
      <w:pPr>
        <w:pStyle w:val="CMD"/>
      </w:pPr>
      <w:r w:rsidRPr="00BA24DF">
        <w:t xml:space="preserve">R2# </w:t>
      </w:r>
      <w:r w:rsidRPr="00957A17">
        <w:rPr>
          <w:b/>
          <w:bCs/>
        </w:rPr>
        <w:t xml:space="preserve">show </w:t>
      </w:r>
      <w:proofErr w:type="spellStart"/>
      <w:r w:rsidRPr="00957A17">
        <w:rPr>
          <w:b/>
          <w:bCs/>
        </w:rPr>
        <w:t>bgp</w:t>
      </w:r>
      <w:proofErr w:type="spellEnd"/>
      <w:r w:rsidRPr="00957A17">
        <w:rPr>
          <w:b/>
          <w:bCs/>
        </w:rPr>
        <w:t xml:space="preserve"> ipv6 unicast summary</w:t>
      </w:r>
    </w:p>
    <w:p w14:paraId="1AA14BD8" w14:textId="77777777" w:rsidR="00BA24DF" w:rsidRPr="00BA24DF" w:rsidRDefault="00BA24DF" w:rsidP="00957A17">
      <w:pPr>
        <w:pStyle w:val="CMD"/>
      </w:pPr>
      <w:r w:rsidRPr="00BA24DF">
        <w:t>R2#</w:t>
      </w:r>
    </w:p>
    <w:p w14:paraId="392A0249" w14:textId="5053A8FE" w:rsidR="00384551" w:rsidRDefault="007715B7" w:rsidP="007715B7">
      <w:pPr>
        <w:pStyle w:val="Heading2"/>
      </w:pPr>
      <w:r>
        <w:t>Configure R2 as a BGP Route Reflector</w:t>
      </w:r>
    </w:p>
    <w:p w14:paraId="529145D6" w14:textId="77777777" w:rsidR="00F4797B" w:rsidRPr="00F4797B" w:rsidRDefault="00F4797B" w:rsidP="00D25690">
      <w:pPr>
        <w:pStyle w:val="BodyTextL25"/>
      </w:pPr>
      <w:r w:rsidRPr="00F4797B">
        <w:t xml:space="preserve">At this point in the lab, </w:t>
      </w:r>
      <w:r w:rsidRPr="00F4797B">
        <w:rPr>
          <w:b/>
          <w:bCs/>
        </w:rPr>
        <w:t>a full-mesh iBGP topology could be configured</w:t>
      </w:r>
      <w:r w:rsidRPr="00F4797B">
        <w:t xml:space="preserve"> between routers </w:t>
      </w:r>
      <w:r w:rsidRPr="00F4797B">
        <w:rPr>
          <w:b/>
          <w:bCs/>
        </w:rPr>
        <w:t>R1, R2, and R3</w:t>
      </w:r>
      <w:r w:rsidRPr="00F4797B">
        <w:t xml:space="preserve">, requiring iBGP neighbor adjacencies between </w:t>
      </w:r>
      <w:r w:rsidRPr="00F4797B">
        <w:rPr>
          <w:b/>
          <w:bCs/>
        </w:rPr>
        <w:t>R1–R2</w:t>
      </w:r>
      <w:r w:rsidRPr="00F4797B">
        <w:t xml:space="preserve">, </w:t>
      </w:r>
      <w:r w:rsidRPr="00F4797B">
        <w:rPr>
          <w:b/>
          <w:bCs/>
        </w:rPr>
        <w:t>R2–R3</w:t>
      </w:r>
      <w:r w:rsidRPr="00F4797B">
        <w:t xml:space="preserve">, and </w:t>
      </w:r>
      <w:r w:rsidRPr="00F4797B">
        <w:rPr>
          <w:b/>
          <w:bCs/>
        </w:rPr>
        <w:t>R1–R3</w:t>
      </w:r>
      <w:r w:rsidRPr="00F4797B">
        <w:t xml:space="preserve">. While this approach works in small networks, it does not scale well as the number of routers increases. A full mesh requires </w:t>
      </w:r>
      <w:r w:rsidRPr="00F4797B">
        <w:rPr>
          <w:i/>
          <w:iCs/>
        </w:rPr>
        <w:t>n(n−1)/2</w:t>
      </w:r>
      <w:r w:rsidRPr="00F4797B">
        <w:t xml:space="preserve"> iBGP neighbor relationships, which increases configuration complexity, operational overhead, and the likelihood of configuration errors.</w:t>
      </w:r>
    </w:p>
    <w:p w14:paraId="2A30F5D7" w14:textId="77777777" w:rsidR="00F4797B" w:rsidRDefault="00F4797B" w:rsidP="00D25690">
      <w:pPr>
        <w:pStyle w:val="BodyTextL25"/>
      </w:pPr>
      <w:r w:rsidRPr="00F4797B">
        <w:t xml:space="preserve">To address these scalability challenges, </w:t>
      </w:r>
      <w:r w:rsidRPr="00F4797B">
        <w:rPr>
          <w:b/>
          <w:bCs/>
        </w:rPr>
        <w:t>BGP route reflectors</w:t>
      </w:r>
      <w:r w:rsidRPr="00F4797B">
        <w:t xml:space="preserve"> can be used. In this lab, </w:t>
      </w:r>
      <w:r w:rsidRPr="00F4797B">
        <w:rPr>
          <w:b/>
          <w:bCs/>
        </w:rPr>
        <w:t>R2 will be configured as a route reflector server</w:t>
      </w:r>
      <w:r w:rsidRPr="00F4797B">
        <w:t xml:space="preserve">, while </w:t>
      </w:r>
      <w:r w:rsidRPr="00F4797B">
        <w:rPr>
          <w:b/>
          <w:bCs/>
        </w:rPr>
        <w:t>R1 and R3 will be configured as route reflector clients</w:t>
      </w:r>
      <w:r w:rsidRPr="00F4797B">
        <w:t xml:space="preserve">. Each route reflector client establishes a single iBGP adjacency with the route reflector. The route reflector then </w:t>
      </w:r>
      <w:r w:rsidRPr="00F4797B">
        <w:rPr>
          <w:b/>
          <w:bCs/>
        </w:rPr>
        <w:t>reflects eligible BGP routes between its clients</w:t>
      </w:r>
      <w:r w:rsidRPr="00F4797B">
        <w:t>, allowing routes learned from one client to be advertised to other clients without requiring a full-mesh of iBGP sessions.</w:t>
      </w:r>
    </w:p>
    <w:p w14:paraId="67564541" w14:textId="584BF5E6" w:rsidR="004023D9" w:rsidRDefault="004023D9" w:rsidP="00D25690">
      <w:pPr>
        <w:pStyle w:val="BodyTextL25"/>
      </w:pPr>
      <w:r w:rsidRPr="004023D9">
        <w:t xml:space="preserve">This </w:t>
      </w:r>
      <w:r w:rsidRPr="004023D9">
        <w:rPr>
          <w:b/>
          <w:bCs/>
        </w:rPr>
        <w:t>changes how BGP routes are distributed</w:t>
      </w:r>
      <w:r w:rsidRPr="004023D9">
        <w:t xml:space="preserve"> but </w:t>
      </w:r>
      <w:r w:rsidRPr="004023D9">
        <w:rPr>
          <w:b/>
          <w:bCs/>
        </w:rPr>
        <w:t>does not change how packets are forwarded</w:t>
      </w:r>
      <w:r w:rsidRPr="004023D9">
        <w:t>.</w:t>
      </w:r>
      <w:r>
        <w:t xml:space="preserve"> </w:t>
      </w:r>
      <w:r w:rsidRPr="004023D9">
        <w:t xml:space="preserve">Once routes are learned via BGP, </w:t>
      </w:r>
      <w:r w:rsidRPr="004023D9">
        <w:rPr>
          <w:b/>
          <w:bCs/>
        </w:rPr>
        <w:t>packet forwarding still relies on the underlying IGP (OSPFv3 in this lab)</w:t>
      </w:r>
      <w:r w:rsidRPr="004023D9">
        <w:t xml:space="preserve"> to resolve next hops and provide end-to-end connectivity between routers.</w:t>
      </w:r>
      <w:r w:rsidR="001A369E">
        <w:t xml:space="preserve"> </w:t>
      </w:r>
      <w:r w:rsidR="00346DE1" w:rsidRPr="00346DE1">
        <w:rPr>
          <w:b/>
          <w:bCs/>
        </w:rPr>
        <w:t>P</w:t>
      </w:r>
      <w:r w:rsidRPr="004023D9">
        <w:rPr>
          <w:b/>
          <w:bCs/>
        </w:rPr>
        <w:t>acket forwarding</w:t>
      </w:r>
      <w:r w:rsidRPr="004023D9">
        <w:t xml:space="preserve"> continues to rely on the </w:t>
      </w:r>
      <w:r w:rsidRPr="004023D9">
        <w:rPr>
          <w:b/>
          <w:bCs/>
        </w:rPr>
        <w:t>IGP</w:t>
      </w:r>
      <w:r>
        <w:t xml:space="preserve"> (e.g. OSPFv3)</w:t>
      </w:r>
      <w:r w:rsidRPr="004023D9">
        <w:t xml:space="preserve"> and next-hop reachability.</w:t>
      </w:r>
    </w:p>
    <w:p w14:paraId="3353FD71" w14:textId="77777777" w:rsidR="00F4797B" w:rsidRPr="00F4797B" w:rsidRDefault="00F4797B" w:rsidP="00D25690">
      <w:pPr>
        <w:pStyle w:val="BodyTextL25"/>
      </w:pPr>
      <w:r w:rsidRPr="00F4797B">
        <w:t xml:space="preserve">This design </w:t>
      </w:r>
      <w:r w:rsidRPr="00F4797B">
        <w:rPr>
          <w:b/>
          <w:bCs/>
        </w:rPr>
        <w:t>significantly reduces the number of iBGP neighbor configurations</w:t>
      </w:r>
      <w:r w:rsidRPr="00F4797B">
        <w:t>, simplifies troubleshooting, and improves scalability, while preserving correct BGP behavior within the autonomous system. Route reflection is therefore a common and essential technique in larger enterprise and service provider networks.</w:t>
      </w:r>
    </w:p>
    <w:p w14:paraId="593672E1" w14:textId="25919A60" w:rsidR="00F4797B" w:rsidRPr="00F4797B" w:rsidRDefault="00F4797B" w:rsidP="00D25690">
      <w:pPr>
        <w:pStyle w:val="BodyTextL25"/>
      </w:pPr>
      <w:r w:rsidRPr="00F4797B">
        <w:rPr>
          <w:b/>
          <w:bCs/>
        </w:rPr>
        <w:t>Note</w:t>
      </w:r>
      <w:r>
        <w:t xml:space="preserve">: </w:t>
      </w:r>
      <w:r w:rsidRPr="00F4797B">
        <w:t xml:space="preserve">While </w:t>
      </w:r>
      <w:r w:rsidRPr="00F4797B">
        <w:rPr>
          <w:b/>
          <w:bCs/>
        </w:rPr>
        <w:t>BGP route reflectors greatly improve scalability</w:t>
      </w:r>
      <w:r w:rsidRPr="00F4797B">
        <w:t xml:space="preserve">, they can also introduce a </w:t>
      </w:r>
      <w:r w:rsidRPr="00F4797B">
        <w:rPr>
          <w:b/>
          <w:bCs/>
        </w:rPr>
        <w:t>single point of failure</w:t>
      </w:r>
      <w:r w:rsidRPr="00F4797B">
        <w:t xml:space="preserve"> if only one route reflector is deployed.</w:t>
      </w:r>
      <w:r>
        <w:t xml:space="preserve"> </w:t>
      </w:r>
      <w:r w:rsidRPr="00F4797B">
        <w:t xml:space="preserve">To mitigate this risk in production networks, it is common to </w:t>
      </w:r>
      <w:r w:rsidRPr="00F4797B">
        <w:rPr>
          <w:b/>
          <w:bCs/>
        </w:rPr>
        <w:t>deploy multiple route reflectors</w:t>
      </w:r>
      <w:r w:rsidRPr="00F4797B">
        <w:t xml:space="preserve"> and configure each client to peer with </w:t>
      </w:r>
      <w:r w:rsidRPr="00F4797B">
        <w:rPr>
          <w:b/>
          <w:bCs/>
        </w:rPr>
        <w:t>two or more route reflectors</w:t>
      </w:r>
      <w:r w:rsidRPr="00F4797B">
        <w:t>. This design maintains route visibility and resiliency while preserving the scalability benefits of route reflection</w:t>
      </w:r>
    </w:p>
    <w:p w14:paraId="5F8F3F50" w14:textId="4A3DFBC3" w:rsidR="00384551" w:rsidRDefault="00CA435D" w:rsidP="00CA435D">
      <w:pPr>
        <w:pStyle w:val="Heading3"/>
      </w:pPr>
      <w:r w:rsidRPr="00CA435D">
        <w:lastRenderedPageBreak/>
        <w:t xml:space="preserve">Configure R2 as the </w:t>
      </w:r>
      <w:r w:rsidR="00B53F6A">
        <w:t>r</w:t>
      </w:r>
      <w:r w:rsidRPr="00CA435D">
        <w:t xml:space="preserve">oute </w:t>
      </w:r>
      <w:r w:rsidR="00B53F6A">
        <w:t>r</w:t>
      </w:r>
      <w:r w:rsidRPr="00CA435D">
        <w:t>eflector</w:t>
      </w:r>
      <w:r w:rsidR="00B53F6A">
        <w:t>.</w:t>
      </w:r>
    </w:p>
    <w:p w14:paraId="30E05016" w14:textId="00263A5C" w:rsidR="00F41B28" w:rsidRPr="00F41B28" w:rsidRDefault="00F41B28" w:rsidP="0077104B">
      <w:pPr>
        <w:pStyle w:val="BodyTextL25"/>
      </w:pPr>
      <w:r w:rsidRPr="00F41B28">
        <w:rPr>
          <w:b/>
          <w:bCs/>
        </w:rPr>
        <w:t>R2</w:t>
      </w:r>
      <w:r w:rsidRPr="00F41B28">
        <w:t xml:space="preserve"> will function as the </w:t>
      </w:r>
      <w:r w:rsidRPr="00F41B28">
        <w:rPr>
          <w:b/>
          <w:bCs/>
        </w:rPr>
        <w:t xml:space="preserve">route reflector </w:t>
      </w:r>
      <w:r w:rsidRPr="00F41B28">
        <w:t>for AS 65000. It will maintain iBGP sessions with R1 and R3 and reflect eligible BGP routes between them.</w:t>
      </w:r>
    </w:p>
    <w:p w14:paraId="7207EA22" w14:textId="5D5210D1" w:rsidR="00384551" w:rsidRDefault="00BA233C" w:rsidP="0077104B">
      <w:pPr>
        <w:pStyle w:val="BodyTextL25"/>
      </w:pPr>
      <w:r w:rsidRPr="00BA233C">
        <w:t>Cluster IDs are used to prevent routing loops between route reflectors. They are especially important when multiple route reflectors are deployed. Although only one route reflector is used in this lab, the cluster ID is included for completeness and realism</w:t>
      </w:r>
      <w:r w:rsidR="00D126BA">
        <w:t>.</w:t>
      </w:r>
    </w:p>
    <w:p w14:paraId="57955327" w14:textId="0F40C6C4" w:rsidR="00332435" w:rsidRDefault="00332435" w:rsidP="00332435">
      <w:pPr>
        <w:pStyle w:val="CMD"/>
      </w:pPr>
      <w:r>
        <w:t xml:space="preserve">R2(config)# </w:t>
      </w:r>
      <w:r w:rsidRPr="00332435">
        <w:rPr>
          <w:b/>
          <w:bCs/>
        </w:rPr>
        <w:t xml:space="preserve">router </w:t>
      </w:r>
      <w:proofErr w:type="spellStart"/>
      <w:r w:rsidRPr="00332435">
        <w:rPr>
          <w:b/>
          <w:bCs/>
        </w:rPr>
        <w:t>bgp</w:t>
      </w:r>
      <w:proofErr w:type="spellEnd"/>
      <w:r w:rsidRPr="00332435">
        <w:rPr>
          <w:b/>
          <w:bCs/>
        </w:rPr>
        <w:t xml:space="preserve"> 65000</w:t>
      </w:r>
    </w:p>
    <w:p w14:paraId="1141BF24" w14:textId="1DA0B370" w:rsidR="00FF5A64" w:rsidRDefault="00332435" w:rsidP="00332435">
      <w:pPr>
        <w:pStyle w:val="CMD"/>
      </w:pPr>
      <w:r>
        <w:t xml:space="preserve">R2(config-router)# </w:t>
      </w:r>
      <w:proofErr w:type="spellStart"/>
      <w:r w:rsidR="0015418E" w:rsidRPr="0015418E">
        <w:rPr>
          <w:b/>
          <w:bCs/>
        </w:rPr>
        <w:t>bgp</w:t>
      </w:r>
      <w:proofErr w:type="spellEnd"/>
      <w:r w:rsidR="0015418E" w:rsidRPr="0015418E">
        <w:rPr>
          <w:b/>
          <w:bCs/>
        </w:rPr>
        <w:t xml:space="preserve"> cluster-id 999</w:t>
      </w:r>
    </w:p>
    <w:p w14:paraId="16A3F27C" w14:textId="77460266" w:rsidR="00332435" w:rsidRDefault="00FF5A64" w:rsidP="00332435">
      <w:pPr>
        <w:pStyle w:val="CMD"/>
      </w:pPr>
      <w:r>
        <w:t xml:space="preserve">R2(config-router)# </w:t>
      </w:r>
      <w:r w:rsidR="00332435" w:rsidRPr="00332435">
        <w:rPr>
          <w:b/>
          <w:bCs/>
        </w:rPr>
        <w:t>neighbor 10.0.0.2 remote-as 65000</w:t>
      </w:r>
    </w:p>
    <w:p w14:paraId="2A9A476E" w14:textId="77777777" w:rsidR="00332435" w:rsidRDefault="00332435" w:rsidP="00332435">
      <w:pPr>
        <w:pStyle w:val="CMD"/>
      </w:pPr>
      <w:r>
        <w:t xml:space="preserve">R2(config-router)# </w:t>
      </w:r>
      <w:r w:rsidRPr="00332435">
        <w:rPr>
          <w:b/>
          <w:bCs/>
        </w:rPr>
        <w:t>neighbor 10.0.0.6 remote-as 65000</w:t>
      </w:r>
    </w:p>
    <w:p w14:paraId="7BB30C44" w14:textId="77777777" w:rsidR="00332435" w:rsidRDefault="00332435" w:rsidP="00332435">
      <w:pPr>
        <w:pStyle w:val="CMD"/>
      </w:pPr>
      <w:r>
        <w:t>R2(config-router)# !</w:t>
      </w:r>
    </w:p>
    <w:p w14:paraId="1EEA8D95" w14:textId="77777777" w:rsidR="00332435" w:rsidRDefault="00332435" w:rsidP="00332435">
      <w:pPr>
        <w:pStyle w:val="CMD"/>
      </w:pPr>
      <w:r>
        <w:t xml:space="preserve">R2(config-router)# </w:t>
      </w:r>
      <w:r w:rsidRPr="00332435">
        <w:rPr>
          <w:b/>
          <w:bCs/>
        </w:rPr>
        <w:t>neighbor 2001:DB8:FEED:1::2 remote-as 65000</w:t>
      </w:r>
    </w:p>
    <w:p w14:paraId="274650CA" w14:textId="77777777" w:rsidR="00332435" w:rsidRDefault="00332435" w:rsidP="00332435">
      <w:pPr>
        <w:pStyle w:val="CMD"/>
      </w:pPr>
      <w:r>
        <w:t xml:space="preserve">R2(config-router)# </w:t>
      </w:r>
      <w:r w:rsidRPr="00332435">
        <w:rPr>
          <w:b/>
          <w:bCs/>
        </w:rPr>
        <w:t>neighbor 2001:DB8:FEED:2::6 remote-as 65000</w:t>
      </w:r>
    </w:p>
    <w:p w14:paraId="4F96300C" w14:textId="77777777" w:rsidR="00332435" w:rsidRDefault="00332435" w:rsidP="00332435">
      <w:pPr>
        <w:pStyle w:val="CMD"/>
      </w:pPr>
      <w:r>
        <w:t>R2(config-router)# !</w:t>
      </w:r>
    </w:p>
    <w:p w14:paraId="4FBE0DF5" w14:textId="77777777" w:rsidR="00332435" w:rsidRPr="00332435" w:rsidRDefault="00332435" w:rsidP="00332435">
      <w:pPr>
        <w:pStyle w:val="CMD"/>
        <w:rPr>
          <w:b/>
          <w:bCs/>
        </w:rPr>
      </w:pPr>
      <w:r>
        <w:t xml:space="preserve">R2(config-router)# </w:t>
      </w:r>
      <w:r w:rsidRPr="00332435">
        <w:rPr>
          <w:b/>
          <w:bCs/>
        </w:rPr>
        <w:t>address-family ipv4</w:t>
      </w:r>
    </w:p>
    <w:p w14:paraId="492A426D" w14:textId="77777777" w:rsidR="00332435" w:rsidRPr="00332435" w:rsidRDefault="00332435" w:rsidP="00332435">
      <w:pPr>
        <w:pStyle w:val="CMD"/>
        <w:rPr>
          <w:b/>
          <w:bCs/>
        </w:rPr>
      </w:pPr>
      <w:r>
        <w:t>R2(config-router-</w:t>
      </w:r>
      <w:proofErr w:type="spellStart"/>
      <w:r>
        <w:t>af</w:t>
      </w:r>
      <w:proofErr w:type="spellEnd"/>
      <w:r>
        <w:t xml:space="preserve">)#  </w:t>
      </w:r>
      <w:r w:rsidRPr="00332435">
        <w:rPr>
          <w:b/>
          <w:bCs/>
        </w:rPr>
        <w:t>neighbor 10.0.0.2 activate</w:t>
      </w:r>
    </w:p>
    <w:p w14:paraId="754321F1" w14:textId="77777777" w:rsidR="00332435" w:rsidRDefault="00332435" w:rsidP="00332435">
      <w:pPr>
        <w:pStyle w:val="CMD"/>
      </w:pPr>
      <w:r>
        <w:t>R2(config-router-</w:t>
      </w:r>
      <w:proofErr w:type="spellStart"/>
      <w:r>
        <w:t>af</w:t>
      </w:r>
      <w:proofErr w:type="spellEnd"/>
      <w:r>
        <w:t xml:space="preserve">)#  </w:t>
      </w:r>
      <w:r w:rsidRPr="00332435">
        <w:rPr>
          <w:b/>
          <w:bCs/>
        </w:rPr>
        <w:t>neighbor 10.0.0.6 activate</w:t>
      </w:r>
    </w:p>
    <w:p w14:paraId="2B7A0C4B" w14:textId="77777777" w:rsidR="00332435" w:rsidRDefault="00332435" w:rsidP="00332435">
      <w:pPr>
        <w:pStyle w:val="CMD"/>
      </w:pPr>
      <w:r>
        <w:t>R2(config-router-</w:t>
      </w:r>
      <w:proofErr w:type="spellStart"/>
      <w:r>
        <w:t>af</w:t>
      </w:r>
      <w:proofErr w:type="spellEnd"/>
      <w:r>
        <w:t xml:space="preserve">)#  </w:t>
      </w:r>
      <w:r w:rsidRPr="00332435">
        <w:rPr>
          <w:b/>
          <w:bCs/>
        </w:rPr>
        <w:t xml:space="preserve">neighbor 10.0.0.2 </w:t>
      </w:r>
      <w:r w:rsidRPr="00332435">
        <w:rPr>
          <w:b/>
          <w:bCs/>
          <w:highlight w:val="yellow"/>
        </w:rPr>
        <w:t>route-reflector-client</w:t>
      </w:r>
    </w:p>
    <w:p w14:paraId="043668E6" w14:textId="77777777" w:rsidR="00332435" w:rsidRPr="00332435" w:rsidRDefault="00332435" w:rsidP="00332435">
      <w:pPr>
        <w:pStyle w:val="CMD"/>
        <w:rPr>
          <w:b/>
          <w:bCs/>
        </w:rPr>
      </w:pPr>
      <w:r>
        <w:t>R2(config-router-</w:t>
      </w:r>
      <w:proofErr w:type="spellStart"/>
      <w:r>
        <w:t>af</w:t>
      </w:r>
      <w:proofErr w:type="spellEnd"/>
      <w:r>
        <w:t xml:space="preserve">)#  </w:t>
      </w:r>
      <w:r w:rsidRPr="00332435">
        <w:rPr>
          <w:b/>
          <w:bCs/>
        </w:rPr>
        <w:t xml:space="preserve">neighbor 10.0.0.6 </w:t>
      </w:r>
      <w:r w:rsidRPr="00332435">
        <w:rPr>
          <w:b/>
          <w:bCs/>
          <w:highlight w:val="yellow"/>
        </w:rPr>
        <w:t>route-reflector-client</w:t>
      </w:r>
    </w:p>
    <w:p w14:paraId="3662F641" w14:textId="77777777" w:rsidR="00332435" w:rsidRDefault="00332435" w:rsidP="00332435">
      <w:pPr>
        <w:pStyle w:val="CMD"/>
      </w:pPr>
      <w:r>
        <w:t>R2(config-router-</w:t>
      </w:r>
      <w:proofErr w:type="spellStart"/>
      <w:r>
        <w:t>af</w:t>
      </w:r>
      <w:proofErr w:type="spellEnd"/>
      <w:r>
        <w:t xml:space="preserve">)# </w:t>
      </w:r>
      <w:r w:rsidRPr="00332435">
        <w:rPr>
          <w:b/>
          <w:bCs/>
        </w:rPr>
        <w:t>exit-address-family</w:t>
      </w:r>
    </w:p>
    <w:p w14:paraId="0D8DE605" w14:textId="77777777" w:rsidR="00332435" w:rsidRDefault="00332435" w:rsidP="00332435">
      <w:pPr>
        <w:pStyle w:val="CMD"/>
      </w:pPr>
      <w:r>
        <w:t>R2(config-router)# !</w:t>
      </w:r>
    </w:p>
    <w:p w14:paraId="17BE0F75" w14:textId="77777777" w:rsidR="00332435" w:rsidRDefault="00332435" w:rsidP="00332435">
      <w:pPr>
        <w:pStyle w:val="CMD"/>
      </w:pPr>
      <w:r>
        <w:t xml:space="preserve">R2(config-router)# </w:t>
      </w:r>
      <w:r w:rsidRPr="00332435">
        <w:rPr>
          <w:b/>
          <w:bCs/>
        </w:rPr>
        <w:t>address-family ipv6</w:t>
      </w:r>
    </w:p>
    <w:p w14:paraId="7163B379" w14:textId="342434E2" w:rsidR="00332435" w:rsidRDefault="00332435" w:rsidP="00332435">
      <w:pPr>
        <w:pStyle w:val="CMD"/>
      </w:pPr>
      <w:r>
        <w:t>R2(config-router-</w:t>
      </w:r>
      <w:proofErr w:type="spellStart"/>
      <w:r>
        <w:t>af</w:t>
      </w:r>
      <w:proofErr w:type="spellEnd"/>
      <w:r>
        <w:t xml:space="preserve">)#  </w:t>
      </w:r>
      <w:r w:rsidRPr="00332435">
        <w:rPr>
          <w:b/>
          <w:bCs/>
        </w:rPr>
        <w:t>neighbor 2001:</w:t>
      </w:r>
      <w:r>
        <w:rPr>
          <w:b/>
          <w:bCs/>
        </w:rPr>
        <w:t>db</w:t>
      </w:r>
      <w:r w:rsidRPr="00332435">
        <w:rPr>
          <w:b/>
          <w:bCs/>
        </w:rPr>
        <w:t>8:</w:t>
      </w:r>
      <w:r>
        <w:rPr>
          <w:b/>
          <w:bCs/>
        </w:rPr>
        <w:t>feed</w:t>
      </w:r>
      <w:r w:rsidRPr="00332435">
        <w:rPr>
          <w:b/>
          <w:bCs/>
        </w:rPr>
        <w:t>:1::2 activate</w:t>
      </w:r>
    </w:p>
    <w:p w14:paraId="18E91D19" w14:textId="63E3946B" w:rsidR="00332435" w:rsidRDefault="00332435" w:rsidP="00332435">
      <w:pPr>
        <w:pStyle w:val="CMD"/>
      </w:pPr>
      <w:r>
        <w:t>R2(config-router-</w:t>
      </w:r>
      <w:proofErr w:type="spellStart"/>
      <w:r>
        <w:t>af</w:t>
      </w:r>
      <w:proofErr w:type="spellEnd"/>
      <w:r>
        <w:t xml:space="preserve">)#  </w:t>
      </w:r>
      <w:r w:rsidRPr="00332435">
        <w:rPr>
          <w:b/>
          <w:bCs/>
        </w:rPr>
        <w:t>neighbor 2001:</w:t>
      </w:r>
      <w:r>
        <w:rPr>
          <w:b/>
          <w:bCs/>
        </w:rPr>
        <w:t>db</w:t>
      </w:r>
      <w:r w:rsidRPr="00332435">
        <w:rPr>
          <w:b/>
          <w:bCs/>
        </w:rPr>
        <w:t>8:</w:t>
      </w:r>
      <w:r>
        <w:rPr>
          <w:b/>
          <w:bCs/>
        </w:rPr>
        <w:t>feed</w:t>
      </w:r>
      <w:r w:rsidRPr="00332435">
        <w:rPr>
          <w:b/>
          <w:bCs/>
        </w:rPr>
        <w:t>:2::6 activate</w:t>
      </w:r>
    </w:p>
    <w:p w14:paraId="420E108A" w14:textId="1B7AA7D8" w:rsidR="00332435" w:rsidRDefault="00332435" w:rsidP="00332435">
      <w:pPr>
        <w:pStyle w:val="CMD"/>
      </w:pPr>
      <w:r>
        <w:t>R2(config-router-</w:t>
      </w:r>
      <w:proofErr w:type="spellStart"/>
      <w:r>
        <w:t>af</w:t>
      </w:r>
      <w:proofErr w:type="spellEnd"/>
      <w:r>
        <w:t xml:space="preserve">)#  </w:t>
      </w:r>
      <w:r w:rsidRPr="00332435">
        <w:rPr>
          <w:b/>
          <w:bCs/>
        </w:rPr>
        <w:t>neighbor 2001:</w:t>
      </w:r>
      <w:r>
        <w:rPr>
          <w:b/>
          <w:bCs/>
        </w:rPr>
        <w:t>db</w:t>
      </w:r>
      <w:r w:rsidRPr="00332435">
        <w:rPr>
          <w:b/>
          <w:bCs/>
        </w:rPr>
        <w:t>8:</w:t>
      </w:r>
      <w:r>
        <w:rPr>
          <w:b/>
          <w:bCs/>
        </w:rPr>
        <w:t>feed</w:t>
      </w:r>
      <w:r w:rsidRPr="00332435">
        <w:rPr>
          <w:b/>
          <w:bCs/>
        </w:rPr>
        <w:t xml:space="preserve">:1::2 </w:t>
      </w:r>
      <w:r w:rsidRPr="00332435">
        <w:rPr>
          <w:b/>
          <w:bCs/>
          <w:highlight w:val="yellow"/>
        </w:rPr>
        <w:t>route-reflector-client</w:t>
      </w:r>
    </w:p>
    <w:p w14:paraId="309D4A69" w14:textId="013F8553" w:rsidR="00332435" w:rsidRPr="00332435" w:rsidRDefault="00332435" w:rsidP="00332435">
      <w:pPr>
        <w:pStyle w:val="CMD"/>
        <w:rPr>
          <w:b/>
          <w:bCs/>
        </w:rPr>
      </w:pPr>
      <w:r>
        <w:t>R2(config-router-</w:t>
      </w:r>
      <w:proofErr w:type="spellStart"/>
      <w:r>
        <w:t>af</w:t>
      </w:r>
      <w:proofErr w:type="spellEnd"/>
      <w:r>
        <w:t xml:space="preserve">)#  </w:t>
      </w:r>
      <w:r w:rsidRPr="00332435">
        <w:rPr>
          <w:b/>
          <w:bCs/>
        </w:rPr>
        <w:t>neighbor 2001:</w:t>
      </w:r>
      <w:r>
        <w:rPr>
          <w:b/>
          <w:bCs/>
        </w:rPr>
        <w:t>db</w:t>
      </w:r>
      <w:r w:rsidRPr="00332435">
        <w:rPr>
          <w:b/>
          <w:bCs/>
        </w:rPr>
        <w:t>8:</w:t>
      </w:r>
      <w:r>
        <w:rPr>
          <w:b/>
          <w:bCs/>
        </w:rPr>
        <w:t>fedd</w:t>
      </w:r>
      <w:r w:rsidRPr="00332435">
        <w:rPr>
          <w:b/>
          <w:bCs/>
        </w:rPr>
        <w:t>:2::6 route-reflector-client</w:t>
      </w:r>
    </w:p>
    <w:p w14:paraId="1D3C748A" w14:textId="77777777" w:rsidR="00332435" w:rsidRPr="00332435" w:rsidRDefault="00332435" w:rsidP="00332435">
      <w:pPr>
        <w:pStyle w:val="CMD"/>
        <w:rPr>
          <w:b/>
          <w:bCs/>
        </w:rPr>
      </w:pPr>
      <w:r>
        <w:t>R2(config-router-</w:t>
      </w:r>
      <w:proofErr w:type="spellStart"/>
      <w:r>
        <w:t>af</w:t>
      </w:r>
      <w:proofErr w:type="spellEnd"/>
      <w:r>
        <w:t xml:space="preserve">)# </w:t>
      </w:r>
      <w:r w:rsidRPr="00332435">
        <w:rPr>
          <w:b/>
          <w:bCs/>
        </w:rPr>
        <w:t>exit-address-family</w:t>
      </w:r>
    </w:p>
    <w:p w14:paraId="1B57DEF8" w14:textId="2FCC0697" w:rsidR="00384551" w:rsidRDefault="00332435" w:rsidP="00F71012">
      <w:pPr>
        <w:pStyle w:val="CMD"/>
      </w:pPr>
      <w:r>
        <w:t>R2(config-router)#</w:t>
      </w:r>
      <w:r w:rsidR="00C85DEA">
        <w:t xml:space="preserve"> </w:t>
      </w:r>
      <w:r w:rsidR="00C85DEA" w:rsidRPr="00C85DEA">
        <w:rPr>
          <w:b/>
          <w:bCs/>
        </w:rPr>
        <w:t>end</w:t>
      </w:r>
    </w:p>
    <w:p w14:paraId="5EBD0982" w14:textId="134F632E" w:rsidR="00384551" w:rsidRDefault="00332435" w:rsidP="0077104B">
      <w:pPr>
        <w:pStyle w:val="BodyTextL25"/>
      </w:pPr>
      <w:r w:rsidRPr="00332435">
        <w:t>These commands are identical to standard iBGP neighbor configurations, with the exception of the route-reflector-client statements</w:t>
      </w:r>
      <w:r>
        <w:t>:</w:t>
      </w:r>
    </w:p>
    <w:p w14:paraId="28222F55" w14:textId="2B33D0B6" w:rsidR="00332435" w:rsidRPr="00332435" w:rsidRDefault="00332435" w:rsidP="00332435">
      <w:pPr>
        <w:pStyle w:val="BulletBody"/>
      </w:pPr>
      <w:r w:rsidRPr="00332435">
        <w:t>neighbor 10.0.0.2 route-reflector-client</w:t>
      </w:r>
    </w:p>
    <w:p w14:paraId="427EA380" w14:textId="0FFF8AE3" w:rsidR="00332435" w:rsidRPr="00332435" w:rsidRDefault="00332435" w:rsidP="00332435">
      <w:pPr>
        <w:pStyle w:val="BulletBody"/>
      </w:pPr>
      <w:r w:rsidRPr="00332435">
        <w:t>neighbor 10.0.0.6 route-reflector-client</w:t>
      </w:r>
    </w:p>
    <w:p w14:paraId="0F5342A4" w14:textId="2922304B" w:rsidR="00332435" w:rsidRPr="00332435" w:rsidRDefault="00332435" w:rsidP="00332435">
      <w:pPr>
        <w:pStyle w:val="BulletBody"/>
      </w:pPr>
      <w:r w:rsidRPr="00332435">
        <w:t>neighbor 2001:</w:t>
      </w:r>
      <w:r>
        <w:t>db</w:t>
      </w:r>
      <w:r w:rsidRPr="00332435">
        <w:t>8:</w:t>
      </w:r>
      <w:r>
        <w:t>feed</w:t>
      </w:r>
      <w:r w:rsidRPr="00332435">
        <w:t>:1::2 route-reflector-client</w:t>
      </w:r>
    </w:p>
    <w:p w14:paraId="6CDEDFF0" w14:textId="4EE05CF9" w:rsidR="00384551" w:rsidRDefault="00332435" w:rsidP="00332435">
      <w:pPr>
        <w:pStyle w:val="BulletBody"/>
      </w:pPr>
      <w:r w:rsidRPr="00332435">
        <w:t>neighbor 2001:</w:t>
      </w:r>
      <w:r>
        <w:t>db</w:t>
      </w:r>
      <w:r w:rsidRPr="00332435">
        <w:t>8:</w:t>
      </w:r>
      <w:r>
        <w:t>feed</w:t>
      </w:r>
      <w:r w:rsidRPr="00332435">
        <w:t>:2::6 route-reflector-client</w:t>
      </w:r>
    </w:p>
    <w:p w14:paraId="25E50EE0" w14:textId="3FE280CA" w:rsidR="00384551" w:rsidRDefault="00332435" w:rsidP="0077104B">
      <w:pPr>
        <w:pStyle w:val="BodyTextL25"/>
      </w:pPr>
      <w:r w:rsidRPr="00332435">
        <w:t>The</w:t>
      </w:r>
      <w:r w:rsidR="00AA5BC4">
        <w:t xml:space="preserve"> statements</w:t>
      </w:r>
      <w:r w:rsidRPr="00332435">
        <w:t xml:space="preserve"> tell R2 that these neighbors are </w:t>
      </w:r>
      <w:r w:rsidRPr="00332435">
        <w:rPr>
          <w:b/>
          <w:bCs/>
        </w:rPr>
        <w:t>clients</w:t>
      </w:r>
      <w:r w:rsidRPr="00332435">
        <w:t xml:space="preserve">, so R2 is allowed to </w:t>
      </w:r>
      <w:r w:rsidRPr="00332435">
        <w:rPr>
          <w:b/>
          <w:bCs/>
        </w:rPr>
        <w:t>reflect (re-advertise)</w:t>
      </w:r>
      <w:r w:rsidRPr="00332435">
        <w:t xml:space="preserve"> routes learned from one client to the other client(s). This behavior overrides the iBGP split-horizon rule, allowing the route reflector to advertise iBGP-learned routes between its clients and eliminating the need for a full-mesh iBGP configuration.</w:t>
      </w:r>
    </w:p>
    <w:p w14:paraId="50965B0D" w14:textId="79FE168A" w:rsidR="00A73696" w:rsidRDefault="00A73696" w:rsidP="0077104B">
      <w:pPr>
        <w:pStyle w:val="BodyTextL25"/>
      </w:pPr>
      <w:r w:rsidRPr="00A73696">
        <w:t xml:space="preserve">Router </w:t>
      </w:r>
      <w:r w:rsidRPr="00A73696">
        <w:rPr>
          <w:b/>
          <w:bCs/>
        </w:rPr>
        <w:t>R2</w:t>
      </w:r>
      <w:r w:rsidRPr="00A73696">
        <w:t xml:space="preserve">, acting as the </w:t>
      </w:r>
      <w:r w:rsidRPr="00A73696">
        <w:rPr>
          <w:b/>
          <w:bCs/>
        </w:rPr>
        <w:t>iBGP route reflector</w:t>
      </w:r>
      <w:r w:rsidRPr="00A73696">
        <w:t xml:space="preserve">, is responsible for advertising the </w:t>
      </w:r>
      <w:r w:rsidRPr="00A73696">
        <w:rPr>
          <w:b/>
          <w:bCs/>
        </w:rPr>
        <w:t>aggregated IPv4 and IPv6 prefixes for AS 65000</w:t>
      </w:r>
      <w:r w:rsidRPr="00A73696">
        <w:t xml:space="preserve"> into BGP. Because these prefixes are originated on R2, </w:t>
      </w:r>
      <w:r w:rsidRPr="00A73696">
        <w:rPr>
          <w:b/>
          <w:bCs/>
        </w:rPr>
        <w:t>any BGP client that establishes an iBGP adjacency with R2 will receive these route updates</w:t>
      </w:r>
      <w:r w:rsidRPr="00A73696">
        <w:t>. This ensures that all internal BGP routers have consistent visibility of the autonomous system’s aggregated prefixes without requiring a full-mesh iBGP configuration.</w:t>
      </w:r>
    </w:p>
    <w:p w14:paraId="2939383D" w14:textId="5FF113EF" w:rsidR="00384551" w:rsidRDefault="00F71012" w:rsidP="00F71012">
      <w:pPr>
        <w:pStyle w:val="Heading3"/>
      </w:pPr>
      <w:r w:rsidRPr="00F71012">
        <w:lastRenderedPageBreak/>
        <w:t xml:space="preserve">Configure R1 as a </w:t>
      </w:r>
      <w:r w:rsidR="00B53F6A">
        <w:t>r</w:t>
      </w:r>
      <w:r w:rsidRPr="00F71012">
        <w:t xml:space="preserve">oute </w:t>
      </w:r>
      <w:r w:rsidR="00B53F6A">
        <w:t>r</w:t>
      </w:r>
      <w:r w:rsidRPr="00F71012">
        <w:t xml:space="preserve">eflector </w:t>
      </w:r>
      <w:r w:rsidR="00B53F6A">
        <w:t>c</w:t>
      </w:r>
      <w:r w:rsidRPr="00F71012">
        <w:t>lient</w:t>
      </w:r>
      <w:r w:rsidR="00B53F6A">
        <w:t>.</w:t>
      </w:r>
    </w:p>
    <w:p w14:paraId="0925F5D2" w14:textId="5399F683" w:rsidR="00F71012" w:rsidRPr="0077104B" w:rsidRDefault="0076053D" w:rsidP="0077104B">
      <w:pPr>
        <w:pStyle w:val="BodyTextL25"/>
      </w:pPr>
      <w:r>
        <w:t>R1 is</w:t>
      </w:r>
      <w:r w:rsidR="00F71012" w:rsidRPr="0077104B">
        <w:t xml:space="preserve"> configured as a route reflector client by establishing iBGP adjacencies with R2 for both IPv4 and IPv6.</w:t>
      </w:r>
      <w:r>
        <w:t xml:space="preserve"> </w:t>
      </w:r>
      <w:r w:rsidR="00F71012" w:rsidRPr="0077104B">
        <w:t>Because R1 learns routes via eBGP from AS 65001, the next-hop-</w:t>
      </w:r>
      <w:proofErr w:type="spellStart"/>
      <w:r w:rsidR="00F71012" w:rsidRPr="0077104B">
        <w:t>self command</w:t>
      </w:r>
      <w:proofErr w:type="spellEnd"/>
      <w:r w:rsidR="00F71012" w:rsidRPr="0077104B">
        <w:t xml:space="preserve"> is used so that routes reflected within AS 65000 have a reachable next hop.</w:t>
      </w:r>
    </w:p>
    <w:p w14:paraId="155A2558" w14:textId="68615C74" w:rsidR="00384551" w:rsidRDefault="007E6DF4" w:rsidP="0077104B">
      <w:pPr>
        <w:pStyle w:val="BodyTextL25"/>
      </w:pPr>
      <w:r w:rsidRPr="0077104B">
        <w:t xml:space="preserve">From the route reflector client’s perspective, the BGP configuration is </w:t>
      </w:r>
      <w:r w:rsidRPr="00606BDF">
        <w:rPr>
          <w:b/>
          <w:bCs/>
        </w:rPr>
        <w:t>identical to a normal iBGP configuration</w:t>
      </w:r>
      <w:r w:rsidRPr="0077104B">
        <w:t xml:space="preserve">. The only difference is that </w:t>
      </w:r>
      <w:r w:rsidRPr="00606BDF">
        <w:rPr>
          <w:b/>
          <w:bCs/>
        </w:rPr>
        <w:t>the client forms iBGP adjacencies only with the route reflector</w:t>
      </w:r>
      <w:r w:rsidRPr="0077104B">
        <w:t>, rather than with every other iBGP</w:t>
      </w:r>
      <w:r w:rsidRPr="007E6DF4">
        <w:t xml:space="preserve"> router in the autonomous system.</w:t>
      </w:r>
    </w:p>
    <w:p w14:paraId="6BA65E78" w14:textId="192E9FA8" w:rsidR="006C5F2C" w:rsidRDefault="006C5F2C" w:rsidP="006C5F2C">
      <w:pPr>
        <w:pStyle w:val="CMD"/>
      </w:pPr>
      <w:r>
        <w:t xml:space="preserve">R1(config)# </w:t>
      </w:r>
      <w:r w:rsidRPr="006C5F2C">
        <w:rPr>
          <w:b/>
          <w:bCs/>
        </w:rPr>
        <w:t xml:space="preserve">router </w:t>
      </w:r>
      <w:proofErr w:type="spellStart"/>
      <w:r w:rsidRPr="006C5F2C">
        <w:rPr>
          <w:b/>
          <w:bCs/>
        </w:rPr>
        <w:t>bgp</w:t>
      </w:r>
      <w:proofErr w:type="spellEnd"/>
      <w:r w:rsidRPr="006C5F2C">
        <w:rPr>
          <w:b/>
          <w:bCs/>
        </w:rPr>
        <w:t xml:space="preserve"> 65000</w:t>
      </w:r>
    </w:p>
    <w:p w14:paraId="688322EB" w14:textId="77777777" w:rsidR="006C5F2C" w:rsidRDefault="006C5F2C" w:rsidP="006C5F2C">
      <w:pPr>
        <w:pStyle w:val="CMD"/>
      </w:pPr>
      <w:r>
        <w:t xml:space="preserve">R1(config-router)# </w:t>
      </w:r>
      <w:r w:rsidRPr="006C5F2C">
        <w:rPr>
          <w:b/>
          <w:bCs/>
        </w:rPr>
        <w:t>neighbor 10.0.0.1 remote-as 65000</w:t>
      </w:r>
    </w:p>
    <w:p w14:paraId="09DF7EFF" w14:textId="77777777" w:rsidR="006C5F2C" w:rsidRDefault="006C5F2C" w:rsidP="006C5F2C">
      <w:pPr>
        <w:pStyle w:val="CMD"/>
      </w:pPr>
      <w:r>
        <w:t xml:space="preserve">R1(config-router)# </w:t>
      </w:r>
      <w:r w:rsidRPr="006C5F2C">
        <w:rPr>
          <w:b/>
          <w:bCs/>
        </w:rPr>
        <w:t>neighbor 2001:db8:feed:1::1 remote-as 65000</w:t>
      </w:r>
    </w:p>
    <w:p w14:paraId="5E17A625" w14:textId="77777777" w:rsidR="006C5F2C" w:rsidRDefault="006C5F2C" w:rsidP="006C5F2C">
      <w:pPr>
        <w:pStyle w:val="CMD"/>
      </w:pPr>
      <w:r>
        <w:t>R1(config-router)# !</w:t>
      </w:r>
    </w:p>
    <w:p w14:paraId="4C4DCB68" w14:textId="77777777" w:rsidR="006C5F2C" w:rsidRPr="006C5F2C" w:rsidRDefault="006C5F2C" w:rsidP="006C5F2C">
      <w:pPr>
        <w:pStyle w:val="CMD"/>
        <w:rPr>
          <w:b/>
          <w:bCs/>
        </w:rPr>
      </w:pPr>
      <w:r>
        <w:t xml:space="preserve">R1(config-router)# </w:t>
      </w:r>
      <w:r w:rsidRPr="006C5F2C">
        <w:rPr>
          <w:b/>
          <w:bCs/>
        </w:rPr>
        <w:t>address-family ipv4</w:t>
      </w:r>
    </w:p>
    <w:p w14:paraId="5F81392F" w14:textId="2CAFB6D7" w:rsidR="006C5F2C" w:rsidRDefault="006C5F2C" w:rsidP="006C5F2C">
      <w:pPr>
        <w:pStyle w:val="CMD"/>
      </w:pPr>
      <w:r>
        <w:t>R1(config-router-</w:t>
      </w:r>
      <w:proofErr w:type="spellStart"/>
      <w:r>
        <w:t>af</w:t>
      </w:r>
      <w:proofErr w:type="spellEnd"/>
      <w:r>
        <w:t xml:space="preserve">)# </w:t>
      </w:r>
      <w:r w:rsidRPr="006C5F2C">
        <w:rPr>
          <w:b/>
          <w:bCs/>
        </w:rPr>
        <w:t>neighbor 10.0.0.1 activate</w:t>
      </w:r>
    </w:p>
    <w:p w14:paraId="7B7BA932" w14:textId="6C062288" w:rsidR="006C5F2C" w:rsidRPr="006C5F2C" w:rsidRDefault="006C5F2C" w:rsidP="006C5F2C">
      <w:pPr>
        <w:pStyle w:val="CMD"/>
        <w:rPr>
          <w:b/>
          <w:bCs/>
        </w:rPr>
      </w:pPr>
      <w:r>
        <w:t>R1(config-router-</w:t>
      </w:r>
      <w:proofErr w:type="spellStart"/>
      <w:r>
        <w:t>af</w:t>
      </w:r>
      <w:proofErr w:type="spellEnd"/>
      <w:r>
        <w:t xml:space="preserve">)# </w:t>
      </w:r>
      <w:r w:rsidRPr="006C5F2C">
        <w:rPr>
          <w:b/>
          <w:bCs/>
        </w:rPr>
        <w:t>neighbor 10.0.0.1 next-hop-self</w:t>
      </w:r>
    </w:p>
    <w:p w14:paraId="5216DD4C" w14:textId="77777777" w:rsidR="006C5F2C" w:rsidRPr="006C5F2C" w:rsidRDefault="006C5F2C" w:rsidP="006C5F2C">
      <w:pPr>
        <w:pStyle w:val="CMD"/>
        <w:rPr>
          <w:b/>
          <w:bCs/>
        </w:rPr>
      </w:pPr>
      <w:r>
        <w:t>R1(config-router-</w:t>
      </w:r>
      <w:proofErr w:type="spellStart"/>
      <w:r>
        <w:t>af</w:t>
      </w:r>
      <w:proofErr w:type="spellEnd"/>
      <w:r>
        <w:t xml:space="preserve">)# </w:t>
      </w:r>
      <w:r w:rsidRPr="006C5F2C">
        <w:rPr>
          <w:b/>
          <w:bCs/>
        </w:rPr>
        <w:t>exit-address-family</w:t>
      </w:r>
    </w:p>
    <w:p w14:paraId="52348972" w14:textId="77777777" w:rsidR="006C5F2C" w:rsidRDefault="006C5F2C" w:rsidP="006C5F2C">
      <w:pPr>
        <w:pStyle w:val="CMD"/>
      </w:pPr>
      <w:r>
        <w:t>R1(config-router)# !</w:t>
      </w:r>
    </w:p>
    <w:p w14:paraId="4489B647" w14:textId="77777777" w:rsidR="006C5F2C" w:rsidRPr="006C5F2C" w:rsidRDefault="006C5F2C" w:rsidP="006C5F2C">
      <w:pPr>
        <w:pStyle w:val="CMD"/>
        <w:rPr>
          <w:b/>
          <w:bCs/>
        </w:rPr>
      </w:pPr>
      <w:r>
        <w:t xml:space="preserve">R1(config-router)# </w:t>
      </w:r>
      <w:r w:rsidRPr="006C5F2C">
        <w:rPr>
          <w:b/>
          <w:bCs/>
        </w:rPr>
        <w:t>address-family ipv6</w:t>
      </w:r>
    </w:p>
    <w:p w14:paraId="72228FCA" w14:textId="42679FBC" w:rsidR="006C5F2C" w:rsidRDefault="006C5F2C" w:rsidP="006C5F2C">
      <w:pPr>
        <w:pStyle w:val="CMD"/>
      </w:pPr>
      <w:r>
        <w:t>R1(config-router-</w:t>
      </w:r>
      <w:proofErr w:type="spellStart"/>
      <w:r>
        <w:t>af</w:t>
      </w:r>
      <w:proofErr w:type="spellEnd"/>
      <w:r>
        <w:t xml:space="preserve">)# </w:t>
      </w:r>
      <w:r w:rsidRPr="006C5F2C">
        <w:rPr>
          <w:b/>
          <w:bCs/>
        </w:rPr>
        <w:t>neighbor 2001:db8:feed:1::1 activate</w:t>
      </w:r>
    </w:p>
    <w:p w14:paraId="32F33BF5" w14:textId="1C67D188" w:rsidR="006C5F2C" w:rsidRDefault="006C5F2C" w:rsidP="006C5F2C">
      <w:pPr>
        <w:pStyle w:val="CMD"/>
      </w:pPr>
      <w:r>
        <w:t>R1(config-router-</w:t>
      </w:r>
      <w:proofErr w:type="spellStart"/>
      <w:r>
        <w:t>af</w:t>
      </w:r>
      <w:proofErr w:type="spellEnd"/>
      <w:r>
        <w:t xml:space="preserve">)# </w:t>
      </w:r>
      <w:r w:rsidRPr="006C5F2C">
        <w:rPr>
          <w:b/>
          <w:bCs/>
        </w:rPr>
        <w:t>neighbor 2001:db8:feed:1::1 next-hop-self</w:t>
      </w:r>
    </w:p>
    <w:p w14:paraId="384FFE58" w14:textId="77777777" w:rsidR="006C5F2C" w:rsidRPr="006C5F2C" w:rsidRDefault="006C5F2C" w:rsidP="006C5F2C">
      <w:pPr>
        <w:pStyle w:val="CMD"/>
        <w:rPr>
          <w:b/>
          <w:bCs/>
        </w:rPr>
      </w:pPr>
      <w:r>
        <w:t>R1(config-router-</w:t>
      </w:r>
      <w:proofErr w:type="spellStart"/>
      <w:r>
        <w:t>af</w:t>
      </w:r>
      <w:proofErr w:type="spellEnd"/>
      <w:r>
        <w:t xml:space="preserve">)# </w:t>
      </w:r>
      <w:r w:rsidRPr="006C5F2C">
        <w:rPr>
          <w:b/>
          <w:bCs/>
        </w:rPr>
        <w:t>exit-address-family</w:t>
      </w:r>
    </w:p>
    <w:p w14:paraId="3A93E574" w14:textId="7C53A41E" w:rsidR="00384551" w:rsidRPr="00C85DEA" w:rsidRDefault="006C5F2C" w:rsidP="006C5F2C">
      <w:pPr>
        <w:pStyle w:val="CMD"/>
        <w:rPr>
          <w:b/>
          <w:bCs/>
        </w:rPr>
      </w:pPr>
      <w:r>
        <w:t>R1(config-router)#</w:t>
      </w:r>
      <w:r w:rsidR="00C85DEA">
        <w:t xml:space="preserve"> </w:t>
      </w:r>
      <w:r w:rsidR="00C85DEA" w:rsidRPr="00C85DEA">
        <w:rPr>
          <w:b/>
          <w:bCs/>
        </w:rPr>
        <w:t>end</w:t>
      </w:r>
    </w:p>
    <w:p w14:paraId="79901CD4" w14:textId="2034C519" w:rsidR="00384551" w:rsidRDefault="006C5F2C" w:rsidP="006C5F2C">
      <w:pPr>
        <w:pStyle w:val="Heading3"/>
      </w:pPr>
      <w:r w:rsidRPr="00F71012">
        <w:t>Configure R</w:t>
      </w:r>
      <w:r>
        <w:t>3</w:t>
      </w:r>
      <w:r w:rsidRPr="00F71012">
        <w:t xml:space="preserve"> as a </w:t>
      </w:r>
      <w:r w:rsidR="00B53F6A">
        <w:t>r</w:t>
      </w:r>
      <w:r w:rsidRPr="00F71012">
        <w:t xml:space="preserve">oute </w:t>
      </w:r>
      <w:r w:rsidR="00B53F6A">
        <w:t>r</w:t>
      </w:r>
      <w:r w:rsidRPr="00F71012">
        <w:t xml:space="preserve">eflector </w:t>
      </w:r>
      <w:r w:rsidR="00B53F6A">
        <w:t>c</w:t>
      </w:r>
      <w:r w:rsidRPr="00F71012">
        <w:t>lient</w:t>
      </w:r>
      <w:r w:rsidR="00606BDF">
        <w:t>.</w:t>
      </w:r>
    </w:p>
    <w:p w14:paraId="787A5EDA" w14:textId="17481988" w:rsidR="006C5F2C" w:rsidRDefault="006C5F2C" w:rsidP="00606BDF">
      <w:pPr>
        <w:pStyle w:val="BodyTextL25"/>
      </w:pPr>
      <w:r w:rsidRPr="00661F4D">
        <w:t>R3</w:t>
      </w:r>
      <w:r w:rsidRPr="006C5F2C">
        <w:t xml:space="preserve"> is configured in the same manner as R1. </w:t>
      </w:r>
    </w:p>
    <w:p w14:paraId="079182E3" w14:textId="230FE88F" w:rsidR="001A69A3" w:rsidRPr="0068165A" w:rsidRDefault="001A69A3" w:rsidP="001A69A3">
      <w:pPr>
        <w:pStyle w:val="CMD"/>
        <w:rPr>
          <w:b/>
          <w:bCs/>
        </w:rPr>
      </w:pPr>
      <w:r>
        <w:t>R3(config)#</w:t>
      </w:r>
      <w:r w:rsidR="0068165A">
        <w:t xml:space="preserve"> </w:t>
      </w:r>
      <w:r w:rsidRPr="0068165A">
        <w:rPr>
          <w:b/>
          <w:bCs/>
        </w:rPr>
        <w:t xml:space="preserve">router </w:t>
      </w:r>
      <w:proofErr w:type="spellStart"/>
      <w:r w:rsidRPr="0068165A">
        <w:rPr>
          <w:b/>
          <w:bCs/>
        </w:rPr>
        <w:t>bgp</w:t>
      </w:r>
      <w:proofErr w:type="spellEnd"/>
      <w:r w:rsidRPr="0068165A">
        <w:rPr>
          <w:b/>
          <w:bCs/>
        </w:rPr>
        <w:t xml:space="preserve"> 65000</w:t>
      </w:r>
    </w:p>
    <w:p w14:paraId="7456FB01" w14:textId="77777777" w:rsidR="001A69A3" w:rsidRPr="0068165A" w:rsidRDefault="001A69A3" w:rsidP="001A69A3">
      <w:pPr>
        <w:pStyle w:val="CMD"/>
        <w:rPr>
          <w:b/>
          <w:bCs/>
        </w:rPr>
      </w:pPr>
      <w:r>
        <w:t xml:space="preserve">R3(config-router)# </w:t>
      </w:r>
      <w:r w:rsidRPr="0068165A">
        <w:rPr>
          <w:b/>
          <w:bCs/>
        </w:rPr>
        <w:t>neighbor 10.0.0.5 remote-as 65000</w:t>
      </w:r>
    </w:p>
    <w:p w14:paraId="47E84C93" w14:textId="77777777" w:rsidR="001A69A3" w:rsidRDefault="001A69A3" w:rsidP="001A69A3">
      <w:pPr>
        <w:pStyle w:val="CMD"/>
      </w:pPr>
      <w:r>
        <w:t xml:space="preserve">R3(config-router)# </w:t>
      </w:r>
      <w:r w:rsidRPr="0068165A">
        <w:rPr>
          <w:b/>
          <w:bCs/>
        </w:rPr>
        <w:t>neighbor 2001:db8:feed:2::5 remote-as 65000</w:t>
      </w:r>
    </w:p>
    <w:p w14:paraId="35CE7CF1" w14:textId="77777777" w:rsidR="001A69A3" w:rsidRDefault="001A69A3" w:rsidP="001A69A3">
      <w:pPr>
        <w:pStyle w:val="CMD"/>
      </w:pPr>
      <w:r>
        <w:t>R3(config-router)# !</w:t>
      </w:r>
    </w:p>
    <w:p w14:paraId="4D9C05B6" w14:textId="77777777" w:rsidR="001A69A3" w:rsidRPr="0068165A" w:rsidRDefault="001A69A3" w:rsidP="001A69A3">
      <w:pPr>
        <w:pStyle w:val="CMD"/>
        <w:rPr>
          <w:b/>
          <w:bCs/>
        </w:rPr>
      </w:pPr>
      <w:r>
        <w:t xml:space="preserve">R3(config-router)# </w:t>
      </w:r>
      <w:r w:rsidRPr="0068165A">
        <w:rPr>
          <w:b/>
          <w:bCs/>
        </w:rPr>
        <w:t>address-family ipv4</w:t>
      </w:r>
    </w:p>
    <w:p w14:paraId="759400FD" w14:textId="0770620C" w:rsidR="001A69A3" w:rsidRPr="00FC5459" w:rsidRDefault="001A69A3" w:rsidP="001A69A3">
      <w:pPr>
        <w:pStyle w:val="CMD"/>
        <w:rPr>
          <w:b/>
          <w:bCs/>
        </w:rPr>
      </w:pPr>
      <w:r>
        <w:t>R3(config-router-</w:t>
      </w:r>
      <w:proofErr w:type="spellStart"/>
      <w:r>
        <w:t>af</w:t>
      </w:r>
      <w:proofErr w:type="spellEnd"/>
      <w:r>
        <w:t xml:space="preserve">)# </w:t>
      </w:r>
      <w:r w:rsidRPr="00FC5459">
        <w:rPr>
          <w:b/>
          <w:bCs/>
        </w:rPr>
        <w:t>neighbor 10.0.0.5 activate</w:t>
      </w:r>
    </w:p>
    <w:p w14:paraId="49F6DD00" w14:textId="7D6E15A3" w:rsidR="001A69A3" w:rsidRPr="0068165A" w:rsidRDefault="001A69A3" w:rsidP="001A69A3">
      <w:pPr>
        <w:pStyle w:val="CMD"/>
        <w:rPr>
          <w:b/>
          <w:bCs/>
        </w:rPr>
      </w:pPr>
      <w:r>
        <w:t>R3(config-router-</w:t>
      </w:r>
      <w:proofErr w:type="spellStart"/>
      <w:r>
        <w:t>af</w:t>
      </w:r>
      <w:proofErr w:type="spellEnd"/>
      <w:r>
        <w:t xml:space="preserve">)# </w:t>
      </w:r>
      <w:r w:rsidRPr="0068165A">
        <w:rPr>
          <w:b/>
          <w:bCs/>
        </w:rPr>
        <w:t>neighbor 10.0.0.5 next-hop-self</w:t>
      </w:r>
    </w:p>
    <w:p w14:paraId="1E8922D7" w14:textId="77777777" w:rsidR="001A69A3" w:rsidRDefault="001A69A3" w:rsidP="001A69A3">
      <w:pPr>
        <w:pStyle w:val="CMD"/>
      </w:pPr>
      <w:r>
        <w:t>R3(config-router-</w:t>
      </w:r>
      <w:proofErr w:type="spellStart"/>
      <w:r>
        <w:t>af</w:t>
      </w:r>
      <w:proofErr w:type="spellEnd"/>
      <w:r>
        <w:t xml:space="preserve">)# </w:t>
      </w:r>
      <w:r w:rsidRPr="0068165A">
        <w:rPr>
          <w:b/>
          <w:bCs/>
        </w:rPr>
        <w:t>exit-address-family</w:t>
      </w:r>
    </w:p>
    <w:p w14:paraId="0E0A63C8" w14:textId="77777777" w:rsidR="001A69A3" w:rsidRDefault="001A69A3" w:rsidP="001A69A3">
      <w:pPr>
        <w:pStyle w:val="CMD"/>
      </w:pPr>
      <w:r>
        <w:t>R3(config-router)# !</w:t>
      </w:r>
    </w:p>
    <w:p w14:paraId="3FA2A2AF" w14:textId="77777777" w:rsidR="001A69A3" w:rsidRDefault="001A69A3" w:rsidP="001A69A3">
      <w:pPr>
        <w:pStyle w:val="CMD"/>
      </w:pPr>
      <w:r>
        <w:t xml:space="preserve">R3(config-router)# </w:t>
      </w:r>
      <w:r w:rsidRPr="0068165A">
        <w:rPr>
          <w:b/>
          <w:bCs/>
        </w:rPr>
        <w:t>address-family ipv6</w:t>
      </w:r>
    </w:p>
    <w:p w14:paraId="5D47E1CC" w14:textId="03410B29" w:rsidR="001A69A3" w:rsidRDefault="001A69A3" w:rsidP="001A69A3">
      <w:pPr>
        <w:pStyle w:val="CMD"/>
      </w:pPr>
      <w:r>
        <w:t>R3(config-router-</w:t>
      </w:r>
      <w:proofErr w:type="spellStart"/>
      <w:r>
        <w:t>af</w:t>
      </w:r>
      <w:proofErr w:type="spellEnd"/>
      <w:r>
        <w:t xml:space="preserve">)# </w:t>
      </w:r>
      <w:r w:rsidRPr="0068165A">
        <w:rPr>
          <w:b/>
          <w:bCs/>
        </w:rPr>
        <w:t>neighbor 2001:db8:feed:2::5 activate</w:t>
      </w:r>
    </w:p>
    <w:p w14:paraId="29AE413A" w14:textId="7155E634" w:rsidR="001A69A3" w:rsidRPr="0068165A" w:rsidRDefault="001A69A3" w:rsidP="001A69A3">
      <w:pPr>
        <w:pStyle w:val="CMD"/>
        <w:rPr>
          <w:b/>
          <w:bCs/>
        </w:rPr>
      </w:pPr>
      <w:r>
        <w:t>R3(config-router-</w:t>
      </w:r>
      <w:proofErr w:type="spellStart"/>
      <w:r>
        <w:t>af</w:t>
      </w:r>
      <w:proofErr w:type="spellEnd"/>
      <w:r>
        <w:t xml:space="preserve">)# </w:t>
      </w:r>
      <w:r w:rsidRPr="0068165A">
        <w:rPr>
          <w:b/>
          <w:bCs/>
        </w:rPr>
        <w:t>neighbor 2001:db8:feed:2::5 next-hop-self</w:t>
      </w:r>
    </w:p>
    <w:p w14:paraId="1D091A0D" w14:textId="77777777" w:rsidR="001A69A3" w:rsidRPr="00FC5459" w:rsidRDefault="001A69A3" w:rsidP="00FC5459">
      <w:pPr>
        <w:pStyle w:val="CMD"/>
        <w:rPr>
          <w:b/>
          <w:bCs/>
        </w:rPr>
      </w:pPr>
      <w:r>
        <w:t>R3(config-router-</w:t>
      </w:r>
      <w:proofErr w:type="spellStart"/>
      <w:r>
        <w:t>af</w:t>
      </w:r>
      <w:proofErr w:type="spellEnd"/>
      <w:r>
        <w:t xml:space="preserve">)# </w:t>
      </w:r>
      <w:r w:rsidRPr="00FC5459">
        <w:rPr>
          <w:b/>
          <w:bCs/>
        </w:rPr>
        <w:t>exit-address-family</w:t>
      </w:r>
    </w:p>
    <w:p w14:paraId="1487AD2A" w14:textId="0C3B6F3D" w:rsidR="00384551" w:rsidRDefault="001A69A3" w:rsidP="001A69A3">
      <w:pPr>
        <w:pStyle w:val="CMD"/>
      </w:pPr>
      <w:r>
        <w:t>R3(config-router)#</w:t>
      </w:r>
      <w:r w:rsidR="00C85DEA">
        <w:t xml:space="preserve"> </w:t>
      </w:r>
      <w:r w:rsidR="00C85DEA" w:rsidRPr="00C85DEA">
        <w:rPr>
          <w:b/>
          <w:bCs/>
        </w:rPr>
        <w:t>end</w:t>
      </w:r>
    </w:p>
    <w:p w14:paraId="21675D6D" w14:textId="68D2F53A" w:rsidR="00384551" w:rsidRDefault="00655B13" w:rsidP="00655B13">
      <w:pPr>
        <w:pStyle w:val="Heading2"/>
      </w:pPr>
      <w:r>
        <w:t>Verify BGP Adjacencies and Tables</w:t>
      </w:r>
    </w:p>
    <w:p w14:paraId="108D7084" w14:textId="68C45A2B" w:rsidR="00413022" w:rsidRDefault="00655B13" w:rsidP="00413022">
      <w:pPr>
        <w:pStyle w:val="BodyTextL25"/>
      </w:pPr>
      <w:r w:rsidRPr="00655B13">
        <w:t xml:space="preserve">At this point, </w:t>
      </w:r>
      <w:r w:rsidRPr="00D25690">
        <w:rPr>
          <w:b/>
          <w:bCs/>
        </w:rPr>
        <w:t>R1</w:t>
      </w:r>
      <w:r w:rsidRPr="00655B13">
        <w:t xml:space="preserve"> and </w:t>
      </w:r>
      <w:r w:rsidRPr="00D25690">
        <w:rPr>
          <w:b/>
          <w:bCs/>
        </w:rPr>
        <w:t>R3</w:t>
      </w:r>
      <w:r w:rsidRPr="00655B13">
        <w:t xml:space="preserve"> have </w:t>
      </w:r>
      <w:r w:rsidRPr="00274D9F">
        <w:rPr>
          <w:b/>
          <w:bCs/>
        </w:rPr>
        <w:t>established iBGP adjacencies with the route reflector R2</w:t>
      </w:r>
      <w:r w:rsidRPr="00655B13">
        <w:t>. With route reflection enabled, BGP updates learned by any router within AS 65000 are now shared throughout the autonomous system without requiring a full-mesh iBGP configuration. In this section, you will verify that the iBGP adjacencies are established and that IPv4 and IPv6 BGP routes are visible on R1, R2, and R3.</w:t>
      </w:r>
    </w:p>
    <w:p w14:paraId="36C79BED" w14:textId="55509C6A" w:rsidR="00D25690" w:rsidRDefault="000F1DD5" w:rsidP="00413022">
      <w:pPr>
        <w:pStyle w:val="BodyTextL25"/>
      </w:pPr>
      <w:r w:rsidRPr="000F1DD5">
        <w:lastRenderedPageBreak/>
        <w:t>A route reflector client may form iBGP adjacencies with one or more route reflectors, and it may also form iBGP adjacencies with non</w:t>
      </w:r>
      <w:r w:rsidR="00EE156A">
        <w:t>-</w:t>
      </w:r>
      <w:r w:rsidRPr="000F1DD5">
        <w:t>route reflector routers if required by the network design. Similarly, a route reflector may form iBGP adjacencies with both route reflector clients and non-client routers, depending on the network design. Route reflection reduces the need for a full-mesh iBGP topology, but it does not prohibit additional iBGP adjacencies when they are operationally or architecturally necessary.</w:t>
      </w:r>
      <w:r w:rsidR="00D25690">
        <w:t xml:space="preserve">   </w:t>
      </w:r>
    </w:p>
    <w:p w14:paraId="1CB16920" w14:textId="1FE18DB8" w:rsidR="00384551" w:rsidRDefault="0077104B" w:rsidP="00655B13">
      <w:pPr>
        <w:pStyle w:val="Heading3"/>
      </w:pPr>
      <w:r>
        <w:t xml:space="preserve">Verify R1's iBGP adjacency with </w:t>
      </w:r>
      <w:r w:rsidR="00BC7D0E">
        <w:t>r</w:t>
      </w:r>
      <w:r>
        <w:t xml:space="preserve">outer </w:t>
      </w:r>
      <w:r w:rsidR="00BC7D0E">
        <w:t>r</w:t>
      </w:r>
      <w:r>
        <w:t>eflector R2</w:t>
      </w:r>
      <w:r w:rsidR="00BC7D0E">
        <w:t>.</w:t>
      </w:r>
    </w:p>
    <w:p w14:paraId="03DF98FE" w14:textId="63911E4C" w:rsidR="0077104B" w:rsidRPr="0077104B" w:rsidRDefault="00C61A38" w:rsidP="0077104B">
      <w:pPr>
        <w:pStyle w:val="BodyTextL25"/>
      </w:pPr>
      <w:r w:rsidRPr="00C61A38">
        <w:t xml:space="preserve">On </w:t>
      </w:r>
      <w:r w:rsidRPr="00C61A38">
        <w:rPr>
          <w:b/>
          <w:bCs/>
        </w:rPr>
        <w:t>R1</w:t>
      </w:r>
      <w:r w:rsidRPr="00C61A38">
        <w:t xml:space="preserve">, the only iBGP adjacency is with the </w:t>
      </w:r>
      <w:r w:rsidRPr="00C61A38">
        <w:rPr>
          <w:b/>
          <w:bCs/>
        </w:rPr>
        <w:t>route reflector R2</w:t>
      </w:r>
      <w:r w:rsidRPr="00C61A38">
        <w:t>, through which R1 receives all internal BGP route updates for AS 65000.</w:t>
      </w:r>
      <w:r>
        <w:t xml:space="preserve"> </w:t>
      </w:r>
      <w:r w:rsidR="0077104B" w:rsidRPr="0077104B">
        <w:t xml:space="preserve">The neighbor </w:t>
      </w:r>
      <w:r w:rsidR="0077104B" w:rsidRPr="0077104B">
        <w:rPr>
          <w:b/>
          <w:bCs/>
        </w:rPr>
        <w:t>10.0.0.1 (AS 65000)</w:t>
      </w:r>
      <w:r w:rsidR="0077104B" w:rsidRPr="0077104B">
        <w:t xml:space="preserve"> represents R2, and the </w:t>
      </w:r>
      <w:proofErr w:type="spellStart"/>
      <w:r w:rsidR="0077104B" w:rsidRPr="0077104B">
        <w:rPr>
          <w:b/>
          <w:bCs/>
        </w:rPr>
        <w:t>PfxRcd</w:t>
      </w:r>
      <w:proofErr w:type="spellEnd"/>
      <w:r w:rsidR="0077104B" w:rsidRPr="0077104B">
        <w:t xml:space="preserve"> value indicates that R1 is now receiving </w:t>
      </w:r>
      <w:r w:rsidR="0077104B" w:rsidRPr="0077104B">
        <w:rPr>
          <w:b/>
          <w:bCs/>
        </w:rPr>
        <w:t>three IPv4 prefixes</w:t>
      </w:r>
      <w:r w:rsidR="0077104B" w:rsidRPr="0077104B">
        <w:t xml:space="preserve"> via iBGP from the route reflector. This confirms that R2 is reflecting BGP routes learned within AS 65000 to R1.</w:t>
      </w:r>
    </w:p>
    <w:p w14:paraId="33FCEE0A" w14:textId="77777777" w:rsidR="0077104B" w:rsidRPr="0077104B" w:rsidRDefault="0077104B" w:rsidP="0077104B">
      <w:pPr>
        <w:pStyle w:val="BodyTextL25"/>
      </w:pPr>
      <w:r w:rsidRPr="0077104B">
        <w:t xml:space="preserve">Similarly, the IPv6 BGP summary shows an established iBGP adjacency with </w:t>
      </w:r>
      <w:r w:rsidRPr="0077104B">
        <w:rPr>
          <w:b/>
          <w:bCs/>
        </w:rPr>
        <w:t>R2 at 2001:DB8:FEED:1::1 (AS 65000)</w:t>
      </w:r>
      <w:r w:rsidRPr="0077104B">
        <w:t xml:space="preserve">, with </w:t>
      </w:r>
      <w:r w:rsidRPr="0077104B">
        <w:rPr>
          <w:b/>
          <w:bCs/>
        </w:rPr>
        <w:t>two IPv6 prefixes</w:t>
      </w:r>
      <w:r w:rsidRPr="0077104B">
        <w:t xml:space="preserve"> received. This verifies that IPv6 BGP route reflection is also functioning correctly.</w:t>
      </w:r>
    </w:p>
    <w:p w14:paraId="6696C4CE" w14:textId="36DFFE77" w:rsidR="0040435B" w:rsidRPr="00826E5D" w:rsidRDefault="0040435B" w:rsidP="00826E5D">
      <w:pPr>
        <w:pStyle w:val="CMD"/>
      </w:pPr>
      <w:r w:rsidRPr="00826E5D">
        <w:t>R1#</w:t>
      </w:r>
      <w:r w:rsidR="007239F8" w:rsidRPr="00826E5D">
        <w:t xml:space="preserve"> </w:t>
      </w:r>
      <w:r w:rsidRPr="00826E5D">
        <w:rPr>
          <w:b/>
          <w:bCs/>
        </w:rPr>
        <w:t xml:space="preserve">show ip </w:t>
      </w:r>
      <w:proofErr w:type="spellStart"/>
      <w:r w:rsidRPr="00826E5D">
        <w:rPr>
          <w:b/>
          <w:bCs/>
        </w:rPr>
        <w:t>bgp</w:t>
      </w:r>
      <w:proofErr w:type="spellEnd"/>
      <w:r w:rsidRPr="00826E5D">
        <w:rPr>
          <w:b/>
          <w:bCs/>
        </w:rPr>
        <w:t xml:space="preserve"> summary </w:t>
      </w:r>
      <w:r w:rsidR="00413022" w:rsidRPr="00826E5D">
        <w:rPr>
          <w:b/>
          <w:bCs/>
        </w:rPr>
        <w:t>| begin Neighbor</w:t>
      </w:r>
    </w:p>
    <w:p w14:paraId="7A9C2C18" w14:textId="5A8574C7" w:rsidR="0040435B" w:rsidRPr="0040435B" w:rsidRDefault="0040435B" w:rsidP="009D4111">
      <w:pPr>
        <w:pStyle w:val="CMDOutput"/>
      </w:pPr>
      <w:r w:rsidRPr="0040435B">
        <w:t xml:space="preserve">Neighbor      V    </w:t>
      </w:r>
      <w:r w:rsidRPr="0077104B">
        <w:rPr>
          <w:highlight w:val="yellow"/>
        </w:rPr>
        <w:t>AS</w:t>
      </w:r>
      <w:r w:rsidRPr="0040435B">
        <w:t xml:space="preserve"> </w:t>
      </w:r>
      <w:proofErr w:type="spellStart"/>
      <w:r w:rsidRPr="0040435B">
        <w:t>MsgRcvd</w:t>
      </w:r>
      <w:proofErr w:type="spellEnd"/>
      <w:r w:rsidRPr="0040435B">
        <w:t xml:space="preserve"> </w:t>
      </w:r>
      <w:proofErr w:type="spellStart"/>
      <w:r w:rsidRPr="0040435B">
        <w:t>MsgSent</w:t>
      </w:r>
      <w:proofErr w:type="spellEnd"/>
      <w:r w:rsidRPr="0040435B">
        <w:t xml:space="preserve">   </w:t>
      </w:r>
      <w:proofErr w:type="spellStart"/>
      <w:r w:rsidRPr="0040435B">
        <w:t>TblVer</w:t>
      </w:r>
      <w:proofErr w:type="spellEnd"/>
      <w:r w:rsidRPr="0040435B">
        <w:t xml:space="preserve">  </w:t>
      </w:r>
      <w:proofErr w:type="spellStart"/>
      <w:r w:rsidRPr="0040435B">
        <w:t>InQ</w:t>
      </w:r>
      <w:proofErr w:type="spellEnd"/>
      <w:r w:rsidRPr="0040435B">
        <w:t xml:space="preserve"> </w:t>
      </w:r>
      <w:proofErr w:type="spellStart"/>
      <w:r w:rsidRPr="0040435B">
        <w:t>OutQ</w:t>
      </w:r>
      <w:proofErr w:type="spellEnd"/>
      <w:r w:rsidRPr="0040435B">
        <w:t xml:space="preserve"> </w:t>
      </w:r>
      <w:r w:rsidR="00B1654D">
        <w:t xml:space="preserve"> </w:t>
      </w:r>
      <w:r w:rsidRPr="0040435B">
        <w:t>Up/</w:t>
      </w:r>
      <w:proofErr w:type="spellStart"/>
      <w:r w:rsidRPr="0040435B">
        <w:t>DownState</w:t>
      </w:r>
      <w:proofErr w:type="spellEnd"/>
      <w:r w:rsidRPr="0040435B">
        <w:t>/</w:t>
      </w:r>
      <w:proofErr w:type="spellStart"/>
      <w:r w:rsidRPr="0077104B">
        <w:rPr>
          <w:highlight w:val="yellow"/>
        </w:rPr>
        <w:t>PfxRcd</w:t>
      </w:r>
      <w:proofErr w:type="spellEnd"/>
    </w:p>
    <w:p w14:paraId="54547CA5" w14:textId="774A912E" w:rsidR="0040435B" w:rsidRPr="0040435B" w:rsidRDefault="0040435B" w:rsidP="009D4111">
      <w:pPr>
        <w:pStyle w:val="CMDOutput"/>
      </w:pPr>
      <w:r w:rsidRPr="00F26F37">
        <w:rPr>
          <w:highlight w:val="yellow"/>
        </w:rPr>
        <w:t>10.0.0.1</w:t>
      </w:r>
      <w:r w:rsidRPr="0040435B">
        <w:t xml:space="preserve">      4  </w:t>
      </w:r>
      <w:r w:rsidRPr="00F26F37">
        <w:rPr>
          <w:highlight w:val="yellow"/>
        </w:rPr>
        <w:t>65000</w:t>
      </w:r>
      <w:r w:rsidRPr="0040435B">
        <w:t xml:space="preserve">     14      13        6    0    0 </w:t>
      </w:r>
      <w:r w:rsidR="00630D98">
        <w:t xml:space="preserve"> </w:t>
      </w:r>
      <w:r w:rsidR="00B1654D">
        <w:t xml:space="preserve"> </w:t>
      </w:r>
      <w:r w:rsidRPr="0040435B">
        <w:t xml:space="preserve">00:08:03        </w:t>
      </w:r>
      <w:r w:rsidRPr="00F26F37">
        <w:rPr>
          <w:highlight w:val="yellow"/>
        </w:rPr>
        <w:t>3</w:t>
      </w:r>
    </w:p>
    <w:p w14:paraId="483E9D62" w14:textId="5924E702" w:rsidR="0040435B" w:rsidRPr="0040435B" w:rsidRDefault="0040435B" w:rsidP="009D4111">
      <w:pPr>
        <w:pStyle w:val="CMDOutput"/>
      </w:pPr>
      <w:r w:rsidRPr="0040435B">
        <w:t xml:space="preserve">209.165.200.6 4  65001    383     382        6    0    0 </w:t>
      </w:r>
      <w:r w:rsidR="00B1654D">
        <w:t xml:space="preserve"> </w:t>
      </w:r>
      <w:r w:rsidR="00630D98">
        <w:t xml:space="preserve"> 0</w:t>
      </w:r>
      <w:r w:rsidRPr="0040435B">
        <w:t>5:44:20        2</w:t>
      </w:r>
    </w:p>
    <w:p w14:paraId="02E0EF9B" w14:textId="7ED1F8C9" w:rsidR="0038184C" w:rsidRPr="009D4111" w:rsidRDefault="0038184C" w:rsidP="009D4111">
      <w:pPr>
        <w:pStyle w:val="CMD"/>
        <w:rPr>
          <w:b/>
          <w:bCs/>
        </w:rPr>
      </w:pPr>
      <w:r w:rsidRPr="009D4111">
        <w:t>R1#</w:t>
      </w:r>
      <w:r w:rsidR="007239F8" w:rsidRPr="009D4111">
        <w:t xml:space="preserve"> </w:t>
      </w:r>
      <w:r w:rsidRPr="009D4111">
        <w:rPr>
          <w:b/>
          <w:bCs/>
        </w:rPr>
        <w:t xml:space="preserve">show </w:t>
      </w:r>
      <w:proofErr w:type="spellStart"/>
      <w:r w:rsidRPr="009D4111">
        <w:rPr>
          <w:b/>
          <w:bCs/>
        </w:rPr>
        <w:t>bgp</w:t>
      </w:r>
      <w:proofErr w:type="spellEnd"/>
      <w:r w:rsidRPr="009D4111">
        <w:rPr>
          <w:b/>
          <w:bCs/>
        </w:rPr>
        <w:t xml:space="preserve"> ipv6 unicast </w:t>
      </w:r>
      <w:r w:rsidR="00413022" w:rsidRPr="009D4111">
        <w:rPr>
          <w:b/>
          <w:bCs/>
        </w:rPr>
        <w:t>summary | begin Neighbor</w:t>
      </w:r>
    </w:p>
    <w:p w14:paraId="5FBF2E7C" w14:textId="52CEE2CD" w:rsidR="0038184C" w:rsidRPr="0038184C" w:rsidRDefault="00B1654D" w:rsidP="009D4111">
      <w:pPr>
        <w:pStyle w:val="CMDOutput"/>
      </w:pPr>
      <w:r w:rsidRPr="00F26F37">
        <w:rPr>
          <w:highlight w:val="yellow"/>
        </w:rPr>
        <w:t>Neighbor</w:t>
      </w:r>
      <w:r w:rsidRPr="0040435B">
        <w:t xml:space="preserve">      V    </w:t>
      </w:r>
      <w:r w:rsidRPr="00F26F37">
        <w:rPr>
          <w:highlight w:val="yellow"/>
        </w:rPr>
        <w:t>AS</w:t>
      </w:r>
      <w:r w:rsidRPr="0040435B">
        <w:t xml:space="preserve"> </w:t>
      </w:r>
      <w:proofErr w:type="spellStart"/>
      <w:r w:rsidRPr="0040435B">
        <w:t>MsgRcvd</w:t>
      </w:r>
      <w:proofErr w:type="spellEnd"/>
      <w:r w:rsidRPr="0040435B">
        <w:t xml:space="preserve"> </w:t>
      </w:r>
      <w:proofErr w:type="spellStart"/>
      <w:r w:rsidRPr="0040435B">
        <w:t>MsgSent</w:t>
      </w:r>
      <w:proofErr w:type="spellEnd"/>
      <w:r w:rsidRPr="0040435B">
        <w:t xml:space="preserve">   </w:t>
      </w:r>
      <w:proofErr w:type="spellStart"/>
      <w:r w:rsidRPr="0040435B">
        <w:t>TblVer</w:t>
      </w:r>
      <w:proofErr w:type="spellEnd"/>
      <w:r w:rsidRPr="0040435B">
        <w:t xml:space="preserve">  </w:t>
      </w:r>
      <w:proofErr w:type="spellStart"/>
      <w:r w:rsidRPr="0040435B">
        <w:t>InQ</w:t>
      </w:r>
      <w:proofErr w:type="spellEnd"/>
      <w:r w:rsidRPr="0040435B">
        <w:t xml:space="preserve"> </w:t>
      </w:r>
      <w:proofErr w:type="spellStart"/>
      <w:r w:rsidRPr="0040435B">
        <w:t>OutQ</w:t>
      </w:r>
      <w:proofErr w:type="spellEnd"/>
      <w:r w:rsidRPr="0040435B">
        <w:t xml:space="preserve"> </w:t>
      </w:r>
      <w:r>
        <w:t xml:space="preserve"> </w:t>
      </w:r>
      <w:r w:rsidRPr="0040435B">
        <w:t>Up/</w:t>
      </w:r>
      <w:proofErr w:type="spellStart"/>
      <w:r w:rsidRPr="0040435B">
        <w:t>DownState</w:t>
      </w:r>
      <w:proofErr w:type="spellEnd"/>
      <w:r w:rsidRPr="0040435B">
        <w:t>/</w:t>
      </w:r>
      <w:proofErr w:type="spellStart"/>
      <w:r w:rsidRPr="00F26F37">
        <w:rPr>
          <w:highlight w:val="yellow"/>
        </w:rPr>
        <w:t>PfxRcd</w:t>
      </w:r>
      <w:proofErr w:type="spellEnd"/>
    </w:p>
    <w:p w14:paraId="446740FC" w14:textId="77777777" w:rsidR="0038184C" w:rsidRPr="0038184C" w:rsidRDefault="0038184C" w:rsidP="009D4111">
      <w:pPr>
        <w:pStyle w:val="CMDOutput"/>
      </w:pPr>
      <w:r w:rsidRPr="0038184C">
        <w:t>2001:DB8:209:4::6</w:t>
      </w:r>
    </w:p>
    <w:p w14:paraId="4834D9A4" w14:textId="75F1F52F" w:rsidR="0038184C" w:rsidRPr="0038184C" w:rsidRDefault="0038184C" w:rsidP="009D4111">
      <w:pPr>
        <w:pStyle w:val="CMDOutput"/>
      </w:pPr>
      <w:r w:rsidRPr="0038184C">
        <w:t xml:space="preserve">              4  65001     385     383        4    0    0 05:44:17        1</w:t>
      </w:r>
    </w:p>
    <w:p w14:paraId="2E8E371B" w14:textId="77777777" w:rsidR="0038184C" w:rsidRPr="0038184C" w:rsidRDefault="0038184C" w:rsidP="009D4111">
      <w:pPr>
        <w:pStyle w:val="CMDOutput"/>
      </w:pPr>
      <w:r w:rsidRPr="00F26F37">
        <w:rPr>
          <w:highlight w:val="yellow"/>
        </w:rPr>
        <w:t>2001:DB8:FEED:1::1</w:t>
      </w:r>
    </w:p>
    <w:p w14:paraId="20E4C813" w14:textId="05EE1D5F" w:rsidR="0038184C" w:rsidRPr="0038184C" w:rsidRDefault="0038184C" w:rsidP="009D4111">
      <w:pPr>
        <w:pStyle w:val="CMDOutput"/>
      </w:pPr>
      <w:r w:rsidRPr="0038184C">
        <w:t xml:space="preserve">              4  </w:t>
      </w:r>
      <w:r w:rsidRPr="00F26F37">
        <w:rPr>
          <w:highlight w:val="yellow"/>
        </w:rPr>
        <w:t>65000</w:t>
      </w:r>
      <w:r w:rsidRPr="0038184C">
        <w:t xml:space="preserve">      14      13        4    0    0 00:07:57        </w:t>
      </w:r>
      <w:r w:rsidRPr="00F26F37">
        <w:rPr>
          <w:highlight w:val="yellow"/>
        </w:rPr>
        <w:t>2</w:t>
      </w:r>
    </w:p>
    <w:p w14:paraId="6374DB44" w14:textId="5239FE9A" w:rsidR="00655B13" w:rsidRDefault="007B20BB" w:rsidP="00655B13">
      <w:pPr>
        <w:pStyle w:val="Heading3"/>
      </w:pPr>
      <w:r w:rsidRPr="007B20BB">
        <w:t>Verify R</w:t>
      </w:r>
      <w:r w:rsidR="00072C58">
        <w:t>2</w:t>
      </w:r>
      <w:r w:rsidRPr="007B20BB">
        <w:t xml:space="preserve">'s iBGP adjacency with </w:t>
      </w:r>
      <w:r w:rsidR="00BC7D0E">
        <w:t>r</w:t>
      </w:r>
      <w:r w:rsidRPr="007B20BB">
        <w:t xml:space="preserve">outer </w:t>
      </w:r>
      <w:r w:rsidR="00BC7D0E">
        <w:t>r</w:t>
      </w:r>
      <w:r w:rsidRPr="007B20BB">
        <w:t>eflector R2</w:t>
      </w:r>
      <w:r w:rsidR="00BC7D0E">
        <w:t>.</w:t>
      </w:r>
    </w:p>
    <w:p w14:paraId="150CBE69" w14:textId="33259DF7" w:rsidR="00655B13" w:rsidRDefault="00C61A38" w:rsidP="00C61A38">
      <w:pPr>
        <w:pStyle w:val="BodyTextL25"/>
      </w:pPr>
      <w:r w:rsidRPr="00C61A38">
        <w:t xml:space="preserve">The BGP summary output on </w:t>
      </w:r>
      <w:r w:rsidRPr="00C61A38">
        <w:rPr>
          <w:b/>
          <w:bCs/>
        </w:rPr>
        <w:t>R3</w:t>
      </w:r>
      <w:r w:rsidRPr="00C61A38">
        <w:t xml:space="preserve"> shows </w:t>
      </w:r>
      <w:r w:rsidRPr="00C61A38">
        <w:rPr>
          <w:b/>
          <w:bCs/>
        </w:rPr>
        <w:t>similar behavior to R1</w:t>
      </w:r>
      <w:r w:rsidRPr="00C61A38">
        <w:t>.</w:t>
      </w:r>
    </w:p>
    <w:p w14:paraId="7B43427A" w14:textId="7F9DD3D4" w:rsidR="0040435B" w:rsidRPr="009D4111" w:rsidRDefault="0040435B" w:rsidP="009D4111">
      <w:pPr>
        <w:pStyle w:val="CMD"/>
      </w:pPr>
      <w:r w:rsidRPr="009D4111">
        <w:t>R3#</w:t>
      </w:r>
      <w:r w:rsidR="007239F8" w:rsidRPr="009D4111">
        <w:t xml:space="preserve"> </w:t>
      </w:r>
      <w:r w:rsidRPr="009D4111">
        <w:rPr>
          <w:b/>
          <w:bCs/>
        </w:rPr>
        <w:t xml:space="preserve">show ip </w:t>
      </w:r>
      <w:proofErr w:type="spellStart"/>
      <w:r w:rsidRPr="009D4111">
        <w:rPr>
          <w:b/>
          <w:bCs/>
        </w:rPr>
        <w:t>bgp</w:t>
      </w:r>
      <w:proofErr w:type="spellEnd"/>
      <w:r w:rsidRPr="009D4111">
        <w:rPr>
          <w:b/>
          <w:bCs/>
        </w:rPr>
        <w:t xml:space="preserve"> </w:t>
      </w:r>
      <w:r w:rsidR="00413022" w:rsidRPr="009D4111">
        <w:rPr>
          <w:b/>
          <w:bCs/>
        </w:rPr>
        <w:t>summary | begin Neighbor</w:t>
      </w:r>
    </w:p>
    <w:p w14:paraId="19F4C7D5" w14:textId="51413D78" w:rsidR="0040435B" w:rsidRPr="0040435B" w:rsidRDefault="00B1654D" w:rsidP="00BB2C57">
      <w:pPr>
        <w:pStyle w:val="CMDOutput"/>
      </w:pPr>
      <w:r w:rsidRPr="00F26F37">
        <w:rPr>
          <w:highlight w:val="yellow"/>
        </w:rPr>
        <w:t>Neighbor</w:t>
      </w:r>
      <w:r w:rsidRPr="0040435B">
        <w:t xml:space="preserve">      V    </w:t>
      </w:r>
      <w:r w:rsidRPr="00F26F37">
        <w:rPr>
          <w:highlight w:val="yellow"/>
        </w:rPr>
        <w:t>AS</w:t>
      </w:r>
      <w:r w:rsidRPr="0040435B">
        <w:t xml:space="preserve"> </w:t>
      </w:r>
      <w:proofErr w:type="spellStart"/>
      <w:r w:rsidRPr="0040435B">
        <w:t>MsgRcvd</w:t>
      </w:r>
      <w:proofErr w:type="spellEnd"/>
      <w:r w:rsidRPr="0040435B">
        <w:t xml:space="preserve"> </w:t>
      </w:r>
      <w:proofErr w:type="spellStart"/>
      <w:r w:rsidRPr="0040435B">
        <w:t>MsgSent</w:t>
      </w:r>
      <w:proofErr w:type="spellEnd"/>
      <w:r w:rsidRPr="0040435B">
        <w:t xml:space="preserve">   </w:t>
      </w:r>
      <w:proofErr w:type="spellStart"/>
      <w:r w:rsidRPr="0040435B">
        <w:t>TblVer</w:t>
      </w:r>
      <w:proofErr w:type="spellEnd"/>
      <w:r w:rsidRPr="0040435B">
        <w:t xml:space="preserve">  </w:t>
      </w:r>
      <w:proofErr w:type="spellStart"/>
      <w:r w:rsidRPr="0040435B">
        <w:t>InQ</w:t>
      </w:r>
      <w:proofErr w:type="spellEnd"/>
      <w:r w:rsidRPr="0040435B">
        <w:t xml:space="preserve"> </w:t>
      </w:r>
      <w:proofErr w:type="spellStart"/>
      <w:r w:rsidRPr="0040435B">
        <w:t>OutQ</w:t>
      </w:r>
      <w:proofErr w:type="spellEnd"/>
      <w:r w:rsidRPr="0040435B">
        <w:t xml:space="preserve"> </w:t>
      </w:r>
      <w:r>
        <w:t xml:space="preserve"> </w:t>
      </w:r>
      <w:r w:rsidRPr="0040435B">
        <w:t>Up/</w:t>
      </w:r>
      <w:proofErr w:type="spellStart"/>
      <w:r w:rsidRPr="0040435B">
        <w:t>DownState</w:t>
      </w:r>
      <w:proofErr w:type="spellEnd"/>
      <w:r w:rsidRPr="0040435B">
        <w:t>/</w:t>
      </w:r>
      <w:proofErr w:type="spellStart"/>
      <w:r w:rsidRPr="00F26F37">
        <w:rPr>
          <w:highlight w:val="yellow"/>
        </w:rPr>
        <w:t>PfxRcd</w:t>
      </w:r>
      <w:proofErr w:type="spellEnd"/>
    </w:p>
    <w:p w14:paraId="5EA301C1" w14:textId="4FC36766" w:rsidR="0040435B" w:rsidRPr="0040435B" w:rsidRDefault="0040435B" w:rsidP="00BB2C57">
      <w:pPr>
        <w:pStyle w:val="CMDOutput"/>
      </w:pPr>
      <w:r w:rsidRPr="00F26F37">
        <w:rPr>
          <w:highlight w:val="yellow"/>
        </w:rPr>
        <w:t>10.0.0.5</w:t>
      </w:r>
      <w:r w:rsidRPr="0040435B">
        <w:t xml:space="preserve">     </w:t>
      </w:r>
      <w:r w:rsidR="00B1654D">
        <w:t xml:space="preserve"> </w:t>
      </w:r>
      <w:r w:rsidRPr="0040435B">
        <w:t xml:space="preserve"> 4  </w:t>
      </w:r>
      <w:r w:rsidRPr="00F26F37">
        <w:rPr>
          <w:highlight w:val="yellow"/>
        </w:rPr>
        <w:t>65000</w:t>
      </w:r>
      <w:r w:rsidRPr="0040435B">
        <w:t xml:space="preserve">    20      16        6    0    0 </w:t>
      </w:r>
      <w:r w:rsidR="00630D98">
        <w:t xml:space="preserve">    </w:t>
      </w:r>
      <w:r w:rsidRPr="0040435B">
        <w:t xml:space="preserve">00:10:29      </w:t>
      </w:r>
      <w:r w:rsidRPr="00F26F37">
        <w:rPr>
          <w:highlight w:val="yellow"/>
        </w:rPr>
        <w:t>3</w:t>
      </w:r>
    </w:p>
    <w:p w14:paraId="2E873EFA" w14:textId="5C384F64" w:rsidR="0040435B" w:rsidRPr="0040435B" w:rsidRDefault="0040435B" w:rsidP="00BB2C57">
      <w:pPr>
        <w:pStyle w:val="CMDOutput"/>
      </w:pPr>
      <w:r w:rsidRPr="0040435B">
        <w:t>209.165.200.10</w:t>
      </w:r>
      <w:r w:rsidR="00B1654D">
        <w:t xml:space="preserve"> </w:t>
      </w:r>
      <w:r w:rsidRPr="0040435B">
        <w:t xml:space="preserve">4  65002   389     390        6    0    0 </w:t>
      </w:r>
      <w:r w:rsidR="00630D98">
        <w:t xml:space="preserve">    </w:t>
      </w:r>
      <w:r w:rsidRPr="0040435B">
        <w:t>05:50:11      2</w:t>
      </w:r>
    </w:p>
    <w:p w14:paraId="6CC775FF" w14:textId="4537076E" w:rsidR="0038184C" w:rsidRPr="0038184C" w:rsidRDefault="0038184C" w:rsidP="0038184C">
      <w:pPr>
        <w:pStyle w:val="CMD"/>
      </w:pPr>
      <w:r w:rsidRPr="0038184C">
        <w:t>R3#</w:t>
      </w:r>
      <w:r w:rsidR="007239F8">
        <w:t xml:space="preserve"> </w:t>
      </w:r>
      <w:r w:rsidRPr="00BB2C57">
        <w:rPr>
          <w:b/>
          <w:bCs/>
        </w:rPr>
        <w:t xml:space="preserve">show </w:t>
      </w:r>
      <w:proofErr w:type="spellStart"/>
      <w:r w:rsidRPr="00BB2C57">
        <w:rPr>
          <w:b/>
          <w:bCs/>
        </w:rPr>
        <w:t>bgp</w:t>
      </w:r>
      <w:proofErr w:type="spellEnd"/>
      <w:r w:rsidRPr="00BB2C57">
        <w:rPr>
          <w:b/>
          <w:bCs/>
        </w:rPr>
        <w:t xml:space="preserve"> ipv6 unicast </w:t>
      </w:r>
      <w:r w:rsidR="00413022" w:rsidRPr="00BB2C57">
        <w:rPr>
          <w:b/>
          <w:bCs/>
        </w:rPr>
        <w:t>summary | begin Neighbor</w:t>
      </w:r>
    </w:p>
    <w:p w14:paraId="196781F5" w14:textId="03616C4B" w:rsidR="0038184C" w:rsidRPr="0038184C" w:rsidRDefault="00B1654D" w:rsidP="00BB2C57">
      <w:pPr>
        <w:pStyle w:val="CMDOutput"/>
      </w:pPr>
      <w:r w:rsidRPr="00F26F37">
        <w:rPr>
          <w:highlight w:val="yellow"/>
        </w:rPr>
        <w:t>Neighbor</w:t>
      </w:r>
      <w:r w:rsidRPr="0040435B">
        <w:t xml:space="preserve">      V    </w:t>
      </w:r>
      <w:r w:rsidRPr="00F26F37">
        <w:rPr>
          <w:highlight w:val="yellow"/>
        </w:rPr>
        <w:t>AS</w:t>
      </w:r>
      <w:r w:rsidRPr="0040435B">
        <w:t xml:space="preserve"> </w:t>
      </w:r>
      <w:proofErr w:type="spellStart"/>
      <w:r w:rsidRPr="0040435B">
        <w:t>MsgRcvd</w:t>
      </w:r>
      <w:proofErr w:type="spellEnd"/>
      <w:r w:rsidRPr="0040435B">
        <w:t xml:space="preserve"> </w:t>
      </w:r>
      <w:proofErr w:type="spellStart"/>
      <w:r w:rsidRPr="0040435B">
        <w:t>MsgSent</w:t>
      </w:r>
      <w:proofErr w:type="spellEnd"/>
      <w:r w:rsidRPr="0040435B">
        <w:t xml:space="preserve">   </w:t>
      </w:r>
      <w:proofErr w:type="spellStart"/>
      <w:r w:rsidRPr="0040435B">
        <w:t>TblVer</w:t>
      </w:r>
      <w:proofErr w:type="spellEnd"/>
      <w:r w:rsidRPr="0040435B">
        <w:t xml:space="preserve">  </w:t>
      </w:r>
      <w:proofErr w:type="spellStart"/>
      <w:r w:rsidRPr="0040435B">
        <w:t>InQ</w:t>
      </w:r>
      <w:proofErr w:type="spellEnd"/>
      <w:r w:rsidRPr="0040435B">
        <w:t xml:space="preserve"> </w:t>
      </w:r>
      <w:proofErr w:type="spellStart"/>
      <w:r w:rsidRPr="0040435B">
        <w:t>OutQ</w:t>
      </w:r>
      <w:proofErr w:type="spellEnd"/>
      <w:r w:rsidRPr="0040435B">
        <w:t xml:space="preserve"> </w:t>
      </w:r>
      <w:r>
        <w:t xml:space="preserve"> </w:t>
      </w:r>
      <w:r w:rsidRPr="0040435B">
        <w:t>Up/</w:t>
      </w:r>
      <w:proofErr w:type="spellStart"/>
      <w:r w:rsidRPr="0040435B">
        <w:t>DownState</w:t>
      </w:r>
      <w:proofErr w:type="spellEnd"/>
      <w:r w:rsidRPr="0040435B">
        <w:t>/</w:t>
      </w:r>
      <w:proofErr w:type="spellStart"/>
      <w:r w:rsidRPr="00F26F37">
        <w:rPr>
          <w:highlight w:val="yellow"/>
        </w:rPr>
        <w:t>PfxRcd</w:t>
      </w:r>
      <w:proofErr w:type="spellEnd"/>
    </w:p>
    <w:p w14:paraId="32F14981" w14:textId="77777777" w:rsidR="0038184C" w:rsidRPr="0038184C" w:rsidRDefault="0038184C" w:rsidP="00BB2C57">
      <w:pPr>
        <w:pStyle w:val="CMDOutput"/>
      </w:pPr>
      <w:r w:rsidRPr="0038184C">
        <w:t>2001:DB8:209:8::10</w:t>
      </w:r>
    </w:p>
    <w:p w14:paraId="6D9DA7DC" w14:textId="71BDAFCA" w:rsidR="0038184C" w:rsidRPr="0038184C" w:rsidRDefault="0038184C" w:rsidP="00BB2C57">
      <w:pPr>
        <w:pStyle w:val="CMDOutput"/>
      </w:pPr>
      <w:r w:rsidRPr="0038184C">
        <w:t xml:space="preserve">              4  65002     391     389        4    0    0 05:50:11        1</w:t>
      </w:r>
    </w:p>
    <w:p w14:paraId="543DA67F" w14:textId="77777777" w:rsidR="0038184C" w:rsidRPr="0038184C" w:rsidRDefault="0038184C" w:rsidP="00BB2C57">
      <w:pPr>
        <w:pStyle w:val="CMDOutput"/>
      </w:pPr>
      <w:r w:rsidRPr="0086146C">
        <w:rPr>
          <w:highlight w:val="yellow"/>
        </w:rPr>
        <w:t>2001:DB8:FEED:2::5</w:t>
      </w:r>
    </w:p>
    <w:p w14:paraId="5C292E7A" w14:textId="664BFC51" w:rsidR="0038184C" w:rsidRPr="0038184C" w:rsidRDefault="0038184C" w:rsidP="00BB2C57">
      <w:pPr>
        <w:pStyle w:val="CMDOutput"/>
      </w:pPr>
      <w:r w:rsidRPr="0038184C">
        <w:t xml:space="preserve">              4  </w:t>
      </w:r>
      <w:r w:rsidRPr="0086146C">
        <w:rPr>
          <w:highlight w:val="yellow"/>
        </w:rPr>
        <w:t>65000</w:t>
      </w:r>
      <w:r w:rsidRPr="0038184C">
        <w:t xml:space="preserve">      20      16        4    0    0 00:10:27        </w:t>
      </w:r>
      <w:r w:rsidRPr="0086146C">
        <w:rPr>
          <w:highlight w:val="yellow"/>
        </w:rPr>
        <w:t>2</w:t>
      </w:r>
    </w:p>
    <w:p w14:paraId="5F1D3C37" w14:textId="662AE3F0" w:rsidR="00655B13" w:rsidRDefault="00072C58" w:rsidP="00655B13">
      <w:pPr>
        <w:pStyle w:val="Heading3"/>
      </w:pPr>
      <w:r>
        <w:t xml:space="preserve">Verify </w:t>
      </w:r>
      <w:r w:rsidR="00BC7D0E">
        <w:t>r</w:t>
      </w:r>
      <w:r>
        <w:t xml:space="preserve">oute </w:t>
      </w:r>
      <w:r w:rsidR="00BC7D0E">
        <w:t>r</w:t>
      </w:r>
      <w:r>
        <w:t xml:space="preserve">eflector R2's iBGP adjacencies with </w:t>
      </w:r>
      <w:r w:rsidR="00BC7D0E">
        <w:t>c</w:t>
      </w:r>
      <w:r>
        <w:t>lients R1 and R3</w:t>
      </w:r>
      <w:r w:rsidR="00BC7D0E">
        <w:t>.</w:t>
      </w:r>
    </w:p>
    <w:p w14:paraId="1B7E5890" w14:textId="3803D804" w:rsidR="00B1654D" w:rsidRDefault="00A47B28" w:rsidP="00547521">
      <w:pPr>
        <w:pStyle w:val="BodyTextL25"/>
      </w:pPr>
      <w:r w:rsidRPr="00A47B28">
        <w:t xml:space="preserve">The BGP summary output on </w:t>
      </w:r>
      <w:r w:rsidRPr="00A47B28">
        <w:rPr>
          <w:b/>
          <w:bCs/>
        </w:rPr>
        <w:t>R2</w:t>
      </w:r>
      <w:r w:rsidRPr="00A47B28">
        <w:t xml:space="preserve">, acting as the </w:t>
      </w:r>
      <w:r w:rsidRPr="00A47B28">
        <w:rPr>
          <w:b/>
          <w:bCs/>
        </w:rPr>
        <w:t>route reflector</w:t>
      </w:r>
      <w:r w:rsidRPr="00A47B28">
        <w:t xml:space="preserve">, shows established </w:t>
      </w:r>
      <w:r w:rsidRPr="00A47B28">
        <w:rPr>
          <w:b/>
          <w:bCs/>
        </w:rPr>
        <w:t>iBGP adjacencies with both route reflector clients, R1 and R3</w:t>
      </w:r>
      <w:r w:rsidRPr="00A47B28">
        <w:t>. R2 is receiving BGP prefixes from each client for both IPv4 and IPv6, confirming that the route reflector is successfully exchanging routing information with all clients. This verifies that R2 is positioned to reflect BGP routes between R1 and R3 within AS 65000</w:t>
      </w:r>
      <w:r w:rsidR="000F1DD5">
        <w:t>.</w:t>
      </w:r>
      <w:r w:rsidR="000F1DD5" w:rsidRPr="000F1DD5">
        <w:rPr>
          <w:rFonts w:ascii="Times New Roman" w:hAnsi="Times New Roman"/>
          <w:sz w:val="24"/>
        </w:rPr>
        <w:t xml:space="preserve"> </w:t>
      </w:r>
      <w:r w:rsidR="000F1DD5" w:rsidRPr="000F1DD5">
        <w:t>R2 functions solely as an internal BGP router within AS 65000 and has no eBGP neighbor relationships.</w:t>
      </w:r>
    </w:p>
    <w:p w14:paraId="3BC3FD58" w14:textId="7B414592" w:rsidR="0038184C" w:rsidRPr="007239F8" w:rsidRDefault="0038184C" w:rsidP="0038184C">
      <w:pPr>
        <w:pStyle w:val="CMD"/>
        <w:rPr>
          <w:b/>
          <w:bCs/>
        </w:rPr>
      </w:pPr>
      <w:r w:rsidRPr="0038184C">
        <w:t>R2#</w:t>
      </w:r>
      <w:r w:rsidR="007239F8">
        <w:t xml:space="preserve"> </w:t>
      </w:r>
      <w:r w:rsidRPr="00BB2C57">
        <w:rPr>
          <w:b/>
          <w:bCs/>
        </w:rPr>
        <w:t xml:space="preserve">show ip </w:t>
      </w:r>
      <w:proofErr w:type="spellStart"/>
      <w:r w:rsidRPr="00BB2C57">
        <w:rPr>
          <w:b/>
          <w:bCs/>
        </w:rPr>
        <w:t>bgp</w:t>
      </w:r>
      <w:proofErr w:type="spellEnd"/>
      <w:r w:rsidRPr="00BB2C57">
        <w:rPr>
          <w:b/>
          <w:bCs/>
        </w:rPr>
        <w:t xml:space="preserve"> </w:t>
      </w:r>
      <w:r w:rsidR="00A00E8F" w:rsidRPr="00BB2C57">
        <w:rPr>
          <w:b/>
          <w:bCs/>
        </w:rPr>
        <w:t>summary | begin Neighbor</w:t>
      </w:r>
    </w:p>
    <w:p w14:paraId="3A1E361E" w14:textId="023616F5" w:rsidR="0038184C" w:rsidRPr="0038184C" w:rsidRDefault="00B1654D" w:rsidP="00BC7D0E">
      <w:pPr>
        <w:pStyle w:val="CMDOutput"/>
      </w:pPr>
      <w:r w:rsidRPr="004C6C69">
        <w:rPr>
          <w:highlight w:val="yellow"/>
        </w:rPr>
        <w:t>Neighbor</w:t>
      </w:r>
      <w:r w:rsidRPr="0040435B">
        <w:t xml:space="preserve">     V    </w:t>
      </w:r>
      <w:r w:rsidRPr="004C6C69">
        <w:rPr>
          <w:highlight w:val="yellow"/>
        </w:rPr>
        <w:t>AS</w:t>
      </w:r>
      <w:r w:rsidRPr="0040435B">
        <w:t xml:space="preserve"> </w:t>
      </w:r>
      <w:proofErr w:type="spellStart"/>
      <w:r w:rsidRPr="0040435B">
        <w:t>MsgRcvd</w:t>
      </w:r>
      <w:proofErr w:type="spellEnd"/>
      <w:r w:rsidRPr="0040435B">
        <w:t xml:space="preserve"> </w:t>
      </w:r>
      <w:proofErr w:type="spellStart"/>
      <w:r w:rsidRPr="0040435B">
        <w:t>MsgSent</w:t>
      </w:r>
      <w:proofErr w:type="spellEnd"/>
      <w:r w:rsidRPr="0040435B">
        <w:t xml:space="preserve">   </w:t>
      </w:r>
      <w:proofErr w:type="spellStart"/>
      <w:r w:rsidRPr="0040435B">
        <w:t>TblVer</w:t>
      </w:r>
      <w:proofErr w:type="spellEnd"/>
      <w:r w:rsidRPr="0040435B">
        <w:t xml:space="preserve">  </w:t>
      </w:r>
      <w:proofErr w:type="spellStart"/>
      <w:r w:rsidRPr="0040435B">
        <w:t>InQ</w:t>
      </w:r>
      <w:proofErr w:type="spellEnd"/>
      <w:r w:rsidRPr="0040435B">
        <w:t xml:space="preserve"> </w:t>
      </w:r>
      <w:proofErr w:type="spellStart"/>
      <w:r w:rsidRPr="0040435B">
        <w:t>OutQ</w:t>
      </w:r>
      <w:proofErr w:type="spellEnd"/>
      <w:r w:rsidRPr="0040435B">
        <w:t xml:space="preserve"> </w:t>
      </w:r>
      <w:r>
        <w:t xml:space="preserve"> </w:t>
      </w:r>
      <w:r w:rsidRPr="0040435B">
        <w:t>Up/</w:t>
      </w:r>
      <w:proofErr w:type="spellStart"/>
      <w:r w:rsidRPr="0040435B">
        <w:t>DownState</w:t>
      </w:r>
      <w:proofErr w:type="spellEnd"/>
      <w:r w:rsidRPr="0040435B">
        <w:t>/</w:t>
      </w:r>
      <w:proofErr w:type="spellStart"/>
      <w:r w:rsidRPr="004C6C69">
        <w:rPr>
          <w:highlight w:val="yellow"/>
        </w:rPr>
        <w:t>PfxRcd</w:t>
      </w:r>
      <w:proofErr w:type="spellEnd"/>
    </w:p>
    <w:p w14:paraId="340EE49B" w14:textId="4CE2114B" w:rsidR="0038184C" w:rsidRPr="0038184C" w:rsidRDefault="0038184C" w:rsidP="00BC7D0E">
      <w:pPr>
        <w:pStyle w:val="CMDOutput"/>
      </w:pPr>
      <w:r w:rsidRPr="004C6C69">
        <w:rPr>
          <w:highlight w:val="yellow"/>
        </w:rPr>
        <w:t>10.0.0.2</w:t>
      </w:r>
      <w:r w:rsidRPr="0038184C">
        <w:t xml:space="preserve">     4  </w:t>
      </w:r>
      <w:r w:rsidRPr="004C6C69">
        <w:rPr>
          <w:highlight w:val="yellow"/>
        </w:rPr>
        <w:t>65000</w:t>
      </w:r>
      <w:r w:rsidRPr="0038184C">
        <w:t xml:space="preserve">     16      17        6    0    0 </w:t>
      </w:r>
      <w:r w:rsidR="00B1654D">
        <w:t xml:space="preserve">    </w:t>
      </w:r>
      <w:r w:rsidRPr="0038184C">
        <w:t xml:space="preserve">00:10:31  </w:t>
      </w:r>
      <w:r w:rsidR="00B1654D">
        <w:t xml:space="preserve"> </w:t>
      </w:r>
      <w:r w:rsidRPr="0038184C">
        <w:t xml:space="preserve">   </w:t>
      </w:r>
      <w:r w:rsidRPr="004C6C69">
        <w:rPr>
          <w:highlight w:val="yellow"/>
        </w:rPr>
        <w:t>2</w:t>
      </w:r>
    </w:p>
    <w:p w14:paraId="3A64E1A1" w14:textId="17BE44FD" w:rsidR="0038184C" w:rsidRPr="0038184C" w:rsidRDefault="0038184C" w:rsidP="00BC7D0E">
      <w:pPr>
        <w:pStyle w:val="CMDOutput"/>
      </w:pPr>
      <w:r w:rsidRPr="004C6C69">
        <w:rPr>
          <w:highlight w:val="yellow"/>
        </w:rPr>
        <w:t>10.0.0.6</w:t>
      </w:r>
      <w:r w:rsidRPr="0038184C">
        <w:t xml:space="preserve">     4  </w:t>
      </w:r>
      <w:r w:rsidRPr="004C6C69">
        <w:rPr>
          <w:highlight w:val="yellow"/>
        </w:rPr>
        <w:t>65000</w:t>
      </w:r>
      <w:r w:rsidRPr="0038184C">
        <w:t xml:space="preserve">     16      20        6    0    0 </w:t>
      </w:r>
      <w:r w:rsidR="00B1654D">
        <w:t xml:space="preserve">    </w:t>
      </w:r>
      <w:r w:rsidRPr="0038184C">
        <w:t xml:space="preserve">00:10:20   </w:t>
      </w:r>
      <w:r w:rsidR="00B1654D">
        <w:t xml:space="preserve"> </w:t>
      </w:r>
      <w:r w:rsidRPr="0038184C">
        <w:t xml:space="preserve">  </w:t>
      </w:r>
      <w:r w:rsidRPr="004C6C69">
        <w:rPr>
          <w:highlight w:val="yellow"/>
        </w:rPr>
        <w:t>2</w:t>
      </w:r>
    </w:p>
    <w:p w14:paraId="26DEE439" w14:textId="13471E12" w:rsidR="0038184C" w:rsidRPr="0038184C" w:rsidRDefault="0038184C" w:rsidP="0038184C">
      <w:pPr>
        <w:pStyle w:val="CMD"/>
      </w:pPr>
      <w:r w:rsidRPr="0038184C">
        <w:lastRenderedPageBreak/>
        <w:t>R2#</w:t>
      </w:r>
      <w:r w:rsidR="007239F8">
        <w:t xml:space="preserve"> </w:t>
      </w:r>
      <w:r w:rsidRPr="00BC7D0E">
        <w:rPr>
          <w:b/>
          <w:bCs/>
        </w:rPr>
        <w:t xml:space="preserve">show </w:t>
      </w:r>
      <w:proofErr w:type="spellStart"/>
      <w:r w:rsidRPr="00BC7D0E">
        <w:rPr>
          <w:b/>
          <w:bCs/>
        </w:rPr>
        <w:t>bgp</w:t>
      </w:r>
      <w:proofErr w:type="spellEnd"/>
      <w:r w:rsidRPr="00BC7D0E">
        <w:rPr>
          <w:b/>
          <w:bCs/>
        </w:rPr>
        <w:t xml:space="preserve"> ipv6 unicast </w:t>
      </w:r>
      <w:r w:rsidR="00A00E8F" w:rsidRPr="00BC7D0E">
        <w:rPr>
          <w:b/>
          <w:bCs/>
        </w:rPr>
        <w:t>summary | begin Neighbor</w:t>
      </w:r>
    </w:p>
    <w:p w14:paraId="625AF117" w14:textId="7A5DB9D9" w:rsidR="0038184C" w:rsidRPr="0038184C" w:rsidRDefault="00B1654D" w:rsidP="00BC7D0E">
      <w:pPr>
        <w:pStyle w:val="CMDOutput"/>
      </w:pPr>
      <w:r w:rsidRPr="00F77ECD">
        <w:rPr>
          <w:highlight w:val="yellow"/>
        </w:rPr>
        <w:t>Neighbor</w:t>
      </w:r>
      <w:r w:rsidRPr="0040435B">
        <w:t xml:space="preserve">      V    </w:t>
      </w:r>
      <w:r w:rsidRPr="00F77ECD">
        <w:rPr>
          <w:highlight w:val="yellow"/>
        </w:rPr>
        <w:t>AS</w:t>
      </w:r>
      <w:r w:rsidRPr="0040435B">
        <w:t xml:space="preserve"> </w:t>
      </w:r>
      <w:proofErr w:type="spellStart"/>
      <w:r w:rsidRPr="0040435B">
        <w:t>MsgRcvd</w:t>
      </w:r>
      <w:proofErr w:type="spellEnd"/>
      <w:r w:rsidRPr="0040435B">
        <w:t xml:space="preserve"> </w:t>
      </w:r>
      <w:proofErr w:type="spellStart"/>
      <w:r w:rsidRPr="0040435B">
        <w:t>MsgSent</w:t>
      </w:r>
      <w:proofErr w:type="spellEnd"/>
      <w:r w:rsidRPr="0040435B">
        <w:t xml:space="preserve">   </w:t>
      </w:r>
      <w:proofErr w:type="spellStart"/>
      <w:r w:rsidRPr="0040435B">
        <w:t>TblVer</w:t>
      </w:r>
      <w:proofErr w:type="spellEnd"/>
      <w:r w:rsidRPr="0040435B">
        <w:t xml:space="preserve">  </w:t>
      </w:r>
      <w:proofErr w:type="spellStart"/>
      <w:r w:rsidRPr="0040435B">
        <w:t>InQ</w:t>
      </w:r>
      <w:proofErr w:type="spellEnd"/>
      <w:r w:rsidRPr="0040435B">
        <w:t xml:space="preserve"> </w:t>
      </w:r>
      <w:proofErr w:type="spellStart"/>
      <w:r w:rsidRPr="0040435B">
        <w:t>OutQ</w:t>
      </w:r>
      <w:proofErr w:type="spellEnd"/>
      <w:r w:rsidRPr="0040435B">
        <w:t xml:space="preserve"> </w:t>
      </w:r>
      <w:r>
        <w:t xml:space="preserve"> </w:t>
      </w:r>
      <w:r w:rsidRPr="0040435B">
        <w:t>Up/</w:t>
      </w:r>
      <w:proofErr w:type="spellStart"/>
      <w:r w:rsidRPr="0040435B">
        <w:t>DownState</w:t>
      </w:r>
      <w:proofErr w:type="spellEnd"/>
      <w:r w:rsidRPr="0040435B">
        <w:t>/</w:t>
      </w:r>
      <w:proofErr w:type="spellStart"/>
      <w:r w:rsidRPr="00F77ECD">
        <w:rPr>
          <w:highlight w:val="yellow"/>
        </w:rPr>
        <w:t>PfxRcd</w:t>
      </w:r>
      <w:proofErr w:type="spellEnd"/>
    </w:p>
    <w:p w14:paraId="55DFE6D5" w14:textId="77777777" w:rsidR="0038184C" w:rsidRPr="0038184C" w:rsidRDefault="0038184C" w:rsidP="00BC7D0E">
      <w:pPr>
        <w:pStyle w:val="CMDOutput"/>
      </w:pPr>
      <w:r w:rsidRPr="00F77ECD">
        <w:rPr>
          <w:highlight w:val="yellow"/>
        </w:rPr>
        <w:t>2001:DB8:FEED:1::2</w:t>
      </w:r>
    </w:p>
    <w:p w14:paraId="09A74D4D" w14:textId="4C0C3B3E" w:rsidR="0038184C" w:rsidRPr="0038184C" w:rsidRDefault="0038184C" w:rsidP="00BC7D0E">
      <w:pPr>
        <w:pStyle w:val="CMDOutput"/>
      </w:pPr>
      <w:r w:rsidRPr="0038184C">
        <w:t xml:space="preserve">              4  </w:t>
      </w:r>
      <w:r w:rsidRPr="00F77ECD">
        <w:rPr>
          <w:highlight w:val="yellow"/>
        </w:rPr>
        <w:t>65000</w:t>
      </w:r>
      <w:r w:rsidRPr="0038184C">
        <w:t xml:space="preserve">      16      17        4    0    0 00:10:25        </w:t>
      </w:r>
      <w:r w:rsidRPr="00F77ECD">
        <w:rPr>
          <w:highlight w:val="yellow"/>
        </w:rPr>
        <w:t>1</w:t>
      </w:r>
    </w:p>
    <w:p w14:paraId="724D473B" w14:textId="77777777" w:rsidR="0038184C" w:rsidRPr="0038184C" w:rsidRDefault="0038184C" w:rsidP="00BC7D0E">
      <w:pPr>
        <w:pStyle w:val="CMDOutput"/>
      </w:pPr>
      <w:r w:rsidRPr="00F77ECD">
        <w:rPr>
          <w:highlight w:val="yellow"/>
        </w:rPr>
        <w:t>2001:DB8:FEED:2::6</w:t>
      </w:r>
    </w:p>
    <w:p w14:paraId="19B28E7C" w14:textId="41DD4816" w:rsidR="0038184C" w:rsidRPr="0038184C" w:rsidRDefault="0038184C" w:rsidP="00BC7D0E">
      <w:pPr>
        <w:pStyle w:val="CMDOutput"/>
      </w:pPr>
      <w:r w:rsidRPr="0038184C">
        <w:t xml:space="preserve">              4  </w:t>
      </w:r>
      <w:r w:rsidRPr="00F77ECD">
        <w:rPr>
          <w:highlight w:val="yellow"/>
        </w:rPr>
        <w:t>65000</w:t>
      </w:r>
      <w:r w:rsidRPr="0038184C">
        <w:t xml:space="preserve">      16      20        4    0    0 00:10:18        </w:t>
      </w:r>
      <w:r w:rsidRPr="00F77ECD">
        <w:rPr>
          <w:highlight w:val="yellow"/>
        </w:rPr>
        <w:t>1</w:t>
      </w:r>
    </w:p>
    <w:p w14:paraId="66CAC4BB" w14:textId="7857B384" w:rsidR="00655B13" w:rsidRDefault="00306ACB" w:rsidP="00655B13">
      <w:pPr>
        <w:pStyle w:val="Heading3"/>
      </w:pPr>
      <w:r>
        <w:t xml:space="preserve">Verify Routers as </w:t>
      </w:r>
      <w:r w:rsidR="00AB560C">
        <w:t>r</w:t>
      </w:r>
      <w:r>
        <w:t xml:space="preserve">oute </w:t>
      </w:r>
      <w:r w:rsidR="00AB560C">
        <w:t>r</w:t>
      </w:r>
      <w:r>
        <w:t xml:space="preserve">eflector </w:t>
      </w:r>
      <w:r w:rsidR="00AB560C">
        <w:t>c</w:t>
      </w:r>
      <w:r>
        <w:t>lients on R2</w:t>
      </w:r>
      <w:r w:rsidR="00AB560C">
        <w:t>.</w:t>
      </w:r>
    </w:p>
    <w:p w14:paraId="0BEA22B0" w14:textId="209D11C7" w:rsidR="00655B13" w:rsidRDefault="000D2A5C" w:rsidP="000D2A5C">
      <w:pPr>
        <w:pStyle w:val="BodyTextL25"/>
      </w:pPr>
      <w:r w:rsidRPr="000D2A5C">
        <w:t xml:space="preserve">The </w:t>
      </w:r>
      <w:r w:rsidRPr="00B96FBE">
        <w:rPr>
          <w:b/>
          <w:bCs/>
        </w:rPr>
        <w:t xml:space="preserve">show ip </w:t>
      </w:r>
      <w:proofErr w:type="spellStart"/>
      <w:r w:rsidRPr="00B96FBE">
        <w:rPr>
          <w:b/>
          <w:bCs/>
        </w:rPr>
        <w:t>bgp</w:t>
      </w:r>
      <w:proofErr w:type="spellEnd"/>
      <w:r w:rsidRPr="00B96FBE">
        <w:rPr>
          <w:b/>
          <w:bCs/>
        </w:rPr>
        <w:t xml:space="preserve"> neighbor</w:t>
      </w:r>
      <w:r w:rsidRPr="000D2A5C">
        <w:t xml:space="preserve"> command on </w:t>
      </w:r>
      <w:r w:rsidRPr="000D2A5C">
        <w:rPr>
          <w:b/>
          <w:bCs/>
        </w:rPr>
        <w:t>R2</w:t>
      </w:r>
      <w:r w:rsidRPr="000D2A5C">
        <w:t xml:space="preserve"> explicitly identifies </w:t>
      </w:r>
      <w:r w:rsidRPr="000D2A5C">
        <w:rPr>
          <w:b/>
          <w:bCs/>
        </w:rPr>
        <w:t>R1 and R3 as route reflector clients</w:t>
      </w:r>
      <w:r w:rsidRPr="000D2A5C">
        <w:t xml:space="preserve">, as indicated by the </w:t>
      </w:r>
      <w:r w:rsidRPr="000D2A5C">
        <w:rPr>
          <w:b/>
          <w:bCs/>
        </w:rPr>
        <w:t>“Route-Reflector Client”</w:t>
      </w:r>
      <w:r w:rsidRPr="000D2A5C">
        <w:t xml:space="preserve"> field in the neighbor output.</w:t>
      </w:r>
    </w:p>
    <w:p w14:paraId="719927B2" w14:textId="19024372" w:rsidR="003F2270" w:rsidRPr="003F2270" w:rsidRDefault="003F2270" w:rsidP="003F2270">
      <w:pPr>
        <w:pStyle w:val="CMD"/>
      </w:pPr>
      <w:r w:rsidRPr="003F2270">
        <w:t>R2#</w:t>
      </w:r>
      <w:r w:rsidR="005A0B88">
        <w:t xml:space="preserve"> </w:t>
      </w:r>
      <w:r w:rsidRPr="005A0B88">
        <w:rPr>
          <w:b/>
          <w:bCs/>
        </w:rPr>
        <w:t xml:space="preserve">show ip </w:t>
      </w:r>
      <w:proofErr w:type="spellStart"/>
      <w:r w:rsidRPr="005A0B88">
        <w:rPr>
          <w:b/>
          <w:bCs/>
        </w:rPr>
        <w:t>bgp</w:t>
      </w:r>
      <w:proofErr w:type="spellEnd"/>
      <w:r w:rsidRPr="005A0B88">
        <w:rPr>
          <w:b/>
          <w:bCs/>
        </w:rPr>
        <w:t xml:space="preserve"> neighbor 10.0.0.2</w:t>
      </w:r>
    </w:p>
    <w:p w14:paraId="1B94D4F2" w14:textId="77777777" w:rsidR="003F2270" w:rsidRPr="003F2270" w:rsidRDefault="003F2270" w:rsidP="006E5BA8">
      <w:pPr>
        <w:pStyle w:val="CMDOutput"/>
      </w:pPr>
      <w:r w:rsidRPr="003F2270">
        <w:t>BGP neighbor is 10.0.0.2,  remote AS 65000, internal link</w:t>
      </w:r>
    </w:p>
    <w:p w14:paraId="37BA165D" w14:textId="77777777" w:rsidR="003F2270" w:rsidRPr="003F2270" w:rsidRDefault="003F2270" w:rsidP="006E5BA8">
      <w:pPr>
        <w:pStyle w:val="CMDOutput"/>
      </w:pPr>
      <w:r w:rsidRPr="003F2270">
        <w:t xml:space="preserve">  BGP version 4, remote router ID 209.165.200.5</w:t>
      </w:r>
    </w:p>
    <w:p w14:paraId="78F8CE71" w14:textId="77777777" w:rsidR="003F2270" w:rsidRPr="003F2270" w:rsidRDefault="003F2270" w:rsidP="006E5BA8">
      <w:pPr>
        <w:pStyle w:val="CMDOutput"/>
      </w:pPr>
      <w:r w:rsidRPr="003F2270">
        <w:t xml:space="preserve">  BGP state = Established, up for 01:30:25</w:t>
      </w:r>
    </w:p>
    <w:p w14:paraId="7C14AB06" w14:textId="77777777" w:rsidR="003F2270" w:rsidRPr="003F2270" w:rsidRDefault="003F2270" w:rsidP="006E5BA8">
      <w:pPr>
        <w:pStyle w:val="CMDOutput"/>
      </w:pPr>
      <w:r w:rsidRPr="003F2270">
        <w:t xml:space="preserve">  Last read 00:00:54, last write 00:00:26, hold time is 180, </w:t>
      </w:r>
      <w:proofErr w:type="gramStart"/>
      <w:r w:rsidRPr="003F2270">
        <w:t>keepalive</w:t>
      </w:r>
      <w:proofErr w:type="gramEnd"/>
      <w:r w:rsidRPr="003F2270">
        <w:t xml:space="preserve"> interval is 60 seconds</w:t>
      </w:r>
    </w:p>
    <w:p w14:paraId="3FF20DA0" w14:textId="77777777" w:rsidR="003F2270" w:rsidRPr="003F2270" w:rsidRDefault="003F2270" w:rsidP="006E5BA8">
      <w:pPr>
        <w:pStyle w:val="CMDOutput"/>
      </w:pPr>
      <w:r w:rsidRPr="003F2270">
        <w:t xml:space="preserve">  Last update received: 01:30:25</w:t>
      </w:r>
    </w:p>
    <w:p w14:paraId="4401841F" w14:textId="77777777" w:rsidR="003F2270" w:rsidRPr="003F2270" w:rsidRDefault="003F2270" w:rsidP="006E5BA8">
      <w:pPr>
        <w:pStyle w:val="CMDOutput"/>
      </w:pPr>
      <w:r w:rsidRPr="003F2270">
        <w:t xml:space="preserve">  Neighbor sessions:</w:t>
      </w:r>
    </w:p>
    <w:p w14:paraId="093680AB" w14:textId="77777777" w:rsidR="003F2270" w:rsidRPr="003F2270" w:rsidRDefault="003F2270" w:rsidP="006E5BA8">
      <w:pPr>
        <w:pStyle w:val="CMDOutput"/>
      </w:pPr>
      <w:r w:rsidRPr="003F2270">
        <w:t xml:space="preserve">    1 active, is not multisession capable (disabled)</w:t>
      </w:r>
    </w:p>
    <w:p w14:paraId="0AF2C6B6" w14:textId="77777777" w:rsidR="003F2270" w:rsidRPr="003F2270" w:rsidRDefault="003F2270" w:rsidP="006E5BA8">
      <w:pPr>
        <w:pStyle w:val="CMDOutput"/>
      </w:pPr>
      <w:r w:rsidRPr="003F2270">
        <w:t xml:space="preserve">  Neighbor capabilities:</w:t>
      </w:r>
    </w:p>
    <w:p w14:paraId="1EBDFC80" w14:textId="77777777" w:rsidR="003F2270" w:rsidRPr="003F2270" w:rsidRDefault="003F2270" w:rsidP="006E5BA8">
      <w:pPr>
        <w:pStyle w:val="CMDOutput"/>
      </w:pPr>
      <w:r w:rsidRPr="003F2270">
        <w:t xml:space="preserve">    Route refresh: advertised and received(new)</w:t>
      </w:r>
    </w:p>
    <w:p w14:paraId="798C7FCE" w14:textId="77777777" w:rsidR="003F2270" w:rsidRPr="003F2270" w:rsidRDefault="003F2270" w:rsidP="006E5BA8">
      <w:pPr>
        <w:pStyle w:val="CMDOutput"/>
      </w:pPr>
      <w:r w:rsidRPr="003F2270">
        <w:t xml:space="preserve">    Four-octets ASN Capability: advertised and received</w:t>
      </w:r>
    </w:p>
    <w:p w14:paraId="1E1002B7" w14:textId="77777777" w:rsidR="003F2270" w:rsidRPr="003F2270" w:rsidRDefault="003F2270" w:rsidP="006E5BA8">
      <w:pPr>
        <w:pStyle w:val="CMDOutput"/>
      </w:pPr>
      <w:r w:rsidRPr="003F2270">
        <w:t xml:space="preserve">    Address family IPv4 Unicast: advertised and received</w:t>
      </w:r>
    </w:p>
    <w:p w14:paraId="6744EA23" w14:textId="77777777" w:rsidR="003F2270" w:rsidRPr="003F2270" w:rsidRDefault="003F2270" w:rsidP="006E5BA8">
      <w:pPr>
        <w:pStyle w:val="CMDOutput"/>
      </w:pPr>
      <w:r w:rsidRPr="003F2270">
        <w:t xml:space="preserve">    Enhanced Refresh Capability: advertised and received</w:t>
      </w:r>
    </w:p>
    <w:p w14:paraId="59D741BD" w14:textId="77777777" w:rsidR="003F2270" w:rsidRPr="003F2270" w:rsidRDefault="003F2270" w:rsidP="006E5BA8">
      <w:pPr>
        <w:pStyle w:val="CMDOutput"/>
      </w:pPr>
      <w:r w:rsidRPr="003F2270">
        <w:t xml:space="preserve">    Multisession Capability: </w:t>
      </w:r>
    </w:p>
    <w:p w14:paraId="3201E79F" w14:textId="77777777" w:rsidR="003F2270" w:rsidRPr="003F2270" w:rsidRDefault="003F2270" w:rsidP="006E5BA8">
      <w:pPr>
        <w:pStyle w:val="CMDOutput"/>
      </w:pPr>
      <w:r w:rsidRPr="003F2270">
        <w:t xml:space="preserve">    Stateful switchover support enabled: NO for session 1</w:t>
      </w:r>
    </w:p>
    <w:p w14:paraId="0E1F9130" w14:textId="77777777" w:rsidR="003F2270" w:rsidRPr="003F2270" w:rsidRDefault="003F2270" w:rsidP="006E5BA8">
      <w:pPr>
        <w:pStyle w:val="CMDOutput"/>
      </w:pPr>
      <w:r w:rsidRPr="003F2270">
        <w:t xml:space="preserve">  Message statistics:</w:t>
      </w:r>
    </w:p>
    <w:p w14:paraId="6C118A6B" w14:textId="77777777" w:rsidR="003F2270" w:rsidRPr="003F2270" w:rsidRDefault="003F2270" w:rsidP="006E5BA8">
      <w:pPr>
        <w:pStyle w:val="CMDOutput"/>
      </w:pPr>
      <w:r w:rsidRPr="003F2270">
        <w:t xml:space="preserve">    </w:t>
      </w:r>
      <w:proofErr w:type="spellStart"/>
      <w:r w:rsidRPr="003F2270">
        <w:t>InQ</w:t>
      </w:r>
      <w:proofErr w:type="spellEnd"/>
      <w:r w:rsidRPr="003F2270">
        <w:t xml:space="preserve"> depth is 0</w:t>
      </w:r>
    </w:p>
    <w:p w14:paraId="77F81C9C" w14:textId="77777777" w:rsidR="003F2270" w:rsidRPr="003F2270" w:rsidRDefault="003F2270" w:rsidP="006E5BA8">
      <w:pPr>
        <w:pStyle w:val="CMDOutput"/>
      </w:pPr>
      <w:r w:rsidRPr="003F2270">
        <w:t xml:space="preserve">    </w:t>
      </w:r>
      <w:proofErr w:type="spellStart"/>
      <w:r w:rsidRPr="003F2270">
        <w:t>OutQ</w:t>
      </w:r>
      <w:proofErr w:type="spellEnd"/>
      <w:r w:rsidRPr="003F2270">
        <w:t xml:space="preserve"> depth is 0</w:t>
      </w:r>
    </w:p>
    <w:p w14:paraId="046E82B0" w14:textId="77777777" w:rsidR="003F2270" w:rsidRPr="003F2270" w:rsidRDefault="003F2270" w:rsidP="006E5BA8">
      <w:pPr>
        <w:pStyle w:val="CMDOutput"/>
      </w:pPr>
      <w:r w:rsidRPr="003F2270">
        <w:t xml:space="preserve">    </w:t>
      </w:r>
    </w:p>
    <w:p w14:paraId="1E9850B6" w14:textId="77777777" w:rsidR="003F2270" w:rsidRPr="003F2270" w:rsidRDefault="003F2270" w:rsidP="006E5BA8">
      <w:pPr>
        <w:pStyle w:val="CMDOutput"/>
      </w:pPr>
      <w:r w:rsidRPr="003F2270">
        <w:t xml:space="preserve">                         Sent       </w:t>
      </w:r>
      <w:proofErr w:type="spellStart"/>
      <w:r w:rsidRPr="003F2270">
        <w:t>Rcvd</w:t>
      </w:r>
      <w:proofErr w:type="spellEnd"/>
    </w:p>
    <w:p w14:paraId="545D277D" w14:textId="77777777" w:rsidR="003F2270" w:rsidRPr="003F2270" w:rsidRDefault="003F2270" w:rsidP="006E5BA8">
      <w:pPr>
        <w:pStyle w:val="CMDOutput"/>
      </w:pPr>
      <w:r w:rsidRPr="003F2270">
        <w:t xml:space="preserve">    Opens:                  1          1</w:t>
      </w:r>
    </w:p>
    <w:p w14:paraId="14C0CA4B" w14:textId="77777777" w:rsidR="003F2270" w:rsidRPr="003F2270" w:rsidRDefault="003F2270" w:rsidP="006E5BA8">
      <w:pPr>
        <w:pStyle w:val="CMDOutput"/>
      </w:pPr>
      <w:r w:rsidRPr="003F2270">
        <w:t xml:space="preserve">    Notifications:          0          0</w:t>
      </w:r>
    </w:p>
    <w:p w14:paraId="431D5798" w14:textId="77777777" w:rsidR="003F2270" w:rsidRPr="003F2270" w:rsidRDefault="003F2270" w:rsidP="006E5BA8">
      <w:pPr>
        <w:pStyle w:val="CMDOutput"/>
      </w:pPr>
      <w:r w:rsidRPr="003F2270">
        <w:t xml:space="preserve">    Updates:                3          2</w:t>
      </w:r>
    </w:p>
    <w:p w14:paraId="57B62C79" w14:textId="77777777" w:rsidR="003F2270" w:rsidRPr="003F2270" w:rsidRDefault="003F2270" w:rsidP="006E5BA8">
      <w:pPr>
        <w:pStyle w:val="CMDOutput"/>
      </w:pPr>
      <w:r w:rsidRPr="003F2270">
        <w:t xml:space="preserve">    Keepalives:           100        101</w:t>
      </w:r>
    </w:p>
    <w:p w14:paraId="02D4F806" w14:textId="77777777" w:rsidR="003F2270" w:rsidRPr="003F2270" w:rsidRDefault="003F2270" w:rsidP="006E5BA8">
      <w:pPr>
        <w:pStyle w:val="CMDOutput"/>
      </w:pPr>
      <w:r w:rsidRPr="003F2270">
        <w:t xml:space="preserve">    Route Refresh:          0          0</w:t>
      </w:r>
    </w:p>
    <w:p w14:paraId="3F3BBE65" w14:textId="77777777" w:rsidR="003F2270" w:rsidRPr="003F2270" w:rsidRDefault="003F2270" w:rsidP="006E5BA8">
      <w:pPr>
        <w:pStyle w:val="CMDOutput"/>
      </w:pPr>
      <w:r w:rsidRPr="003F2270">
        <w:t xml:space="preserve">    Total:                104        104</w:t>
      </w:r>
    </w:p>
    <w:p w14:paraId="7203F5B8" w14:textId="77777777" w:rsidR="003F2270" w:rsidRPr="003F2270" w:rsidRDefault="003F2270" w:rsidP="006E5BA8">
      <w:pPr>
        <w:pStyle w:val="CMDOutput"/>
      </w:pPr>
      <w:r w:rsidRPr="003F2270">
        <w:t xml:space="preserve">  Do log neighbor state changes (via global configuration)</w:t>
      </w:r>
    </w:p>
    <w:p w14:paraId="1CF67A33" w14:textId="77777777" w:rsidR="003F2270" w:rsidRPr="003F2270" w:rsidRDefault="003F2270" w:rsidP="006E5BA8">
      <w:pPr>
        <w:pStyle w:val="CMDOutput"/>
      </w:pPr>
      <w:r w:rsidRPr="003F2270">
        <w:t xml:space="preserve">  Default minimum time between advertisement runs is 0 seconds</w:t>
      </w:r>
    </w:p>
    <w:p w14:paraId="36BAAECD" w14:textId="77777777" w:rsidR="003F2270" w:rsidRPr="003F2270" w:rsidRDefault="003F2270" w:rsidP="006E5BA8">
      <w:pPr>
        <w:pStyle w:val="CMDOutput"/>
      </w:pPr>
    </w:p>
    <w:p w14:paraId="32D0B1C2" w14:textId="77777777" w:rsidR="003F2270" w:rsidRPr="003F2270" w:rsidRDefault="003F2270" w:rsidP="006E5BA8">
      <w:pPr>
        <w:pStyle w:val="CMDOutput"/>
      </w:pPr>
      <w:r w:rsidRPr="003F2270">
        <w:t xml:space="preserve"> For address family: IPv4 Unicast</w:t>
      </w:r>
    </w:p>
    <w:p w14:paraId="0B403DAA" w14:textId="77777777" w:rsidR="003F2270" w:rsidRPr="003F2270" w:rsidRDefault="003F2270" w:rsidP="006E5BA8">
      <w:pPr>
        <w:pStyle w:val="CMDOutput"/>
      </w:pPr>
      <w:r w:rsidRPr="003F2270">
        <w:t xml:space="preserve">  Session: 10.0.0.2</w:t>
      </w:r>
    </w:p>
    <w:p w14:paraId="3A8A6299" w14:textId="77777777" w:rsidR="003F2270" w:rsidRPr="003F2270" w:rsidRDefault="003F2270" w:rsidP="006E5BA8">
      <w:pPr>
        <w:pStyle w:val="CMDOutput"/>
      </w:pPr>
      <w:r w:rsidRPr="003F2270">
        <w:t xml:space="preserve">  BGP table version 6, neighbor version 6/0</w:t>
      </w:r>
    </w:p>
    <w:p w14:paraId="69F55821" w14:textId="77777777" w:rsidR="003F2270" w:rsidRPr="003F2270" w:rsidRDefault="003F2270" w:rsidP="006E5BA8">
      <w:pPr>
        <w:pStyle w:val="CMDOutput"/>
      </w:pPr>
      <w:r w:rsidRPr="003F2270">
        <w:t xml:space="preserve">  Output queue size : 0</w:t>
      </w:r>
    </w:p>
    <w:p w14:paraId="0442CDF2" w14:textId="77777777" w:rsidR="003F2270" w:rsidRPr="003F2270" w:rsidRDefault="003F2270" w:rsidP="006E5BA8">
      <w:pPr>
        <w:pStyle w:val="CMDOutput"/>
      </w:pPr>
      <w:r w:rsidRPr="003F2270">
        <w:t xml:space="preserve">  Index 1, Advertise bit 0</w:t>
      </w:r>
    </w:p>
    <w:p w14:paraId="11E37C3B" w14:textId="77777777" w:rsidR="003F2270" w:rsidRPr="003F2270" w:rsidRDefault="003F2270" w:rsidP="006E5BA8">
      <w:pPr>
        <w:pStyle w:val="CMDOutput"/>
      </w:pPr>
      <w:r w:rsidRPr="003F2270">
        <w:t xml:space="preserve">  </w:t>
      </w:r>
      <w:r w:rsidRPr="003F2270">
        <w:rPr>
          <w:highlight w:val="yellow"/>
        </w:rPr>
        <w:t>Route-Reflector Client</w:t>
      </w:r>
    </w:p>
    <w:p w14:paraId="5F21A991" w14:textId="77777777" w:rsidR="003F2270" w:rsidRDefault="003F2270" w:rsidP="006E5BA8">
      <w:pPr>
        <w:pStyle w:val="CMDOutput"/>
      </w:pPr>
      <w:r w:rsidRPr="003F2270">
        <w:t xml:space="preserve">  1 update-group member</w:t>
      </w:r>
    </w:p>
    <w:p w14:paraId="42899835" w14:textId="64CD9B06" w:rsidR="003F2270" w:rsidRPr="003F2270" w:rsidRDefault="003F2270" w:rsidP="006E5BA8">
      <w:pPr>
        <w:pStyle w:val="CMDOutput"/>
      </w:pPr>
      <w:r>
        <w:t xml:space="preserve">  &lt;output omitted&gt;</w:t>
      </w:r>
    </w:p>
    <w:p w14:paraId="16EFC55B" w14:textId="45DFC693" w:rsidR="003F2270" w:rsidRPr="005A0B88" w:rsidRDefault="003F2270" w:rsidP="003F2270">
      <w:pPr>
        <w:pStyle w:val="CMD"/>
        <w:rPr>
          <w:b/>
          <w:bCs/>
        </w:rPr>
      </w:pPr>
      <w:r w:rsidRPr="003F2270">
        <w:t>R2#</w:t>
      </w:r>
      <w:r w:rsidR="005A0B88">
        <w:t xml:space="preserve"> </w:t>
      </w:r>
      <w:r w:rsidRPr="005A0B88">
        <w:rPr>
          <w:b/>
          <w:bCs/>
        </w:rPr>
        <w:t xml:space="preserve">show ip </w:t>
      </w:r>
      <w:proofErr w:type="spellStart"/>
      <w:r w:rsidRPr="005A0B88">
        <w:rPr>
          <w:b/>
          <w:bCs/>
        </w:rPr>
        <w:t>bgp</w:t>
      </w:r>
      <w:proofErr w:type="spellEnd"/>
      <w:r w:rsidRPr="005A0B88">
        <w:rPr>
          <w:b/>
          <w:bCs/>
        </w:rPr>
        <w:t xml:space="preserve"> neighbor 10.0.0.6</w:t>
      </w:r>
      <w:r w:rsidR="00877D4E">
        <w:rPr>
          <w:b/>
          <w:bCs/>
        </w:rPr>
        <w:t xml:space="preserve"> | include Route-Reflector</w:t>
      </w:r>
    </w:p>
    <w:p w14:paraId="72644EE9" w14:textId="68192A24" w:rsidR="00655B13" w:rsidRDefault="003F2270" w:rsidP="006E5BA8">
      <w:pPr>
        <w:pStyle w:val="CMDOutput"/>
      </w:pPr>
      <w:r w:rsidRPr="003F2270">
        <w:lastRenderedPageBreak/>
        <w:t xml:space="preserve">  </w:t>
      </w:r>
      <w:r w:rsidRPr="003F2270">
        <w:rPr>
          <w:highlight w:val="yellow"/>
        </w:rPr>
        <w:t>Route-Reflector Client</w:t>
      </w:r>
    </w:p>
    <w:p w14:paraId="7A5010E9" w14:textId="541FEA48" w:rsidR="008B1473" w:rsidRDefault="008B1473" w:rsidP="008B1473">
      <w:pPr>
        <w:pStyle w:val="Heading2"/>
      </w:pPr>
      <w:r>
        <w:t>Verify IP Routing Tables</w:t>
      </w:r>
    </w:p>
    <w:p w14:paraId="2B855972" w14:textId="0CF6B806" w:rsidR="008B1473" w:rsidRDefault="00094C97" w:rsidP="001F58BA">
      <w:pPr>
        <w:pStyle w:val="BodyText"/>
      </w:pPr>
      <w:r w:rsidRPr="00094C97">
        <w:t xml:space="preserve">In this part, you will examine the </w:t>
      </w:r>
      <w:r w:rsidRPr="00094C97">
        <w:rPr>
          <w:b/>
          <w:bCs/>
        </w:rPr>
        <w:t>IP routing tables</w:t>
      </w:r>
      <w:r w:rsidRPr="00094C97">
        <w:t xml:space="preserve"> on each router to validate that the </w:t>
      </w:r>
      <w:r w:rsidRPr="00094C97">
        <w:rPr>
          <w:b/>
          <w:bCs/>
        </w:rPr>
        <w:t>route reflector configuration is working as expected</w:t>
      </w:r>
      <w:r w:rsidRPr="00094C97">
        <w:t>. The routing tables should now reflect consistent IPv4 and IPv6 reachability across AS 65000, confirming that BGP routes are being successfully shared through the route reflector</w:t>
      </w:r>
    </w:p>
    <w:p w14:paraId="6C343F25" w14:textId="715829F6" w:rsidR="008B1473" w:rsidRDefault="00094C97" w:rsidP="00094C97">
      <w:pPr>
        <w:pStyle w:val="Heading3"/>
      </w:pPr>
      <w:r>
        <w:t xml:space="preserve">Examine the IP </w:t>
      </w:r>
      <w:r w:rsidR="00AB560C">
        <w:t>r</w:t>
      </w:r>
      <w:r>
        <w:t xml:space="preserve">outing </w:t>
      </w:r>
      <w:r w:rsidR="00AB560C">
        <w:t>tables</w:t>
      </w:r>
      <w:r>
        <w:t xml:space="preserve"> on </w:t>
      </w:r>
      <w:r w:rsidR="00AB560C">
        <w:t xml:space="preserve">route reflector client </w:t>
      </w:r>
      <w:r>
        <w:t>R1</w:t>
      </w:r>
      <w:r w:rsidR="00AB560C">
        <w:t>.</w:t>
      </w:r>
    </w:p>
    <w:p w14:paraId="37775F6F" w14:textId="6F7A4207" w:rsidR="008B1473" w:rsidRDefault="00FC683B" w:rsidP="00094C97">
      <w:pPr>
        <w:pStyle w:val="BodyTextL25"/>
      </w:pPr>
      <w:r w:rsidRPr="00FC683B">
        <w:t xml:space="preserve">The BGP routing tables on </w:t>
      </w:r>
      <w:r w:rsidRPr="00FC683B">
        <w:rPr>
          <w:b/>
          <w:bCs/>
        </w:rPr>
        <w:t>R1</w:t>
      </w:r>
      <w:r w:rsidRPr="00FC683B">
        <w:t xml:space="preserve"> now show </w:t>
      </w:r>
      <w:r w:rsidRPr="00FC683B">
        <w:rPr>
          <w:b/>
          <w:bCs/>
        </w:rPr>
        <w:t>all BGP-originated routes from AS 65000, AS 65001, and AS 65002</w:t>
      </w:r>
      <w:r w:rsidRPr="00FC683B">
        <w:t xml:space="preserve">, confirming that the route reflector configuration is working correctly. Routes learned from </w:t>
      </w:r>
      <w:r w:rsidRPr="00FC683B">
        <w:rPr>
          <w:b/>
          <w:bCs/>
        </w:rPr>
        <w:t>AS 65002</w:t>
      </w:r>
      <w:r w:rsidRPr="00FC683B">
        <w:t xml:space="preserve"> are installed with </w:t>
      </w:r>
      <w:r w:rsidRPr="00FC683B">
        <w:rPr>
          <w:b/>
          <w:bCs/>
        </w:rPr>
        <w:t>R3 as the next hop</w:t>
      </w:r>
      <w:r w:rsidRPr="00FC683B">
        <w:t>, indicating that R1 is receiving these routes via iBGP reflection through R2 and that next-hop reachability has been preserved</w:t>
      </w:r>
      <w:r w:rsidR="00094C97">
        <w:t>.</w:t>
      </w:r>
    </w:p>
    <w:p w14:paraId="4624D5F7" w14:textId="39526A37" w:rsidR="000C1235" w:rsidRPr="000C1235" w:rsidRDefault="000C1235" w:rsidP="00267BA2">
      <w:pPr>
        <w:pStyle w:val="CMD"/>
      </w:pPr>
      <w:r w:rsidRPr="000C1235">
        <w:t>R1#</w:t>
      </w:r>
      <w:r w:rsidR="00DD7EF1">
        <w:t xml:space="preserve"> </w:t>
      </w:r>
      <w:r w:rsidRPr="00365D04">
        <w:rPr>
          <w:b/>
          <w:bCs/>
        </w:rPr>
        <w:t xml:space="preserve">show ip route </w:t>
      </w:r>
      <w:proofErr w:type="spellStart"/>
      <w:r w:rsidRPr="00365D04">
        <w:rPr>
          <w:b/>
          <w:bCs/>
        </w:rPr>
        <w:t>bgp</w:t>
      </w:r>
      <w:proofErr w:type="spellEnd"/>
      <w:r w:rsidR="00267BA2" w:rsidRPr="00365D04">
        <w:rPr>
          <w:b/>
          <w:bCs/>
        </w:rPr>
        <w:t xml:space="preserve"> | begin Gateway</w:t>
      </w:r>
    </w:p>
    <w:p w14:paraId="47AFEDAD" w14:textId="77777777" w:rsidR="000C1235" w:rsidRPr="000C1235" w:rsidRDefault="000C1235" w:rsidP="000C1235">
      <w:pPr>
        <w:pStyle w:val="CMDOutput"/>
      </w:pPr>
      <w:r w:rsidRPr="000C1235">
        <w:t>Gateway of last resort is not set</w:t>
      </w:r>
    </w:p>
    <w:p w14:paraId="433DE202" w14:textId="77777777" w:rsidR="000C1235" w:rsidRPr="000C1235" w:rsidRDefault="000C1235" w:rsidP="000C1235">
      <w:pPr>
        <w:pStyle w:val="CMDOutput"/>
      </w:pPr>
    </w:p>
    <w:p w14:paraId="3814509A" w14:textId="77777777" w:rsidR="000C1235" w:rsidRPr="000C1235" w:rsidRDefault="000C1235" w:rsidP="000C1235">
      <w:pPr>
        <w:pStyle w:val="CMDOutput"/>
      </w:pPr>
      <w:r w:rsidRPr="000C1235">
        <w:t xml:space="preserve">      172.16.0.0/16 is variably </w:t>
      </w:r>
      <w:proofErr w:type="spellStart"/>
      <w:r w:rsidRPr="000C1235">
        <w:t>subnetted</w:t>
      </w:r>
      <w:proofErr w:type="spellEnd"/>
      <w:r w:rsidRPr="000C1235">
        <w:t>, 3 subnets, 2 masks</w:t>
      </w:r>
    </w:p>
    <w:p w14:paraId="7E64F0AB" w14:textId="77777777" w:rsidR="000C1235" w:rsidRPr="000C1235" w:rsidRDefault="000C1235" w:rsidP="000C1235">
      <w:pPr>
        <w:pStyle w:val="CMDOutput"/>
      </w:pPr>
      <w:r w:rsidRPr="000C1235">
        <w:t>B        172.16.0.0/16 [200/0] via 10.0.0.1, 00:08:04</w:t>
      </w:r>
    </w:p>
    <w:p w14:paraId="0171D054" w14:textId="77777777" w:rsidR="000C1235" w:rsidRPr="000C1235" w:rsidRDefault="000C1235" w:rsidP="000C1235">
      <w:pPr>
        <w:pStyle w:val="CMDOutput"/>
      </w:pPr>
      <w:r w:rsidRPr="000C1235">
        <w:t>B     192.168.1.0/24 [20/0] via 209.165.200.6, 05:43:28</w:t>
      </w:r>
    </w:p>
    <w:p w14:paraId="0651D1E7" w14:textId="77777777" w:rsidR="000C1235" w:rsidRPr="000C1235" w:rsidRDefault="000C1235" w:rsidP="000C1235">
      <w:pPr>
        <w:pStyle w:val="CMDOutput"/>
      </w:pPr>
      <w:r w:rsidRPr="000C1235">
        <w:t>B     192.168.2.0/24 [20/0] via 209.165.200.6, 05:43:28</w:t>
      </w:r>
    </w:p>
    <w:p w14:paraId="0BEE44EB" w14:textId="77777777" w:rsidR="000C1235" w:rsidRPr="000C1235" w:rsidRDefault="000C1235" w:rsidP="000C1235">
      <w:pPr>
        <w:pStyle w:val="CMDOutput"/>
      </w:pPr>
      <w:r w:rsidRPr="000C1235">
        <w:t>B     192.168.10.0/24 [200/0] via 10.0.0.6, 00:07:53</w:t>
      </w:r>
    </w:p>
    <w:p w14:paraId="4ED69A9C" w14:textId="77777777" w:rsidR="000C1235" w:rsidRPr="000C1235" w:rsidRDefault="000C1235" w:rsidP="000C1235">
      <w:pPr>
        <w:pStyle w:val="CMDOutput"/>
      </w:pPr>
      <w:r w:rsidRPr="000C1235">
        <w:t>B     192.168.20.0/24 [200/0] via 10.0.0.6, 00:07:53</w:t>
      </w:r>
    </w:p>
    <w:p w14:paraId="26A1B424" w14:textId="0AFD7F8F" w:rsidR="000C1235" w:rsidRPr="00DD7EF1" w:rsidRDefault="000C1235" w:rsidP="0008095A">
      <w:pPr>
        <w:pStyle w:val="CMD"/>
      </w:pPr>
      <w:r w:rsidRPr="000C1235">
        <w:t>R1#</w:t>
      </w:r>
      <w:r w:rsidR="00DD7EF1">
        <w:t xml:space="preserve"> </w:t>
      </w:r>
      <w:r w:rsidRPr="0008095A">
        <w:rPr>
          <w:b/>
          <w:bCs/>
        </w:rPr>
        <w:t xml:space="preserve">show ipv6 route </w:t>
      </w:r>
      <w:proofErr w:type="spellStart"/>
      <w:r w:rsidRPr="0008095A">
        <w:rPr>
          <w:b/>
          <w:bCs/>
        </w:rPr>
        <w:t>bgp</w:t>
      </w:r>
      <w:proofErr w:type="spellEnd"/>
      <w:r w:rsidR="003460F8" w:rsidRPr="0008095A">
        <w:rPr>
          <w:b/>
          <w:bCs/>
        </w:rPr>
        <w:t xml:space="preserve"> | begin 2001</w:t>
      </w:r>
    </w:p>
    <w:p w14:paraId="18605FEA" w14:textId="77777777" w:rsidR="000C1235" w:rsidRPr="000C1235" w:rsidRDefault="000C1235" w:rsidP="000C1235">
      <w:pPr>
        <w:pStyle w:val="CMDOutput"/>
      </w:pPr>
      <w:r w:rsidRPr="000C1235">
        <w:t>B   2001:DB8:CAB::/48 [20/0], tag 65001</w:t>
      </w:r>
    </w:p>
    <w:p w14:paraId="444C5485" w14:textId="77777777" w:rsidR="000C1235" w:rsidRPr="000C1235" w:rsidRDefault="000C1235" w:rsidP="000C1235">
      <w:pPr>
        <w:pStyle w:val="CMDOutput"/>
      </w:pPr>
      <w:r w:rsidRPr="000C1235">
        <w:t xml:space="preserve">     via FE80::D1:1, GigabitEthernet0/0/1</w:t>
      </w:r>
    </w:p>
    <w:p w14:paraId="3F535B37" w14:textId="77777777" w:rsidR="000C1235" w:rsidRPr="000C1235" w:rsidRDefault="000C1235" w:rsidP="000C1235">
      <w:pPr>
        <w:pStyle w:val="CMDOutput"/>
      </w:pPr>
      <w:r w:rsidRPr="000C1235">
        <w:t>B   2001:DB8:A000::/36 [200/0]</w:t>
      </w:r>
    </w:p>
    <w:p w14:paraId="7BDF3235" w14:textId="77777777" w:rsidR="000C1235" w:rsidRPr="000C1235" w:rsidRDefault="000C1235" w:rsidP="000C1235">
      <w:pPr>
        <w:pStyle w:val="CMDOutput"/>
      </w:pPr>
      <w:r w:rsidRPr="000C1235">
        <w:t xml:space="preserve">     via 2001:DB8:FEED:1::1</w:t>
      </w:r>
    </w:p>
    <w:p w14:paraId="3C96044E" w14:textId="77777777" w:rsidR="000C1235" w:rsidRPr="000C1235" w:rsidRDefault="000C1235" w:rsidP="000C1235">
      <w:pPr>
        <w:pStyle w:val="CMDOutput"/>
      </w:pPr>
      <w:r w:rsidRPr="000C1235">
        <w:t>B   2001:DB8:ACAD::/48 [200/0], tag 65002</w:t>
      </w:r>
    </w:p>
    <w:p w14:paraId="622FF149" w14:textId="77777777" w:rsidR="000C1235" w:rsidRPr="000C1235" w:rsidRDefault="000C1235" w:rsidP="000C1235">
      <w:pPr>
        <w:pStyle w:val="CMDOutput"/>
      </w:pPr>
      <w:r w:rsidRPr="000C1235">
        <w:t xml:space="preserve">     via 2001:DB8:FEED:2::6</w:t>
      </w:r>
    </w:p>
    <w:p w14:paraId="151071EF" w14:textId="755EA262" w:rsidR="00094C97" w:rsidRDefault="00094C97" w:rsidP="00094C97">
      <w:pPr>
        <w:pStyle w:val="Heading3"/>
      </w:pPr>
      <w:r>
        <w:t xml:space="preserve">Examine the IP </w:t>
      </w:r>
      <w:r w:rsidR="00AB560C">
        <w:t>r</w:t>
      </w:r>
      <w:r>
        <w:t xml:space="preserve">outing </w:t>
      </w:r>
      <w:r w:rsidR="00AB560C">
        <w:t>t</w:t>
      </w:r>
      <w:r>
        <w:t xml:space="preserve">ables on </w:t>
      </w:r>
      <w:r w:rsidR="00AB560C">
        <w:t xml:space="preserve">route reflector client </w:t>
      </w:r>
      <w:r>
        <w:t>R3</w:t>
      </w:r>
      <w:r w:rsidR="00AB560C">
        <w:t>.</w:t>
      </w:r>
    </w:p>
    <w:p w14:paraId="32EFAA8D" w14:textId="01A66062" w:rsidR="00094C97" w:rsidRDefault="00811471" w:rsidP="00094C97">
      <w:pPr>
        <w:pStyle w:val="BodyTextL25"/>
      </w:pPr>
      <w:r>
        <w:t>Similar to R1, t</w:t>
      </w:r>
      <w:r w:rsidR="00FC683B" w:rsidRPr="00FC683B">
        <w:t xml:space="preserve">he BGP routing tables on </w:t>
      </w:r>
      <w:r w:rsidR="00FC683B" w:rsidRPr="00FC683B">
        <w:rPr>
          <w:b/>
          <w:bCs/>
        </w:rPr>
        <w:t>R3</w:t>
      </w:r>
      <w:r w:rsidR="00FC683B" w:rsidRPr="00FC683B">
        <w:t xml:space="preserve"> show </w:t>
      </w:r>
      <w:r w:rsidR="00FC683B" w:rsidRPr="00FC683B">
        <w:rPr>
          <w:b/>
          <w:bCs/>
        </w:rPr>
        <w:t>all BGP-originated routes from AS 65000, AS 65001, and AS 65002</w:t>
      </w:r>
      <w:r w:rsidR="00FC683B" w:rsidRPr="00FC683B">
        <w:t xml:space="preserve">, confirming full route visibility within AS 65000. </w:t>
      </w:r>
    </w:p>
    <w:p w14:paraId="7CF7D923" w14:textId="47ED20F2" w:rsidR="000C1235" w:rsidRPr="00DD7EF1" w:rsidRDefault="000C1235" w:rsidP="0008095A">
      <w:pPr>
        <w:pStyle w:val="CMD"/>
        <w:rPr>
          <w:b/>
          <w:bCs/>
        </w:rPr>
      </w:pPr>
      <w:r w:rsidRPr="000C1235">
        <w:t>R3#</w:t>
      </w:r>
      <w:r w:rsidR="00DD7EF1">
        <w:t xml:space="preserve"> </w:t>
      </w:r>
      <w:r w:rsidRPr="0008095A">
        <w:rPr>
          <w:b/>
          <w:bCs/>
        </w:rPr>
        <w:t xml:space="preserve">show ip route </w:t>
      </w:r>
      <w:proofErr w:type="spellStart"/>
      <w:r w:rsidR="00267BA2" w:rsidRPr="0008095A">
        <w:rPr>
          <w:b/>
          <w:bCs/>
        </w:rPr>
        <w:t>bgp</w:t>
      </w:r>
      <w:proofErr w:type="spellEnd"/>
      <w:r w:rsidR="00267BA2" w:rsidRPr="0008095A">
        <w:rPr>
          <w:b/>
          <w:bCs/>
        </w:rPr>
        <w:t xml:space="preserve"> | begin Gateway</w:t>
      </w:r>
    </w:p>
    <w:p w14:paraId="75D52E8F" w14:textId="77777777" w:rsidR="000C1235" w:rsidRPr="000C1235" w:rsidRDefault="000C1235" w:rsidP="000C1235">
      <w:pPr>
        <w:pStyle w:val="CMDOutput"/>
      </w:pPr>
      <w:r w:rsidRPr="000C1235">
        <w:t>Gateway of last resort is not set</w:t>
      </w:r>
    </w:p>
    <w:p w14:paraId="0E680968" w14:textId="77777777" w:rsidR="000C1235" w:rsidRPr="000C1235" w:rsidRDefault="000C1235" w:rsidP="000C1235">
      <w:pPr>
        <w:pStyle w:val="CMDOutput"/>
      </w:pPr>
    </w:p>
    <w:p w14:paraId="483D8C29" w14:textId="77777777" w:rsidR="000C1235" w:rsidRPr="000C1235" w:rsidRDefault="000C1235" w:rsidP="000C1235">
      <w:pPr>
        <w:pStyle w:val="CMDOutput"/>
      </w:pPr>
      <w:r w:rsidRPr="000C1235">
        <w:t xml:space="preserve">      172.16.0.0/16 is variably </w:t>
      </w:r>
      <w:proofErr w:type="spellStart"/>
      <w:r w:rsidRPr="000C1235">
        <w:t>subnetted</w:t>
      </w:r>
      <w:proofErr w:type="spellEnd"/>
      <w:r w:rsidRPr="000C1235">
        <w:t>, 3 subnets, 2 masks</w:t>
      </w:r>
    </w:p>
    <w:p w14:paraId="7C36CF44" w14:textId="77777777" w:rsidR="000C1235" w:rsidRPr="000C1235" w:rsidRDefault="000C1235" w:rsidP="000C1235">
      <w:pPr>
        <w:pStyle w:val="CMDOutput"/>
      </w:pPr>
      <w:r w:rsidRPr="000C1235">
        <w:t>B        172.16.0.0/16 [200/0] via 10.0.0.5, 00:10:30</w:t>
      </w:r>
    </w:p>
    <w:p w14:paraId="5DBA63C1" w14:textId="77777777" w:rsidR="000C1235" w:rsidRPr="000C1235" w:rsidRDefault="000C1235" w:rsidP="000C1235">
      <w:pPr>
        <w:pStyle w:val="CMDOutput"/>
      </w:pPr>
      <w:r w:rsidRPr="000C1235">
        <w:t>B     192.168.1.0/24 [200/0] via 10.0.0.2, 00:10:30</w:t>
      </w:r>
    </w:p>
    <w:p w14:paraId="5291CD49" w14:textId="77777777" w:rsidR="000C1235" w:rsidRPr="000C1235" w:rsidRDefault="000C1235" w:rsidP="000C1235">
      <w:pPr>
        <w:pStyle w:val="CMDOutput"/>
      </w:pPr>
      <w:r w:rsidRPr="000C1235">
        <w:t>B     192.168.2.0/24 [200/0] via 10.0.0.2, 00:10:30</w:t>
      </w:r>
    </w:p>
    <w:p w14:paraId="3E7D521F" w14:textId="77777777" w:rsidR="000C1235" w:rsidRPr="000C1235" w:rsidRDefault="000C1235" w:rsidP="000C1235">
      <w:pPr>
        <w:pStyle w:val="CMDOutput"/>
      </w:pPr>
      <w:r w:rsidRPr="000C1235">
        <w:t>B     192.168.10.0/24 [20/0] via 209.165.200.10, 05:49:21</w:t>
      </w:r>
    </w:p>
    <w:p w14:paraId="68C4389D" w14:textId="77777777" w:rsidR="000C1235" w:rsidRPr="000C1235" w:rsidRDefault="000C1235" w:rsidP="000C1235">
      <w:pPr>
        <w:pStyle w:val="CMDOutput"/>
      </w:pPr>
      <w:r w:rsidRPr="000C1235">
        <w:t>B     192.168.20.0/24 [20/0] via 209.165.200.10, 05:49:21</w:t>
      </w:r>
    </w:p>
    <w:p w14:paraId="49CD2457" w14:textId="255D52E5" w:rsidR="000C1235" w:rsidRPr="000C1235" w:rsidRDefault="000C1235" w:rsidP="00E45C88">
      <w:pPr>
        <w:pStyle w:val="CMD"/>
      </w:pPr>
      <w:r w:rsidRPr="000C1235">
        <w:t>R3#</w:t>
      </w:r>
      <w:r w:rsidR="00DD7EF1">
        <w:t xml:space="preserve"> </w:t>
      </w:r>
      <w:r w:rsidRPr="00E45C88">
        <w:rPr>
          <w:b/>
          <w:bCs/>
        </w:rPr>
        <w:t xml:space="preserve">show ipv6 route </w:t>
      </w:r>
      <w:proofErr w:type="spellStart"/>
      <w:r w:rsidR="003460F8" w:rsidRPr="00E45C88">
        <w:rPr>
          <w:b/>
          <w:bCs/>
        </w:rPr>
        <w:t>bgp</w:t>
      </w:r>
      <w:proofErr w:type="spellEnd"/>
      <w:r w:rsidR="003460F8" w:rsidRPr="00E45C88">
        <w:rPr>
          <w:b/>
          <w:bCs/>
        </w:rPr>
        <w:t xml:space="preserve"> | begin 2001</w:t>
      </w:r>
    </w:p>
    <w:p w14:paraId="40C748EE" w14:textId="77777777" w:rsidR="000C1235" w:rsidRPr="000C1235" w:rsidRDefault="000C1235" w:rsidP="000C1235">
      <w:pPr>
        <w:pStyle w:val="CMDOutput"/>
      </w:pPr>
      <w:r w:rsidRPr="000C1235">
        <w:t>B   2001:DB8:CAB::/48 [200/0], tag 65001</w:t>
      </w:r>
    </w:p>
    <w:p w14:paraId="3845B152" w14:textId="77777777" w:rsidR="000C1235" w:rsidRPr="000C1235" w:rsidRDefault="000C1235" w:rsidP="000C1235">
      <w:pPr>
        <w:pStyle w:val="CMDOutput"/>
      </w:pPr>
      <w:r w:rsidRPr="000C1235">
        <w:t xml:space="preserve">     via 2001:DB8:FEED:1::2</w:t>
      </w:r>
    </w:p>
    <w:p w14:paraId="64B06EFA" w14:textId="77777777" w:rsidR="000C1235" w:rsidRPr="000C1235" w:rsidRDefault="000C1235" w:rsidP="000C1235">
      <w:pPr>
        <w:pStyle w:val="CMDOutput"/>
      </w:pPr>
      <w:r w:rsidRPr="000C1235">
        <w:t>B   2001:DB8:A000::/36 [200/0]</w:t>
      </w:r>
    </w:p>
    <w:p w14:paraId="5F9E6501" w14:textId="77777777" w:rsidR="000C1235" w:rsidRPr="000C1235" w:rsidRDefault="000C1235" w:rsidP="000C1235">
      <w:pPr>
        <w:pStyle w:val="CMDOutput"/>
      </w:pPr>
      <w:r w:rsidRPr="000C1235">
        <w:t xml:space="preserve">     via 2001:DB8:FEED:2::5</w:t>
      </w:r>
    </w:p>
    <w:p w14:paraId="5A95BEB0" w14:textId="77777777" w:rsidR="000C1235" w:rsidRPr="000C1235" w:rsidRDefault="000C1235" w:rsidP="000C1235">
      <w:pPr>
        <w:pStyle w:val="CMDOutput"/>
      </w:pPr>
      <w:r w:rsidRPr="000C1235">
        <w:t>B   2001:DB8:ACAD::/48 [20/0], tag 65002</w:t>
      </w:r>
    </w:p>
    <w:p w14:paraId="3DC15249" w14:textId="77777777" w:rsidR="000C1235" w:rsidRPr="000C1235" w:rsidRDefault="000C1235" w:rsidP="000C1235">
      <w:pPr>
        <w:pStyle w:val="CMDOutput"/>
      </w:pPr>
      <w:r w:rsidRPr="000C1235">
        <w:lastRenderedPageBreak/>
        <w:t xml:space="preserve">     via FE80::D2:1, GigabitEthernet0/0/1</w:t>
      </w:r>
    </w:p>
    <w:p w14:paraId="4657E07C" w14:textId="4A887E0A" w:rsidR="00094C97" w:rsidRDefault="00094C97" w:rsidP="00094C97">
      <w:pPr>
        <w:pStyle w:val="Heading3"/>
      </w:pPr>
      <w:r>
        <w:t xml:space="preserve">Examine the IP </w:t>
      </w:r>
      <w:r w:rsidR="00AB560C">
        <w:t>r</w:t>
      </w:r>
      <w:r>
        <w:t xml:space="preserve">outing </w:t>
      </w:r>
      <w:r w:rsidR="00AB560C">
        <w:t>t</w:t>
      </w:r>
      <w:r>
        <w:t xml:space="preserve">ables on </w:t>
      </w:r>
      <w:r w:rsidR="00AB560C">
        <w:t>r</w:t>
      </w:r>
      <w:r>
        <w:t xml:space="preserve">oute </w:t>
      </w:r>
      <w:r w:rsidR="00AB560C">
        <w:t>r</w:t>
      </w:r>
      <w:r>
        <w:t>eflector</w:t>
      </w:r>
      <w:r w:rsidR="00AB560C">
        <w:t xml:space="preserve"> R2.</w:t>
      </w:r>
    </w:p>
    <w:p w14:paraId="344BCE70" w14:textId="40B3A112" w:rsidR="00094C97" w:rsidRDefault="00EC148A" w:rsidP="00094C97">
      <w:pPr>
        <w:pStyle w:val="BodyTextL25"/>
      </w:pPr>
      <w:r w:rsidRPr="00EC148A">
        <w:t xml:space="preserve">The BGP routing tables on </w:t>
      </w:r>
      <w:r w:rsidRPr="00EC148A">
        <w:rPr>
          <w:b/>
          <w:bCs/>
        </w:rPr>
        <w:t>R2</w:t>
      </w:r>
      <w:r w:rsidRPr="00EC148A">
        <w:t xml:space="preserve">, acting as the </w:t>
      </w:r>
      <w:r w:rsidRPr="00EC148A">
        <w:rPr>
          <w:b/>
          <w:bCs/>
        </w:rPr>
        <w:t>iBGP-only route reflector</w:t>
      </w:r>
      <w:r w:rsidRPr="00EC148A">
        <w:t xml:space="preserve">, show BGP routes learned from </w:t>
      </w:r>
      <w:r w:rsidRPr="00EC148A">
        <w:rPr>
          <w:b/>
          <w:bCs/>
        </w:rPr>
        <w:t>both R1 and R3</w:t>
      </w:r>
      <w:r w:rsidRPr="00EC148A">
        <w:t>. As the route reflector, R2 uses this information to reflect BGP routes between R1 and R3, providing full BGP route visibility within AS 65000</w:t>
      </w:r>
      <w:r w:rsidR="00094C97">
        <w:t>.</w:t>
      </w:r>
    </w:p>
    <w:p w14:paraId="1F277E40" w14:textId="2D93C404" w:rsidR="000C1235" w:rsidRPr="00DD7EF1" w:rsidRDefault="000C1235" w:rsidP="00767964">
      <w:pPr>
        <w:pStyle w:val="CMD"/>
        <w:rPr>
          <w:b/>
          <w:bCs/>
        </w:rPr>
      </w:pPr>
      <w:r w:rsidRPr="000C1235">
        <w:t>R2#</w:t>
      </w:r>
      <w:r w:rsidR="00DD7EF1">
        <w:t xml:space="preserve"> </w:t>
      </w:r>
      <w:r w:rsidRPr="00767964">
        <w:rPr>
          <w:b/>
          <w:bCs/>
        </w:rPr>
        <w:t xml:space="preserve">show ip route </w:t>
      </w:r>
      <w:proofErr w:type="spellStart"/>
      <w:r w:rsidR="00267BA2" w:rsidRPr="00767964">
        <w:rPr>
          <w:b/>
          <w:bCs/>
        </w:rPr>
        <w:t>bgp</w:t>
      </w:r>
      <w:proofErr w:type="spellEnd"/>
      <w:r w:rsidR="00267BA2" w:rsidRPr="00767964">
        <w:rPr>
          <w:b/>
          <w:bCs/>
        </w:rPr>
        <w:t xml:space="preserve"> | begin Gateway</w:t>
      </w:r>
    </w:p>
    <w:p w14:paraId="742D201B" w14:textId="77777777" w:rsidR="000C1235" w:rsidRPr="000C1235" w:rsidRDefault="000C1235" w:rsidP="000C1235">
      <w:pPr>
        <w:pStyle w:val="CMDOutput"/>
      </w:pPr>
      <w:r w:rsidRPr="000C1235">
        <w:t>Gateway of last resort is not set</w:t>
      </w:r>
    </w:p>
    <w:p w14:paraId="02359862" w14:textId="77777777" w:rsidR="000C1235" w:rsidRPr="000C1235" w:rsidRDefault="000C1235" w:rsidP="000C1235">
      <w:pPr>
        <w:pStyle w:val="CMDOutput"/>
      </w:pPr>
    </w:p>
    <w:p w14:paraId="5D23A2B8" w14:textId="77777777" w:rsidR="000C1235" w:rsidRPr="000C1235" w:rsidRDefault="000C1235" w:rsidP="000C1235">
      <w:pPr>
        <w:pStyle w:val="CMDOutput"/>
      </w:pPr>
      <w:r w:rsidRPr="000C1235">
        <w:t>B     192.168.1.0/24 [200/0] via 10.0.0.2, 00:10:32</w:t>
      </w:r>
    </w:p>
    <w:p w14:paraId="3B2652C0" w14:textId="77777777" w:rsidR="000C1235" w:rsidRPr="000C1235" w:rsidRDefault="000C1235" w:rsidP="000C1235">
      <w:pPr>
        <w:pStyle w:val="CMDOutput"/>
      </w:pPr>
      <w:r w:rsidRPr="000C1235">
        <w:t>B     192.168.2.0/24 [200/0] via 10.0.0.2, 00:10:32</w:t>
      </w:r>
    </w:p>
    <w:p w14:paraId="48415B6D" w14:textId="77777777" w:rsidR="000C1235" w:rsidRPr="000C1235" w:rsidRDefault="000C1235" w:rsidP="000C1235">
      <w:pPr>
        <w:pStyle w:val="CMDOutput"/>
      </w:pPr>
      <w:r w:rsidRPr="000C1235">
        <w:t>B     192.168.10.0/24 [200/0] via 10.0.0.6, 00:10:21</w:t>
      </w:r>
    </w:p>
    <w:p w14:paraId="0E5D4FF9" w14:textId="77777777" w:rsidR="000C1235" w:rsidRPr="000C1235" w:rsidRDefault="000C1235" w:rsidP="000C1235">
      <w:pPr>
        <w:pStyle w:val="CMDOutput"/>
      </w:pPr>
      <w:r w:rsidRPr="000C1235">
        <w:t>B     192.168.20.0/24 [200/0] via 10.0.0.6, 00:10:21</w:t>
      </w:r>
    </w:p>
    <w:p w14:paraId="06100D3B" w14:textId="5F9F67EC" w:rsidR="000C1235" w:rsidRPr="000C1235" w:rsidRDefault="000C1235" w:rsidP="00767964">
      <w:pPr>
        <w:pStyle w:val="CMD"/>
      </w:pPr>
      <w:r w:rsidRPr="000C1235">
        <w:t>R2#</w:t>
      </w:r>
      <w:r w:rsidR="00DD7EF1">
        <w:t xml:space="preserve"> </w:t>
      </w:r>
      <w:r w:rsidRPr="00767964">
        <w:rPr>
          <w:b/>
          <w:bCs/>
        </w:rPr>
        <w:t xml:space="preserve">show ipv6 route </w:t>
      </w:r>
      <w:proofErr w:type="spellStart"/>
      <w:r w:rsidR="003460F8" w:rsidRPr="00767964">
        <w:rPr>
          <w:b/>
          <w:bCs/>
        </w:rPr>
        <w:t>bgp</w:t>
      </w:r>
      <w:proofErr w:type="spellEnd"/>
      <w:r w:rsidR="003460F8" w:rsidRPr="00767964">
        <w:rPr>
          <w:b/>
          <w:bCs/>
        </w:rPr>
        <w:t xml:space="preserve"> | begin 2001</w:t>
      </w:r>
    </w:p>
    <w:p w14:paraId="6812A52A" w14:textId="77777777" w:rsidR="000C1235" w:rsidRPr="000C1235" w:rsidRDefault="000C1235" w:rsidP="000C1235">
      <w:pPr>
        <w:pStyle w:val="CMDOutput"/>
      </w:pPr>
      <w:r w:rsidRPr="000C1235">
        <w:t>B   2001:DB8:CAB::/48 [200/0], tag 65001</w:t>
      </w:r>
    </w:p>
    <w:p w14:paraId="2E572F59" w14:textId="77777777" w:rsidR="000C1235" w:rsidRPr="000C1235" w:rsidRDefault="000C1235" w:rsidP="000C1235">
      <w:pPr>
        <w:pStyle w:val="CMDOutput"/>
      </w:pPr>
      <w:r w:rsidRPr="000C1235">
        <w:t xml:space="preserve">     via 2001:DB8:FEED:1::2</w:t>
      </w:r>
    </w:p>
    <w:p w14:paraId="61C0432B" w14:textId="77777777" w:rsidR="000C1235" w:rsidRPr="000C1235" w:rsidRDefault="000C1235" w:rsidP="000C1235">
      <w:pPr>
        <w:pStyle w:val="CMDOutput"/>
      </w:pPr>
      <w:r w:rsidRPr="000C1235">
        <w:t>B   2001:DB8:ACAD::/48 [200/0], tag 65002</w:t>
      </w:r>
    </w:p>
    <w:p w14:paraId="27DDC0A8" w14:textId="77777777" w:rsidR="000C1235" w:rsidRPr="000C1235" w:rsidRDefault="000C1235" w:rsidP="000C1235">
      <w:pPr>
        <w:pStyle w:val="CMDOutput"/>
      </w:pPr>
      <w:r w:rsidRPr="000C1235">
        <w:t xml:space="preserve">     via 2001:DB8:FEED:2::6</w:t>
      </w:r>
    </w:p>
    <w:p w14:paraId="11CE18C3" w14:textId="5BE9E9FC" w:rsidR="00094C97" w:rsidRDefault="00094C97" w:rsidP="00094C97">
      <w:pPr>
        <w:pStyle w:val="Heading3"/>
      </w:pPr>
      <w:r>
        <w:t xml:space="preserve">Examine the IP </w:t>
      </w:r>
      <w:r w:rsidR="00AB560C">
        <w:t>r</w:t>
      </w:r>
      <w:r>
        <w:t xml:space="preserve">outing </w:t>
      </w:r>
      <w:r w:rsidR="00AB560C">
        <w:t>t</w:t>
      </w:r>
      <w:r>
        <w:t xml:space="preserve">ables on </w:t>
      </w:r>
      <w:r w:rsidR="00AB560C">
        <w:t>e</w:t>
      </w:r>
      <w:r>
        <w:t xml:space="preserve">dge </w:t>
      </w:r>
      <w:r w:rsidR="00AB560C">
        <w:t>r</w:t>
      </w:r>
      <w:r>
        <w:t>outer</w:t>
      </w:r>
      <w:r w:rsidR="00DB43E5">
        <w:t>s</w:t>
      </w:r>
      <w:r>
        <w:t xml:space="preserve"> D1</w:t>
      </w:r>
      <w:r w:rsidR="00DB43E5">
        <w:t xml:space="preserve"> and D2</w:t>
      </w:r>
      <w:r w:rsidR="00AB560C">
        <w:t>.</w:t>
      </w:r>
    </w:p>
    <w:p w14:paraId="2A98BCD2" w14:textId="4C91318F" w:rsidR="00094C97" w:rsidRDefault="00811471" w:rsidP="00094C97">
      <w:pPr>
        <w:pStyle w:val="BodyTextL25"/>
      </w:pPr>
      <w:r w:rsidRPr="00811471">
        <w:t xml:space="preserve">The BGP routing tables on </w:t>
      </w:r>
      <w:r w:rsidRPr="00811471">
        <w:rPr>
          <w:b/>
          <w:bCs/>
        </w:rPr>
        <w:t>D1</w:t>
      </w:r>
      <w:r w:rsidRPr="00811471">
        <w:t xml:space="preserve"> </w:t>
      </w:r>
      <w:r w:rsidR="00DB43E5">
        <w:t xml:space="preserve">and </w:t>
      </w:r>
      <w:r w:rsidR="00DB43E5" w:rsidRPr="00DB43E5">
        <w:rPr>
          <w:b/>
          <w:bCs/>
        </w:rPr>
        <w:t>D2</w:t>
      </w:r>
      <w:r w:rsidR="00DB43E5">
        <w:t xml:space="preserve"> </w:t>
      </w:r>
      <w:r w:rsidRPr="00811471">
        <w:t xml:space="preserve">show that </w:t>
      </w:r>
      <w:r w:rsidR="00DB43E5">
        <w:t>they are</w:t>
      </w:r>
      <w:r w:rsidRPr="00811471">
        <w:t xml:space="preserve"> now receiving routes from </w:t>
      </w:r>
      <w:r w:rsidRPr="00811471">
        <w:rPr>
          <w:b/>
          <w:bCs/>
        </w:rPr>
        <w:t>both AS 65001 and AS 65002 via AS 65000</w:t>
      </w:r>
      <w:r w:rsidRPr="00811471">
        <w:t xml:space="preserve">, confirming that the internal BGP configuration in AS 65000 is functioning correctly. The presence of these routes indicates that </w:t>
      </w:r>
      <w:r w:rsidRPr="00811471">
        <w:rPr>
          <w:b/>
          <w:bCs/>
        </w:rPr>
        <w:t>AS 65000 is operating as a transit autonomous system</w:t>
      </w:r>
      <w:r w:rsidRPr="00811471">
        <w:t>, successfully advertising learned BGP routes between external autonomous systems</w:t>
      </w:r>
      <w:r w:rsidR="00094C97">
        <w:t>.</w:t>
      </w:r>
    </w:p>
    <w:p w14:paraId="1A94103E" w14:textId="068CEA8C" w:rsidR="00647531" w:rsidRPr="00DD7EF1" w:rsidRDefault="00647531" w:rsidP="00C404AB">
      <w:pPr>
        <w:pStyle w:val="CMD"/>
        <w:rPr>
          <w:b/>
          <w:bCs/>
        </w:rPr>
      </w:pPr>
      <w:r w:rsidRPr="00647531">
        <w:t>D1#</w:t>
      </w:r>
      <w:r w:rsidR="00DD7EF1">
        <w:t xml:space="preserve"> </w:t>
      </w:r>
      <w:r w:rsidRPr="00BD6B11">
        <w:rPr>
          <w:b/>
          <w:bCs/>
        </w:rPr>
        <w:t xml:space="preserve">show ip route </w:t>
      </w:r>
      <w:proofErr w:type="spellStart"/>
      <w:r w:rsidR="00267BA2" w:rsidRPr="00BD6B11">
        <w:rPr>
          <w:b/>
          <w:bCs/>
        </w:rPr>
        <w:t>bgp</w:t>
      </w:r>
      <w:proofErr w:type="spellEnd"/>
      <w:r w:rsidR="00267BA2" w:rsidRPr="00BD6B11">
        <w:rPr>
          <w:b/>
          <w:bCs/>
        </w:rPr>
        <w:t xml:space="preserve"> | begin Gateway</w:t>
      </w:r>
    </w:p>
    <w:p w14:paraId="2801B23F" w14:textId="77777777" w:rsidR="00647531" w:rsidRPr="00647531" w:rsidRDefault="00647531" w:rsidP="00647531">
      <w:pPr>
        <w:pStyle w:val="CMDOutput"/>
      </w:pPr>
      <w:r w:rsidRPr="00647531">
        <w:t>Gateway of last resort is not set</w:t>
      </w:r>
    </w:p>
    <w:p w14:paraId="641FE091" w14:textId="77777777" w:rsidR="00647531" w:rsidRPr="00647531" w:rsidRDefault="00647531" w:rsidP="00647531">
      <w:pPr>
        <w:pStyle w:val="CMDOutput"/>
      </w:pPr>
    </w:p>
    <w:p w14:paraId="35F71808" w14:textId="77777777" w:rsidR="00647531" w:rsidRPr="00647531" w:rsidRDefault="00647531" w:rsidP="00647531">
      <w:pPr>
        <w:pStyle w:val="CMDOutput"/>
      </w:pPr>
      <w:r w:rsidRPr="00647531">
        <w:t>B     172.16.0.0/16 [20/0] via 209.165.200.5, 00:10:52</w:t>
      </w:r>
    </w:p>
    <w:p w14:paraId="6361C053" w14:textId="77777777" w:rsidR="00647531" w:rsidRPr="00647531" w:rsidRDefault="00647531" w:rsidP="00647531">
      <w:pPr>
        <w:pStyle w:val="CMDOutput"/>
      </w:pPr>
      <w:r w:rsidRPr="00647531">
        <w:t>B     192.168.10.0/24 [20/0] via 209.165.200.5, 00:10:22</w:t>
      </w:r>
    </w:p>
    <w:p w14:paraId="381C0CB1" w14:textId="77777777" w:rsidR="00647531" w:rsidRPr="00647531" w:rsidRDefault="00647531" w:rsidP="00647531">
      <w:pPr>
        <w:pStyle w:val="CMDOutput"/>
      </w:pPr>
      <w:r w:rsidRPr="00647531">
        <w:t>B     192.168.20.0/24 [20/0] via 209.165.200.5, 00:10:22</w:t>
      </w:r>
    </w:p>
    <w:p w14:paraId="03A1CF5F" w14:textId="40908CBD" w:rsidR="00647531" w:rsidRPr="00647531" w:rsidRDefault="00647531" w:rsidP="00BD6B11">
      <w:pPr>
        <w:pStyle w:val="CMD"/>
      </w:pPr>
      <w:r w:rsidRPr="00647531">
        <w:t>D1#</w:t>
      </w:r>
      <w:r w:rsidR="00DD7EF1">
        <w:t xml:space="preserve"> </w:t>
      </w:r>
      <w:r w:rsidRPr="00BD6B11">
        <w:rPr>
          <w:b/>
          <w:bCs/>
        </w:rPr>
        <w:t xml:space="preserve">show ipv6 route </w:t>
      </w:r>
      <w:proofErr w:type="spellStart"/>
      <w:r w:rsidR="003460F8" w:rsidRPr="00BD6B11">
        <w:rPr>
          <w:b/>
          <w:bCs/>
        </w:rPr>
        <w:t>bgp</w:t>
      </w:r>
      <w:proofErr w:type="spellEnd"/>
      <w:r w:rsidR="003460F8" w:rsidRPr="00BD6B11">
        <w:rPr>
          <w:b/>
          <w:bCs/>
        </w:rPr>
        <w:t xml:space="preserve"> | begin 2001</w:t>
      </w:r>
    </w:p>
    <w:p w14:paraId="1A02D654" w14:textId="77777777" w:rsidR="00647531" w:rsidRPr="00647531" w:rsidRDefault="00647531" w:rsidP="00647531">
      <w:pPr>
        <w:pStyle w:val="CMDOutput"/>
      </w:pPr>
      <w:r w:rsidRPr="00647531">
        <w:t>B   2001:DB8:A000::/36 [20/0], tag 65000</w:t>
      </w:r>
    </w:p>
    <w:p w14:paraId="79E507D7" w14:textId="77777777" w:rsidR="00647531" w:rsidRPr="00647531" w:rsidRDefault="00647531" w:rsidP="00647531">
      <w:pPr>
        <w:pStyle w:val="CMDOutput"/>
      </w:pPr>
      <w:r w:rsidRPr="00647531">
        <w:t xml:space="preserve">     via FE80::1:2, GigabitEthernet1/0/11</w:t>
      </w:r>
    </w:p>
    <w:p w14:paraId="626AAD34" w14:textId="77777777" w:rsidR="00647531" w:rsidRPr="00647531" w:rsidRDefault="00647531" w:rsidP="00647531">
      <w:pPr>
        <w:pStyle w:val="CMDOutput"/>
      </w:pPr>
      <w:r w:rsidRPr="00647531">
        <w:t>B   2001:DB8:ACAD::/48 [20/0], tag 65000</w:t>
      </w:r>
    </w:p>
    <w:p w14:paraId="31838586" w14:textId="77777777" w:rsidR="00647531" w:rsidRDefault="00647531" w:rsidP="00647531">
      <w:pPr>
        <w:pStyle w:val="CMDOutput"/>
      </w:pPr>
      <w:r w:rsidRPr="00647531">
        <w:t xml:space="preserve">     via FE80::1:2, GigabitEthernet1/0/11</w:t>
      </w:r>
    </w:p>
    <w:p w14:paraId="0F255370" w14:textId="77777777" w:rsidR="00C404AB" w:rsidRPr="00647531" w:rsidRDefault="00C404AB" w:rsidP="00647531">
      <w:pPr>
        <w:pStyle w:val="CMDOutput"/>
      </w:pPr>
    </w:p>
    <w:p w14:paraId="691FC2E0" w14:textId="3BBD4BD3" w:rsidR="00FF5B44" w:rsidRPr="00DD7EF1" w:rsidRDefault="00FF5B44" w:rsidP="00BD6B11">
      <w:pPr>
        <w:pStyle w:val="CMD"/>
        <w:rPr>
          <w:b/>
          <w:bCs/>
        </w:rPr>
      </w:pPr>
      <w:r w:rsidRPr="00FF5B44">
        <w:t>D2#</w:t>
      </w:r>
      <w:r w:rsidR="00DD7EF1">
        <w:t xml:space="preserve"> </w:t>
      </w:r>
      <w:r w:rsidRPr="00BD6B11">
        <w:rPr>
          <w:b/>
          <w:bCs/>
        </w:rPr>
        <w:t xml:space="preserve">show ip route </w:t>
      </w:r>
      <w:proofErr w:type="spellStart"/>
      <w:r w:rsidR="00267BA2" w:rsidRPr="00BD6B11">
        <w:rPr>
          <w:b/>
          <w:bCs/>
        </w:rPr>
        <w:t>bgp</w:t>
      </w:r>
      <w:proofErr w:type="spellEnd"/>
      <w:r w:rsidR="00267BA2" w:rsidRPr="00BD6B11">
        <w:rPr>
          <w:b/>
          <w:bCs/>
        </w:rPr>
        <w:t xml:space="preserve"> | begin Gateway</w:t>
      </w:r>
    </w:p>
    <w:p w14:paraId="3AB8D9A7" w14:textId="77777777" w:rsidR="00FF5B44" w:rsidRPr="00FF5B44" w:rsidRDefault="00FF5B44" w:rsidP="00FF5B44">
      <w:pPr>
        <w:pStyle w:val="CMDOutput"/>
      </w:pPr>
      <w:r w:rsidRPr="00FF5B44">
        <w:t>Gateway of last resort is not set</w:t>
      </w:r>
    </w:p>
    <w:p w14:paraId="6082B92D" w14:textId="77777777" w:rsidR="00FF5B44" w:rsidRPr="00FF5B44" w:rsidRDefault="00FF5B44" w:rsidP="00FF5B44">
      <w:pPr>
        <w:pStyle w:val="CMDOutput"/>
      </w:pPr>
    </w:p>
    <w:p w14:paraId="1206E791" w14:textId="77777777" w:rsidR="00FF5B44" w:rsidRPr="00FF5B44" w:rsidRDefault="00FF5B44" w:rsidP="00FF5B44">
      <w:pPr>
        <w:pStyle w:val="CMDOutput"/>
      </w:pPr>
      <w:r w:rsidRPr="00FF5B44">
        <w:t>B     172.16.0.0/16 [20/0] via 209.165.200.9, 00:10:51</w:t>
      </w:r>
    </w:p>
    <w:p w14:paraId="2DEE4E97" w14:textId="77777777" w:rsidR="00FF5B44" w:rsidRPr="00FF5B44" w:rsidRDefault="00FF5B44" w:rsidP="00FF5B44">
      <w:pPr>
        <w:pStyle w:val="CMDOutput"/>
      </w:pPr>
      <w:r w:rsidRPr="00FF5B44">
        <w:t>B     192.168.1.0/24 [20/0] via 209.165.200.9, 00:10:51</w:t>
      </w:r>
    </w:p>
    <w:p w14:paraId="2A49B114" w14:textId="77777777" w:rsidR="00FF5B44" w:rsidRPr="00FF5B44" w:rsidRDefault="00FF5B44" w:rsidP="00FF5B44">
      <w:pPr>
        <w:pStyle w:val="CMDOutput"/>
      </w:pPr>
      <w:r w:rsidRPr="00FF5B44">
        <w:t>B     192.168.2.0/24 [20/0] via 209.165.200.9, 00:10:51</w:t>
      </w:r>
    </w:p>
    <w:p w14:paraId="6F9844C5" w14:textId="70E1A5DE" w:rsidR="00FF5B44" w:rsidRPr="00DD7EF1" w:rsidRDefault="00FF5B44" w:rsidP="0098626B">
      <w:pPr>
        <w:pStyle w:val="CMD"/>
      </w:pPr>
      <w:r w:rsidRPr="00FF5B44">
        <w:t>D2#</w:t>
      </w:r>
      <w:r w:rsidR="00DD7EF1">
        <w:t xml:space="preserve"> </w:t>
      </w:r>
      <w:r w:rsidRPr="0098626B">
        <w:rPr>
          <w:b/>
          <w:bCs/>
        </w:rPr>
        <w:t xml:space="preserve">show ipv6 route </w:t>
      </w:r>
      <w:proofErr w:type="spellStart"/>
      <w:r w:rsidR="003460F8" w:rsidRPr="0098626B">
        <w:rPr>
          <w:b/>
          <w:bCs/>
        </w:rPr>
        <w:t>bgp</w:t>
      </w:r>
      <w:proofErr w:type="spellEnd"/>
      <w:r w:rsidR="003460F8" w:rsidRPr="0098626B">
        <w:rPr>
          <w:b/>
          <w:bCs/>
        </w:rPr>
        <w:t xml:space="preserve"> | begin 2001</w:t>
      </w:r>
    </w:p>
    <w:p w14:paraId="740FACE9" w14:textId="77777777" w:rsidR="00FF5B44" w:rsidRPr="00FF5B44" w:rsidRDefault="00FF5B44" w:rsidP="00FF5B44">
      <w:pPr>
        <w:pStyle w:val="CMDOutput"/>
      </w:pPr>
      <w:r w:rsidRPr="00FF5B44">
        <w:t>B   2001:DB8:CAB::/48 [20/0], tag 65000</w:t>
      </w:r>
    </w:p>
    <w:p w14:paraId="18694D86" w14:textId="77777777" w:rsidR="00FF5B44" w:rsidRPr="00FF5B44" w:rsidRDefault="00FF5B44" w:rsidP="00FF5B44">
      <w:pPr>
        <w:pStyle w:val="CMDOutput"/>
      </w:pPr>
      <w:r w:rsidRPr="00FF5B44">
        <w:t xml:space="preserve">     via FE80::3:2, GigabitEthernet1/0/11</w:t>
      </w:r>
    </w:p>
    <w:p w14:paraId="1ACFD04B" w14:textId="77777777" w:rsidR="00FF5B44" w:rsidRPr="00FF5B44" w:rsidRDefault="00FF5B44" w:rsidP="00FF5B44">
      <w:pPr>
        <w:pStyle w:val="CMDOutput"/>
      </w:pPr>
      <w:r w:rsidRPr="00FF5B44">
        <w:t>B   2001:DB8:A000::/36 [20/0], tag 65000</w:t>
      </w:r>
    </w:p>
    <w:p w14:paraId="31769315" w14:textId="77777777" w:rsidR="00FF5B44" w:rsidRPr="00FF5B44" w:rsidRDefault="00FF5B44" w:rsidP="00FF5B44">
      <w:pPr>
        <w:pStyle w:val="CMDOutput"/>
      </w:pPr>
      <w:r w:rsidRPr="00FF5B44">
        <w:t xml:space="preserve">     via FE80::3:2, GigabitEthernet1/0/11</w:t>
      </w:r>
    </w:p>
    <w:p w14:paraId="7D451681" w14:textId="19F43DE1" w:rsidR="00A343F8" w:rsidRDefault="00793446" w:rsidP="00793446">
      <w:pPr>
        <w:pStyle w:val="ConfigWindow"/>
      </w:pPr>
      <w:r>
        <w:t>of document</w:t>
      </w:r>
    </w:p>
    <w:p w14:paraId="7F8BB9DD" w14:textId="77777777" w:rsidR="00A343F8" w:rsidRPr="00E05ABD" w:rsidRDefault="00A343F8" w:rsidP="00E05ABD">
      <w:pPr>
        <w:pStyle w:val="Heading1"/>
        <w:rPr>
          <w:rStyle w:val="LabSectionGray"/>
        </w:rPr>
      </w:pPr>
      <w:r w:rsidRPr="00E05ABD">
        <w:rPr>
          <w:rStyle w:val="LabSectionGray"/>
        </w:rPr>
        <w:lastRenderedPageBreak/>
        <w:t>Device Configs - Final</w:t>
      </w:r>
    </w:p>
    <w:p w14:paraId="2E6652E4" w14:textId="77777777" w:rsidR="00A343F8" w:rsidRPr="00E05ABD" w:rsidRDefault="00A343F8" w:rsidP="00E05ABD">
      <w:pPr>
        <w:pStyle w:val="Heading1"/>
        <w:rPr>
          <w:rStyle w:val="LabSectionGray"/>
        </w:rPr>
      </w:pPr>
      <w:r w:rsidRPr="00E05ABD">
        <w:rPr>
          <w:rStyle w:val="LabSectionGray"/>
        </w:rPr>
        <w:t>Router R1</w:t>
      </w:r>
    </w:p>
    <w:p w14:paraId="2686B532" w14:textId="58D1C7C7" w:rsidR="00A343F8" w:rsidRDefault="00A343F8" w:rsidP="00E05ABD">
      <w:pPr>
        <w:pStyle w:val="DevConfigs"/>
        <w:rPr>
          <w:rStyle w:val="DevConfigGray"/>
          <w:b/>
          <w:bCs/>
        </w:rPr>
      </w:pPr>
      <w:r w:rsidRPr="00E05ABD">
        <w:rPr>
          <w:rStyle w:val="DevConfigGray"/>
        </w:rPr>
        <w:t>R1#</w:t>
      </w:r>
      <w:r w:rsidR="00E05ABD">
        <w:rPr>
          <w:rStyle w:val="DevConfigGray"/>
        </w:rPr>
        <w:t xml:space="preserve"> </w:t>
      </w:r>
      <w:r w:rsidRPr="00E05ABD">
        <w:rPr>
          <w:rStyle w:val="DevConfigGray"/>
          <w:b/>
          <w:bCs/>
        </w:rPr>
        <w:t>show run</w:t>
      </w:r>
      <w:r w:rsidR="00AF35FB">
        <w:rPr>
          <w:rStyle w:val="DevConfigGray"/>
          <w:b/>
          <w:bCs/>
        </w:rPr>
        <w:t xml:space="preserve"> brief</w:t>
      </w:r>
    </w:p>
    <w:p w14:paraId="01DE9DA1" w14:textId="77777777" w:rsidR="00390CE3" w:rsidRDefault="00390CE3" w:rsidP="00390CE3">
      <w:pPr>
        <w:pStyle w:val="DevConfigs"/>
        <w:rPr>
          <w:rStyle w:val="DevConfigGray"/>
        </w:rPr>
      </w:pPr>
      <w:r w:rsidRPr="00390CE3">
        <w:rPr>
          <w:rStyle w:val="DevConfigGray"/>
        </w:rPr>
        <w:t>Building configuration...</w:t>
      </w:r>
    </w:p>
    <w:p w14:paraId="205BD382" w14:textId="77777777" w:rsidR="002871E8" w:rsidRPr="002871E8" w:rsidRDefault="002871E8" w:rsidP="002871E8">
      <w:pPr>
        <w:pStyle w:val="DevConfigs"/>
        <w:rPr>
          <w:rStyle w:val="DevConfigGray"/>
        </w:rPr>
      </w:pPr>
      <w:r w:rsidRPr="002871E8">
        <w:rPr>
          <w:rStyle w:val="DevConfigGray"/>
        </w:rPr>
        <w:t>Current configuration : 2629 bytes</w:t>
      </w:r>
    </w:p>
    <w:p w14:paraId="7DCDE270" w14:textId="77777777" w:rsidR="002871E8" w:rsidRPr="002871E8" w:rsidRDefault="002871E8" w:rsidP="002871E8">
      <w:pPr>
        <w:pStyle w:val="DevConfigs"/>
        <w:rPr>
          <w:rStyle w:val="DevConfigGray"/>
        </w:rPr>
      </w:pPr>
      <w:r w:rsidRPr="002871E8">
        <w:rPr>
          <w:rStyle w:val="DevConfigGray"/>
        </w:rPr>
        <w:t>version 17.12</w:t>
      </w:r>
    </w:p>
    <w:p w14:paraId="5E74D613" w14:textId="77777777" w:rsidR="002871E8" w:rsidRPr="002871E8" w:rsidRDefault="002871E8" w:rsidP="002871E8">
      <w:pPr>
        <w:pStyle w:val="DevConfigs"/>
        <w:rPr>
          <w:rStyle w:val="DevConfigGray"/>
        </w:rPr>
      </w:pPr>
      <w:r w:rsidRPr="002871E8">
        <w:rPr>
          <w:rStyle w:val="DevConfigGray"/>
        </w:rPr>
        <w:t>service timestamps debug datetime msec</w:t>
      </w:r>
    </w:p>
    <w:p w14:paraId="43458C9D" w14:textId="77777777" w:rsidR="002871E8" w:rsidRPr="002871E8" w:rsidRDefault="002871E8" w:rsidP="002871E8">
      <w:pPr>
        <w:pStyle w:val="DevConfigs"/>
        <w:rPr>
          <w:rStyle w:val="DevConfigGray"/>
        </w:rPr>
      </w:pPr>
      <w:r w:rsidRPr="002871E8">
        <w:rPr>
          <w:rStyle w:val="DevConfigGray"/>
        </w:rPr>
        <w:t>service timestamps log datetime msec</w:t>
      </w:r>
    </w:p>
    <w:p w14:paraId="5E304A96" w14:textId="77777777" w:rsidR="002871E8" w:rsidRPr="002871E8" w:rsidRDefault="002871E8" w:rsidP="002871E8">
      <w:pPr>
        <w:pStyle w:val="DevConfigs"/>
        <w:rPr>
          <w:rStyle w:val="DevConfigGray"/>
        </w:rPr>
      </w:pPr>
      <w:r w:rsidRPr="002871E8">
        <w:rPr>
          <w:rStyle w:val="DevConfigGray"/>
        </w:rPr>
        <w:t xml:space="preserve">platform </w:t>
      </w:r>
      <w:proofErr w:type="spellStart"/>
      <w:r w:rsidRPr="002871E8">
        <w:rPr>
          <w:rStyle w:val="DevConfigGray"/>
        </w:rPr>
        <w:t>qfp</w:t>
      </w:r>
      <w:proofErr w:type="spellEnd"/>
      <w:r w:rsidRPr="002871E8">
        <w:rPr>
          <w:rStyle w:val="DevConfigGray"/>
        </w:rPr>
        <w:t xml:space="preserve"> utilization monitor load 80</w:t>
      </w:r>
    </w:p>
    <w:p w14:paraId="7DAA3760" w14:textId="77777777" w:rsidR="002871E8" w:rsidRPr="002871E8" w:rsidRDefault="002871E8" w:rsidP="002871E8">
      <w:pPr>
        <w:pStyle w:val="DevConfigs"/>
        <w:rPr>
          <w:rStyle w:val="DevConfigGray"/>
        </w:rPr>
      </w:pPr>
      <w:r w:rsidRPr="002871E8">
        <w:rPr>
          <w:rStyle w:val="DevConfigGray"/>
        </w:rPr>
        <w:t>platform punt-keepalive disable-kernel-core</w:t>
      </w:r>
    </w:p>
    <w:p w14:paraId="061B6ABE" w14:textId="77777777" w:rsidR="002871E8" w:rsidRPr="002871E8" w:rsidRDefault="002871E8" w:rsidP="002871E8">
      <w:pPr>
        <w:pStyle w:val="DevConfigs"/>
        <w:rPr>
          <w:rStyle w:val="DevConfigGray"/>
        </w:rPr>
      </w:pPr>
      <w:r w:rsidRPr="002871E8">
        <w:rPr>
          <w:rStyle w:val="DevConfigGray"/>
        </w:rPr>
        <w:t>hostname R1</w:t>
      </w:r>
    </w:p>
    <w:p w14:paraId="64DAC114" w14:textId="77777777" w:rsidR="002871E8" w:rsidRPr="002871E8" w:rsidRDefault="002871E8" w:rsidP="002871E8">
      <w:pPr>
        <w:pStyle w:val="DevConfigs"/>
        <w:rPr>
          <w:rStyle w:val="DevConfigGray"/>
        </w:rPr>
      </w:pPr>
      <w:r w:rsidRPr="002871E8">
        <w:rPr>
          <w:rStyle w:val="DevConfigGray"/>
        </w:rPr>
        <w:t>boot-start-marker</w:t>
      </w:r>
    </w:p>
    <w:p w14:paraId="372E161A" w14:textId="77777777" w:rsidR="002871E8" w:rsidRPr="002871E8" w:rsidRDefault="002871E8" w:rsidP="002871E8">
      <w:pPr>
        <w:pStyle w:val="DevConfigs"/>
        <w:rPr>
          <w:rStyle w:val="DevConfigGray"/>
        </w:rPr>
      </w:pPr>
      <w:r w:rsidRPr="002871E8">
        <w:rPr>
          <w:rStyle w:val="DevConfigGray"/>
        </w:rPr>
        <w:t>boot-end-marker</w:t>
      </w:r>
    </w:p>
    <w:p w14:paraId="7E12A441" w14:textId="77777777" w:rsidR="002871E8" w:rsidRPr="002871E8" w:rsidRDefault="002871E8" w:rsidP="002871E8">
      <w:pPr>
        <w:pStyle w:val="DevConfigs"/>
        <w:rPr>
          <w:rStyle w:val="DevConfigGray"/>
        </w:rPr>
      </w:pPr>
      <w:proofErr w:type="spellStart"/>
      <w:r w:rsidRPr="002871E8">
        <w:rPr>
          <w:rStyle w:val="DevConfigGray"/>
        </w:rPr>
        <w:t>vrf</w:t>
      </w:r>
      <w:proofErr w:type="spellEnd"/>
      <w:r w:rsidRPr="002871E8">
        <w:rPr>
          <w:rStyle w:val="DevConfigGray"/>
        </w:rPr>
        <w:t xml:space="preserve"> definition </w:t>
      </w:r>
      <w:proofErr w:type="spellStart"/>
      <w:r w:rsidRPr="002871E8">
        <w:rPr>
          <w:rStyle w:val="DevConfigGray"/>
        </w:rPr>
        <w:t>Mgmt-intf</w:t>
      </w:r>
      <w:proofErr w:type="spellEnd"/>
    </w:p>
    <w:p w14:paraId="2C345663" w14:textId="77777777" w:rsidR="002871E8" w:rsidRPr="002871E8" w:rsidRDefault="002871E8" w:rsidP="002871E8">
      <w:pPr>
        <w:pStyle w:val="DevConfigs"/>
        <w:rPr>
          <w:rStyle w:val="DevConfigGray"/>
        </w:rPr>
      </w:pPr>
      <w:r w:rsidRPr="002871E8">
        <w:rPr>
          <w:rStyle w:val="DevConfigGray"/>
        </w:rPr>
        <w:t xml:space="preserve"> address-family ipv4</w:t>
      </w:r>
    </w:p>
    <w:p w14:paraId="6EE2E8B5" w14:textId="77777777" w:rsidR="002871E8" w:rsidRPr="002871E8" w:rsidRDefault="002871E8" w:rsidP="002871E8">
      <w:pPr>
        <w:pStyle w:val="DevConfigs"/>
        <w:rPr>
          <w:rStyle w:val="DevConfigGray"/>
        </w:rPr>
      </w:pPr>
      <w:r w:rsidRPr="002871E8">
        <w:rPr>
          <w:rStyle w:val="DevConfigGray"/>
        </w:rPr>
        <w:t xml:space="preserve"> exit-address-family</w:t>
      </w:r>
    </w:p>
    <w:p w14:paraId="1206524E" w14:textId="77777777" w:rsidR="002871E8" w:rsidRPr="002871E8" w:rsidRDefault="002871E8" w:rsidP="002871E8">
      <w:pPr>
        <w:pStyle w:val="DevConfigs"/>
        <w:rPr>
          <w:rStyle w:val="DevConfigGray"/>
        </w:rPr>
      </w:pPr>
      <w:r w:rsidRPr="002871E8">
        <w:rPr>
          <w:rStyle w:val="DevConfigGray"/>
        </w:rPr>
        <w:t xml:space="preserve"> address-family ipv6</w:t>
      </w:r>
    </w:p>
    <w:p w14:paraId="17903934" w14:textId="77777777" w:rsidR="002871E8" w:rsidRPr="002871E8" w:rsidRDefault="002871E8" w:rsidP="002871E8">
      <w:pPr>
        <w:pStyle w:val="DevConfigs"/>
        <w:rPr>
          <w:rStyle w:val="DevConfigGray"/>
        </w:rPr>
      </w:pPr>
      <w:r w:rsidRPr="002871E8">
        <w:rPr>
          <w:rStyle w:val="DevConfigGray"/>
        </w:rPr>
        <w:t xml:space="preserve"> exit-address-family</w:t>
      </w:r>
    </w:p>
    <w:p w14:paraId="12EF4294" w14:textId="77777777" w:rsidR="002871E8" w:rsidRPr="002871E8" w:rsidRDefault="002871E8" w:rsidP="002871E8">
      <w:pPr>
        <w:pStyle w:val="DevConfigs"/>
        <w:rPr>
          <w:rStyle w:val="DevConfigGray"/>
        </w:rPr>
      </w:pPr>
      <w:r w:rsidRPr="002871E8">
        <w:rPr>
          <w:rStyle w:val="DevConfigGray"/>
        </w:rPr>
        <w:t xml:space="preserve">no </w:t>
      </w:r>
      <w:proofErr w:type="spellStart"/>
      <w:r w:rsidRPr="002871E8">
        <w:rPr>
          <w:rStyle w:val="DevConfigGray"/>
        </w:rPr>
        <w:t>aaa</w:t>
      </w:r>
      <w:proofErr w:type="spellEnd"/>
      <w:r w:rsidRPr="002871E8">
        <w:rPr>
          <w:rStyle w:val="DevConfigGray"/>
        </w:rPr>
        <w:t xml:space="preserve"> new-model</w:t>
      </w:r>
    </w:p>
    <w:p w14:paraId="7FD9F490" w14:textId="77777777" w:rsidR="002871E8" w:rsidRPr="002871E8" w:rsidRDefault="002871E8" w:rsidP="002871E8">
      <w:pPr>
        <w:pStyle w:val="DevConfigs"/>
        <w:rPr>
          <w:rStyle w:val="DevConfigGray"/>
        </w:rPr>
      </w:pPr>
      <w:r w:rsidRPr="002871E8">
        <w:rPr>
          <w:rStyle w:val="DevConfigGray"/>
        </w:rPr>
        <w:t>no ip domain lookup</w:t>
      </w:r>
    </w:p>
    <w:p w14:paraId="67883F7B" w14:textId="77777777" w:rsidR="002871E8" w:rsidRPr="002871E8" w:rsidRDefault="002871E8" w:rsidP="002871E8">
      <w:pPr>
        <w:pStyle w:val="DevConfigs"/>
        <w:rPr>
          <w:rStyle w:val="DevConfigGray"/>
        </w:rPr>
      </w:pPr>
      <w:r w:rsidRPr="002871E8">
        <w:rPr>
          <w:rStyle w:val="DevConfigGray"/>
        </w:rPr>
        <w:t>login on-success log</w:t>
      </w:r>
    </w:p>
    <w:p w14:paraId="70F84598" w14:textId="77777777" w:rsidR="002871E8" w:rsidRPr="002871E8" w:rsidRDefault="002871E8" w:rsidP="002871E8">
      <w:pPr>
        <w:pStyle w:val="DevConfigs"/>
        <w:rPr>
          <w:rStyle w:val="DevConfigGray"/>
        </w:rPr>
      </w:pPr>
      <w:r w:rsidRPr="002871E8">
        <w:rPr>
          <w:rStyle w:val="DevConfigGray"/>
        </w:rPr>
        <w:t>ipv6 unicast-routing</w:t>
      </w:r>
    </w:p>
    <w:p w14:paraId="7F92D858" w14:textId="77777777" w:rsidR="002871E8" w:rsidRPr="002871E8" w:rsidRDefault="002871E8" w:rsidP="002871E8">
      <w:pPr>
        <w:pStyle w:val="DevConfigs"/>
        <w:rPr>
          <w:rStyle w:val="DevConfigGray"/>
        </w:rPr>
      </w:pPr>
      <w:r w:rsidRPr="002871E8">
        <w:rPr>
          <w:rStyle w:val="DevConfigGray"/>
        </w:rPr>
        <w:t>subscriber templating</w:t>
      </w:r>
    </w:p>
    <w:p w14:paraId="3F829930" w14:textId="77777777" w:rsidR="002871E8" w:rsidRPr="002871E8" w:rsidRDefault="002871E8" w:rsidP="002871E8">
      <w:pPr>
        <w:pStyle w:val="DevConfigs"/>
        <w:rPr>
          <w:rStyle w:val="DevConfigGray"/>
        </w:rPr>
      </w:pPr>
      <w:r w:rsidRPr="002871E8">
        <w:rPr>
          <w:rStyle w:val="DevConfigGray"/>
        </w:rPr>
        <w:t>multilink bundle-name authenticated</w:t>
      </w:r>
    </w:p>
    <w:p w14:paraId="103B8B99" w14:textId="77777777" w:rsidR="002871E8" w:rsidRPr="002871E8" w:rsidRDefault="002871E8" w:rsidP="002871E8">
      <w:pPr>
        <w:pStyle w:val="DevConfigs"/>
        <w:rPr>
          <w:rStyle w:val="DevConfigGray"/>
        </w:rPr>
      </w:pPr>
      <w:r w:rsidRPr="002871E8">
        <w:rPr>
          <w:rStyle w:val="DevConfigGray"/>
        </w:rPr>
        <w:t xml:space="preserve">crypto </w:t>
      </w:r>
      <w:proofErr w:type="spellStart"/>
      <w:r w:rsidRPr="002871E8">
        <w:rPr>
          <w:rStyle w:val="DevConfigGray"/>
        </w:rPr>
        <w:t>pki</w:t>
      </w:r>
      <w:proofErr w:type="spellEnd"/>
      <w:r w:rsidRPr="002871E8">
        <w:rPr>
          <w:rStyle w:val="DevConfigGray"/>
        </w:rPr>
        <w:t xml:space="preserve"> </w:t>
      </w:r>
      <w:proofErr w:type="spellStart"/>
      <w:r w:rsidRPr="002871E8">
        <w:rPr>
          <w:rStyle w:val="DevConfigGray"/>
        </w:rPr>
        <w:t>trustpoint</w:t>
      </w:r>
      <w:proofErr w:type="spellEnd"/>
      <w:r w:rsidRPr="002871E8">
        <w:rPr>
          <w:rStyle w:val="DevConfigGray"/>
        </w:rPr>
        <w:t xml:space="preserve"> SLA-</w:t>
      </w:r>
      <w:proofErr w:type="spellStart"/>
      <w:r w:rsidRPr="002871E8">
        <w:rPr>
          <w:rStyle w:val="DevConfigGray"/>
        </w:rPr>
        <w:t>TrustPoint</w:t>
      </w:r>
      <w:proofErr w:type="spellEnd"/>
    </w:p>
    <w:p w14:paraId="57673928" w14:textId="77777777" w:rsidR="002871E8" w:rsidRPr="002871E8" w:rsidRDefault="002871E8" w:rsidP="002871E8">
      <w:pPr>
        <w:pStyle w:val="DevConfigs"/>
        <w:rPr>
          <w:rStyle w:val="DevConfigGray"/>
        </w:rPr>
      </w:pPr>
      <w:r w:rsidRPr="002871E8">
        <w:rPr>
          <w:rStyle w:val="DevConfigGray"/>
        </w:rPr>
        <w:t xml:space="preserve"> enrollment pkcs12</w:t>
      </w:r>
    </w:p>
    <w:p w14:paraId="2E08A5CC" w14:textId="77777777" w:rsidR="002871E8" w:rsidRPr="002871E8" w:rsidRDefault="002871E8" w:rsidP="002871E8">
      <w:pPr>
        <w:pStyle w:val="DevConfigs"/>
        <w:rPr>
          <w:rStyle w:val="DevConfigGray"/>
        </w:rPr>
      </w:pPr>
      <w:r w:rsidRPr="002871E8">
        <w:rPr>
          <w:rStyle w:val="DevConfigGray"/>
        </w:rPr>
        <w:t xml:space="preserve"> revocation-check </w:t>
      </w:r>
      <w:proofErr w:type="spellStart"/>
      <w:r w:rsidRPr="002871E8">
        <w:rPr>
          <w:rStyle w:val="DevConfigGray"/>
        </w:rPr>
        <w:t>crl</w:t>
      </w:r>
      <w:proofErr w:type="spellEnd"/>
    </w:p>
    <w:p w14:paraId="1CCD5D07" w14:textId="77777777" w:rsidR="002871E8" w:rsidRPr="002871E8" w:rsidRDefault="002871E8" w:rsidP="002871E8">
      <w:pPr>
        <w:pStyle w:val="DevConfigs"/>
        <w:rPr>
          <w:rStyle w:val="DevConfigGray"/>
        </w:rPr>
      </w:pPr>
      <w:r w:rsidRPr="002871E8">
        <w:rPr>
          <w:rStyle w:val="DevConfigGray"/>
        </w:rPr>
        <w:t xml:space="preserve"> hash sha512</w:t>
      </w:r>
    </w:p>
    <w:p w14:paraId="0D7687D3" w14:textId="77777777" w:rsidR="002871E8" w:rsidRPr="002871E8" w:rsidRDefault="002871E8" w:rsidP="002871E8">
      <w:pPr>
        <w:pStyle w:val="DevConfigs"/>
        <w:rPr>
          <w:rStyle w:val="DevConfigGray"/>
        </w:rPr>
      </w:pPr>
      <w:r w:rsidRPr="002871E8">
        <w:rPr>
          <w:rStyle w:val="DevConfigGray"/>
        </w:rPr>
        <w:t xml:space="preserve">crypto </w:t>
      </w:r>
      <w:proofErr w:type="spellStart"/>
      <w:r w:rsidRPr="002871E8">
        <w:rPr>
          <w:rStyle w:val="DevConfigGray"/>
        </w:rPr>
        <w:t>pki</w:t>
      </w:r>
      <w:proofErr w:type="spellEnd"/>
      <w:r w:rsidRPr="002871E8">
        <w:rPr>
          <w:rStyle w:val="DevConfigGray"/>
        </w:rPr>
        <w:t xml:space="preserve"> certificate chain SLA-</w:t>
      </w:r>
      <w:proofErr w:type="spellStart"/>
      <w:r w:rsidRPr="002871E8">
        <w:rPr>
          <w:rStyle w:val="DevConfigGray"/>
        </w:rPr>
        <w:t>TrustPoint</w:t>
      </w:r>
      <w:proofErr w:type="spellEnd"/>
    </w:p>
    <w:p w14:paraId="1745588F" w14:textId="77777777" w:rsidR="002871E8" w:rsidRPr="002871E8" w:rsidRDefault="002871E8" w:rsidP="002871E8">
      <w:pPr>
        <w:pStyle w:val="DevConfigs"/>
        <w:rPr>
          <w:rStyle w:val="DevConfigGray"/>
        </w:rPr>
      </w:pPr>
      <w:r w:rsidRPr="002871E8">
        <w:rPr>
          <w:rStyle w:val="DevConfigGray"/>
        </w:rPr>
        <w:t xml:space="preserve"> certificate ca 01</w:t>
      </w:r>
    </w:p>
    <w:p w14:paraId="5A63348C" w14:textId="77777777" w:rsidR="002871E8" w:rsidRPr="002871E8" w:rsidRDefault="002871E8" w:rsidP="002871E8">
      <w:pPr>
        <w:pStyle w:val="DevConfigs"/>
        <w:rPr>
          <w:rStyle w:val="DevConfigGray"/>
        </w:rPr>
      </w:pPr>
      <w:r w:rsidRPr="002871E8">
        <w:rPr>
          <w:rStyle w:val="DevConfigGray"/>
        </w:rPr>
        <w:t>diagnostic bootup level minimal</w:t>
      </w:r>
    </w:p>
    <w:p w14:paraId="2AE3CD75" w14:textId="77777777" w:rsidR="002871E8" w:rsidRPr="002871E8" w:rsidRDefault="002871E8" w:rsidP="002871E8">
      <w:pPr>
        <w:pStyle w:val="DevConfigs"/>
        <w:rPr>
          <w:rStyle w:val="DevConfigGray"/>
        </w:rPr>
      </w:pPr>
      <w:r w:rsidRPr="002871E8">
        <w:rPr>
          <w:rStyle w:val="DevConfigGray"/>
        </w:rPr>
        <w:t xml:space="preserve">license </w:t>
      </w:r>
      <w:proofErr w:type="spellStart"/>
      <w:r w:rsidRPr="002871E8">
        <w:rPr>
          <w:rStyle w:val="DevConfigGray"/>
        </w:rPr>
        <w:t>udi</w:t>
      </w:r>
      <w:proofErr w:type="spellEnd"/>
      <w:r w:rsidRPr="002871E8">
        <w:rPr>
          <w:rStyle w:val="DevConfigGray"/>
        </w:rPr>
        <w:t xml:space="preserve"> </w:t>
      </w:r>
      <w:proofErr w:type="spellStart"/>
      <w:r w:rsidRPr="002871E8">
        <w:rPr>
          <w:rStyle w:val="DevConfigGray"/>
        </w:rPr>
        <w:t>pid</w:t>
      </w:r>
      <w:proofErr w:type="spellEnd"/>
      <w:r w:rsidRPr="002871E8">
        <w:rPr>
          <w:rStyle w:val="DevConfigGray"/>
        </w:rPr>
        <w:t xml:space="preserve"> ISR4331/K9 </w:t>
      </w:r>
      <w:proofErr w:type="spellStart"/>
      <w:r w:rsidRPr="002871E8">
        <w:rPr>
          <w:rStyle w:val="DevConfigGray"/>
        </w:rPr>
        <w:t>sn</w:t>
      </w:r>
      <w:proofErr w:type="spellEnd"/>
      <w:r w:rsidRPr="002871E8">
        <w:rPr>
          <w:rStyle w:val="DevConfigGray"/>
        </w:rPr>
        <w:t xml:space="preserve"> FDO2218007Z</w:t>
      </w:r>
    </w:p>
    <w:p w14:paraId="004DB8E1" w14:textId="77777777" w:rsidR="002871E8" w:rsidRPr="002871E8" w:rsidRDefault="002871E8" w:rsidP="002871E8">
      <w:pPr>
        <w:pStyle w:val="DevConfigs"/>
        <w:rPr>
          <w:rStyle w:val="DevConfigGray"/>
        </w:rPr>
      </w:pPr>
      <w:r w:rsidRPr="002871E8">
        <w:rPr>
          <w:rStyle w:val="DevConfigGray"/>
        </w:rPr>
        <w:t>memory free low-watermark processor 61443</w:t>
      </w:r>
    </w:p>
    <w:p w14:paraId="40BA4C21" w14:textId="77777777" w:rsidR="002871E8" w:rsidRPr="002871E8" w:rsidRDefault="002871E8" w:rsidP="002871E8">
      <w:pPr>
        <w:pStyle w:val="DevConfigs"/>
        <w:rPr>
          <w:rStyle w:val="DevConfigGray"/>
        </w:rPr>
      </w:pPr>
      <w:r w:rsidRPr="002871E8">
        <w:rPr>
          <w:rStyle w:val="DevConfigGray"/>
        </w:rPr>
        <w:t>spanning-tree extend system-id</w:t>
      </w:r>
    </w:p>
    <w:p w14:paraId="46077744" w14:textId="77777777" w:rsidR="002871E8" w:rsidRPr="002871E8" w:rsidRDefault="002871E8" w:rsidP="002871E8">
      <w:pPr>
        <w:pStyle w:val="DevConfigs"/>
        <w:rPr>
          <w:rStyle w:val="DevConfigGray"/>
        </w:rPr>
      </w:pPr>
      <w:r w:rsidRPr="002871E8">
        <w:rPr>
          <w:rStyle w:val="DevConfigGray"/>
        </w:rPr>
        <w:t>redundancy</w:t>
      </w:r>
    </w:p>
    <w:p w14:paraId="2777356F" w14:textId="77777777" w:rsidR="002871E8" w:rsidRPr="002871E8" w:rsidRDefault="002871E8" w:rsidP="002871E8">
      <w:pPr>
        <w:pStyle w:val="DevConfigs"/>
        <w:rPr>
          <w:rStyle w:val="DevConfigGray"/>
        </w:rPr>
      </w:pPr>
      <w:r w:rsidRPr="002871E8">
        <w:rPr>
          <w:rStyle w:val="DevConfigGray"/>
        </w:rPr>
        <w:t xml:space="preserve"> mode none</w:t>
      </w:r>
    </w:p>
    <w:p w14:paraId="2349B2FA" w14:textId="77777777" w:rsidR="002871E8" w:rsidRPr="002871E8" w:rsidRDefault="002871E8" w:rsidP="002871E8">
      <w:pPr>
        <w:pStyle w:val="DevConfigs"/>
        <w:rPr>
          <w:rStyle w:val="DevConfigGray"/>
        </w:rPr>
      </w:pPr>
      <w:r w:rsidRPr="002871E8">
        <w:rPr>
          <w:rStyle w:val="DevConfigGray"/>
        </w:rPr>
        <w:t>interface GigabitEthernet0/0/0</w:t>
      </w:r>
    </w:p>
    <w:p w14:paraId="5D63D784" w14:textId="77777777" w:rsidR="002871E8" w:rsidRPr="002871E8" w:rsidRDefault="002871E8" w:rsidP="002871E8">
      <w:pPr>
        <w:pStyle w:val="DevConfigs"/>
        <w:rPr>
          <w:rStyle w:val="DevConfigGray"/>
        </w:rPr>
      </w:pPr>
      <w:r w:rsidRPr="002871E8">
        <w:rPr>
          <w:rStyle w:val="DevConfigGray"/>
        </w:rPr>
        <w:t xml:space="preserve"> ip address 10.0.0.2 255.255.255.252</w:t>
      </w:r>
    </w:p>
    <w:p w14:paraId="5A4FD3B8" w14:textId="77777777" w:rsidR="002871E8" w:rsidRPr="002871E8" w:rsidRDefault="002871E8" w:rsidP="002871E8">
      <w:pPr>
        <w:pStyle w:val="DevConfigs"/>
        <w:rPr>
          <w:rStyle w:val="DevConfigGray"/>
        </w:rPr>
      </w:pPr>
      <w:r w:rsidRPr="002871E8">
        <w:rPr>
          <w:rStyle w:val="DevConfigGray"/>
        </w:rPr>
        <w:t xml:space="preserve"> negotiation auto</w:t>
      </w:r>
    </w:p>
    <w:p w14:paraId="437A21D8" w14:textId="77777777" w:rsidR="002871E8" w:rsidRPr="002871E8" w:rsidRDefault="002871E8" w:rsidP="002871E8">
      <w:pPr>
        <w:pStyle w:val="DevConfigs"/>
        <w:rPr>
          <w:rStyle w:val="DevConfigGray"/>
        </w:rPr>
      </w:pPr>
      <w:r w:rsidRPr="002871E8">
        <w:rPr>
          <w:rStyle w:val="DevConfigGray"/>
        </w:rPr>
        <w:t xml:space="preserve"> ipv6 address FE80::1:1 link-local</w:t>
      </w:r>
    </w:p>
    <w:p w14:paraId="3F7139CE" w14:textId="77777777" w:rsidR="002871E8" w:rsidRPr="002871E8" w:rsidRDefault="002871E8" w:rsidP="002871E8">
      <w:pPr>
        <w:pStyle w:val="DevConfigs"/>
        <w:rPr>
          <w:rStyle w:val="DevConfigGray"/>
        </w:rPr>
      </w:pPr>
      <w:r w:rsidRPr="002871E8">
        <w:rPr>
          <w:rStyle w:val="DevConfigGray"/>
        </w:rPr>
        <w:t xml:space="preserve"> ipv6 address 2001:DB8:FEED:1::2/64</w:t>
      </w:r>
    </w:p>
    <w:p w14:paraId="75C3619C" w14:textId="77777777" w:rsidR="002871E8" w:rsidRPr="002871E8" w:rsidRDefault="002871E8" w:rsidP="002871E8">
      <w:pPr>
        <w:pStyle w:val="DevConfigs"/>
        <w:rPr>
          <w:rStyle w:val="DevConfigGray"/>
        </w:rPr>
      </w:pPr>
      <w:r w:rsidRPr="002871E8">
        <w:rPr>
          <w:rStyle w:val="DevConfigGray"/>
        </w:rPr>
        <w:t xml:space="preserve"> ospfv3 network point-to-point</w:t>
      </w:r>
    </w:p>
    <w:p w14:paraId="63848C57" w14:textId="77777777" w:rsidR="002871E8" w:rsidRPr="002871E8" w:rsidRDefault="002871E8" w:rsidP="002871E8">
      <w:pPr>
        <w:pStyle w:val="DevConfigs"/>
        <w:rPr>
          <w:rStyle w:val="DevConfigGray"/>
        </w:rPr>
      </w:pPr>
      <w:r w:rsidRPr="002871E8">
        <w:rPr>
          <w:rStyle w:val="DevConfigGray"/>
        </w:rPr>
        <w:t xml:space="preserve"> ospfv3 1 ipv4 area 0</w:t>
      </w:r>
    </w:p>
    <w:p w14:paraId="6F08CA62" w14:textId="77777777" w:rsidR="002871E8" w:rsidRPr="002871E8" w:rsidRDefault="002871E8" w:rsidP="002871E8">
      <w:pPr>
        <w:pStyle w:val="DevConfigs"/>
        <w:rPr>
          <w:rStyle w:val="DevConfigGray"/>
        </w:rPr>
      </w:pPr>
      <w:r w:rsidRPr="002871E8">
        <w:rPr>
          <w:rStyle w:val="DevConfigGray"/>
        </w:rPr>
        <w:t xml:space="preserve"> ospfv3 1 ipv6 area 0</w:t>
      </w:r>
    </w:p>
    <w:p w14:paraId="3F48F734" w14:textId="77777777" w:rsidR="002871E8" w:rsidRPr="002871E8" w:rsidRDefault="002871E8" w:rsidP="002871E8">
      <w:pPr>
        <w:pStyle w:val="DevConfigs"/>
        <w:rPr>
          <w:rStyle w:val="DevConfigGray"/>
        </w:rPr>
      </w:pPr>
      <w:r w:rsidRPr="002871E8">
        <w:rPr>
          <w:rStyle w:val="DevConfigGray"/>
        </w:rPr>
        <w:t>interface GigabitEthernet0/0/1</w:t>
      </w:r>
    </w:p>
    <w:p w14:paraId="6D406B6B" w14:textId="77777777" w:rsidR="002871E8" w:rsidRPr="002871E8" w:rsidRDefault="002871E8" w:rsidP="002871E8">
      <w:pPr>
        <w:pStyle w:val="DevConfigs"/>
        <w:rPr>
          <w:rStyle w:val="DevConfigGray"/>
        </w:rPr>
      </w:pPr>
      <w:r w:rsidRPr="002871E8">
        <w:rPr>
          <w:rStyle w:val="DevConfigGray"/>
        </w:rPr>
        <w:t xml:space="preserve"> ip address 209.165.200.5 255.255.255.252</w:t>
      </w:r>
    </w:p>
    <w:p w14:paraId="5B65C66E" w14:textId="77777777" w:rsidR="002871E8" w:rsidRPr="002871E8" w:rsidRDefault="002871E8" w:rsidP="002871E8">
      <w:pPr>
        <w:pStyle w:val="DevConfigs"/>
        <w:rPr>
          <w:rStyle w:val="DevConfigGray"/>
        </w:rPr>
      </w:pPr>
      <w:r w:rsidRPr="002871E8">
        <w:rPr>
          <w:rStyle w:val="DevConfigGray"/>
        </w:rPr>
        <w:t xml:space="preserve"> negotiation auto</w:t>
      </w:r>
    </w:p>
    <w:p w14:paraId="6A7A4CCA" w14:textId="77777777" w:rsidR="002871E8" w:rsidRPr="002871E8" w:rsidRDefault="002871E8" w:rsidP="002871E8">
      <w:pPr>
        <w:pStyle w:val="DevConfigs"/>
        <w:rPr>
          <w:rStyle w:val="DevConfigGray"/>
        </w:rPr>
      </w:pPr>
      <w:r w:rsidRPr="002871E8">
        <w:rPr>
          <w:rStyle w:val="DevConfigGray"/>
        </w:rPr>
        <w:t xml:space="preserve"> ipv6 address FE80::1:2 link-local</w:t>
      </w:r>
    </w:p>
    <w:p w14:paraId="70E0D19F" w14:textId="77777777" w:rsidR="002871E8" w:rsidRPr="002871E8" w:rsidRDefault="002871E8" w:rsidP="002871E8">
      <w:pPr>
        <w:pStyle w:val="DevConfigs"/>
        <w:rPr>
          <w:rStyle w:val="DevConfigGray"/>
        </w:rPr>
      </w:pPr>
      <w:r w:rsidRPr="002871E8">
        <w:rPr>
          <w:rStyle w:val="DevConfigGray"/>
        </w:rPr>
        <w:t xml:space="preserve"> ipv6 address 2001:DB8:209:4::5/64</w:t>
      </w:r>
    </w:p>
    <w:p w14:paraId="7BD6C4B5" w14:textId="77777777" w:rsidR="002871E8" w:rsidRPr="002871E8" w:rsidRDefault="002871E8" w:rsidP="002871E8">
      <w:pPr>
        <w:pStyle w:val="DevConfigs"/>
        <w:rPr>
          <w:rStyle w:val="DevConfigGray"/>
        </w:rPr>
      </w:pPr>
      <w:r w:rsidRPr="002871E8">
        <w:rPr>
          <w:rStyle w:val="DevConfigGray"/>
        </w:rPr>
        <w:t>interface GigabitEthernet0/0/2</w:t>
      </w:r>
    </w:p>
    <w:p w14:paraId="79454F02" w14:textId="77777777" w:rsidR="002871E8" w:rsidRPr="002871E8" w:rsidRDefault="002871E8" w:rsidP="002871E8">
      <w:pPr>
        <w:pStyle w:val="DevConfigs"/>
        <w:rPr>
          <w:rStyle w:val="DevConfigGray"/>
        </w:rPr>
      </w:pPr>
      <w:r w:rsidRPr="002871E8">
        <w:rPr>
          <w:rStyle w:val="DevConfigGray"/>
        </w:rPr>
        <w:t xml:space="preserve"> no ip address</w:t>
      </w:r>
    </w:p>
    <w:p w14:paraId="72F4F849" w14:textId="77777777" w:rsidR="002871E8" w:rsidRPr="002871E8" w:rsidRDefault="002871E8" w:rsidP="002871E8">
      <w:pPr>
        <w:pStyle w:val="DevConfigs"/>
        <w:rPr>
          <w:rStyle w:val="DevConfigGray"/>
        </w:rPr>
      </w:pPr>
      <w:r w:rsidRPr="002871E8">
        <w:rPr>
          <w:rStyle w:val="DevConfigGray"/>
        </w:rPr>
        <w:t xml:space="preserve"> negotiation auto</w:t>
      </w:r>
    </w:p>
    <w:p w14:paraId="3AE5EC66" w14:textId="77777777" w:rsidR="002871E8" w:rsidRPr="002871E8" w:rsidRDefault="002871E8" w:rsidP="002871E8">
      <w:pPr>
        <w:pStyle w:val="DevConfigs"/>
        <w:rPr>
          <w:rStyle w:val="DevConfigGray"/>
        </w:rPr>
      </w:pPr>
      <w:r w:rsidRPr="002871E8">
        <w:rPr>
          <w:rStyle w:val="DevConfigGray"/>
        </w:rPr>
        <w:t>interface Serial0/1/0</w:t>
      </w:r>
    </w:p>
    <w:p w14:paraId="21AAE3D7" w14:textId="77777777" w:rsidR="002871E8" w:rsidRPr="002871E8" w:rsidRDefault="002871E8" w:rsidP="002871E8">
      <w:pPr>
        <w:pStyle w:val="DevConfigs"/>
        <w:rPr>
          <w:rStyle w:val="DevConfigGray"/>
        </w:rPr>
      </w:pPr>
      <w:r w:rsidRPr="002871E8">
        <w:rPr>
          <w:rStyle w:val="DevConfigGray"/>
        </w:rPr>
        <w:t xml:space="preserve"> no ip address</w:t>
      </w:r>
    </w:p>
    <w:p w14:paraId="33F38054" w14:textId="77777777" w:rsidR="002871E8" w:rsidRPr="002871E8" w:rsidRDefault="002871E8" w:rsidP="002871E8">
      <w:pPr>
        <w:pStyle w:val="DevConfigs"/>
        <w:rPr>
          <w:rStyle w:val="DevConfigGray"/>
        </w:rPr>
      </w:pPr>
      <w:r w:rsidRPr="002871E8">
        <w:rPr>
          <w:rStyle w:val="DevConfigGray"/>
        </w:rPr>
        <w:t>interface Serial0/1/1</w:t>
      </w:r>
    </w:p>
    <w:p w14:paraId="1F8EEC76" w14:textId="77777777" w:rsidR="002871E8" w:rsidRPr="002871E8" w:rsidRDefault="002871E8" w:rsidP="002871E8">
      <w:pPr>
        <w:pStyle w:val="DevConfigs"/>
        <w:rPr>
          <w:rStyle w:val="DevConfigGray"/>
        </w:rPr>
      </w:pPr>
      <w:r w:rsidRPr="002871E8">
        <w:rPr>
          <w:rStyle w:val="DevConfigGray"/>
        </w:rPr>
        <w:lastRenderedPageBreak/>
        <w:t xml:space="preserve"> no ip address</w:t>
      </w:r>
    </w:p>
    <w:p w14:paraId="49122B75" w14:textId="77777777" w:rsidR="002871E8" w:rsidRPr="002871E8" w:rsidRDefault="002871E8" w:rsidP="002871E8">
      <w:pPr>
        <w:pStyle w:val="DevConfigs"/>
        <w:rPr>
          <w:rStyle w:val="DevConfigGray"/>
        </w:rPr>
      </w:pPr>
      <w:r w:rsidRPr="002871E8">
        <w:rPr>
          <w:rStyle w:val="DevConfigGray"/>
        </w:rPr>
        <w:t>interface GigabitEthernet0</w:t>
      </w:r>
    </w:p>
    <w:p w14:paraId="5919F102"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vrf</w:t>
      </w:r>
      <w:proofErr w:type="spellEnd"/>
      <w:r w:rsidRPr="002871E8">
        <w:rPr>
          <w:rStyle w:val="DevConfigGray"/>
        </w:rPr>
        <w:t xml:space="preserve"> forwarding </w:t>
      </w:r>
      <w:proofErr w:type="spellStart"/>
      <w:r w:rsidRPr="002871E8">
        <w:rPr>
          <w:rStyle w:val="DevConfigGray"/>
        </w:rPr>
        <w:t>Mgmt-intf</w:t>
      </w:r>
      <w:proofErr w:type="spellEnd"/>
    </w:p>
    <w:p w14:paraId="533FBAD5" w14:textId="77777777" w:rsidR="002871E8" w:rsidRPr="002871E8" w:rsidRDefault="002871E8" w:rsidP="002871E8">
      <w:pPr>
        <w:pStyle w:val="DevConfigs"/>
        <w:rPr>
          <w:rStyle w:val="DevConfigGray"/>
        </w:rPr>
      </w:pPr>
      <w:r w:rsidRPr="002871E8">
        <w:rPr>
          <w:rStyle w:val="DevConfigGray"/>
        </w:rPr>
        <w:t xml:space="preserve"> no ip address</w:t>
      </w:r>
    </w:p>
    <w:p w14:paraId="4EEF66CD" w14:textId="77777777" w:rsidR="002871E8" w:rsidRPr="002871E8" w:rsidRDefault="002871E8" w:rsidP="002871E8">
      <w:pPr>
        <w:pStyle w:val="DevConfigs"/>
        <w:rPr>
          <w:rStyle w:val="DevConfigGray"/>
        </w:rPr>
      </w:pPr>
      <w:r w:rsidRPr="002871E8">
        <w:rPr>
          <w:rStyle w:val="DevConfigGray"/>
        </w:rPr>
        <w:t xml:space="preserve"> negotiation auto</w:t>
      </w:r>
    </w:p>
    <w:p w14:paraId="5147B61D" w14:textId="77777777" w:rsidR="002871E8" w:rsidRPr="002871E8" w:rsidRDefault="002871E8" w:rsidP="002871E8">
      <w:pPr>
        <w:pStyle w:val="DevConfigs"/>
        <w:rPr>
          <w:rStyle w:val="DevConfigGray"/>
        </w:rPr>
      </w:pPr>
      <w:r w:rsidRPr="002871E8">
        <w:rPr>
          <w:rStyle w:val="DevConfigGray"/>
        </w:rPr>
        <w:t>router ospfv3 1</w:t>
      </w:r>
    </w:p>
    <w:p w14:paraId="4722691A" w14:textId="77777777" w:rsidR="002871E8" w:rsidRPr="002871E8" w:rsidRDefault="002871E8" w:rsidP="002871E8">
      <w:pPr>
        <w:pStyle w:val="DevConfigs"/>
        <w:rPr>
          <w:rStyle w:val="DevConfigGray"/>
        </w:rPr>
      </w:pPr>
      <w:r w:rsidRPr="002871E8">
        <w:rPr>
          <w:rStyle w:val="DevConfigGray"/>
        </w:rPr>
        <w:t xml:space="preserve"> address-family ipv4 unicast</w:t>
      </w:r>
    </w:p>
    <w:p w14:paraId="0E26D9DF" w14:textId="77777777" w:rsidR="002871E8" w:rsidRPr="002871E8" w:rsidRDefault="002871E8" w:rsidP="002871E8">
      <w:pPr>
        <w:pStyle w:val="DevConfigs"/>
        <w:rPr>
          <w:rStyle w:val="DevConfigGray"/>
        </w:rPr>
      </w:pPr>
      <w:r w:rsidRPr="002871E8">
        <w:rPr>
          <w:rStyle w:val="DevConfigGray"/>
        </w:rPr>
        <w:t xml:space="preserve">  router-id 1.1.1.1</w:t>
      </w:r>
    </w:p>
    <w:p w14:paraId="0381082C" w14:textId="77777777" w:rsidR="002871E8" w:rsidRPr="002871E8" w:rsidRDefault="002871E8" w:rsidP="002871E8">
      <w:pPr>
        <w:pStyle w:val="DevConfigs"/>
        <w:rPr>
          <w:rStyle w:val="DevConfigGray"/>
        </w:rPr>
      </w:pPr>
      <w:r w:rsidRPr="002871E8">
        <w:rPr>
          <w:rStyle w:val="DevConfigGray"/>
        </w:rPr>
        <w:t xml:space="preserve"> exit-address-family</w:t>
      </w:r>
    </w:p>
    <w:p w14:paraId="08233064" w14:textId="77777777" w:rsidR="002871E8" w:rsidRPr="002871E8" w:rsidRDefault="002871E8" w:rsidP="002871E8">
      <w:pPr>
        <w:pStyle w:val="DevConfigs"/>
        <w:rPr>
          <w:rStyle w:val="DevConfigGray"/>
        </w:rPr>
      </w:pPr>
      <w:r w:rsidRPr="002871E8">
        <w:rPr>
          <w:rStyle w:val="DevConfigGray"/>
        </w:rPr>
        <w:t xml:space="preserve"> address-family ipv6 unicast</w:t>
      </w:r>
    </w:p>
    <w:p w14:paraId="49042CD7" w14:textId="77777777" w:rsidR="002871E8" w:rsidRPr="002871E8" w:rsidRDefault="002871E8" w:rsidP="002871E8">
      <w:pPr>
        <w:pStyle w:val="DevConfigs"/>
        <w:rPr>
          <w:rStyle w:val="DevConfigGray"/>
        </w:rPr>
      </w:pPr>
      <w:r w:rsidRPr="002871E8">
        <w:rPr>
          <w:rStyle w:val="DevConfigGray"/>
        </w:rPr>
        <w:t xml:space="preserve">  router-id 1.1.1.1</w:t>
      </w:r>
    </w:p>
    <w:p w14:paraId="40391D01" w14:textId="77777777" w:rsidR="002871E8" w:rsidRPr="002871E8" w:rsidRDefault="002871E8" w:rsidP="002871E8">
      <w:pPr>
        <w:pStyle w:val="DevConfigs"/>
        <w:rPr>
          <w:rStyle w:val="DevConfigGray"/>
        </w:rPr>
      </w:pPr>
      <w:r w:rsidRPr="002871E8">
        <w:rPr>
          <w:rStyle w:val="DevConfigGray"/>
        </w:rPr>
        <w:t xml:space="preserve"> exit-address-family</w:t>
      </w:r>
    </w:p>
    <w:p w14:paraId="6A1A9497" w14:textId="77777777" w:rsidR="002871E8" w:rsidRPr="002871E8" w:rsidRDefault="002871E8" w:rsidP="002871E8">
      <w:pPr>
        <w:pStyle w:val="DevConfigs"/>
        <w:rPr>
          <w:rStyle w:val="DevConfigGray"/>
        </w:rPr>
      </w:pPr>
      <w:r w:rsidRPr="002871E8">
        <w:rPr>
          <w:rStyle w:val="DevConfigGray"/>
        </w:rPr>
        <w:t xml:space="preserve">router </w:t>
      </w:r>
      <w:proofErr w:type="spellStart"/>
      <w:r w:rsidRPr="002871E8">
        <w:rPr>
          <w:rStyle w:val="DevConfigGray"/>
        </w:rPr>
        <w:t>bgp</w:t>
      </w:r>
      <w:proofErr w:type="spellEnd"/>
      <w:r w:rsidRPr="002871E8">
        <w:rPr>
          <w:rStyle w:val="DevConfigGray"/>
        </w:rPr>
        <w:t xml:space="preserve"> 65000</w:t>
      </w:r>
    </w:p>
    <w:p w14:paraId="18C34DE8"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bgp</w:t>
      </w:r>
      <w:proofErr w:type="spellEnd"/>
      <w:r w:rsidRPr="002871E8">
        <w:rPr>
          <w:rStyle w:val="DevConfigGray"/>
        </w:rPr>
        <w:t xml:space="preserve"> log-neighbor-changes</w:t>
      </w:r>
    </w:p>
    <w:p w14:paraId="17908A16" w14:textId="77777777" w:rsidR="002871E8" w:rsidRPr="002871E8" w:rsidRDefault="002871E8" w:rsidP="002871E8">
      <w:pPr>
        <w:pStyle w:val="DevConfigs"/>
        <w:rPr>
          <w:rStyle w:val="DevConfigGray"/>
        </w:rPr>
      </w:pPr>
      <w:r w:rsidRPr="002871E8">
        <w:rPr>
          <w:rStyle w:val="DevConfigGray"/>
        </w:rPr>
        <w:t xml:space="preserve"> neighbor 10.0.0.1 remote-as 65000</w:t>
      </w:r>
    </w:p>
    <w:p w14:paraId="1F0E2870" w14:textId="77777777" w:rsidR="002871E8" w:rsidRPr="002871E8" w:rsidRDefault="002871E8" w:rsidP="002871E8">
      <w:pPr>
        <w:pStyle w:val="DevConfigs"/>
        <w:rPr>
          <w:rStyle w:val="DevConfigGray"/>
        </w:rPr>
      </w:pPr>
      <w:r w:rsidRPr="002871E8">
        <w:rPr>
          <w:rStyle w:val="DevConfigGray"/>
        </w:rPr>
        <w:t xml:space="preserve"> neighbor 2001:DB8:209:4::6 remote-as 65001</w:t>
      </w:r>
    </w:p>
    <w:p w14:paraId="7D321E3C" w14:textId="77777777" w:rsidR="002871E8" w:rsidRPr="002871E8" w:rsidRDefault="002871E8" w:rsidP="002871E8">
      <w:pPr>
        <w:pStyle w:val="DevConfigs"/>
        <w:rPr>
          <w:rStyle w:val="DevConfigGray"/>
        </w:rPr>
      </w:pPr>
      <w:r w:rsidRPr="002871E8">
        <w:rPr>
          <w:rStyle w:val="DevConfigGray"/>
        </w:rPr>
        <w:t xml:space="preserve"> neighbor 2001:DB8:FEED:1::1 remote-as 65000</w:t>
      </w:r>
    </w:p>
    <w:p w14:paraId="06BEE3EE" w14:textId="77777777" w:rsidR="002871E8" w:rsidRPr="002871E8" w:rsidRDefault="002871E8" w:rsidP="002871E8">
      <w:pPr>
        <w:pStyle w:val="DevConfigs"/>
        <w:rPr>
          <w:rStyle w:val="DevConfigGray"/>
        </w:rPr>
      </w:pPr>
      <w:r w:rsidRPr="002871E8">
        <w:rPr>
          <w:rStyle w:val="DevConfigGray"/>
        </w:rPr>
        <w:t xml:space="preserve"> neighbor 209.165.200.6 remote-as 65001</w:t>
      </w:r>
    </w:p>
    <w:p w14:paraId="643AC5F3" w14:textId="77777777" w:rsidR="002871E8" w:rsidRPr="002871E8" w:rsidRDefault="002871E8" w:rsidP="002871E8">
      <w:pPr>
        <w:pStyle w:val="DevConfigs"/>
        <w:rPr>
          <w:rStyle w:val="DevConfigGray"/>
        </w:rPr>
      </w:pPr>
      <w:r w:rsidRPr="002871E8">
        <w:rPr>
          <w:rStyle w:val="DevConfigGray"/>
        </w:rPr>
        <w:t xml:space="preserve"> address-family ipv4</w:t>
      </w:r>
    </w:p>
    <w:p w14:paraId="3DC8E6BA" w14:textId="77777777" w:rsidR="002871E8" w:rsidRPr="002871E8" w:rsidRDefault="002871E8" w:rsidP="002871E8">
      <w:pPr>
        <w:pStyle w:val="DevConfigs"/>
        <w:rPr>
          <w:rStyle w:val="DevConfigGray"/>
        </w:rPr>
      </w:pPr>
      <w:r w:rsidRPr="002871E8">
        <w:rPr>
          <w:rStyle w:val="DevConfigGray"/>
        </w:rPr>
        <w:t xml:space="preserve">  neighbor 10.0.0.1 activate</w:t>
      </w:r>
    </w:p>
    <w:p w14:paraId="5F48332D" w14:textId="77777777" w:rsidR="002871E8" w:rsidRPr="002871E8" w:rsidRDefault="002871E8" w:rsidP="002871E8">
      <w:pPr>
        <w:pStyle w:val="DevConfigs"/>
        <w:rPr>
          <w:rStyle w:val="DevConfigGray"/>
        </w:rPr>
      </w:pPr>
      <w:r w:rsidRPr="002871E8">
        <w:rPr>
          <w:rStyle w:val="DevConfigGray"/>
        </w:rPr>
        <w:t xml:space="preserve">  neighbor 10.0.0.1 next-hop-self</w:t>
      </w:r>
    </w:p>
    <w:p w14:paraId="6FE03BBB" w14:textId="77777777" w:rsidR="002871E8" w:rsidRPr="002871E8" w:rsidRDefault="002871E8" w:rsidP="002871E8">
      <w:pPr>
        <w:pStyle w:val="DevConfigs"/>
        <w:rPr>
          <w:rStyle w:val="DevConfigGray"/>
        </w:rPr>
      </w:pPr>
      <w:r w:rsidRPr="002871E8">
        <w:rPr>
          <w:rStyle w:val="DevConfigGray"/>
        </w:rPr>
        <w:t xml:space="preserve">  no neighbor 2001:DB8:209:4::6 activate</w:t>
      </w:r>
    </w:p>
    <w:p w14:paraId="086074D7" w14:textId="77777777" w:rsidR="002871E8" w:rsidRPr="002871E8" w:rsidRDefault="002871E8" w:rsidP="002871E8">
      <w:pPr>
        <w:pStyle w:val="DevConfigs"/>
        <w:rPr>
          <w:rStyle w:val="DevConfigGray"/>
        </w:rPr>
      </w:pPr>
      <w:r w:rsidRPr="002871E8">
        <w:rPr>
          <w:rStyle w:val="DevConfigGray"/>
        </w:rPr>
        <w:t xml:space="preserve">  no neighbor 2001:DB8:FEED:1::1 activate</w:t>
      </w:r>
    </w:p>
    <w:p w14:paraId="776F11FA" w14:textId="77777777" w:rsidR="002871E8" w:rsidRPr="002871E8" w:rsidRDefault="002871E8" w:rsidP="002871E8">
      <w:pPr>
        <w:pStyle w:val="DevConfigs"/>
        <w:rPr>
          <w:rStyle w:val="DevConfigGray"/>
        </w:rPr>
      </w:pPr>
      <w:r w:rsidRPr="002871E8">
        <w:rPr>
          <w:rStyle w:val="DevConfigGray"/>
        </w:rPr>
        <w:t xml:space="preserve">  neighbor 209.165.200.6 activate</w:t>
      </w:r>
    </w:p>
    <w:p w14:paraId="7B1194A9" w14:textId="77777777" w:rsidR="002871E8" w:rsidRPr="002871E8" w:rsidRDefault="002871E8" w:rsidP="002871E8">
      <w:pPr>
        <w:pStyle w:val="DevConfigs"/>
        <w:rPr>
          <w:rStyle w:val="DevConfigGray"/>
        </w:rPr>
      </w:pPr>
      <w:r w:rsidRPr="002871E8">
        <w:rPr>
          <w:rStyle w:val="DevConfigGray"/>
        </w:rPr>
        <w:t xml:space="preserve"> exit-address-family</w:t>
      </w:r>
    </w:p>
    <w:p w14:paraId="6C810683" w14:textId="77777777" w:rsidR="002871E8" w:rsidRPr="002871E8" w:rsidRDefault="002871E8" w:rsidP="002871E8">
      <w:pPr>
        <w:pStyle w:val="DevConfigs"/>
        <w:rPr>
          <w:rStyle w:val="DevConfigGray"/>
        </w:rPr>
      </w:pPr>
      <w:r w:rsidRPr="002871E8">
        <w:rPr>
          <w:rStyle w:val="DevConfigGray"/>
        </w:rPr>
        <w:t xml:space="preserve"> address-family ipv6</w:t>
      </w:r>
    </w:p>
    <w:p w14:paraId="2CE3B7D1" w14:textId="77777777" w:rsidR="002871E8" w:rsidRPr="002871E8" w:rsidRDefault="002871E8" w:rsidP="002871E8">
      <w:pPr>
        <w:pStyle w:val="DevConfigs"/>
        <w:rPr>
          <w:rStyle w:val="DevConfigGray"/>
        </w:rPr>
      </w:pPr>
      <w:r w:rsidRPr="002871E8">
        <w:rPr>
          <w:rStyle w:val="DevConfigGray"/>
        </w:rPr>
        <w:t xml:space="preserve">  neighbor 2001:DB8:209:4::6 activate</w:t>
      </w:r>
    </w:p>
    <w:p w14:paraId="370F99E1" w14:textId="77777777" w:rsidR="002871E8" w:rsidRPr="002871E8" w:rsidRDefault="002871E8" w:rsidP="002871E8">
      <w:pPr>
        <w:pStyle w:val="DevConfigs"/>
        <w:rPr>
          <w:rStyle w:val="DevConfigGray"/>
        </w:rPr>
      </w:pPr>
      <w:r w:rsidRPr="002871E8">
        <w:rPr>
          <w:rStyle w:val="DevConfigGray"/>
        </w:rPr>
        <w:t xml:space="preserve">  neighbor 2001:DB8:FEED:1::1 activate</w:t>
      </w:r>
    </w:p>
    <w:p w14:paraId="6C8F151E" w14:textId="77777777" w:rsidR="002871E8" w:rsidRPr="002871E8" w:rsidRDefault="002871E8" w:rsidP="002871E8">
      <w:pPr>
        <w:pStyle w:val="DevConfigs"/>
        <w:rPr>
          <w:rStyle w:val="DevConfigGray"/>
        </w:rPr>
      </w:pPr>
      <w:r w:rsidRPr="002871E8">
        <w:rPr>
          <w:rStyle w:val="DevConfigGray"/>
        </w:rPr>
        <w:t xml:space="preserve">  neighbor 2001:DB8:FEED:1::1 next-hop-self</w:t>
      </w:r>
    </w:p>
    <w:p w14:paraId="482A0B92" w14:textId="77777777" w:rsidR="002871E8" w:rsidRPr="002871E8" w:rsidRDefault="002871E8" w:rsidP="002871E8">
      <w:pPr>
        <w:pStyle w:val="DevConfigs"/>
        <w:rPr>
          <w:rStyle w:val="DevConfigGray"/>
        </w:rPr>
      </w:pPr>
      <w:r w:rsidRPr="002871E8">
        <w:rPr>
          <w:rStyle w:val="DevConfigGray"/>
        </w:rPr>
        <w:t xml:space="preserve"> exit-address-family</w:t>
      </w:r>
    </w:p>
    <w:p w14:paraId="100ABAA1" w14:textId="77777777" w:rsidR="002871E8" w:rsidRPr="002871E8" w:rsidRDefault="002871E8" w:rsidP="002871E8">
      <w:pPr>
        <w:pStyle w:val="DevConfigs"/>
        <w:rPr>
          <w:rStyle w:val="DevConfigGray"/>
        </w:rPr>
      </w:pPr>
      <w:r w:rsidRPr="002871E8">
        <w:rPr>
          <w:rStyle w:val="DevConfigGray"/>
        </w:rPr>
        <w:t xml:space="preserve">ip forward-protocol </w:t>
      </w:r>
      <w:proofErr w:type="spellStart"/>
      <w:r w:rsidRPr="002871E8">
        <w:rPr>
          <w:rStyle w:val="DevConfigGray"/>
        </w:rPr>
        <w:t>nd</w:t>
      </w:r>
      <w:proofErr w:type="spellEnd"/>
    </w:p>
    <w:p w14:paraId="06A67D1F" w14:textId="77777777" w:rsidR="002871E8" w:rsidRPr="002871E8" w:rsidRDefault="002871E8" w:rsidP="002871E8">
      <w:pPr>
        <w:pStyle w:val="DevConfigs"/>
        <w:rPr>
          <w:rStyle w:val="DevConfigGray"/>
        </w:rPr>
      </w:pPr>
      <w:r w:rsidRPr="002871E8">
        <w:rPr>
          <w:rStyle w:val="DevConfigGray"/>
        </w:rPr>
        <w:t>no ip http server</w:t>
      </w:r>
    </w:p>
    <w:p w14:paraId="3C1ABE71" w14:textId="77777777" w:rsidR="002871E8" w:rsidRPr="002871E8" w:rsidRDefault="002871E8" w:rsidP="002871E8">
      <w:pPr>
        <w:pStyle w:val="DevConfigs"/>
        <w:rPr>
          <w:rStyle w:val="DevConfigGray"/>
        </w:rPr>
      </w:pPr>
      <w:r w:rsidRPr="002871E8">
        <w:rPr>
          <w:rStyle w:val="DevConfigGray"/>
        </w:rPr>
        <w:t>ip http secure-server</w:t>
      </w:r>
    </w:p>
    <w:p w14:paraId="6908C705" w14:textId="77777777" w:rsidR="002871E8" w:rsidRPr="002871E8" w:rsidRDefault="002871E8" w:rsidP="002871E8">
      <w:pPr>
        <w:pStyle w:val="DevConfigs"/>
        <w:rPr>
          <w:rStyle w:val="DevConfigGray"/>
        </w:rPr>
      </w:pPr>
      <w:r w:rsidRPr="002871E8">
        <w:rPr>
          <w:rStyle w:val="DevConfigGray"/>
        </w:rPr>
        <w:t>ip ssh bulk-mode 131072</w:t>
      </w:r>
    </w:p>
    <w:p w14:paraId="10C80015" w14:textId="77777777" w:rsidR="002871E8" w:rsidRPr="002871E8" w:rsidRDefault="002871E8" w:rsidP="002871E8">
      <w:pPr>
        <w:pStyle w:val="DevConfigs"/>
        <w:rPr>
          <w:rStyle w:val="DevConfigGray"/>
        </w:rPr>
      </w:pPr>
      <w:r w:rsidRPr="002871E8">
        <w:rPr>
          <w:rStyle w:val="DevConfigGray"/>
        </w:rPr>
        <w:t>control-plane</w:t>
      </w:r>
    </w:p>
    <w:p w14:paraId="63B7E35E" w14:textId="77777777" w:rsidR="002871E8" w:rsidRPr="002871E8" w:rsidRDefault="002871E8" w:rsidP="002871E8">
      <w:pPr>
        <w:pStyle w:val="DevConfigs"/>
        <w:rPr>
          <w:rStyle w:val="DevConfigGray"/>
        </w:rPr>
      </w:pPr>
      <w:r w:rsidRPr="002871E8">
        <w:rPr>
          <w:rStyle w:val="DevConfigGray"/>
        </w:rPr>
        <w:t>line con 0</w:t>
      </w:r>
    </w:p>
    <w:p w14:paraId="209A80C4" w14:textId="77777777" w:rsidR="002871E8" w:rsidRPr="002871E8" w:rsidRDefault="002871E8" w:rsidP="002871E8">
      <w:pPr>
        <w:pStyle w:val="DevConfigs"/>
        <w:rPr>
          <w:rStyle w:val="DevConfigGray"/>
        </w:rPr>
      </w:pPr>
      <w:r w:rsidRPr="002871E8">
        <w:rPr>
          <w:rStyle w:val="DevConfigGray"/>
        </w:rPr>
        <w:t xml:space="preserve"> exec-timeout 0 0</w:t>
      </w:r>
    </w:p>
    <w:p w14:paraId="624A9D18" w14:textId="77777777" w:rsidR="002871E8" w:rsidRPr="002871E8" w:rsidRDefault="002871E8" w:rsidP="002871E8">
      <w:pPr>
        <w:pStyle w:val="DevConfigs"/>
        <w:rPr>
          <w:rStyle w:val="DevConfigGray"/>
        </w:rPr>
      </w:pPr>
      <w:r w:rsidRPr="002871E8">
        <w:rPr>
          <w:rStyle w:val="DevConfigGray"/>
        </w:rPr>
        <w:t xml:space="preserve"> logging synchronous</w:t>
      </w:r>
    </w:p>
    <w:p w14:paraId="63797CE8"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stopbits</w:t>
      </w:r>
      <w:proofErr w:type="spellEnd"/>
      <w:r w:rsidRPr="002871E8">
        <w:rPr>
          <w:rStyle w:val="DevConfigGray"/>
        </w:rPr>
        <w:t xml:space="preserve"> 1</w:t>
      </w:r>
    </w:p>
    <w:p w14:paraId="46B9AC4B" w14:textId="77777777" w:rsidR="002871E8" w:rsidRPr="002871E8" w:rsidRDefault="002871E8" w:rsidP="002871E8">
      <w:pPr>
        <w:pStyle w:val="DevConfigs"/>
        <w:rPr>
          <w:rStyle w:val="DevConfigGray"/>
        </w:rPr>
      </w:pPr>
      <w:r w:rsidRPr="002871E8">
        <w:rPr>
          <w:rStyle w:val="DevConfigGray"/>
        </w:rPr>
        <w:t>line aux 0</w:t>
      </w:r>
    </w:p>
    <w:p w14:paraId="5C13952F" w14:textId="77777777" w:rsidR="002871E8" w:rsidRPr="002871E8" w:rsidRDefault="002871E8" w:rsidP="002871E8">
      <w:pPr>
        <w:pStyle w:val="DevConfigs"/>
        <w:rPr>
          <w:rStyle w:val="DevConfigGray"/>
        </w:rPr>
      </w:pPr>
      <w:r w:rsidRPr="002871E8">
        <w:rPr>
          <w:rStyle w:val="DevConfigGray"/>
        </w:rPr>
        <w:t xml:space="preserve">line </w:t>
      </w:r>
      <w:proofErr w:type="spellStart"/>
      <w:r w:rsidRPr="002871E8">
        <w:rPr>
          <w:rStyle w:val="DevConfigGray"/>
        </w:rPr>
        <w:t>vty</w:t>
      </w:r>
      <w:proofErr w:type="spellEnd"/>
      <w:r w:rsidRPr="002871E8">
        <w:rPr>
          <w:rStyle w:val="DevConfigGray"/>
        </w:rPr>
        <w:t xml:space="preserve"> 0 4</w:t>
      </w:r>
    </w:p>
    <w:p w14:paraId="764F010A" w14:textId="77777777" w:rsidR="002871E8" w:rsidRPr="002871E8" w:rsidRDefault="002871E8" w:rsidP="002871E8">
      <w:pPr>
        <w:pStyle w:val="DevConfigs"/>
        <w:rPr>
          <w:rStyle w:val="DevConfigGray"/>
        </w:rPr>
      </w:pPr>
      <w:r w:rsidRPr="002871E8">
        <w:rPr>
          <w:rStyle w:val="DevConfigGray"/>
        </w:rPr>
        <w:t xml:space="preserve"> login    </w:t>
      </w:r>
    </w:p>
    <w:p w14:paraId="4FE7DC16" w14:textId="77777777" w:rsidR="002871E8" w:rsidRPr="002871E8" w:rsidRDefault="002871E8" w:rsidP="002871E8">
      <w:pPr>
        <w:pStyle w:val="DevConfigs"/>
        <w:rPr>
          <w:rStyle w:val="DevConfigGray"/>
        </w:rPr>
      </w:pPr>
      <w:r w:rsidRPr="002871E8">
        <w:rPr>
          <w:rStyle w:val="DevConfigGray"/>
        </w:rPr>
        <w:t xml:space="preserve"> transport input ssh</w:t>
      </w:r>
    </w:p>
    <w:p w14:paraId="0CF310C9" w14:textId="77777777" w:rsidR="002871E8" w:rsidRPr="002871E8" w:rsidRDefault="002871E8" w:rsidP="002871E8">
      <w:pPr>
        <w:pStyle w:val="DevConfigs"/>
        <w:rPr>
          <w:rStyle w:val="DevConfigGray"/>
        </w:rPr>
      </w:pPr>
      <w:r w:rsidRPr="002871E8">
        <w:rPr>
          <w:rStyle w:val="DevConfigGray"/>
        </w:rPr>
        <w:t xml:space="preserve">line </w:t>
      </w:r>
      <w:proofErr w:type="spellStart"/>
      <w:r w:rsidRPr="002871E8">
        <w:rPr>
          <w:rStyle w:val="DevConfigGray"/>
        </w:rPr>
        <w:t>vty</w:t>
      </w:r>
      <w:proofErr w:type="spellEnd"/>
      <w:r w:rsidRPr="002871E8">
        <w:rPr>
          <w:rStyle w:val="DevConfigGray"/>
        </w:rPr>
        <w:t xml:space="preserve"> 5 14</w:t>
      </w:r>
    </w:p>
    <w:p w14:paraId="63D7ABDC" w14:textId="77777777" w:rsidR="002871E8" w:rsidRPr="002871E8" w:rsidRDefault="002871E8" w:rsidP="002871E8">
      <w:pPr>
        <w:pStyle w:val="DevConfigs"/>
        <w:rPr>
          <w:rStyle w:val="DevConfigGray"/>
        </w:rPr>
      </w:pPr>
      <w:r w:rsidRPr="002871E8">
        <w:rPr>
          <w:rStyle w:val="DevConfigGray"/>
        </w:rPr>
        <w:t xml:space="preserve"> login</w:t>
      </w:r>
    </w:p>
    <w:p w14:paraId="63E903A4" w14:textId="77777777" w:rsidR="002871E8" w:rsidRPr="002871E8" w:rsidRDefault="002871E8" w:rsidP="002871E8">
      <w:pPr>
        <w:pStyle w:val="DevConfigs"/>
        <w:rPr>
          <w:rStyle w:val="DevConfigGray"/>
        </w:rPr>
      </w:pPr>
      <w:r w:rsidRPr="002871E8">
        <w:rPr>
          <w:rStyle w:val="DevConfigGray"/>
        </w:rPr>
        <w:t xml:space="preserve"> transport input ssh</w:t>
      </w:r>
    </w:p>
    <w:p w14:paraId="5C927D42" w14:textId="7D3D99EB" w:rsidR="00F943EB" w:rsidRPr="00F943EB" w:rsidRDefault="002871E8" w:rsidP="002871E8">
      <w:pPr>
        <w:pStyle w:val="DevConfigs"/>
        <w:rPr>
          <w:rStyle w:val="DevConfigGray"/>
        </w:rPr>
      </w:pPr>
      <w:r w:rsidRPr="002871E8">
        <w:rPr>
          <w:rStyle w:val="DevConfigGray"/>
        </w:rPr>
        <w:t>end</w:t>
      </w:r>
    </w:p>
    <w:p w14:paraId="47AC9ADE" w14:textId="7ADC2C6F" w:rsidR="00F943EB" w:rsidRPr="00390CE3" w:rsidRDefault="00F943EB" w:rsidP="00F943EB">
      <w:pPr>
        <w:pStyle w:val="DevConfigs"/>
        <w:rPr>
          <w:rStyle w:val="DevConfigGray"/>
        </w:rPr>
      </w:pPr>
      <w:r w:rsidRPr="00F943EB">
        <w:rPr>
          <w:rStyle w:val="DevConfigGray"/>
        </w:rPr>
        <w:t xml:space="preserve">R1#     </w:t>
      </w:r>
    </w:p>
    <w:p w14:paraId="5451CE47" w14:textId="05FE84B5" w:rsidR="00390CE3" w:rsidRPr="00390CE3" w:rsidRDefault="00D64A13" w:rsidP="00D64A13">
      <w:pPr>
        <w:pStyle w:val="DevConfigs"/>
        <w:rPr>
          <w:rStyle w:val="DevConfigGray"/>
        </w:rPr>
      </w:pPr>
      <w:r w:rsidRPr="00D64A13">
        <w:rPr>
          <w:rStyle w:val="DevConfigGray"/>
        </w:rPr>
        <w:t xml:space="preserve">  </w:t>
      </w:r>
    </w:p>
    <w:p w14:paraId="517CF149" w14:textId="77777777" w:rsidR="00A343F8" w:rsidRPr="00E05ABD" w:rsidRDefault="00A343F8" w:rsidP="00E05ABD">
      <w:pPr>
        <w:pStyle w:val="Heading1"/>
        <w:rPr>
          <w:rStyle w:val="LabSectionGray"/>
        </w:rPr>
      </w:pPr>
      <w:r w:rsidRPr="00E05ABD">
        <w:rPr>
          <w:rStyle w:val="LabSectionGray"/>
        </w:rPr>
        <w:t>Router R2</w:t>
      </w:r>
    </w:p>
    <w:p w14:paraId="37AA971B" w14:textId="77346AC0" w:rsidR="00A343F8" w:rsidRDefault="00A343F8" w:rsidP="00E05ABD">
      <w:pPr>
        <w:pStyle w:val="DevConfigs"/>
        <w:rPr>
          <w:rStyle w:val="DevConfigGray"/>
          <w:b/>
          <w:bCs/>
        </w:rPr>
      </w:pPr>
      <w:r w:rsidRPr="00E05ABD">
        <w:rPr>
          <w:rStyle w:val="DevConfigGray"/>
        </w:rPr>
        <w:t>R2#</w:t>
      </w:r>
      <w:r w:rsidR="00E05ABD" w:rsidRPr="00E05ABD">
        <w:rPr>
          <w:rStyle w:val="DevConfigGray"/>
        </w:rPr>
        <w:t xml:space="preserve"> </w:t>
      </w:r>
      <w:r w:rsidRPr="00155954">
        <w:rPr>
          <w:rStyle w:val="DevConfigGray"/>
          <w:b/>
          <w:bCs/>
        </w:rPr>
        <w:t>show run</w:t>
      </w:r>
    </w:p>
    <w:p w14:paraId="5B349EDB" w14:textId="77777777" w:rsidR="002871E8" w:rsidRPr="002871E8" w:rsidRDefault="002871E8" w:rsidP="002871E8">
      <w:pPr>
        <w:pStyle w:val="DevConfigs"/>
        <w:rPr>
          <w:rStyle w:val="DevConfigGray"/>
        </w:rPr>
      </w:pPr>
      <w:r w:rsidRPr="002871E8">
        <w:rPr>
          <w:rStyle w:val="DevConfigGray"/>
        </w:rPr>
        <w:t>Building configuration...</w:t>
      </w:r>
    </w:p>
    <w:p w14:paraId="0CBF2688" w14:textId="77777777" w:rsidR="002871E8" w:rsidRPr="002871E8" w:rsidRDefault="002871E8" w:rsidP="002871E8">
      <w:pPr>
        <w:pStyle w:val="DevConfigs"/>
        <w:rPr>
          <w:rStyle w:val="DevConfigGray"/>
        </w:rPr>
      </w:pPr>
    </w:p>
    <w:p w14:paraId="1C35E342" w14:textId="77777777" w:rsidR="002871E8" w:rsidRPr="002871E8" w:rsidRDefault="002871E8" w:rsidP="002871E8">
      <w:pPr>
        <w:pStyle w:val="DevConfigs"/>
        <w:rPr>
          <w:rStyle w:val="DevConfigGray"/>
        </w:rPr>
      </w:pPr>
      <w:r w:rsidRPr="002871E8">
        <w:rPr>
          <w:rStyle w:val="DevConfigGray"/>
        </w:rPr>
        <w:t>Current configuration : 3412 bytes</w:t>
      </w:r>
    </w:p>
    <w:p w14:paraId="5A5C2920" w14:textId="77777777" w:rsidR="002871E8" w:rsidRPr="002871E8" w:rsidRDefault="002871E8" w:rsidP="002871E8">
      <w:pPr>
        <w:pStyle w:val="DevConfigs"/>
        <w:rPr>
          <w:rStyle w:val="DevConfigGray"/>
        </w:rPr>
      </w:pPr>
      <w:r w:rsidRPr="002871E8">
        <w:rPr>
          <w:rStyle w:val="DevConfigGray"/>
        </w:rPr>
        <w:t>version 17.12</w:t>
      </w:r>
    </w:p>
    <w:p w14:paraId="1CA29BC6" w14:textId="77777777" w:rsidR="002871E8" w:rsidRPr="002871E8" w:rsidRDefault="002871E8" w:rsidP="002871E8">
      <w:pPr>
        <w:pStyle w:val="DevConfigs"/>
        <w:rPr>
          <w:rStyle w:val="DevConfigGray"/>
        </w:rPr>
      </w:pPr>
      <w:r w:rsidRPr="002871E8">
        <w:rPr>
          <w:rStyle w:val="DevConfigGray"/>
        </w:rPr>
        <w:lastRenderedPageBreak/>
        <w:t>service timestamps debug datetime msec</w:t>
      </w:r>
    </w:p>
    <w:p w14:paraId="253ECB08" w14:textId="77777777" w:rsidR="002871E8" w:rsidRPr="002871E8" w:rsidRDefault="002871E8" w:rsidP="002871E8">
      <w:pPr>
        <w:pStyle w:val="DevConfigs"/>
        <w:rPr>
          <w:rStyle w:val="DevConfigGray"/>
        </w:rPr>
      </w:pPr>
      <w:r w:rsidRPr="002871E8">
        <w:rPr>
          <w:rStyle w:val="DevConfigGray"/>
        </w:rPr>
        <w:t>service timestamps log datetime msec</w:t>
      </w:r>
    </w:p>
    <w:p w14:paraId="74FFAC0C" w14:textId="77777777" w:rsidR="002871E8" w:rsidRPr="002871E8" w:rsidRDefault="002871E8" w:rsidP="002871E8">
      <w:pPr>
        <w:pStyle w:val="DevConfigs"/>
        <w:rPr>
          <w:rStyle w:val="DevConfigGray"/>
        </w:rPr>
      </w:pPr>
      <w:r w:rsidRPr="002871E8">
        <w:rPr>
          <w:rStyle w:val="DevConfigGray"/>
        </w:rPr>
        <w:t xml:space="preserve">platform </w:t>
      </w:r>
      <w:proofErr w:type="spellStart"/>
      <w:r w:rsidRPr="002871E8">
        <w:rPr>
          <w:rStyle w:val="DevConfigGray"/>
        </w:rPr>
        <w:t>qfp</w:t>
      </w:r>
      <w:proofErr w:type="spellEnd"/>
      <w:r w:rsidRPr="002871E8">
        <w:rPr>
          <w:rStyle w:val="DevConfigGray"/>
        </w:rPr>
        <w:t xml:space="preserve"> utilization monitor load 80</w:t>
      </w:r>
    </w:p>
    <w:p w14:paraId="0F7846C4" w14:textId="77777777" w:rsidR="002871E8" w:rsidRPr="002871E8" w:rsidRDefault="002871E8" w:rsidP="002871E8">
      <w:pPr>
        <w:pStyle w:val="DevConfigs"/>
        <w:rPr>
          <w:rStyle w:val="DevConfigGray"/>
        </w:rPr>
      </w:pPr>
      <w:r w:rsidRPr="002871E8">
        <w:rPr>
          <w:rStyle w:val="DevConfigGray"/>
        </w:rPr>
        <w:t>platform punt-keepalive disable-kernel-core</w:t>
      </w:r>
    </w:p>
    <w:p w14:paraId="143F912B" w14:textId="77777777" w:rsidR="002871E8" w:rsidRPr="002871E8" w:rsidRDefault="002871E8" w:rsidP="002871E8">
      <w:pPr>
        <w:pStyle w:val="DevConfigs"/>
        <w:rPr>
          <w:rStyle w:val="DevConfigGray"/>
        </w:rPr>
      </w:pPr>
      <w:proofErr w:type="gramStart"/>
      <w:r w:rsidRPr="002871E8">
        <w:rPr>
          <w:rStyle w:val="DevConfigGray"/>
        </w:rPr>
        <w:t>hostname</w:t>
      </w:r>
      <w:proofErr w:type="gramEnd"/>
      <w:r w:rsidRPr="002871E8">
        <w:rPr>
          <w:rStyle w:val="DevConfigGray"/>
        </w:rPr>
        <w:t xml:space="preserve"> R2</w:t>
      </w:r>
    </w:p>
    <w:p w14:paraId="65B0C86E" w14:textId="77777777" w:rsidR="002871E8" w:rsidRPr="002871E8" w:rsidRDefault="002871E8" w:rsidP="002871E8">
      <w:pPr>
        <w:pStyle w:val="DevConfigs"/>
        <w:rPr>
          <w:rStyle w:val="DevConfigGray"/>
        </w:rPr>
      </w:pPr>
      <w:r w:rsidRPr="002871E8">
        <w:rPr>
          <w:rStyle w:val="DevConfigGray"/>
        </w:rPr>
        <w:t>boot-start-marker</w:t>
      </w:r>
    </w:p>
    <w:p w14:paraId="4A060B70" w14:textId="77777777" w:rsidR="002871E8" w:rsidRPr="002871E8" w:rsidRDefault="002871E8" w:rsidP="002871E8">
      <w:pPr>
        <w:pStyle w:val="DevConfigs"/>
        <w:rPr>
          <w:rStyle w:val="DevConfigGray"/>
        </w:rPr>
      </w:pPr>
      <w:r w:rsidRPr="002871E8">
        <w:rPr>
          <w:rStyle w:val="DevConfigGray"/>
        </w:rPr>
        <w:t>boot-end-marker</w:t>
      </w:r>
    </w:p>
    <w:p w14:paraId="64F19B9B" w14:textId="77777777" w:rsidR="002871E8" w:rsidRPr="002871E8" w:rsidRDefault="002871E8" w:rsidP="002871E8">
      <w:pPr>
        <w:pStyle w:val="DevConfigs"/>
        <w:rPr>
          <w:rStyle w:val="DevConfigGray"/>
        </w:rPr>
      </w:pPr>
      <w:proofErr w:type="spellStart"/>
      <w:r w:rsidRPr="002871E8">
        <w:rPr>
          <w:rStyle w:val="DevConfigGray"/>
        </w:rPr>
        <w:t>vrf</w:t>
      </w:r>
      <w:proofErr w:type="spellEnd"/>
      <w:r w:rsidRPr="002871E8">
        <w:rPr>
          <w:rStyle w:val="DevConfigGray"/>
        </w:rPr>
        <w:t xml:space="preserve"> definition </w:t>
      </w:r>
      <w:proofErr w:type="spellStart"/>
      <w:r w:rsidRPr="002871E8">
        <w:rPr>
          <w:rStyle w:val="DevConfigGray"/>
        </w:rPr>
        <w:t>Mgmt-intf</w:t>
      </w:r>
      <w:proofErr w:type="spellEnd"/>
    </w:p>
    <w:p w14:paraId="23EB73EF" w14:textId="77777777" w:rsidR="002871E8" w:rsidRPr="002871E8" w:rsidRDefault="002871E8" w:rsidP="002871E8">
      <w:pPr>
        <w:pStyle w:val="DevConfigs"/>
        <w:rPr>
          <w:rStyle w:val="DevConfigGray"/>
        </w:rPr>
      </w:pPr>
      <w:r w:rsidRPr="002871E8">
        <w:rPr>
          <w:rStyle w:val="DevConfigGray"/>
        </w:rPr>
        <w:t xml:space="preserve"> address-family ipv4</w:t>
      </w:r>
    </w:p>
    <w:p w14:paraId="1ACB5D83" w14:textId="77777777" w:rsidR="002871E8" w:rsidRPr="002871E8" w:rsidRDefault="002871E8" w:rsidP="002871E8">
      <w:pPr>
        <w:pStyle w:val="DevConfigs"/>
        <w:rPr>
          <w:rStyle w:val="DevConfigGray"/>
        </w:rPr>
      </w:pPr>
      <w:r w:rsidRPr="002871E8">
        <w:rPr>
          <w:rStyle w:val="DevConfigGray"/>
        </w:rPr>
        <w:t xml:space="preserve"> exit-address-family</w:t>
      </w:r>
    </w:p>
    <w:p w14:paraId="06CF1B39" w14:textId="77777777" w:rsidR="002871E8" w:rsidRPr="002871E8" w:rsidRDefault="002871E8" w:rsidP="002871E8">
      <w:pPr>
        <w:pStyle w:val="DevConfigs"/>
        <w:rPr>
          <w:rStyle w:val="DevConfigGray"/>
        </w:rPr>
      </w:pPr>
      <w:r w:rsidRPr="002871E8">
        <w:rPr>
          <w:rStyle w:val="DevConfigGray"/>
        </w:rPr>
        <w:t xml:space="preserve"> address-family ipv6</w:t>
      </w:r>
    </w:p>
    <w:p w14:paraId="525408C3" w14:textId="77777777" w:rsidR="002871E8" w:rsidRPr="002871E8" w:rsidRDefault="002871E8" w:rsidP="002871E8">
      <w:pPr>
        <w:pStyle w:val="DevConfigs"/>
        <w:rPr>
          <w:rStyle w:val="DevConfigGray"/>
        </w:rPr>
      </w:pPr>
      <w:r w:rsidRPr="002871E8">
        <w:rPr>
          <w:rStyle w:val="DevConfigGray"/>
        </w:rPr>
        <w:t xml:space="preserve"> exit-address-family</w:t>
      </w:r>
    </w:p>
    <w:p w14:paraId="7CE0FD5F" w14:textId="77777777" w:rsidR="002871E8" w:rsidRPr="002871E8" w:rsidRDefault="002871E8" w:rsidP="002871E8">
      <w:pPr>
        <w:pStyle w:val="DevConfigs"/>
        <w:rPr>
          <w:rStyle w:val="DevConfigGray"/>
        </w:rPr>
      </w:pPr>
      <w:r w:rsidRPr="002871E8">
        <w:rPr>
          <w:rStyle w:val="DevConfigGray"/>
        </w:rPr>
        <w:t xml:space="preserve">no </w:t>
      </w:r>
      <w:proofErr w:type="spellStart"/>
      <w:r w:rsidRPr="002871E8">
        <w:rPr>
          <w:rStyle w:val="DevConfigGray"/>
        </w:rPr>
        <w:t>aaa</w:t>
      </w:r>
      <w:proofErr w:type="spellEnd"/>
      <w:r w:rsidRPr="002871E8">
        <w:rPr>
          <w:rStyle w:val="DevConfigGray"/>
        </w:rPr>
        <w:t xml:space="preserve"> new-model</w:t>
      </w:r>
    </w:p>
    <w:p w14:paraId="5E65323A" w14:textId="77777777" w:rsidR="002871E8" w:rsidRPr="002871E8" w:rsidRDefault="002871E8" w:rsidP="002871E8">
      <w:pPr>
        <w:pStyle w:val="DevConfigs"/>
        <w:rPr>
          <w:rStyle w:val="DevConfigGray"/>
        </w:rPr>
      </w:pPr>
      <w:r w:rsidRPr="002871E8">
        <w:rPr>
          <w:rStyle w:val="DevConfigGray"/>
        </w:rPr>
        <w:t>no ip domain lookup</w:t>
      </w:r>
    </w:p>
    <w:p w14:paraId="6B44B9B4" w14:textId="77777777" w:rsidR="002871E8" w:rsidRPr="002871E8" w:rsidRDefault="002871E8" w:rsidP="002871E8">
      <w:pPr>
        <w:pStyle w:val="DevConfigs"/>
        <w:rPr>
          <w:rStyle w:val="DevConfigGray"/>
        </w:rPr>
      </w:pPr>
      <w:r w:rsidRPr="002871E8">
        <w:rPr>
          <w:rStyle w:val="DevConfigGray"/>
        </w:rPr>
        <w:t>login on-success log</w:t>
      </w:r>
    </w:p>
    <w:p w14:paraId="4695180A" w14:textId="77777777" w:rsidR="002871E8" w:rsidRPr="002871E8" w:rsidRDefault="002871E8" w:rsidP="002871E8">
      <w:pPr>
        <w:pStyle w:val="DevConfigs"/>
        <w:rPr>
          <w:rStyle w:val="DevConfigGray"/>
        </w:rPr>
      </w:pPr>
      <w:r w:rsidRPr="002871E8">
        <w:rPr>
          <w:rStyle w:val="DevConfigGray"/>
        </w:rPr>
        <w:t>ipv6 unicast-routing</w:t>
      </w:r>
    </w:p>
    <w:p w14:paraId="60C815F7" w14:textId="77777777" w:rsidR="002871E8" w:rsidRPr="002871E8" w:rsidRDefault="002871E8" w:rsidP="002871E8">
      <w:pPr>
        <w:pStyle w:val="DevConfigs"/>
        <w:rPr>
          <w:rStyle w:val="DevConfigGray"/>
        </w:rPr>
      </w:pPr>
      <w:r w:rsidRPr="002871E8">
        <w:rPr>
          <w:rStyle w:val="DevConfigGray"/>
        </w:rPr>
        <w:t>subscriber templating</w:t>
      </w:r>
    </w:p>
    <w:p w14:paraId="76FF98DE" w14:textId="77777777" w:rsidR="002871E8" w:rsidRPr="002871E8" w:rsidRDefault="002871E8" w:rsidP="002871E8">
      <w:pPr>
        <w:pStyle w:val="DevConfigs"/>
        <w:rPr>
          <w:rStyle w:val="DevConfigGray"/>
        </w:rPr>
      </w:pPr>
      <w:r w:rsidRPr="002871E8">
        <w:rPr>
          <w:rStyle w:val="DevConfigGray"/>
        </w:rPr>
        <w:t>multilink bundle-name authenticated</w:t>
      </w:r>
    </w:p>
    <w:p w14:paraId="46986B51" w14:textId="77777777" w:rsidR="002871E8" w:rsidRPr="002871E8" w:rsidRDefault="002871E8" w:rsidP="002871E8">
      <w:pPr>
        <w:pStyle w:val="DevConfigs"/>
        <w:rPr>
          <w:rStyle w:val="DevConfigGray"/>
        </w:rPr>
      </w:pPr>
      <w:r w:rsidRPr="002871E8">
        <w:rPr>
          <w:rStyle w:val="DevConfigGray"/>
        </w:rPr>
        <w:t xml:space="preserve">crypto </w:t>
      </w:r>
      <w:proofErr w:type="spellStart"/>
      <w:r w:rsidRPr="002871E8">
        <w:rPr>
          <w:rStyle w:val="DevConfigGray"/>
        </w:rPr>
        <w:t>pki</w:t>
      </w:r>
      <w:proofErr w:type="spellEnd"/>
      <w:r w:rsidRPr="002871E8">
        <w:rPr>
          <w:rStyle w:val="DevConfigGray"/>
        </w:rPr>
        <w:t xml:space="preserve"> </w:t>
      </w:r>
      <w:proofErr w:type="spellStart"/>
      <w:r w:rsidRPr="002871E8">
        <w:rPr>
          <w:rStyle w:val="DevConfigGray"/>
        </w:rPr>
        <w:t>trustpoint</w:t>
      </w:r>
      <w:proofErr w:type="spellEnd"/>
      <w:r w:rsidRPr="002871E8">
        <w:rPr>
          <w:rStyle w:val="DevConfigGray"/>
        </w:rPr>
        <w:t xml:space="preserve"> SLA-</w:t>
      </w:r>
      <w:proofErr w:type="spellStart"/>
      <w:r w:rsidRPr="002871E8">
        <w:rPr>
          <w:rStyle w:val="DevConfigGray"/>
        </w:rPr>
        <w:t>TrustPoint</w:t>
      </w:r>
      <w:proofErr w:type="spellEnd"/>
    </w:p>
    <w:p w14:paraId="6059E734" w14:textId="77777777" w:rsidR="002871E8" w:rsidRPr="002871E8" w:rsidRDefault="002871E8" w:rsidP="002871E8">
      <w:pPr>
        <w:pStyle w:val="DevConfigs"/>
        <w:rPr>
          <w:rStyle w:val="DevConfigGray"/>
        </w:rPr>
      </w:pPr>
      <w:r w:rsidRPr="002871E8">
        <w:rPr>
          <w:rStyle w:val="DevConfigGray"/>
        </w:rPr>
        <w:t xml:space="preserve"> enrollment pkcs12</w:t>
      </w:r>
    </w:p>
    <w:p w14:paraId="74079B7E" w14:textId="77777777" w:rsidR="002871E8" w:rsidRPr="002871E8" w:rsidRDefault="002871E8" w:rsidP="002871E8">
      <w:pPr>
        <w:pStyle w:val="DevConfigs"/>
        <w:rPr>
          <w:rStyle w:val="DevConfigGray"/>
        </w:rPr>
      </w:pPr>
      <w:r w:rsidRPr="002871E8">
        <w:rPr>
          <w:rStyle w:val="DevConfigGray"/>
        </w:rPr>
        <w:t xml:space="preserve"> revocation-check </w:t>
      </w:r>
      <w:proofErr w:type="spellStart"/>
      <w:r w:rsidRPr="002871E8">
        <w:rPr>
          <w:rStyle w:val="DevConfigGray"/>
        </w:rPr>
        <w:t>crl</w:t>
      </w:r>
      <w:proofErr w:type="spellEnd"/>
    </w:p>
    <w:p w14:paraId="62E5164D" w14:textId="77777777" w:rsidR="002871E8" w:rsidRPr="002871E8" w:rsidRDefault="002871E8" w:rsidP="002871E8">
      <w:pPr>
        <w:pStyle w:val="DevConfigs"/>
        <w:rPr>
          <w:rStyle w:val="DevConfigGray"/>
        </w:rPr>
      </w:pPr>
      <w:r w:rsidRPr="002871E8">
        <w:rPr>
          <w:rStyle w:val="DevConfigGray"/>
        </w:rPr>
        <w:t xml:space="preserve"> hash sha512</w:t>
      </w:r>
    </w:p>
    <w:p w14:paraId="0995669C" w14:textId="77777777" w:rsidR="002871E8" w:rsidRPr="002871E8" w:rsidRDefault="002871E8" w:rsidP="002871E8">
      <w:pPr>
        <w:pStyle w:val="DevConfigs"/>
        <w:rPr>
          <w:rStyle w:val="DevConfigGray"/>
        </w:rPr>
      </w:pPr>
      <w:r w:rsidRPr="002871E8">
        <w:rPr>
          <w:rStyle w:val="DevConfigGray"/>
        </w:rPr>
        <w:t xml:space="preserve">crypto </w:t>
      </w:r>
      <w:proofErr w:type="spellStart"/>
      <w:r w:rsidRPr="002871E8">
        <w:rPr>
          <w:rStyle w:val="DevConfigGray"/>
        </w:rPr>
        <w:t>pki</w:t>
      </w:r>
      <w:proofErr w:type="spellEnd"/>
      <w:r w:rsidRPr="002871E8">
        <w:rPr>
          <w:rStyle w:val="DevConfigGray"/>
        </w:rPr>
        <w:t xml:space="preserve"> certificate chain SLA-</w:t>
      </w:r>
      <w:proofErr w:type="spellStart"/>
      <w:r w:rsidRPr="002871E8">
        <w:rPr>
          <w:rStyle w:val="DevConfigGray"/>
        </w:rPr>
        <w:t>TrustPoint</w:t>
      </w:r>
      <w:proofErr w:type="spellEnd"/>
    </w:p>
    <w:p w14:paraId="438E31F5" w14:textId="77777777" w:rsidR="002871E8" w:rsidRPr="002871E8" w:rsidRDefault="002871E8" w:rsidP="002871E8">
      <w:pPr>
        <w:pStyle w:val="DevConfigs"/>
        <w:rPr>
          <w:rStyle w:val="DevConfigGray"/>
        </w:rPr>
      </w:pPr>
      <w:r w:rsidRPr="002871E8">
        <w:rPr>
          <w:rStyle w:val="DevConfigGray"/>
        </w:rPr>
        <w:t xml:space="preserve"> certificate ca 01</w:t>
      </w:r>
    </w:p>
    <w:p w14:paraId="411F6230" w14:textId="77777777" w:rsidR="002871E8" w:rsidRPr="002871E8" w:rsidRDefault="002871E8" w:rsidP="002871E8">
      <w:pPr>
        <w:pStyle w:val="DevConfigs"/>
        <w:rPr>
          <w:rStyle w:val="DevConfigGray"/>
        </w:rPr>
      </w:pPr>
      <w:r w:rsidRPr="002871E8">
        <w:rPr>
          <w:rStyle w:val="DevConfigGray"/>
        </w:rPr>
        <w:t>diagnostic bootup level minimal</w:t>
      </w:r>
    </w:p>
    <w:p w14:paraId="6C06B1A3" w14:textId="77777777" w:rsidR="002871E8" w:rsidRPr="002871E8" w:rsidRDefault="002871E8" w:rsidP="002871E8">
      <w:pPr>
        <w:pStyle w:val="DevConfigs"/>
        <w:rPr>
          <w:rStyle w:val="DevConfigGray"/>
        </w:rPr>
      </w:pPr>
      <w:r w:rsidRPr="002871E8">
        <w:rPr>
          <w:rStyle w:val="DevConfigGray"/>
        </w:rPr>
        <w:t xml:space="preserve">license </w:t>
      </w:r>
      <w:proofErr w:type="spellStart"/>
      <w:r w:rsidRPr="002871E8">
        <w:rPr>
          <w:rStyle w:val="DevConfigGray"/>
        </w:rPr>
        <w:t>udi</w:t>
      </w:r>
      <w:proofErr w:type="spellEnd"/>
      <w:r w:rsidRPr="002871E8">
        <w:rPr>
          <w:rStyle w:val="DevConfigGray"/>
        </w:rPr>
        <w:t xml:space="preserve"> </w:t>
      </w:r>
      <w:proofErr w:type="spellStart"/>
      <w:r w:rsidRPr="002871E8">
        <w:rPr>
          <w:rStyle w:val="DevConfigGray"/>
        </w:rPr>
        <w:t>pid</w:t>
      </w:r>
      <w:proofErr w:type="spellEnd"/>
      <w:r w:rsidRPr="002871E8">
        <w:rPr>
          <w:rStyle w:val="DevConfigGray"/>
        </w:rPr>
        <w:t xml:space="preserve"> ISR4321/K9 </w:t>
      </w:r>
      <w:proofErr w:type="spellStart"/>
      <w:r w:rsidRPr="002871E8">
        <w:rPr>
          <w:rStyle w:val="DevConfigGray"/>
        </w:rPr>
        <w:t>sn</w:t>
      </w:r>
      <w:proofErr w:type="spellEnd"/>
      <w:r w:rsidRPr="002871E8">
        <w:rPr>
          <w:rStyle w:val="DevConfigGray"/>
        </w:rPr>
        <w:t xml:space="preserve"> FDO20410713</w:t>
      </w:r>
    </w:p>
    <w:p w14:paraId="57D9B120" w14:textId="77777777" w:rsidR="002871E8" w:rsidRPr="002871E8" w:rsidRDefault="002871E8" w:rsidP="002871E8">
      <w:pPr>
        <w:pStyle w:val="DevConfigs"/>
        <w:rPr>
          <w:rStyle w:val="DevConfigGray"/>
        </w:rPr>
      </w:pPr>
      <w:r w:rsidRPr="002871E8">
        <w:rPr>
          <w:rStyle w:val="DevConfigGray"/>
        </w:rPr>
        <w:t>memory free low-watermark processor 61443</w:t>
      </w:r>
    </w:p>
    <w:p w14:paraId="556CFCA7" w14:textId="77777777" w:rsidR="002871E8" w:rsidRPr="002871E8" w:rsidRDefault="002871E8" w:rsidP="002871E8">
      <w:pPr>
        <w:pStyle w:val="DevConfigs"/>
        <w:rPr>
          <w:rStyle w:val="DevConfigGray"/>
        </w:rPr>
      </w:pPr>
      <w:r w:rsidRPr="002871E8">
        <w:rPr>
          <w:rStyle w:val="DevConfigGray"/>
        </w:rPr>
        <w:t>spanning-tree extend system-id</w:t>
      </w:r>
    </w:p>
    <w:p w14:paraId="51257F50" w14:textId="77777777" w:rsidR="002871E8" w:rsidRPr="002871E8" w:rsidRDefault="002871E8" w:rsidP="002871E8">
      <w:pPr>
        <w:pStyle w:val="DevConfigs"/>
        <w:rPr>
          <w:rStyle w:val="DevConfigGray"/>
        </w:rPr>
      </w:pPr>
      <w:r w:rsidRPr="002871E8">
        <w:rPr>
          <w:rStyle w:val="DevConfigGray"/>
        </w:rPr>
        <w:t>redundancy</w:t>
      </w:r>
    </w:p>
    <w:p w14:paraId="26920871" w14:textId="77777777" w:rsidR="002871E8" w:rsidRPr="002871E8" w:rsidRDefault="002871E8" w:rsidP="002871E8">
      <w:pPr>
        <w:pStyle w:val="DevConfigs"/>
        <w:rPr>
          <w:rStyle w:val="DevConfigGray"/>
        </w:rPr>
      </w:pPr>
      <w:r w:rsidRPr="002871E8">
        <w:rPr>
          <w:rStyle w:val="DevConfigGray"/>
        </w:rPr>
        <w:t xml:space="preserve"> mode none</w:t>
      </w:r>
    </w:p>
    <w:p w14:paraId="4B5A8B80" w14:textId="77777777" w:rsidR="002871E8" w:rsidRPr="002871E8" w:rsidRDefault="002871E8" w:rsidP="002871E8">
      <w:pPr>
        <w:pStyle w:val="DevConfigs"/>
        <w:rPr>
          <w:rStyle w:val="DevConfigGray"/>
        </w:rPr>
      </w:pPr>
      <w:r w:rsidRPr="002871E8">
        <w:rPr>
          <w:rStyle w:val="DevConfigGray"/>
        </w:rPr>
        <w:t>interface Loopback0</w:t>
      </w:r>
    </w:p>
    <w:p w14:paraId="6BA68D08" w14:textId="77777777" w:rsidR="002871E8" w:rsidRPr="002871E8" w:rsidRDefault="002871E8" w:rsidP="002871E8">
      <w:pPr>
        <w:pStyle w:val="DevConfigs"/>
        <w:rPr>
          <w:rStyle w:val="DevConfigGray"/>
        </w:rPr>
      </w:pPr>
      <w:r w:rsidRPr="002871E8">
        <w:rPr>
          <w:rStyle w:val="DevConfigGray"/>
        </w:rPr>
        <w:t xml:space="preserve"> ip address 172.16.1.1 255.255.255.0</w:t>
      </w:r>
    </w:p>
    <w:p w14:paraId="6F7D5C72" w14:textId="77777777" w:rsidR="002871E8" w:rsidRPr="002871E8" w:rsidRDefault="002871E8" w:rsidP="002871E8">
      <w:pPr>
        <w:pStyle w:val="DevConfigs"/>
        <w:rPr>
          <w:rStyle w:val="DevConfigGray"/>
        </w:rPr>
      </w:pPr>
      <w:r w:rsidRPr="002871E8">
        <w:rPr>
          <w:rStyle w:val="DevConfigGray"/>
        </w:rPr>
        <w:t xml:space="preserve"> ipv6 enable</w:t>
      </w:r>
    </w:p>
    <w:p w14:paraId="37507B06" w14:textId="77777777" w:rsidR="002871E8" w:rsidRPr="002871E8" w:rsidRDefault="002871E8" w:rsidP="002871E8">
      <w:pPr>
        <w:pStyle w:val="DevConfigs"/>
        <w:rPr>
          <w:rStyle w:val="DevConfigGray"/>
        </w:rPr>
      </w:pPr>
      <w:r w:rsidRPr="002871E8">
        <w:rPr>
          <w:rStyle w:val="DevConfigGray"/>
        </w:rPr>
        <w:t xml:space="preserve"> ospfv3 network point-to-point</w:t>
      </w:r>
    </w:p>
    <w:p w14:paraId="258C6787" w14:textId="77777777" w:rsidR="002871E8" w:rsidRPr="002871E8" w:rsidRDefault="002871E8" w:rsidP="002871E8">
      <w:pPr>
        <w:pStyle w:val="DevConfigs"/>
        <w:rPr>
          <w:rStyle w:val="DevConfigGray"/>
        </w:rPr>
      </w:pPr>
      <w:r w:rsidRPr="002871E8">
        <w:rPr>
          <w:rStyle w:val="DevConfigGray"/>
        </w:rPr>
        <w:t xml:space="preserve"> ospfv3 1 ipv4 area 0</w:t>
      </w:r>
    </w:p>
    <w:p w14:paraId="166C716C" w14:textId="77777777" w:rsidR="002871E8" w:rsidRPr="002871E8" w:rsidRDefault="002871E8" w:rsidP="002871E8">
      <w:pPr>
        <w:pStyle w:val="DevConfigs"/>
        <w:rPr>
          <w:rStyle w:val="DevConfigGray"/>
        </w:rPr>
      </w:pPr>
      <w:r w:rsidRPr="002871E8">
        <w:rPr>
          <w:rStyle w:val="DevConfigGray"/>
        </w:rPr>
        <w:t>interface Loopback1</w:t>
      </w:r>
    </w:p>
    <w:p w14:paraId="59480BBB" w14:textId="77777777" w:rsidR="002871E8" w:rsidRPr="002871E8" w:rsidRDefault="002871E8" w:rsidP="002871E8">
      <w:pPr>
        <w:pStyle w:val="DevConfigs"/>
        <w:rPr>
          <w:rStyle w:val="DevConfigGray"/>
        </w:rPr>
      </w:pPr>
      <w:r w:rsidRPr="002871E8">
        <w:rPr>
          <w:rStyle w:val="DevConfigGray"/>
        </w:rPr>
        <w:t xml:space="preserve"> ip address 172.16.2.1 255.255.255.0</w:t>
      </w:r>
    </w:p>
    <w:p w14:paraId="3BF6FA6C" w14:textId="77777777" w:rsidR="002871E8" w:rsidRPr="002871E8" w:rsidRDefault="002871E8" w:rsidP="002871E8">
      <w:pPr>
        <w:pStyle w:val="DevConfigs"/>
        <w:rPr>
          <w:rStyle w:val="DevConfigGray"/>
        </w:rPr>
      </w:pPr>
      <w:r w:rsidRPr="002871E8">
        <w:rPr>
          <w:rStyle w:val="DevConfigGray"/>
        </w:rPr>
        <w:t xml:space="preserve"> ipv6 enable</w:t>
      </w:r>
    </w:p>
    <w:p w14:paraId="0CF1D3E2" w14:textId="77777777" w:rsidR="002871E8" w:rsidRPr="002871E8" w:rsidRDefault="002871E8" w:rsidP="002871E8">
      <w:pPr>
        <w:pStyle w:val="DevConfigs"/>
        <w:rPr>
          <w:rStyle w:val="DevConfigGray"/>
        </w:rPr>
      </w:pPr>
      <w:r w:rsidRPr="002871E8">
        <w:rPr>
          <w:rStyle w:val="DevConfigGray"/>
        </w:rPr>
        <w:t xml:space="preserve"> ospfv3 network point-to-point</w:t>
      </w:r>
    </w:p>
    <w:p w14:paraId="345A45FE" w14:textId="77777777" w:rsidR="002871E8" w:rsidRPr="002871E8" w:rsidRDefault="002871E8" w:rsidP="002871E8">
      <w:pPr>
        <w:pStyle w:val="DevConfigs"/>
        <w:rPr>
          <w:rStyle w:val="DevConfigGray"/>
        </w:rPr>
      </w:pPr>
      <w:r w:rsidRPr="002871E8">
        <w:rPr>
          <w:rStyle w:val="DevConfigGray"/>
        </w:rPr>
        <w:t xml:space="preserve"> ospfv3 1 ipv4 area 0</w:t>
      </w:r>
    </w:p>
    <w:p w14:paraId="063BE04B" w14:textId="77777777" w:rsidR="002871E8" w:rsidRPr="002871E8" w:rsidRDefault="002871E8" w:rsidP="002871E8">
      <w:pPr>
        <w:pStyle w:val="DevConfigs"/>
        <w:rPr>
          <w:rStyle w:val="DevConfigGray"/>
        </w:rPr>
      </w:pPr>
      <w:r w:rsidRPr="002871E8">
        <w:rPr>
          <w:rStyle w:val="DevConfigGray"/>
        </w:rPr>
        <w:t>interface Loopback2</w:t>
      </w:r>
    </w:p>
    <w:p w14:paraId="42184781" w14:textId="77777777" w:rsidR="002871E8" w:rsidRPr="002871E8" w:rsidRDefault="002871E8" w:rsidP="002871E8">
      <w:pPr>
        <w:pStyle w:val="DevConfigs"/>
        <w:rPr>
          <w:rStyle w:val="DevConfigGray"/>
        </w:rPr>
      </w:pPr>
      <w:r w:rsidRPr="002871E8">
        <w:rPr>
          <w:rStyle w:val="DevConfigGray"/>
        </w:rPr>
        <w:t xml:space="preserve"> no ip address</w:t>
      </w:r>
    </w:p>
    <w:p w14:paraId="387C0AC9" w14:textId="77777777" w:rsidR="002871E8" w:rsidRPr="002871E8" w:rsidRDefault="002871E8" w:rsidP="002871E8">
      <w:pPr>
        <w:pStyle w:val="DevConfigs"/>
        <w:rPr>
          <w:rStyle w:val="DevConfigGray"/>
        </w:rPr>
      </w:pPr>
      <w:r w:rsidRPr="002871E8">
        <w:rPr>
          <w:rStyle w:val="DevConfigGray"/>
        </w:rPr>
        <w:t xml:space="preserve"> ipv6 address 2001:DB8:A001:1::1/64</w:t>
      </w:r>
    </w:p>
    <w:p w14:paraId="09B6A294" w14:textId="77777777" w:rsidR="002871E8" w:rsidRPr="002871E8" w:rsidRDefault="002871E8" w:rsidP="002871E8">
      <w:pPr>
        <w:pStyle w:val="DevConfigs"/>
        <w:rPr>
          <w:rStyle w:val="DevConfigGray"/>
        </w:rPr>
      </w:pPr>
      <w:r w:rsidRPr="002871E8">
        <w:rPr>
          <w:rStyle w:val="DevConfigGray"/>
        </w:rPr>
        <w:t xml:space="preserve"> ospfv3 network point-to-point</w:t>
      </w:r>
    </w:p>
    <w:p w14:paraId="3E87CE46" w14:textId="77777777" w:rsidR="002871E8" w:rsidRPr="002871E8" w:rsidRDefault="002871E8" w:rsidP="002871E8">
      <w:pPr>
        <w:pStyle w:val="DevConfigs"/>
        <w:rPr>
          <w:rStyle w:val="DevConfigGray"/>
        </w:rPr>
      </w:pPr>
      <w:r w:rsidRPr="002871E8">
        <w:rPr>
          <w:rStyle w:val="DevConfigGray"/>
        </w:rPr>
        <w:t xml:space="preserve"> ospfv3 1 ipv6 area 0</w:t>
      </w:r>
    </w:p>
    <w:p w14:paraId="7B012A58" w14:textId="77777777" w:rsidR="002871E8" w:rsidRPr="002871E8" w:rsidRDefault="002871E8" w:rsidP="002871E8">
      <w:pPr>
        <w:pStyle w:val="DevConfigs"/>
        <w:rPr>
          <w:rStyle w:val="DevConfigGray"/>
        </w:rPr>
      </w:pPr>
      <w:r w:rsidRPr="002871E8">
        <w:rPr>
          <w:rStyle w:val="DevConfigGray"/>
        </w:rPr>
        <w:t>interface Loopback3</w:t>
      </w:r>
    </w:p>
    <w:p w14:paraId="76C266C7" w14:textId="77777777" w:rsidR="002871E8" w:rsidRPr="002871E8" w:rsidRDefault="002871E8" w:rsidP="002871E8">
      <w:pPr>
        <w:pStyle w:val="DevConfigs"/>
        <w:rPr>
          <w:rStyle w:val="DevConfigGray"/>
        </w:rPr>
      </w:pPr>
      <w:r w:rsidRPr="002871E8">
        <w:rPr>
          <w:rStyle w:val="DevConfigGray"/>
        </w:rPr>
        <w:t xml:space="preserve"> no ip address</w:t>
      </w:r>
    </w:p>
    <w:p w14:paraId="1AEDE764" w14:textId="77777777" w:rsidR="002871E8" w:rsidRPr="002871E8" w:rsidRDefault="002871E8" w:rsidP="002871E8">
      <w:pPr>
        <w:pStyle w:val="DevConfigs"/>
        <w:rPr>
          <w:rStyle w:val="DevConfigGray"/>
        </w:rPr>
      </w:pPr>
      <w:r w:rsidRPr="002871E8">
        <w:rPr>
          <w:rStyle w:val="DevConfigGray"/>
        </w:rPr>
        <w:t xml:space="preserve"> ipv6 address 2001:DB8:A002:1::1/64</w:t>
      </w:r>
    </w:p>
    <w:p w14:paraId="33D2ADFD" w14:textId="77777777" w:rsidR="002871E8" w:rsidRPr="002871E8" w:rsidRDefault="002871E8" w:rsidP="002871E8">
      <w:pPr>
        <w:pStyle w:val="DevConfigs"/>
        <w:rPr>
          <w:rStyle w:val="DevConfigGray"/>
        </w:rPr>
      </w:pPr>
      <w:r w:rsidRPr="002871E8">
        <w:rPr>
          <w:rStyle w:val="DevConfigGray"/>
        </w:rPr>
        <w:t xml:space="preserve"> ospfv3 network point-to-point</w:t>
      </w:r>
    </w:p>
    <w:p w14:paraId="34698167" w14:textId="77777777" w:rsidR="002871E8" w:rsidRPr="002871E8" w:rsidRDefault="002871E8" w:rsidP="002871E8">
      <w:pPr>
        <w:pStyle w:val="DevConfigs"/>
        <w:rPr>
          <w:rStyle w:val="DevConfigGray"/>
        </w:rPr>
      </w:pPr>
      <w:r w:rsidRPr="002871E8">
        <w:rPr>
          <w:rStyle w:val="DevConfigGray"/>
        </w:rPr>
        <w:t xml:space="preserve"> ospfv3 1 ipv6 area 0</w:t>
      </w:r>
    </w:p>
    <w:p w14:paraId="4E9612A0" w14:textId="77777777" w:rsidR="002871E8" w:rsidRPr="002871E8" w:rsidRDefault="002871E8" w:rsidP="002871E8">
      <w:pPr>
        <w:pStyle w:val="DevConfigs"/>
        <w:rPr>
          <w:rStyle w:val="DevConfigGray"/>
        </w:rPr>
      </w:pPr>
      <w:r w:rsidRPr="002871E8">
        <w:rPr>
          <w:rStyle w:val="DevConfigGray"/>
        </w:rPr>
        <w:t>interface GigabitEthernet0/0/0</w:t>
      </w:r>
    </w:p>
    <w:p w14:paraId="6E556587" w14:textId="77777777" w:rsidR="002871E8" w:rsidRPr="002871E8" w:rsidRDefault="002871E8" w:rsidP="002871E8">
      <w:pPr>
        <w:pStyle w:val="DevConfigs"/>
        <w:rPr>
          <w:rStyle w:val="DevConfigGray"/>
        </w:rPr>
      </w:pPr>
      <w:r w:rsidRPr="002871E8">
        <w:rPr>
          <w:rStyle w:val="DevConfigGray"/>
        </w:rPr>
        <w:t xml:space="preserve"> ip address 10.0.0.1 255.255.255.252</w:t>
      </w:r>
    </w:p>
    <w:p w14:paraId="5D24F157" w14:textId="77777777" w:rsidR="002871E8" w:rsidRPr="002871E8" w:rsidRDefault="002871E8" w:rsidP="002871E8">
      <w:pPr>
        <w:pStyle w:val="DevConfigs"/>
        <w:rPr>
          <w:rStyle w:val="DevConfigGray"/>
        </w:rPr>
      </w:pPr>
      <w:r w:rsidRPr="002871E8">
        <w:rPr>
          <w:rStyle w:val="DevConfigGray"/>
        </w:rPr>
        <w:t xml:space="preserve"> negotiation auto</w:t>
      </w:r>
    </w:p>
    <w:p w14:paraId="6D4B75D6" w14:textId="77777777" w:rsidR="002871E8" w:rsidRPr="002871E8" w:rsidRDefault="002871E8" w:rsidP="002871E8">
      <w:pPr>
        <w:pStyle w:val="DevConfigs"/>
        <w:rPr>
          <w:rStyle w:val="DevConfigGray"/>
        </w:rPr>
      </w:pPr>
      <w:r w:rsidRPr="002871E8">
        <w:rPr>
          <w:rStyle w:val="DevConfigGray"/>
        </w:rPr>
        <w:t xml:space="preserve"> ipv6 address FE80::2:1 link-local</w:t>
      </w:r>
    </w:p>
    <w:p w14:paraId="02F48DC7" w14:textId="77777777" w:rsidR="002871E8" w:rsidRPr="002871E8" w:rsidRDefault="002871E8" w:rsidP="002871E8">
      <w:pPr>
        <w:pStyle w:val="DevConfigs"/>
        <w:rPr>
          <w:rStyle w:val="DevConfigGray"/>
        </w:rPr>
      </w:pPr>
      <w:r w:rsidRPr="002871E8">
        <w:rPr>
          <w:rStyle w:val="DevConfigGray"/>
        </w:rPr>
        <w:t xml:space="preserve"> ipv6 address 2001:DB8:FEED:1::1/64</w:t>
      </w:r>
    </w:p>
    <w:p w14:paraId="7AEFC8A8" w14:textId="77777777" w:rsidR="002871E8" w:rsidRPr="002871E8" w:rsidRDefault="002871E8" w:rsidP="002871E8">
      <w:pPr>
        <w:pStyle w:val="DevConfigs"/>
        <w:rPr>
          <w:rStyle w:val="DevConfigGray"/>
        </w:rPr>
      </w:pPr>
      <w:r w:rsidRPr="002871E8">
        <w:rPr>
          <w:rStyle w:val="DevConfigGray"/>
        </w:rPr>
        <w:t xml:space="preserve"> ospfv3 network point-to-point</w:t>
      </w:r>
    </w:p>
    <w:p w14:paraId="5BF1CC2B" w14:textId="77777777" w:rsidR="002871E8" w:rsidRPr="002871E8" w:rsidRDefault="002871E8" w:rsidP="002871E8">
      <w:pPr>
        <w:pStyle w:val="DevConfigs"/>
        <w:rPr>
          <w:rStyle w:val="DevConfigGray"/>
        </w:rPr>
      </w:pPr>
      <w:r w:rsidRPr="002871E8">
        <w:rPr>
          <w:rStyle w:val="DevConfigGray"/>
        </w:rPr>
        <w:t xml:space="preserve"> ospfv3 1 ipv4 area 0</w:t>
      </w:r>
    </w:p>
    <w:p w14:paraId="66327731" w14:textId="77777777" w:rsidR="002871E8" w:rsidRPr="002871E8" w:rsidRDefault="002871E8" w:rsidP="002871E8">
      <w:pPr>
        <w:pStyle w:val="DevConfigs"/>
        <w:rPr>
          <w:rStyle w:val="DevConfigGray"/>
        </w:rPr>
      </w:pPr>
      <w:r w:rsidRPr="002871E8">
        <w:rPr>
          <w:rStyle w:val="DevConfigGray"/>
        </w:rPr>
        <w:lastRenderedPageBreak/>
        <w:t xml:space="preserve"> ospfv3 1 ipv6 area 0</w:t>
      </w:r>
    </w:p>
    <w:p w14:paraId="39139062" w14:textId="77777777" w:rsidR="002871E8" w:rsidRPr="002871E8" w:rsidRDefault="002871E8" w:rsidP="002871E8">
      <w:pPr>
        <w:pStyle w:val="DevConfigs"/>
        <w:rPr>
          <w:rStyle w:val="DevConfigGray"/>
        </w:rPr>
      </w:pPr>
      <w:r w:rsidRPr="002871E8">
        <w:rPr>
          <w:rStyle w:val="DevConfigGray"/>
        </w:rPr>
        <w:t>interface GigabitEthernet0/0/1</w:t>
      </w:r>
    </w:p>
    <w:p w14:paraId="3E96C390" w14:textId="77777777" w:rsidR="002871E8" w:rsidRPr="002871E8" w:rsidRDefault="002871E8" w:rsidP="002871E8">
      <w:pPr>
        <w:pStyle w:val="DevConfigs"/>
        <w:rPr>
          <w:rStyle w:val="DevConfigGray"/>
        </w:rPr>
      </w:pPr>
      <w:r w:rsidRPr="002871E8">
        <w:rPr>
          <w:rStyle w:val="DevConfigGray"/>
        </w:rPr>
        <w:t xml:space="preserve"> ip address 10.0.0.5 255.255.255.252</w:t>
      </w:r>
    </w:p>
    <w:p w14:paraId="38D93B7D" w14:textId="77777777" w:rsidR="002871E8" w:rsidRPr="002871E8" w:rsidRDefault="002871E8" w:rsidP="002871E8">
      <w:pPr>
        <w:pStyle w:val="DevConfigs"/>
        <w:rPr>
          <w:rStyle w:val="DevConfigGray"/>
        </w:rPr>
      </w:pPr>
      <w:r w:rsidRPr="002871E8">
        <w:rPr>
          <w:rStyle w:val="DevConfigGray"/>
        </w:rPr>
        <w:t xml:space="preserve"> negotiation auto</w:t>
      </w:r>
    </w:p>
    <w:p w14:paraId="00CBEB87" w14:textId="77777777" w:rsidR="002871E8" w:rsidRPr="002871E8" w:rsidRDefault="002871E8" w:rsidP="002871E8">
      <w:pPr>
        <w:pStyle w:val="DevConfigs"/>
        <w:rPr>
          <w:rStyle w:val="DevConfigGray"/>
        </w:rPr>
      </w:pPr>
      <w:r w:rsidRPr="002871E8">
        <w:rPr>
          <w:rStyle w:val="DevConfigGray"/>
        </w:rPr>
        <w:t xml:space="preserve"> ipv6 address FE80::2:2 link-local</w:t>
      </w:r>
    </w:p>
    <w:p w14:paraId="2A17479A" w14:textId="77777777" w:rsidR="002871E8" w:rsidRPr="002871E8" w:rsidRDefault="002871E8" w:rsidP="002871E8">
      <w:pPr>
        <w:pStyle w:val="DevConfigs"/>
        <w:rPr>
          <w:rStyle w:val="DevConfigGray"/>
        </w:rPr>
      </w:pPr>
      <w:r w:rsidRPr="002871E8">
        <w:rPr>
          <w:rStyle w:val="DevConfigGray"/>
        </w:rPr>
        <w:t xml:space="preserve"> ipv6 address 2001:DB8:FEED:2::5/64</w:t>
      </w:r>
    </w:p>
    <w:p w14:paraId="5A22A334" w14:textId="77777777" w:rsidR="002871E8" w:rsidRPr="002871E8" w:rsidRDefault="002871E8" w:rsidP="002871E8">
      <w:pPr>
        <w:pStyle w:val="DevConfigs"/>
        <w:rPr>
          <w:rStyle w:val="DevConfigGray"/>
        </w:rPr>
      </w:pPr>
      <w:r w:rsidRPr="002871E8">
        <w:rPr>
          <w:rStyle w:val="DevConfigGray"/>
        </w:rPr>
        <w:t xml:space="preserve"> ospfv3 network point-to-point</w:t>
      </w:r>
    </w:p>
    <w:p w14:paraId="7DDBF96F" w14:textId="77777777" w:rsidR="002871E8" w:rsidRPr="002871E8" w:rsidRDefault="002871E8" w:rsidP="002871E8">
      <w:pPr>
        <w:pStyle w:val="DevConfigs"/>
        <w:rPr>
          <w:rStyle w:val="DevConfigGray"/>
        </w:rPr>
      </w:pPr>
      <w:r w:rsidRPr="002871E8">
        <w:rPr>
          <w:rStyle w:val="DevConfigGray"/>
        </w:rPr>
        <w:t xml:space="preserve"> ospfv3 1 ipv4 area 0</w:t>
      </w:r>
    </w:p>
    <w:p w14:paraId="7AFD2349" w14:textId="77777777" w:rsidR="002871E8" w:rsidRPr="002871E8" w:rsidRDefault="002871E8" w:rsidP="002871E8">
      <w:pPr>
        <w:pStyle w:val="DevConfigs"/>
        <w:rPr>
          <w:rStyle w:val="DevConfigGray"/>
        </w:rPr>
      </w:pPr>
      <w:r w:rsidRPr="002871E8">
        <w:rPr>
          <w:rStyle w:val="DevConfigGray"/>
        </w:rPr>
        <w:t xml:space="preserve"> ospfv3 1 ipv6 area 0</w:t>
      </w:r>
    </w:p>
    <w:p w14:paraId="5C3FB369" w14:textId="77777777" w:rsidR="002871E8" w:rsidRPr="002871E8" w:rsidRDefault="002871E8" w:rsidP="002871E8">
      <w:pPr>
        <w:pStyle w:val="DevConfigs"/>
        <w:rPr>
          <w:rStyle w:val="DevConfigGray"/>
        </w:rPr>
      </w:pPr>
      <w:r w:rsidRPr="002871E8">
        <w:rPr>
          <w:rStyle w:val="DevConfigGray"/>
        </w:rPr>
        <w:t>interface Serial0/1/0</w:t>
      </w:r>
    </w:p>
    <w:p w14:paraId="12D2A1C8" w14:textId="77777777" w:rsidR="002871E8" w:rsidRPr="002871E8" w:rsidRDefault="002871E8" w:rsidP="002871E8">
      <w:pPr>
        <w:pStyle w:val="DevConfigs"/>
        <w:rPr>
          <w:rStyle w:val="DevConfigGray"/>
        </w:rPr>
      </w:pPr>
      <w:r w:rsidRPr="002871E8">
        <w:rPr>
          <w:rStyle w:val="DevConfigGray"/>
        </w:rPr>
        <w:t xml:space="preserve"> no ip address</w:t>
      </w:r>
    </w:p>
    <w:p w14:paraId="359538F1" w14:textId="77777777" w:rsidR="002871E8" w:rsidRPr="002871E8" w:rsidRDefault="002871E8" w:rsidP="002871E8">
      <w:pPr>
        <w:pStyle w:val="DevConfigs"/>
        <w:rPr>
          <w:rStyle w:val="DevConfigGray"/>
        </w:rPr>
      </w:pPr>
      <w:r w:rsidRPr="002871E8">
        <w:rPr>
          <w:rStyle w:val="DevConfigGray"/>
        </w:rPr>
        <w:t>interface Serial0/1/1</w:t>
      </w:r>
    </w:p>
    <w:p w14:paraId="38B653BD" w14:textId="77777777" w:rsidR="002871E8" w:rsidRPr="002871E8" w:rsidRDefault="002871E8" w:rsidP="002871E8">
      <w:pPr>
        <w:pStyle w:val="DevConfigs"/>
        <w:rPr>
          <w:rStyle w:val="DevConfigGray"/>
        </w:rPr>
      </w:pPr>
      <w:r w:rsidRPr="002871E8">
        <w:rPr>
          <w:rStyle w:val="DevConfigGray"/>
        </w:rPr>
        <w:t xml:space="preserve"> no ip address</w:t>
      </w:r>
    </w:p>
    <w:p w14:paraId="45B73980" w14:textId="77777777" w:rsidR="002871E8" w:rsidRPr="002871E8" w:rsidRDefault="002871E8" w:rsidP="002871E8">
      <w:pPr>
        <w:pStyle w:val="DevConfigs"/>
        <w:rPr>
          <w:rStyle w:val="DevConfigGray"/>
        </w:rPr>
      </w:pPr>
      <w:r w:rsidRPr="002871E8">
        <w:rPr>
          <w:rStyle w:val="DevConfigGray"/>
        </w:rPr>
        <w:t>interface Serial0/2/0</w:t>
      </w:r>
    </w:p>
    <w:p w14:paraId="2125B40D" w14:textId="77777777" w:rsidR="002871E8" w:rsidRPr="002871E8" w:rsidRDefault="002871E8" w:rsidP="002871E8">
      <w:pPr>
        <w:pStyle w:val="DevConfigs"/>
        <w:rPr>
          <w:rStyle w:val="DevConfigGray"/>
        </w:rPr>
      </w:pPr>
      <w:r w:rsidRPr="002871E8">
        <w:rPr>
          <w:rStyle w:val="DevConfigGray"/>
        </w:rPr>
        <w:t xml:space="preserve"> no ip address</w:t>
      </w:r>
    </w:p>
    <w:p w14:paraId="3E791450" w14:textId="77777777" w:rsidR="002871E8" w:rsidRPr="002871E8" w:rsidRDefault="002871E8" w:rsidP="002871E8">
      <w:pPr>
        <w:pStyle w:val="DevConfigs"/>
        <w:rPr>
          <w:rStyle w:val="DevConfigGray"/>
        </w:rPr>
      </w:pPr>
      <w:r w:rsidRPr="002871E8">
        <w:rPr>
          <w:rStyle w:val="DevConfigGray"/>
        </w:rPr>
        <w:t>interface Serial0/2/1</w:t>
      </w:r>
    </w:p>
    <w:p w14:paraId="460D26BD" w14:textId="77777777" w:rsidR="002871E8" w:rsidRPr="002871E8" w:rsidRDefault="002871E8" w:rsidP="002871E8">
      <w:pPr>
        <w:pStyle w:val="DevConfigs"/>
        <w:rPr>
          <w:rStyle w:val="DevConfigGray"/>
        </w:rPr>
      </w:pPr>
      <w:r w:rsidRPr="002871E8">
        <w:rPr>
          <w:rStyle w:val="DevConfigGray"/>
        </w:rPr>
        <w:t xml:space="preserve"> no ip address</w:t>
      </w:r>
    </w:p>
    <w:p w14:paraId="01940D29" w14:textId="77777777" w:rsidR="002871E8" w:rsidRPr="002871E8" w:rsidRDefault="002871E8" w:rsidP="002871E8">
      <w:pPr>
        <w:pStyle w:val="DevConfigs"/>
        <w:rPr>
          <w:rStyle w:val="DevConfigGray"/>
        </w:rPr>
      </w:pPr>
      <w:r w:rsidRPr="002871E8">
        <w:rPr>
          <w:rStyle w:val="DevConfigGray"/>
        </w:rPr>
        <w:t>interface GigabitEthernet0</w:t>
      </w:r>
    </w:p>
    <w:p w14:paraId="27C991F9"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vrf</w:t>
      </w:r>
      <w:proofErr w:type="spellEnd"/>
      <w:r w:rsidRPr="002871E8">
        <w:rPr>
          <w:rStyle w:val="DevConfigGray"/>
        </w:rPr>
        <w:t xml:space="preserve"> forwarding </w:t>
      </w:r>
      <w:proofErr w:type="spellStart"/>
      <w:r w:rsidRPr="002871E8">
        <w:rPr>
          <w:rStyle w:val="DevConfigGray"/>
        </w:rPr>
        <w:t>Mgmt-intf</w:t>
      </w:r>
      <w:proofErr w:type="spellEnd"/>
    </w:p>
    <w:p w14:paraId="7AF1BA26" w14:textId="77777777" w:rsidR="002871E8" w:rsidRPr="002871E8" w:rsidRDefault="002871E8" w:rsidP="002871E8">
      <w:pPr>
        <w:pStyle w:val="DevConfigs"/>
        <w:rPr>
          <w:rStyle w:val="DevConfigGray"/>
        </w:rPr>
      </w:pPr>
      <w:r w:rsidRPr="002871E8">
        <w:rPr>
          <w:rStyle w:val="DevConfigGray"/>
        </w:rPr>
        <w:t xml:space="preserve"> no ip address</w:t>
      </w:r>
    </w:p>
    <w:p w14:paraId="267F2E18" w14:textId="77777777" w:rsidR="002871E8" w:rsidRPr="002871E8" w:rsidRDefault="002871E8" w:rsidP="002871E8">
      <w:pPr>
        <w:pStyle w:val="DevConfigs"/>
        <w:rPr>
          <w:rStyle w:val="DevConfigGray"/>
        </w:rPr>
      </w:pPr>
      <w:r w:rsidRPr="002871E8">
        <w:rPr>
          <w:rStyle w:val="DevConfigGray"/>
        </w:rPr>
        <w:t xml:space="preserve"> negotiation auto</w:t>
      </w:r>
    </w:p>
    <w:p w14:paraId="78180856" w14:textId="77777777" w:rsidR="002871E8" w:rsidRPr="002871E8" w:rsidRDefault="002871E8" w:rsidP="002871E8">
      <w:pPr>
        <w:pStyle w:val="DevConfigs"/>
        <w:rPr>
          <w:rStyle w:val="DevConfigGray"/>
        </w:rPr>
      </w:pPr>
      <w:r w:rsidRPr="002871E8">
        <w:rPr>
          <w:rStyle w:val="DevConfigGray"/>
        </w:rPr>
        <w:t>router ospfv3 1</w:t>
      </w:r>
    </w:p>
    <w:p w14:paraId="4D04BF3B" w14:textId="77777777" w:rsidR="002871E8" w:rsidRPr="002871E8" w:rsidRDefault="002871E8" w:rsidP="002871E8">
      <w:pPr>
        <w:pStyle w:val="DevConfigs"/>
        <w:rPr>
          <w:rStyle w:val="DevConfigGray"/>
        </w:rPr>
      </w:pPr>
      <w:r w:rsidRPr="002871E8">
        <w:rPr>
          <w:rStyle w:val="DevConfigGray"/>
        </w:rPr>
        <w:t xml:space="preserve"> address-family ipv4 unicast</w:t>
      </w:r>
    </w:p>
    <w:p w14:paraId="4A291B2A" w14:textId="77777777" w:rsidR="002871E8" w:rsidRPr="002871E8" w:rsidRDefault="002871E8" w:rsidP="002871E8">
      <w:pPr>
        <w:pStyle w:val="DevConfigs"/>
        <w:rPr>
          <w:rStyle w:val="DevConfigGray"/>
        </w:rPr>
      </w:pPr>
      <w:r w:rsidRPr="002871E8">
        <w:rPr>
          <w:rStyle w:val="DevConfigGray"/>
        </w:rPr>
        <w:t xml:space="preserve">  router-id 2.2.2.2</w:t>
      </w:r>
    </w:p>
    <w:p w14:paraId="26040735" w14:textId="77777777" w:rsidR="002871E8" w:rsidRPr="002871E8" w:rsidRDefault="002871E8" w:rsidP="002871E8">
      <w:pPr>
        <w:pStyle w:val="DevConfigs"/>
        <w:rPr>
          <w:rStyle w:val="DevConfigGray"/>
        </w:rPr>
      </w:pPr>
      <w:r w:rsidRPr="002871E8">
        <w:rPr>
          <w:rStyle w:val="DevConfigGray"/>
        </w:rPr>
        <w:t xml:space="preserve"> exit-address-family</w:t>
      </w:r>
    </w:p>
    <w:p w14:paraId="039533C8" w14:textId="77777777" w:rsidR="002871E8" w:rsidRPr="002871E8" w:rsidRDefault="002871E8" w:rsidP="002871E8">
      <w:pPr>
        <w:pStyle w:val="DevConfigs"/>
        <w:rPr>
          <w:rStyle w:val="DevConfigGray"/>
        </w:rPr>
      </w:pPr>
      <w:r w:rsidRPr="002871E8">
        <w:rPr>
          <w:rStyle w:val="DevConfigGray"/>
        </w:rPr>
        <w:t xml:space="preserve"> address-family ipv6 unicast</w:t>
      </w:r>
    </w:p>
    <w:p w14:paraId="0DF023A0" w14:textId="77777777" w:rsidR="002871E8" w:rsidRPr="002871E8" w:rsidRDefault="002871E8" w:rsidP="002871E8">
      <w:pPr>
        <w:pStyle w:val="DevConfigs"/>
        <w:rPr>
          <w:rStyle w:val="DevConfigGray"/>
        </w:rPr>
      </w:pPr>
      <w:r w:rsidRPr="002871E8">
        <w:rPr>
          <w:rStyle w:val="DevConfigGray"/>
        </w:rPr>
        <w:t xml:space="preserve">  router-id 2.2.2.2</w:t>
      </w:r>
    </w:p>
    <w:p w14:paraId="50936BCB" w14:textId="77777777" w:rsidR="002871E8" w:rsidRPr="002871E8" w:rsidRDefault="002871E8" w:rsidP="002871E8">
      <w:pPr>
        <w:pStyle w:val="DevConfigs"/>
        <w:rPr>
          <w:rStyle w:val="DevConfigGray"/>
        </w:rPr>
      </w:pPr>
      <w:r w:rsidRPr="002871E8">
        <w:rPr>
          <w:rStyle w:val="DevConfigGray"/>
        </w:rPr>
        <w:t xml:space="preserve"> exit-address-family</w:t>
      </w:r>
    </w:p>
    <w:p w14:paraId="429B2D34" w14:textId="77777777" w:rsidR="002871E8" w:rsidRPr="002871E8" w:rsidRDefault="002871E8" w:rsidP="002871E8">
      <w:pPr>
        <w:pStyle w:val="DevConfigs"/>
        <w:rPr>
          <w:rStyle w:val="DevConfigGray"/>
        </w:rPr>
      </w:pPr>
      <w:r w:rsidRPr="002871E8">
        <w:rPr>
          <w:rStyle w:val="DevConfigGray"/>
        </w:rPr>
        <w:t xml:space="preserve">router </w:t>
      </w:r>
      <w:proofErr w:type="spellStart"/>
      <w:r w:rsidRPr="002871E8">
        <w:rPr>
          <w:rStyle w:val="DevConfigGray"/>
        </w:rPr>
        <w:t>bgp</w:t>
      </w:r>
      <w:proofErr w:type="spellEnd"/>
      <w:r w:rsidRPr="002871E8">
        <w:rPr>
          <w:rStyle w:val="DevConfigGray"/>
        </w:rPr>
        <w:t xml:space="preserve"> 65000</w:t>
      </w:r>
    </w:p>
    <w:p w14:paraId="5621F14A"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bgp</w:t>
      </w:r>
      <w:proofErr w:type="spellEnd"/>
      <w:r w:rsidRPr="002871E8">
        <w:rPr>
          <w:rStyle w:val="DevConfigGray"/>
        </w:rPr>
        <w:t xml:space="preserve"> cluster-id 999</w:t>
      </w:r>
    </w:p>
    <w:p w14:paraId="6F329612"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bgp</w:t>
      </w:r>
      <w:proofErr w:type="spellEnd"/>
      <w:r w:rsidRPr="002871E8">
        <w:rPr>
          <w:rStyle w:val="DevConfigGray"/>
        </w:rPr>
        <w:t xml:space="preserve"> log-neighbor-changes</w:t>
      </w:r>
    </w:p>
    <w:p w14:paraId="02B429DA" w14:textId="77777777" w:rsidR="002871E8" w:rsidRPr="002871E8" w:rsidRDefault="002871E8" w:rsidP="002871E8">
      <w:pPr>
        <w:pStyle w:val="DevConfigs"/>
        <w:rPr>
          <w:rStyle w:val="DevConfigGray"/>
        </w:rPr>
      </w:pPr>
      <w:r w:rsidRPr="002871E8">
        <w:rPr>
          <w:rStyle w:val="DevConfigGray"/>
        </w:rPr>
        <w:t xml:space="preserve"> neighbor 10.0.0.2 remote-as 65000</w:t>
      </w:r>
    </w:p>
    <w:p w14:paraId="54B646AB" w14:textId="77777777" w:rsidR="002871E8" w:rsidRPr="002871E8" w:rsidRDefault="002871E8" w:rsidP="002871E8">
      <w:pPr>
        <w:pStyle w:val="DevConfigs"/>
        <w:rPr>
          <w:rStyle w:val="DevConfigGray"/>
        </w:rPr>
      </w:pPr>
      <w:r w:rsidRPr="002871E8">
        <w:rPr>
          <w:rStyle w:val="DevConfigGray"/>
        </w:rPr>
        <w:t xml:space="preserve"> neighbor 10.0.0.6 remote-as 65000</w:t>
      </w:r>
    </w:p>
    <w:p w14:paraId="6FC1E9FC" w14:textId="77777777" w:rsidR="002871E8" w:rsidRPr="002871E8" w:rsidRDefault="002871E8" w:rsidP="002871E8">
      <w:pPr>
        <w:pStyle w:val="DevConfigs"/>
        <w:rPr>
          <w:rStyle w:val="DevConfigGray"/>
        </w:rPr>
      </w:pPr>
      <w:r w:rsidRPr="002871E8">
        <w:rPr>
          <w:rStyle w:val="DevConfigGray"/>
        </w:rPr>
        <w:t xml:space="preserve"> neighbor 2001:DB8:FEED:1::2 remote-as 65000</w:t>
      </w:r>
    </w:p>
    <w:p w14:paraId="7D3A4D8C" w14:textId="77777777" w:rsidR="002871E8" w:rsidRPr="002871E8" w:rsidRDefault="002871E8" w:rsidP="002871E8">
      <w:pPr>
        <w:pStyle w:val="DevConfigs"/>
        <w:rPr>
          <w:rStyle w:val="DevConfigGray"/>
        </w:rPr>
      </w:pPr>
      <w:r w:rsidRPr="002871E8">
        <w:rPr>
          <w:rStyle w:val="DevConfigGray"/>
        </w:rPr>
        <w:t xml:space="preserve"> neighbor 2001:DB8:FEED:2::6 remote-as 65000</w:t>
      </w:r>
    </w:p>
    <w:p w14:paraId="40BDEE5E" w14:textId="77777777" w:rsidR="002871E8" w:rsidRPr="002871E8" w:rsidRDefault="002871E8" w:rsidP="002871E8">
      <w:pPr>
        <w:pStyle w:val="DevConfigs"/>
        <w:rPr>
          <w:rStyle w:val="DevConfigGray"/>
        </w:rPr>
      </w:pPr>
      <w:r w:rsidRPr="002871E8">
        <w:rPr>
          <w:rStyle w:val="DevConfigGray"/>
        </w:rPr>
        <w:t xml:space="preserve"> address-family ipv4</w:t>
      </w:r>
    </w:p>
    <w:p w14:paraId="516E6563" w14:textId="77777777" w:rsidR="002871E8" w:rsidRPr="002871E8" w:rsidRDefault="002871E8" w:rsidP="002871E8">
      <w:pPr>
        <w:pStyle w:val="DevConfigs"/>
        <w:rPr>
          <w:rStyle w:val="DevConfigGray"/>
        </w:rPr>
      </w:pPr>
      <w:r w:rsidRPr="002871E8">
        <w:rPr>
          <w:rStyle w:val="DevConfigGray"/>
        </w:rPr>
        <w:t xml:space="preserve">  network 172.16.0.0</w:t>
      </w:r>
    </w:p>
    <w:p w14:paraId="13346D9F" w14:textId="77777777" w:rsidR="002871E8" w:rsidRPr="002871E8" w:rsidRDefault="002871E8" w:rsidP="002871E8">
      <w:pPr>
        <w:pStyle w:val="DevConfigs"/>
        <w:rPr>
          <w:rStyle w:val="DevConfigGray"/>
        </w:rPr>
      </w:pPr>
      <w:r w:rsidRPr="002871E8">
        <w:rPr>
          <w:rStyle w:val="DevConfigGray"/>
        </w:rPr>
        <w:t xml:space="preserve">  neighbor 10.0.0.2 activate</w:t>
      </w:r>
    </w:p>
    <w:p w14:paraId="5D5E1A64" w14:textId="77777777" w:rsidR="002871E8" w:rsidRPr="002871E8" w:rsidRDefault="002871E8" w:rsidP="002871E8">
      <w:pPr>
        <w:pStyle w:val="DevConfigs"/>
        <w:rPr>
          <w:rStyle w:val="DevConfigGray"/>
        </w:rPr>
      </w:pPr>
      <w:r w:rsidRPr="002871E8">
        <w:rPr>
          <w:rStyle w:val="DevConfigGray"/>
        </w:rPr>
        <w:t xml:space="preserve">  neighbor 10.0.0.2 route-reflector-client</w:t>
      </w:r>
    </w:p>
    <w:p w14:paraId="7E275FEA" w14:textId="77777777" w:rsidR="002871E8" w:rsidRPr="002871E8" w:rsidRDefault="002871E8" w:rsidP="002871E8">
      <w:pPr>
        <w:pStyle w:val="DevConfigs"/>
        <w:rPr>
          <w:rStyle w:val="DevConfigGray"/>
        </w:rPr>
      </w:pPr>
      <w:r w:rsidRPr="002871E8">
        <w:rPr>
          <w:rStyle w:val="DevConfigGray"/>
        </w:rPr>
        <w:t xml:space="preserve">  neighbor 10.0.0.6 activate</w:t>
      </w:r>
    </w:p>
    <w:p w14:paraId="4797A24C" w14:textId="77777777" w:rsidR="002871E8" w:rsidRPr="002871E8" w:rsidRDefault="002871E8" w:rsidP="002871E8">
      <w:pPr>
        <w:pStyle w:val="DevConfigs"/>
        <w:rPr>
          <w:rStyle w:val="DevConfigGray"/>
        </w:rPr>
      </w:pPr>
      <w:r w:rsidRPr="002871E8">
        <w:rPr>
          <w:rStyle w:val="DevConfigGray"/>
        </w:rPr>
        <w:t xml:space="preserve">  neighbor 10.0.0.6 route-reflector-client</w:t>
      </w:r>
    </w:p>
    <w:p w14:paraId="1F3A150E" w14:textId="77777777" w:rsidR="002871E8" w:rsidRPr="002871E8" w:rsidRDefault="002871E8" w:rsidP="002871E8">
      <w:pPr>
        <w:pStyle w:val="DevConfigs"/>
        <w:rPr>
          <w:rStyle w:val="DevConfigGray"/>
        </w:rPr>
      </w:pPr>
      <w:r w:rsidRPr="002871E8">
        <w:rPr>
          <w:rStyle w:val="DevConfigGray"/>
        </w:rPr>
        <w:t xml:space="preserve">  no neighbor 2001:DB8:FEED:1::2 activate</w:t>
      </w:r>
    </w:p>
    <w:p w14:paraId="12466C97" w14:textId="77777777" w:rsidR="002871E8" w:rsidRPr="002871E8" w:rsidRDefault="002871E8" w:rsidP="002871E8">
      <w:pPr>
        <w:pStyle w:val="DevConfigs"/>
        <w:rPr>
          <w:rStyle w:val="DevConfigGray"/>
        </w:rPr>
      </w:pPr>
      <w:r w:rsidRPr="002871E8">
        <w:rPr>
          <w:rStyle w:val="DevConfigGray"/>
        </w:rPr>
        <w:t xml:space="preserve">  no neighbor 2001:DB8:FEED:2::6 activate</w:t>
      </w:r>
    </w:p>
    <w:p w14:paraId="32C0A0AB" w14:textId="77777777" w:rsidR="002871E8" w:rsidRPr="002871E8" w:rsidRDefault="002871E8" w:rsidP="002871E8">
      <w:pPr>
        <w:pStyle w:val="DevConfigs"/>
        <w:rPr>
          <w:rStyle w:val="DevConfigGray"/>
        </w:rPr>
      </w:pPr>
      <w:r w:rsidRPr="002871E8">
        <w:rPr>
          <w:rStyle w:val="DevConfigGray"/>
        </w:rPr>
        <w:t xml:space="preserve"> exit-address-family</w:t>
      </w:r>
    </w:p>
    <w:p w14:paraId="22E0825C" w14:textId="77777777" w:rsidR="002871E8" w:rsidRPr="002871E8" w:rsidRDefault="002871E8" w:rsidP="002871E8">
      <w:pPr>
        <w:pStyle w:val="DevConfigs"/>
        <w:rPr>
          <w:rStyle w:val="DevConfigGray"/>
        </w:rPr>
      </w:pPr>
      <w:r w:rsidRPr="002871E8">
        <w:rPr>
          <w:rStyle w:val="DevConfigGray"/>
        </w:rPr>
        <w:t xml:space="preserve"> address-family ipv6</w:t>
      </w:r>
    </w:p>
    <w:p w14:paraId="19F5CCC8" w14:textId="77777777" w:rsidR="002871E8" w:rsidRPr="002871E8" w:rsidRDefault="002871E8" w:rsidP="002871E8">
      <w:pPr>
        <w:pStyle w:val="DevConfigs"/>
        <w:rPr>
          <w:rStyle w:val="DevConfigGray"/>
        </w:rPr>
      </w:pPr>
      <w:r w:rsidRPr="002871E8">
        <w:rPr>
          <w:rStyle w:val="DevConfigGray"/>
        </w:rPr>
        <w:t xml:space="preserve">  network 2001:DB8:A000::/36</w:t>
      </w:r>
    </w:p>
    <w:p w14:paraId="05BDC178" w14:textId="77777777" w:rsidR="002871E8" w:rsidRPr="002871E8" w:rsidRDefault="002871E8" w:rsidP="002871E8">
      <w:pPr>
        <w:pStyle w:val="DevConfigs"/>
        <w:rPr>
          <w:rStyle w:val="DevConfigGray"/>
        </w:rPr>
      </w:pPr>
      <w:r w:rsidRPr="002871E8">
        <w:rPr>
          <w:rStyle w:val="DevConfigGray"/>
        </w:rPr>
        <w:t xml:space="preserve">  neighbor 2001:DB8:FEED:1::2 activate</w:t>
      </w:r>
    </w:p>
    <w:p w14:paraId="5BB3BD88" w14:textId="77777777" w:rsidR="002871E8" w:rsidRPr="002871E8" w:rsidRDefault="002871E8" w:rsidP="002871E8">
      <w:pPr>
        <w:pStyle w:val="DevConfigs"/>
        <w:rPr>
          <w:rStyle w:val="DevConfigGray"/>
        </w:rPr>
      </w:pPr>
      <w:r w:rsidRPr="002871E8">
        <w:rPr>
          <w:rStyle w:val="DevConfigGray"/>
        </w:rPr>
        <w:t xml:space="preserve">  neighbor 2001:DB8:FEED:1::2 route-reflector-client</w:t>
      </w:r>
    </w:p>
    <w:p w14:paraId="197AF94E" w14:textId="77777777" w:rsidR="002871E8" w:rsidRPr="002871E8" w:rsidRDefault="002871E8" w:rsidP="002871E8">
      <w:pPr>
        <w:pStyle w:val="DevConfigs"/>
        <w:rPr>
          <w:rStyle w:val="DevConfigGray"/>
        </w:rPr>
      </w:pPr>
      <w:r w:rsidRPr="002871E8">
        <w:rPr>
          <w:rStyle w:val="DevConfigGray"/>
        </w:rPr>
        <w:t xml:space="preserve">  neighbor 2001:DB8:FEED:2::6 activate</w:t>
      </w:r>
    </w:p>
    <w:p w14:paraId="1DBAD238" w14:textId="77777777" w:rsidR="002871E8" w:rsidRPr="002871E8" w:rsidRDefault="002871E8" w:rsidP="002871E8">
      <w:pPr>
        <w:pStyle w:val="DevConfigs"/>
        <w:rPr>
          <w:rStyle w:val="DevConfigGray"/>
        </w:rPr>
      </w:pPr>
      <w:r w:rsidRPr="002871E8">
        <w:rPr>
          <w:rStyle w:val="DevConfigGray"/>
        </w:rPr>
        <w:t xml:space="preserve"> exit-address-family</w:t>
      </w:r>
    </w:p>
    <w:p w14:paraId="231F809E" w14:textId="77777777" w:rsidR="002871E8" w:rsidRPr="002871E8" w:rsidRDefault="002871E8" w:rsidP="002871E8">
      <w:pPr>
        <w:pStyle w:val="DevConfigs"/>
        <w:rPr>
          <w:rStyle w:val="DevConfigGray"/>
        </w:rPr>
      </w:pPr>
      <w:r w:rsidRPr="002871E8">
        <w:rPr>
          <w:rStyle w:val="DevConfigGray"/>
        </w:rPr>
        <w:t xml:space="preserve">ip forward-protocol </w:t>
      </w:r>
      <w:proofErr w:type="spellStart"/>
      <w:r w:rsidRPr="002871E8">
        <w:rPr>
          <w:rStyle w:val="DevConfigGray"/>
        </w:rPr>
        <w:t>nd</w:t>
      </w:r>
      <w:proofErr w:type="spellEnd"/>
    </w:p>
    <w:p w14:paraId="0A95F1D0" w14:textId="77777777" w:rsidR="002871E8" w:rsidRPr="002871E8" w:rsidRDefault="002871E8" w:rsidP="002871E8">
      <w:pPr>
        <w:pStyle w:val="DevConfigs"/>
        <w:rPr>
          <w:rStyle w:val="DevConfigGray"/>
        </w:rPr>
      </w:pPr>
      <w:r w:rsidRPr="002871E8">
        <w:rPr>
          <w:rStyle w:val="DevConfigGray"/>
        </w:rPr>
        <w:t>no ip http server</w:t>
      </w:r>
    </w:p>
    <w:p w14:paraId="356A65D2" w14:textId="77777777" w:rsidR="002871E8" w:rsidRPr="002871E8" w:rsidRDefault="002871E8" w:rsidP="002871E8">
      <w:pPr>
        <w:pStyle w:val="DevConfigs"/>
        <w:rPr>
          <w:rStyle w:val="DevConfigGray"/>
        </w:rPr>
      </w:pPr>
      <w:r w:rsidRPr="002871E8">
        <w:rPr>
          <w:rStyle w:val="DevConfigGray"/>
        </w:rPr>
        <w:t>ip http secure-server</w:t>
      </w:r>
    </w:p>
    <w:p w14:paraId="4DD0F80A" w14:textId="77777777" w:rsidR="002871E8" w:rsidRPr="002871E8" w:rsidRDefault="002871E8" w:rsidP="002871E8">
      <w:pPr>
        <w:pStyle w:val="DevConfigs"/>
        <w:rPr>
          <w:rStyle w:val="DevConfigGray"/>
        </w:rPr>
      </w:pPr>
      <w:r w:rsidRPr="002871E8">
        <w:rPr>
          <w:rStyle w:val="DevConfigGray"/>
        </w:rPr>
        <w:t>ip route 172.16.0.0 255.255.0.0 Null0</w:t>
      </w:r>
    </w:p>
    <w:p w14:paraId="64C86DCC" w14:textId="77777777" w:rsidR="002871E8" w:rsidRPr="002871E8" w:rsidRDefault="002871E8" w:rsidP="002871E8">
      <w:pPr>
        <w:pStyle w:val="DevConfigs"/>
        <w:rPr>
          <w:rStyle w:val="DevConfigGray"/>
        </w:rPr>
      </w:pPr>
      <w:r w:rsidRPr="002871E8">
        <w:rPr>
          <w:rStyle w:val="DevConfigGray"/>
        </w:rPr>
        <w:t>ip ssh bulk-mode 131072</w:t>
      </w:r>
    </w:p>
    <w:p w14:paraId="782926F6" w14:textId="77777777" w:rsidR="002871E8" w:rsidRPr="002871E8" w:rsidRDefault="002871E8" w:rsidP="002871E8">
      <w:pPr>
        <w:pStyle w:val="DevConfigs"/>
        <w:rPr>
          <w:rStyle w:val="DevConfigGray"/>
        </w:rPr>
      </w:pPr>
      <w:r w:rsidRPr="002871E8">
        <w:rPr>
          <w:rStyle w:val="DevConfigGray"/>
        </w:rPr>
        <w:t>ipv6 route 2001:DB8:A000::/36 Null0</w:t>
      </w:r>
    </w:p>
    <w:p w14:paraId="5DC8B53C" w14:textId="77777777" w:rsidR="002871E8" w:rsidRPr="002871E8" w:rsidRDefault="002871E8" w:rsidP="002871E8">
      <w:pPr>
        <w:pStyle w:val="DevConfigs"/>
        <w:rPr>
          <w:rStyle w:val="DevConfigGray"/>
        </w:rPr>
      </w:pPr>
      <w:r w:rsidRPr="002871E8">
        <w:rPr>
          <w:rStyle w:val="DevConfigGray"/>
        </w:rPr>
        <w:t>control-plane</w:t>
      </w:r>
    </w:p>
    <w:p w14:paraId="77DDA106" w14:textId="77777777" w:rsidR="002871E8" w:rsidRPr="002871E8" w:rsidRDefault="002871E8" w:rsidP="002871E8">
      <w:pPr>
        <w:pStyle w:val="DevConfigs"/>
        <w:rPr>
          <w:rStyle w:val="DevConfigGray"/>
        </w:rPr>
      </w:pPr>
      <w:r w:rsidRPr="002871E8">
        <w:rPr>
          <w:rStyle w:val="DevConfigGray"/>
        </w:rPr>
        <w:lastRenderedPageBreak/>
        <w:t>line con 0</w:t>
      </w:r>
    </w:p>
    <w:p w14:paraId="0C776868" w14:textId="77777777" w:rsidR="002871E8" w:rsidRPr="002871E8" w:rsidRDefault="002871E8" w:rsidP="002871E8">
      <w:pPr>
        <w:pStyle w:val="DevConfigs"/>
        <w:rPr>
          <w:rStyle w:val="DevConfigGray"/>
        </w:rPr>
      </w:pPr>
      <w:r w:rsidRPr="002871E8">
        <w:rPr>
          <w:rStyle w:val="DevConfigGray"/>
        </w:rPr>
        <w:t xml:space="preserve"> exec-timeout 0 0</w:t>
      </w:r>
    </w:p>
    <w:p w14:paraId="5BED0FC2" w14:textId="77777777" w:rsidR="002871E8" w:rsidRPr="002871E8" w:rsidRDefault="002871E8" w:rsidP="002871E8">
      <w:pPr>
        <w:pStyle w:val="DevConfigs"/>
        <w:rPr>
          <w:rStyle w:val="DevConfigGray"/>
        </w:rPr>
      </w:pPr>
      <w:r w:rsidRPr="002871E8">
        <w:rPr>
          <w:rStyle w:val="DevConfigGray"/>
        </w:rPr>
        <w:t xml:space="preserve"> logging synchronous</w:t>
      </w:r>
    </w:p>
    <w:p w14:paraId="3082653C"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stopbits</w:t>
      </w:r>
      <w:proofErr w:type="spellEnd"/>
      <w:r w:rsidRPr="002871E8">
        <w:rPr>
          <w:rStyle w:val="DevConfigGray"/>
        </w:rPr>
        <w:t xml:space="preserve"> 1</w:t>
      </w:r>
    </w:p>
    <w:p w14:paraId="15728DE2" w14:textId="77777777" w:rsidR="002871E8" w:rsidRPr="002871E8" w:rsidRDefault="002871E8" w:rsidP="002871E8">
      <w:pPr>
        <w:pStyle w:val="DevConfigs"/>
        <w:rPr>
          <w:rStyle w:val="DevConfigGray"/>
        </w:rPr>
      </w:pPr>
      <w:r w:rsidRPr="002871E8">
        <w:rPr>
          <w:rStyle w:val="DevConfigGray"/>
        </w:rPr>
        <w:t>line aux 0</w:t>
      </w:r>
    </w:p>
    <w:p w14:paraId="66B9DDD5" w14:textId="77777777" w:rsidR="002871E8" w:rsidRPr="002871E8" w:rsidRDefault="002871E8" w:rsidP="002871E8">
      <w:pPr>
        <w:pStyle w:val="DevConfigs"/>
        <w:rPr>
          <w:rStyle w:val="DevConfigGray"/>
        </w:rPr>
      </w:pPr>
      <w:r w:rsidRPr="002871E8">
        <w:rPr>
          <w:rStyle w:val="DevConfigGray"/>
        </w:rPr>
        <w:t xml:space="preserve">line </w:t>
      </w:r>
      <w:proofErr w:type="spellStart"/>
      <w:r w:rsidRPr="002871E8">
        <w:rPr>
          <w:rStyle w:val="DevConfigGray"/>
        </w:rPr>
        <w:t>vty</w:t>
      </w:r>
      <w:proofErr w:type="spellEnd"/>
      <w:r w:rsidRPr="002871E8">
        <w:rPr>
          <w:rStyle w:val="DevConfigGray"/>
        </w:rPr>
        <w:t xml:space="preserve"> 0 4</w:t>
      </w:r>
    </w:p>
    <w:p w14:paraId="03802034" w14:textId="77777777" w:rsidR="002871E8" w:rsidRPr="002871E8" w:rsidRDefault="002871E8" w:rsidP="002871E8">
      <w:pPr>
        <w:pStyle w:val="DevConfigs"/>
        <w:rPr>
          <w:rStyle w:val="DevConfigGray"/>
        </w:rPr>
      </w:pPr>
      <w:r w:rsidRPr="002871E8">
        <w:rPr>
          <w:rStyle w:val="DevConfigGray"/>
        </w:rPr>
        <w:t xml:space="preserve"> login</w:t>
      </w:r>
    </w:p>
    <w:p w14:paraId="65602CFA" w14:textId="77777777" w:rsidR="002871E8" w:rsidRPr="002871E8" w:rsidRDefault="002871E8" w:rsidP="002871E8">
      <w:pPr>
        <w:pStyle w:val="DevConfigs"/>
        <w:rPr>
          <w:rStyle w:val="DevConfigGray"/>
        </w:rPr>
      </w:pPr>
      <w:r w:rsidRPr="002871E8">
        <w:rPr>
          <w:rStyle w:val="DevConfigGray"/>
        </w:rPr>
        <w:t xml:space="preserve"> transport input ssh</w:t>
      </w:r>
    </w:p>
    <w:p w14:paraId="35AA549A" w14:textId="77777777" w:rsidR="002871E8" w:rsidRPr="002871E8" w:rsidRDefault="002871E8" w:rsidP="002871E8">
      <w:pPr>
        <w:pStyle w:val="DevConfigs"/>
        <w:rPr>
          <w:rStyle w:val="DevConfigGray"/>
        </w:rPr>
      </w:pPr>
      <w:r w:rsidRPr="002871E8">
        <w:rPr>
          <w:rStyle w:val="DevConfigGray"/>
        </w:rPr>
        <w:t xml:space="preserve">line </w:t>
      </w:r>
      <w:proofErr w:type="spellStart"/>
      <w:r w:rsidRPr="002871E8">
        <w:rPr>
          <w:rStyle w:val="DevConfigGray"/>
        </w:rPr>
        <w:t>vty</w:t>
      </w:r>
      <w:proofErr w:type="spellEnd"/>
      <w:r w:rsidRPr="002871E8">
        <w:rPr>
          <w:rStyle w:val="DevConfigGray"/>
        </w:rPr>
        <w:t xml:space="preserve"> 5 14</w:t>
      </w:r>
    </w:p>
    <w:p w14:paraId="627C735B" w14:textId="77777777" w:rsidR="002871E8" w:rsidRPr="002871E8" w:rsidRDefault="002871E8" w:rsidP="002871E8">
      <w:pPr>
        <w:pStyle w:val="DevConfigs"/>
        <w:rPr>
          <w:rStyle w:val="DevConfigGray"/>
        </w:rPr>
      </w:pPr>
      <w:r w:rsidRPr="002871E8">
        <w:rPr>
          <w:rStyle w:val="DevConfigGray"/>
        </w:rPr>
        <w:t xml:space="preserve"> login</w:t>
      </w:r>
    </w:p>
    <w:p w14:paraId="5B625AF9" w14:textId="77777777" w:rsidR="002871E8" w:rsidRPr="002871E8" w:rsidRDefault="002871E8" w:rsidP="002871E8">
      <w:pPr>
        <w:pStyle w:val="DevConfigs"/>
        <w:rPr>
          <w:rStyle w:val="DevConfigGray"/>
        </w:rPr>
      </w:pPr>
      <w:r w:rsidRPr="002871E8">
        <w:rPr>
          <w:rStyle w:val="DevConfigGray"/>
        </w:rPr>
        <w:t xml:space="preserve"> transport input ssh</w:t>
      </w:r>
    </w:p>
    <w:p w14:paraId="4D0BFC74" w14:textId="6748F864" w:rsidR="00F943EB" w:rsidRPr="00F943EB" w:rsidRDefault="002871E8" w:rsidP="002871E8">
      <w:pPr>
        <w:pStyle w:val="DevConfigs"/>
        <w:rPr>
          <w:rStyle w:val="DevConfigGray"/>
        </w:rPr>
      </w:pPr>
      <w:r w:rsidRPr="002871E8">
        <w:rPr>
          <w:rStyle w:val="DevConfigGray"/>
        </w:rPr>
        <w:t>end</w:t>
      </w:r>
    </w:p>
    <w:p w14:paraId="2EE759D9" w14:textId="5FE0BBFD" w:rsidR="00F943EB" w:rsidRPr="00390CE3" w:rsidRDefault="00F943EB" w:rsidP="00F943EB">
      <w:pPr>
        <w:pStyle w:val="DevConfigs"/>
        <w:rPr>
          <w:rStyle w:val="DevConfigGray"/>
        </w:rPr>
      </w:pPr>
      <w:r w:rsidRPr="00F943EB">
        <w:rPr>
          <w:rStyle w:val="DevConfigGray"/>
        </w:rPr>
        <w:t xml:space="preserve">R2#         </w:t>
      </w:r>
    </w:p>
    <w:p w14:paraId="0C3806F1" w14:textId="1035D9F7" w:rsidR="00390CE3" w:rsidRPr="00390CE3" w:rsidRDefault="00D64A13" w:rsidP="00D64A13">
      <w:pPr>
        <w:pStyle w:val="DevConfigs"/>
        <w:rPr>
          <w:rStyle w:val="DevConfigGray"/>
        </w:rPr>
      </w:pPr>
      <w:r w:rsidRPr="00D64A13">
        <w:rPr>
          <w:rStyle w:val="DevConfigGray"/>
        </w:rPr>
        <w:t xml:space="preserve">           </w:t>
      </w:r>
    </w:p>
    <w:p w14:paraId="73E8E411" w14:textId="72FD199C" w:rsidR="00A343F8" w:rsidRPr="00E05ABD" w:rsidRDefault="00A343F8" w:rsidP="00E05ABD">
      <w:pPr>
        <w:pStyle w:val="Heading1"/>
        <w:rPr>
          <w:rStyle w:val="LabSectionGray"/>
        </w:rPr>
      </w:pPr>
      <w:r w:rsidRPr="00E05ABD">
        <w:rPr>
          <w:rStyle w:val="LabSectionGray"/>
        </w:rPr>
        <w:t>Router R3</w:t>
      </w:r>
    </w:p>
    <w:p w14:paraId="13AF27F1" w14:textId="30F53E6E" w:rsidR="00A343F8" w:rsidRDefault="00A343F8" w:rsidP="00E05ABD">
      <w:pPr>
        <w:pStyle w:val="DevConfigs"/>
        <w:rPr>
          <w:rStyle w:val="DevConfigGray"/>
          <w:b/>
          <w:bCs/>
        </w:rPr>
      </w:pPr>
      <w:r w:rsidRPr="00E05ABD">
        <w:rPr>
          <w:rStyle w:val="DevConfigGray"/>
        </w:rPr>
        <w:t>R3#</w:t>
      </w:r>
      <w:r w:rsidR="00E05ABD">
        <w:rPr>
          <w:rStyle w:val="DevConfigGray"/>
        </w:rPr>
        <w:t xml:space="preserve"> </w:t>
      </w:r>
      <w:r w:rsidRPr="00E05ABD">
        <w:rPr>
          <w:rStyle w:val="DevConfigGray"/>
          <w:b/>
          <w:bCs/>
        </w:rPr>
        <w:t>show run</w:t>
      </w:r>
      <w:r w:rsidR="00AF35FB">
        <w:rPr>
          <w:rStyle w:val="DevConfigGray"/>
          <w:b/>
          <w:bCs/>
        </w:rPr>
        <w:t xml:space="preserve"> brief</w:t>
      </w:r>
    </w:p>
    <w:p w14:paraId="02653228" w14:textId="77777777" w:rsidR="002871E8" w:rsidRPr="002871E8" w:rsidRDefault="002871E8" w:rsidP="002871E8">
      <w:pPr>
        <w:pStyle w:val="DevConfigs"/>
        <w:rPr>
          <w:rStyle w:val="DevConfigGray"/>
        </w:rPr>
      </w:pPr>
      <w:r w:rsidRPr="002871E8">
        <w:rPr>
          <w:rStyle w:val="DevConfigGray"/>
        </w:rPr>
        <w:t>Building configuration...</w:t>
      </w:r>
    </w:p>
    <w:p w14:paraId="7F41D1D0" w14:textId="77777777" w:rsidR="002871E8" w:rsidRPr="002871E8" w:rsidRDefault="002871E8" w:rsidP="002871E8">
      <w:pPr>
        <w:pStyle w:val="DevConfigs"/>
        <w:rPr>
          <w:rStyle w:val="DevConfigGray"/>
        </w:rPr>
      </w:pPr>
    </w:p>
    <w:p w14:paraId="1B1B1BFE" w14:textId="77777777" w:rsidR="002871E8" w:rsidRPr="002871E8" w:rsidRDefault="002871E8" w:rsidP="002871E8">
      <w:pPr>
        <w:pStyle w:val="DevConfigs"/>
        <w:rPr>
          <w:rStyle w:val="DevConfigGray"/>
        </w:rPr>
      </w:pPr>
      <w:r w:rsidRPr="002871E8">
        <w:rPr>
          <w:rStyle w:val="DevConfigGray"/>
        </w:rPr>
        <w:t>Current configuration : 3169 bytes</w:t>
      </w:r>
    </w:p>
    <w:p w14:paraId="7A0D9A63" w14:textId="77777777" w:rsidR="002871E8" w:rsidRPr="002871E8" w:rsidRDefault="002871E8" w:rsidP="002871E8">
      <w:pPr>
        <w:pStyle w:val="DevConfigs"/>
        <w:rPr>
          <w:rStyle w:val="DevConfigGray"/>
        </w:rPr>
      </w:pPr>
      <w:r w:rsidRPr="002871E8">
        <w:rPr>
          <w:rStyle w:val="DevConfigGray"/>
        </w:rPr>
        <w:t>version 17.12</w:t>
      </w:r>
    </w:p>
    <w:p w14:paraId="76E8D43A" w14:textId="77777777" w:rsidR="002871E8" w:rsidRPr="002871E8" w:rsidRDefault="002871E8" w:rsidP="002871E8">
      <w:pPr>
        <w:pStyle w:val="DevConfigs"/>
        <w:rPr>
          <w:rStyle w:val="DevConfigGray"/>
        </w:rPr>
      </w:pPr>
      <w:r w:rsidRPr="002871E8">
        <w:rPr>
          <w:rStyle w:val="DevConfigGray"/>
        </w:rPr>
        <w:t>service timestamps debug datetime msec</w:t>
      </w:r>
    </w:p>
    <w:p w14:paraId="5D22B678" w14:textId="77777777" w:rsidR="002871E8" w:rsidRPr="002871E8" w:rsidRDefault="002871E8" w:rsidP="002871E8">
      <w:pPr>
        <w:pStyle w:val="DevConfigs"/>
        <w:rPr>
          <w:rStyle w:val="DevConfigGray"/>
        </w:rPr>
      </w:pPr>
      <w:r w:rsidRPr="002871E8">
        <w:rPr>
          <w:rStyle w:val="DevConfigGray"/>
        </w:rPr>
        <w:t>service timestamps log datetime msec</w:t>
      </w:r>
    </w:p>
    <w:p w14:paraId="17BF0E1C" w14:textId="77777777" w:rsidR="002871E8" w:rsidRPr="002871E8" w:rsidRDefault="002871E8" w:rsidP="002871E8">
      <w:pPr>
        <w:pStyle w:val="DevConfigs"/>
        <w:rPr>
          <w:rStyle w:val="DevConfigGray"/>
        </w:rPr>
      </w:pPr>
      <w:r w:rsidRPr="002871E8">
        <w:rPr>
          <w:rStyle w:val="DevConfigGray"/>
        </w:rPr>
        <w:t xml:space="preserve">platform </w:t>
      </w:r>
      <w:proofErr w:type="spellStart"/>
      <w:r w:rsidRPr="002871E8">
        <w:rPr>
          <w:rStyle w:val="DevConfigGray"/>
        </w:rPr>
        <w:t>qfp</w:t>
      </w:r>
      <w:proofErr w:type="spellEnd"/>
      <w:r w:rsidRPr="002871E8">
        <w:rPr>
          <w:rStyle w:val="DevConfigGray"/>
        </w:rPr>
        <w:t xml:space="preserve"> utilization monitor load 80</w:t>
      </w:r>
    </w:p>
    <w:p w14:paraId="178D0CF5" w14:textId="77777777" w:rsidR="002871E8" w:rsidRPr="002871E8" w:rsidRDefault="002871E8" w:rsidP="002871E8">
      <w:pPr>
        <w:pStyle w:val="DevConfigs"/>
        <w:rPr>
          <w:rStyle w:val="DevConfigGray"/>
        </w:rPr>
      </w:pPr>
      <w:r w:rsidRPr="002871E8">
        <w:rPr>
          <w:rStyle w:val="DevConfigGray"/>
        </w:rPr>
        <w:t>platform punt-keepalive disable-kernel-core</w:t>
      </w:r>
    </w:p>
    <w:p w14:paraId="1936E31B" w14:textId="77777777" w:rsidR="002871E8" w:rsidRPr="002871E8" w:rsidRDefault="002871E8" w:rsidP="002871E8">
      <w:pPr>
        <w:pStyle w:val="DevConfigs"/>
        <w:rPr>
          <w:rStyle w:val="DevConfigGray"/>
        </w:rPr>
      </w:pPr>
      <w:r w:rsidRPr="002871E8">
        <w:rPr>
          <w:rStyle w:val="DevConfigGray"/>
        </w:rPr>
        <w:t>hostname R3</w:t>
      </w:r>
    </w:p>
    <w:p w14:paraId="69B33CF3" w14:textId="77777777" w:rsidR="002871E8" w:rsidRPr="002871E8" w:rsidRDefault="002871E8" w:rsidP="002871E8">
      <w:pPr>
        <w:pStyle w:val="DevConfigs"/>
        <w:rPr>
          <w:rStyle w:val="DevConfigGray"/>
        </w:rPr>
      </w:pPr>
      <w:r w:rsidRPr="002871E8">
        <w:rPr>
          <w:rStyle w:val="DevConfigGray"/>
        </w:rPr>
        <w:t>boot-start-marker</w:t>
      </w:r>
    </w:p>
    <w:p w14:paraId="1C3634AF" w14:textId="77777777" w:rsidR="002871E8" w:rsidRPr="002871E8" w:rsidRDefault="002871E8" w:rsidP="002871E8">
      <w:pPr>
        <w:pStyle w:val="DevConfigs"/>
        <w:rPr>
          <w:rStyle w:val="DevConfigGray"/>
        </w:rPr>
      </w:pPr>
      <w:r w:rsidRPr="002871E8">
        <w:rPr>
          <w:rStyle w:val="DevConfigGray"/>
        </w:rPr>
        <w:t>boot-end-marker</w:t>
      </w:r>
    </w:p>
    <w:p w14:paraId="668FE175" w14:textId="77777777" w:rsidR="002871E8" w:rsidRPr="002871E8" w:rsidRDefault="002871E8" w:rsidP="002871E8">
      <w:pPr>
        <w:pStyle w:val="DevConfigs"/>
        <w:rPr>
          <w:rStyle w:val="DevConfigGray"/>
        </w:rPr>
      </w:pPr>
      <w:r w:rsidRPr="002871E8">
        <w:rPr>
          <w:rStyle w:val="DevConfigGray"/>
        </w:rPr>
        <w:t xml:space="preserve">no </w:t>
      </w:r>
      <w:proofErr w:type="spellStart"/>
      <w:r w:rsidRPr="002871E8">
        <w:rPr>
          <w:rStyle w:val="DevConfigGray"/>
        </w:rPr>
        <w:t>aaa</w:t>
      </w:r>
      <w:proofErr w:type="spellEnd"/>
      <w:r w:rsidRPr="002871E8">
        <w:rPr>
          <w:rStyle w:val="DevConfigGray"/>
        </w:rPr>
        <w:t xml:space="preserve"> new-model</w:t>
      </w:r>
    </w:p>
    <w:p w14:paraId="38C93513" w14:textId="77777777" w:rsidR="002871E8" w:rsidRPr="002871E8" w:rsidRDefault="002871E8" w:rsidP="002871E8">
      <w:pPr>
        <w:pStyle w:val="DevConfigs"/>
        <w:rPr>
          <w:rStyle w:val="DevConfigGray"/>
        </w:rPr>
      </w:pPr>
      <w:r w:rsidRPr="002871E8">
        <w:rPr>
          <w:rStyle w:val="DevConfigGray"/>
        </w:rPr>
        <w:t>no ip domain lookup</w:t>
      </w:r>
    </w:p>
    <w:p w14:paraId="1A05DF24" w14:textId="77777777" w:rsidR="002871E8" w:rsidRPr="002871E8" w:rsidRDefault="002871E8" w:rsidP="002871E8">
      <w:pPr>
        <w:pStyle w:val="DevConfigs"/>
        <w:rPr>
          <w:rStyle w:val="DevConfigGray"/>
        </w:rPr>
      </w:pPr>
      <w:r w:rsidRPr="002871E8">
        <w:rPr>
          <w:rStyle w:val="DevConfigGray"/>
        </w:rPr>
        <w:t>login on-success log</w:t>
      </w:r>
    </w:p>
    <w:p w14:paraId="6E4E1542" w14:textId="77777777" w:rsidR="002871E8" w:rsidRPr="002871E8" w:rsidRDefault="002871E8" w:rsidP="002871E8">
      <w:pPr>
        <w:pStyle w:val="DevConfigs"/>
        <w:rPr>
          <w:rStyle w:val="DevConfigGray"/>
        </w:rPr>
      </w:pPr>
      <w:r w:rsidRPr="002871E8">
        <w:rPr>
          <w:rStyle w:val="DevConfigGray"/>
        </w:rPr>
        <w:t>ipv6 unicast-routing</w:t>
      </w:r>
    </w:p>
    <w:p w14:paraId="4492731F" w14:textId="77777777" w:rsidR="002871E8" w:rsidRPr="002871E8" w:rsidRDefault="002871E8" w:rsidP="002871E8">
      <w:pPr>
        <w:pStyle w:val="DevConfigs"/>
        <w:rPr>
          <w:rStyle w:val="DevConfigGray"/>
        </w:rPr>
      </w:pPr>
      <w:r w:rsidRPr="002871E8">
        <w:rPr>
          <w:rStyle w:val="DevConfigGray"/>
        </w:rPr>
        <w:t>subscriber templating</w:t>
      </w:r>
    </w:p>
    <w:p w14:paraId="415746B3" w14:textId="77777777" w:rsidR="002871E8" w:rsidRPr="002871E8" w:rsidRDefault="002871E8" w:rsidP="002871E8">
      <w:pPr>
        <w:pStyle w:val="DevConfigs"/>
        <w:rPr>
          <w:rStyle w:val="DevConfigGray"/>
        </w:rPr>
      </w:pPr>
      <w:r w:rsidRPr="002871E8">
        <w:rPr>
          <w:rStyle w:val="DevConfigGray"/>
        </w:rPr>
        <w:t>multilink bundle-name authenticated</w:t>
      </w:r>
    </w:p>
    <w:p w14:paraId="4C402415" w14:textId="77777777" w:rsidR="002871E8" w:rsidRPr="002871E8" w:rsidRDefault="002871E8" w:rsidP="002871E8">
      <w:pPr>
        <w:pStyle w:val="DevConfigs"/>
        <w:rPr>
          <w:rStyle w:val="DevConfigGray"/>
        </w:rPr>
      </w:pPr>
      <w:r w:rsidRPr="002871E8">
        <w:rPr>
          <w:rStyle w:val="DevConfigGray"/>
        </w:rPr>
        <w:t xml:space="preserve">crypto </w:t>
      </w:r>
      <w:proofErr w:type="spellStart"/>
      <w:r w:rsidRPr="002871E8">
        <w:rPr>
          <w:rStyle w:val="DevConfigGray"/>
        </w:rPr>
        <w:t>pki</w:t>
      </w:r>
      <w:proofErr w:type="spellEnd"/>
      <w:r w:rsidRPr="002871E8">
        <w:rPr>
          <w:rStyle w:val="DevConfigGray"/>
        </w:rPr>
        <w:t xml:space="preserve"> </w:t>
      </w:r>
      <w:proofErr w:type="spellStart"/>
      <w:r w:rsidRPr="002871E8">
        <w:rPr>
          <w:rStyle w:val="DevConfigGray"/>
        </w:rPr>
        <w:t>trustpoint</w:t>
      </w:r>
      <w:proofErr w:type="spellEnd"/>
      <w:r w:rsidRPr="002871E8">
        <w:rPr>
          <w:rStyle w:val="DevConfigGray"/>
        </w:rPr>
        <w:t xml:space="preserve"> TP-self-signed-3903873913</w:t>
      </w:r>
    </w:p>
    <w:p w14:paraId="53B5186A" w14:textId="77777777" w:rsidR="002871E8" w:rsidRPr="002871E8" w:rsidRDefault="002871E8" w:rsidP="002871E8">
      <w:pPr>
        <w:pStyle w:val="DevConfigs"/>
        <w:rPr>
          <w:rStyle w:val="DevConfigGray"/>
        </w:rPr>
      </w:pPr>
      <w:r w:rsidRPr="002871E8">
        <w:rPr>
          <w:rStyle w:val="DevConfigGray"/>
        </w:rPr>
        <w:t xml:space="preserve"> enrollment </w:t>
      </w:r>
      <w:proofErr w:type="spellStart"/>
      <w:r w:rsidRPr="002871E8">
        <w:rPr>
          <w:rStyle w:val="DevConfigGray"/>
        </w:rPr>
        <w:t>selfsigned</w:t>
      </w:r>
      <w:proofErr w:type="spellEnd"/>
    </w:p>
    <w:p w14:paraId="65766BBA" w14:textId="77777777" w:rsidR="002871E8" w:rsidRPr="002871E8" w:rsidRDefault="002871E8" w:rsidP="002871E8">
      <w:pPr>
        <w:pStyle w:val="DevConfigs"/>
        <w:rPr>
          <w:rStyle w:val="DevConfigGray"/>
        </w:rPr>
      </w:pPr>
      <w:r w:rsidRPr="002871E8">
        <w:rPr>
          <w:rStyle w:val="DevConfigGray"/>
        </w:rPr>
        <w:t xml:space="preserve"> subject-name </w:t>
      </w:r>
      <w:proofErr w:type="spellStart"/>
      <w:r w:rsidRPr="002871E8">
        <w:rPr>
          <w:rStyle w:val="DevConfigGray"/>
        </w:rPr>
        <w:t>cn</w:t>
      </w:r>
      <w:proofErr w:type="spellEnd"/>
      <w:r w:rsidRPr="002871E8">
        <w:rPr>
          <w:rStyle w:val="DevConfigGray"/>
        </w:rPr>
        <w:t>=IOS-Self-Signed-Certificate-3903873913</w:t>
      </w:r>
    </w:p>
    <w:p w14:paraId="0B0FBAE1" w14:textId="77777777" w:rsidR="002871E8" w:rsidRPr="002871E8" w:rsidRDefault="002871E8" w:rsidP="002871E8">
      <w:pPr>
        <w:pStyle w:val="DevConfigs"/>
        <w:rPr>
          <w:rStyle w:val="DevConfigGray"/>
        </w:rPr>
      </w:pPr>
      <w:r w:rsidRPr="002871E8">
        <w:rPr>
          <w:rStyle w:val="DevConfigGray"/>
        </w:rPr>
        <w:t xml:space="preserve"> revocation-check none</w:t>
      </w:r>
    </w:p>
    <w:p w14:paraId="75810A53"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rsakeypair</w:t>
      </w:r>
      <w:proofErr w:type="spellEnd"/>
      <w:r w:rsidRPr="002871E8">
        <w:rPr>
          <w:rStyle w:val="DevConfigGray"/>
        </w:rPr>
        <w:t xml:space="preserve"> TP-self-signed-3903873913</w:t>
      </w:r>
    </w:p>
    <w:p w14:paraId="72760204" w14:textId="77777777" w:rsidR="002871E8" w:rsidRPr="002871E8" w:rsidRDefault="002871E8" w:rsidP="002871E8">
      <w:pPr>
        <w:pStyle w:val="DevConfigs"/>
        <w:rPr>
          <w:rStyle w:val="DevConfigGray"/>
        </w:rPr>
      </w:pPr>
      <w:r w:rsidRPr="002871E8">
        <w:rPr>
          <w:rStyle w:val="DevConfigGray"/>
        </w:rPr>
        <w:t xml:space="preserve"> hash sha512</w:t>
      </w:r>
    </w:p>
    <w:p w14:paraId="34385B00" w14:textId="77777777" w:rsidR="002871E8" w:rsidRPr="002871E8" w:rsidRDefault="002871E8" w:rsidP="002871E8">
      <w:pPr>
        <w:pStyle w:val="DevConfigs"/>
        <w:rPr>
          <w:rStyle w:val="DevConfigGray"/>
        </w:rPr>
      </w:pPr>
      <w:r w:rsidRPr="002871E8">
        <w:rPr>
          <w:rStyle w:val="DevConfigGray"/>
        </w:rPr>
        <w:t xml:space="preserve">crypto </w:t>
      </w:r>
      <w:proofErr w:type="spellStart"/>
      <w:r w:rsidRPr="002871E8">
        <w:rPr>
          <w:rStyle w:val="DevConfigGray"/>
        </w:rPr>
        <w:t>pki</w:t>
      </w:r>
      <w:proofErr w:type="spellEnd"/>
      <w:r w:rsidRPr="002871E8">
        <w:rPr>
          <w:rStyle w:val="DevConfigGray"/>
        </w:rPr>
        <w:t xml:space="preserve"> </w:t>
      </w:r>
      <w:proofErr w:type="spellStart"/>
      <w:r w:rsidRPr="002871E8">
        <w:rPr>
          <w:rStyle w:val="DevConfigGray"/>
        </w:rPr>
        <w:t>trustpoint</w:t>
      </w:r>
      <w:proofErr w:type="spellEnd"/>
      <w:r w:rsidRPr="002871E8">
        <w:rPr>
          <w:rStyle w:val="DevConfigGray"/>
        </w:rPr>
        <w:t xml:space="preserve"> SLA-</w:t>
      </w:r>
      <w:proofErr w:type="spellStart"/>
      <w:r w:rsidRPr="002871E8">
        <w:rPr>
          <w:rStyle w:val="DevConfigGray"/>
        </w:rPr>
        <w:t>TrustPoint</w:t>
      </w:r>
      <w:proofErr w:type="spellEnd"/>
    </w:p>
    <w:p w14:paraId="7107D91A" w14:textId="77777777" w:rsidR="002871E8" w:rsidRPr="002871E8" w:rsidRDefault="002871E8" w:rsidP="002871E8">
      <w:pPr>
        <w:pStyle w:val="DevConfigs"/>
        <w:rPr>
          <w:rStyle w:val="DevConfigGray"/>
        </w:rPr>
      </w:pPr>
      <w:r w:rsidRPr="002871E8">
        <w:rPr>
          <w:rStyle w:val="DevConfigGray"/>
        </w:rPr>
        <w:t xml:space="preserve"> enrollment pkcs12</w:t>
      </w:r>
    </w:p>
    <w:p w14:paraId="5520ACEF" w14:textId="77777777" w:rsidR="002871E8" w:rsidRPr="002871E8" w:rsidRDefault="002871E8" w:rsidP="002871E8">
      <w:pPr>
        <w:pStyle w:val="DevConfigs"/>
        <w:rPr>
          <w:rStyle w:val="DevConfigGray"/>
        </w:rPr>
      </w:pPr>
      <w:r w:rsidRPr="002871E8">
        <w:rPr>
          <w:rStyle w:val="DevConfigGray"/>
        </w:rPr>
        <w:t xml:space="preserve"> revocation-check </w:t>
      </w:r>
      <w:proofErr w:type="spellStart"/>
      <w:r w:rsidRPr="002871E8">
        <w:rPr>
          <w:rStyle w:val="DevConfigGray"/>
        </w:rPr>
        <w:t>crl</w:t>
      </w:r>
      <w:proofErr w:type="spellEnd"/>
    </w:p>
    <w:p w14:paraId="61973BA4" w14:textId="77777777" w:rsidR="002871E8" w:rsidRPr="002871E8" w:rsidRDefault="002871E8" w:rsidP="002871E8">
      <w:pPr>
        <w:pStyle w:val="DevConfigs"/>
        <w:rPr>
          <w:rStyle w:val="DevConfigGray"/>
        </w:rPr>
      </w:pPr>
      <w:r w:rsidRPr="002871E8">
        <w:rPr>
          <w:rStyle w:val="DevConfigGray"/>
        </w:rPr>
        <w:t xml:space="preserve"> hash sha512</w:t>
      </w:r>
    </w:p>
    <w:p w14:paraId="01D7F539" w14:textId="77777777" w:rsidR="002871E8" w:rsidRPr="002871E8" w:rsidRDefault="002871E8" w:rsidP="002871E8">
      <w:pPr>
        <w:pStyle w:val="DevConfigs"/>
        <w:rPr>
          <w:rStyle w:val="DevConfigGray"/>
        </w:rPr>
      </w:pPr>
      <w:r w:rsidRPr="002871E8">
        <w:rPr>
          <w:rStyle w:val="DevConfigGray"/>
        </w:rPr>
        <w:t xml:space="preserve">crypto </w:t>
      </w:r>
      <w:proofErr w:type="spellStart"/>
      <w:r w:rsidRPr="002871E8">
        <w:rPr>
          <w:rStyle w:val="DevConfigGray"/>
        </w:rPr>
        <w:t>pki</w:t>
      </w:r>
      <w:proofErr w:type="spellEnd"/>
      <w:r w:rsidRPr="002871E8">
        <w:rPr>
          <w:rStyle w:val="DevConfigGray"/>
        </w:rPr>
        <w:t xml:space="preserve"> certificate chain TP-self-signed-3903873913</w:t>
      </w:r>
    </w:p>
    <w:p w14:paraId="54E73BBC" w14:textId="77777777" w:rsidR="002871E8" w:rsidRPr="002871E8" w:rsidRDefault="002871E8" w:rsidP="002871E8">
      <w:pPr>
        <w:pStyle w:val="DevConfigs"/>
        <w:rPr>
          <w:rStyle w:val="DevConfigGray"/>
        </w:rPr>
      </w:pPr>
      <w:r w:rsidRPr="002871E8">
        <w:rPr>
          <w:rStyle w:val="DevConfigGray"/>
        </w:rPr>
        <w:t xml:space="preserve"> certificate self-signed 01</w:t>
      </w:r>
    </w:p>
    <w:p w14:paraId="45EB85B3" w14:textId="77777777" w:rsidR="002871E8" w:rsidRPr="002871E8" w:rsidRDefault="002871E8" w:rsidP="002871E8">
      <w:pPr>
        <w:pStyle w:val="DevConfigs"/>
        <w:rPr>
          <w:rStyle w:val="DevConfigGray"/>
        </w:rPr>
      </w:pPr>
      <w:r w:rsidRPr="002871E8">
        <w:rPr>
          <w:rStyle w:val="DevConfigGray"/>
        </w:rPr>
        <w:t xml:space="preserve">crypto </w:t>
      </w:r>
      <w:proofErr w:type="spellStart"/>
      <w:r w:rsidRPr="002871E8">
        <w:rPr>
          <w:rStyle w:val="DevConfigGray"/>
        </w:rPr>
        <w:t>pki</w:t>
      </w:r>
      <w:proofErr w:type="spellEnd"/>
      <w:r w:rsidRPr="002871E8">
        <w:rPr>
          <w:rStyle w:val="DevConfigGray"/>
        </w:rPr>
        <w:t xml:space="preserve"> certificate chain SLA-</w:t>
      </w:r>
      <w:proofErr w:type="spellStart"/>
      <w:r w:rsidRPr="002871E8">
        <w:rPr>
          <w:rStyle w:val="DevConfigGray"/>
        </w:rPr>
        <w:t>TrustPoint</w:t>
      </w:r>
      <w:proofErr w:type="spellEnd"/>
    </w:p>
    <w:p w14:paraId="7774EBCE" w14:textId="77777777" w:rsidR="002871E8" w:rsidRPr="002871E8" w:rsidRDefault="002871E8" w:rsidP="002871E8">
      <w:pPr>
        <w:pStyle w:val="DevConfigs"/>
        <w:rPr>
          <w:rStyle w:val="DevConfigGray"/>
        </w:rPr>
      </w:pPr>
      <w:r w:rsidRPr="002871E8">
        <w:rPr>
          <w:rStyle w:val="DevConfigGray"/>
        </w:rPr>
        <w:t xml:space="preserve"> certificate ca 01</w:t>
      </w:r>
    </w:p>
    <w:p w14:paraId="5B873E7D" w14:textId="77777777" w:rsidR="002871E8" w:rsidRPr="002871E8" w:rsidRDefault="002871E8" w:rsidP="002871E8">
      <w:pPr>
        <w:pStyle w:val="DevConfigs"/>
        <w:rPr>
          <w:rStyle w:val="DevConfigGray"/>
        </w:rPr>
      </w:pPr>
      <w:r w:rsidRPr="002871E8">
        <w:rPr>
          <w:rStyle w:val="DevConfigGray"/>
        </w:rPr>
        <w:t>diagnostic bootup level minimal</w:t>
      </w:r>
    </w:p>
    <w:p w14:paraId="6E75169A" w14:textId="77777777" w:rsidR="002871E8" w:rsidRPr="002871E8" w:rsidRDefault="002871E8" w:rsidP="002871E8">
      <w:pPr>
        <w:pStyle w:val="DevConfigs"/>
        <w:rPr>
          <w:rStyle w:val="DevConfigGray"/>
        </w:rPr>
      </w:pPr>
      <w:r w:rsidRPr="002871E8">
        <w:rPr>
          <w:rStyle w:val="DevConfigGray"/>
        </w:rPr>
        <w:t xml:space="preserve">license </w:t>
      </w:r>
      <w:proofErr w:type="spellStart"/>
      <w:r w:rsidRPr="002871E8">
        <w:rPr>
          <w:rStyle w:val="DevConfigGray"/>
        </w:rPr>
        <w:t>udi</w:t>
      </w:r>
      <w:proofErr w:type="spellEnd"/>
      <w:r w:rsidRPr="002871E8">
        <w:rPr>
          <w:rStyle w:val="DevConfigGray"/>
        </w:rPr>
        <w:t xml:space="preserve"> </w:t>
      </w:r>
      <w:proofErr w:type="spellStart"/>
      <w:r w:rsidRPr="002871E8">
        <w:rPr>
          <w:rStyle w:val="DevConfigGray"/>
        </w:rPr>
        <w:t>pid</w:t>
      </w:r>
      <w:proofErr w:type="spellEnd"/>
      <w:r w:rsidRPr="002871E8">
        <w:rPr>
          <w:rStyle w:val="DevConfigGray"/>
        </w:rPr>
        <w:t xml:space="preserve"> ISR4221/K9 </w:t>
      </w:r>
      <w:proofErr w:type="spellStart"/>
      <w:r w:rsidRPr="002871E8">
        <w:rPr>
          <w:rStyle w:val="DevConfigGray"/>
        </w:rPr>
        <w:t>sn</w:t>
      </w:r>
      <w:proofErr w:type="spellEnd"/>
      <w:r w:rsidRPr="002871E8">
        <w:rPr>
          <w:rStyle w:val="DevConfigGray"/>
        </w:rPr>
        <w:t xml:space="preserve"> FGL23313183</w:t>
      </w:r>
    </w:p>
    <w:p w14:paraId="1CF0FFF1" w14:textId="77777777" w:rsidR="002871E8" w:rsidRPr="002871E8" w:rsidRDefault="002871E8" w:rsidP="002871E8">
      <w:pPr>
        <w:pStyle w:val="DevConfigs"/>
        <w:rPr>
          <w:rStyle w:val="DevConfigGray"/>
        </w:rPr>
      </w:pPr>
      <w:r w:rsidRPr="002871E8">
        <w:rPr>
          <w:rStyle w:val="DevConfigGray"/>
        </w:rPr>
        <w:t>memory free low-watermark processor 61616</w:t>
      </w:r>
    </w:p>
    <w:p w14:paraId="64978CE7" w14:textId="77777777" w:rsidR="002871E8" w:rsidRPr="002871E8" w:rsidRDefault="002871E8" w:rsidP="002871E8">
      <w:pPr>
        <w:pStyle w:val="DevConfigs"/>
        <w:rPr>
          <w:rStyle w:val="DevConfigGray"/>
        </w:rPr>
      </w:pPr>
      <w:r w:rsidRPr="002871E8">
        <w:rPr>
          <w:rStyle w:val="DevConfigGray"/>
        </w:rPr>
        <w:t>spanning-tree extend system-id</w:t>
      </w:r>
    </w:p>
    <w:p w14:paraId="25055748" w14:textId="77777777" w:rsidR="002871E8" w:rsidRPr="002871E8" w:rsidRDefault="002871E8" w:rsidP="002871E8">
      <w:pPr>
        <w:pStyle w:val="DevConfigs"/>
        <w:rPr>
          <w:rStyle w:val="DevConfigGray"/>
        </w:rPr>
      </w:pPr>
      <w:r w:rsidRPr="002871E8">
        <w:rPr>
          <w:rStyle w:val="DevConfigGray"/>
        </w:rPr>
        <w:t>enable secret 9 $9$N18TC/LwqoCoGU$ssssH5FBUysDQMnxvkYsfuIeHjw.2YpMV4M/AHAH4vk</w:t>
      </w:r>
    </w:p>
    <w:p w14:paraId="58F22512" w14:textId="77777777" w:rsidR="002871E8" w:rsidRPr="002871E8" w:rsidRDefault="002871E8" w:rsidP="002871E8">
      <w:pPr>
        <w:pStyle w:val="DevConfigs"/>
        <w:rPr>
          <w:rStyle w:val="DevConfigGray"/>
        </w:rPr>
      </w:pPr>
      <w:r w:rsidRPr="002871E8">
        <w:rPr>
          <w:rStyle w:val="DevConfigGray"/>
        </w:rPr>
        <w:t>redundancy</w:t>
      </w:r>
    </w:p>
    <w:p w14:paraId="5C84FB0E" w14:textId="77777777" w:rsidR="002871E8" w:rsidRPr="002871E8" w:rsidRDefault="002871E8" w:rsidP="002871E8">
      <w:pPr>
        <w:pStyle w:val="DevConfigs"/>
        <w:rPr>
          <w:rStyle w:val="DevConfigGray"/>
        </w:rPr>
      </w:pPr>
      <w:r w:rsidRPr="002871E8">
        <w:rPr>
          <w:rStyle w:val="DevConfigGray"/>
        </w:rPr>
        <w:t xml:space="preserve"> mode none</w:t>
      </w:r>
    </w:p>
    <w:p w14:paraId="74A027EB" w14:textId="77777777" w:rsidR="002871E8" w:rsidRPr="002871E8" w:rsidRDefault="002871E8" w:rsidP="002871E8">
      <w:pPr>
        <w:pStyle w:val="DevConfigs"/>
        <w:rPr>
          <w:rStyle w:val="DevConfigGray"/>
        </w:rPr>
      </w:pPr>
      <w:r w:rsidRPr="002871E8">
        <w:rPr>
          <w:rStyle w:val="DevConfigGray"/>
        </w:rPr>
        <w:t>interface GigabitEthernet0/0/0</w:t>
      </w:r>
    </w:p>
    <w:p w14:paraId="3F28486C" w14:textId="77777777" w:rsidR="002871E8" w:rsidRPr="002871E8" w:rsidRDefault="002871E8" w:rsidP="002871E8">
      <w:pPr>
        <w:pStyle w:val="DevConfigs"/>
        <w:rPr>
          <w:rStyle w:val="DevConfigGray"/>
        </w:rPr>
      </w:pPr>
      <w:r w:rsidRPr="002871E8">
        <w:rPr>
          <w:rStyle w:val="DevConfigGray"/>
        </w:rPr>
        <w:lastRenderedPageBreak/>
        <w:t xml:space="preserve"> description To GW2 (R2)</w:t>
      </w:r>
    </w:p>
    <w:p w14:paraId="076F405D" w14:textId="77777777" w:rsidR="002871E8" w:rsidRPr="002871E8" w:rsidRDefault="002871E8" w:rsidP="002871E8">
      <w:pPr>
        <w:pStyle w:val="DevConfigs"/>
        <w:rPr>
          <w:rStyle w:val="DevConfigGray"/>
        </w:rPr>
      </w:pPr>
      <w:r w:rsidRPr="002871E8">
        <w:rPr>
          <w:rStyle w:val="DevConfigGray"/>
        </w:rPr>
        <w:t xml:space="preserve"> ip address 10.0.0.6 255.255.255.252</w:t>
      </w:r>
    </w:p>
    <w:p w14:paraId="5204DD31" w14:textId="77777777" w:rsidR="002871E8" w:rsidRPr="002871E8" w:rsidRDefault="002871E8" w:rsidP="002871E8">
      <w:pPr>
        <w:pStyle w:val="DevConfigs"/>
        <w:rPr>
          <w:rStyle w:val="DevConfigGray"/>
        </w:rPr>
      </w:pPr>
      <w:r w:rsidRPr="002871E8">
        <w:rPr>
          <w:rStyle w:val="DevConfigGray"/>
        </w:rPr>
        <w:t xml:space="preserve"> negotiation auto</w:t>
      </w:r>
    </w:p>
    <w:p w14:paraId="1FA67D7D" w14:textId="77777777" w:rsidR="002871E8" w:rsidRPr="002871E8" w:rsidRDefault="002871E8" w:rsidP="002871E8">
      <w:pPr>
        <w:pStyle w:val="DevConfigs"/>
        <w:rPr>
          <w:rStyle w:val="DevConfigGray"/>
        </w:rPr>
      </w:pPr>
      <w:r w:rsidRPr="002871E8">
        <w:rPr>
          <w:rStyle w:val="DevConfigGray"/>
        </w:rPr>
        <w:t xml:space="preserve"> ipv6 address FE80::3:1 link-local</w:t>
      </w:r>
    </w:p>
    <w:p w14:paraId="5128F256" w14:textId="77777777" w:rsidR="002871E8" w:rsidRPr="002871E8" w:rsidRDefault="002871E8" w:rsidP="002871E8">
      <w:pPr>
        <w:pStyle w:val="DevConfigs"/>
        <w:rPr>
          <w:rStyle w:val="DevConfigGray"/>
        </w:rPr>
      </w:pPr>
      <w:r w:rsidRPr="002871E8">
        <w:rPr>
          <w:rStyle w:val="DevConfigGray"/>
        </w:rPr>
        <w:t xml:space="preserve"> ipv6 address 2001:DB8:ACAD:A002::2/64</w:t>
      </w:r>
    </w:p>
    <w:p w14:paraId="2AE5A37C" w14:textId="77777777" w:rsidR="002871E8" w:rsidRPr="002871E8" w:rsidRDefault="002871E8" w:rsidP="002871E8">
      <w:pPr>
        <w:pStyle w:val="DevConfigs"/>
        <w:rPr>
          <w:rStyle w:val="DevConfigGray"/>
        </w:rPr>
      </w:pPr>
      <w:r w:rsidRPr="002871E8">
        <w:rPr>
          <w:rStyle w:val="DevConfigGray"/>
        </w:rPr>
        <w:t xml:space="preserve"> ipv6 address 2001:DB8:FEED:2::6/64</w:t>
      </w:r>
    </w:p>
    <w:p w14:paraId="46BDA882" w14:textId="77777777" w:rsidR="002871E8" w:rsidRPr="002871E8" w:rsidRDefault="002871E8" w:rsidP="002871E8">
      <w:pPr>
        <w:pStyle w:val="DevConfigs"/>
        <w:rPr>
          <w:rStyle w:val="DevConfigGray"/>
        </w:rPr>
      </w:pPr>
      <w:r w:rsidRPr="002871E8">
        <w:rPr>
          <w:rStyle w:val="DevConfigGray"/>
        </w:rPr>
        <w:t xml:space="preserve"> ospfv3 network point-to-point</w:t>
      </w:r>
    </w:p>
    <w:p w14:paraId="74F6629B" w14:textId="77777777" w:rsidR="002871E8" w:rsidRPr="002871E8" w:rsidRDefault="002871E8" w:rsidP="002871E8">
      <w:pPr>
        <w:pStyle w:val="DevConfigs"/>
        <w:rPr>
          <w:rStyle w:val="DevConfigGray"/>
        </w:rPr>
      </w:pPr>
      <w:r w:rsidRPr="002871E8">
        <w:rPr>
          <w:rStyle w:val="DevConfigGray"/>
        </w:rPr>
        <w:t xml:space="preserve"> ospfv3 1 ipv6 area 0</w:t>
      </w:r>
    </w:p>
    <w:p w14:paraId="2B31DD47" w14:textId="77777777" w:rsidR="002871E8" w:rsidRPr="002871E8" w:rsidRDefault="002871E8" w:rsidP="002871E8">
      <w:pPr>
        <w:pStyle w:val="DevConfigs"/>
        <w:rPr>
          <w:rStyle w:val="DevConfigGray"/>
        </w:rPr>
      </w:pPr>
      <w:r w:rsidRPr="002871E8">
        <w:rPr>
          <w:rStyle w:val="DevConfigGray"/>
        </w:rPr>
        <w:t xml:space="preserve"> ospfv3 1 ipv4 area 0</w:t>
      </w:r>
    </w:p>
    <w:p w14:paraId="3302C822" w14:textId="77777777" w:rsidR="002871E8" w:rsidRPr="002871E8" w:rsidRDefault="002871E8" w:rsidP="002871E8">
      <w:pPr>
        <w:pStyle w:val="DevConfigs"/>
        <w:rPr>
          <w:rStyle w:val="DevConfigGray"/>
        </w:rPr>
      </w:pPr>
      <w:r w:rsidRPr="002871E8">
        <w:rPr>
          <w:rStyle w:val="DevConfigGray"/>
        </w:rPr>
        <w:t>interface GigabitEthernet0/0/1</w:t>
      </w:r>
    </w:p>
    <w:p w14:paraId="0CC483F1" w14:textId="77777777" w:rsidR="002871E8" w:rsidRPr="002871E8" w:rsidRDefault="002871E8" w:rsidP="002871E8">
      <w:pPr>
        <w:pStyle w:val="DevConfigs"/>
        <w:rPr>
          <w:rStyle w:val="DevConfigGray"/>
        </w:rPr>
      </w:pPr>
      <w:r w:rsidRPr="002871E8">
        <w:rPr>
          <w:rStyle w:val="DevConfigGray"/>
        </w:rPr>
        <w:t xml:space="preserve"> description To ISP3 (D2)</w:t>
      </w:r>
    </w:p>
    <w:p w14:paraId="6A0661E1" w14:textId="77777777" w:rsidR="002871E8" w:rsidRPr="002871E8" w:rsidRDefault="002871E8" w:rsidP="002871E8">
      <w:pPr>
        <w:pStyle w:val="DevConfigs"/>
        <w:rPr>
          <w:rStyle w:val="DevConfigGray"/>
        </w:rPr>
      </w:pPr>
      <w:r w:rsidRPr="002871E8">
        <w:rPr>
          <w:rStyle w:val="DevConfigGray"/>
        </w:rPr>
        <w:t xml:space="preserve"> ip address 209.165.200.9 255.255.255.252</w:t>
      </w:r>
    </w:p>
    <w:p w14:paraId="11E5F0D3" w14:textId="77777777" w:rsidR="002871E8" w:rsidRPr="002871E8" w:rsidRDefault="002871E8" w:rsidP="002871E8">
      <w:pPr>
        <w:pStyle w:val="DevConfigs"/>
        <w:rPr>
          <w:rStyle w:val="DevConfigGray"/>
        </w:rPr>
      </w:pPr>
      <w:r w:rsidRPr="002871E8">
        <w:rPr>
          <w:rStyle w:val="DevConfigGray"/>
        </w:rPr>
        <w:t xml:space="preserve"> negotiation auto</w:t>
      </w:r>
    </w:p>
    <w:p w14:paraId="3D547A56" w14:textId="77777777" w:rsidR="002871E8" w:rsidRPr="002871E8" w:rsidRDefault="002871E8" w:rsidP="002871E8">
      <w:pPr>
        <w:pStyle w:val="DevConfigs"/>
        <w:rPr>
          <w:rStyle w:val="DevConfigGray"/>
        </w:rPr>
      </w:pPr>
      <w:r w:rsidRPr="002871E8">
        <w:rPr>
          <w:rStyle w:val="DevConfigGray"/>
        </w:rPr>
        <w:t xml:space="preserve"> ipv6 address FE80::3:2 link-local</w:t>
      </w:r>
    </w:p>
    <w:p w14:paraId="6CE60B1C" w14:textId="77777777" w:rsidR="002871E8" w:rsidRPr="002871E8" w:rsidRDefault="002871E8" w:rsidP="002871E8">
      <w:pPr>
        <w:pStyle w:val="DevConfigs"/>
        <w:rPr>
          <w:rStyle w:val="DevConfigGray"/>
        </w:rPr>
      </w:pPr>
      <w:r w:rsidRPr="002871E8">
        <w:rPr>
          <w:rStyle w:val="DevConfigGray"/>
        </w:rPr>
        <w:t xml:space="preserve"> ipv6 address 2001:DB8:209:8::9/64</w:t>
      </w:r>
    </w:p>
    <w:p w14:paraId="50451128" w14:textId="77777777" w:rsidR="002871E8" w:rsidRPr="002871E8" w:rsidRDefault="002871E8" w:rsidP="002871E8">
      <w:pPr>
        <w:pStyle w:val="DevConfigs"/>
        <w:rPr>
          <w:rStyle w:val="DevConfigGray"/>
        </w:rPr>
      </w:pPr>
      <w:r w:rsidRPr="002871E8">
        <w:rPr>
          <w:rStyle w:val="DevConfigGray"/>
        </w:rPr>
        <w:t xml:space="preserve"> ipv6 address 2001:DB8:ACAD:2001::1/64</w:t>
      </w:r>
    </w:p>
    <w:p w14:paraId="04AFF93C" w14:textId="77777777" w:rsidR="002871E8" w:rsidRPr="002871E8" w:rsidRDefault="002871E8" w:rsidP="002871E8">
      <w:pPr>
        <w:pStyle w:val="DevConfigs"/>
        <w:rPr>
          <w:rStyle w:val="DevConfigGray"/>
        </w:rPr>
      </w:pPr>
      <w:r w:rsidRPr="002871E8">
        <w:rPr>
          <w:rStyle w:val="DevConfigGray"/>
        </w:rPr>
        <w:t xml:space="preserve"> ospfv3 network point-to-point</w:t>
      </w:r>
    </w:p>
    <w:p w14:paraId="6DF93422" w14:textId="77777777" w:rsidR="002871E8" w:rsidRPr="002871E8" w:rsidRDefault="002871E8" w:rsidP="002871E8">
      <w:pPr>
        <w:pStyle w:val="DevConfigs"/>
        <w:rPr>
          <w:rStyle w:val="DevConfigGray"/>
        </w:rPr>
      </w:pPr>
      <w:r w:rsidRPr="002871E8">
        <w:rPr>
          <w:rStyle w:val="DevConfigGray"/>
        </w:rPr>
        <w:t xml:space="preserve"> ospfv3 123 ipv6 area 2</w:t>
      </w:r>
    </w:p>
    <w:p w14:paraId="0C51E52E" w14:textId="77777777" w:rsidR="002871E8" w:rsidRPr="002871E8" w:rsidRDefault="002871E8" w:rsidP="002871E8">
      <w:pPr>
        <w:pStyle w:val="DevConfigs"/>
        <w:rPr>
          <w:rStyle w:val="DevConfigGray"/>
        </w:rPr>
      </w:pPr>
      <w:r w:rsidRPr="002871E8">
        <w:rPr>
          <w:rStyle w:val="DevConfigGray"/>
        </w:rPr>
        <w:t xml:space="preserve"> ospfv3 123 ipv4 area 2</w:t>
      </w:r>
    </w:p>
    <w:p w14:paraId="3CD1CDAF" w14:textId="77777777" w:rsidR="002871E8" w:rsidRPr="002871E8" w:rsidRDefault="002871E8" w:rsidP="002871E8">
      <w:pPr>
        <w:pStyle w:val="DevConfigs"/>
        <w:rPr>
          <w:rStyle w:val="DevConfigGray"/>
        </w:rPr>
      </w:pPr>
      <w:r w:rsidRPr="002871E8">
        <w:rPr>
          <w:rStyle w:val="DevConfigGray"/>
        </w:rPr>
        <w:t>interface Serial0/1/0</w:t>
      </w:r>
    </w:p>
    <w:p w14:paraId="57CC8059" w14:textId="77777777" w:rsidR="002871E8" w:rsidRPr="002871E8" w:rsidRDefault="002871E8" w:rsidP="002871E8">
      <w:pPr>
        <w:pStyle w:val="DevConfigs"/>
        <w:rPr>
          <w:rStyle w:val="DevConfigGray"/>
        </w:rPr>
      </w:pPr>
      <w:r w:rsidRPr="002871E8">
        <w:rPr>
          <w:rStyle w:val="DevConfigGray"/>
        </w:rPr>
        <w:t xml:space="preserve"> no ip address</w:t>
      </w:r>
    </w:p>
    <w:p w14:paraId="5B64C500" w14:textId="77777777" w:rsidR="002871E8" w:rsidRPr="002871E8" w:rsidRDefault="002871E8" w:rsidP="002871E8">
      <w:pPr>
        <w:pStyle w:val="DevConfigs"/>
        <w:rPr>
          <w:rStyle w:val="DevConfigGray"/>
        </w:rPr>
      </w:pPr>
      <w:r w:rsidRPr="002871E8">
        <w:rPr>
          <w:rStyle w:val="DevConfigGray"/>
        </w:rPr>
        <w:t xml:space="preserve"> shutdown</w:t>
      </w:r>
    </w:p>
    <w:p w14:paraId="43E675B4" w14:textId="77777777" w:rsidR="002871E8" w:rsidRPr="002871E8" w:rsidRDefault="002871E8" w:rsidP="002871E8">
      <w:pPr>
        <w:pStyle w:val="DevConfigs"/>
        <w:rPr>
          <w:rStyle w:val="DevConfigGray"/>
        </w:rPr>
      </w:pPr>
      <w:r w:rsidRPr="002871E8">
        <w:rPr>
          <w:rStyle w:val="DevConfigGray"/>
        </w:rPr>
        <w:t>interface Serial0/1/1</w:t>
      </w:r>
    </w:p>
    <w:p w14:paraId="7B3E5906" w14:textId="77777777" w:rsidR="002871E8" w:rsidRPr="002871E8" w:rsidRDefault="002871E8" w:rsidP="002871E8">
      <w:pPr>
        <w:pStyle w:val="DevConfigs"/>
        <w:rPr>
          <w:rStyle w:val="DevConfigGray"/>
        </w:rPr>
      </w:pPr>
      <w:r w:rsidRPr="002871E8">
        <w:rPr>
          <w:rStyle w:val="DevConfigGray"/>
        </w:rPr>
        <w:t xml:space="preserve"> no ip address</w:t>
      </w:r>
    </w:p>
    <w:p w14:paraId="21EA24D5" w14:textId="77777777" w:rsidR="002871E8" w:rsidRPr="002871E8" w:rsidRDefault="002871E8" w:rsidP="002871E8">
      <w:pPr>
        <w:pStyle w:val="DevConfigs"/>
        <w:rPr>
          <w:rStyle w:val="DevConfigGray"/>
        </w:rPr>
      </w:pPr>
      <w:r w:rsidRPr="002871E8">
        <w:rPr>
          <w:rStyle w:val="DevConfigGray"/>
        </w:rPr>
        <w:t xml:space="preserve"> shutdown</w:t>
      </w:r>
    </w:p>
    <w:p w14:paraId="2E93B75A" w14:textId="77777777" w:rsidR="002871E8" w:rsidRPr="002871E8" w:rsidRDefault="002871E8" w:rsidP="002871E8">
      <w:pPr>
        <w:pStyle w:val="DevConfigs"/>
        <w:rPr>
          <w:rStyle w:val="DevConfigGray"/>
        </w:rPr>
      </w:pPr>
      <w:r w:rsidRPr="002871E8">
        <w:rPr>
          <w:rStyle w:val="DevConfigGray"/>
        </w:rPr>
        <w:t>router ospfv3 1</w:t>
      </w:r>
    </w:p>
    <w:p w14:paraId="73EDC578" w14:textId="77777777" w:rsidR="002871E8" w:rsidRPr="002871E8" w:rsidRDefault="002871E8" w:rsidP="002871E8">
      <w:pPr>
        <w:pStyle w:val="DevConfigs"/>
        <w:rPr>
          <w:rStyle w:val="DevConfigGray"/>
        </w:rPr>
      </w:pPr>
      <w:r w:rsidRPr="002871E8">
        <w:rPr>
          <w:rStyle w:val="DevConfigGray"/>
        </w:rPr>
        <w:t xml:space="preserve"> address-family ipv4 unicast</w:t>
      </w:r>
    </w:p>
    <w:p w14:paraId="03BD7B44" w14:textId="77777777" w:rsidR="002871E8" w:rsidRPr="002871E8" w:rsidRDefault="002871E8" w:rsidP="002871E8">
      <w:pPr>
        <w:pStyle w:val="DevConfigs"/>
        <w:rPr>
          <w:rStyle w:val="DevConfigGray"/>
        </w:rPr>
      </w:pPr>
      <w:r w:rsidRPr="002871E8">
        <w:rPr>
          <w:rStyle w:val="DevConfigGray"/>
        </w:rPr>
        <w:t xml:space="preserve">  router-id 3.3.3.3</w:t>
      </w:r>
    </w:p>
    <w:p w14:paraId="172E9E1F" w14:textId="77777777" w:rsidR="002871E8" w:rsidRPr="002871E8" w:rsidRDefault="002871E8" w:rsidP="002871E8">
      <w:pPr>
        <w:pStyle w:val="DevConfigs"/>
        <w:rPr>
          <w:rStyle w:val="DevConfigGray"/>
        </w:rPr>
      </w:pPr>
      <w:r w:rsidRPr="002871E8">
        <w:rPr>
          <w:rStyle w:val="DevConfigGray"/>
        </w:rPr>
        <w:t xml:space="preserve"> exit-address-family</w:t>
      </w:r>
    </w:p>
    <w:p w14:paraId="7274CA80" w14:textId="77777777" w:rsidR="002871E8" w:rsidRPr="002871E8" w:rsidRDefault="002871E8" w:rsidP="002871E8">
      <w:pPr>
        <w:pStyle w:val="DevConfigs"/>
        <w:rPr>
          <w:rStyle w:val="DevConfigGray"/>
        </w:rPr>
      </w:pPr>
      <w:r w:rsidRPr="002871E8">
        <w:rPr>
          <w:rStyle w:val="DevConfigGray"/>
        </w:rPr>
        <w:t xml:space="preserve"> address-family ipv6 unicast</w:t>
      </w:r>
    </w:p>
    <w:p w14:paraId="05897608" w14:textId="77777777" w:rsidR="002871E8" w:rsidRPr="002871E8" w:rsidRDefault="002871E8" w:rsidP="002871E8">
      <w:pPr>
        <w:pStyle w:val="DevConfigs"/>
        <w:rPr>
          <w:rStyle w:val="DevConfigGray"/>
        </w:rPr>
      </w:pPr>
      <w:r w:rsidRPr="002871E8">
        <w:rPr>
          <w:rStyle w:val="DevConfigGray"/>
        </w:rPr>
        <w:t xml:space="preserve">  router-id 3.3.3.3</w:t>
      </w:r>
    </w:p>
    <w:p w14:paraId="0581C92E" w14:textId="77777777" w:rsidR="002871E8" w:rsidRPr="002871E8" w:rsidRDefault="002871E8" w:rsidP="002871E8">
      <w:pPr>
        <w:pStyle w:val="DevConfigs"/>
        <w:rPr>
          <w:rStyle w:val="DevConfigGray"/>
        </w:rPr>
      </w:pPr>
      <w:r w:rsidRPr="002871E8">
        <w:rPr>
          <w:rStyle w:val="DevConfigGray"/>
        </w:rPr>
        <w:t xml:space="preserve"> exit-address-family</w:t>
      </w:r>
    </w:p>
    <w:p w14:paraId="5F0FACFF" w14:textId="77777777" w:rsidR="002871E8" w:rsidRPr="002871E8" w:rsidRDefault="002871E8" w:rsidP="002871E8">
      <w:pPr>
        <w:pStyle w:val="DevConfigs"/>
        <w:rPr>
          <w:rStyle w:val="DevConfigGray"/>
        </w:rPr>
      </w:pPr>
      <w:r w:rsidRPr="002871E8">
        <w:rPr>
          <w:rStyle w:val="DevConfigGray"/>
        </w:rPr>
        <w:t>router ospfv3 123</w:t>
      </w:r>
    </w:p>
    <w:p w14:paraId="776C90D2" w14:textId="77777777" w:rsidR="002871E8" w:rsidRPr="002871E8" w:rsidRDefault="002871E8" w:rsidP="002871E8">
      <w:pPr>
        <w:pStyle w:val="DevConfigs"/>
        <w:rPr>
          <w:rStyle w:val="DevConfigGray"/>
        </w:rPr>
      </w:pPr>
      <w:r w:rsidRPr="002871E8">
        <w:rPr>
          <w:rStyle w:val="DevConfigGray"/>
        </w:rPr>
        <w:t xml:space="preserve"> address-family ipv4 unicast</w:t>
      </w:r>
    </w:p>
    <w:p w14:paraId="1AFCAE7E" w14:textId="77777777" w:rsidR="002871E8" w:rsidRPr="002871E8" w:rsidRDefault="002871E8" w:rsidP="002871E8">
      <w:pPr>
        <w:pStyle w:val="DevConfigs"/>
        <w:rPr>
          <w:rStyle w:val="DevConfigGray"/>
        </w:rPr>
      </w:pPr>
      <w:r w:rsidRPr="002871E8">
        <w:rPr>
          <w:rStyle w:val="DevConfigGray"/>
        </w:rPr>
        <w:t xml:space="preserve">  router-id 3.3.3.1</w:t>
      </w:r>
    </w:p>
    <w:p w14:paraId="6ABEE852" w14:textId="77777777" w:rsidR="002871E8" w:rsidRPr="002871E8" w:rsidRDefault="002871E8" w:rsidP="002871E8">
      <w:pPr>
        <w:pStyle w:val="DevConfigs"/>
        <w:rPr>
          <w:rStyle w:val="DevConfigGray"/>
        </w:rPr>
      </w:pPr>
      <w:r w:rsidRPr="002871E8">
        <w:rPr>
          <w:rStyle w:val="DevConfigGray"/>
        </w:rPr>
        <w:t xml:space="preserve"> exit-address-family</w:t>
      </w:r>
    </w:p>
    <w:p w14:paraId="38E375BF" w14:textId="77777777" w:rsidR="002871E8" w:rsidRPr="002871E8" w:rsidRDefault="002871E8" w:rsidP="002871E8">
      <w:pPr>
        <w:pStyle w:val="DevConfigs"/>
        <w:rPr>
          <w:rStyle w:val="DevConfigGray"/>
        </w:rPr>
      </w:pPr>
      <w:r w:rsidRPr="002871E8">
        <w:rPr>
          <w:rStyle w:val="DevConfigGray"/>
        </w:rPr>
        <w:t xml:space="preserve"> address-family ipv6 unicast</w:t>
      </w:r>
    </w:p>
    <w:p w14:paraId="0928DFB4" w14:textId="77777777" w:rsidR="002871E8" w:rsidRPr="002871E8" w:rsidRDefault="002871E8" w:rsidP="002871E8">
      <w:pPr>
        <w:pStyle w:val="DevConfigs"/>
        <w:rPr>
          <w:rStyle w:val="DevConfigGray"/>
        </w:rPr>
      </w:pPr>
      <w:r w:rsidRPr="002871E8">
        <w:rPr>
          <w:rStyle w:val="DevConfigGray"/>
        </w:rPr>
        <w:t xml:space="preserve">  router-id 3.3.3.1</w:t>
      </w:r>
    </w:p>
    <w:p w14:paraId="001AC287" w14:textId="77777777" w:rsidR="002871E8" w:rsidRPr="002871E8" w:rsidRDefault="002871E8" w:rsidP="002871E8">
      <w:pPr>
        <w:pStyle w:val="DevConfigs"/>
        <w:rPr>
          <w:rStyle w:val="DevConfigGray"/>
        </w:rPr>
      </w:pPr>
      <w:r w:rsidRPr="002871E8">
        <w:rPr>
          <w:rStyle w:val="DevConfigGray"/>
        </w:rPr>
        <w:t xml:space="preserve"> exit-address-family</w:t>
      </w:r>
    </w:p>
    <w:p w14:paraId="1DA5691F" w14:textId="77777777" w:rsidR="002871E8" w:rsidRPr="002871E8" w:rsidRDefault="002871E8" w:rsidP="002871E8">
      <w:pPr>
        <w:pStyle w:val="DevConfigs"/>
        <w:rPr>
          <w:rStyle w:val="DevConfigGray"/>
        </w:rPr>
      </w:pPr>
      <w:r w:rsidRPr="002871E8">
        <w:rPr>
          <w:rStyle w:val="DevConfigGray"/>
        </w:rPr>
        <w:t xml:space="preserve">router </w:t>
      </w:r>
      <w:proofErr w:type="spellStart"/>
      <w:r w:rsidRPr="002871E8">
        <w:rPr>
          <w:rStyle w:val="DevConfigGray"/>
        </w:rPr>
        <w:t>bgp</w:t>
      </w:r>
      <w:proofErr w:type="spellEnd"/>
      <w:r w:rsidRPr="002871E8">
        <w:rPr>
          <w:rStyle w:val="DevConfigGray"/>
        </w:rPr>
        <w:t xml:space="preserve"> 65000</w:t>
      </w:r>
    </w:p>
    <w:p w14:paraId="6DBE86F4"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bgp</w:t>
      </w:r>
      <w:proofErr w:type="spellEnd"/>
      <w:r w:rsidRPr="002871E8">
        <w:rPr>
          <w:rStyle w:val="DevConfigGray"/>
        </w:rPr>
        <w:t xml:space="preserve"> log-neighbor-changes</w:t>
      </w:r>
    </w:p>
    <w:p w14:paraId="414C2BD0" w14:textId="77777777" w:rsidR="002871E8" w:rsidRPr="002871E8" w:rsidRDefault="002871E8" w:rsidP="002871E8">
      <w:pPr>
        <w:pStyle w:val="DevConfigs"/>
        <w:rPr>
          <w:rStyle w:val="DevConfigGray"/>
        </w:rPr>
      </w:pPr>
      <w:r w:rsidRPr="002871E8">
        <w:rPr>
          <w:rStyle w:val="DevConfigGray"/>
        </w:rPr>
        <w:t xml:space="preserve"> neighbor 10.0.0.5 remote-as 65000</w:t>
      </w:r>
    </w:p>
    <w:p w14:paraId="22399711" w14:textId="77777777" w:rsidR="002871E8" w:rsidRPr="002871E8" w:rsidRDefault="002871E8" w:rsidP="002871E8">
      <w:pPr>
        <w:pStyle w:val="DevConfigs"/>
        <w:rPr>
          <w:rStyle w:val="DevConfigGray"/>
        </w:rPr>
      </w:pPr>
      <w:r w:rsidRPr="002871E8">
        <w:rPr>
          <w:rStyle w:val="DevConfigGray"/>
        </w:rPr>
        <w:t xml:space="preserve"> neighbor 2001:DB8:209:8::10 remote-as 65002</w:t>
      </w:r>
    </w:p>
    <w:p w14:paraId="16652C1D" w14:textId="77777777" w:rsidR="002871E8" w:rsidRPr="002871E8" w:rsidRDefault="002871E8" w:rsidP="002871E8">
      <w:pPr>
        <w:pStyle w:val="DevConfigs"/>
        <w:rPr>
          <w:rStyle w:val="DevConfigGray"/>
        </w:rPr>
      </w:pPr>
      <w:r w:rsidRPr="002871E8">
        <w:rPr>
          <w:rStyle w:val="DevConfigGray"/>
        </w:rPr>
        <w:t xml:space="preserve"> neighbor 2001:DB8:FEED:2::5 remote-as 65000</w:t>
      </w:r>
    </w:p>
    <w:p w14:paraId="425A0C35" w14:textId="77777777" w:rsidR="002871E8" w:rsidRPr="002871E8" w:rsidRDefault="002871E8" w:rsidP="002871E8">
      <w:pPr>
        <w:pStyle w:val="DevConfigs"/>
        <w:rPr>
          <w:rStyle w:val="DevConfigGray"/>
        </w:rPr>
      </w:pPr>
      <w:r w:rsidRPr="002871E8">
        <w:rPr>
          <w:rStyle w:val="DevConfigGray"/>
        </w:rPr>
        <w:t xml:space="preserve"> neighbor 209.165.200.10 remote-as 65002</w:t>
      </w:r>
    </w:p>
    <w:p w14:paraId="13932586" w14:textId="77777777" w:rsidR="002871E8" w:rsidRPr="002871E8" w:rsidRDefault="002871E8" w:rsidP="002871E8">
      <w:pPr>
        <w:pStyle w:val="DevConfigs"/>
        <w:rPr>
          <w:rStyle w:val="DevConfigGray"/>
        </w:rPr>
      </w:pPr>
      <w:r w:rsidRPr="002871E8">
        <w:rPr>
          <w:rStyle w:val="DevConfigGray"/>
        </w:rPr>
        <w:t xml:space="preserve"> address-family ipv4</w:t>
      </w:r>
    </w:p>
    <w:p w14:paraId="0F13381C" w14:textId="77777777" w:rsidR="002871E8" w:rsidRPr="002871E8" w:rsidRDefault="002871E8" w:rsidP="002871E8">
      <w:pPr>
        <w:pStyle w:val="DevConfigs"/>
        <w:rPr>
          <w:rStyle w:val="DevConfigGray"/>
        </w:rPr>
      </w:pPr>
      <w:r w:rsidRPr="002871E8">
        <w:rPr>
          <w:rStyle w:val="DevConfigGray"/>
        </w:rPr>
        <w:t xml:space="preserve">  neighbor 10.0.0.5 activate</w:t>
      </w:r>
    </w:p>
    <w:p w14:paraId="6F5C4703" w14:textId="77777777" w:rsidR="002871E8" w:rsidRPr="002871E8" w:rsidRDefault="002871E8" w:rsidP="002871E8">
      <w:pPr>
        <w:pStyle w:val="DevConfigs"/>
        <w:rPr>
          <w:rStyle w:val="DevConfigGray"/>
        </w:rPr>
      </w:pPr>
      <w:r w:rsidRPr="002871E8">
        <w:rPr>
          <w:rStyle w:val="DevConfigGray"/>
        </w:rPr>
        <w:t xml:space="preserve">  neighbor 10.0.0.5 next-hop-self</w:t>
      </w:r>
    </w:p>
    <w:p w14:paraId="421D2AD0" w14:textId="77777777" w:rsidR="002871E8" w:rsidRPr="002871E8" w:rsidRDefault="002871E8" w:rsidP="002871E8">
      <w:pPr>
        <w:pStyle w:val="DevConfigs"/>
        <w:rPr>
          <w:rStyle w:val="DevConfigGray"/>
        </w:rPr>
      </w:pPr>
      <w:r w:rsidRPr="002871E8">
        <w:rPr>
          <w:rStyle w:val="DevConfigGray"/>
        </w:rPr>
        <w:t xml:space="preserve">  no neighbor 2001:DB8:209:8::10 activate</w:t>
      </w:r>
    </w:p>
    <w:p w14:paraId="7400369D" w14:textId="77777777" w:rsidR="002871E8" w:rsidRPr="002871E8" w:rsidRDefault="002871E8" w:rsidP="002871E8">
      <w:pPr>
        <w:pStyle w:val="DevConfigs"/>
        <w:rPr>
          <w:rStyle w:val="DevConfigGray"/>
        </w:rPr>
      </w:pPr>
      <w:r w:rsidRPr="002871E8">
        <w:rPr>
          <w:rStyle w:val="DevConfigGray"/>
        </w:rPr>
        <w:t xml:space="preserve">  no neighbor 2001:DB8:FEED:2::5 activate</w:t>
      </w:r>
    </w:p>
    <w:p w14:paraId="473C290F" w14:textId="77777777" w:rsidR="002871E8" w:rsidRPr="002871E8" w:rsidRDefault="002871E8" w:rsidP="002871E8">
      <w:pPr>
        <w:pStyle w:val="DevConfigs"/>
        <w:rPr>
          <w:rStyle w:val="DevConfigGray"/>
        </w:rPr>
      </w:pPr>
      <w:r w:rsidRPr="002871E8">
        <w:rPr>
          <w:rStyle w:val="DevConfigGray"/>
        </w:rPr>
        <w:t xml:space="preserve">  neighbor 209.165.200.10 activate</w:t>
      </w:r>
    </w:p>
    <w:p w14:paraId="6A000062" w14:textId="77777777" w:rsidR="002871E8" w:rsidRPr="002871E8" w:rsidRDefault="002871E8" w:rsidP="002871E8">
      <w:pPr>
        <w:pStyle w:val="DevConfigs"/>
        <w:rPr>
          <w:rStyle w:val="DevConfigGray"/>
        </w:rPr>
      </w:pPr>
      <w:r w:rsidRPr="002871E8">
        <w:rPr>
          <w:rStyle w:val="DevConfigGray"/>
        </w:rPr>
        <w:t xml:space="preserve"> exit-address-family</w:t>
      </w:r>
    </w:p>
    <w:p w14:paraId="1D1BAAF0" w14:textId="77777777" w:rsidR="002871E8" w:rsidRPr="002871E8" w:rsidRDefault="002871E8" w:rsidP="002871E8">
      <w:pPr>
        <w:pStyle w:val="DevConfigs"/>
        <w:rPr>
          <w:rStyle w:val="DevConfigGray"/>
        </w:rPr>
      </w:pPr>
      <w:r w:rsidRPr="002871E8">
        <w:rPr>
          <w:rStyle w:val="DevConfigGray"/>
        </w:rPr>
        <w:t xml:space="preserve"> address-family ipv6</w:t>
      </w:r>
    </w:p>
    <w:p w14:paraId="49796BEA" w14:textId="77777777" w:rsidR="002871E8" w:rsidRPr="002871E8" w:rsidRDefault="002871E8" w:rsidP="002871E8">
      <w:pPr>
        <w:pStyle w:val="DevConfigs"/>
        <w:rPr>
          <w:rStyle w:val="DevConfigGray"/>
        </w:rPr>
      </w:pPr>
      <w:r w:rsidRPr="002871E8">
        <w:rPr>
          <w:rStyle w:val="DevConfigGray"/>
        </w:rPr>
        <w:t xml:space="preserve">  neighbor 2001:DB8:209:8::10 activate</w:t>
      </w:r>
    </w:p>
    <w:p w14:paraId="522DC8B9" w14:textId="77777777" w:rsidR="002871E8" w:rsidRPr="002871E8" w:rsidRDefault="002871E8" w:rsidP="002871E8">
      <w:pPr>
        <w:pStyle w:val="DevConfigs"/>
        <w:rPr>
          <w:rStyle w:val="DevConfigGray"/>
        </w:rPr>
      </w:pPr>
      <w:r w:rsidRPr="002871E8">
        <w:rPr>
          <w:rStyle w:val="DevConfigGray"/>
        </w:rPr>
        <w:t xml:space="preserve">  neighbor 2001:DB8:FEED:2::5 activate</w:t>
      </w:r>
    </w:p>
    <w:p w14:paraId="417A3D72" w14:textId="77777777" w:rsidR="002871E8" w:rsidRPr="002871E8" w:rsidRDefault="002871E8" w:rsidP="002871E8">
      <w:pPr>
        <w:pStyle w:val="DevConfigs"/>
        <w:rPr>
          <w:rStyle w:val="DevConfigGray"/>
        </w:rPr>
      </w:pPr>
      <w:r w:rsidRPr="002871E8">
        <w:rPr>
          <w:rStyle w:val="DevConfigGray"/>
        </w:rPr>
        <w:t xml:space="preserve">  neighbor 2001:DB8:FEED:2::5 next-hop-self</w:t>
      </w:r>
    </w:p>
    <w:p w14:paraId="099408E5" w14:textId="77777777" w:rsidR="002871E8" w:rsidRPr="002871E8" w:rsidRDefault="002871E8" w:rsidP="002871E8">
      <w:pPr>
        <w:pStyle w:val="DevConfigs"/>
        <w:rPr>
          <w:rStyle w:val="DevConfigGray"/>
        </w:rPr>
      </w:pPr>
      <w:r w:rsidRPr="002871E8">
        <w:rPr>
          <w:rStyle w:val="DevConfigGray"/>
        </w:rPr>
        <w:t xml:space="preserve"> exit-address-family</w:t>
      </w:r>
    </w:p>
    <w:p w14:paraId="0F2601CD" w14:textId="77777777" w:rsidR="002871E8" w:rsidRPr="002871E8" w:rsidRDefault="002871E8" w:rsidP="002871E8">
      <w:pPr>
        <w:pStyle w:val="DevConfigs"/>
        <w:rPr>
          <w:rStyle w:val="DevConfigGray"/>
        </w:rPr>
      </w:pPr>
      <w:r w:rsidRPr="002871E8">
        <w:rPr>
          <w:rStyle w:val="DevConfigGray"/>
        </w:rPr>
        <w:lastRenderedPageBreak/>
        <w:t xml:space="preserve">ip forward-protocol </w:t>
      </w:r>
      <w:proofErr w:type="spellStart"/>
      <w:r w:rsidRPr="002871E8">
        <w:rPr>
          <w:rStyle w:val="DevConfigGray"/>
        </w:rPr>
        <w:t>nd</w:t>
      </w:r>
      <w:proofErr w:type="spellEnd"/>
    </w:p>
    <w:p w14:paraId="401FC953" w14:textId="77777777" w:rsidR="002871E8" w:rsidRPr="002871E8" w:rsidRDefault="002871E8" w:rsidP="002871E8">
      <w:pPr>
        <w:pStyle w:val="DevConfigs"/>
        <w:rPr>
          <w:rStyle w:val="DevConfigGray"/>
        </w:rPr>
      </w:pPr>
      <w:r w:rsidRPr="002871E8">
        <w:rPr>
          <w:rStyle w:val="DevConfigGray"/>
        </w:rPr>
        <w:t>ip http server</w:t>
      </w:r>
    </w:p>
    <w:p w14:paraId="1E7B434E" w14:textId="77777777" w:rsidR="002871E8" w:rsidRPr="002871E8" w:rsidRDefault="002871E8" w:rsidP="002871E8">
      <w:pPr>
        <w:pStyle w:val="DevConfigs"/>
        <w:rPr>
          <w:rStyle w:val="DevConfigGray"/>
        </w:rPr>
      </w:pPr>
      <w:r w:rsidRPr="002871E8">
        <w:rPr>
          <w:rStyle w:val="DevConfigGray"/>
        </w:rPr>
        <w:t>ip http authentication local</w:t>
      </w:r>
    </w:p>
    <w:p w14:paraId="79D1CC1E" w14:textId="77777777" w:rsidR="002871E8" w:rsidRPr="002871E8" w:rsidRDefault="002871E8" w:rsidP="002871E8">
      <w:pPr>
        <w:pStyle w:val="DevConfigs"/>
        <w:rPr>
          <w:rStyle w:val="DevConfigGray"/>
        </w:rPr>
      </w:pPr>
      <w:r w:rsidRPr="002871E8">
        <w:rPr>
          <w:rStyle w:val="DevConfigGray"/>
        </w:rPr>
        <w:t>ip http secure-server</w:t>
      </w:r>
    </w:p>
    <w:p w14:paraId="0090915D" w14:textId="77777777" w:rsidR="002871E8" w:rsidRPr="002871E8" w:rsidRDefault="002871E8" w:rsidP="002871E8">
      <w:pPr>
        <w:pStyle w:val="DevConfigs"/>
        <w:rPr>
          <w:rStyle w:val="DevConfigGray"/>
        </w:rPr>
      </w:pPr>
      <w:r w:rsidRPr="002871E8">
        <w:rPr>
          <w:rStyle w:val="DevConfigGray"/>
        </w:rPr>
        <w:t>ip ssh bulk-mode 131072</w:t>
      </w:r>
    </w:p>
    <w:p w14:paraId="45255701" w14:textId="77777777" w:rsidR="002871E8" w:rsidRPr="002871E8" w:rsidRDefault="002871E8" w:rsidP="002871E8">
      <w:pPr>
        <w:pStyle w:val="DevConfigs"/>
        <w:rPr>
          <w:rStyle w:val="DevConfigGray"/>
        </w:rPr>
      </w:pPr>
      <w:r w:rsidRPr="002871E8">
        <w:rPr>
          <w:rStyle w:val="DevConfigGray"/>
        </w:rPr>
        <w:t>control-plane</w:t>
      </w:r>
    </w:p>
    <w:p w14:paraId="4487A060" w14:textId="77777777" w:rsidR="002871E8" w:rsidRPr="002871E8" w:rsidRDefault="002871E8" w:rsidP="002871E8">
      <w:pPr>
        <w:pStyle w:val="DevConfigs"/>
        <w:rPr>
          <w:rStyle w:val="DevConfigGray"/>
        </w:rPr>
      </w:pPr>
      <w:r w:rsidRPr="002871E8">
        <w:rPr>
          <w:rStyle w:val="DevConfigGray"/>
        </w:rPr>
        <w:t>line con 0</w:t>
      </w:r>
    </w:p>
    <w:p w14:paraId="22204E1B" w14:textId="77777777" w:rsidR="002871E8" w:rsidRPr="002871E8" w:rsidRDefault="002871E8" w:rsidP="002871E8">
      <w:pPr>
        <w:pStyle w:val="DevConfigs"/>
        <w:rPr>
          <w:rStyle w:val="DevConfigGray"/>
        </w:rPr>
      </w:pPr>
      <w:r w:rsidRPr="002871E8">
        <w:rPr>
          <w:rStyle w:val="DevConfigGray"/>
        </w:rPr>
        <w:t xml:space="preserve"> exec-timeout 0 0</w:t>
      </w:r>
    </w:p>
    <w:p w14:paraId="4C61235F" w14:textId="77777777" w:rsidR="002871E8" w:rsidRPr="002871E8" w:rsidRDefault="002871E8" w:rsidP="002871E8">
      <w:pPr>
        <w:pStyle w:val="DevConfigs"/>
        <w:rPr>
          <w:rStyle w:val="DevConfigGray"/>
        </w:rPr>
      </w:pPr>
      <w:r w:rsidRPr="002871E8">
        <w:rPr>
          <w:rStyle w:val="DevConfigGray"/>
        </w:rPr>
        <w:t xml:space="preserve"> logging synchronous</w:t>
      </w:r>
    </w:p>
    <w:p w14:paraId="4596CAE1" w14:textId="77777777" w:rsidR="002871E8" w:rsidRPr="002871E8" w:rsidRDefault="002871E8" w:rsidP="002871E8">
      <w:pPr>
        <w:pStyle w:val="DevConfigs"/>
        <w:rPr>
          <w:rStyle w:val="DevConfigGray"/>
        </w:rPr>
      </w:pPr>
      <w:r w:rsidRPr="002871E8">
        <w:rPr>
          <w:rStyle w:val="DevConfigGray"/>
        </w:rPr>
        <w:t xml:space="preserve"> transport input none</w:t>
      </w:r>
    </w:p>
    <w:p w14:paraId="44F1EBA3"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stopbits</w:t>
      </w:r>
      <w:proofErr w:type="spellEnd"/>
      <w:r w:rsidRPr="002871E8">
        <w:rPr>
          <w:rStyle w:val="DevConfigGray"/>
        </w:rPr>
        <w:t xml:space="preserve"> 1</w:t>
      </w:r>
    </w:p>
    <w:p w14:paraId="0FE99426" w14:textId="77777777" w:rsidR="002871E8" w:rsidRPr="002871E8" w:rsidRDefault="002871E8" w:rsidP="002871E8">
      <w:pPr>
        <w:pStyle w:val="DevConfigs"/>
        <w:rPr>
          <w:rStyle w:val="DevConfigGray"/>
        </w:rPr>
      </w:pPr>
      <w:r w:rsidRPr="002871E8">
        <w:rPr>
          <w:rStyle w:val="DevConfigGray"/>
        </w:rPr>
        <w:t>line aux 0</w:t>
      </w:r>
    </w:p>
    <w:p w14:paraId="0EE537AC" w14:textId="77777777" w:rsidR="002871E8" w:rsidRPr="002871E8" w:rsidRDefault="002871E8" w:rsidP="002871E8">
      <w:pPr>
        <w:pStyle w:val="DevConfigs"/>
        <w:rPr>
          <w:rStyle w:val="DevConfigGray"/>
        </w:rPr>
      </w:pPr>
      <w:r w:rsidRPr="002871E8">
        <w:rPr>
          <w:rStyle w:val="DevConfigGray"/>
        </w:rPr>
        <w:t xml:space="preserve">line </w:t>
      </w:r>
      <w:proofErr w:type="spellStart"/>
      <w:r w:rsidRPr="002871E8">
        <w:rPr>
          <w:rStyle w:val="DevConfigGray"/>
        </w:rPr>
        <w:t>vty</w:t>
      </w:r>
      <w:proofErr w:type="spellEnd"/>
      <w:r w:rsidRPr="002871E8">
        <w:rPr>
          <w:rStyle w:val="DevConfigGray"/>
        </w:rPr>
        <w:t xml:space="preserve"> 0 4</w:t>
      </w:r>
    </w:p>
    <w:p w14:paraId="0A956800" w14:textId="77777777" w:rsidR="002871E8" w:rsidRPr="002871E8" w:rsidRDefault="002871E8" w:rsidP="002871E8">
      <w:pPr>
        <w:pStyle w:val="DevConfigs"/>
        <w:rPr>
          <w:rStyle w:val="DevConfigGray"/>
        </w:rPr>
      </w:pPr>
      <w:r w:rsidRPr="002871E8">
        <w:rPr>
          <w:rStyle w:val="DevConfigGray"/>
        </w:rPr>
        <w:t xml:space="preserve"> login</w:t>
      </w:r>
    </w:p>
    <w:p w14:paraId="20C3896A" w14:textId="77777777" w:rsidR="002871E8" w:rsidRPr="002871E8" w:rsidRDefault="002871E8" w:rsidP="002871E8">
      <w:pPr>
        <w:pStyle w:val="DevConfigs"/>
        <w:rPr>
          <w:rStyle w:val="DevConfigGray"/>
        </w:rPr>
      </w:pPr>
      <w:r w:rsidRPr="002871E8">
        <w:rPr>
          <w:rStyle w:val="DevConfigGray"/>
        </w:rPr>
        <w:t xml:space="preserve"> transport input ssh</w:t>
      </w:r>
    </w:p>
    <w:p w14:paraId="087B70F1" w14:textId="77777777" w:rsidR="002871E8" w:rsidRPr="002871E8" w:rsidRDefault="002871E8" w:rsidP="002871E8">
      <w:pPr>
        <w:pStyle w:val="DevConfigs"/>
        <w:rPr>
          <w:rStyle w:val="DevConfigGray"/>
        </w:rPr>
      </w:pPr>
      <w:r w:rsidRPr="002871E8">
        <w:rPr>
          <w:rStyle w:val="DevConfigGray"/>
        </w:rPr>
        <w:t xml:space="preserve">line </w:t>
      </w:r>
      <w:proofErr w:type="spellStart"/>
      <w:r w:rsidRPr="002871E8">
        <w:rPr>
          <w:rStyle w:val="DevConfigGray"/>
        </w:rPr>
        <w:t>vty</w:t>
      </w:r>
      <w:proofErr w:type="spellEnd"/>
      <w:r w:rsidRPr="002871E8">
        <w:rPr>
          <w:rStyle w:val="DevConfigGray"/>
        </w:rPr>
        <w:t xml:space="preserve"> 5 14</w:t>
      </w:r>
    </w:p>
    <w:p w14:paraId="02A88155" w14:textId="77777777" w:rsidR="002871E8" w:rsidRPr="002871E8" w:rsidRDefault="002871E8" w:rsidP="002871E8">
      <w:pPr>
        <w:pStyle w:val="DevConfigs"/>
        <w:rPr>
          <w:rStyle w:val="DevConfigGray"/>
        </w:rPr>
      </w:pPr>
      <w:r w:rsidRPr="002871E8">
        <w:rPr>
          <w:rStyle w:val="DevConfigGray"/>
        </w:rPr>
        <w:t xml:space="preserve"> login</w:t>
      </w:r>
    </w:p>
    <w:p w14:paraId="15763AB3" w14:textId="77777777" w:rsidR="002871E8" w:rsidRPr="002871E8" w:rsidRDefault="002871E8" w:rsidP="002871E8">
      <w:pPr>
        <w:pStyle w:val="DevConfigs"/>
        <w:rPr>
          <w:rStyle w:val="DevConfigGray"/>
        </w:rPr>
      </w:pPr>
      <w:r w:rsidRPr="002871E8">
        <w:rPr>
          <w:rStyle w:val="DevConfigGray"/>
        </w:rPr>
        <w:t xml:space="preserve"> transport input ssh</w:t>
      </w:r>
    </w:p>
    <w:p w14:paraId="2D2F7DB5" w14:textId="73B6ADEF" w:rsidR="00F943EB" w:rsidRPr="00F943EB" w:rsidRDefault="002871E8" w:rsidP="002871E8">
      <w:pPr>
        <w:pStyle w:val="DevConfigs"/>
        <w:rPr>
          <w:rStyle w:val="DevConfigGray"/>
        </w:rPr>
      </w:pPr>
      <w:r w:rsidRPr="002871E8">
        <w:rPr>
          <w:rStyle w:val="DevConfigGray"/>
        </w:rPr>
        <w:t>end</w:t>
      </w:r>
    </w:p>
    <w:p w14:paraId="4038B171" w14:textId="11F644D9" w:rsidR="00F943EB" w:rsidRPr="00390CE3" w:rsidRDefault="00F943EB" w:rsidP="00F943EB">
      <w:pPr>
        <w:pStyle w:val="DevConfigs"/>
        <w:rPr>
          <w:rStyle w:val="DevConfigGray"/>
        </w:rPr>
      </w:pPr>
      <w:r w:rsidRPr="00F943EB">
        <w:rPr>
          <w:rStyle w:val="DevConfigGray"/>
        </w:rPr>
        <w:t xml:space="preserve">R3#   </w:t>
      </w:r>
    </w:p>
    <w:p w14:paraId="3684CF10" w14:textId="7CF793C5" w:rsidR="00390CE3" w:rsidRPr="00390CE3" w:rsidRDefault="00D64A13" w:rsidP="00D64A13">
      <w:pPr>
        <w:pStyle w:val="DevConfigs"/>
        <w:rPr>
          <w:rStyle w:val="DevConfigGray"/>
        </w:rPr>
      </w:pPr>
      <w:r w:rsidRPr="00D64A13">
        <w:rPr>
          <w:rStyle w:val="DevConfigGray"/>
        </w:rPr>
        <w:t xml:space="preserve">    </w:t>
      </w:r>
    </w:p>
    <w:p w14:paraId="32EFF31A" w14:textId="27C1D056" w:rsidR="00A343F8" w:rsidRPr="00E05ABD" w:rsidRDefault="00A343F8" w:rsidP="00E05ABD">
      <w:pPr>
        <w:pStyle w:val="Heading1"/>
        <w:rPr>
          <w:rStyle w:val="LabSectionGray"/>
        </w:rPr>
      </w:pPr>
      <w:r w:rsidRPr="00E05ABD">
        <w:rPr>
          <w:rStyle w:val="LabSectionGray"/>
        </w:rPr>
        <w:t>Switch D1</w:t>
      </w:r>
    </w:p>
    <w:p w14:paraId="5416B0F5" w14:textId="6CC4B659" w:rsidR="000B4831" w:rsidRDefault="000B4831" w:rsidP="000B4831">
      <w:pPr>
        <w:pStyle w:val="DevConfigs"/>
        <w:rPr>
          <w:rStyle w:val="DevConfigGray"/>
          <w:b/>
          <w:bCs/>
        </w:rPr>
      </w:pPr>
      <w:r w:rsidRPr="00A343F8">
        <w:rPr>
          <w:rStyle w:val="DevConfigGray"/>
        </w:rPr>
        <w:t>D</w:t>
      </w:r>
      <w:r>
        <w:rPr>
          <w:rStyle w:val="DevConfigGray"/>
        </w:rPr>
        <w:t>1</w:t>
      </w:r>
      <w:r w:rsidRPr="00A343F8">
        <w:rPr>
          <w:rStyle w:val="DevConfigGray"/>
        </w:rPr>
        <w:t>#</w:t>
      </w:r>
      <w:r>
        <w:rPr>
          <w:rStyle w:val="DevConfigGray"/>
        </w:rPr>
        <w:t xml:space="preserve"> </w:t>
      </w:r>
      <w:r w:rsidRPr="00A343F8">
        <w:rPr>
          <w:rStyle w:val="DevConfigGray"/>
          <w:b/>
          <w:bCs/>
        </w:rPr>
        <w:t>show run</w:t>
      </w:r>
      <w:r>
        <w:rPr>
          <w:rStyle w:val="DevConfigGray"/>
          <w:b/>
          <w:bCs/>
        </w:rPr>
        <w:t xml:space="preserve"> brief</w:t>
      </w:r>
    </w:p>
    <w:p w14:paraId="02FE179D" w14:textId="77777777" w:rsidR="002871E8" w:rsidRPr="002871E8" w:rsidRDefault="002871E8" w:rsidP="002871E8">
      <w:pPr>
        <w:pStyle w:val="DevConfigs"/>
        <w:rPr>
          <w:rStyle w:val="DevConfigGray"/>
        </w:rPr>
      </w:pPr>
      <w:r w:rsidRPr="002871E8">
        <w:rPr>
          <w:rStyle w:val="DevConfigGray"/>
        </w:rPr>
        <w:t>Building configuration...</w:t>
      </w:r>
    </w:p>
    <w:p w14:paraId="68DCA5D8" w14:textId="77777777" w:rsidR="002871E8" w:rsidRPr="002871E8" w:rsidRDefault="002871E8" w:rsidP="002871E8">
      <w:pPr>
        <w:pStyle w:val="DevConfigs"/>
        <w:rPr>
          <w:rStyle w:val="DevConfigGray"/>
        </w:rPr>
      </w:pPr>
    </w:p>
    <w:p w14:paraId="73D33811" w14:textId="77777777" w:rsidR="002871E8" w:rsidRPr="002871E8" w:rsidRDefault="002871E8" w:rsidP="002871E8">
      <w:pPr>
        <w:pStyle w:val="DevConfigs"/>
        <w:rPr>
          <w:rStyle w:val="DevConfigGray"/>
        </w:rPr>
      </w:pPr>
      <w:r w:rsidRPr="002871E8">
        <w:rPr>
          <w:rStyle w:val="DevConfigGray"/>
        </w:rPr>
        <w:t>Current configuration : 5343 bytes</w:t>
      </w:r>
    </w:p>
    <w:p w14:paraId="091AEAE7" w14:textId="77777777" w:rsidR="002871E8" w:rsidRPr="002871E8" w:rsidRDefault="002871E8" w:rsidP="002871E8">
      <w:pPr>
        <w:pStyle w:val="DevConfigs"/>
        <w:rPr>
          <w:rStyle w:val="DevConfigGray"/>
        </w:rPr>
      </w:pPr>
      <w:r w:rsidRPr="002871E8">
        <w:rPr>
          <w:rStyle w:val="DevConfigGray"/>
        </w:rPr>
        <w:t>version 17.12</w:t>
      </w:r>
    </w:p>
    <w:p w14:paraId="68B243CE" w14:textId="77777777" w:rsidR="002871E8" w:rsidRPr="002871E8" w:rsidRDefault="002871E8" w:rsidP="002871E8">
      <w:pPr>
        <w:pStyle w:val="DevConfigs"/>
        <w:rPr>
          <w:rStyle w:val="DevConfigGray"/>
        </w:rPr>
      </w:pPr>
      <w:r w:rsidRPr="002871E8">
        <w:rPr>
          <w:rStyle w:val="DevConfigGray"/>
        </w:rPr>
        <w:t>service timestamps debug datetime msec</w:t>
      </w:r>
    </w:p>
    <w:p w14:paraId="19E03644" w14:textId="77777777" w:rsidR="002871E8" w:rsidRPr="002871E8" w:rsidRDefault="002871E8" w:rsidP="002871E8">
      <w:pPr>
        <w:pStyle w:val="DevConfigs"/>
        <w:rPr>
          <w:rStyle w:val="DevConfigGray"/>
        </w:rPr>
      </w:pPr>
      <w:r w:rsidRPr="002871E8">
        <w:rPr>
          <w:rStyle w:val="DevConfigGray"/>
        </w:rPr>
        <w:t>service timestamps log datetime msec</w:t>
      </w:r>
    </w:p>
    <w:p w14:paraId="498E8EEB" w14:textId="77777777" w:rsidR="002871E8" w:rsidRPr="002871E8" w:rsidRDefault="002871E8" w:rsidP="002871E8">
      <w:pPr>
        <w:pStyle w:val="DevConfigs"/>
        <w:rPr>
          <w:rStyle w:val="DevConfigGray"/>
        </w:rPr>
      </w:pPr>
      <w:r w:rsidRPr="002871E8">
        <w:rPr>
          <w:rStyle w:val="DevConfigGray"/>
        </w:rPr>
        <w:t>platform punt-keepalive disable-kernel-core</w:t>
      </w:r>
    </w:p>
    <w:p w14:paraId="7D0D9A65" w14:textId="77777777" w:rsidR="002871E8" w:rsidRPr="002871E8" w:rsidRDefault="002871E8" w:rsidP="002871E8">
      <w:pPr>
        <w:pStyle w:val="DevConfigs"/>
        <w:rPr>
          <w:rStyle w:val="DevConfigGray"/>
        </w:rPr>
      </w:pPr>
      <w:r w:rsidRPr="002871E8">
        <w:rPr>
          <w:rStyle w:val="DevConfigGray"/>
        </w:rPr>
        <w:t>hostname D1</w:t>
      </w:r>
    </w:p>
    <w:p w14:paraId="0DE90A68" w14:textId="77777777" w:rsidR="002871E8" w:rsidRPr="002871E8" w:rsidRDefault="002871E8" w:rsidP="002871E8">
      <w:pPr>
        <w:pStyle w:val="DevConfigs"/>
        <w:rPr>
          <w:rStyle w:val="DevConfigGray"/>
        </w:rPr>
      </w:pPr>
      <w:proofErr w:type="spellStart"/>
      <w:r w:rsidRPr="002871E8">
        <w:rPr>
          <w:rStyle w:val="DevConfigGray"/>
        </w:rPr>
        <w:t>vrf</w:t>
      </w:r>
      <w:proofErr w:type="spellEnd"/>
      <w:r w:rsidRPr="002871E8">
        <w:rPr>
          <w:rStyle w:val="DevConfigGray"/>
        </w:rPr>
        <w:t xml:space="preserve"> definition </w:t>
      </w:r>
      <w:proofErr w:type="spellStart"/>
      <w:r w:rsidRPr="002871E8">
        <w:rPr>
          <w:rStyle w:val="DevConfigGray"/>
        </w:rPr>
        <w:t>Mgmt-vrf</w:t>
      </w:r>
      <w:proofErr w:type="spellEnd"/>
    </w:p>
    <w:p w14:paraId="4040F90B" w14:textId="77777777" w:rsidR="002871E8" w:rsidRPr="002871E8" w:rsidRDefault="002871E8" w:rsidP="002871E8">
      <w:pPr>
        <w:pStyle w:val="DevConfigs"/>
        <w:rPr>
          <w:rStyle w:val="DevConfigGray"/>
        </w:rPr>
      </w:pPr>
      <w:r w:rsidRPr="002871E8">
        <w:rPr>
          <w:rStyle w:val="DevConfigGray"/>
        </w:rPr>
        <w:t xml:space="preserve"> address-family ipv4</w:t>
      </w:r>
    </w:p>
    <w:p w14:paraId="179EFCDB" w14:textId="77777777" w:rsidR="002871E8" w:rsidRPr="002871E8" w:rsidRDefault="002871E8" w:rsidP="002871E8">
      <w:pPr>
        <w:pStyle w:val="DevConfigs"/>
        <w:rPr>
          <w:rStyle w:val="DevConfigGray"/>
        </w:rPr>
      </w:pPr>
      <w:r w:rsidRPr="002871E8">
        <w:rPr>
          <w:rStyle w:val="DevConfigGray"/>
        </w:rPr>
        <w:t xml:space="preserve"> exit-address-family</w:t>
      </w:r>
    </w:p>
    <w:p w14:paraId="49571993" w14:textId="77777777" w:rsidR="002871E8" w:rsidRPr="002871E8" w:rsidRDefault="002871E8" w:rsidP="002871E8">
      <w:pPr>
        <w:pStyle w:val="DevConfigs"/>
        <w:rPr>
          <w:rStyle w:val="DevConfigGray"/>
        </w:rPr>
      </w:pPr>
      <w:r w:rsidRPr="002871E8">
        <w:rPr>
          <w:rStyle w:val="DevConfigGray"/>
        </w:rPr>
        <w:t xml:space="preserve"> address-family ipv6</w:t>
      </w:r>
    </w:p>
    <w:p w14:paraId="2D7D0933" w14:textId="77777777" w:rsidR="002871E8" w:rsidRPr="002871E8" w:rsidRDefault="002871E8" w:rsidP="002871E8">
      <w:pPr>
        <w:pStyle w:val="DevConfigs"/>
        <w:rPr>
          <w:rStyle w:val="DevConfigGray"/>
        </w:rPr>
      </w:pPr>
      <w:r w:rsidRPr="002871E8">
        <w:rPr>
          <w:rStyle w:val="DevConfigGray"/>
        </w:rPr>
        <w:t xml:space="preserve"> exit-address-family</w:t>
      </w:r>
    </w:p>
    <w:p w14:paraId="30D6B97A" w14:textId="77777777" w:rsidR="002871E8" w:rsidRPr="002871E8" w:rsidRDefault="002871E8" w:rsidP="002871E8">
      <w:pPr>
        <w:pStyle w:val="DevConfigs"/>
        <w:rPr>
          <w:rStyle w:val="DevConfigGray"/>
        </w:rPr>
      </w:pPr>
      <w:r w:rsidRPr="002871E8">
        <w:rPr>
          <w:rStyle w:val="DevConfigGray"/>
        </w:rPr>
        <w:t xml:space="preserve">no </w:t>
      </w:r>
      <w:proofErr w:type="spellStart"/>
      <w:r w:rsidRPr="002871E8">
        <w:rPr>
          <w:rStyle w:val="DevConfigGray"/>
        </w:rPr>
        <w:t>aaa</w:t>
      </w:r>
      <w:proofErr w:type="spellEnd"/>
      <w:r w:rsidRPr="002871E8">
        <w:rPr>
          <w:rStyle w:val="DevConfigGray"/>
        </w:rPr>
        <w:t xml:space="preserve"> new-model</w:t>
      </w:r>
    </w:p>
    <w:p w14:paraId="38964FE4" w14:textId="77777777" w:rsidR="002871E8" w:rsidRPr="002871E8" w:rsidRDefault="002871E8" w:rsidP="002871E8">
      <w:pPr>
        <w:pStyle w:val="DevConfigs"/>
        <w:rPr>
          <w:rStyle w:val="DevConfigGray"/>
        </w:rPr>
      </w:pPr>
      <w:r w:rsidRPr="002871E8">
        <w:rPr>
          <w:rStyle w:val="DevConfigGray"/>
        </w:rPr>
        <w:t>switch 1 provision c9300l-24t-4g</w:t>
      </w:r>
    </w:p>
    <w:p w14:paraId="7983BE1C" w14:textId="77777777" w:rsidR="002871E8" w:rsidRPr="002871E8" w:rsidRDefault="002871E8" w:rsidP="002871E8">
      <w:pPr>
        <w:pStyle w:val="DevConfigs"/>
        <w:rPr>
          <w:rStyle w:val="DevConfigGray"/>
        </w:rPr>
      </w:pPr>
      <w:r w:rsidRPr="002871E8">
        <w:rPr>
          <w:rStyle w:val="DevConfigGray"/>
        </w:rPr>
        <w:t>ip routing</w:t>
      </w:r>
    </w:p>
    <w:p w14:paraId="4E2121AC" w14:textId="77777777" w:rsidR="002871E8" w:rsidRPr="002871E8" w:rsidRDefault="002871E8" w:rsidP="002871E8">
      <w:pPr>
        <w:pStyle w:val="DevConfigs"/>
        <w:rPr>
          <w:rStyle w:val="DevConfigGray"/>
        </w:rPr>
      </w:pPr>
      <w:r w:rsidRPr="002871E8">
        <w:rPr>
          <w:rStyle w:val="DevConfigGray"/>
        </w:rPr>
        <w:t>no ip domain lookup</w:t>
      </w:r>
    </w:p>
    <w:p w14:paraId="681593BB" w14:textId="77777777" w:rsidR="002871E8" w:rsidRPr="002871E8" w:rsidRDefault="002871E8" w:rsidP="002871E8">
      <w:pPr>
        <w:pStyle w:val="DevConfigs"/>
        <w:rPr>
          <w:rStyle w:val="DevConfigGray"/>
        </w:rPr>
      </w:pPr>
      <w:r w:rsidRPr="002871E8">
        <w:rPr>
          <w:rStyle w:val="DevConfigGray"/>
        </w:rPr>
        <w:t>login on-success log</w:t>
      </w:r>
    </w:p>
    <w:p w14:paraId="1ED15B61" w14:textId="77777777" w:rsidR="002871E8" w:rsidRPr="002871E8" w:rsidRDefault="002871E8" w:rsidP="002871E8">
      <w:pPr>
        <w:pStyle w:val="DevConfigs"/>
        <w:rPr>
          <w:rStyle w:val="DevConfigGray"/>
        </w:rPr>
      </w:pPr>
      <w:r w:rsidRPr="002871E8">
        <w:rPr>
          <w:rStyle w:val="DevConfigGray"/>
        </w:rPr>
        <w:t xml:space="preserve">ipv6 </w:t>
      </w:r>
      <w:proofErr w:type="spellStart"/>
      <w:r w:rsidRPr="002871E8">
        <w:rPr>
          <w:rStyle w:val="DevConfigGray"/>
        </w:rPr>
        <w:t>nd</w:t>
      </w:r>
      <w:proofErr w:type="spellEnd"/>
      <w:r w:rsidRPr="002871E8">
        <w:rPr>
          <w:rStyle w:val="DevConfigGray"/>
        </w:rPr>
        <w:t xml:space="preserve"> cache expire refresh</w:t>
      </w:r>
    </w:p>
    <w:p w14:paraId="60AB6809" w14:textId="77777777" w:rsidR="002871E8" w:rsidRPr="002871E8" w:rsidRDefault="002871E8" w:rsidP="002871E8">
      <w:pPr>
        <w:pStyle w:val="DevConfigs"/>
        <w:rPr>
          <w:rStyle w:val="DevConfigGray"/>
        </w:rPr>
      </w:pPr>
      <w:r w:rsidRPr="002871E8">
        <w:rPr>
          <w:rStyle w:val="DevConfigGray"/>
        </w:rPr>
        <w:t>ipv6 unicast-routing</w:t>
      </w:r>
    </w:p>
    <w:p w14:paraId="2AC30C45" w14:textId="77777777" w:rsidR="002871E8" w:rsidRPr="002871E8" w:rsidRDefault="002871E8" w:rsidP="002871E8">
      <w:pPr>
        <w:pStyle w:val="DevConfigs"/>
        <w:rPr>
          <w:rStyle w:val="DevConfigGray"/>
        </w:rPr>
      </w:pPr>
      <w:r w:rsidRPr="002871E8">
        <w:rPr>
          <w:rStyle w:val="DevConfigGray"/>
        </w:rPr>
        <w:t xml:space="preserve">crypto </w:t>
      </w:r>
      <w:proofErr w:type="spellStart"/>
      <w:r w:rsidRPr="002871E8">
        <w:rPr>
          <w:rStyle w:val="DevConfigGray"/>
        </w:rPr>
        <w:t>pki</w:t>
      </w:r>
      <w:proofErr w:type="spellEnd"/>
      <w:r w:rsidRPr="002871E8">
        <w:rPr>
          <w:rStyle w:val="DevConfigGray"/>
        </w:rPr>
        <w:t xml:space="preserve"> </w:t>
      </w:r>
      <w:proofErr w:type="spellStart"/>
      <w:r w:rsidRPr="002871E8">
        <w:rPr>
          <w:rStyle w:val="DevConfigGray"/>
        </w:rPr>
        <w:t>trustpoint</w:t>
      </w:r>
      <w:proofErr w:type="spellEnd"/>
      <w:r w:rsidRPr="002871E8">
        <w:rPr>
          <w:rStyle w:val="DevConfigGray"/>
        </w:rPr>
        <w:t xml:space="preserve"> SLA-</w:t>
      </w:r>
      <w:proofErr w:type="spellStart"/>
      <w:r w:rsidRPr="002871E8">
        <w:rPr>
          <w:rStyle w:val="DevConfigGray"/>
        </w:rPr>
        <w:t>TrustPoint</w:t>
      </w:r>
      <w:proofErr w:type="spellEnd"/>
    </w:p>
    <w:p w14:paraId="17BA753B" w14:textId="77777777" w:rsidR="002871E8" w:rsidRPr="002871E8" w:rsidRDefault="002871E8" w:rsidP="002871E8">
      <w:pPr>
        <w:pStyle w:val="DevConfigs"/>
        <w:rPr>
          <w:rStyle w:val="DevConfigGray"/>
        </w:rPr>
      </w:pPr>
      <w:r w:rsidRPr="002871E8">
        <w:rPr>
          <w:rStyle w:val="DevConfigGray"/>
        </w:rPr>
        <w:t xml:space="preserve"> enrollment pkcs12</w:t>
      </w:r>
    </w:p>
    <w:p w14:paraId="67301AD1" w14:textId="77777777" w:rsidR="002871E8" w:rsidRPr="002871E8" w:rsidRDefault="002871E8" w:rsidP="002871E8">
      <w:pPr>
        <w:pStyle w:val="DevConfigs"/>
        <w:rPr>
          <w:rStyle w:val="DevConfigGray"/>
        </w:rPr>
      </w:pPr>
      <w:r w:rsidRPr="002871E8">
        <w:rPr>
          <w:rStyle w:val="DevConfigGray"/>
        </w:rPr>
        <w:t xml:space="preserve"> revocation-check </w:t>
      </w:r>
      <w:proofErr w:type="spellStart"/>
      <w:r w:rsidRPr="002871E8">
        <w:rPr>
          <w:rStyle w:val="DevConfigGray"/>
        </w:rPr>
        <w:t>crl</w:t>
      </w:r>
      <w:proofErr w:type="spellEnd"/>
    </w:p>
    <w:p w14:paraId="3B81C195" w14:textId="77777777" w:rsidR="002871E8" w:rsidRPr="002871E8" w:rsidRDefault="002871E8" w:rsidP="002871E8">
      <w:pPr>
        <w:pStyle w:val="DevConfigs"/>
        <w:rPr>
          <w:rStyle w:val="DevConfigGray"/>
        </w:rPr>
      </w:pPr>
      <w:r w:rsidRPr="002871E8">
        <w:rPr>
          <w:rStyle w:val="DevConfigGray"/>
        </w:rPr>
        <w:t xml:space="preserve"> hash sha512</w:t>
      </w:r>
    </w:p>
    <w:p w14:paraId="7BEC3C0E" w14:textId="77777777" w:rsidR="002871E8" w:rsidRPr="002871E8" w:rsidRDefault="002871E8" w:rsidP="002871E8">
      <w:pPr>
        <w:pStyle w:val="DevConfigs"/>
        <w:rPr>
          <w:rStyle w:val="DevConfigGray"/>
        </w:rPr>
      </w:pPr>
      <w:r w:rsidRPr="002871E8">
        <w:rPr>
          <w:rStyle w:val="DevConfigGray"/>
        </w:rPr>
        <w:t xml:space="preserve">crypto </w:t>
      </w:r>
      <w:proofErr w:type="spellStart"/>
      <w:r w:rsidRPr="002871E8">
        <w:rPr>
          <w:rStyle w:val="DevConfigGray"/>
        </w:rPr>
        <w:t>pki</w:t>
      </w:r>
      <w:proofErr w:type="spellEnd"/>
      <w:r w:rsidRPr="002871E8">
        <w:rPr>
          <w:rStyle w:val="DevConfigGray"/>
        </w:rPr>
        <w:t xml:space="preserve"> certificate chain SLA-</w:t>
      </w:r>
      <w:proofErr w:type="spellStart"/>
      <w:r w:rsidRPr="002871E8">
        <w:rPr>
          <w:rStyle w:val="DevConfigGray"/>
        </w:rPr>
        <w:t>TrustPoint</w:t>
      </w:r>
      <w:proofErr w:type="spellEnd"/>
    </w:p>
    <w:p w14:paraId="30C8D781" w14:textId="77777777" w:rsidR="002871E8" w:rsidRPr="002871E8" w:rsidRDefault="002871E8" w:rsidP="002871E8">
      <w:pPr>
        <w:pStyle w:val="DevConfigs"/>
        <w:rPr>
          <w:rStyle w:val="DevConfigGray"/>
        </w:rPr>
      </w:pPr>
      <w:r w:rsidRPr="002871E8">
        <w:rPr>
          <w:rStyle w:val="DevConfigGray"/>
        </w:rPr>
        <w:t xml:space="preserve"> certificate ca 01</w:t>
      </w:r>
    </w:p>
    <w:p w14:paraId="2400316D" w14:textId="77777777" w:rsidR="002871E8" w:rsidRPr="002871E8" w:rsidRDefault="002871E8" w:rsidP="002871E8">
      <w:pPr>
        <w:pStyle w:val="DevConfigs"/>
        <w:rPr>
          <w:rStyle w:val="DevConfigGray"/>
        </w:rPr>
      </w:pPr>
      <w:r w:rsidRPr="002871E8">
        <w:rPr>
          <w:rStyle w:val="DevConfigGray"/>
        </w:rPr>
        <w:t xml:space="preserve">license boot level network-advantage addon </w:t>
      </w:r>
      <w:proofErr w:type="spellStart"/>
      <w:r w:rsidRPr="002871E8">
        <w:rPr>
          <w:rStyle w:val="DevConfigGray"/>
        </w:rPr>
        <w:t>dna</w:t>
      </w:r>
      <w:proofErr w:type="spellEnd"/>
      <w:r w:rsidRPr="002871E8">
        <w:rPr>
          <w:rStyle w:val="DevConfigGray"/>
        </w:rPr>
        <w:t>-advantage</w:t>
      </w:r>
    </w:p>
    <w:p w14:paraId="3674F9F7" w14:textId="77777777" w:rsidR="002871E8" w:rsidRPr="002871E8" w:rsidRDefault="002871E8" w:rsidP="002871E8">
      <w:pPr>
        <w:pStyle w:val="DevConfigs"/>
        <w:rPr>
          <w:rStyle w:val="DevConfigGray"/>
        </w:rPr>
      </w:pPr>
      <w:r w:rsidRPr="002871E8">
        <w:rPr>
          <w:rStyle w:val="DevConfigGray"/>
        </w:rPr>
        <w:t>memory free low-watermark processor 130178</w:t>
      </w:r>
    </w:p>
    <w:p w14:paraId="40A64AA1" w14:textId="77777777" w:rsidR="002871E8" w:rsidRPr="002871E8" w:rsidRDefault="002871E8" w:rsidP="002871E8">
      <w:pPr>
        <w:pStyle w:val="DevConfigs"/>
        <w:rPr>
          <w:rStyle w:val="DevConfigGray"/>
        </w:rPr>
      </w:pPr>
      <w:r w:rsidRPr="002871E8">
        <w:rPr>
          <w:rStyle w:val="DevConfigGray"/>
        </w:rPr>
        <w:t>diagnostic bootup level minimal</w:t>
      </w:r>
    </w:p>
    <w:p w14:paraId="4689CA6B" w14:textId="77777777" w:rsidR="002871E8" w:rsidRPr="002871E8" w:rsidRDefault="002871E8" w:rsidP="002871E8">
      <w:pPr>
        <w:pStyle w:val="DevConfigs"/>
        <w:rPr>
          <w:rStyle w:val="DevConfigGray"/>
        </w:rPr>
      </w:pPr>
      <w:r w:rsidRPr="002871E8">
        <w:rPr>
          <w:rStyle w:val="DevConfigGray"/>
        </w:rPr>
        <w:t>spanning-tree mode rapid-</w:t>
      </w:r>
      <w:proofErr w:type="spellStart"/>
      <w:r w:rsidRPr="002871E8">
        <w:rPr>
          <w:rStyle w:val="DevConfigGray"/>
        </w:rPr>
        <w:t>pvst</w:t>
      </w:r>
      <w:proofErr w:type="spellEnd"/>
    </w:p>
    <w:p w14:paraId="2F275319" w14:textId="77777777" w:rsidR="002871E8" w:rsidRPr="002871E8" w:rsidRDefault="002871E8" w:rsidP="002871E8">
      <w:pPr>
        <w:pStyle w:val="DevConfigs"/>
        <w:rPr>
          <w:rStyle w:val="DevConfigGray"/>
        </w:rPr>
      </w:pPr>
      <w:r w:rsidRPr="002871E8">
        <w:rPr>
          <w:rStyle w:val="DevConfigGray"/>
        </w:rPr>
        <w:t>spanning-tree extend system-id</w:t>
      </w:r>
    </w:p>
    <w:p w14:paraId="12ABB2F6" w14:textId="77777777" w:rsidR="002871E8" w:rsidRPr="002871E8" w:rsidRDefault="002871E8" w:rsidP="002871E8">
      <w:pPr>
        <w:pStyle w:val="DevConfigs"/>
        <w:rPr>
          <w:rStyle w:val="DevConfigGray"/>
        </w:rPr>
      </w:pPr>
      <w:r w:rsidRPr="002871E8">
        <w:rPr>
          <w:rStyle w:val="DevConfigGray"/>
        </w:rPr>
        <w:t>redundancy</w:t>
      </w:r>
    </w:p>
    <w:p w14:paraId="5FFD48C7" w14:textId="77777777" w:rsidR="002871E8" w:rsidRPr="002871E8" w:rsidRDefault="002871E8" w:rsidP="002871E8">
      <w:pPr>
        <w:pStyle w:val="DevConfigs"/>
        <w:rPr>
          <w:rStyle w:val="DevConfigGray"/>
        </w:rPr>
      </w:pPr>
      <w:r w:rsidRPr="002871E8">
        <w:rPr>
          <w:rStyle w:val="DevConfigGray"/>
        </w:rPr>
        <w:lastRenderedPageBreak/>
        <w:t xml:space="preserve"> mode </w:t>
      </w:r>
      <w:proofErr w:type="spellStart"/>
      <w:r w:rsidRPr="002871E8">
        <w:rPr>
          <w:rStyle w:val="DevConfigGray"/>
        </w:rPr>
        <w:t>sso</w:t>
      </w:r>
      <w:proofErr w:type="spellEnd"/>
    </w:p>
    <w:p w14:paraId="12DDEA17" w14:textId="77777777" w:rsidR="002871E8" w:rsidRPr="002871E8" w:rsidRDefault="002871E8" w:rsidP="002871E8">
      <w:pPr>
        <w:pStyle w:val="DevConfigs"/>
        <w:rPr>
          <w:rStyle w:val="DevConfigGray"/>
        </w:rPr>
      </w:pPr>
      <w:r w:rsidRPr="002871E8">
        <w:rPr>
          <w:rStyle w:val="DevConfigGray"/>
        </w:rPr>
        <w:t>crypto engine compliance shield disable</w:t>
      </w:r>
    </w:p>
    <w:p w14:paraId="666A2821" w14:textId="77777777" w:rsidR="002871E8" w:rsidRPr="002871E8" w:rsidRDefault="002871E8" w:rsidP="002871E8">
      <w:pPr>
        <w:pStyle w:val="DevConfigs"/>
        <w:rPr>
          <w:rStyle w:val="DevConfigGray"/>
        </w:rPr>
      </w:pPr>
      <w:r w:rsidRPr="002871E8">
        <w:rPr>
          <w:rStyle w:val="DevConfigGray"/>
        </w:rPr>
        <w:t>transceiver type all</w:t>
      </w:r>
    </w:p>
    <w:p w14:paraId="11926789" w14:textId="77777777" w:rsidR="002871E8" w:rsidRPr="002871E8" w:rsidRDefault="002871E8" w:rsidP="002871E8">
      <w:pPr>
        <w:pStyle w:val="DevConfigs"/>
        <w:rPr>
          <w:rStyle w:val="DevConfigGray"/>
        </w:rPr>
      </w:pPr>
      <w:r w:rsidRPr="002871E8">
        <w:rPr>
          <w:rStyle w:val="DevConfigGray"/>
        </w:rPr>
        <w:t xml:space="preserve"> monitoring</w:t>
      </w:r>
    </w:p>
    <w:p w14:paraId="389ABBAD"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ewlc</w:t>
      </w:r>
      <w:proofErr w:type="spellEnd"/>
      <w:r w:rsidRPr="002871E8">
        <w:rPr>
          <w:rStyle w:val="DevConfigGray"/>
        </w:rPr>
        <w:t>-control</w:t>
      </w:r>
    </w:p>
    <w:p w14:paraId="231EAB93" w14:textId="77777777" w:rsidR="002871E8" w:rsidRPr="002871E8" w:rsidRDefault="002871E8" w:rsidP="002871E8">
      <w:pPr>
        <w:pStyle w:val="DevConfigs"/>
        <w:rPr>
          <w:rStyle w:val="DevConfigGray"/>
        </w:rPr>
      </w:pPr>
      <w:r w:rsidRPr="002871E8">
        <w:rPr>
          <w:rStyle w:val="DevConfigGray"/>
        </w:rPr>
        <w:t xml:space="preserve">  description EWLC Control </w:t>
      </w:r>
    </w:p>
    <w:p w14:paraId="6AA8E411"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-police-topology-control</w:t>
      </w:r>
    </w:p>
    <w:p w14:paraId="6C424CD2" w14:textId="77777777" w:rsidR="002871E8" w:rsidRPr="002871E8" w:rsidRDefault="002871E8" w:rsidP="002871E8">
      <w:pPr>
        <w:pStyle w:val="DevConfigs"/>
        <w:rPr>
          <w:rStyle w:val="DevConfigGray"/>
        </w:rPr>
      </w:pPr>
      <w:r w:rsidRPr="002871E8">
        <w:rPr>
          <w:rStyle w:val="DevConfigGray"/>
        </w:rPr>
        <w:t xml:space="preserve">  description Topology control</w:t>
      </w:r>
    </w:p>
    <w:p w14:paraId="4689FCAA"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sw</w:t>
      </w:r>
      <w:proofErr w:type="spellEnd"/>
      <w:r w:rsidRPr="002871E8">
        <w:rPr>
          <w:rStyle w:val="DevConfigGray"/>
        </w:rPr>
        <w:t>-forward</w:t>
      </w:r>
    </w:p>
    <w:p w14:paraId="36AEE0A6" w14:textId="77777777" w:rsidR="002871E8" w:rsidRPr="002871E8" w:rsidRDefault="002871E8" w:rsidP="002871E8">
      <w:pPr>
        <w:pStyle w:val="DevConfigs"/>
        <w:rPr>
          <w:rStyle w:val="DevConfigGray"/>
        </w:rPr>
      </w:pPr>
      <w:r w:rsidRPr="002871E8">
        <w:rPr>
          <w:rStyle w:val="DevConfigGray"/>
        </w:rPr>
        <w:t xml:space="preserve">  description </w:t>
      </w:r>
      <w:proofErr w:type="spellStart"/>
      <w:r w:rsidRPr="002871E8">
        <w:rPr>
          <w:rStyle w:val="DevConfigGray"/>
        </w:rPr>
        <w:t>Sw</w:t>
      </w:r>
      <w:proofErr w:type="spellEnd"/>
      <w:r w:rsidRPr="002871E8">
        <w:rPr>
          <w:rStyle w:val="DevConfigGray"/>
        </w:rPr>
        <w:t xml:space="preserve"> forwarding, L2 LVX data packets, LOGGING, Transit Traffic</w:t>
      </w:r>
    </w:p>
    <w:p w14:paraId="6DED0071"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-default</w:t>
      </w:r>
    </w:p>
    <w:p w14:paraId="3836DB79" w14:textId="77777777" w:rsidR="002871E8" w:rsidRPr="002871E8" w:rsidRDefault="002871E8" w:rsidP="002871E8">
      <w:pPr>
        <w:pStyle w:val="DevConfigs"/>
        <w:rPr>
          <w:rStyle w:val="DevConfigGray"/>
        </w:rPr>
      </w:pPr>
      <w:r w:rsidRPr="002871E8">
        <w:rPr>
          <w:rStyle w:val="DevConfigGray"/>
        </w:rPr>
        <w:t xml:space="preserve">  description EWLC Data, Inter FED Traffic </w:t>
      </w:r>
    </w:p>
    <w:p w14:paraId="2B8E8481"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-police-sys-data</w:t>
      </w:r>
    </w:p>
    <w:p w14:paraId="157E10A6" w14:textId="77777777" w:rsidR="002871E8" w:rsidRPr="002871E8" w:rsidRDefault="002871E8" w:rsidP="002871E8">
      <w:pPr>
        <w:pStyle w:val="DevConfigs"/>
        <w:rPr>
          <w:rStyle w:val="DevConfigGray"/>
        </w:rPr>
      </w:pPr>
      <w:r w:rsidRPr="002871E8">
        <w:rPr>
          <w:rStyle w:val="DevConfigGray"/>
        </w:rPr>
        <w:t xml:space="preserve">  description </w:t>
      </w:r>
      <w:proofErr w:type="spellStart"/>
      <w:r w:rsidRPr="002871E8">
        <w:rPr>
          <w:rStyle w:val="DevConfigGray"/>
        </w:rPr>
        <w:t>Openflow</w:t>
      </w:r>
      <w:proofErr w:type="spellEnd"/>
      <w:r w:rsidRPr="002871E8">
        <w:rPr>
          <w:rStyle w:val="DevConfigGray"/>
        </w:rPr>
        <w:t>, Exception, EGR Exception, NFL Sampled Data, RPF Failed</w:t>
      </w:r>
    </w:p>
    <w:p w14:paraId="2051643B"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-police-punt-</w:t>
      </w:r>
      <w:proofErr w:type="spellStart"/>
      <w:r w:rsidRPr="002871E8">
        <w:rPr>
          <w:rStyle w:val="DevConfigGray"/>
        </w:rPr>
        <w:t>webauth</w:t>
      </w:r>
      <w:proofErr w:type="spellEnd"/>
    </w:p>
    <w:p w14:paraId="6D7F008D" w14:textId="77777777" w:rsidR="002871E8" w:rsidRPr="002871E8" w:rsidRDefault="002871E8" w:rsidP="002871E8">
      <w:pPr>
        <w:pStyle w:val="DevConfigs"/>
        <w:rPr>
          <w:rStyle w:val="DevConfigGray"/>
        </w:rPr>
      </w:pPr>
      <w:r w:rsidRPr="002871E8">
        <w:rPr>
          <w:rStyle w:val="DevConfigGray"/>
        </w:rPr>
        <w:t xml:space="preserve">  description Punt </w:t>
      </w:r>
      <w:proofErr w:type="spellStart"/>
      <w:r w:rsidRPr="002871E8">
        <w:rPr>
          <w:rStyle w:val="DevConfigGray"/>
        </w:rPr>
        <w:t>Webauth</w:t>
      </w:r>
      <w:proofErr w:type="spellEnd"/>
    </w:p>
    <w:p w14:paraId="3C450840" w14:textId="77777777" w:rsidR="002871E8" w:rsidRPr="002871E8" w:rsidRDefault="002871E8" w:rsidP="002871E8">
      <w:pPr>
        <w:pStyle w:val="DevConfigs"/>
        <w:rPr>
          <w:rStyle w:val="DevConfigGray"/>
        </w:rPr>
      </w:pPr>
      <w:r w:rsidRPr="002871E8">
        <w:rPr>
          <w:rStyle w:val="DevConfigGray"/>
        </w:rPr>
        <w:t>class-map match-any system-cpp-police-l2lvx-control</w:t>
      </w:r>
    </w:p>
    <w:p w14:paraId="3F5A4FCC" w14:textId="77777777" w:rsidR="002871E8" w:rsidRPr="002871E8" w:rsidRDefault="002871E8" w:rsidP="002871E8">
      <w:pPr>
        <w:pStyle w:val="DevConfigs"/>
        <w:rPr>
          <w:rStyle w:val="DevConfigGray"/>
        </w:rPr>
      </w:pPr>
      <w:r w:rsidRPr="002871E8">
        <w:rPr>
          <w:rStyle w:val="DevConfigGray"/>
        </w:rPr>
        <w:t xml:space="preserve">  description L2 LVX control packets</w:t>
      </w:r>
    </w:p>
    <w:p w14:paraId="06B42911"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forus</w:t>
      </w:r>
      <w:proofErr w:type="spellEnd"/>
    </w:p>
    <w:p w14:paraId="4898307D" w14:textId="77777777" w:rsidR="002871E8" w:rsidRPr="002871E8" w:rsidRDefault="002871E8" w:rsidP="002871E8">
      <w:pPr>
        <w:pStyle w:val="DevConfigs"/>
        <w:rPr>
          <w:rStyle w:val="DevConfigGray"/>
        </w:rPr>
      </w:pPr>
      <w:r w:rsidRPr="002871E8">
        <w:rPr>
          <w:rStyle w:val="DevConfigGray"/>
        </w:rPr>
        <w:t xml:space="preserve">  description </w:t>
      </w:r>
      <w:proofErr w:type="spellStart"/>
      <w:r w:rsidRPr="002871E8">
        <w:rPr>
          <w:rStyle w:val="DevConfigGray"/>
        </w:rPr>
        <w:t>Forus</w:t>
      </w:r>
      <w:proofErr w:type="spellEnd"/>
      <w:r w:rsidRPr="002871E8">
        <w:rPr>
          <w:rStyle w:val="DevConfigGray"/>
        </w:rPr>
        <w:t xml:space="preserve"> Address resolution and </w:t>
      </w:r>
      <w:proofErr w:type="spellStart"/>
      <w:r w:rsidRPr="002871E8">
        <w:rPr>
          <w:rStyle w:val="DevConfigGray"/>
        </w:rPr>
        <w:t>Forus</w:t>
      </w:r>
      <w:proofErr w:type="spellEnd"/>
      <w:r w:rsidRPr="002871E8">
        <w:rPr>
          <w:rStyle w:val="DevConfigGray"/>
        </w:rPr>
        <w:t xml:space="preserve"> traffic</w:t>
      </w:r>
    </w:p>
    <w:p w14:paraId="118917E9"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-police-multicast-end-station</w:t>
      </w:r>
    </w:p>
    <w:p w14:paraId="5366F9B8" w14:textId="77777777" w:rsidR="002871E8" w:rsidRPr="002871E8" w:rsidRDefault="002871E8" w:rsidP="002871E8">
      <w:pPr>
        <w:pStyle w:val="DevConfigs"/>
        <w:rPr>
          <w:rStyle w:val="DevConfigGray"/>
        </w:rPr>
      </w:pPr>
      <w:r w:rsidRPr="002871E8">
        <w:rPr>
          <w:rStyle w:val="DevConfigGray"/>
        </w:rPr>
        <w:t xml:space="preserve">  description MCAST END STATION</w:t>
      </w:r>
    </w:p>
    <w:p w14:paraId="3086EAE6"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-police-high-rate-app</w:t>
      </w:r>
    </w:p>
    <w:p w14:paraId="42EE5857" w14:textId="77777777" w:rsidR="002871E8" w:rsidRPr="002871E8" w:rsidRDefault="002871E8" w:rsidP="002871E8">
      <w:pPr>
        <w:pStyle w:val="DevConfigs"/>
        <w:rPr>
          <w:rStyle w:val="DevConfigGray"/>
        </w:rPr>
      </w:pPr>
      <w:r w:rsidRPr="002871E8">
        <w:rPr>
          <w:rStyle w:val="DevConfigGray"/>
        </w:rPr>
        <w:t xml:space="preserve">  description High Rate Applications </w:t>
      </w:r>
    </w:p>
    <w:p w14:paraId="4CBFD2D4"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-police-multicast</w:t>
      </w:r>
    </w:p>
    <w:p w14:paraId="7607E4F5" w14:textId="77777777" w:rsidR="002871E8" w:rsidRPr="002871E8" w:rsidRDefault="002871E8" w:rsidP="002871E8">
      <w:pPr>
        <w:pStyle w:val="DevConfigs"/>
        <w:rPr>
          <w:rStyle w:val="DevConfigGray"/>
        </w:rPr>
      </w:pPr>
      <w:r w:rsidRPr="002871E8">
        <w:rPr>
          <w:rStyle w:val="DevConfigGray"/>
        </w:rPr>
        <w:t xml:space="preserve">  description MCAST Data</w:t>
      </w:r>
    </w:p>
    <w:p w14:paraId="27E771F5" w14:textId="77777777" w:rsidR="002871E8" w:rsidRPr="002871E8" w:rsidRDefault="002871E8" w:rsidP="002871E8">
      <w:pPr>
        <w:pStyle w:val="DevConfigs"/>
        <w:rPr>
          <w:rStyle w:val="DevConfigGray"/>
        </w:rPr>
      </w:pPr>
      <w:r w:rsidRPr="002871E8">
        <w:rPr>
          <w:rStyle w:val="DevConfigGray"/>
        </w:rPr>
        <w:t>class-map match-any system-cpp-police-l2-control</w:t>
      </w:r>
    </w:p>
    <w:p w14:paraId="750B8DA8" w14:textId="77777777" w:rsidR="002871E8" w:rsidRPr="002871E8" w:rsidRDefault="002871E8" w:rsidP="002871E8">
      <w:pPr>
        <w:pStyle w:val="DevConfigs"/>
        <w:rPr>
          <w:rStyle w:val="DevConfigGray"/>
        </w:rPr>
      </w:pPr>
      <w:r w:rsidRPr="002871E8">
        <w:rPr>
          <w:rStyle w:val="DevConfigGray"/>
        </w:rPr>
        <w:t xml:space="preserve">  description L2 control</w:t>
      </w:r>
    </w:p>
    <w:p w14:paraId="57465513" w14:textId="77777777" w:rsidR="002871E8" w:rsidRPr="002871E8" w:rsidRDefault="002871E8" w:rsidP="002871E8">
      <w:pPr>
        <w:pStyle w:val="DevConfigs"/>
        <w:rPr>
          <w:rStyle w:val="DevConfigGray"/>
        </w:rPr>
      </w:pPr>
      <w:r w:rsidRPr="002871E8">
        <w:rPr>
          <w:rStyle w:val="DevConfigGray"/>
        </w:rPr>
        <w:t>class-map match-any system-cpp-police-dot1x-auth</w:t>
      </w:r>
    </w:p>
    <w:p w14:paraId="403A9B3C" w14:textId="77777777" w:rsidR="002871E8" w:rsidRPr="002871E8" w:rsidRDefault="002871E8" w:rsidP="002871E8">
      <w:pPr>
        <w:pStyle w:val="DevConfigs"/>
        <w:rPr>
          <w:rStyle w:val="DevConfigGray"/>
        </w:rPr>
      </w:pPr>
      <w:r w:rsidRPr="002871E8">
        <w:rPr>
          <w:rStyle w:val="DevConfigGray"/>
        </w:rPr>
        <w:t xml:space="preserve">  description DOT1X Auth</w:t>
      </w:r>
    </w:p>
    <w:p w14:paraId="236224C4"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-police-data</w:t>
      </w:r>
    </w:p>
    <w:p w14:paraId="07293020" w14:textId="77777777" w:rsidR="002871E8" w:rsidRPr="002871E8" w:rsidRDefault="002871E8" w:rsidP="002871E8">
      <w:pPr>
        <w:pStyle w:val="DevConfigs"/>
        <w:rPr>
          <w:rStyle w:val="DevConfigGray"/>
        </w:rPr>
      </w:pPr>
      <w:r w:rsidRPr="002871E8">
        <w:rPr>
          <w:rStyle w:val="DevConfigGray"/>
        </w:rPr>
        <w:t xml:space="preserve">  description ICMP redirect, ICMP_GEN and BROADCAST</w:t>
      </w:r>
    </w:p>
    <w:p w14:paraId="5227E296"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stackwise</w:t>
      </w:r>
      <w:proofErr w:type="spellEnd"/>
      <w:r w:rsidRPr="002871E8">
        <w:rPr>
          <w:rStyle w:val="DevConfigGray"/>
        </w:rPr>
        <w:t>-</w:t>
      </w:r>
      <w:proofErr w:type="spellStart"/>
      <w:r w:rsidRPr="002871E8">
        <w:rPr>
          <w:rStyle w:val="DevConfigGray"/>
        </w:rPr>
        <w:t>virt</w:t>
      </w:r>
      <w:proofErr w:type="spellEnd"/>
      <w:r w:rsidRPr="002871E8">
        <w:rPr>
          <w:rStyle w:val="DevConfigGray"/>
        </w:rPr>
        <w:t>-control</w:t>
      </w:r>
    </w:p>
    <w:p w14:paraId="5F2C7FB7" w14:textId="77777777" w:rsidR="002871E8" w:rsidRPr="002871E8" w:rsidRDefault="002871E8" w:rsidP="002871E8">
      <w:pPr>
        <w:pStyle w:val="DevConfigs"/>
        <w:rPr>
          <w:rStyle w:val="DevConfigGray"/>
        </w:rPr>
      </w:pPr>
      <w:r w:rsidRPr="002871E8">
        <w:rPr>
          <w:rStyle w:val="DevConfigGray"/>
        </w:rPr>
        <w:t xml:space="preserve">  description </w:t>
      </w:r>
      <w:proofErr w:type="spellStart"/>
      <w:r w:rsidRPr="002871E8">
        <w:rPr>
          <w:rStyle w:val="DevConfigGray"/>
        </w:rPr>
        <w:t>Stackwise</w:t>
      </w:r>
      <w:proofErr w:type="spellEnd"/>
      <w:r w:rsidRPr="002871E8">
        <w:rPr>
          <w:rStyle w:val="DevConfigGray"/>
        </w:rPr>
        <w:t xml:space="preserve"> Virtual OOB</w:t>
      </w:r>
    </w:p>
    <w:p w14:paraId="492C668C" w14:textId="77777777" w:rsidR="002871E8" w:rsidRPr="002871E8" w:rsidRDefault="002871E8" w:rsidP="002871E8">
      <w:pPr>
        <w:pStyle w:val="DevConfigs"/>
        <w:rPr>
          <w:rStyle w:val="DevConfigGray"/>
        </w:rPr>
      </w:pPr>
      <w:r w:rsidRPr="002871E8">
        <w:rPr>
          <w:rStyle w:val="DevConfigGray"/>
        </w:rPr>
        <w:t>class-map match-any non-client-</w:t>
      </w:r>
      <w:proofErr w:type="spellStart"/>
      <w:r w:rsidRPr="002871E8">
        <w:rPr>
          <w:rStyle w:val="DevConfigGray"/>
        </w:rPr>
        <w:t>nrt</w:t>
      </w:r>
      <w:proofErr w:type="spellEnd"/>
      <w:r w:rsidRPr="002871E8">
        <w:rPr>
          <w:rStyle w:val="DevConfigGray"/>
        </w:rPr>
        <w:t>-class</w:t>
      </w:r>
    </w:p>
    <w:p w14:paraId="4766E53F"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-police-routing-control</w:t>
      </w:r>
    </w:p>
    <w:p w14:paraId="51757A4D" w14:textId="77777777" w:rsidR="002871E8" w:rsidRPr="002871E8" w:rsidRDefault="002871E8" w:rsidP="002871E8">
      <w:pPr>
        <w:pStyle w:val="DevConfigs"/>
        <w:rPr>
          <w:rStyle w:val="DevConfigGray"/>
        </w:rPr>
      </w:pPr>
      <w:r w:rsidRPr="002871E8">
        <w:rPr>
          <w:rStyle w:val="DevConfigGray"/>
        </w:rPr>
        <w:t xml:space="preserve">  description Routing control and Low Latency</w:t>
      </w:r>
    </w:p>
    <w:p w14:paraId="22E1C2B4"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-police-protocol-snooping</w:t>
      </w:r>
    </w:p>
    <w:p w14:paraId="49F727FD" w14:textId="77777777" w:rsidR="002871E8" w:rsidRPr="002871E8" w:rsidRDefault="002871E8" w:rsidP="002871E8">
      <w:pPr>
        <w:pStyle w:val="DevConfigs"/>
        <w:rPr>
          <w:rStyle w:val="DevConfigGray"/>
        </w:rPr>
      </w:pPr>
      <w:r w:rsidRPr="002871E8">
        <w:rPr>
          <w:rStyle w:val="DevConfigGray"/>
        </w:rPr>
        <w:t xml:space="preserve">  description Protocol snooping</w:t>
      </w:r>
    </w:p>
    <w:p w14:paraId="29C60262"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dhcp</w:t>
      </w:r>
      <w:proofErr w:type="spellEnd"/>
      <w:r w:rsidRPr="002871E8">
        <w:rPr>
          <w:rStyle w:val="DevConfigGray"/>
        </w:rPr>
        <w:t>-snooping</w:t>
      </w:r>
    </w:p>
    <w:p w14:paraId="2C562B8A" w14:textId="77777777" w:rsidR="002871E8" w:rsidRPr="002871E8" w:rsidRDefault="002871E8" w:rsidP="002871E8">
      <w:pPr>
        <w:pStyle w:val="DevConfigs"/>
        <w:rPr>
          <w:rStyle w:val="DevConfigGray"/>
        </w:rPr>
      </w:pPr>
      <w:r w:rsidRPr="002871E8">
        <w:rPr>
          <w:rStyle w:val="DevConfigGray"/>
        </w:rPr>
        <w:t xml:space="preserve">  description DHCP snooping</w:t>
      </w:r>
    </w:p>
    <w:p w14:paraId="00D120FB"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ios</w:t>
      </w:r>
      <w:proofErr w:type="spellEnd"/>
      <w:r w:rsidRPr="002871E8">
        <w:rPr>
          <w:rStyle w:val="DevConfigGray"/>
        </w:rPr>
        <w:t>-routing</w:t>
      </w:r>
    </w:p>
    <w:p w14:paraId="71EAFA79" w14:textId="77777777" w:rsidR="002871E8" w:rsidRPr="002871E8" w:rsidRDefault="002871E8" w:rsidP="002871E8">
      <w:pPr>
        <w:pStyle w:val="DevConfigs"/>
        <w:rPr>
          <w:rStyle w:val="DevConfigGray"/>
        </w:rPr>
      </w:pPr>
      <w:r w:rsidRPr="002871E8">
        <w:rPr>
          <w:rStyle w:val="DevConfigGray"/>
        </w:rPr>
        <w:t xml:space="preserve">  description L2 control, Topology control, Routing control, Low Latency</w:t>
      </w:r>
    </w:p>
    <w:p w14:paraId="5E97E420"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-police-system-critical</w:t>
      </w:r>
    </w:p>
    <w:p w14:paraId="041781DC" w14:textId="77777777" w:rsidR="002871E8" w:rsidRPr="002871E8" w:rsidRDefault="002871E8" w:rsidP="002871E8">
      <w:pPr>
        <w:pStyle w:val="DevConfigs"/>
        <w:rPr>
          <w:rStyle w:val="DevConfigGray"/>
        </w:rPr>
      </w:pPr>
      <w:r w:rsidRPr="002871E8">
        <w:rPr>
          <w:rStyle w:val="DevConfigGray"/>
        </w:rPr>
        <w:t xml:space="preserve">  description System Critical and Gold Pkt</w:t>
      </w:r>
    </w:p>
    <w:p w14:paraId="14DD8D6C"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ios</w:t>
      </w:r>
      <w:proofErr w:type="spellEnd"/>
      <w:r w:rsidRPr="002871E8">
        <w:rPr>
          <w:rStyle w:val="DevConfigGray"/>
        </w:rPr>
        <w:t>-feature</w:t>
      </w:r>
    </w:p>
    <w:p w14:paraId="12871A11" w14:textId="77777777" w:rsidR="002871E8" w:rsidRPr="002871E8" w:rsidRDefault="002871E8" w:rsidP="002871E8">
      <w:pPr>
        <w:pStyle w:val="DevConfigs"/>
        <w:rPr>
          <w:rStyle w:val="DevConfigGray"/>
        </w:rPr>
      </w:pPr>
      <w:r w:rsidRPr="002871E8">
        <w:rPr>
          <w:rStyle w:val="DevConfigGray"/>
        </w:rPr>
        <w:t xml:space="preserve">  description ICMPGEN,BROADCAST,ICMP,L2LVXCntrl,ProtoSnoop,PuntWebauth,MCASTData,Transit,DOT1XAuth,Swfwd,LOGGING,L2LVXData,ForusTraffic,ForusARP,McastEndStn,Openflow,Exception,EGRExcption,NflSampled,RpfFailed</w:t>
      </w:r>
    </w:p>
    <w:p w14:paraId="63FFA9A2" w14:textId="77777777" w:rsidR="002871E8" w:rsidRPr="002871E8" w:rsidRDefault="002871E8" w:rsidP="002871E8">
      <w:pPr>
        <w:pStyle w:val="DevConfigs"/>
        <w:rPr>
          <w:rStyle w:val="DevConfigGray"/>
        </w:rPr>
      </w:pPr>
      <w:r w:rsidRPr="002871E8">
        <w:rPr>
          <w:rStyle w:val="DevConfigGray"/>
        </w:rPr>
        <w:t>policy-map system-</w:t>
      </w:r>
      <w:proofErr w:type="spellStart"/>
      <w:r w:rsidRPr="002871E8">
        <w:rPr>
          <w:rStyle w:val="DevConfigGray"/>
        </w:rPr>
        <w:t>cpp</w:t>
      </w:r>
      <w:proofErr w:type="spellEnd"/>
      <w:r w:rsidRPr="002871E8">
        <w:rPr>
          <w:rStyle w:val="DevConfigGray"/>
        </w:rPr>
        <w:t>-policy</w:t>
      </w:r>
    </w:p>
    <w:p w14:paraId="621B932D" w14:textId="77777777" w:rsidR="002871E8" w:rsidRPr="002871E8" w:rsidRDefault="002871E8" w:rsidP="002871E8">
      <w:pPr>
        <w:pStyle w:val="DevConfigs"/>
        <w:rPr>
          <w:rStyle w:val="DevConfigGray"/>
        </w:rPr>
      </w:pPr>
      <w:r w:rsidRPr="002871E8">
        <w:rPr>
          <w:rStyle w:val="DevConfigGray"/>
        </w:rPr>
        <w:t>interface Loopback0</w:t>
      </w:r>
    </w:p>
    <w:p w14:paraId="56EA11B1" w14:textId="77777777" w:rsidR="002871E8" w:rsidRPr="002871E8" w:rsidRDefault="002871E8" w:rsidP="002871E8">
      <w:pPr>
        <w:pStyle w:val="DevConfigs"/>
        <w:rPr>
          <w:rStyle w:val="DevConfigGray"/>
        </w:rPr>
      </w:pPr>
      <w:r w:rsidRPr="002871E8">
        <w:rPr>
          <w:rStyle w:val="DevConfigGray"/>
        </w:rPr>
        <w:t xml:space="preserve"> ip address 192.168.1.1 255.255.255.0</w:t>
      </w:r>
    </w:p>
    <w:p w14:paraId="6CB5A62A" w14:textId="77777777" w:rsidR="002871E8" w:rsidRPr="002871E8" w:rsidRDefault="002871E8" w:rsidP="002871E8">
      <w:pPr>
        <w:pStyle w:val="DevConfigs"/>
        <w:rPr>
          <w:rStyle w:val="DevConfigGray"/>
        </w:rPr>
      </w:pPr>
      <w:r w:rsidRPr="002871E8">
        <w:rPr>
          <w:rStyle w:val="DevConfigGray"/>
        </w:rPr>
        <w:t>interface Loopback1</w:t>
      </w:r>
    </w:p>
    <w:p w14:paraId="0FB4848F" w14:textId="77777777" w:rsidR="002871E8" w:rsidRPr="002871E8" w:rsidRDefault="002871E8" w:rsidP="002871E8">
      <w:pPr>
        <w:pStyle w:val="DevConfigs"/>
        <w:rPr>
          <w:rStyle w:val="DevConfigGray"/>
        </w:rPr>
      </w:pPr>
      <w:r w:rsidRPr="002871E8">
        <w:rPr>
          <w:rStyle w:val="DevConfigGray"/>
        </w:rPr>
        <w:t xml:space="preserve"> ip address 192.168.2.1 255.255.255.0</w:t>
      </w:r>
    </w:p>
    <w:p w14:paraId="1B4E19A0" w14:textId="77777777" w:rsidR="002871E8" w:rsidRPr="002871E8" w:rsidRDefault="002871E8" w:rsidP="002871E8">
      <w:pPr>
        <w:pStyle w:val="DevConfigs"/>
        <w:rPr>
          <w:rStyle w:val="DevConfigGray"/>
        </w:rPr>
      </w:pPr>
      <w:r w:rsidRPr="002871E8">
        <w:rPr>
          <w:rStyle w:val="DevConfigGray"/>
        </w:rPr>
        <w:t>interface Loopback2</w:t>
      </w:r>
    </w:p>
    <w:p w14:paraId="1E39C108" w14:textId="77777777" w:rsidR="002871E8" w:rsidRPr="002871E8" w:rsidRDefault="002871E8" w:rsidP="002871E8">
      <w:pPr>
        <w:pStyle w:val="DevConfigs"/>
        <w:rPr>
          <w:rStyle w:val="DevConfigGray"/>
        </w:rPr>
      </w:pPr>
      <w:r w:rsidRPr="002871E8">
        <w:rPr>
          <w:rStyle w:val="DevConfigGray"/>
        </w:rPr>
        <w:t xml:space="preserve"> no ip address</w:t>
      </w:r>
    </w:p>
    <w:p w14:paraId="28AF0256" w14:textId="77777777" w:rsidR="002871E8" w:rsidRPr="002871E8" w:rsidRDefault="002871E8" w:rsidP="002871E8">
      <w:pPr>
        <w:pStyle w:val="DevConfigs"/>
        <w:rPr>
          <w:rStyle w:val="DevConfigGray"/>
        </w:rPr>
      </w:pPr>
      <w:r w:rsidRPr="002871E8">
        <w:rPr>
          <w:rStyle w:val="DevConfigGray"/>
        </w:rPr>
        <w:lastRenderedPageBreak/>
        <w:t xml:space="preserve"> ipv6 address 2001:DB8:CAB::1/48</w:t>
      </w:r>
    </w:p>
    <w:p w14:paraId="5CF95A15" w14:textId="77777777" w:rsidR="002871E8" w:rsidRPr="002871E8" w:rsidRDefault="002871E8" w:rsidP="002871E8">
      <w:pPr>
        <w:pStyle w:val="DevConfigs"/>
        <w:rPr>
          <w:rStyle w:val="DevConfigGray"/>
        </w:rPr>
      </w:pPr>
      <w:r w:rsidRPr="002871E8">
        <w:rPr>
          <w:rStyle w:val="DevConfigGray"/>
        </w:rPr>
        <w:t>interface GigabitEthernet0/0</w:t>
      </w:r>
    </w:p>
    <w:p w14:paraId="6501C459"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vrf</w:t>
      </w:r>
      <w:proofErr w:type="spellEnd"/>
      <w:r w:rsidRPr="002871E8">
        <w:rPr>
          <w:rStyle w:val="DevConfigGray"/>
        </w:rPr>
        <w:t xml:space="preserve"> forwarding </w:t>
      </w:r>
      <w:proofErr w:type="spellStart"/>
      <w:r w:rsidRPr="002871E8">
        <w:rPr>
          <w:rStyle w:val="DevConfigGray"/>
        </w:rPr>
        <w:t>Mgmt-vrf</w:t>
      </w:r>
      <w:proofErr w:type="spellEnd"/>
    </w:p>
    <w:p w14:paraId="0FD679AE" w14:textId="77777777" w:rsidR="002871E8" w:rsidRPr="002871E8" w:rsidRDefault="002871E8" w:rsidP="002871E8">
      <w:pPr>
        <w:pStyle w:val="DevConfigs"/>
        <w:rPr>
          <w:rStyle w:val="DevConfigGray"/>
        </w:rPr>
      </w:pPr>
      <w:r w:rsidRPr="002871E8">
        <w:rPr>
          <w:rStyle w:val="DevConfigGray"/>
        </w:rPr>
        <w:t xml:space="preserve"> no ip address</w:t>
      </w:r>
    </w:p>
    <w:p w14:paraId="3206B88A" w14:textId="77777777" w:rsidR="002871E8" w:rsidRPr="002871E8" w:rsidRDefault="002871E8" w:rsidP="002871E8">
      <w:pPr>
        <w:pStyle w:val="DevConfigs"/>
        <w:rPr>
          <w:rStyle w:val="DevConfigGray"/>
        </w:rPr>
      </w:pPr>
      <w:r w:rsidRPr="002871E8">
        <w:rPr>
          <w:rStyle w:val="DevConfigGray"/>
        </w:rPr>
        <w:t xml:space="preserve"> negotiation auto</w:t>
      </w:r>
    </w:p>
    <w:p w14:paraId="46E2660A" w14:textId="77777777" w:rsidR="002871E8" w:rsidRPr="002871E8" w:rsidRDefault="002871E8" w:rsidP="002871E8">
      <w:pPr>
        <w:pStyle w:val="DevConfigs"/>
        <w:rPr>
          <w:rStyle w:val="DevConfigGray"/>
        </w:rPr>
      </w:pPr>
      <w:r w:rsidRPr="002871E8">
        <w:rPr>
          <w:rStyle w:val="DevConfigGray"/>
        </w:rPr>
        <w:t>interface GigabitEthernet1/0/1</w:t>
      </w:r>
    </w:p>
    <w:p w14:paraId="76717AA7" w14:textId="77777777" w:rsidR="002871E8" w:rsidRPr="002871E8" w:rsidRDefault="002871E8" w:rsidP="002871E8">
      <w:pPr>
        <w:pStyle w:val="DevConfigs"/>
        <w:rPr>
          <w:rStyle w:val="DevConfigGray"/>
        </w:rPr>
      </w:pPr>
      <w:r w:rsidRPr="002871E8">
        <w:rPr>
          <w:rStyle w:val="DevConfigGray"/>
        </w:rPr>
        <w:t>interface GigabitEthernet1/0/2</w:t>
      </w:r>
    </w:p>
    <w:p w14:paraId="7A7B3D85" w14:textId="77777777" w:rsidR="002871E8" w:rsidRPr="002871E8" w:rsidRDefault="002871E8" w:rsidP="002871E8">
      <w:pPr>
        <w:pStyle w:val="DevConfigs"/>
        <w:rPr>
          <w:rStyle w:val="DevConfigGray"/>
        </w:rPr>
      </w:pPr>
      <w:r w:rsidRPr="002871E8">
        <w:rPr>
          <w:rStyle w:val="DevConfigGray"/>
        </w:rPr>
        <w:t>interface GigabitEthernet1/0/3</w:t>
      </w:r>
    </w:p>
    <w:p w14:paraId="64F40409" w14:textId="77777777" w:rsidR="002871E8" w:rsidRPr="002871E8" w:rsidRDefault="002871E8" w:rsidP="002871E8">
      <w:pPr>
        <w:pStyle w:val="DevConfigs"/>
        <w:rPr>
          <w:rStyle w:val="DevConfigGray"/>
        </w:rPr>
      </w:pPr>
      <w:r w:rsidRPr="002871E8">
        <w:rPr>
          <w:rStyle w:val="DevConfigGray"/>
        </w:rPr>
        <w:t>interface GigabitEthernet1/0/4</w:t>
      </w:r>
    </w:p>
    <w:p w14:paraId="004BBCB1" w14:textId="77777777" w:rsidR="002871E8" w:rsidRPr="002871E8" w:rsidRDefault="002871E8" w:rsidP="002871E8">
      <w:pPr>
        <w:pStyle w:val="DevConfigs"/>
        <w:rPr>
          <w:rStyle w:val="DevConfigGray"/>
        </w:rPr>
      </w:pPr>
      <w:r w:rsidRPr="002871E8">
        <w:rPr>
          <w:rStyle w:val="DevConfigGray"/>
        </w:rPr>
        <w:t>interface GigabitEthernet1/0/5</w:t>
      </w:r>
    </w:p>
    <w:p w14:paraId="74928998" w14:textId="77777777" w:rsidR="002871E8" w:rsidRPr="002871E8" w:rsidRDefault="002871E8" w:rsidP="002871E8">
      <w:pPr>
        <w:pStyle w:val="DevConfigs"/>
        <w:rPr>
          <w:rStyle w:val="DevConfigGray"/>
        </w:rPr>
      </w:pPr>
      <w:r w:rsidRPr="002871E8">
        <w:rPr>
          <w:rStyle w:val="DevConfigGray"/>
        </w:rPr>
        <w:t>interface GigabitEthernet1/0/6</w:t>
      </w:r>
    </w:p>
    <w:p w14:paraId="34B58E5F" w14:textId="77777777" w:rsidR="002871E8" w:rsidRPr="002871E8" w:rsidRDefault="002871E8" w:rsidP="002871E8">
      <w:pPr>
        <w:pStyle w:val="DevConfigs"/>
        <w:rPr>
          <w:rStyle w:val="DevConfigGray"/>
        </w:rPr>
      </w:pPr>
      <w:r w:rsidRPr="002871E8">
        <w:rPr>
          <w:rStyle w:val="DevConfigGray"/>
        </w:rPr>
        <w:t>interface GigabitEthernet1/0/7</w:t>
      </w:r>
    </w:p>
    <w:p w14:paraId="3423A802" w14:textId="77777777" w:rsidR="002871E8" w:rsidRPr="002871E8" w:rsidRDefault="002871E8" w:rsidP="002871E8">
      <w:pPr>
        <w:pStyle w:val="DevConfigs"/>
        <w:rPr>
          <w:rStyle w:val="DevConfigGray"/>
        </w:rPr>
      </w:pPr>
      <w:r w:rsidRPr="002871E8">
        <w:rPr>
          <w:rStyle w:val="DevConfigGray"/>
        </w:rPr>
        <w:t>interface GigabitEthernet1/0/8</w:t>
      </w:r>
    </w:p>
    <w:p w14:paraId="56F111DE" w14:textId="77777777" w:rsidR="002871E8" w:rsidRPr="002871E8" w:rsidRDefault="002871E8" w:rsidP="002871E8">
      <w:pPr>
        <w:pStyle w:val="DevConfigs"/>
        <w:rPr>
          <w:rStyle w:val="DevConfigGray"/>
        </w:rPr>
      </w:pPr>
      <w:r w:rsidRPr="002871E8">
        <w:rPr>
          <w:rStyle w:val="DevConfigGray"/>
        </w:rPr>
        <w:t>interface GigabitEthernet1/0/9</w:t>
      </w:r>
    </w:p>
    <w:p w14:paraId="794753E0" w14:textId="77777777" w:rsidR="002871E8" w:rsidRPr="002871E8" w:rsidRDefault="002871E8" w:rsidP="002871E8">
      <w:pPr>
        <w:pStyle w:val="DevConfigs"/>
        <w:rPr>
          <w:rStyle w:val="DevConfigGray"/>
        </w:rPr>
      </w:pPr>
      <w:r w:rsidRPr="002871E8">
        <w:rPr>
          <w:rStyle w:val="DevConfigGray"/>
        </w:rPr>
        <w:t>interface GigabitEthernet1/0/10</w:t>
      </w:r>
    </w:p>
    <w:p w14:paraId="4069BD99" w14:textId="77777777" w:rsidR="002871E8" w:rsidRPr="002871E8" w:rsidRDefault="002871E8" w:rsidP="002871E8">
      <w:pPr>
        <w:pStyle w:val="DevConfigs"/>
        <w:rPr>
          <w:rStyle w:val="DevConfigGray"/>
        </w:rPr>
      </w:pPr>
      <w:r w:rsidRPr="002871E8">
        <w:rPr>
          <w:rStyle w:val="DevConfigGray"/>
        </w:rPr>
        <w:t>interface GigabitEthernet1/0/11</w:t>
      </w:r>
    </w:p>
    <w:p w14:paraId="339B6EEC" w14:textId="77777777" w:rsidR="002871E8" w:rsidRPr="002871E8" w:rsidRDefault="002871E8" w:rsidP="002871E8">
      <w:pPr>
        <w:pStyle w:val="DevConfigs"/>
        <w:rPr>
          <w:rStyle w:val="DevConfigGray"/>
        </w:rPr>
      </w:pPr>
      <w:r w:rsidRPr="002871E8">
        <w:rPr>
          <w:rStyle w:val="DevConfigGray"/>
        </w:rPr>
        <w:t xml:space="preserve"> no switchport</w:t>
      </w:r>
    </w:p>
    <w:p w14:paraId="6CFB337E" w14:textId="77777777" w:rsidR="002871E8" w:rsidRPr="002871E8" w:rsidRDefault="002871E8" w:rsidP="002871E8">
      <w:pPr>
        <w:pStyle w:val="DevConfigs"/>
        <w:rPr>
          <w:rStyle w:val="DevConfigGray"/>
        </w:rPr>
      </w:pPr>
      <w:r w:rsidRPr="002871E8">
        <w:rPr>
          <w:rStyle w:val="DevConfigGray"/>
        </w:rPr>
        <w:t xml:space="preserve"> ip address 209.165.200.6 255.255.255.252</w:t>
      </w:r>
    </w:p>
    <w:p w14:paraId="7BF347DB" w14:textId="77777777" w:rsidR="002871E8" w:rsidRPr="002871E8" w:rsidRDefault="002871E8" w:rsidP="002871E8">
      <w:pPr>
        <w:pStyle w:val="DevConfigs"/>
        <w:rPr>
          <w:rStyle w:val="DevConfigGray"/>
        </w:rPr>
      </w:pPr>
      <w:r w:rsidRPr="002871E8">
        <w:rPr>
          <w:rStyle w:val="DevConfigGray"/>
        </w:rPr>
        <w:t xml:space="preserve"> ipv6 address FE80::D1:1 link-local</w:t>
      </w:r>
    </w:p>
    <w:p w14:paraId="3F1889BB" w14:textId="77777777" w:rsidR="002871E8" w:rsidRPr="002871E8" w:rsidRDefault="002871E8" w:rsidP="002871E8">
      <w:pPr>
        <w:pStyle w:val="DevConfigs"/>
        <w:rPr>
          <w:rStyle w:val="DevConfigGray"/>
        </w:rPr>
      </w:pPr>
      <w:r w:rsidRPr="002871E8">
        <w:rPr>
          <w:rStyle w:val="DevConfigGray"/>
        </w:rPr>
        <w:t xml:space="preserve"> ipv6 address 2001:DB8:209:4::6/64</w:t>
      </w:r>
    </w:p>
    <w:p w14:paraId="2B689770" w14:textId="77777777" w:rsidR="002871E8" w:rsidRPr="002871E8" w:rsidRDefault="002871E8" w:rsidP="002871E8">
      <w:pPr>
        <w:pStyle w:val="DevConfigs"/>
        <w:rPr>
          <w:rStyle w:val="DevConfigGray"/>
        </w:rPr>
      </w:pPr>
      <w:r w:rsidRPr="002871E8">
        <w:rPr>
          <w:rStyle w:val="DevConfigGray"/>
        </w:rPr>
        <w:t>interface GigabitEthernet1/0/12</w:t>
      </w:r>
    </w:p>
    <w:p w14:paraId="6686689F" w14:textId="77777777" w:rsidR="002871E8" w:rsidRPr="002871E8" w:rsidRDefault="002871E8" w:rsidP="002871E8">
      <w:pPr>
        <w:pStyle w:val="DevConfigs"/>
        <w:rPr>
          <w:rStyle w:val="DevConfigGray"/>
        </w:rPr>
      </w:pPr>
      <w:r w:rsidRPr="002871E8">
        <w:rPr>
          <w:rStyle w:val="DevConfigGray"/>
        </w:rPr>
        <w:t>interface GigabitEthernet1/0/13</w:t>
      </w:r>
    </w:p>
    <w:p w14:paraId="4D6879CC" w14:textId="77777777" w:rsidR="002871E8" w:rsidRPr="002871E8" w:rsidRDefault="002871E8" w:rsidP="002871E8">
      <w:pPr>
        <w:pStyle w:val="DevConfigs"/>
        <w:rPr>
          <w:rStyle w:val="DevConfigGray"/>
        </w:rPr>
      </w:pPr>
      <w:r w:rsidRPr="002871E8">
        <w:rPr>
          <w:rStyle w:val="DevConfigGray"/>
        </w:rPr>
        <w:t>interface GigabitEthernet1/0/14</w:t>
      </w:r>
    </w:p>
    <w:p w14:paraId="3C155F60" w14:textId="77777777" w:rsidR="002871E8" w:rsidRPr="002871E8" w:rsidRDefault="002871E8" w:rsidP="002871E8">
      <w:pPr>
        <w:pStyle w:val="DevConfigs"/>
        <w:rPr>
          <w:rStyle w:val="DevConfigGray"/>
        </w:rPr>
      </w:pPr>
      <w:r w:rsidRPr="002871E8">
        <w:rPr>
          <w:rStyle w:val="DevConfigGray"/>
        </w:rPr>
        <w:t>interface GigabitEthernet1/0/15</w:t>
      </w:r>
    </w:p>
    <w:p w14:paraId="1AF8BEAB" w14:textId="77777777" w:rsidR="002871E8" w:rsidRPr="002871E8" w:rsidRDefault="002871E8" w:rsidP="002871E8">
      <w:pPr>
        <w:pStyle w:val="DevConfigs"/>
        <w:rPr>
          <w:rStyle w:val="DevConfigGray"/>
        </w:rPr>
      </w:pPr>
      <w:r w:rsidRPr="002871E8">
        <w:rPr>
          <w:rStyle w:val="DevConfigGray"/>
        </w:rPr>
        <w:t>interface GigabitEthernet1/0/16</w:t>
      </w:r>
    </w:p>
    <w:p w14:paraId="53B762F6" w14:textId="77777777" w:rsidR="002871E8" w:rsidRPr="002871E8" w:rsidRDefault="002871E8" w:rsidP="002871E8">
      <w:pPr>
        <w:pStyle w:val="DevConfigs"/>
        <w:rPr>
          <w:rStyle w:val="DevConfigGray"/>
        </w:rPr>
      </w:pPr>
      <w:r w:rsidRPr="002871E8">
        <w:rPr>
          <w:rStyle w:val="DevConfigGray"/>
        </w:rPr>
        <w:t>interface GigabitEthernet1/0/17</w:t>
      </w:r>
    </w:p>
    <w:p w14:paraId="3D5C6417" w14:textId="77777777" w:rsidR="002871E8" w:rsidRPr="002871E8" w:rsidRDefault="002871E8" w:rsidP="002871E8">
      <w:pPr>
        <w:pStyle w:val="DevConfigs"/>
        <w:rPr>
          <w:rStyle w:val="DevConfigGray"/>
        </w:rPr>
      </w:pPr>
      <w:r w:rsidRPr="002871E8">
        <w:rPr>
          <w:rStyle w:val="DevConfigGray"/>
        </w:rPr>
        <w:t>interface GigabitEthernet1/0/18</w:t>
      </w:r>
    </w:p>
    <w:p w14:paraId="1C788F57" w14:textId="77777777" w:rsidR="002871E8" w:rsidRPr="002871E8" w:rsidRDefault="002871E8" w:rsidP="002871E8">
      <w:pPr>
        <w:pStyle w:val="DevConfigs"/>
        <w:rPr>
          <w:rStyle w:val="DevConfigGray"/>
        </w:rPr>
      </w:pPr>
      <w:r w:rsidRPr="002871E8">
        <w:rPr>
          <w:rStyle w:val="DevConfigGray"/>
        </w:rPr>
        <w:t>interface GigabitEthernet1/0/19</w:t>
      </w:r>
    </w:p>
    <w:p w14:paraId="581FACEF" w14:textId="77777777" w:rsidR="002871E8" w:rsidRPr="002871E8" w:rsidRDefault="002871E8" w:rsidP="002871E8">
      <w:pPr>
        <w:pStyle w:val="DevConfigs"/>
        <w:rPr>
          <w:rStyle w:val="DevConfigGray"/>
        </w:rPr>
      </w:pPr>
      <w:r w:rsidRPr="002871E8">
        <w:rPr>
          <w:rStyle w:val="DevConfigGray"/>
        </w:rPr>
        <w:t>interface GigabitEthernet1/0/20</w:t>
      </w:r>
    </w:p>
    <w:p w14:paraId="523A2CBB" w14:textId="77777777" w:rsidR="002871E8" w:rsidRPr="002871E8" w:rsidRDefault="002871E8" w:rsidP="002871E8">
      <w:pPr>
        <w:pStyle w:val="DevConfigs"/>
        <w:rPr>
          <w:rStyle w:val="DevConfigGray"/>
        </w:rPr>
      </w:pPr>
      <w:r w:rsidRPr="002871E8">
        <w:rPr>
          <w:rStyle w:val="DevConfigGray"/>
        </w:rPr>
        <w:t>interface GigabitEthernet1/0/21</w:t>
      </w:r>
    </w:p>
    <w:p w14:paraId="1CD2EEF5" w14:textId="77777777" w:rsidR="002871E8" w:rsidRPr="002871E8" w:rsidRDefault="002871E8" w:rsidP="002871E8">
      <w:pPr>
        <w:pStyle w:val="DevConfigs"/>
        <w:rPr>
          <w:rStyle w:val="DevConfigGray"/>
        </w:rPr>
      </w:pPr>
      <w:r w:rsidRPr="002871E8">
        <w:rPr>
          <w:rStyle w:val="DevConfigGray"/>
        </w:rPr>
        <w:t>interface GigabitEthernet1/0/22</w:t>
      </w:r>
    </w:p>
    <w:p w14:paraId="6325EB7E" w14:textId="77777777" w:rsidR="002871E8" w:rsidRPr="002871E8" w:rsidRDefault="002871E8" w:rsidP="002871E8">
      <w:pPr>
        <w:pStyle w:val="DevConfigs"/>
        <w:rPr>
          <w:rStyle w:val="DevConfigGray"/>
        </w:rPr>
      </w:pPr>
      <w:r w:rsidRPr="002871E8">
        <w:rPr>
          <w:rStyle w:val="DevConfigGray"/>
        </w:rPr>
        <w:t>interface GigabitEthernet1/0/23</w:t>
      </w:r>
    </w:p>
    <w:p w14:paraId="40C82D58" w14:textId="77777777" w:rsidR="002871E8" w:rsidRPr="002871E8" w:rsidRDefault="002871E8" w:rsidP="002871E8">
      <w:pPr>
        <w:pStyle w:val="DevConfigs"/>
        <w:rPr>
          <w:rStyle w:val="DevConfigGray"/>
        </w:rPr>
      </w:pPr>
      <w:r w:rsidRPr="002871E8">
        <w:rPr>
          <w:rStyle w:val="DevConfigGray"/>
        </w:rPr>
        <w:t>interface GigabitEthernet1/0/24</w:t>
      </w:r>
    </w:p>
    <w:p w14:paraId="5A806A60" w14:textId="77777777" w:rsidR="002871E8" w:rsidRPr="002871E8" w:rsidRDefault="002871E8" w:rsidP="002871E8">
      <w:pPr>
        <w:pStyle w:val="DevConfigs"/>
        <w:rPr>
          <w:rStyle w:val="DevConfigGray"/>
        </w:rPr>
      </w:pPr>
      <w:r w:rsidRPr="002871E8">
        <w:rPr>
          <w:rStyle w:val="DevConfigGray"/>
        </w:rPr>
        <w:t>interface GigabitEthernet1/1/1</w:t>
      </w:r>
    </w:p>
    <w:p w14:paraId="0B7DC3D0" w14:textId="77777777" w:rsidR="002871E8" w:rsidRPr="002871E8" w:rsidRDefault="002871E8" w:rsidP="002871E8">
      <w:pPr>
        <w:pStyle w:val="DevConfigs"/>
        <w:rPr>
          <w:rStyle w:val="DevConfigGray"/>
        </w:rPr>
      </w:pPr>
      <w:r w:rsidRPr="002871E8">
        <w:rPr>
          <w:rStyle w:val="DevConfigGray"/>
        </w:rPr>
        <w:t>interface GigabitEthernet1/1/2</w:t>
      </w:r>
    </w:p>
    <w:p w14:paraId="72CDBB5B" w14:textId="77777777" w:rsidR="002871E8" w:rsidRPr="002871E8" w:rsidRDefault="002871E8" w:rsidP="002871E8">
      <w:pPr>
        <w:pStyle w:val="DevConfigs"/>
        <w:rPr>
          <w:rStyle w:val="DevConfigGray"/>
        </w:rPr>
      </w:pPr>
      <w:r w:rsidRPr="002871E8">
        <w:rPr>
          <w:rStyle w:val="DevConfigGray"/>
        </w:rPr>
        <w:t>interface GigabitEthernet1/1/3</w:t>
      </w:r>
    </w:p>
    <w:p w14:paraId="5999861F" w14:textId="77777777" w:rsidR="002871E8" w:rsidRPr="002871E8" w:rsidRDefault="002871E8" w:rsidP="002871E8">
      <w:pPr>
        <w:pStyle w:val="DevConfigs"/>
        <w:rPr>
          <w:rStyle w:val="DevConfigGray"/>
        </w:rPr>
      </w:pPr>
      <w:r w:rsidRPr="002871E8">
        <w:rPr>
          <w:rStyle w:val="DevConfigGray"/>
        </w:rPr>
        <w:t>interface GigabitEthernet1/1/4</w:t>
      </w:r>
    </w:p>
    <w:p w14:paraId="71BB3B09" w14:textId="77777777" w:rsidR="002871E8" w:rsidRPr="002871E8" w:rsidRDefault="002871E8" w:rsidP="002871E8">
      <w:pPr>
        <w:pStyle w:val="DevConfigs"/>
        <w:rPr>
          <w:rStyle w:val="DevConfigGray"/>
        </w:rPr>
      </w:pPr>
      <w:r w:rsidRPr="002871E8">
        <w:rPr>
          <w:rStyle w:val="DevConfigGray"/>
        </w:rPr>
        <w:t>interface AppGigabitEthernet1/0/1</w:t>
      </w:r>
    </w:p>
    <w:p w14:paraId="36D4B810" w14:textId="77777777" w:rsidR="002871E8" w:rsidRPr="002871E8" w:rsidRDefault="002871E8" w:rsidP="002871E8">
      <w:pPr>
        <w:pStyle w:val="DevConfigs"/>
        <w:rPr>
          <w:rStyle w:val="DevConfigGray"/>
        </w:rPr>
      </w:pPr>
      <w:r w:rsidRPr="002871E8">
        <w:rPr>
          <w:rStyle w:val="DevConfigGray"/>
        </w:rPr>
        <w:t>interface Vlan1</w:t>
      </w:r>
    </w:p>
    <w:p w14:paraId="19A617F4" w14:textId="77777777" w:rsidR="002871E8" w:rsidRPr="002871E8" w:rsidRDefault="002871E8" w:rsidP="002871E8">
      <w:pPr>
        <w:pStyle w:val="DevConfigs"/>
        <w:rPr>
          <w:rStyle w:val="DevConfigGray"/>
        </w:rPr>
      </w:pPr>
      <w:r w:rsidRPr="002871E8">
        <w:rPr>
          <w:rStyle w:val="DevConfigGray"/>
        </w:rPr>
        <w:t xml:space="preserve"> no ip address</w:t>
      </w:r>
    </w:p>
    <w:p w14:paraId="13F1B2D3" w14:textId="77777777" w:rsidR="002871E8" w:rsidRPr="002871E8" w:rsidRDefault="002871E8" w:rsidP="002871E8">
      <w:pPr>
        <w:pStyle w:val="DevConfigs"/>
        <w:rPr>
          <w:rStyle w:val="DevConfigGray"/>
        </w:rPr>
      </w:pPr>
      <w:r w:rsidRPr="002871E8">
        <w:rPr>
          <w:rStyle w:val="DevConfigGray"/>
        </w:rPr>
        <w:t xml:space="preserve">router </w:t>
      </w:r>
      <w:proofErr w:type="spellStart"/>
      <w:r w:rsidRPr="002871E8">
        <w:rPr>
          <w:rStyle w:val="DevConfigGray"/>
        </w:rPr>
        <w:t>bgp</w:t>
      </w:r>
      <w:proofErr w:type="spellEnd"/>
      <w:r w:rsidRPr="002871E8">
        <w:rPr>
          <w:rStyle w:val="DevConfigGray"/>
        </w:rPr>
        <w:t xml:space="preserve"> 65001</w:t>
      </w:r>
    </w:p>
    <w:p w14:paraId="3A66118F"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bgp</w:t>
      </w:r>
      <w:proofErr w:type="spellEnd"/>
      <w:r w:rsidRPr="002871E8">
        <w:rPr>
          <w:rStyle w:val="DevConfigGray"/>
        </w:rPr>
        <w:t xml:space="preserve"> log-neighbor-changes</w:t>
      </w:r>
    </w:p>
    <w:p w14:paraId="78BC6AAB" w14:textId="77777777" w:rsidR="002871E8" w:rsidRPr="002871E8" w:rsidRDefault="002871E8" w:rsidP="002871E8">
      <w:pPr>
        <w:pStyle w:val="DevConfigs"/>
        <w:rPr>
          <w:rStyle w:val="DevConfigGray"/>
        </w:rPr>
      </w:pPr>
      <w:r w:rsidRPr="002871E8">
        <w:rPr>
          <w:rStyle w:val="DevConfigGray"/>
        </w:rPr>
        <w:t xml:space="preserve"> neighbor 2001:DB8:209:4::5 remote-as 65000</w:t>
      </w:r>
    </w:p>
    <w:p w14:paraId="6F552C83" w14:textId="77777777" w:rsidR="002871E8" w:rsidRPr="002871E8" w:rsidRDefault="002871E8" w:rsidP="002871E8">
      <w:pPr>
        <w:pStyle w:val="DevConfigs"/>
        <w:rPr>
          <w:rStyle w:val="DevConfigGray"/>
        </w:rPr>
      </w:pPr>
      <w:r w:rsidRPr="002871E8">
        <w:rPr>
          <w:rStyle w:val="DevConfigGray"/>
        </w:rPr>
        <w:t xml:space="preserve"> neighbor 209.165.200.5 remote-as 65000</w:t>
      </w:r>
    </w:p>
    <w:p w14:paraId="31998A50" w14:textId="77777777" w:rsidR="002871E8" w:rsidRPr="002871E8" w:rsidRDefault="002871E8" w:rsidP="002871E8">
      <w:pPr>
        <w:pStyle w:val="DevConfigs"/>
        <w:rPr>
          <w:rStyle w:val="DevConfigGray"/>
        </w:rPr>
      </w:pPr>
      <w:r w:rsidRPr="002871E8">
        <w:rPr>
          <w:rStyle w:val="DevConfigGray"/>
        </w:rPr>
        <w:t xml:space="preserve"> address-family ipv4</w:t>
      </w:r>
    </w:p>
    <w:p w14:paraId="6A5BE81E" w14:textId="77777777" w:rsidR="002871E8" w:rsidRPr="002871E8" w:rsidRDefault="002871E8" w:rsidP="002871E8">
      <w:pPr>
        <w:pStyle w:val="DevConfigs"/>
        <w:rPr>
          <w:rStyle w:val="DevConfigGray"/>
        </w:rPr>
      </w:pPr>
      <w:r w:rsidRPr="002871E8">
        <w:rPr>
          <w:rStyle w:val="DevConfigGray"/>
        </w:rPr>
        <w:t xml:space="preserve">  network 192.168.1.0</w:t>
      </w:r>
    </w:p>
    <w:p w14:paraId="62E4A48F" w14:textId="77777777" w:rsidR="002871E8" w:rsidRPr="002871E8" w:rsidRDefault="002871E8" w:rsidP="002871E8">
      <w:pPr>
        <w:pStyle w:val="DevConfigs"/>
        <w:rPr>
          <w:rStyle w:val="DevConfigGray"/>
        </w:rPr>
      </w:pPr>
      <w:r w:rsidRPr="002871E8">
        <w:rPr>
          <w:rStyle w:val="DevConfigGray"/>
        </w:rPr>
        <w:t xml:space="preserve">  network 192.168.2.0</w:t>
      </w:r>
    </w:p>
    <w:p w14:paraId="7889DDBC" w14:textId="77777777" w:rsidR="002871E8" w:rsidRPr="002871E8" w:rsidRDefault="002871E8" w:rsidP="002871E8">
      <w:pPr>
        <w:pStyle w:val="DevConfigs"/>
        <w:rPr>
          <w:rStyle w:val="DevConfigGray"/>
        </w:rPr>
      </w:pPr>
      <w:r w:rsidRPr="002871E8">
        <w:rPr>
          <w:rStyle w:val="DevConfigGray"/>
        </w:rPr>
        <w:t xml:space="preserve">  no neighbor 2001:DB8:209:4::5 activate</w:t>
      </w:r>
    </w:p>
    <w:p w14:paraId="5C0C62B1" w14:textId="77777777" w:rsidR="002871E8" w:rsidRPr="002871E8" w:rsidRDefault="002871E8" w:rsidP="002871E8">
      <w:pPr>
        <w:pStyle w:val="DevConfigs"/>
        <w:rPr>
          <w:rStyle w:val="DevConfigGray"/>
        </w:rPr>
      </w:pPr>
      <w:r w:rsidRPr="002871E8">
        <w:rPr>
          <w:rStyle w:val="DevConfigGray"/>
        </w:rPr>
        <w:t xml:space="preserve">  neighbor 209.165.200.5 activate</w:t>
      </w:r>
    </w:p>
    <w:p w14:paraId="623301A2" w14:textId="77777777" w:rsidR="002871E8" w:rsidRPr="002871E8" w:rsidRDefault="002871E8" w:rsidP="002871E8">
      <w:pPr>
        <w:pStyle w:val="DevConfigs"/>
        <w:rPr>
          <w:rStyle w:val="DevConfigGray"/>
        </w:rPr>
      </w:pPr>
      <w:r w:rsidRPr="002871E8">
        <w:rPr>
          <w:rStyle w:val="DevConfigGray"/>
        </w:rPr>
        <w:t xml:space="preserve"> exit-address-family</w:t>
      </w:r>
    </w:p>
    <w:p w14:paraId="59D27BD1" w14:textId="77777777" w:rsidR="002871E8" w:rsidRPr="002871E8" w:rsidRDefault="002871E8" w:rsidP="002871E8">
      <w:pPr>
        <w:pStyle w:val="DevConfigs"/>
        <w:rPr>
          <w:rStyle w:val="DevConfigGray"/>
        </w:rPr>
      </w:pPr>
      <w:r w:rsidRPr="002871E8">
        <w:rPr>
          <w:rStyle w:val="DevConfigGray"/>
        </w:rPr>
        <w:t xml:space="preserve"> address-family ipv6</w:t>
      </w:r>
    </w:p>
    <w:p w14:paraId="7AE4E434" w14:textId="77777777" w:rsidR="002871E8" w:rsidRPr="002871E8" w:rsidRDefault="002871E8" w:rsidP="002871E8">
      <w:pPr>
        <w:pStyle w:val="DevConfigs"/>
        <w:rPr>
          <w:rStyle w:val="DevConfigGray"/>
        </w:rPr>
      </w:pPr>
      <w:r w:rsidRPr="002871E8">
        <w:rPr>
          <w:rStyle w:val="DevConfigGray"/>
        </w:rPr>
        <w:t xml:space="preserve">  network 2001:DB8:CAB::/48</w:t>
      </w:r>
    </w:p>
    <w:p w14:paraId="3A139295" w14:textId="77777777" w:rsidR="002871E8" w:rsidRPr="002871E8" w:rsidRDefault="002871E8" w:rsidP="002871E8">
      <w:pPr>
        <w:pStyle w:val="DevConfigs"/>
        <w:rPr>
          <w:rStyle w:val="DevConfigGray"/>
        </w:rPr>
      </w:pPr>
      <w:r w:rsidRPr="002871E8">
        <w:rPr>
          <w:rStyle w:val="DevConfigGray"/>
        </w:rPr>
        <w:t xml:space="preserve">  neighbor 2001:DB8:209:4::5 activate</w:t>
      </w:r>
    </w:p>
    <w:p w14:paraId="1BEB22FE" w14:textId="77777777" w:rsidR="002871E8" w:rsidRPr="002871E8" w:rsidRDefault="002871E8" w:rsidP="002871E8">
      <w:pPr>
        <w:pStyle w:val="DevConfigs"/>
        <w:rPr>
          <w:rStyle w:val="DevConfigGray"/>
        </w:rPr>
      </w:pPr>
      <w:r w:rsidRPr="002871E8">
        <w:rPr>
          <w:rStyle w:val="DevConfigGray"/>
        </w:rPr>
        <w:t xml:space="preserve"> exit-address-family</w:t>
      </w:r>
    </w:p>
    <w:p w14:paraId="26AA1AFB" w14:textId="77777777" w:rsidR="002871E8" w:rsidRPr="002871E8" w:rsidRDefault="002871E8" w:rsidP="002871E8">
      <w:pPr>
        <w:pStyle w:val="DevConfigs"/>
        <w:rPr>
          <w:rStyle w:val="DevConfigGray"/>
        </w:rPr>
      </w:pPr>
      <w:r w:rsidRPr="002871E8">
        <w:rPr>
          <w:rStyle w:val="DevConfigGray"/>
        </w:rPr>
        <w:t xml:space="preserve">ip forward-protocol </w:t>
      </w:r>
      <w:proofErr w:type="spellStart"/>
      <w:r w:rsidRPr="002871E8">
        <w:rPr>
          <w:rStyle w:val="DevConfigGray"/>
        </w:rPr>
        <w:t>nd</w:t>
      </w:r>
      <w:proofErr w:type="spellEnd"/>
    </w:p>
    <w:p w14:paraId="66D9C534" w14:textId="77777777" w:rsidR="002871E8" w:rsidRPr="002871E8" w:rsidRDefault="002871E8" w:rsidP="002871E8">
      <w:pPr>
        <w:pStyle w:val="DevConfigs"/>
        <w:rPr>
          <w:rStyle w:val="DevConfigGray"/>
        </w:rPr>
      </w:pPr>
      <w:r w:rsidRPr="002871E8">
        <w:rPr>
          <w:rStyle w:val="DevConfigGray"/>
        </w:rPr>
        <w:t>ip http server</w:t>
      </w:r>
    </w:p>
    <w:p w14:paraId="4B6F5AAB" w14:textId="77777777" w:rsidR="002871E8" w:rsidRPr="002871E8" w:rsidRDefault="002871E8" w:rsidP="002871E8">
      <w:pPr>
        <w:pStyle w:val="DevConfigs"/>
        <w:rPr>
          <w:rStyle w:val="DevConfigGray"/>
        </w:rPr>
      </w:pPr>
      <w:r w:rsidRPr="002871E8">
        <w:rPr>
          <w:rStyle w:val="DevConfigGray"/>
        </w:rPr>
        <w:t>ip http secure-server</w:t>
      </w:r>
    </w:p>
    <w:p w14:paraId="09F638DA" w14:textId="77777777" w:rsidR="002871E8" w:rsidRPr="002871E8" w:rsidRDefault="002871E8" w:rsidP="002871E8">
      <w:pPr>
        <w:pStyle w:val="DevConfigs"/>
        <w:rPr>
          <w:rStyle w:val="DevConfigGray"/>
        </w:rPr>
      </w:pPr>
      <w:r w:rsidRPr="002871E8">
        <w:rPr>
          <w:rStyle w:val="DevConfigGray"/>
        </w:rPr>
        <w:lastRenderedPageBreak/>
        <w:t>ip ssh bulk-mode 131072</w:t>
      </w:r>
    </w:p>
    <w:p w14:paraId="45EFB7CC" w14:textId="77777777" w:rsidR="002871E8" w:rsidRPr="002871E8" w:rsidRDefault="002871E8" w:rsidP="002871E8">
      <w:pPr>
        <w:pStyle w:val="DevConfigs"/>
        <w:rPr>
          <w:rStyle w:val="DevConfigGray"/>
        </w:rPr>
      </w:pPr>
      <w:r w:rsidRPr="002871E8">
        <w:rPr>
          <w:rStyle w:val="DevConfigGray"/>
        </w:rPr>
        <w:t>control-plane</w:t>
      </w:r>
    </w:p>
    <w:p w14:paraId="186AD438" w14:textId="77777777" w:rsidR="002871E8" w:rsidRPr="002871E8" w:rsidRDefault="002871E8" w:rsidP="002871E8">
      <w:pPr>
        <w:pStyle w:val="DevConfigs"/>
        <w:rPr>
          <w:rStyle w:val="DevConfigGray"/>
        </w:rPr>
      </w:pPr>
      <w:r w:rsidRPr="002871E8">
        <w:rPr>
          <w:rStyle w:val="DevConfigGray"/>
        </w:rPr>
        <w:t xml:space="preserve"> service-policy input system-</w:t>
      </w:r>
      <w:proofErr w:type="spellStart"/>
      <w:r w:rsidRPr="002871E8">
        <w:rPr>
          <w:rStyle w:val="DevConfigGray"/>
        </w:rPr>
        <w:t>cpp</w:t>
      </w:r>
      <w:proofErr w:type="spellEnd"/>
      <w:r w:rsidRPr="002871E8">
        <w:rPr>
          <w:rStyle w:val="DevConfigGray"/>
        </w:rPr>
        <w:t>-policy</w:t>
      </w:r>
    </w:p>
    <w:p w14:paraId="555C2A48" w14:textId="77777777" w:rsidR="002871E8" w:rsidRPr="002871E8" w:rsidRDefault="002871E8" w:rsidP="002871E8">
      <w:pPr>
        <w:pStyle w:val="DevConfigs"/>
        <w:rPr>
          <w:rStyle w:val="DevConfigGray"/>
        </w:rPr>
      </w:pPr>
      <w:r w:rsidRPr="002871E8">
        <w:rPr>
          <w:rStyle w:val="DevConfigGray"/>
        </w:rPr>
        <w:t>line con 0</w:t>
      </w:r>
    </w:p>
    <w:p w14:paraId="4BCEE000" w14:textId="77777777" w:rsidR="002871E8" w:rsidRPr="002871E8" w:rsidRDefault="002871E8" w:rsidP="002871E8">
      <w:pPr>
        <w:pStyle w:val="DevConfigs"/>
        <w:rPr>
          <w:rStyle w:val="DevConfigGray"/>
        </w:rPr>
      </w:pPr>
      <w:r w:rsidRPr="002871E8">
        <w:rPr>
          <w:rStyle w:val="DevConfigGray"/>
        </w:rPr>
        <w:t xml:space="preserve"> exec-timeout 0 0</w:t>
      </w:r>
    </w:p>
    <w:p w14:paraId="5A7443A7" w14:textId="77777777" w:rsidR="002871E8" w:rsidRPr="002871E8" w:rsidRDefault="002871E8" w:rsidP="002871E8">
      <w:pPr>
        <w:pStyle w:val="DevConfigs"/>
        <w:rPr>
          <w:rStyle w:val="DevConfigGray"/>
        </w:rPr>
      </w:pPr>
      <w:r w:rsidRPr="002871E8">
        <w:rPr>
          <w:rStyle w:val="DevConfigGray"/>
        </w:rPr>
        <w:t xml:space="preserve"> logging synchronous</w:t>
      </w:r>
    </w:p>
    <w:p w14:paraId="39544DD6"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stopbits</w:t>
      </w:r>
      <w:proofErr w:type="spellEnd"/>
      <w:r w:rsidRPr="002871E8">
        <w:rPr>
          <w:rStyle w:val="DevConfigGray"/>
        </w:rPr>
        <w:t xml:space="preserve"> 1</w:t>
      </w:r>
    </w:p>
    <w:p w14:paraId="723AE15B" w14:textId="77777777" w:rsidR="002871E8" w:rsidRPr="002871E8" w:rsidRDefault="002871E8" w:rsidP="002871E8">
      <w:pPr>
        <w:pStyle w:val="DevConfigs"/>
        <w:rPr>
          <w:rStyle w:val="DevConfigGray"/>
        </w:rPr>
      </w:pPr>
      <w:r w:rsidRPr="002871E8">
        <w:rPr>
          <w:rStyle w:val="DevConfigGray"/>
        </w:rPr>
        <w:t xml:space="preserve">line </w:t>
      </w:r>
      <w:proofErr w:type="spellStart"/>
      <w:r w:rsidRPr="002871E8">
        <w:rPr>
          <w:rStyle w:val="DevConfigGray"/>
        </w:rPr>
        <w:t>vty</w:t>
      </w:r>
      <w:proofErr w:type="spellEnd"/>
      <w:r w:rsidRPr="002871E8">
        <w:rPr>
          <w:rStyle w:val="DevConfigGray"/>
        </w:rPr>
        <w:t xml:space="preserve"> 0 4</w:t>
      </w:r>
    </w:p>
    <w:p w14:paraId="57E45F5C" w14:textId="77777777" w:rsidR="002871E8" w:rsidRPr="002871E8" w:rsidRDefault="002871E8" w:rsidP="002871E8">
      <w:pPr>
        <w:pStyle w:val="DevConfigs"/>
        <w:rPr>
          <w:rStyle w:val="DevConfigGray"/>
        </w:rPr>
      </w:pPr>
      <w:r w:rsidRPr="002871E8">
        <w:rPr>
          <w:rStyle w:val="DevConfigGray"/>
        </w:rPr>
        <w:t xml:space="preserve"> login</w:t>
      </w:r>
    </w:p>
    <w:p w14:paraId="6F2B3DA3" w14:textId="77777777" w:rsidR="002871E8" w:rsidRPr="002871E8" w:rsidRDefault="002871E8" w:rsidP="002871E8">
      <w:pPr>
        <w:pStyle w:val="DevConfigs"/>
        <w:rPr>
          <w:rStyle w:val="DevConfigGray"/>
        </w:rPr>
      </w:pPr>
      <w:r w:rsidRPr="002871E8">
        <w:rPr>
          <w:rStyle w:val="DevConfigGray"/>
        </w:rPr>
        <w:t xml:space="preserve"> transport input ssh</w:t>
      </w:r>
    </w:p>
    <w:p w14:paraId="68E881A9" w14:textId="77777777" w:rsidR="002871E8" w:rsidRPr="002871E8" w:rsidRDefault="002871E8" w:rsidP="002871E8">
      <w:pPr>
        <w:pStyle w:val="DevConfigs"/>
        <w:rPr>
          <w:rStyle w:val="DevConfigGray"/>
        </w:rPr>
      </w:pPr>
      <w:r w:rsidRPr="002871E8">
        <w:rPr>
          <w:rStyle w:val="DevConfigGray"/>
        </w:rPr>
        <w:t xml:space="preserve">line </w:t>
      </w:r>
      <w:proofErr w:type="spellStart"/>
      <w:r w:rsidRPr="002871E8">
        <w:rPr>
          <w:rStyle w:val="DevConfigGray"/>
        </w:rPr>
        <w:t>vty</w:t>
      </w:r>
      <w:proofErr w:type="spellEnd"/>
      <w:r w:rsidRPr="002871E8">
        <w:rPr>
          <w:rStyle w:val="DevConfigGray"/>
        </w:rPr>
        <w:t xml:space="preserve"> 5 31</w:t>
      </w:r>
    </w:p>
    <w:p w14:paraId="3AC31C84" w14:textId="77777777" w:rsidR="002871E8" w:rsidRPr="002871E8" w:rsidRDefault="002871E8" w:rsidP="002871E8">
      <w:pPr>
        <w:pStyle w:val="DevConfigs"/>
        <w:rPr>
          <w:rStyle w:val="DevConfigGray"/>
        </w:rPr>
      </w:pPr>
      <w:r w:rsidRPr="002871E8">
        <w:rPr>
          <w:rStyle w:val="DevConfigGray"/>
        </w:rPr>
        <w:t xml:space="preserve"> login</w:t>
      </w:r>
    </w:p>
    <w:p w14:paraId="6A29D1E9" w14:textId="77777777" w:rsidR="002871E8" w:rsidRPr="002871E8" w:rsidRDefault="002871E8" w:rsidP="002871E8">
      <w:pPr>
        <w:pStyle w:val="DevConfigs"/>
        <w:rPr>
          <w:rStyle w:val="DevConfigGray"/>
        </w:rPr>
      </w:pPr>
      <w:r w:rsidRPr="002871E8">
        <w:rPr>
          <w:rStyle w:val="DevConfigGray"/>
        </w:rPr>
        <w:t xml:space="preserve"> transport input ssh</w:t>
      </w:r>
    </w:p>
    <w:p w14:paraId="538646DE" w14:textId="6166CF4E" w:rsidR="00F943EB" w:rsidRPr="00F943EB" w:rsidRDefault="002871E8" w:rsidP="002871E8">
      <w:pPr>
        <w:pStyle w:val="DevConfigs"/>
        <w:rPr>
          <w:rStyle w:val="DevConfigGray"/>
        </w:rPr>
      </w:pPr>
      <w:r w:rsidRPr="002871E8">
        <w:rPr>
          <w:rStyle w:val="DevConfigGray"/>
        </w:rPr>
        <w:t>end</w:t>
      </w:r>
      <w:r w:rsidR="00F943EB" w:rsidRPr="00F943EB">
        <w:rPr>
          <w:rStyle w:val="DevConfigGray"/>
        </w:rPr>
        <w:t xml:space="preserve">          </w:t>
      </w:r>
    </w:p>
    <w:p w14:paraId="5B47F79F" w14:textId="61599075" w:rsidR="00F943EB" w:rsidRPr="000B4831" w:rsidRDefault="00F943EB" w:rsidP="00F943EB">
      <w:pPr>
        <w:pStyle w:val="DevConfigs"/>
        <w:rPr>
          <w:rStyle w:val="DevConfigGray"/>
        </w:rPr>
      </w:pPr>
      <w:r w:rsidRPr="00F943EB">
        <w:rPr>
          <w:rStyle w:val="DevConfigGray"/>
        </w:rPr>
        <w:t xml:space="preserve">D1#            </w:t>
      </w:r>
    </w:p>
    <w:p w14:paraId="3913B3E7" w14:textId="40ECF1DD" w:rsidR="000B4831" w:rsidRPr="000B4831" w:rsidRDefault="00D64A13" w:rsidP="00D64A13">
      <w:pPr>
        <w:pStyle w:val="DevConfigs"/>
        <w:rPr>
          <w:rStyle w:val="DevConfigGray"/>
        </w:rPr>
      </w:pPr>
      <w:r w:rsidRPr="00D64A13">
        <w:rPr>
          <w:rStyle w:val="DevConfigGray"/>
        </w:rPr>
        <w:t xml:space="preserve">   </w:t>
      </w:r>
    </w:p>
    <w:p w14:paraId="023A3203" w14:textId="3E93A595" w:rsidR="00A343F8" w:rsidRPr="00A343F8" w:rsidRDefault="00A343F8" w:rsidP="00A343F8">
      <w:pPr>
        <w:pStyle w:val="Heading1"/>
        <w:rPr>
          <w:rStyle w:val="LabSectionGray"/>
        </w:rPr>
      </w:pPr>
      <w:r w:rsidRPr="00A343F8">
        <w:rPr>
          <w:rStyle w:val="LabSectionGray"/>
        </w:rPr>
        <w:t>Switch D2</w:t>
      </w:r>
    </w:p>
    <w:p w14:paraId="0D9D4614" w14:textId="6E650768" w:rsidR="00A343F8" w:rsidRDefault="00A343F8" w:rsidP="00A343F8">
      <w:pPr>
        <w:pStyle w:val="DevConfigs"/>
        <w:rPr>
          <w:rStyle w:val="DevConfigGray"/>
          <w:b/>
          <w:bCs/>
        </w:rPr>
      </w:pPr>
      <w:r w:rsidRPr="00A343F8">
        <w:rPr>
          <w:rStyle w:val="DevConfigGray"/>
        </w:rPr>
        <w:t>D2#</w:t>
      </w:r>
      <w:r>
        <w:rPr>
          <w:rStyle w:val="DevConfigGray"/>
        </w:rPr>
        <w:t xml:space="preserve"> </w:t>
      </w:r>
      <w:r w:rsidRPr="00A343F8">
        <w:rPr>
          <w:rStyle w:val="DevConfigGray"/>
          <w:b/>
          <w:bCs/>
        </w:rPr>
        <w:t>show run</w:t>
      </w:r>
      <w:r w:rsidR="00DA6091">
        <w:rPr>
          <w:rStyle w:val="DevConfigGray"/>
          <w:b/>
          <w:bCs/>
        </w:rPr>
        <w:t xml:space="preserve"> brief</w:t>
      </w:r>
    </w:p>
    <w:p w14:paraId="484CFBFE" w14:textId="77777777" w:rsidR="002871E8" w:rsidRPr="002871E8" w:rsidRDefault="002871E8" w:rsidP="002871E8">
      <w:pPr>
        <w:pStyle w:val="DevConfigs"/>
        <w:rPr>
          <w:rStyle w:val="DevConfigGray"/>
        </w:rPr>
      </w:pPr>
      <w:r w:rsidRPr="002871E8">
        <w:rPr>
          <w:rStyle w:val="DevConfigGray"/>
        </w:rPr>
        <w:t>Building configuration...</w:t>
      </w:r>
    </w:p>
    <w:p w14:paraId="4C6C2C72" w14:textId="77777777" w:rsidR="002871E8" w:rsidRPr="002871E8" w:rsidRDefault="002871E8" w:rsidP="002871E8">
      <w:pPr>
        <w:pStyle w:val="DevConfigs"/>
        <w:rPr>
          <w:rStyle w:val="DevConfigGray"/>
        </w:rPr>
      </w:pPr>
    </w:p>
    <w:p w14:paraId="6CF1DDD7" w14:textId="77777777" w:rsidR="002871E8" w:rsidRPr="002871E8" w:rsidRDefault="002871E8" w:rsidP="002871E8">
      <w:pPr>
        <w:pStyle w:val="DevConfigs"/>
        <w:rPr>
          <w:rStyle w:val="DevConfigGray"/>
        </w:rPr>
      </w:pPr>
      <w:r w:rsidRPr="002871E8">
        <w:rPr>
          <w:rStyle w:val="DevConfigGray"/>
        </w:rPr>
        <w:t>Current configuration : 5351 bytes</w:t>
      </w:r>
    </w:p>
    <w:p w14:paraId="15D86570" w14:textId="77777777" w:rsidR="002871E8" w:rsidRPr="002871E8" w:rsidRDefault="002871E8" w:rsidP="002871E8">
      <w:pPr>
        <w:pStyle w:val="DevConfigs"/>
        <w:rPr>
          <w:rStyle w:val="DevConfigGray"/>
        </w:rPr>
      </w:pPr>
      <w:r w:rsidRPr="002871E8">
        <w:rPr>
          <w:rStyle w:val="DevConfigGray"/>
        </w:rPr>
        <w:t>version 17.12</w:t>
      </w:r>
    </w:p>
    <w:p w14:paraId="29B8358F" w14:textId="77777777" w:rsidR="002871E8" w:rsidRPr="002871E8" w:rsidRDefault="002871E8" w:rsidP="002871E8">
      <w:pPr>
        <w:pStyle w:val="DevConfigs"/>
        <w:rPr>
          <w:rStyle w:val="DevConfigGray"/>
        </w:rPr>
      </w:pPr>
      <w:r w:rsidRPr="002871E8">
        <w:rPr>
          <w:rStyle w:val="DevConfigGray"/>
        </w:rPr>
        <w:t>service timestamps debug datetime msec</w:t>
      </w:r>
    </w:p>
    <w:p w14:paraId="1AEB6773" w14:textId="77777777" w:rsidR="002871E8" w:rsidRPr="002871E8" w:rsidRDefault="002871E8" w:rsidP="002871E8">
      <w:pPr>
        <w:pStyle w:val="DevConfigs"/>
        <w:rPr>
          <w:rStyle w:val="DevConfigGray"/>
        </w:rPr>
      </w:pPr>
      <w:r w:rsidRPr="002871E8">
        <w:rPr>
          <w:rStyle w:val="DevConfigGray"/>
        </w:rPr>
        <w:t>service timestamps log datetime msec</w:t>
      </w:r>
    </w:p>
    <w:p w14:paraId="53EC589B" w14:textId="77777777" w:rsidR="002871E8" w:rsidRPr="002871E8" w:rsidRDefault="002871E8" w:rsidP="002871E8">
      <w:pPr>
        <w:pStyle w:val="DevConfigs"/>
        <w:rPr>
          <w:rStyle w:val="DevConfigGray"/>
        </w:rPr>
      </w:pPr>
      <w:r w:rsidRPr="002871E8">
        <w:rPr>
          <w:rStyle w:val="DevConfigGray"/>
        </w:rPr>
        <w:t>platform punt-keepalive disable-kernel-core</w:t>
      </w:r>
    </w:p>
    <w:p w14:paraId="2D100422" w14:textId="77777777" w:rsidR="002871E8" w:rsidRPr="002871E8" w:rsidRDefault="002871E8" w:rsidP="002871E8">
      <w:pPr>
        <w:pStyle w:val="DevConfigs"/>
        <w:rPr>
          <w:rStyle w:val="DevConfigGray"/>
        </w:rPr>
      </w:pPr>
      <w:r w:rsidRPr="002871E8">
        <w:rPr>
          <w:rStyle w:val="DevConfigGray"/>
        </w:rPr>
        <w:t>hostname D2</w:t>
      </w:r>
    </w:p>
    <w:p w14:paraId="5A7B4D50" w14:textId="77777777" w:rsidR="002871E8" w:rsidRPr="002871E8" w:rsidRDefault="002871E8" w:rsidP="002871E8">
      <w:pPr>
        <w:pStyle w:val="DevConfigs"/>
        <w:rPr>
          <w:rStyle w:val="DevConfigGray"/>
        </w:rPr>
      </w:pPr>
      <w:proofErr w:type="spellStart"/>
      <w:r w:rsidRPr="002871E8">
        <w:rPr>
          <w:rStyle w:val="DevConfigGray"/>
        </w:rPr>
        <w:t>vrf</w:t>
      </w:r>
      <w:proofErr w:type="spellEnd"/>
      <w:r w:rsidRPr="002871E8">
        <w:rPr>
          <w:rStyle w:val="DevConfigGray"/>
        </w:rPr>
        <w:t xml:space="preserve"> definition </w:t>
      </w:r>
      <w:proofErr w:type="spellStart"/>
      <w:r w:rsidRPr="002871E8">
        <w:rPr>
          <w:rStyle w:val="DevConfigGray"/>
        </w:rPr>
        <w:t>Mgmt-vrf</w:t>
      </w:r>
      <w:proofErr w:type="spellEnd"/>
    </w:p>
    <w:p w14:paraId="4751E269" w14:textId="77777777" w:rsidR="002871E8" w:rsidRPr="002871E8" w:rsidRDefault="002871E8" w:rsidP="002871E8">
      <w:pPr>
        <w:pStyle w:val="DevConfigs"/>
        <w:rPr>
          <w:rStyle w:val="DevConfigGray"/>
        </w:rPr>
      </w:pPr>
      <w:r w:rsidRPr="002871E8">
        <w:rPr>
          <w:rStyle w:val="DevConfigGray"/>
        </w:rPr>
        <w:t xml:space="preserve"> address-family ipv4</w:t>
      </w:r>
    </w:p>
    <w:p w14:paraId="2B67A2A6" w14:textId="77777777" w:rsidR="002871E8" w:rsidRPr="002871E8" w:rsidRDefault="002871E8" w:rsidP="002871E8">
      <w:pPr>
        <w:pStyle w:val="DevConfigs"/>
        <w:rPr>
          <w:rStyle w:val="DevConfigGray"/>
        </w:rPr>
      </w:pPr>
      <w:r w:rsidRPr="002871E8">
        <w:rPr>
          <w:rStyle w:val="DevConfigGray"/>
        </w:rPr>
        <w:t xml:space="preserve"> exit-address-family</w:t>
      </w:r>
    </w:p>
    <w:p w14:paraId="41D77F3D" w14:textId="77777777" w:rsidR="002871E8" w:rsidRPr="002871E8" w:rsidRDefault="002871E8" w:rsidP="002871E8">
      <w:pPr>
        <w:pStyle w:val="DevConfigs"/>
        <w:rPr>
          <w:rStyle w:val="DevConfigGray"/>
        </w:rPr>
      </w:pPr>
      <w:r w:rsidRPr="002871E8">
        <w:rPr>
          <w:rStyle w:val="DevConfigGray"/>
        </w:rPr>
        <w:t xml:space="preserve"> address-family ipv6</w:t>
      </w:r>
    </w:p>
    <w:p w14:paraId="03392533" w14:textId="77777777" w:rsidR="002871E8" w:rsidRPr="002871E8" w:rsidRDefault="002871E8" w:rsidP="002871E8">
      <w:pPr>
        <w:pStyle w:val="DevConfigs"/>
        <w:rPr>
          <w:rStyle w:val="DevConfigGray"/>
        </w:rPr>
      </w:pPr>
      <w:r w:rsidRPr="002871E8">
        <w:rPr>
          <w:rStyle w:val="DevConfigGray"/>
        </w:rPr>
        <w:t xml:space="preserve"> exit-address-family</w:t>
      </w:r>
    </w:p>
    <w:p w14:paraId="4254C76E" w14:textId="77777777" w:rsidR="002871E8" w:rsidRPr="002871E8" w:rsidRDefault="002871E8" w:rsidP="002871E8">
      <w:pPr>
        <w:pStyle w:val="DevConfigs"/>
        <w:rPr>
          <w:rStyle w:val="DevConfigGray"/>
        </w:rPr>
      </w:pPr>
      <w:r w:rsidRPr="002871E8">
        <w:rPr>
          <w:rStyle w:val="DevConfigGray"/>
        </w:rPr>
        <w:t xml:space="preserve">no </w:t>
      </w:r>
      <w:proofErr w:type="spellStart"/>
      <w:r w:rsidRPr="002871E8">
        <w:rPr>
          <w:rStyle w:val="DevConfigGray"/>
        </w:rPr>
        <w:t>aaa</w:t>
      </w:r>
      <w:proofErr w:type="spellEnd"/>
      <w:r w:rsidRPr="002871E8">
        <w:rPr>
          <w:rStyle w:val="DevConfigGray"/>
        </w:rPr>
        <w:t xml:space="preserve"> new-model</w:t>
      </w:r>
    </w:p>
    <w:p w14:paraId="49739FC1" w14:textId="77777777" w:rsidR="002871E8" w:rsidRPr="002871E8" w:rsidRDefault="002871E8" w:rsidP="002871E8">
      <w:pPr>
        <w:pStyle w:val="DevConfigs"/>
        <w:rPr>
          <w:rStyle w:val="DevConfigGray"/>
        </w:rPr>
      </w:pPr>
      <w:r w:rsidRPr="002871E8">
        <w:rPr>
          <w:rStyle w:val="DevConfigGray"/>
        </w:rPr>
        <w:t>switch 1 provision c9300l-24t-4g</w:t>
      </w:r>
    </w:p>
    <w:p w14:paraId="73C482F5" w14:textId="77777777" w:rsidR="002871E8" w:rsidRPr="002871E8" w:rsidRDefault="002871E8" w:rsidP="002871E8">
      <w:pPr>
        <w:pStyle w:val="DevConfigs"/>
        <w:rPr>
          <w:rStyle w:val="DevConfigGray"/>
        </w:rPr>
      </w:pPr>
      <w:r w:rsidRPr="002871E8">
        <w:rPr>
          <w:rStyle w:val="DevConfigGray"/>
        </w:rPr>
        <w:t>ip routing</w:t>
      </w:r>
    </w:p>
    <w:p w14:paraId="54E0D4A8" w14:textId="77777777" w:rsidR="002871E8" w:rsidRPr="002871E8" w:rsidRDefault="002871E8" w:rsidP="002871E8">
      <w:pPr>
        <w:pStyle w:val="DevConfigs"/>
        <w:rPr>
          <w:rStyle w:val="DevConfigGray"/>
        </w:rPr>
      </w:pPr>
      <w:r w:rsidRPr="002871E8">
        <w:rPr>
          <w:rStyle w:val="DevConfigGray"/>
        </w:rPr>
        <w:t>no ip domain lookup</w:t>
      </w:r>
    </w:p>
    <w:p w14:paraId="504B2159" w14:textId="77777777" w:rsidR="002871E8" w:rsidRPr="002871E8" w:rsidRDefault="002871E8" w:rsidP="002871E8">
      <w:pPr>
        <w:pStyle w:val="DevConfigs"/>
        <w:rPr>
          <w:rStyle w:val="DevConfigGray"/>
        </w:rPr>
      </w:pPr>
      <w:r w:rsidRPr="002871E8">
        <w:rPr>
          <w:rStyle w:val="DevConfigGray"/>
        </w:rPr>
        <w:t>login on-success log</w:t>
      </w:r>
    </w:p>
    <w:p w14:paraId="6D4B37E2" w14:textId="77777777" w:rsidR="002871E8" w:rsidRPr="002871E8" w:rsidRDefault="002871E8" w:rsidP="002871E8">
      <w:pPr>
        <w:pStyle w:val="DevConfigs"/>
        <w:rPr>
          <w:rStyle w:val="DevConfigGray"/>
        </w:rPr>
      </w:pPr>
      <w:r w:rsidRPr="002871E8">
        <w:rPr>
          <w:rStyle w:val="DevConfigGray"/>
        </w:rPr>
        <w:t xml:space="preserve">ipv6 </w:t>
      </w:r>
      <w:proofErr w:type="spellStart"/>
      <w:r w:rsidRPr="002871E8">
        <w:rPr>
          <w:rStyle w:val="DevConfigGray"/>
        </w:rPr>
        <w:t>nd</w:t>
      </w:r>
      <w:proofErr w:type="spellEnd"/>
      <w:r w:rsidRPr="002871E8">
        <w:rPr>
          <w:rStyle w:val="DevConfigGray"/>
        </w:rPr>
        <w:t xml:space="preserve"> cache expire refresh</w:t>
      </w:r>
    </w:p>
    <w:p w14:paraId="79ABD029" w14:textId="77777777" w:rsidR="002871E8" w:rsidRPr="002871E8" w:rsidRDefault="002871E8" w:rsidP="002871E8">
      <w:pPr>
        <w:pStyle w:val="DevConfigs"/>
        <w:rPr>
          <w:rStyle w:val="DevConfigGray"/>
        </w:rPr>
      </w:pPr>
      <w:r w:rsidRPr="002871E8">
        <w:rPr>
          <w:rStyle w:val="DevConfigGray"/>
        </w:rPr>
        <w:t>ipv6 unicast-routing</w:t>
      </w:r>
    </w:p>
    <w:p w14:paraId="4F5DA6DC" w14:textId="77777777" w:rsidR="002871E8" w:rsidRPr="002871E8" w:rsidRDefault="002871E8" w:rsidP="002871E8">
      <w:pPr>
        <w:pStyle w:val="DevConfigs"/>
        <w:rPr>
          <w:rStyle w:val="DevConfigGray"/>
        </w:rPr>
      </w:pPr>
      <w:r w:rsidRPr="002871E8">
        <w:rPr>
          <w:rStyle w:val="DevConfigGray"/>
        </w:rPr>
        <w:t xml:space="preserve">crypto </w:t>
      </w:r>
      <w:proofErr w:type="spellStart"/>
      <w:r w:rsidRPr="002871E8">
        <w:rPr>
          <w:rStyle w:val="DevConfigGray"/>
        </w:rPr>
        <w:t>pki</w:t>
      </w:r>
      <w:proofErr w:type="spellEnd"/>
      <w:r w:rsidRPr="002871E8">
        <w:rPr>
          <w:rStyle w:val="DevConfigGray"/>
        </w:rPr>
        <w:t xml:space="preserve"> </w:t>
      </w:r>
      <w:proofErr w:type="spellStart"/>
      <w:r w:rsidRPr="002871E8">
        <w:rPr>
          <w:rStyle w:val="DevConfigGray"/>
        </w:rPr>
        <w:t>trustpoint</w:t>
      </w:r>
      <w:proofErr w:type="spellEnd"/>
      <w:r w:rsidRPr="002871E8">
        <w:rPr>
          <w:rStyle w:val="DevConfigGray"/>
        </w:rPr>
        <w:t xml:space="preserve"> SLA-</w:t>
      </w:r>
      <w:proofErr w:type="spellStart"/>
      <w:r w:rsidRPr="002871E8">
        <w:rPr>
          <w:rStyle w:val="DevConfigGray"/>
        </w:rPr>
        <w:t>TrustPoint</w:t>
      </w:r>
      <w:proofErr w:type="spellEnd"/>
    </w:p>
    <w:p w14:paraId="56D72A66" w14:textId="77777777" w:rsidR="002871E8" w:rsidRPr="002871E8" w:rsidRDefault="002871E8" w:rsidP="002871E8">
      <w:pPr>
        <w:pStyle w:val="DevConfigs"/>
        <w:rPr>
          <w:rStyle w:val="DevConfigGray"/>
        </w:rPr>
      </w:pPr>
      <w:r w:rsidRPr="002871E8">
        <w:rPr>
          <w:rStyle w:val="DevConfigGray"/>
        </w:rPr>
        <w:t xml:space="preserve"> enrollment pkcs12</w:t>
      </w:r>
    </w:p>
    <w:p w14:paraId="17827B26" w14:textId="77777777" w:rsidR="002871E8" w:rsidRPr="002871E8" w:rsidRDefault="002871E8" w:rsidP="002871E8">
      <w:pPr>
        <w:pStyle w:val="DevConfigs"/>
        <w:rPr>
          <w:rStyle w:val="DevConfigGray"/>
        </w:rPr>
      </w:pPr>
      <w:r w:rsidRPr="002871E8">
        <w:rPr>
          <w:rStyle w:val="DevConfigGray"/>
        </w:rPr>
        <w:t xml:space="preserve"> revocation-check </w:t>
      </w:r>
      <w:proofErr w:type="spellStart"/>
      <w:r w:rsidRPr="002871E8">
        <w:rPr>
          <w:rStyle w:val="DevConfigGray"/>
        </w:rPr>
        <w:t>crl</w:t>
      </w:r>
      <w:proofErr w:type="spellEnd"/>
    </w:p>
    <w:p w14:paraId="03BB3075" w14:textId="77777777" w:rsidR="002871E8" w:rsidRPr="002871E8" w:rsidRDefault="002871E8" w:rsidP="002871E8">
      <w:pPr>
        <w:pStyle w:val="DevConfigs"/>
        <w:rPr>
          <w:rStyle w:val="DevConfigGray"/>
        </w:rPr>
      </w:pPr>
      <w:r w:rsidRPr="002871E8">
        <w:rPr>
          <w:rStyle w:val="DevConfigGray"/>
        </w:rPr>
        <w:t xml:space="preserve"> hash sha512</w:t>
      </w:r>
    </w:p>
    <w:p w14:paraId="3F3EAF34" w14:textId="77777777" w:rsidR="002871E8" w:rsidRPr="002871E8" w:rsidRDefault="002871E8" w:rsidP="002871E8">
      <w:pPr>
        <w:pStyle w:val="DevConfigs"/>
        <w:rPr>
          <w:rStyle w:val="DevConfigGray"/>
        </w:rPr>
      </w:pPr>
      <w:r w:rsidRPr="002871E8">
        <w:rPr>
          <w:rStyle w:val="DevConfigGray"/>
        </w:rPr>
        <w:t xml:space="preserve">crypto </w:t>
      </w:r>
      <w:proofErr w:type="spellStart"/>
      <w:r w:rsidRPr="002871E8">
        <w:rPr>
          <w:rStyle w:val="DevConfigGray"/>
        </w:rPr>
        <w:t>pki</w:t>
      </w:r>
      <w:proofErr w:type="spellEnd"/>
      <w:r w:rsidRPr="002871E8">
        <w:rPr>
          <w:rStyle w:val="DevConfigGray"/>
        </w:rPr>
        <w:t xml:space="preserve"> certificate chain SLA-</w:t>
      </w:r>
      <w:proofErr w:type="spellStart"/>
      <w:r w:rsidRPr="002871E8">
        <w:rPr>
          <w:rStyle w:val="DevConfigGray"/>
        </w:rPr>
        <w:t>TrustPoint</w:t>
      </w:r>
      <w:proofErr w:type="spellEnd"/>
    </w:p>
    <w:p w14:paraId="62D4284B" w14:textId="77777777" w:rsidR="002871E8" w:rsidRPr="002871E8" w:rsidRDefault="002871E8" w:rsidP="002871E8">
      <w:pPr>
        <w:pStyle w:val="DevConfigs"/>
        <w:rPr>
          <w:rStyle w:val="DevConfigGray"/>
        </w:rPr>
      </w:pPr>
      <w:r w:rsidRPr="002871E8">
        <w:rPr>
          <w:rStyle w:val="DevConfigGray"/>
        </w:rPr>
        <w:t xml:space="preserve"> certificate ca 01</w:t>
      </w:r>
    </w:p>
    <w:p w14:paraId="001AAD40" w14:textId="77777777" w:rsidR="002871E8" w:rsidRPr="002871E8" w:rsidRDefault="002871E8" w:rsidP="002871E8">
      <w:pPr>
        <w:pStyle w:val="DevConfigs"/>
        <w:rPr>
          <w:rStyle w:val="DevConfigGray"/>
        </w:rPr>
      </w:pPr>
      <w:r w:rsidRPr="002871E8">
        <w:rPr>
          <w:rStyle w:val="DevConfigGray"/>
        </w:rPr>
        <w:t xml:space="preserve">license boot level network-advantage addon </w:t>
      </w:r>
      <w:proofErr w:type="spellStart"/>
      <w:r w:rsidRPr="002871E8">
        <w:rPr>
          <w:rStyle w:val="DevConfigGray"/>
        </w:rPr>
        <w:t>dna</w:t>
      </w:r>
      <w:proofErr w:type="spellEnd"/>
      <w:r w:rsidRPr="002871E8">
        <w:rPr>
          <w:rStyle w:val="DevConfigGray"/>
        </w:rPr>
        <w:t>-advantage</w:t>
      </w:r>
    </w:p>
    <w:p w14:paraId="1A752839" w14:textId="77777777" w:rsidR="002871E8" w:rsidRPr="002871E8" w:rsidRDefault="002871E8" w:rsidP="002871E8">
      <w:pPr>
        <w:pStyle w:val="DevConfigs"/>
        <w:rPr>
          <w:rStyle w:val="DevConfigGray"/>
        </w:rPr>
      </w:pPr>
      <w:r w:rsidRPr="002871E8">
        <w:rPr>
          <w:rStyle w:val="DevConfigGray"/>
        </w:rPr>
        <w:t>memory free low-watermark processor 130178</w:t>
      </w:r>
    </w:p>
    <w:p w14:paraId="1B94E07D" w14:textId="77777777" w:rsidR="002871E8" w:rsidRPr="002871E8" w:rsidRDefault="002871E8" w:rsidP="002871E8">
      <w:pPr>
        <w:pStyle w:val="DevConfigs"/>
        <w:rPr>
          <w:rStyle w:val="DevConfigGray"/>
        </w:rPr>
      </w:pPr>
      <w:r w:rsidRPr="002871E8">
        <w:rPr>
          <w:rStyle w:val="DevConfigGray"/>
        </w:rPr>
        <w:t>diagnostic bootup level minimal</w:t>
      </w:r>
    </w:p>
    <w:p w14:paraId="3974CBB9" w14:textId="77777777" w:rsidR="002871E8" w:rsidRPr="002871E8" w:rsidRDefault="002871E8" w:rsidP="002871E8">
      <w:pPr>
        <w:pStyle w:val="DevConfigs"/>
        <w:rPr>
          <w:rStyle w:val="DevConfigGray"/>
        </w:rPr>
      </w:pPr>
      <w:r w:rsidRPr="002871E8">
        <w:rPr>
          <w:rStyle w:val="DevConfigGray"/>
        </w:rPr>
        <w:t>spanning-tree mode rapid-</w:t>
      </w:r>
      <w:proofErr w:type="spellStart"/>
      <w:r w:rsidRPr="002871E8">
        <w:rPr>
          <w:rStyle w:val="DevConfigGray"/>
        </w:rPr>
        <w:t>pvst</w:t>
      </w:r>
      <w:proofErr w:type="spellEnd"/>
    </w:p>
    <w:p w14:paraId="50B8399E" w14:textId="77777777" w:rsidR="002871E8" w:rsidRPr="002871E8" w:rsidRDefault="002871E8" w:rsidP="002871E8">
      <w:pPr>
        <w:pStyle w:val="DevConfigs"/>
        <w:rPr>
          <w:rStyle w:val="DevConfigGray"/>
        </w:rPr>
      </w:pPr>
      <w:r w:rsidRPr="002871E8">
        <w:rPr>
          <w:rStyle w:val="DevConfigGray"/>
        </w:rPr>
        <w:t>spanning-tree extend system-id</w:t>
      </w:r>
    </w:p>
    <w:p w14:paraId="46875231" w14:textId="77777777" w:rsidR="002871E8" w:rsidRPr="002871E8" w:rsidRDefault="002871E8" w:rsidP="002871E8">
      <w:pPr>
        <w:pStyle w:val="DevConfigs"/>
        <w:rPr>
          <w:rStyle w:val="DevConfigGray"/>
        </w:rPr>
      </w:pPr>
      <w:r w:rsidRPr="002871E8">
        <w:rPr>
          <w:rStyle w:val="DevConfigGray"/>
        </w:rPr>
        <w:t>redundancy</w:t>
      </w:r>
    </w:p>
    <w:p w14:paraId="5068FBF0" w14:textId="77777777" w:rsidR="002871E8" w:rsidRPr="002871E8" w:rsidRDefault="002871E8" w:rsidP="002871E8">
      <w:pPr>
        <w:pStyle w:val="DevConfigs"/>
        <w:rPr>
          <w:rStyle w:val="DevConfigGray"/>
        </w:rPr>
      </w:pPr>
      <w:r w:rsidRPr="002871E8">
        <w:rPr>
          <w:rStyle w:val="DevConfigGray"/>
        </w:rPr>
        <w:t xml:space="preserve"> mode </w:t>
      </w:r>
      <w:proofErr w:type="spellStart"/>
      <w:r w:rsidRPr="002871E8">
        <w:rPr>
          <w:rStyle w:val="DevConfigGray"/>
        </w:rPr>
        <w:t>sso</w:t>
      </w:r>
      <w:proofErr w:type="spellEnd"/>
    </w:p>
    <w:p w14:paraId="669613BB" w14:textId="77777777" w:rsidR="002871E8" w:rsidRPr="002871E8" w:rsidRDefault="002871E8" w:rsidP="002871E8">
      <w:pPr>
        <w:pStyle w:val="DevConfigs"/>
        <w:rPr>
          <w:rStyle w:val="DevConfigGray"/>
        </w:rPr>
      </w:pPr>
      <w:r w:rsidRPr="002871E8">
        <w:rPr>
          <w:rStyle w:val="DevConfigGray"/>
        </w:rPr>
        <w:t>crypto engine compliance shield disable</w:t>
      </w:r>
    </w:p>
    <w:p w14:paraId="267FDC34" w14:textId="77777777" w:rsidR="002871E8" w:rsidRPr="002871E8" w:rsidRDefault="002871E8" w:rsidP="002871E8">
      <w:pPr>
        <w:pStyle w:val="DevConfigs"/>
        <w:rPr>
          <w:rStyle w:val="DevConfigGray"/>
        </w:rPr>
      </w:pPr>
      <w:r w:rsidRPr="002871E8">
        <w:rPr>
          <w:rStyle w:val="DevConfigGray"/>
        </w:rPr>
        <w:t>transceiver type all</w:t>
      </w:r>
    </w:p>
    <w:p w14:paraId="122F869E" w14:textId="77777777" w:rsidR="002871E8" w:rsidRPr="002871E8" w:rsidRDefault="002871E8" w:rsidP="002871E8">
      <w:pPr>
        <w:pStyle w:val="DevConfigs"/>
        <w:rPr>
          <w:rStyle w:val="DevConfigGray"/>
        </w:rPr>
      </w:pPr>
      <w:r w:rsidRPr="002871E8">
        <w:rPr>
          <w:rStyle w:val="DevConfigGray"/>
        </w:rPr>
        <w:t xml:space="preserve"> monitoring</w:t>
      </w:r>
    </w:p>
    <w:p w14:paraId="444C1911"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ewlc</w:t>
      </w:r>
      <w:proofErr w:type="spellEnd"/>
      <w:r w:rsidRPr="002871E8">
        <w:rPr>
          <w:rStyle w:val="DevConfigGray"/>
        </w:rPr>
        <w:t>-control</w:t>
      </w:r>
    </w:p>
    <w:p w14:paraId="366A6776" w14:textId="77777777" w:rsidR="002871E8" w:rsidRPr="002871E8" w:rsidRDefault="002871E8" w:rsidP="002871E8">
      <w:pPr>
        <w:pStyle w:val="DevConfigs"/>
        <w:rPr>
          <w:rStyle w:val="DevConfigGray"/>
        </w:rPr>
      </w:pPr>
      <w:r w:rsidRPr="002871E8">
        <w:rPr>
          <w:rStyle w:val="DevConfigGray"/>
        </w:rPr>
        <w:lastRenderedPageBreak/>
        <w:t xml:space="preserve">  description EWLC Control </w:t>
      </w:r>
    </w:p>
    <w:p w14:paraId="2B0FDBE1"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-police-topology-control</w:t>
      </w:r>
    </w:p>
    <w:p w14:paraId="1A73218E" w14:textId="77777777" w:rsidR="002871E8" w:rsidRPr="002871E8" w:rsidRDefault="002871E8" w:rsidP="002871E8">
      <w:pPr>
        <w:pStyle w:val="DevConfigs"/>
        <w:rPr>
          <w:rStyle w:val="DevConfigGray"/>
        </w:rPr>
      </w:pPr>
      <w:r w:rsidRPr="002871E8">
        <w:rPr>
          <w:rStyle w:val="DevConfigGray"/>
        </w:rPr>
        <w:t xml:space="preserve">  description Topology control</w:t>
      </w:r>
    </w:p>
    <w:p w14:paraId="4DDAFDC1"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sw</w:t>
      </w:r>
      <w:proofErr w:type="spellEnd"/>
      <w:r w:rsidRPr="002871E8">
        <w:rPr>
          <w:rStyle w:val="DevConfigGray"/>
        </w:rPr>
        <w:t>-forward</w:t>
      </w:r>
    </w:p>
    <w:p w14:paraId="6545C5A7" w14:textId="77777777" w:rsidR="002871E8" w:rsidRPr="002871E8" w:rsidRDefault="002871E8" w:rsidP="002871E8">
      <w:pPr>
        <w:pStyle w:val="DevConfigs"/>
        <w:rPr>
          <w:rStyle w:val="DevConfigGray"/>
        </w:rPr>
      </w:pPr>
      <w:r w:rsidRPr="002871E8">
        <w:rPr>
          <w:rStyle w:val="DevConfigGray"/>
        </w:rPr>
        <w:t xml:space="preserve">  description </w:t>
      </w:r>
      <w:proofErr w:type="spellStart"/>
      <w:r w:rsidRPr="002871E8">
        <w:rPr>
          <w:rStyle w:val="DevConfigGray"/>
        </w:rPr>
        <w:t>Sw</w:t>
      </w:r>
      <w:proofErr w:type="spellEnd"/>
      <w:r w:rsidRPr="002871E8">
        <w:rPr>
          <w:rStyle w:val="DevConfigGray"/>
        </w:rPr>
        <w:t xml:space="preserve"> forwarding, L2 LVX data packets, LOGGING, Transit Traffic</w:t>
      </w:r>
    </w:p>
    <w:p w14:paraId="40BC9121"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-default</w:t>
      </w:r>
    </w:p>
    <w:p w14:paraId="1D186353" w14:textId="77777777" w:rsidR="002871E8" w:rsidRPr="002871E8" w:rsidRDefault="002871E8" w:rsidP="002871E8">
      <w:pPr>
        <w:pStyle w:val="DevConfigs"/>
        <w:rPr>
          <w:rStyle w:val="DevConfigGray"/>
        </w:rPr>
      </w:pPr>
      <w:r w:rsidRPr="002871E8">
        <w:rPr>
          <w:rStyle w:val="DevConfigGray"/>
        </w:rPr>
        <w:t xml:space="preserve">  description EWLC Data, Inter FED Traffic </w:t>
      </w:r>
    </w:p>
    <w:p w14:paraId="4BA733CE"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-police-sys-data</w:t>
      </w:r>
    </w:p>
    <w:p w14:paraId="687B38B4" w14:textId="77777777" w:rsidR="002871E8" w:rsidRPr="002871E8" w:rsidRDefault="002871E8" w:rsidP="002871E8">
      <w:pPr>
        <w:pStyle w:val="DevConfigs"/>
        <w:rPr>
          <w:rStyle w:val="DevConfigGray"/>
        </w:rPr>
      </w:pPr>
      <w:r w:rsidRPr="002871E8">
        <w:rPr>
          <w:rStyle w:val="DevConfigGray"/>
        </w:rPr>
        <w:t xml:space="preserve">  description </w:t>
      </w:r>
      <w:proofErr w:type="spellStart"/>
      <w:r w:rsidRPr="002871E8">
        <w:rPr>
          <w:rStyle w:val="DevConfigGray"/>
        </w:rPr>
        <w:t>Openflow</w:t>
      </w:r>
      <w:proofErr w:type="spellEnd"/>
      <w:r w:rsidRPr="002871E8">
        <w:rPr>
          <w:rStyle w:val="DevConfigGray"/>
        </w:rPr>
        <w:t>, Exception, EGR Exception, NFL Sampled Data, RPF Failed</w:t>
      </w:r>
    </w:p>
    <w:p w14:paraId="5A3B4D8C"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-police-punt-</w:t>
      </w:r>
      <w:proofErr w:type="spellStart"/>
      <w:r w:rsidRPr="002871E8">
        <w:rPr>
          <w:rStyle w:val="DevConfigGray"/>
        </w:rPr>
        <w:t>webauth</w:t>
      </w:r>
      <w:proofErr w:type="spellEnd"/>
    </w:p>
    <w:p w14:paraId="301ACCE0" w14:textId="77777777" w:rsidR="002871E8" w:rsidRPr="002871E8" w:rsidRDefault="002871E8" w:rsidP="002871E8">
      <w:pPr>
        <w:pStyle w:val="DevConfigs"/>
        <w:rPr>
          <w:rStyle w:val="DevConfigGray"/>
        </w:rPr>
      </w:pPr>
      <w:r w:rsidRPr="002871E8">
        <w:rPr>
          <w:rStyle w:val="DevConfigGray"/>
        </w:rPr>
        <w:t xml:space="preserve">  description Punt </w:t>
      </w:r>
      <w:proofErr w:type="spellStart"/>
      <w:r w:rsidRPr="002871E8">
        <w:rPr>
          <w:rStyle w:val="DevConfigGray"/>
        </w:rPr>
        <w:t>Webauth</w:t>
      </w:r>
      <w:proofErr w:type="spellEnd"/>
    </w:p>
    <w:p w14:paraId="0F327F20" w14:textId="77777777" w:rsidR="002871E8" w:rsidRPr="002871E8" w:rsidRDefault="002871E8" w:rsidP="002871E8">
      <w:pPr>
        <w:pStyle w:val="DevConfigs"/>
        <w:rPr>
          <w:rStyle w:val="DevConfigGray"/>
        </w:rPr>
      </w:pPr>
      <w:r w:rsidRPr="002871E8">
        <w:rPr>
          <w:rStyle w:val="DevConfigGray"/>
        </w:rPr>
        <w:t>class-map match-any system-cpp-police-l2lvx-control</w:t>
      </w:r>
    </w:p>
    <w:p w14:paraId="1F43A89F" w14:textId="77777777" w:rsidR="002871E8" w:rsidRPr="002871E8" w:rsidRDefault="002871E8" w:rsidP="002871E8">
      <w:pPr>
        <w:pStyle w:val="DevConfigs"/>
        <w:rPr>
          <w:rStyle w:val="DevConfigGray"/>
        </w:rPr>
      </w:pPr>
      <w:r w:rsidRPr="002871E8">
        <w:rPr>
          <w:rStyle w:val="DevConfigGray"/>
        </w:rPr>
        <w:t xml:space="preserve">  description L2 LVX control packets</w:t>
      </w:r>
    </w:p>
    <w:p w14:paraId="01A8A5DF"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forus</w:t>
      </w:r>
      <w:proofErr w:type="spellEnd"/>
    </w:p>
    <w:p w14:paraId="3DF001C7" w14:textId="77777777" w:rsidR="002871E8" w:rsidRPr="002871E8" w:rsidRDefault="002871E8" w:rsidP="002871E8">
      <w:pPr>
        <w:pStyle w:val="DevConfigs"/>
        <w:rPr>
          <w:rStyle w:val="DevConfigGray"/>
        </w:rPr>
      </w:pPr>
      <w:r w:rsidRPr="002871E8">
        <w:rPr>
          <w:rStyle w:val="DevConfigGray"/>
        </w:rPr>
        <w:t xml:space="preserve">  description </w:t>
      </w:r>
      <w:proofErr w:type="spellStart"/>
      <w:r w:rsidRPr="002871E8">
        <w:rPr>
          <w:rStyle w:val="DevConfigGray"/>
        </w:rPr>
        <w:t>Forus</w:t>
      </w:r>
      <w:proofErr w:type="spellEnd"/>
      <w:r w:rsidRPr="002871E8">
        <w:rPr>
          <w:rStyle w:val="DevConfigGray"/>
        </w:rPr>
        <w:t xml:space="preserve"> Address resolution and </w:t>
      </w:r>
      <w:proofErr w:type="spellStart"/>
      <w:r w:rsidRPr="002871E8">
        <w:rPr>
          <w:rStyle w:val="DevConfigGray"/>
        </w:rPr>
        <w:t>Forus</w:t>
      </w:r>
      <w:proofErr w:type="spellEnd"/>
      <w:r w:rsidRPr="002871E8">
        <w:rPr>
          <w:rStyle w:val="DevConfigGray"/>
        </w:rPr>
        <w:t xml:space="preserve"> traffic</w:t>
      </w:r>
    </w:p>
    <w:p w14:paraId="3B80F7C0"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-police-multicast-end-station</w:t>
      </w:r>
    </w:p>
    <w:p w14:paraId="5DAD587D" w14:textId="77777777" w:rsidR="002871E8" w:rsidRPr="002871E8" w:rsidRDefault="002871E8" w:rsidP="002871E8">
      <w:pPr>
        <w:pStyle w:val="DevConfigs"/>
        <w:rPr>
          <w:rStyle w:val="DevConfigGray"/>
        </w:rPr>
      </w:pPr>
      <w:r w:rsidRPr="002871E8">
        <w:rPr>
          <w:rStyle w:val="DevConfigGray"/>
        </w:rPr>
        <w:t xml:space="preserve">  description MCAST END STATION</w:t>
      </w:r>
    </w:p>
    <w:p w14:paraId="5E28A826"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-police-high-rate-app</w:t>
      </w:r>
    </w:p>
    <w:p w14:paraId="58C7937E" w14:textId="77777777" w:rsidR="002871E8" w:rsidRPr="002871E8" w:rsidRDefault="002871E8" w:rsidP="002871E8">
      <w:pPr>
        <w:pStyle w:val="DevConfigs"/>
        <w:rPr>
          <w:rStyle w:val="DevConfigGray"/>
        </w:rPr>
      </w:pPr>
      <w:r w:rsidRPr="002871E8">
        <w:rPr>
          <w:rStyle w:val="DevConfigGray"/>
        </w:rPr>
        <w:t xml:space="preserve">  description High Rate Applications </w:t>
      </w:r>
    </w:p>
    <w:p w14:paraId="7B7232DE"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-police-multicast</w:t>
      </w:r>
    </w:p>
    <w:p w14:paraId="671676A4" w14:textId="77777777" w:rsidR="002871E8" w:rsidRPr="002871E8" w:rsidRDefault="002871E8" w:rsidP="002871E8">
      <w:pPr>
        <w:pStyle w:val="DevConfigs"/>
        <w:rPr>
          <w:rStyle w:val="DevConfigGray"/>
        </w:rPr>
      </w:pPr>
      <w:r w:rsidRPr="002871E8">
        <w:rPr>
          <w:rStyle w:val="DevConfigGray"/>
        </w:rPr>
        <w:t xml:space="preserve">  description MCAST Data</w:t>
      </w:r>
    </w:p>
    <w:p w14:paraId="63D2657E" w14:textId="77777777" w:rsidR="002871E8" w:rsidRPr="002871E8" w:rsidRDefault="002871E8" w:rsidP="002871E8">
      <w:pPr>
        <w:pStyle w:val="DevConfigs"/>
        <w:rPr>
          <w:rStyle w:val="DevConfigGray"/>
        </w:rPr>
      </w:pPr>
      <w:r w:rsidRPr="002871E8">
        <w:rPr>
          <w:rStyle w:val="DevConfigGray"/>
        </w:rPr>
        <w:t>class-map match-any system-cpp-police-l2-control</w:t>
      </w:r>
    </w:p>
    <w:p w14:paraId="198C6C8A" w14:textId="77777777" w:rsidR="002871E8" w:rsidRPr="002871E8" w:rsidRDefault="002871E8" w:rsidP="002871E8">
      <w:pPr>
        <w:pStyle w:val="DevConfigs"/>
        <w:rPr>
          <w:rStyle w:val="DevConfigGray"/>
        </w:rPr>
      </w:pPr>
      <w:r w:rsidRPr="002871E8">
        <w:rPr>
          <w:rStyle w:val="DevConfigGray"/>
        </w:rPr>
        <w:t xml:space="preserve">  description L2 control</w:t>
      </w:r>
    </w:p>
    <w:p w14:paraId="3B2CB4D6" w14:textId="77777777" w:rsidR="002871E8" w:rsidRPr="002871E8" w:rsidRDefault="002871E8" w:rsidP="002871E8">
      <w:pPr>
        <w:pStyle w:val="DevConfigs"/>
        <w:rPr>
          <w:rStyle w:val="DevConfigGray"/>
        </w:rPr>
      </w:pPr>
      <w:r w:rsidRPr="002871E8">
        <w:rPr>
          <w:rStyle w:val="DevConfigGray"/>
        </w:rPr>
        <w:t>class-map match-any system-cpp-police-dot1x-auth</w:t>
      </w:r>
    </w:p>
    <w:p w14:paraId="3D225341" w14:textId="77777777" w:rsidR="002871E8" w:rsidRPr="002871E8" w:rsidRDefault="002871E8" w:rsidP="002871E8">
      <w:pPr>
        <w:pStyle w:val="DevConfigs"/>
        <w:rPr>
          <w:rStyle w:val="DevConfigGray"/>
        </w:rPr>
      </w:pPr>
      <w:r w:rsidRPr="002871E8">
        <w:rPr>
          <w:rStyle w:val="DevConfigGray"/>
        </w:rPr>
        <w:t xml:space="preserve">  description DOT1X Auth</w:t>
      </w:r>
    </w:p>
    <w:p w14:paraId="68E0B276"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-police-data</w:t>
      </w:r>
    </w:p>
    <w:p w14:paraId="0F2B4E82" w14:textId="77777777" w:rsidR="002871E8" w:rsidRPr="002871E8" w:rsidRDefault="002871E8" w:rsidP="002871E8">
      <w:pPr>
        <w:pStyle w:val="DevConfigs"/>
        <w:rPr>
          <w:rStyle w:val="DevConfigGray"/>
        </w:rPr>
      </w:pPr>
      <w:r w:rsidRPr="002871E8">
        <w:rPr>
          <w:rStyle w:val="DevConfigGray"/>
        </w:rPr>
        <w:t xml:space="preserve">  description ICMP redirect, ICMP_GEN and BROADCAST</w:t>
      </w:r>
    </w:p>
    <w:p w14:paraId="0B6F8B73"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stackwise</w:t>
      </w:r>
      <w:proofErr w:type="spellEnd"/>
      <w:r w:rsidRPr="002871E8">
        <w:rPr>
          <w:rStyle w:val="DevConfigGray"/>
        </w:rPr>
        <w:t>-</w:t>
      </w:r>
      <w:proofErr w:type="spellStart"/>
      <w:r w:rsidRPr="002871E8">
        <w:rPr>
          <w:rStyle w:val="DevConfigGray"/>
        </w:rPr>
        <w:t>virt</w:t>
      </w:r>
      <w:proofErr w:type="spellEnd"/>
      <w:r w:rsidRPr="002871E8">
        <w:rPr>
          <w:rStyle w:val="DevConfigGray"/>
        </w:rPr>
        <w:t>-control</w:t>
      </w:r>
    </w:p>
    <w:p w14:paraId="5145736C" w14:textId="77777777" w:rsidR="002871E8" w:rsidRPr="002871E8" w:rsidRDefault="002871E8" w:rsidP="002871E8">
      <w:pPr>
        <w:pStyle w:val="DevConfigs"/>
        <w:rPr>
          <w:rStyle w:val="DevConfigGray"/>
        </w:rPr>
      </w:pPr>
      <w:r w:rsidRPr="002871E8">
        <w:rPr>
          <w:rStyle w:val="DevConfigGray"/>
        </w:rPr>
        <w:t xml:space="preserve">  description </w:t>
      </w:r>
      <w:proofErr w:type="spellStart"/>
      <w:r w:rsidRPr="002871E8">
        <w:rPr>
          <w:rStyle w:val="DevConfigGray"/>
        </w:rPr>
        <w:t>Stackwise</w:t>
      </w:r>
      <w:proofErr w:type="spellEnd"/>
      <w:r w:rsidRPr="002871E8">
        <w:rPr>
          <w:rStyle w:val="DevConfigGray"/>
        </w:rPr>
        <w:t xml:space="preserve"> Virtual OOB</w:t>
      </w:r>
    </w:p>
    <w:p w14:paraId="7069DC5C" w14:textId="77777777" w:rsidR="002871E8" w:rsidRPr="002871E8" w:rsidRDefault="002871E8" w:rsidP="002871E8">
      <w:pPr>
        <w:pStyle w:val="DevConfigs"/>
        <w:rPr>
          <w:rStyle w:val="DevConfigGray"/>
        </w:rPr>
      </w:pPr>
      <w:r w:rsidRPr="002871E8">
        <w:rPr>
          <w:rStyle w:val="DevConfigGray"/>
        </w:rPr>
        <w:t>class-map match-any non-client-</w:t>
      </w:r>
      <w:proofErr w:type="spellStart"/>
      <w:r w:rsidRPr="002871E8">
        <w:rPr>
          <w:rStyle w:val="DevConfigGray"/>
        </w:rPr>
        <w:t>nrt</w:t>
      </w:r>
      <w:proofErr w:type="spellEnd"/>
      <w:r w:rsidRPr="002871E8">
        <w:rPr>
          <w:rStyle w:val="DevConfigGray"/>
        </w:rPr>
        <w:t>-class</w:t>
      </w:r>
    </w:p>
    <w:p w14:paraId="2837A55E"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-police-routing-control</w:t>
      </w:r>
    </w:p>
    <w:p w14:paraId="79CFC902" w14:textId="77777777" w:rsidR="002871E8" w:rsidRPr="002871E8" w:rsidRDefault="002871E8" w:rsidP="002871E8">
      <w:pPr>
        <w:pStyle w:val="DevConfigs"/>
        <w:rPr>
          <w:rStyle w:val="DevConfigGray"/>
        </w:rPr>
      </w:pPr>
      <w:r w:rsidRPr="002871E8">
        <w:rPr>
          <w:rStyle w:val="DevConfigGray"/>
        </w:rPr>
        <w:t xml:space="preserve">  description Routing control and Low Latency</w:t>
      </w:r>
    </w:p>
    <w:p w14:paraId="335F44F8"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-police-protocol-snooping</w:t>
      </w:r>
    </w:p>
    <w:p w14:paraId="68E59FA7" w14:textId="77777777" w:rsidR="002871E8" w:rsidRPr="002871E8" w:rsidRDefault="002871E8" w:rsidP="002871E8">
      <w:pPr>
        <w:pStyle w:val="DevConfigs"/>
        <w:rPr>
          <w:rStyle w:val="DevConfigGray"/>
        </w:rPr>
      </w:pPr>
      <w:r w:rsidRPr="002871E8">
        <w:rPr>
          <w:rStyle w:val="DevConfigGray"/>
        </w:rPr>
        <w:t xml:space="preserve">  description Protocol snooping</w:t>
      </w:r>
    </w:p>
    <w:p w14:paraId="4C2AC766"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dhcp</w:t>
      </w:r>
      <w:proofErr w:type="spellEnd"/>
      <w:r w:rsidRPr="002871E8">
        <w:rPr>
          <w:rStyle w:val="DevConfigGray"/>
        </w:rPr>
        <w:t>-snooping</w:t>
      </w:r>
    </w:p>
    <w:p w14:paraId="203065F4" w14:textId="77777777" w:rsidR="002871E8" w:rsidRPr="002871E8" w:rsidRDefault="002871E8" w:rsidP="002871E8">
      <w:pPr>
        <w:pStyle w:val="DevConfigs"/>
        <w:rPr>
          <w:rStyle w:val="DevConfigGray"/>
        </w:rPr>
      </w:pPr>
      <w:r w:rsidRPr="002871E8">
        <w:rPr>
          <w:rStyle w:val="DevConfigGray"/>
        </w:rPr>
        <w:t xml:space="preserve">  description DHCP snooping</w:t>
      </w:r>
    </w:p>
    <w:p w14:paraId="7BC40992"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ios</w:t>
      </w:r>
      <w:proofErr w:type="spellEnd"/>
      <w:r w:rsidRPr="002871E8">
        <w:rPr>
          <w:rStyle w:val="DevConfigGray"/>
        </w:rPr>
        <w:t>-routing</w:t>
      </w:r>
    </w:p>
    <w:p w14:paraId="2AB00E44" w14:textId="77777777" w:rsidR="002871E8" w:rsidRPr="002871E8" w:rsidRDefault="002871E8" w:rsidP="002871E8">
      <w:pPr>
        <w:pStyle w:val="DevConfigs"/>
        <w:rPr>
          <w:rStyle w:val="DevConfigGray"/>
        </w:rPr>
      </w:pPr>
      <w:r w:rsidRPr="002871E8">
        <w:rPr>
          <w:rStyle w:val="DevConfigGray"/>
        </w:rPr>
        <w:t xml:space="preserve">  description L2 control, Topology control, Routing control, Low Latency</w:t>
      </w:r>
    </w:p>
    <w:p w14:paraId="3F2013A8"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-police-system-critical</w:t>
      </w:r>
    </w:p>
    <w:p w14:paraId="4C9EDC69" w14:textId="77777777" w:rsidR="002871E8" w:rsidRPr="002871E8" w:rsidRDefault="002871E8" w:rsidP="002871E8">
      <w:pPr>
        <w:pStyle w:val="DevConfigs"/>
        <w:rPr>
          <w:rStyle w:val="DevConfigGray"/>
        </w:rPr>
      </w:pPr>
      <w:r w:rsidRPr="002871E8">
        <w:rPr>
          <w:rStyle w:val="DevConfigGray"/>
        </w:rPr>
        <w:t xml:space="preserve">  description System Critical and Gold Pkt</w:t>
      </w:r>
    </w:p>
    <w:p w14:paraId="057A93D2" w14:textId="77777777" w:rsidR="002871E8" w:rsidRPr="002871E8" w:rsidRDefault="002871E8" w:rsidP="002871E8">
      <w:pPr>
        <w:pStyle w:val="DevConfigs"/>
        <w:rPr>
          <w:rStyle w:val="DevConfigGray"/>
        </w:rPr>
      </w:pPr>
      <w:r w:rsidRPr="002871E8">
        <w:rPr>
          <w:rStyle w:val="DevConfigGray"/>
        </w:rPr>
        <w:t>class-map match-any system-</w:t>
      </w:r>
      <w:proofErr w:type="spellStart"/>
      <w:r w:rsidRPr="002871E8">
        <w:rPr>
          <w:rStyle w:val="DevConfigGray"/>
        </w:rPr>
        <w:t>cpp</w:t>
      </w:r>
      <w:proofErr w:type="spellEnd"/>
      <w:r w:rsidRPr="002871E8">
        <w:rPr>
          <w:rStyle w:val="DevConfigGray"/>
        </w:rPr>
        <w:t>-police-</w:t>
      </w:r>
      <w:proofErr w:type="spellStart"/>
      <w:r w:rsidRPr="002871E8">
        <w:rPr>
          <w:rStyle w:val="DevConfigGray"/>
        </w:rPr>
        <w:t>ios</w:t>
      </w:r>
      <w:proofErr w:type="spellEnd"/>
      <w:r w:rsidRPr="002871E8">
        <w:rPr>
          <w:rStyle w:val="DevConfigGray"/>
        </w:rPr>
        <w:t>-feature</w:t>
      </w:r>
    </w:p>
    <w:p w14:paraId="4A859370" w14:textId="77777777" w:rsidR="002871E8" w:rsidRPr="002871E8" w:rsidRDefault="002871E8" w:rsidP="002871E8">
      <w:pPr>
        <w:pStyle w:val="DevConfigs"/>
        <w:rPr>
          <w:rStyle w:val="DevConfigGray"/>
        </w:rPr>
      </w:pPr>
      <w:r w:rsidRPr="002871E8">
        <w:rPr>
          <w:rStyle w:val="DevConfigGray"/>
        </w:rPr>
        <w:t xml:space="preserve">  description ICMPGEN,BROADCAST,ICMP,L2LVXCntrl,ProtoSnoop,PuntWebauth,MCASTData,Transit,DOT1XAuth,Swfwd,LOGGING,L2LVXData,ForusTraffic,ForusARP,McastEndStn,Openflow,Exception,EGRExcption,NflSampled,RpfFailed</w:t>
      </w:r>
    </w:p>
    <w:p w14:paraId="017619B7" w14:textId="77777777" w:rsidR="002871E8" w:rsidRPr="002871E8" w:rsidRDefault="002871E8" w:rsidP="002871E8">
      <w:pPr>
        <w:pStyle w:val="DevConfigs"/>
        <w:rPr>
          <w:rStyle w:val="DevConfigGray"/>
        </w:rPr>
      </w:pPr>
      <w:r w:rsidRPr="002871E8">
        <w:rPr>
          <w:rStyle w:val="DevConfigGray"/>
        </w:rPr>
        <w:t>policy-map system-</w:t>
      </w:r>
      <w:proofErr w:type="spellStart"/>
      <w:r w:rsidRPr="002871E8">
        <w:rPr>
          <w:rStyle w:val="DevConfigGray"/>
        </w:rPr>
        <w:t>cpp</w:t>
      </w:r>
      <w:proofErr w:type="spellEnd"/>
      <w:r w:rsidRPr="002871E8">
        <w:rPr>
          <w:rStyle w:val="DevConfigGray"/>
        </w:rPr>
        <w:t>-policy</w:t>
      </w:r>
    </w:p>
    <w:p w14:paraId="2AC535C8" w14:textId="77777777" w:rsidR="002871E8" w:rsidRPr="002871E8" w:rsidRDefault="002871E8" w:rsidP="002871E8">
      <w:pPr>
        <w:pStyle w:val="DevConfigs"/>
        <w:rPr>
          <w:rStyle w:val="DevConfigGray"/>
        </w:rPr>
      </w:pPr>
      <w:r w:rsidRPr="002871E8">
        <w:rPr>
          <w:rStyle w:val="DevConfigGray"/>
        </w:rPr>
        <w:t>interface Loopback0</w:t>
      </w:r>
    </w:p>
    <w:p w14:paraId="6AAD0B41" w14:textId="77777777" w:rsidR="002871E8" w:rsidRPr="002871E8" w:rsidRDefault="002871E8" w:rsidP="002871E8">
      <w:pPr>
        <w:pStyle w:val="DevConfigs"/>
        <w:rPr>
          <w:rStyle w:val="DevConfigGray"/>
        </w:rPr>
      </w:pPr>
      <w:r w:rsidRPr="002871E8">
        <w:rPr>
          <w:rStyle w:val="DevConfigGray"/>
        </w:rPr>
        <w:t xml:space="preserve"> ip address 192.168.10.1 255.255.255.0</w:t>
      </w:r>
    </w:p>
    <w:p w14:paraId="0B959A8A" w14:textId="77777777" w:rsidR="002871E8" w:rsidRPr="002871E8" w:rsidRDefault="002871E8" w:rsidP="002871E8">
      <w:pPr>
        <w:pStyle w:val="DevConfigs"/>
        <w:rPr>
          <w:rStyle w:val="DevConfigGray"/>
        </w:rPr>
      </w:pPr>
      <w:r w:rsidRPr="002871E8">
        <w:rPr>
          <w:rStyle w:val="DevConfigGray"/>
        </w:rPr>
        <w:t>interface Loopback1</w:t>
      </w:r>
    </w:p>
    <w:p w14:paraId="05565ABB" w14:textId="77777777" w:rsidR="002871E8" w:rsidRPr="002871E8" w:rsidRDefault="002871E8" w:rsidP="002871E8">
      <w:pPr>
        <w:pStyle w:val="DevConfigs"/>
        <w:rPr>
          <w:rStyle w:val="DevConfigGray"/>
        </w:rPr>
      </w:pPr>
      <w:r w:rsidRPr="002871E8">
        <w:rPr>
          <w:rStyle w:val="DevConfigGray"/>
        </w:rPr>
        <w:t xml:space="preserve"> ip address 192.168.20.1 255.255.255.0</w:t>
      </w:r>
    </w:p>
    <w:p w14:paraId="5CE36D0E" w14:textId="77777777" w:rsidR="002871E8" w:rsidRPr="002871E8" w:rsidRDefault="002871E8" w:rsidP="002871E8">
      <w:pPr>
        <w:pStyle w:val="DevConfigs"/>
        <w:rPr>
          <w:rStyle w:val="DevConfigGray"/>
        </w:rPr>
      </w:pPr>
      <w:r w:rsidRPr="002871E8">
        <w:rPr>
          <w:rStyle w:val="DevConfigGray"/>
        </w:rPr>
        <w:t>interface Loopback2</w:t>
      </w:r>
    </w:p>
    <w:p w14:paraId="1BDBA9F9" w14:textId="77777777" w:rsidR="002871E8" w:rsidRPr="002871E8" w:rsidRDefault="002871E8" w:rsidP="002871E8">
      <w:pPr>
        <w:pStyle w:val="DevConfigs"/>
        <w:rPr>
          <w:rStyle w:val="DevConfigGray"/>
        </w:rPr>
      </w:pPr>
      <w:r w:rsidRPr="002871E8">
        <w:rPr>
          <w:rStyle w:val="DevConfigGray"/>
        </w:rPr>
        <w:t xml:space="preserve"> no ip address</w:t>
      </w:r>
    </w:p>
    <w:p w14:paraId="551480E9" w14:textId="77777777" w:rsidR="002871E8" w:rsidRPr="002871E8" w:rsidRDefault="002871E8" w:rsidP="002871E8">
      <w:pPr>
        <w:pStyle w:val="DevConfigs"/>
        <w:rPr>
          <w:rStyle w:val="DevConfigGray"/>
        </w:rPr>
      </w:pPr>
      <w:r w:rsidRPr="002871E8">
        <w:rPr>
          <w:rStyle w:val="DevConfigGray"/>
        </w:rPr>
        <w:t xml:space="preserve"> ipv6 address 2001:DB8:ACAD::1/48</w:t>
      </w:r>
    </w:p>
    <w:p w14:paraId="0EA2411D" w14:textId="77777777" w:rsidR="002871E8" w:rsidRPr="002871E8" w:rsidRDefault="002871E8" w:rsidP="002871E8">
      <w:pPr>
        <w:pStyle w:val="DevConfigs"/>
        <w:rPr>
          <w:rStyle w:val="DevConfigGray"/>
        </w:rPr>
      </w:pPr>
      <w:r w:rsidRPr="002871E8">
        <w:rPr>
          <w:rStyle w:val="DevConfigGray"/>
        </w:rPr>
        <w:t>interface GigabitEthernet0/0</w:t>
      </w:r>
    </w:p>
    <w:p w14:paraId="01A8C08B"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vrf</w:t>
      </w:r>
      <w:proofErr w:type="spellEnd"/>
      <w:r w:rsidRPr="002871E8">
        <w:rPr>
          <w:rStyle w:val="DevConfigGray"/>
        </w:rPr>
        <w:t xml:space="preserve"> forwarding </w:t>
      </w:r>
      <w:proofErr w:type="spellStart"/>
      <w:r w:rsidRPr="002871E8">
        <w:rPr>
          <w:rStyle w:val="DevConfigGray"/>
        </w:rPr>
        <w:t>Mgmt-vrf</w:t>
      </w:r>
      <w:proofErr w:type="spellEnd"/>
    </w:p>
    <w:p w14:paraId="41EF4127" w14:textId="77777777" w:rsidR="002871E8" w:rsidRPr="002871E8" w:rsidRDefault="002871E8" w:rsidP="002871E8">
      <w:pPr>
        <w:pStyle w:val="DevConfigs"/>
        <w:rPr>
          <w:rStyle w:val="DevConfigGray"/>
        </w:rPr>
      </w:pPr>
      <w:r w:rsidRPr="002871E8">
        <w:rPr>
          <w:rStyle w:val="DevConfigGray"/>
        </w:rPr>
        <w:t xml:space="preserve"> no ip address</w:t>
      </w:r>
    </w:p>
    <w:p w14:paraId="12A358E7" w14:textId="77777777" w:rsidR="002871E8" w:rsidRPr="002871E8" w:rsidRDefault="002871E8" w:rsidP="002871E8">
      <w:pPr>
        <w:pStyle w:val="DevConfigs"/>
        <w:rPr>
          <w:rStyle w:val="DevConfigGray"/>
        </w:rPr>
      </w:pPr>
      <w:r w:rsidRPr="002871E8">
        <w:rPr>
          <w:rStyle w:val="DevConfigGray"/>
        </w:rPr>
        <w:t xml:space="preserve"> negotiation auto</w:t>
      </w:r>
    </w:p>
    <w:p w14:paraId="1F964BCB" w14:textId="77777777" w:rsidR="002871E8" w:rsidRPr="002871E8" w:rsidRDefault="002871E8" w:rsidP="002871E8">
      <w:pPr>
        <w:pStyle w:val="DevConfigs"/>
        <w:rPr>
          <w:rStyle w:val="DevConfigGray"/>
        </w:rPr>
      </w:pPr>
      <w:r w:rsidRPr="002871E8">
        <w:rPr>
          <w:rStyle w:val="DevConfigGray"/>
        </w:rPr>
        <w:lastRenderedPageBreak/>
        <w:t>interface GigabitEthernet1/0/1</w:t>
      </w:r>
    </w:p>
    <w:p w14:paraId="63E67539" w14:textId="77777777" w:rsidR="002871E8" w:rsidRPr="002871E8" w:rsidRDefault="002871E8" w:rsidP="002871E8">
      <w:pPr>
        <w:pStyle w:val="DevConfigs"/>
        <w:rPr>
          <w:rStyle w:val="DevConfigGray"/>
        </w:rPr>
      </w:pPr>
      <w:r w:rsidRPr="002871E8">
        <w:rPr>
          <w:rStyle w:val="DevConfigGray"/>
        </w:rPr>
        <w:t>interface GigabitEthernet1/0/2</w:t>
      </w:r>
    </w:p>
    <w:p w14:paraId="1B2BFAAE" w14:textId="77777777" w:rsidR="002871E8" w:rsidRPr="002871E8" w:rsidRDefault="002871E8" w:rsidP="002871E8">
      <w:pPr>
        <w:pStyle w:val="DevConfigs"/>
        <w:rPr>
          <w:rStyle w:val="DevConfigGray"/>
        </w:rPr>
      </w:pPr>
      <w:r w:rsidRPr="002871E8">
        <w:rPr>
          <w:rStyle w:val="DevConfigGray"/>
        </w:rPr>
        <w:t>interface GigabitEthernet1/0/3</w:t>
      </w:r>
    </w:p>
    <w:p w14:paraId="013C9911" w14:textId="77777777" w:rsidR="002871E8" w:rsidRPr="002871E8" w:rsidRDefault="002871E8" w:rsidP="002871E8">
      <w:pPr>
        <w:pStyle w:val="DevConfigs"/>
        <w:rPr>
          <w:rStyle w:val="DevConfigGray"/>
        </w:rPr>
      </w:pPr>
      <w:r w:rsidRPr="002871E8">
        <w:rPr>
          <w:rStyle w:val="DevConfigGray"/>
        </w:rPr>
        <w:t>interface GigabitEthernet1/0/4</w:t>
      </w:r>
    </w:p>
    <w:p w14:paraId="0CC8C8F7" w14:textId="77777777" w:rsidR="002871E8" w:rsidRPr="002871E8" w:rsidRDefault="002871E8" w:rsidP="002871E8">
      <w:pPr>
        <w:pStyle w:val="DevConfigs"/>
        <w:rPr>
          <w:rStyle w:val="DevConfigGray"/>
        </w:rPr>
      </w:pPr>
      <w:r w:rsidRPr="002871E8">
        <w:rPr>
          <w:rStyle w:val="DevConfigGray"/>
        </w:rPr>
        <w:t>interface GigabitEthernet1/0/5</w:t>
      </w:r>
    </w:p>
    <w:p w14:paraId="0DD27085" w14:textId="77777777" w:rsidR="002871E8" w:rsidRPr="002871E8" w:rsidRDefault="002871E8" w:rsidP="002871E8">
      <w:pPr>
        <w:pStyle w:val="DevConfigs"/>
        <w:rPr>
          <w:rStyle w:val="DevConfigGray"/>
        </w:rPr>
      </w:pPr>
      <w:r w:rsidRPr="002871E8">
        <w:rPr>
          <w:rStyle w:val="DevConfigGray"/>
        </w:rPr>
        <w:t>interface GigabitEthernet1/0/6</w:t>
      </w:r>
    </w:p>
    <w:p w14:paraId="5D33538D" w14:textId="77777777" w:rsidR="002871E8" w:rsidRPr="002871E8" w:rsidRDefault="002871E8" w:rsidP="002871E8">
      <w:pPr>
        <w:pStyle w:val="DevConfigs"/>
        <w:rPr>
          <w:rStyle w:val="DevConfigGray"/>
        </w:rPr>
      </w:pPr>
      <w:r w:rsidRPr="002871E8">
        <w:rPr>
          <w:rStyle w:val="DevConfigGray"/>
        </w:rPr>
        <w:t>interface GigabitEthernet1/0/7</w:t>
      </w:r>
    </w:p>
    <w:p w14:paraId="15193762" w14:textId="77777777" w:rsidR="002871E8" w:rsidRPr="002871E8" w:rsidRDefault="002871E8" w:rsidP="002871E8">
      <w:pPr>
        <w:pStyle w:val="DevConfigs"/>
        <w:rPr>
          <w:rStyle w:val="DevConfigGray"/>
        </w:rPr>
      </w:pPr>
      <w:r w:rsidRPr="002871E8">
        <w:rPr>
          <w:rStyle w:val="DevConfigGray"/>
        </w:rPr>
        <w:t>interface GigabitEthernet1/0/8</w:t>
      </w:r>
    </w:p>
    <w:p w14:paraId="036E5CA8" w14:textId="77777777" w:rsidR="002871E8" w:rsidRPr="002871E8" w:rsidRDefault="002871E8" w:rsidP="002871E8">
      <w:pPr>
        <w:pStyle w:val="DevConfigs"/>
        <w:rPr>
          <w:rStyle w:val="DevConfigGray"/>
        </w:rPr>
      </w:pPr>
      <w:r w:rsidRPr="002871E8">
        <w:rPr>
          <w:rStyle w:val="DevConfigGray"/>
        </w:rPr>
        <w:t>interface GigabitEthernet1/0/9</w:t>
      </w:r>
    </w:p>
    <w:p w14:paraId="3BE55965" w14:textId="77777777" w:rsidR="002871E8" w:rsidRPr="002871E8" w:rsidRDefault="002871E8" w:rsidP="002871E8">
      <w:pPr>
        <w:pStyle w:val="DevConfigs"/>
        <w:rPr>
          <w:rStyle w:val="DevConfigGray"/>
        </w:rPr>
      </w:pPr>
      <w:r w:rsidRPr="002871E8">
        <w:rPr>
          <w:rStyle w:val="DevConfigGray"/>
        </w:rPr>
        <w:t>interface GigabitEthernet1/0/10</w:t>
      </w:r>
    </w:p>
    <w:p w14:paraId="68A352A7" w14:textId="77777777" w:rsidR="002871E8" w:rsidRPr="002871E8" w:rsidRDefault="002871E8" w:rsidP="002871E8">
      <w:pPr>
        <w:pStyle w:val="DevConfigs"/>
        <w:rPr>
          <w:rStyle w:val="DevConfigGray"/>
        </w:rPr>
      </w:pPr>
      <w:r w:rsidRPr="002871E8">
        <w:rPr>
          <w:rStyle w:val="DevConfigGray"/>
        </w:rPr>
        <w:t>interface GigabitEthernet1/0/11</w:t>
      </w:r>
    </w:p>
    <w:p w14:paraId="5CA6BE23" w14:textId="77777777" w:rsidR="002871E8" w:rsidRPr="002871E8" w:rsidRDefault="002871E8" w:rsidP="002871E8">
      <w:pPr>
        <w:pStyle w:val="DevConfigs"/>
        <w:rPr>
          <w:rStyle w:val="DevConfigGray"/>
        </w:rPr>
      </w:pPr>
      <w:r w:rsidRPr="002871E8">
        <w:rPr>
          <w:rStyle w:val="DevConfigGray"/>
        </w:rPr>
        <w:t xml:space="preserve"> no switchport</w:t>
      </w:r>
    </w:p>
    <w:p w14:paraId="03D92D05" w14:textId="77777777" w:rsidR="002871E8" w:rsidRPr="002871E8" w:rsidRDefault="002871E8" w:rsidP="002871E8">
      <w:pPr>
        <w:pStyle w:val="DevConfigs"/>
        <w:rPr>
          <w:rStyle w:val="DevConfigGray"/>
        </w:rPr>
      </w:pPr>
      <w:r w:rsidRPr="002871E8">
        <w:rPr>
          <w:rStyle w:val="DevConfigGray"/>
        </w:rPr>
        <w:t xml:space="preserve"> ip address 209.165.200.10 255.255.255.252</w:t>
      </w:r>
    </w:p>
    <w:p w14:paraId="3DA0C64C" w14:textId="77777777" w:rsidR="002871E8" w:rsidRPr="002871E8" w:rsidRDefault="002871E8" w:rsidP="002871E8">
      <w:pPr>
        <w:pStyle w:val="DevConfigs"/>
        <w:rPr>
          <w:rStyle w:val="DevConfigGray"/>
        </w:rPr>
      </w:pPr>
      <w:r w:rsidRPr="002871E8">
        <w:rPr>
          <w:rStyle w:val="DevConfigGray"/>
        </w:rPr>
        <w:t xml:space="preserve"> ipv6 address FE80::D2:1 link-local</w:t>
      </w:r>
    </w:p>
    <w:p w14:paraId="5BE43543" w14:textId="77777777" w:rsidR="002871E8" w:rsidRPr="002871E8" w:rsidRDefault="002871E8" w:rsidP="002871E8">
      <w:pPr>
        <w:pStyle w:val="DevConfigs"/>
        <w:rPr>
          <w:rStyle w:val="DevConfigGray"/>
        </w:rPr>
      </w:pPr>
      <w:r w:rsidRPr="002871E8">
        <w:rPr>
          <w:rStyle w:val="DevConfigGray"/>
        </w:rPr>
        <w:t xml:space="preserve"> ipv6 address 2001:DB8:209:8::10/64</w:t>
      </w:r>
    </w:p>
    <w:p w14:paraId="5CDC3B82" w14:textId="77777777" w:rsidR="002871E8" w:rsidRPr="002871E8" w:rsidRDefault="002871E8" w:rsidP="002871E8">
      <w:pPr>
        <w:pStyle w:val="DevConfigs"/>
        <w:rPr>
          <w:rStyle w:val="DevConfigGray"/>
        </w:rPr>
      </w:pPr>
      <w:r w:rsidRPr="002871E8">
        <w:rPr>
          <w:rStyle w:val="DevConfigGray"/>
        </w:rPr>
        <w:t>interface GigabitEthernet1/0/12</w:t>
      </w:r>
    </w:p>
    <w:p w14:paraId="07E3C0D9" w14:textId="77777777" w:rsidR="002871E8" w:rsidRPr="002871E8" w:rsidRDefault="002871E8" w:rsidP="002871E8">
      <w:pPr>
        <w:pStyle w:val="DevConfigs"/>
        <w:rPr>
          <w:rStyle w:val="DevConfigGray"/>
        </w:rPr>
      </w:pPr>
      <w:r w:rsidRPr="002871E8">
        <w:rPr>
          <w:rStyle w:val="DevConfigGray"/>
        </w:rPr>
        <w:t>interface GigabitEthernet1/0/13</w:t>
      </w:r>
    </w:p>
    <w:p w14:paraId="4769F769" w14:textId="77777777" w:rsidR="002871E8" w:rsidRPr="002871E8" w:rsidRDefault="002871E8" w:rsidP="002871E8">
      <w:pPr>
        <w:pStyle w:val="DevConfigs"/>
        <w:rPr>
          <w:rStyle w:val="DevConfigGray"/>
        </w:rPr>
      </w:pPr>
      <w:r w:rsidRPr="002871E8">
        <w:rPr>
          <w:rStyle w:val="DevConfigGray"/>
        </w:rPr>
        <w:t>interface GigabitEthernet1/0/14</w:t>
      </w:r>
    </w:p>
    <w:p w14:paraId="474541EC" w14:textId="77777777" w:rsidR="002871E8" w:rsidRPr="002871E8" w:rsidRDefault="002871E8" w:rsidP="002871E8">
      <w:pPr>
        <w:pStyle w:val="DevConfigs"/>
        <w:rPr>
          <w:rStyle w:val="DevConfigGray"/>
        </w:rPr>
      </w:pPr>
      <w:r w:rsidRPr="002871E8">
        <w:rPr>
          <w:rStyle w:val="DevConfigGray"/>
        </w:rPr>
        <w:t>interface GigabitEthernet1/0/15</w:t>
      </w:r>
    </w:p>
    <w:p w14:paraId="46FEDF37" w14:textId="77777777" w:rsidR="002871E8" w:rsidRPr="002871E8" w:rsidRDefault="002871E8" w:rsidP="002871E8">
      <w:pPr>
        <w:pStyle w:val="DevConfigs"/>
        <w:rPr>
          <w:rStyle w:val="DevConfigGray"/>
        </w:rPr>
      </w:pPr>
      <w:r w:rsidRPr="002871E8">
        <w:rPr>
          <w:rStyle w:val="DevConfigGray"/>
        </w:rPr>
        <w:t>interface GigabitEthernet1/0/16</w:t>
      </w:r>
    </w:p>
    <w:p w14:paraId="3AC60AB6" w14:textId="77777777" w:rsidR="002871E8" w:rsidRPr="002871E8" w:rsidRDefault="002871E8" w:rsidP="002871E8">
      <w:pPr>
        <w:pStyle w:val="DevConfigs"/>
        <w:rPr>
          <w:rStyle w:val="DevConfigGray"/>
        </w:rPr>
      </w:pPr>
      <w:r w:rsidRPr="002871E8">
        <w:rPr>
          <w:rStyle w:val="DevConfigGray"/>
        </w:rPr>
        <w:t>interface GigabitEthernet1/0/17</w:t>
      </w:r>
    </w:p>
    <w:p w14:paraId="5A95B7C4" w14:textId="77777777" w:rsidR="002871E8" w:rsidRPr="002871E8" w:rsidRDefault="002871E8" w:rsidP="002871E8">
      <w:pPr>
        <w:pStyle w:val="DevConfigs"/>
        <w:rPr>
          <w:rStyle w:val="DevConfigGray"/>
        </w:rPr>
      </w:pPr>
      <w:r w:rsidRPr="002871E8">
        <w:rPr>
          <w:rStyle w:val="DevConfigGray"/>
        </w:rPr>
        <w:t>interface GigabitEthernet1/0/18</w:t>
      </w:r>
    </w:p>
    <w:p w14:paraId="3CB7B744" w14:textId="77777777" w:rsidR="002871E8" w:rsidRPr="002871E8" w:rsidRDefault="002871E8" w:rsidP="002871E8">
      <w:pPr>
        <w:pStyle w:val="DevConfigs"/>
        <w:rPr>
          <w:rStyle w:val="DevConfigGray"/>
        </w:rPr>
      </w:pPr>
      <w:r w:rsidRPr="002871E8">
        <w:rPr>
          <w:rStyle w:val="DevConfigGray"/>
        </w:rPr>
        <w:t>interface GigabitEthernet1/0/19</w:t>
      </w:r>
    </w:p>
    <w:p w14:paraId="6EFE761B" w14:textId="77777777" w:rsidR="002871E8" w:rsidRPr="002871E8" w:rsidRDefault="002871E8" w:rsidP="002871E8">
      <w:pPr>
        <w:pStyle w:val="DevConfigs"/>
        <w:rPr>
          <w:rStyle w:val="DevConfigGray"/>
        </w:rPr>
      </w:pPr>
      <w:r w:rsidRPr="002871E8">
        <w:rPr>
          <w:rStyle w:val="DevConfigGray"/>
        </w:rPr>
        <w:t>interface GigabitEthernet1/0/20</w:t>
      </w:r>
    </w:p>
    <w:p w14:paraId="3305D1CF" w14:textId="77777777" w:rsidR="002871E8" w:rsidRPr="002871E8" w:rsidRDefault="002871E8" w:rsidP="002871E8">
      <w:pPr>
        <w:pStyle w:val="DevConfigs"/>
        <w:rPr>
          <w:rStyle w:val="DevConfigGray"/>
        </w:rPr>
      </w:pPr>
      <w:r w:rsidRPr="002871E8">
        <w:rPr>
          <w:rStyle w:val="DevConfigGray"/>
        </w:rPr>
        <w:t>interface GigabitEthernet1/0/21</w:t>
      </w:r>
    </w:p>
    <w:p w14:paraId="014ED08A" w14:textId="77777777" w:rsidR="002871E8" w:rsidRPr="002871E8" w:rsidRDefault="002871E8" w:rsidP="002871E8">
      <w:pPr>
        <w:pStyle w:val="DevConfigs"/>
        <w:rPr>
          <w:rStyle w:val="DevConfigGray"/>
        </w:rPr>
      </w:pPr>
      <w:r w:rsidRPr="002871E8">
        <w:rPr>
          <w:rStyle w:val="DevConfigGray"/>
        </w:rPr>
        <w:t>interface GigabitEthernet1/0/22</w:t>
      </w:r>
    </w:p>
    <w:p w14:paraId="47A2E58C" w14:textId="77777777" w:rsidR="002871E8" w:rsidRPr="002871E8" w:rsidRDefault="002871E8" w:rsidP="002871E8">
      <w:pPr>
        <w:pStyle w:val="DevConfigs"/>
        <w:rPr>
          <w:rStyle w:val="DevConfigGray"/>
        </w:rPr>
      </w:pPr>
      <w:r w:rsidRPr="002871E8">
        <w:rPr>
          <w:rStyle w:val="DevConfigGray"/>
        </w:rPr>
        <w:t>interface GigabitEthernet1/0/23</w:t>
      </w:r>
    </w:p>
    <w:p w14:paraId="4F4CF42A" w14:textId="77777777" w:rsidR="002871E8" w:rsidRPr="002871E8" w:rsidRDefault="002871E8" w:rsidP="002871E8">
      <w:pPr>
        <w:pStyle w:val="DevConfigs"/>
        <w:rPr>
          <w:rStyle w:val="DevConfigGray"/>
        </w:rPr>
      </w:pPr>
      <w:r w:rsidRPr="002871E8">
        <w:rPr>
          <w:rStyle w:val="DevConfigGray"/>
        </w:rPr>
        <w:t>interface GigabitEthernet1/0/24</w:t>
      </w:r>
    </w:p>
    <w:p w14:paraId="563FDF6D" w14:textId="77777777" w:rsidR="002871E8" w:rsidRPr="002871E8" w:rsidRDefault="002871E8" w:rsidP="002871E8">
      <w:pPr>
        <w:pStyle w:val="DevConfigs"/>
        <w:rPr>
          <w:rStyle w:val="DevConfigGray"/>
        </w:rPr>
      </w:pPr>
      <w:r w:rsidRPr="002871E8">
        <w:rPr>
          <w:rStyle w:val="DevConfigGray"/>
        </w:rPr>
        <w:t>interface GigabitEthernet1/1/1</w:t>
      </w:r>
    </w:p>
    <w:p w14:paraId="6B6B2F36" w14:textId="77777777" w:rsidR="002871E8" w:rsidRPr="002871E8" w:rsidRDefault="002871E8" w:rsidP="002871E8">
      <w:pPr>
        <w:pStyle w:val="DevConfigs"/>
        <w:rPr>
          <w:rStyle w:val="DevConfigGray"/>
        </w:rPr>
      </w:pPr>
      <w:r w:rsidRPr="002871E8">
        <w:rPr>
          <w:rStyle w:val="DevConfigGray"/>
        </w:rPr>
        <w:t>interface GigabitEthernet1/1/2</w:t>
      </w:r>
    </w:p>
    <w:p w14:paraId="09FF29ED" w14:textId="77777777" w:rsidR="002871E8" w:rsidRPr="002871E8" w:rsidRDefault="002871E8" w:rsidP="002871E8">
      <w:pPr>
        <w:pStyle w:val="DevConfigs"/>
        <w:rPr>
          <w:rStyle w:val="DevConfigGray"/>
        </w:rPr>
      </w:pPr>
      <w:r w:rsidRPr="002871E8">
        <w:rPr>
          <w:rStyle w:val="DevConfigGray"/>
        </w:rPr>
        <w:t>interface GigabitEthernet1/1/3</w:t>
      </w:r>
    </w:p>
    <w:p w14:paraId="1CF80D97" w14:textId="77777777" w:rsidR="002871E8" w:rsidRPr="002871E8" w:rsidRDefault="002871E8" w:rsidP="002871E8">
      <w:pPr>
        <w:pStyle w:val="DevConfigs"/>
        <w:rPr>
          <w:rStyle w:val="DevConfigGray"/>
        </w:rPr>
      </w:pPr>
      <w:r w:rsidRPr="002871E8">
        <w:rPr>
          <w:rStyle w:val="DevConfigGray"/>
        </w:rPr>
        <w:t>interface GigabitEthernet1/1/4</w:t>
      </w:r>
    </w:p>
    <w:p w14:paraId="732E1EF0" w14:textId="77777777" w:rsidR="002871E8" w:rsidRPr="002871E8" w:rsidRDefault="002871E8" w:rsidP="002871E8">
      <w:pPr>
        <w:pStyle w:val="DevConfigs"/>
        <w:rPr>
          <w:rStyle w:val="DevConfigGray"/>
        </w:rPr>
      </w:pPr>
      <w:r w:rsidRPr="002871E8">
        <w:rPr>
          <w:rStyle w:val="DevConfigGray"/>
        </w:rPr>
        <w:t>interface AppGigabitEthernet1/0/1</w:t>
      </w:r>
    </w:p>
    <w:p w14:paraId="4B65C929" w14:textId="77777777" w:rsidR="002871E8" w:rsidRPr="002871E8" w:rsidRDefault="002871E8" w:rsidP="002871E8">
      <w:pPr>
        <w:pStyle w:val="DevConfigs"/>
        <w:rPr>
          <w:rStyle w:val="DevConfigGray"/>
        </w:rPr>
      </w:pPr>
      <w:r w:rsidRPr="002871E8">
        <w:rPr>
          <w:rStyle w:val="DevConfigGray"/>
        </w:rPr>
        <w:t>interface Vlan1</w:t>
      </w:r>
    </w:p>
    <w:p w14:paraId="1AE2F9FF" w14:textId="77777777" w:rsidR="002871E8" w:rsidRPr="002871E8" w:rsidRDefault="002871E8" w:rsidP="002871E8">
      <w:pPr>
        <w:pStyle w:val="DevConfigs"/>
        <w:rPr>
          <w:rStyle w:val="DevConfigGray"/>
        </w:rPr>
      </w:pPr>
      <w:r w:rsidRPr="002871E8">
        <w:rPr>
          <w:rStyle w:val="DevConfigGray"/>
        </w:rPr>
        <w:t xml:space="preserve"> no ip address</w:t>
      </w:r>
    </w:p>
    <w:p w14:paraId="109D65C9" w14:textId="77777777" w:rsidR="002871E8" w:rsidRPr="002871E8" w:rsidRDefault="002871E8" w:rsidP="002871E8">
      <w:pPr>
        <w:pStyle w:val="DevConfigs"/>
        <w:rPr>
          <w:rStyle w:val="DevConfigGray"/>
        </w:rPr>
      </w:pPr>
      <w:r w:rsidRPr="002871E8">
        <w:rPr>
          <w:rStyle w:val="DevConfigGray"/>
        </w:rPr>
        <w:t xml:space="preserve">router </w:t>
      </w:r>
      <w:proofErr w:type="spellStart"/>
      <w:r w:rsidRPr="002871E8">
        <w:rPr>
          <w:rStyle w:val="DevConfigGray"/>
        </w:rPr>
        <w:t>bgp</w:t>
      </w:r>
      <w:proofErr w:type="spellEnd"/>
      <w:r w:rsidRPr="002871E8">
        <w:rPr>
          <w:rStyle w:val="DevConfigGray"/>
        </w:rPr>
        <w:t xml:space="preserve"> 65002</w:t>
      </w:r>
    </w:p>
    <w:p w14:paraId="015681B3"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bgp</w:t>
      </w:r>
      <w:proofErr w:type="spellEnd"/>
      <w:r w:rsidRPr="002871E8">
        <w:rPr>
          <w:rStyle w:val="DevConfigGray"/>
        </w:rPr>
        <w:t xml:space="preserve"> log-neighbor-changes</w:t>
      </w:r>
    </w:p>
    <w:p w14:paraId="6EBA73E9" w14:textId="77777777" w:rsidR="002871E8" w:rsidRPr="002871E8" w:rsidRDefault="002871E8" w:rsidP="002871E8">
      <w:pPr>
        <w:pStyle w:val="DevConfigs"/>
        <w:rPr>
          <w:rStyle w:val="DevConfigGray"/>
        </w:rPr>
      </w:pPr>
      <w:r w:rsidRPr="002871E8">
        <w:rPr>
          <w:rStyle w:val="DevConfigGray"/>
        </w:rPr>
        <w:t xml:space="preserve"> neighbor 2001:DB8:209:8::9 remote-as 65000</w:t>
      </w:r>
    </w:p>
    <w:p w14:paraId="01FDA138" w14:textId="77777777" w:rsidR="002871E8" w:rsidRPr="002871E8" w:rsidRDefault="002871E8" w:rsidP="002871E8">
      <w:pPr>
        <w:pStyle w:val="DevConfigs"/>
        <w:rPr>
          <w:rStyle w:val="DevConfigGray"/>
        </w:rPr>
      </w:pPr>
      <w:r w:rsidRPr="002871E8">
        <w:rPr>
          <w:rStyle w:val="DevConfigGray"/>
        </w:rPr>
        <w:t xml:space="preserve"> neighbor 209.165.200.9 remote-as 65000</w:t>
      </w:r>
    </w:p>
    <w:p w14:paraId="7A1E8BD3" w14:textId="77777777" w:rsidR="002871E8" w:rsidRPr="002871E8" w:rsidRDefault="002871E8" w:rsidP="002871E8">
      <w:pPr>
        <w:pStyle w:val="DevConfigs"/>
        <w:rPr>
          <w:rStyle w:val="DevConfigGray"/>
        </w:rPr>
      </w:pPr>
      <w:r w:rsidRPr="002871E8">
        <w:rPr>
          <w:rStyle w:val="DevConfigGray"/>
        </w:rPr>
        <w:t xml:space="preserve"> address-family ipv4</w:t>
      </w:r>
    </w:p>
    <w:p w14:paraId="00E71D7D" w14:textId="77777777" w:rsidR="002871E8" w:rsidRPr="002871E8" w:rsidRDefault="002871E8" w:rsidP="002871E8">
      <w:pPr>
        <w:pStyle w:val="DevConfigs"/>
        <w:rPr>
          <w:rStyle w:val="DevConfigGray"/>
        </w:rPr>
      </w:pPr>
      <w:r w:rsidRPr="002871E8">
        <w:rPr>
          <w:rStyle w:val="DevConfigGray"/>
        </w:rPr>
        <w:t xml:space="preserve">  network 192.168.10.0</w:t>
      </w:r>
    </w:p>
    <w:p w14:paraId="3D62E3F5" w14:textId="77777777" w:rsidR="002871E8" w:rsidRPr="002871E8" w:rsidRDefault="002871E8" w:rsidP="002871E8">
      <w:pPr>
        <w:pStyle w:val="DevConfigs"/>
        <w:rPr>
          <w:rStyle w:val="DevConfigGray"/>
        </w:rPr>
      </w:pPr>
      <w:r w:rsidRPr="002871E8">
        <w:rPr>
          <w:rStyle w:val="DevConfigGray"/>
        </w:rPr>
        <w:t xml:space="preserve">  network 192.168.20.0</w:t>
      </w:r>
    </w:p>
    <w:p w14:paraId="15CFF38B" w14:textId="77777777" w:rsidR="002871E8" w:rsidRPr="002871E8" w:rsidRDefault="002871E8" w:rsidP="002871E8">
      <w:pPr>
        <w:pStyle w:val="DevConfigs"/>
        <w:rPr>
          <w:rStyle w:val="DevConfigGray"/>
        </w:rPr>
      </w:pPr>
      <w:r w:rsidRPr="002871E8">
        <w:rPr>
          <w:rStyle w:val="DevConfigGray"/>
        </w:rPr>
        <w:t xml:space="preserve">  no neighbor 2001:DB8:209:8::9 activate</w:t>
      </w:r>
    </w:p>
    <w:p w14:paraId="65BEC9A6" w14:textId="77777777" w:rsidR="002871E8" w:rsidRPr="002871E8" w:rsidRDefault="002871E8" w:rsidP="002871E8">
      <w:pPr>
        <w:pStyle w:val="DevConfigs"/>
        <w:rPr>
          <w:rStyle w:val="DevConfigGray"/>
        </w:rPr>
      </w:pPr>
      <w:r w:rsidRPr="002871E8">
        <w:rPr>
          <w:rStyle w:val="DevConfigGray"/>
        </w:rPr>
        <w:t xml:space="preserve">  neighbor 209.165.200.9 activate</w:t>
      </w:r>
    </w:p>
    <w:p w14:paraId="634AE14F" w14:textId="77777777" w:rsidR="002871E8" w:rsidRPr="002871E8" w:rsidRDefault="002871E8" w:rsidP="002871E8">
      <w:pPr>
        <w:pStyle w:val="DevConfigs"/>
        <w:rPr>
          <w:rStyle w:val="DevConfigGray"/>
        </w:rPr>
      </w:pPr>
      <w:r w:rsidRPr="002871E8">
        <w:rPr>
          <w:rStyle w:val="DevConfigGray"/>
        </w:rPr>
        <w:t xml:space="preserve"> exit-address-family</w:t>
      </w:r>
    </w:p>
    <w:p w14:paraId="4AB28524" w14:textId="77777777" w:rsidR="002871E8" w:rsidRPr="002871E8" w:rsidRDefault="002871E8" w:rsidP="002871E8">
      <w:pPr>
        <w:pStyle w:val="DevConfigs"/>
        <w:rPr>
          <w:rStyle w:val="DevConfigGray"/>
        </w:rPr>
      </w:pPr>
      <w:r w:rsidRPr="002871E8">
        <w:rPr>
          <w:rStyle w:val="DevConfigGray"/>
        </w:rPr>
        <w:t xml:space="preserve"> address-family ipv6</w:t>
      </w:r>
    </w:p>
    <w:p w14:paraId="3DAA9011" w14:textId="77777777" w:rsidR="002871E8" w:rsidRPr="002871E8" w:rsidRDefault="002871E8" w:rsidP="002871E8">
      <w:pPr>
        <w:pStyle w:val="DevConfigs"/>
        <w:rPr>
          <w:rStyle w:val="DevConfigGray"/>
        </w:rPr>
      </w:pPr>
      <w:r w:rsidRPr="002871E8">
        <w:rPr>
          <w:rStyle w:val="DevConfigGray"/>
        </w:rPr>
        <w:t xml:space="preserve">  network 2001:DB8:ACAD::/48</w:t>
      </w:r>
    </w:p>
    <w:p w14:paraId="5365BBC9" w14:textId="77777777" w:rsidR="002871E8" w:rsidRPr="002871E8" w:rsidRDefault="002871E8" w:rsidP="002871E8">
      <w:pPr>
        <w:pStyle w:val="DevConfigs"/>
        <w:rPr>
          <w:rStyle w:val="DevConfigGray"/>
        </w:rPr>
      </w:pPr>
      <w:r w:rsidRPr="002871E8">
        <w:rPr>
          <w:rStyle w:val="DevConfigGray"/>
        </w:rPr>
        <w:t xml:space="preserve">  neighbor 2001:DB8:209:8::9 activate</w:t>
      </w:r>
    </w:p>
    <w:p w14:paraId="00E1DF2C" w14:textId="77777777" w:rsidR="002871E8" w:rsidRPr="002871E8" w:rsidRDefault="002871E8" w:rsidP="002871E8">
      <w:pPr>
        <w:pStyle w:val="DevConfigs"/>
        <w:rPr>
          <w:rStyle w:val="DevConfigGray"/>
        </w:rPr>
      </w:pPr>
      <w:r w:rsidRPr="002871E8">
        <w:rPr>
          <w:rStyle w:val="DevConfigGray"/>
        </w:rPr>
        <w:t xml:space="preserve"> exit-address-family</w:t>
      </w:r>
    </w:p>
    <w:p w14:paraId="743B4398" w14:textId="77777777" w:rsidR="002871E8" w:rsidRPr="002871E8" w:rsidRDefault="002871E8" w:rsidP="002871E8">
      <w:pPr>
        <w:pStyle w:val="DevConfigs"/>
        <w:rPr>
          <w:rStyle w:val="DevConfigGray"/>
        </w:rPr>
      </w:pPr>
      <w:r w:rsidRPr="002871E8">
        <w:rPr>
          <w:rStyle w:val="DevConfigGray"/>
        </w:rPr>
        <w:t xml:space="preserve">ip forward-protocol </w:t>
      </w:r>
      <w:proofErr w:type="spellStart"/>
      <w:r w:rsidRPr="002871E8">
        <w:rPr>
          <w:rStyle w:val="DevConfigGray"/>
        </w:rPr>
        <w:t>nd</w:t>
      </w:r>
      <w:proofErr w:type="spellEnd"/>
    </w:p>
    <w:p w14:paraId="209D094B" w14:textId="77777777" w:rsidR="002871E8" w:rsidRPr="002871E8" w:rsidRDefault="002871E8" w:rsidP="002871E8">
      <w:pPr>
        <w:pStyle w:val="DevConfigs"/>
        <w:rPr>
          <w:rStyle w:val="DevConfigGray"/>
        </w:rPr>
      </w:pPr>
      <w:r w:rsidRPr="002871E8">
        <w:rPr>
          <w:rStyle w:val="DevConfigGray"/>
        </w:rPr>
        <w:t>ip http server</w:t>
      </w:r>
    </w:p>
    <w:p w14:paraId="437A56FD" w14:textId="77777777" w:rsidR="002871E8" w:rsidRPr="002871E8" w:rsidRDefault="002871E8" w:rsidP="002871E8">
      <w:pPr>
        <w:pStyle w:val="DevConfigs"/>
        <w:rPr>
          <w:rStyle w:val="DevConfigGray"/>
        </w:rPr>
      </w:pPr>
      <w:r w:rsidRPr="002871E8">
        <w:rPr>
          <w:rStyle w:val="DevConfigGray"/>
        </w:rPr>
        <w:t>ip http secure-server</w:t>
      </w:r>
    </w:p>
    <w:p w14:paraId="47681275" w14:textId="77777777" w:rsidR="002871E8" w:rsidRPr="002871E8" w:rsidRDefault="002871E8" w:rsidP="002871E8">
      <w:pPr>
        <w:pStyle w:val="DevConfigs"/>
        <w:rPr>
          <w:rStyle w:val="DevConfigGray"/>
        </w:rPr>
      </w:pPr>
      <w:r w:rsidRPr="002871E8">
        <w:rPr>
          <w:rStyle w:val="DevConfigGray"/>
        </w:rPr>
        <w:t>ip ssh bulk-mode 131072</w:t>
      </w:r>
    </w:p>
    <w:p w14:paraId="7E98F794" w14:textId="77777777" w:rsidR="002871E8" w:rsidRPr="002871E8" w:rsidRDefault="002871E8" w:rsidP="002871E8">
      <w:pPr>
        <w:pStyle w:val="DevConfigs"/>
        <w:rPr>
          <w:rStyle w:val="DevConfigGray"/>
        </w:rPr>
      </w:pPr>
      <w:r w:rsidRPr="002871E8">
        <w:rPr>
          <w:rStyle w:val="DevConfigGray"/>
        </w:rPr>
        <w:t>control-plane</w:t>
      </w:r>
    </w:p>
    <w:p w14:paraId="4D5EEA3E" w14:textId="77777777" w:rsidR="002871E8" w:rsidRPr="002871E8" w:rsidRDefault="002871E8" w:rsidP="002871E8">
      <w:pPr>
        <w:pStyle w:val="DevConfigs"/>
        <w:rPr>
          <w:rStyle w:val="DevConfigGray"/>
        </w:rPr>
      </w:pPr>
      <w:r w:rsidRPr="002871E8">
        <w:rPr>
          <w:rStyle w:val="DevConfigGray"/>
        </w:rPr>
        <w:t xml:space="preserve"> service-policy input system-</w:t>
      </w:r>
      <w:proofErr w:type="spellStart"/>
      <w:r w:rsidRPr="002871E8">
        <w:rPr>
          <w:rStyle w:val="DevConfigGray"/>
        </w:rPr>
        <w:t>cpp</w:t>
      </w:r>
      <w:proofErr w:type="spellEnd"/>
      <w:r w:rsidRPr="002871E8">
        <w:rPr>
          <w:rStyle w:val="DevConfigGray"/>
        </w:rPr>
        <w:t>-policy</w:t>
      </w:r>
    </w:p>
    <w:p w14:paraId="4D4D2191" w14:textId="77777777" w:rsidR="002871E8" w:rsidRPr="002871E8" w:rsidRDefault="002871E8" w:rsidP="002871E8">
      <w:pPr>
        <w:pStyle w:val="DevConfigs"/>
        <w:rPr>
          <w:rStyle w:val="DevConfigGray"/>
        </w:rPr>
      </w:pPr>
      <w:r w:rsidRPr="002871E8">
        <w:rPr>
          <w:rStyle w:val="DevConfigGray"/>
        </w:rPr>
        <w:t>line con 0</w:t>
      </w:r>
    </w:p>
    <w:p w14:paraId="230D97BC" w14:textId="77777777" w:rsidR="002871E8" w:rsidRPr="002871E8" w:rsidRDefault="002871E8" w:rsidP="002871E8">
      <w:pPr>
        <w:pStyle w:val="DevConfigs"/>
        <w:rPr>
          <w:rStyle w:val="DevConfigGray"/>
        </w:rPr>
      </w:pPr>
      <w:r w:rsidRPr="002871E8">
        <w:rPr>
          <w:rStyle w:val="DevConfigGray"/>
        </w:rPr>
        <w:t xml:space="preserve"> exec-timeout 0 0</w:t>
      </w:r>
    </w:p>
    <w:p w14:paraId="5B82DBE4" w14:textId="77777777" w:rsidR="002871E8" w:rsidRPr="002871E8" w:rsidRDefault="002871E8" w:rsidP="002871E8">
      <w:pPr>
        <w:pStyle w:val="DevConfigs"/>
        <w:rPr>
          <w:rStyle w:val="DevConfigGray"/>
        </w:rPr>
      </w:pPr>
      <w:r w:rsidRPr="002871E8">
        <w:rPr>
          <w:rStyle w:val="DevConfigGray"/>
        </w:rPr>
        <w:lastRenderedPageBreak/>
        <w:t xml:space="preserve"> logging synchronous</w:t>
      </w:r>
    </w:p>
    <w:p w14:paraId="463A9670" w14:textId="77777777" w:rsidR="002871E8" w:rsidRPr="002871E8" w:rsidRDefault="002871E8" w:rsidP="002871E8">
      <w:pPr>
        <w:pStyle w:val="DevConfigs"/>
        <w:rPr>
          <w:rStyle w:val="DevConfigGray"/>
        </w:rPr>
      </w:pPr>
      <w:r w:rsidRPr="002871E8">
        <w:rPr>
          <w:rStyle w:val="DevConfigGray"/>
        </w:rPr>
        <w:t xml:space="preserve"> </w:t>
      </w:r>
      <w:proofErr w:type="spellStart"/>
      <w:r w:rsidRPr="002871E8">
        <w:rPr>
          <w:rStyle w:val="DevConfigGray"/>
        </w:rPr>
        <w:t>stopbits</w:t>
      </w:r>
      <w:proofErr w:type="spellEnd"/>
      <w:r w:rsidRPr="002871E8">
        <w:rPr>
          <w:rStyle w:val="DevConfigGray"/>
        </w:rPr>
        <w:t xml:space="preserve"> 1</w:t>
      </w:r>
    </w:p>
    <w:p w14:paraId="50AA3402" w14:textId="77777777" w:rsidR="002871E8" w:rsidRPr="002871E8" w:rsidRDefault="002871E8" w:rsidP="002871E8">
      <w:pPr>
        <w:pStyle w:val="DevConfigs"/>
        <w:rPr>
          <w:rStyle w:val="DevConfigGray"/>
        </w:rPr>
      </w:pPr>
      <w:r w:rsidRPr="002871E8">
        <w:rPr>
          <w:rStyle w:val="DevConfigGray"/>
        </w:rPr>
        <w:t xml:space="preserve">line </w:t>
      </w:r>
      <w:proofErr w:type="spellStart"/>
      <w:r w:rsidRPr="002871E8">
        <w:rPr>
          <w:rStyle w:val="DevConfigGray"/>
        </w:rPr>
        <w:t>vty</w:t>
      </w:r>
      <w:proofErr w:type="spellEnd"/>
      <w:r w:rsidRPr="002871E8">
        <w:rPr>
          <w:rStyle w:val="DevConfigGray"/>
        </w:rPr>
        <w:t xml:space="preserve"> 0 4</w:t>
      </w:r>
    </w:p>
    <w:p w14:paraId="2C9A0B17" w14:textId="77777777" w:rsidR="002871E8" w:rsidRPr="002871E8" w:rsidRDefault="002871E8" w:rsidP="002871E8">
      <w:pPr>
        <w:pStyle w:val="DevConfigs"/>
        <w:rPr>
          <w:rStyle w:val="DevConfigGray"/>
        </w:rPr>
      </w:pPr>
      <w:r w:rsidRPr="002871E8">
        <w:rPr>
          <w:rStyle w:val="DevConfigGray"/>
        </w:rPr>
        <w:t xml:space="preserve"> login</w:t>
      </w:r>
    </w:p>
    <w:p w14:paraId="2CA84D72" w14:textId="77777777" w:rsidR="002871E8" w:rsidRPr="002871E8" w:rsidRDefault="002871E8" w:rsidP="002871E8">
      <w:pPr>
        <w:pStyle w:val="DevConfigs"/>
        <w:rPr>
          <w:rStyle w:val="DevConfigGray"/>
        </w:rPr>
      </w:pPr>
      <w:r w:rsidRPr="002871E8">
        <w:rPr>
          <w:rStyle w:val="DevConfigGray"/>
        </w:rPr>
        <w:t xml:space="preserve"> transport input ssh</w:t>
      </w:r>
    </w:p>
    <w:p w14:paraId="4FAFCAF5" w14:textId="77777777" w:rsidR="002871E8" w:rsidRPr="002871E8" w:rsidRDefault="002871E8" w:rsidP="002871E8">
      <w:pPr>
        <w:pStyle w:val="DevConfigs"/>
        <w:rPr>
          <w:rStyle w:val="DevConfigGray"/>
        </w:rPr>
      </w:pPr>
      <w:r w:rsidRPr="002871E8">
        <w:rPr>
          <w:rStyle w:val="DevConfigGray"/>
        </w:rPr>
        <w:t xml:space="preserve">line </w:t>
      </w:r>
      <w:proofErr w:type="spellStart"/>
      <w:r w:rsidRPr="002871E8">
        <w:rPr>
          <w:rStyle w:val="DevConfigGray"/>
        </w:rPr>
        <w:t>vty</w:t>
      </w:r>
      <w:proofErr w:type="spellEnd"/>
      <w:r w:rsidRPr="002871E8">
        <w:rPr>
          <w:rStyle w:val="DevConfigGray"/>
        </w:rPr>
        <w:t xml:space="preserve"> 5 31</w:t>
      </w:r>
    </w:p>
    <w:p w14:paraId="2609E9DA" w14:textId="77777777" w:rsidR="002871E8" w:rsidRPr="002871E8" w:rsidRDefault="002871E8" w:rsidP="002871E8">
      <w:pPr>
        <w:pStyle w:val="DevConfigs"/>
        <w:rPr>
          <w:rStyle w:val="DevConfigGray"/>
        </w:rPr>
      </w:pPr>
      <w:r w:rsidRPr="002871E8">
        <w:rPr>
          <w:rStyle w:val="DevConfigGray"/>
        </w:rPr>
        <w:t xml:space="preserve"> login</w:t>
      </w:r>
    </w:p>
    <w:p w14:paraId="655D29A8" w14:textId="77777777" w:rsidR="002871E8" w:rsidRPr="002871E8" w:rsidRDefault="002871E8" w:rsidP="002871E8">
      <w:pPr>
        <w:pStyle w:val="DevConfigs"/>
        <w:rPr>
          <w:rStyle w:val="DevConfigGray"/>
        </w:rPr>
      </w:pPr>
      <w:r w:rsidRPr="002871E8">
        <w:rPr>
          <w:rStyle w:val="DevConfigGray"/>
        </w:rPr>
        <w:t xml:space="preserve"> transport input ssh</w:t>
      </w:r>
    </w:p>
    <w:p w14:paraId="79895337" w14:textId="42140D97" w:rsidR="00F943EB" w:rsidRPr="00F943EB" w:rsidRDefault="002871E8" w:rsidP="002871E8">
      <w:pPr>
        <w:pStyle w:val="DevConfigs"/>
        <w:rPr>
          <w:rStyle w:val="DevConfigGray"/>
        </w:rPr>
      </w:pPr>
      <w:r w:rsidRPr="002871E8">
        <w:rPr>
          <w:rStyle w:val="DevConfigGray"/>
        </w:rPr>
        <w:t>end</w:t>
      </w:r>
    </w:p>
    <w:p w14:paraId="78B31038" w14:textId="244A553A" w:rsidR="00F943EB" w:rsidRPr="000B4831" w:rsidRDefault="00F943EB" w:rsidP="00F943EB">
      <w:pPr>
        <w:pStyle w:val="DevConfigs"/>
        <w:rPr>
          <w:rStyle w:val="DevConfigGray"/>
        </w:rPr>
      </w:pPr>
      <w:r w:rsidRPr="00F943EB">
        <w:rPr>
          <w:rStyle w:val="DevConfigGray"/>
        </w:rPr>
        <w:t xml:space="preserve">D2#    </w:t>
      </w:r>
    </w:p>
    <w:sectPr w:rsidR="00F943EB" w:rsidRPr="000B4831"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81A5D" w14:textId="77777777" w:rsidR="00C8343C" w:rsidRDefault="00C8343C" w:rsidP="00710659">
      <w:r>
        <w:separator/>
      </w:r>
    </w:p>
    <w:p w14:paraId="2ED82F90" w14:textId="77777777" w:rsidR="00C8343C" w:rsidRDefault="00C8343C"/>
  </w:endnote>
  <w:endnote w:type="continuationSeparator" w:id="0">
    <w:p w14:paraId="03B7E51B" w14:textId="77777777" w:rsidR="00C8343C" w:rsidRDefault="00C8343C" w:rsidP="00710659">
      <w:r>
        <w:continuationSeparator/>
      </w:r>
    </w:p>
    <w:p w14:paraId="40DCF514" w14:textId="77777777" w:rsidR="00C8343C" w:rsidRDefault="00C834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7F06" w14:textId="54C76FC6" w:rsidR="00CB5423" w:rsidRDefault="00260F8B" w:rsidP="003F6013">
    <w:pPr>
      <w:pStyle w:val="Footer"/>
    </w:pPr>
    <w:r>
      <w:rPr>
        <w:noProof/>
      </w:rPr>
      <mc:AlternateContent>
        <mc:Choice Requires="wps">
          <w:drawing>
            <wp:anchor distT="0" distB="0" distL="0" distR="0" simplePos="0" relativeHeight="251659264" behindDoc="0" locked="0" layoutInCell="1" allowOverlap="1" wp14:anchorId="0217E979" wp14:editId="166A6292">
              <wp:simplePos x="635" y="635"/>
              <wp:positionH relativeFrom="page">
                <wp:align>left</wp:align>
              </wp:positionH>
              <wp:positionV relativeFrom="page">
                <wp:align>bottom</wp:align>
              </wp:positionV>
              <wp:extent cx="258445" cy="246380"/>
              <wp:effectExtent l="0" t="0" r="8255" b="0"/>
              <wp:wrapNone/>
              <wp:docPr id="1992360150"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2B1E8CFC" w14:textId="4E1361EF"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17E979" id="_x0000_t202" coordsize="21600,21600" o:spt="202" path="m,l,21600r21600,l21600,xe">
              <v:stroke joinstyle="miter"/>
              <v:path gradientshapeok="t" o:connecttype="rect"/>
            </v:shapetype>
            <v:shape id="Text Box 2" o:spid="_x0000_s1026" type="#_x0000_t202" alt="-"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2B1E8CFC" w14:textId="4E1361EF"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355E" w14:textId="46F36914" w:rsidR="00415F6D" w:rsidRPr="00882B63" w:rsidRDefault="00260F8B" w:rsidP="003F6013">
    <w:pPr>
      <w:pStyle w:val="Footer"/>
      <w:rPr>
        <w:szCs w:val="16"/>
      </w:rPr>
    </w:pPr>
    <w:r>
      <w:rPr>
        <w:noProof/>
      </w:rPr>
      <mc:AlternateContent>
        <mc:Choice Requires="wps">
          <w:drawing>
            <wp:anchor distT="0" distB="0" distL="0" distR="0" simplePos="0" relativeHeight="251660288" behindDoc="0" locked="0" layoutInCell="1" allowOverlap="1" wp14:anchorId="52776136" wp14:editId="21ED3975">
              <wp:simplePos x="635" y="635"/>
              <wp:positionH relativeFrom="page">
                <wp:align>left</wp:align>
              </wp:positionH>
              <wp:positionV relativeFrom="page">
                <wp:align>bottom</wp:align>
              </wp:positionV>
              <wp:extent cx="258445" cy="246380"/>
              <wp:effectExtent l="0" t="0" r="8255" b="0"/>
              <wp:wrapNone/>
              <wp:docPr id="1520752637"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50A6DB5B" w14:textId="2C3A0023"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776136" id="_x0000_t202" coordsize="21600,21600" o:spt="202" path="m,l,21600r21600,l21600,xe">
              <v:stroke joinstyle="miter"/>
              <v:path gradientshapeok="t" o:connecttype="rect"/>
            </v:shapetype>
            <v:shape id="Text Box 3" o:spid="_x0000_s1027" type="#_x0000_t202" alt="-" style="position:absolute;margin-left:0;margin-top:0;width:20.35pt;height:19.4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50A6DB5B" w14:textId="2C3A0023"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00415F6D" w:rsidRPr="00B31F19">
      <w:sym w:font="Symbol" w:char="F0E3"/>
    </w:r>
    <w:r w:rsidR="00415F6D">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8D2C87">
      <w:rPr>
        <w:noProof/>
      </w:rPr>
      <w:t>2026</w:t>
    </w:r>
    <w:r w:rsidR="00415F6D">
      <w:fldChar w:fldCharType="end"/>
    </w:r>
    <w:r w:rsidR="00415F6D">
      <w:t xml:space="preserve"> </w:t>
    </w:r>
    <w:r w:rsidR="00415F6D" w:rsidRPr="00B31F19">
      <w:t xml:space="preserve">Cisco and/or its affiliates. All rights reserved. Cisco </w:t>
    </w:r>
    <w:r w:rsidR="00415F6D">
      <w:t>Public</w:t>
    </w:r>
    <w:r w:rsidR="00415F6D">
      <w:tab/>
    </w:r>
    <w:r w:rsidR="00415F6D" w:rsidRPr="0090659A">
      <w:rPr>
        <w:szCs w:val="16"/>
      </w:rPr>
      <w:t xml:space="preserve">Page </w:t>
    </w:r>
    <w:r w:rsidR="00415F6D" w:rsidRPr="0090659A">
      <w:rPr>
        <w:b/>
        <w:szCs w:val="16"/>
      </w:rPr>
      <w:fldChar w:fldCharType="begin"/>
    </w:r>
    <w:r w:rsidR="00415F6D" w:rsidRPr="0090659A">
      <w:rPr>
        <w:b/>
        <w:szCs w:val="16"/>
      </w:rPr>
      <w:instrText xml:space="preserve"> PAGE </w:instrText>
    </w:r>
    <w:r w:rsidR="00415F6D" w:rsidRPr="0090659A">
      <w:rPr>
        <w:b/>
        <w:szCs w:val="16"/>
      </w:rPr>
      <w:fldChar w:fldCharType="separate"/>
    </w:r>
    <w:r w:rsidR="00415F6D">
      <w:rPr>
        <w:b/>
        <w:noProof/>
        <w:szCs w:val="16"/>
      </w:rPr>
      <w:t>6</w:t>
    </w:r>
    <w:r w:rsidR="00415F6D" w:rsidRPr="0090659A">
      <w:rPr>
        <w:b/>
        <w:szCs w:val="16"/>
      </w:rPr>
      <w:fldChar w:fldCharType="end"/>
    </w:r>
    <w:r w:rsidR="00415F6D" w:rsidRPr="0090659A">
      <w:rPr>
        <w:szCs w:val="16"/>
      </w:rPr>
      <w:t xml:space="preserve"> of </w:t>
    </w:r>
    <w:r w:rsidR="00415F6D" w:rsidRPr="0090659A">
      <w:rPr>
        <w:b/>
        <w:szCs w:val="16"/>
      </w:rPr>
      <w:fldChar w:fldCharType="begin"/>
    </w:r>
    <w:r w:rsidR="00415F6D" w:rsidRPr="0090659A">
      <w:rPr>
        <w:b/>
        <w:szCs w:val="16"/>
      </w:rPr>
      <w:instrText xml:space="preserve"> NUMPAGES  </w:instrText>
    </w:r>
    <w:r w:rsidR="00415F6D" w:rsidRPr="0090659A">
      <w:rPr>
        <w:b/>
        <w:szCs w:val="16"/>
      </w:rPr>
      <w:fldChar w:fldCharType="separate"/>
    </w:r>
    <w:r w:rsidR="00415F6D">
      <w:rPr>
        <w:b/>
        <w:noProof/>
        <w:szCs w:val="16"/>
      </w:rPr>
      <w:t>6</w:t>
    </w:r>
    <w:r w:rsidR="00415F6D" w:rsidRPr="0090659A">
      <w:rPr>
        <w:b/>
        <w:szCs w:val="16"/>
      </w:rPr>
      <w:fldChar w:fldCharType="end"/>
    </w:r>
    <w:r w:rsidR="00415F6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AA2C" w14:textId="7223C491" w:rsidR="00415F6D" w:rsidRPr="00882B63" w:rsidRDefault="00260F8B" w:rsidP="003F6013">
    <w:pPr>
      <w:pStyle w:val="Footer"/>
      <w:rPr>
        <w:szCs w:val="16"/>
      </w:rPr>
    </w:pPr>
    <w:r>
      <w:rPr>
        <w:noProof/>
      </w:rPr>
      <mc:AlternateContent>
        <mc:Choice Requires="wps">
          <w:drawing>
            <wp:anchor distT="0" distB="0" distL="0" distR="0" simplePos="0" relativeHeight="251658240" behindDoc="0" locked="0" layoutInCell="1" allowOverlap="1" wp14:anchorId="1690FA25" wp14:editId="02F18282">
              <wp:simplePos x="685800" y="9439275"/>
              <wp:positionH relativeFrom="page">
                <wp:align>left</wp:align>
              </wp:positionH>
              <wp:positionV relativeFrom="page">
                <wp:align>bottom</wp:align>
              </wp:positionV>
              <wp:extent cx="258445" cy="246380"/>
              <wp:effectExtent l="0" t="0" r="8255" b="0"/>
              <wp:wrapNone/>
              <wp:docPr id="1753937789"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6D900BD9" w14:textId="4A23853C"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90FA25" id="_x0000_t202" coordsize="21600,21600" o:spt="202" path="m,l,21600r21600,l21600,xe">
              <v:stroke joinstyle="miter"/>
              <v:path gradientshapeok="t" o:connecttype="rect"/>
            </v:shapetype>
            <v:shape id="Text Box 1"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6D900BD9" w14:textId="4A23853C"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00415F6D" w:rsidRPr="00B31F19">
      <w:sym w:font="Symbol" w:char="F0E3"/>
    </w:r>
    <w:r w:rsidR="00415F6D">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8D2C87">
      <w:rPr>
        <w:noProof/>
      </w:rPr>
      <w:t>2026</w:t>
    </w:r>
    <w:r w:rsidR="00415F6D">
      <w:fldChar w:fldCharType="end"/>
    </w:r>
    <w:r w:rsidR="00415F6D">
      <w:t xml:space="preserve"> </w:t>
    </w:r>
    <w:r w:rsidR="00415F6D" w:rsidRPr="00B31F19">
      <w:t xml:space="preserve">Cisco and/or its affiliates. All rights reserved. Cisco </w:t>
    </w:r>
    <w:r w:rsidR="00415F6D">
      <w:t>Public</w:t>
    </w:r>
    <w:r w:rsidR="00415F6D">
      <w:tab/>
    </w:r>
    <w:r w:rsidR="00415F6D" w:rsidRPr="0090659A">
      <w:rPr>
        <w:szCs w:val="16"/>
      </w:rPr>
      <w:t xml:space="preserve">Page </w:t>
    </w:r>
    <w:r w:rsidR="00415F6D" w:rsidRPr="0090659A">
      <w:rPr>
        <w:b/>
        <w:szCs w:val="16"/>
      </w:rPr>
      <w:fldChar w:fldCharType="begin"/>
    </w:r>
    <w:r w:rsidR="00415F6D" w:rsidRPr="0090659A">
      <w:rPr>
        <w:b/>
        <w:szCs w:val="16"/>
      </w:rPr>
      <w:instrText xml:space="preserve"> PAGE </w:instrText>
    </w:r>
    <w:r w:rsidR="00415F6D" w:rsidRPr="0090659A">
      <w:rPr>
        <w:b/>
        <w:szCs w:val="16"/>
      </w:rPr>
      <w:fldChar w:fldCharType="separate"/>
    </w:r>
    <w:r w:rsidR="00415F6D">
      <w:rPr>
        <w:b/>
        <w:noProof/>
        <w:szCs w:val="16"/>
      </w:rPr>
      <w:t>1</w:t>
    </w:r>
    <w:r w:rsidR="00415F6D" w:rsidRPr="0090659A">
      <w:rPr>
        <w:b/>
        <w:szCs w:val="16"/>
      </w:rPr>
      <w:fldChar w:fldCharType="end"/>
    </w:r>
    <w:r w:rsidR="00415F6D" w:rsidRPr="0090659A">
      <w:rPr>
        <w:szCs w:val="16"/>
      </w:rPr>
      <w:t xml:space="preserve"> of </w:t>
    </w:r>
    <w:r w:rsidR="00415F6D" w:rsidRPr="0090659A">
      <w:rPr>
        <w:b/>
        <w:szCs w:val="16"/>
      </w:rPr>
      <w:fldChar w:fldCharType="begin"/>
    </w:r>
    <w:r w:rsidR="00415F6D" w:rsidRPr="0090659A">
      <w:rPr>
        <w:b/>
        <w:szCs w:val="16"/>
      </w:rPr>
      <w:instrText xml:space="preserve"> NUMPAGES  </w:instrText>
    </w:r>
    <w:r w:rsidR="00415F6D" w:rsidRPr="0090659A">
      <w:rPr>
        <w:b/>
        <w:szCs w:val="16"/>
      </w:rPr>
      <w:fldChar w:fldCharType="separate"/>
    </w:r>
    <w:r w:rsidR="00415F6D">
      <w:rPr>
        <w:b/>
        <w:noProof/>
        <w:szCs w:val="16"/>
      </w:rPr>
      <w:t>6</w:t>
    </w:r>
    <w:r w:rsidR="00415F6D"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BA22B" w14:textId="77777777" w:rsidR="00C8343C" w:rsidRDefault="00C8343C" w:rsidP="00710659">
      <w:r>
        <w:separator/>
      </w:r>
    </w:p>
    <w:p w14:paraId="4C59155A" w14:textId="77777777" w:rsidR="00C8343C" w:rsidRDefault="00C8343C"/>
  </w:footnote>
  <w:footnote w:type="continuationSeparator" w:id="0">
    <w:p w14:paraId="3C622608" w14:textId="77777777" w:rsidR="00C8343C" w:rsidRDefault="00C8343C" w:rsidP="00710659">
      <w:r>
        <w:continuationSeparator/>
      </w:r>
    </w:p>
    <w:p w14:paraId="1C59CB50" w14:textId="77777777" w:rsidR="00C8343C" w:rsidRDefault="00C834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F41DF" w14:textId="77777777" w:rsidR="002C49A9" w:rsidRDefault="002C49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Content>
      <w:p w14:paraId="3B7AA5BE" w14:textId="77EEFBCF" w:rsidR="00415F6D" w:rsidRDefault="00152948" w:rsidP="008402F2">
        <w:pPr>
          <w:pStyle w:val="PageHead"/>
        </w:pPr>
        <w:r>
          <w:t>Lab - Configure BGP Route Reflector</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9250" w14:textId="77777777" w:rsidR="00415F6D" w:rsidRDefault="00415F6D" w:rsidP="006C3FCF">
    <w:pPr>
      <w:ind w:left="-288"/>
    </w:pPr>
    <w:r>
      <w:rPr>
        <w:noProof/>
      </w:rPr>
      <w:drawing>
        <wp:inline distT="0" distB="0" distL="0" distR="0" wp14:anchorId="568BC222" wp14:editId="4AA36A3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9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0E21039"/>
    <w:multiLevelType w:val="hybridMultilevel"/>
    <w:tmpl w:val="70469504"/>
    <w:lvl w:ilvl="0" w:tplc="43B6F2E2">
      <w:start w:val="1"/>
      <w:numFmt w:val="bullet"/>
      <w:pStyle w:val="BulletBody"/>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708997448">
    <w:abstractNumId w:val="4"/>
  </w:num>
  <w:num w:numId="2" w16cid:durableId="1067532306">
    <w:abstractNumId w:val="1"/>
  </w:num>
  <w:num w:numId="3" w16cid:durableId="226500103">
    <w:abstractNumId w:val="2"/>
  </w:num>
  <w:num w:numId="4" w16cid:durableId="1186864272">
    <w:abstractNumId w:val="0"/>
  </w:num>
  <w:num w:numId="5" w16cid:durableId="167052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11"/>
    <w:rsid w:val="00001BDF"/>
    <w:rsid w:val="00003705"/>
    <w:rsid w:val="0000380F"/>
    <w:rsid w:val="00003818"/>
    <w:rsid w:val="00004175"/>
    <w:rsid w:val="000059C9"/>
    <w:rsid w:val="00005D65"/>
    <w:rsid w:val="00010FA2"/>
    <w:rsid w:val="00011C4E"/>
    <w:rsid w:val="00011D40"/>
    <w:rsid w:val="00012C22"/>
    <w:rsid w:val="00014909"/>
    <w:rsid w:val="000160BF"/>
    <w:rsid w:val="000160F7"/>
    <w:rsid w:val="00016D5B"/>
    <w:rsid w:val="00016F30"/>
    <w:rsid w:val="00017B5D"/>
    <w:rsid w:val="0002047C"/>
    <w:rsid w:val="00021B9A"/>
    <w:rsid w:val="00022647"/>
    <w:rsid w:val="000242D6"/>
    <w:rsid w:val="00024EE5"/>
    <w:rsid w:val="00035FFD"/>
    <w:rsid w:val="00041AF6"/>
    <w:rsid w:val="00041D0C"/>
    <w:rsid w:val="00042241"/>
    <w:rsid w:val="0004298B"/>
    <w:rsid w:val="00044370"/>
    <w:rsid w:val="0004464A"/>
    <w:rsid w:val="00044E62"/>
    <w:rsid w:val="00050337"/>
    <w:rsid w:val="00050BA4"/>
    <w:rsid w:val="0005141D"/>
    <w:rsid w:val="00051738"/>
    <w:rsid w:val="00051B4B"/>
    <w:rsid w:val="0005242B"/>
    <w:rsid w:val="00052548"/>
    <w:rsid w:val="00052F0D"/>
    <w:rsid w:val="000559CA"/>
    <w:rsid w:val="00055FC2"/>
    <w:rsid w:val="00060696"/>
    <w:rsid w:val="000614BB"/>
    <w:rsid w:val="00062D89"/>
    <w:rsid w:val="000637C2"/>
    <w:rsid w:val="00065D82"/>
    <w:rsid w:val="00067A67"/>
    <w:rsid w:val="00070C16"/>
    <w:rsid w:val="000716B4"/>
    <w:rsid w:val="00072C58"/>
    <w:rsid w:val="00075EA9"/>
    <w:rsid w:val="000769CF"/>
    <w:rsid w:val="0008095A"/>
    <w:rsid w:val="00080AD8"/>
    <w:rsid w:val="000815D8"/>
    <w:rsid w:val="00084C99"/>
    <w:rsid w:val="00085BED"/>
    <w:rsid w:val="00085CC6"/>
    <w:rsid w:val="00090C07"/>
    <w:rsid w:val="0009147A"/>
    <w:rsid w:val="00091E8D"/>
    <w:rsid w:val="00093768"/>
    <w:rsid w:val="0009378D"/>
    <w:rsid w:val="0009463B"/>
    <w:rsid w:val="00094BD2"/>
    <w:rsid w:val="00094C97"/>
    <w:rsid w:val="00097163"/>
    <w:rsid w:val="000A18A8"/>
    <w:rsid w:val="000A1B02"/>
    <w:rsid w:val="000A22C8"/>
    <w:rsid w:val="000A7544"/>
    <w:rsid w:val="000B2344"/>
    <w:rsid w:val="000B417A"/>
    <w:rsid w:val="000B4831"/>
    <w:rsid w:val="000B7DE5"/>
    <w:rsid w:val="000C1235"/>
    <w:rsid w:val="000C2118"/>
    <w:rsid w:val="000C333E"/>
    <w:rsid w:val="000C5EAB"/>
    <w:rsid w:val="000C5EF2"/>
    <w:rsid w:val="000C6425"/>
    <w:rsid w:val="000C6E6E"/>
    <w:rsid w:val="000C7B7D"/>
    <w:rsid w:val="000D02CB"/>
    <w:rsid w:val="000D2A5C"/>
    <w:rsid w:val="000D55B4"/>
    <w:rsid w:val="000D5858"/>
    <w:rsid w:val="000D5B09"/>
    <w:rsid w:val="000E35B0"/>
    <w:rsid w:val="000E65F0"/>
    <w:rsid w:val="000E7B5E"/>
    <w:rsid w:val="000F072C"/>
    <w:rsid w:val="000F1DD5"/>
    <w:rsid w:val="000F2074"/>
    <w:rsid w:val="000F29B2"/>
    <w:rsid w:val="000F2E95"/>
    <w:rsid w:val="000F31D7"/>
    <w:rsid w:val="000F6743"/>
    <w:rsid w:val="001006C2"/>
    <w:rsid w:val="00101BE8"/>
    <w:rsid w:val="00101E07"/>
    <w:rsid w:val="00103401"/>
    <w:rsid w:val="00103A44"/>
    <w:rsid w:val="00103D36"/>
    <w:rsid w:val="0010436E"/>
    <w:rsid w:val="0010502E"/>
    <w:rsid w:val="00107B2B"/>
    <w:rsid w:val="00111132"/>
    <w:rsid w:val="00112AC5"/>
    <w:rsid w:val="001133DD"/>
    <w:rsid w:val="0011543E"/>
    <w:rsid w:val="001167F4"/>
    <w:rsid w:val="00120CBE"/>
    <w:rsid w:val="00121BAE"/>
    <w:rsid w:val="001229F4"/>
    <w:rsid w:val="00125399"/>
    <w:rsid w:val="00125806"/>
    <w:rsid w:val="001261C4"/>
    <w:rsid w:val="00130A20"/>
    <w:rsid w:val="001314FB"/>
    <w:rsid w:val="00132319"/>
    <w:rsid w:val="001329C7"/>
    <w:rsid w:val="001353C0"/>
    <w:rsid w:val="001366EC"/>
    <w:rsid w:val="00136C9C"/>
    <w:rsid w:val="00140E10"/>
    <w:rsid w:val="0014219C"/>
    <w:rsid w:val="001425ED"/>
    <w:rsid w:val="00143450"/>
    <w:rsid w:val="00144997"/>
    <w:rsid w:val="00147C96"/>
    <w:rsid w:val="001511B5"/>
    <w:rsid w:val="001523C0"/>
    <w:rsid w:val="00152948"/>
    <w:rsid w:val="001535FE"/>
    <w:rsid w:val="0015418E"/>
    <w:rsid w:val="00154E3A"/>
    <w:rsid w:val="00155352"/>
    <w:rsid w:val="00155954"/>
    <w:rsid w:val="00157902"/>
    <w:rsid w:val="00162105"/>
    <w:rsid w:val="00162EEA"/>
    <w:rsid w:val="00163164"/>
    <w:rsid w:val="00165856"/>
    <w:rsid w:val="00165C68"/>
    <w:rsid w:val="00166253"/>
    <w:rsid w:val="001704B7"/>
    <w:rsid w:val="001708A6"/>
    <w:rsid w:val="00170977"/>
    <w:rsid w:val="001710C0"/>
    <w:rsid w:val="00172333"/>
    <w:rsid w:val="00172AFB"/>
    <w:rsid w:val="001742C5"/>
    <w:rsid w:val="00175363"/>
    <w:rsid w:val="001772B8"/>
    <w:rsid w:val="00180FBF"/>
    <w:rsid w:val="001813C3"/>
    <w:rsid w:val="00182CF4"/>
    <w:rsid w:val="00186CE1"/>
    <w:rsid w:val="00190DE5"/>
    <w:rsid w:val="00191B32"/>
    <w:rsid w:val="00191F00"/>
    <w:rsid w:val="00192F12"/>
    <w:rsid w:val="00193F14"/>
    <w:rsid w:val="00194B63"/>
    <w:rsid w:val="001958E0"/>
    <w:rsid w:val="00196CBC"/>
    <w:rsid w:val="0019753E"/>
    <w:rsid w:val="00197614"/>
    <w:rsid w:val="001A0312"/>
    <w:rsid w:val="001A15DA"/>
    <w:rsid w:val="001A2694"/>
    <w:rsid w:val="001A369E"/>
    <w:rsid w:val="001A3CC7"/>
    <w:rsid w:val="001A41EA"/>
    <w:rsid w:val="001A67A4"/>
    <w:rsid w:val="001A69A3"/>
    <w:rsid w:val="001A69AC"/>
    <w:rsid w:val="001A70BC"/>
    <w:rsid w:val="001B67D8"/>
    <w:rsid w:val="001B6C7E"/>
    <w:rsid w:val="001B6F95"/>
    <w:rsid w:val="001C05A1"/>
    <w:rsid w:val="001C1D9E"/>
    <w:rsid w:val="001C5998"/>
    <w:rsid w:val="001C7C3B"/>
    <w:rsid w:val="001D0C49"/>
    <w:rsid w:val="001D0D83"/>
    <w:rsid w:val="001D0FF1"/>
    <w:rsid w:val="001D2875"/>
    <w:rsid w:val="001D3379"/>
    <w:rsid w:val="001D409F"/>
    <w:rsid w:val="001D4B57"/>
    <w:rsid w:val="001D4B6A"/>
    <w:rsid w:val="001D5B6F"/>
    <w:rsid w:val="001E0AB8"/>
    <w:rsid w:val="001E1834"/>
    <w:rsid w:val="001E38E0"/>
    <w:rsid w:val="001E4E72"/>
    <w:rsid w:val="001E62B3"/>
    <w:rsid w:val="001E6424"/>
    <w:rsid w:val="001E767A"/>
    <w:rsid w:val="001F0171"/>
    <w:rsid w:val="001F0D77"/>
    <w:rsid w:val="001F40CA"/>
    <w:rsid w:val="001F57D0"/>
    <w:rsid w:val="001F58BA"/>
    <w:rsid w:val="001F61F2"/>
    <w:rsid w:val="001F643A"/>
    <w:rsid w:val="001F7DD8"/>
    <w:rsid w:val="002013CC"/>
    <w:rsid w:val="00201928"/>
    <w:rsid w:val="00203E26"/>
    <w:rsid w:val="0020449C"/>
    <w:rsid w:val="00204E43"/>
    <w:rsid w:val="002104C9"/>
    <w:rsid w:val="002106CA"/>
    <w:rsid w:val="002113B8"/>
    <w:rsid w:val="002132FA"/>
    <w:rsid w:val="00214DBB"/>
    <w:rsid w:val="00215665"/>
    <w:rsid w:val="002163BB"/>
    <w:rsid w:val="0021792C"/>
    <w:rsid w:val="00220909"/>
    <w:rsid w:val="002240AB"/>
    <w:rsid w:val="00225E37"/>
    <w:rsid w:val="00231DCA"/>
    <w:rsid w:val="002353A4"/>
    <w:rsid w:val="00235792"/>
    <w:rsid w:val="00237824"/>
    <w:rsid w:val="00242573"/>
    <w:rsid w:val="002425EE"/>
    <w:rsid w:val="00242E3A"/>
    <w:rsid w:val="00246492"/>
    <w:rsid w:val="002506CF"/>
    <w:rsid w:val="0025107F"/>
    <w:rsid w:val="00256126"/>
    <w:rsid w:val="0025632E"/>
    <w:rsid w:val="00260CD4"/>
    <w:rsid w:val="00260F8B"/>
    <w:rsid w:val="00263662"/>
    <w:rsid w:val="002639D8"/>
    <w:rsid w:val="00265F22"/>
    <w:rsid w:val="00265F77"/>
    <w:rsid w:val="00266A23"/>
    <w:rsid w:val="00266C83"/>
    <w:rsid w:val="00267BA2"/>
    <w:rsid w:val="00270FCC"/>
    <w:rsid w:val="00272E1E"/>
    <w:rsid w:val="00274D9F"/>
    <w:rsid w:val="002768DC"/>
    <w:rsid w:val="00283AB7"/>
    <w:rsid w:val="00285135"/>
    <w:rsid w:val="002871E8"/>
    <w:rsid w:val="00290092"/>
    <w:rsid w:val="00294C8F"/>
    <w:rsid w:val="00295D91"/>
    <w:rsid w:val="002A0B2E"/>
    <w:rsid w:val="002A0DC1"/>
    <w:rsid w:val="002A0FA4"/>
    <w:rsid w:val="002A5C64"/>
    <w:rsid w:val="002A6C56"/>
    <w:rsid w:val="002B0485"/>
    <w:rsid w:val="002B0E54"/>
    <w:rsid w:val="002B168B"/>
    <w:rsid w:val="002B654F"/>
    <w:rsid w:val="002C04C4"/>
    <w:rsid w:val="002C090C"/>
    <w:rsid w:val="002C1243"/>
    <w:rsid w:val="002C17FB"/>
    <w:rsid w:val="002C1815"/>
    <w:rsid w:val="002C2F0E"/>
    <w:rsid w:val="002C475E"/>
    <w:rsid w:val="002C49A9"/>
    <w:rsid w:val="002C4FE4"/>
    <w:rsid w:val="002C6AD6"/>
    <w:rsid w:val="002D69F1"/>
    <w:rsid w:val="002D6C2A"/>
    <w:rsid w:val="002D7A86"/>
    <w:rsid w:val="002D7D25"/>
    <w:rsid w:val="002E08F6"/>
    <w:rsid w:val="002E17E5"/>
    <w:rsid w:val="002E5970"/>
    <w:rsid w:val="002E5F0B"/>
    <w:rsid w:val="002E71EB"/>
    <w:rsid w:val="002F399E"/>
    <w:rsid w:val="002F45FF"/>
    <w:rsid w:val="002F646D"/>
    <w:rsid w:val="002F66D3"/>
    <w:rsid w:val="002F6D17"/>
    <w:rsid w:val="0030236A"/>
    <w:rsid w:val="00302887"/>
    <w:rsid w:val="003056EB"/>
    <w:rsid w:val="00306ACB"/>
    <w:rsid w:val="003071FF"/>
    <w:rsid w:val="00310652"/>
    <w:rsid w:val="00311065"/>
    <w:rsid w:val="0031371D"/>
    <w:rsid w:val="00313B29"/>
    <w:rsid w:val="00315C0F"/>
    <w:rsid w:val="00317517"/>
    <w:rsid w:val="0031789F"/>
    <w:rsid w:val="00320788"/>
    <w:rsid w:val="00320ADC"/>
    <w:rsid w:val="00321A0E"/>
    <w:rsid w:val="003233A3"/>
    <w:rsid w:val="0032350A"/>
    <w:rsid w:val="00326897"/>
    <w:rsid w:val="00332291"/>
    <w:rsid w:val="00332435"/>
    <w:rsid w:val="0033478A"/>
    <w:rsid w:val="00334C33"/>
    <w:rsid w:val="00335949"/>
    <w:rsid w:val="0034180C"/>
    <w:rsid w:val="0034218C"/>
    <w:rsid w:val="0034455D"/>
    <w:rsid w:val="00345533"/>
    <w:rsid w:val="0034604B"/>
    <w:rsid w:val="003460F8"/>
    <w:rsid w:val="00346D17"/>
    <w:rsid w:val="00346DE1"/>
    <w:rsid w:val="00347972"/>
    <w:rsid w:val="00347EEF"/>
    <w:rsid w:val="0035002A"/>
    <w:rsid w:val="003510A2"/>
    <w:rsid w:val="0035469B"/>
    <w:rsid w:val="003559CC"/>
    <w:rsid w:val="00355B22"/>
    <w:rsid w:val="00355D4B"/>
    <w:rsid w:val="0035636D"/>
    <w:rsid w:val="003569D7"/>
    <w:rsid w:val="00357F0F"/>
    <w:rsid w:val="003608AC"/>
    <w:rsid w:val="00362683"/>
    <w:rsid w:val="00362C32"/>
    <w:rsid w:val="00363A23"/>
    <w:rsid w:val="0036440C"/>
    <w:rsid w:val="0036465A"/>
    <w:rsid w:val="00365858"/>
    <w:rsid w:val="00365D04"/>
    <w:rsid w:val="003703CB"/>
    <w:rsid w:val="00370BE1"/>
    <w:rsid w:val="003755DE"/>
    <w:rsid w:val="0038184C"/>
    <w:rsid w:val="003838EE"/>
    <w:rsid w:val="00384306"/>
    <w:rsid w:val="00384551"/>
    <w:rsid w:val="0038544C"/>
    <w:rsid w:val="00386DC0"/>
    <w:rsid w:val="00387448"/>
    <w:rsid w:val="003909F7"/>
    <w:rsid w:val="00390C38"/>
    <w:rsid w:val="00390CE3"/>
    <w:rsid w:val="003926A7"/>
    <w:rsid w:val="00392748"/>
    <w:rsid w:val="00392C65"/>
    <w:rsid w:val="00392ED5"/>
    <w:rsid w:val="00395F36"/>
    <w:rsid w:val="0039646C"/>
    <w:rsid w:val="003A19DC"/>
    <w:rsid w:val="003A1B45"/>
    <w:rsid w:val="003A220C"/>
    <w:rsid w:val="003A6D66"/>
    <w:rsid w:val="003B0312"/>
    <w:rsid w:val="003B256A"/>
    <w:rsid w:val="003B3F43"/>
    <w:rsid w:val="003B46FC"/>
    <w:rsid w:val="003B5767"/>
    <w:rsid w:val="003B7605"/>
    <w:rsid w:val="003C08AA"/>
    <w:rsid w:val="003C22E6"/>
    <w:rsid w:val="003C2A7B"/>
    <w:rsid w:val="003C3EAA"/>
    <w:rsid w:val="003C4790"/>
    <w:rsid w:val="003C49EF"/>
    <w:rsid w:val="003C4D84"/>
    <w:rsid w:val="003C6BCA"/>
    <w:rsid w:val="003C7902"/>
    <w:rsid w:val="003C7F0A"/>
    <w:rsid w:val="003D0250"/>
    <w:rsid w:val="003D0BFF"/>
    <w:rsid w:val="003D2253"/>
    <w:rsid w:val="003D3848"/>
    <w:rsid w:val="003D4B7A"/>
    <w:rsid w:val="003D6EF1"/>
    <w:rsid w:val="003E168A"/>
    <w:rsid w:val="003E1C23"/>
    <w:rsid w:val="003E1DF0"/>
    <w:rsid w:val="003E2FB0"/>
    <w:rsid w:val="003E433B"/>
    <w:rsid w:val="003E5BE5"/>
    <w:rsid w:val="003E6903"/>
    <w:rsid w:val="003E6C24"/>
    <w:rsid w:val="003E757B"/>
    <w:rsid w:val="003F126A"/>
    <w:rsid w:val="003F15A4"/>
    <w:rsid w:val="003F18D1"/>
    <w:rsid w:val="003F20EC"/>
    <w:rsid w:val="003F2270"/>
    <w:rsid w:val="003F2FA4"/>
    <w:rsid w:val="003F4F0E"/>
    <w:rsid w:val="003F6013"/>
    <w:rsid w:val="003F6096"/>
    <w:rsid w:val="003F6E06"/>
    <w:rsid w:val="003F7C7E"/>
    <w:rsid w:val="00400EAF"/>
    <w:rsid w:val="004023D9"/>
    <w:rsid w:val="0040318B"/>
    <w:rsid w:val="004038B7"/>
    <w:rsid w:val="00403C7A"/>
    <w:rsid w:val="0040435B"/>
    <w:rsid w:val="004057A6"/>
    <w:rsid w:val="00406554"/>
    <w:rsid w:val="00406BF9"/>
    <w:rsid w:val="00407362"/>
    <w:rsid w:val="00407755"/>
    <w:rsid w:val="0041293B"/>
    <w:rsid w:val="00412BA4"/>
    <w:rsid w:val="00413022"/>
    <w:rsid w:val="004131B0"/>
    <w:rsid w:val="00415F6D"/>
    <w:rsid w:val="00416C42"/>
    <w:rsid w:val="004207A3"/>
    <w:rsid w:val="00420E4D"/>
    <w:rsid w:val="00422476"/>
    <w:rsid w:val="0042385C"/>
    <w:rsid w:val="00426FA5"/>
    <w:rsid w:val="00430B74"/>
    <w:rsid w:val="00431654"/>
    <w:rsid w:val="004335F8"/>
    <w:rsid w:val="00434926"/>
    <w:rsid w:val="00436F38"/>
    <w:rsid w:val="00443ACE"/>
    <w:rsid w:val="004440DF"/>
    <w:rsid w:val="00444217"/>
    <w:rsid w:val="004478F4"/>
    <w:rsid w:val="00450F7A"/>
    <w:rsid w:val="00452B56"/>
    <w:rsid w:val="00452C6D"/>
    <w:rsid w:val="00453B4B"/>
    <w:rsid w:val="00454F21"/>
    <w:rsid w:val="0045547E"/>
    <w:rsid w:val="00455E0B"/>
    <w:rsid w:val="00456923"/>
    <w:rsid w:val="0045724D"/>
    <w:rsid w:val="00457934"/>
    <w:rsid w:val="00462B9F"/>
    <w:rsid w:val="004659EE"/>
    <w:rsid w:val="00466F57"/>
    <w:rsid w:val="00473E34"/>
    <w:rsid w:val="00475A0C"/>
    <w:rsid w:val="00475A1E"/>
    <w:rsid w:val="00476B6C"/>
    <w:rsid w:val="00476BA9"/>
    <w:rsid w:val="00477FFB"/>
    <w:rsid w:val="00481650"/>
    <w:rsid w:val="004852AF"/>
    <w:rsid w:val="00490807"/>
    <w:rsid w:val="00490F89"/>
    <w:rsid w:val="00492F0F"/>
    <w:rsid w:val="00493032"/>
    <w:rsid w:val="004936C2"/>
    <w:rsid w:val="0049379C"/>
    <w:rsid w:val="00493FFE"/>
    <w:rsid w:val="00495687"/>
    <w:rsid w:val="004A1CA0"/>
    <w:rsid w:val="004A22E9"/>
    <w:rsid w:val="004A4ACD"/>
    <w:rsid w:val="004A506C"/>
    <w:rsid w:val="004A5BC5"/>
    <w:rsid w:val="004B023D"/>
    <w:rsid w:val="004B695C"/>
    <w:rsid w:val="004B6CAB"/>
    <w:rsid w:val="004C0909"/>
    <w:rsid w:val="004C0B8C"/>
    <w:rsid w:val="004C3F97"/>
    <w:rsid w:val="004C602A"/>
    <w:rsid w:val="004C6C69"/>
    <w:rsid w:val="004D01F2"/>
    <w:rsid w:val="004D2CED"/>
    <w:rsid w:val="004D3339"/>
    <w:rsid w:val="004D350F"/>
    <w:rsid w:val="004D353F"/>
    <w:rsid w:val="004D36D7"/>
    <w:rsid w:val="004D682B"/>
    <w:rsid w:val="004E250A"/>
    <w:rsid w:val="004E5225"/>
    <w:rsid w:val="004E6152"/>
    <w:rsid w:val="004F3420"/>
    <w:rsid w:val="004F344A"/>
    <w:rsid w:val="004F4EC3"/>
    <w:rsid w:val="004F5EBB"/>
    <w:rsid w:val="004F6BAD"/>
    <w:rsid w:val="004F6E0F"/>
    <w:rsid w:val="0050466F"/>
    <w:rsid w:val="00504ED4"/>
    <w:rsid w:val="005068CA"/>
    <w:rsid w:val="00510639"/>
    <w:rsid w:val="00511759"/>
    <w:rsid w:val="00511791"/>
    <w:rsid w:val="005120FA"/>
    <w:rsid w:val="005139BE"/>
    <w:rsid w:val="00516142"/>
    <w:rsid w:val="00516775"/>
    <w:rsid w:val="0051681C"/>
    <w:rsid w:val="00517389"/>
    <w:rsid w:val="0051794A"/>
    <w:rsid w:val="00520027"/>
    <w:rsid w:val="0052093C"/>
    <w:rsid w:val="00521B31"/>
    <w:rsid w:val="00522469"/>
    <w:rsid w:val="00523808"/>
    <w:rsid w:val="0052400A"/>
    <w:rsid w:val="005279C4"/>
    <w:rsid w:val="00536277"/>
    <w:rsid w:val="00536F43"/>
    <w:rsid w:val="00542616"/>
    <w:rsid w:val="00545825"/>
    <w:rsid w:val="005468C1"/>
    <w:rsid w:val="00546EE6"/>
    <w:rsid w:val="00547521"/>
    <w:rsid w:val="00547B96"/>
    <w:rsid w:val="005510BA"/>
    <w:rsid w:val="005538C8"/>
    <w:rsid w:val="00553CB1"/>
    <w:rsid w:val="00554B4E"/>
    <w:rsid w:val="00556C02"/>
    <w:rsid w:val="00561BB2"/>
    <w:rsid w:val="00563249"/>
    <w:rsid w:val="005677A2"/>
    <w:rsid w:val="00570A65"/>
    <w:rsid w:val="005748CD"/>
    <w:rsid w:val="005762B1"/>
    <w:rsid w:val="00580456"/>
    <w:rsid w:val="00580E73"/>
    <w:rsid w:val="00581D05"/>
    <w:rsid w:val="00585841"/>
    <w:rsid w:val="00590031"/>
    <w:rsid w:val="00592329"/>
    <w:rsid w:val="00593386"/>
    <w:rsid w:val="00594316"/>
    <w:rsid w:val="00595BA3"/>
    <w:rsid w:val="00596998"/>
    <w:rsid w:val="00597210"/>
    <w:rsid w:val="0059790F"/>
    <w:rsid w:val="005A0B88"/>
    <w:rsid w:val="005A3953"/>
    <w:rsid w:val="005A6E62"/>
    <w:rsid w:val="005B2FB3"/>
    <w:rsid w:val="005B7F41"/>
    <w:rsid w:val="005C23F6"/>
    <w:rsid w:val="005C6DE5"/>
    <w:rsid w:val="005D2B29"/>
    <w:rsid w:val="005D354A"/>
    <w:rsid w:val="005D3E53"/>
    <w:rsid w:val="005D506C"/>
    <w:rsid w:val="005D7767"/>
    <w:rsid w:val="005E3168"/>
    <w:rsid w:val="005E3235"/>
    <w:rsid w:val="005E4176"/>
    <w:rsid w:val="005E44A7"/>
    <w:rsid w:val="005E4876"/>
    <w:rsid w:val="005E4FD7"/>
    <w:rsid w:val="005E65B5"/>
    <w:rsid w:val="005F0301"/>
    <w:rsid w:val="005F2D99"/>
    <w:rsid w:val="005F3AE9"/>
    <w:rsid w:val="005F7E83"/>
    <w:rsid w:val="006007BB"/>
    <w:rsid w:val="00601DC0"/>
    <w:rsid w:val="006034CB"/>
    <w:rsid w:val="00603503"/>
    <w:rsid w:val="00603C52"/>
    <w:rsid w:val="00606BDF"/>
    <w:rsid w:val="006114A9"/>
    <w:rsid w:val="0061253F"/>
    <w:rsid w:val="006131CE"/>
    <w:rsid w:val="0061336B"/>
    <w:rsid w:val="00613F12"/>
    <w:rsid w:val="00614129"/>
    <w:rsid w:val="00617D6E"/>
    <w:rsid w:val="00620ED5"/>
    <w:rsid w:val="006219C0"/>
    <w:rsid w:val="00622D61"/>
    <w:rsid w:val="00624198"/>
    <w:rsid w:val="006278C9"/>
    <w:rsid w:val="00630D98"/>
    <w:rsid w:val="00631623"/>
    <w:rsid w:val="00632E80"/>
    <w:rsid w:val="006334D3"/>
    <w:rsid w:val="0063539B"/>
    <w:rsid w:val="00635A28"/>
    <w:rsid w:val="00636C28"/>
    <w:rsid w:val="00640C5A"/>
    <w:rsid w:val="006428E5"/>
    <w:rsid w:val="00643B57"/>
    <w:rsid w:val="00644958"/>
    <w:rsid w:val="00647531"/>
    <w:rsid w:val="006504C6"/>
    <w:rsid w:val="006513FB"/>
    <w:rsid w:val="00655B13"/>
    <w:rsid w:val="00656CB6"/>
    <w:rsid w:val="00656EEF"/>
    <w:rsid w:val="006576AF"/>
    <w:rsid w:val="00661918"/>
    <w:rsid w:val="00661F4D"/>
    <w:rsid w:val="00665A08"/>
    <w:rsid w:val="006676EA"/>
    <w:rsid w:val="0067255C"/>
    <w:rsid w:val="00672919"/>
    <w:rsid w:val="00676F3B"/>
    <w:rsid w:val="00677544"/>
    <w:rsid w:val="0068165A"/>
    <w:rsid w:val="00681687"/>
    <w:rsid w:val="00684D27"/>
    <w:rsid w:val="00686295"/>
    <w:rsid w:val="00686587"/>
    <w:rsid w:val="006904CF"/>
    <w:rsid w:val="00691276"/>
    <w:rsid w:val="00691D2C"/>
    <w:rsid w:val="00694EAF"/>
    <w:rsid w:val="00695799"/>
    <w:rsid w:val="00695EE2"/>
    <w:rsid w:val="00696249"/>
    <w:rsid w:val="0069660B"/>
    <w:rsid w:val="00696F82"/>
    <w:rsid w:val="006A1B33"/>
    <w:rsid w:val="006A4071"/>
    <w:rsid w:val="006A449F"/>
    <w:rsid w:val="006A48F1"/>
    <w:rsid w:val="006A71A3"/>
    <w:rsid w:val="006B03F2"/>
    <w:rsid w:val="006B14C1"/>
    <w:rsid w:val="006B1639"/>
    <w:rsid w:val="006B3044"/>
    <w:rsid w:val="006B3C0A"/>
    <w:rsid w:val="006B5CA7"/>
    <w:rsid w:val="006B5E89"/>
    <w:rsid w:val="006B7302"/>
    <w:rsid w:val="006B7B6D"/>
    <w:rsid w:val="006C19B2"/>
    <w:rsid w:val="006C30A0"/>
    <w:rsid w:val="006C35FF"/>
    <w:rsid w:val="006C3FCF"/>
    <w:rsid w:val="006C3FDA"/>
    <w:rsid w:val="006C4CB0"/>
    <w:rsid w:val="006C54C7"/>
    <w:rsid w:val="006C57F2"/>
    <w:rsid w:val="006C5949"/>
    <w:rsid w:val="006C5F2C"/>
    <w:rsid w:val="006C6832"/>
    <w:rsid w:val="006C6C60"/>
    <w:rsid w:val="006C73BE"/>
    <w:rsid w:val="006D1370"/>
    <w:rsid w:val="006D2C28"/>
    <w:rsid w:val="006D3FC1"/>
    <w:rsid w:val="006D7590"/>
    <w:rsid w:val="006E372B"/>
    <w:rsid w:val="006E5BA8"/>
    <w:rsid w:val="006E5FE9"/>
    <w:rsid w:val="006E6581"/>
    <w:rsid w:val="006E71DF"/>
    <w:rsid w:val="006F1237"/>
    <w:rsid w:val="006F1616"/>
    <w:rsid w:val="006F1CC4"/>
    <w:rsid w:val="006F2A86"/>
    <w:rsid w:val="006F3163"/>
    <w:rsid w:val="006F4AB2"/>
    <w:rsid w:val="00701017"/>
    <w:rsid w:val="00705FEC"/>
    <w:rsid w:val="00710659"/>
    <w:rsid w:val="0071147A"/>
    <w:rsid w:val="0071185D"/>
    <w:rsid w:val="00714877"/>
    <w:rsid w:val="00715991"/>
    <w:rsid w:val="00721E01"/>
    <w:rsid w:val="007222AD"/>
    <w:rsid w:val="007239F8"/>
    <w:rsid w:val="00724680"/>
    <w:rsid w:val="007267CF"/>
    <w:rsid w:val="00726D47"/>
    <w:rsid w:val="00731F3F"/>
    <w:rsid w:val="00733BAB"/>
    <w:rsid w:val="00733D25"/>
    <w:rsid w:val="0073604C"/>
    <w:rsid w:val="00736B96"/>
    <w:rsid w:val="00737E80"/>
    <w:rsid w:val="00737F00"/>
    <w:rsid w:val="007436BF"/>
    <w:rsid w:val="00743F90"/>
    <w:rsid w:val="007443E9"/>
    <w:rsid w:val="00745937"/>
    <w:rsid w:val="00745DCE"/>
    <w:rsid w:val="00746C00"/>
    <w:rsid w:val="00751A29"/>
    <w:rsid w:val="00753D89"/>
    <w:rsid w:val="00753DDA"/>
    <w:rsid w:val="00754A6E"/>
    <w:rsid w:val="007550F9"/>
    <w:rsid w:val="007553D8"/>
    <w:rsid w:val="00755C9B"/>
    <w:rsid w:val="00757397"/>
    <w:rsid w:val="0076053D"/>
    <w:rsid w:val="00760FE4"/>
    <w:rsid w:val="0076321B"/>
    <w:rsid w:val="007636C2"/>
    <w:rsid w:val="00763D8B"/>
    <w:rsid w:val="007657F6"/>
    <w:rsid w:val="00765E47"/>
    <w:rsid w:val="0076714D"/>
    <w:rsid w:val="00767964"/>
    <w:rsid w:val="0077104B"/>
    <w:rsid w:val="0077125A"/>
    <w:rsid w:val="007715B7"/>
    <w:rsid w:val="007746A8"/>
    <w:rsid w:val="00774F8A"/>
    <w:rsid w:val="00775B9A"/>
    <w:rsid w:val="007764B8"/>
    <w:rsid w:val="00780F1B"/>
    <w:rsid w:val="00780F6B"/>
    <w:rsid w:val="0078405B"/>
    <w:rsid w:val="007868AF"/>
    <w:rsid w:val="00786F58"/>
    <w:rsid w:val="00787CC1"/>
    <w:rsid w:val="007906B7"/>
    <w:rsid w:val="00790915"/>
    <w:rsid w:val="007911CF"/>
    <w:rsid w:val="007916DA"/>
    <w:rsid w:val="00792394"/>
    <w:rsid w:val="00792F23"/>
    <w:rsid w:val="00792F4E"/>
    <w:rsid w:val="00793446"/>
    <w:rsid w:val="0079398D"/>
    <w:rsid w:val="007943A8"/>
    <w:rsid w:val="00794B47"/>
    <w:rsid w:val="00796C25"/>
    <w:rsid w:val="00796DAA"/>
    <w:rsid w:val="00797B20"/>
    <w:rsid w:val="00797F58"/>
    <w:rsid w:val="007A287C"/>
    <w:rsid w:val="007A3B2A"/>
    <w:rsid w:val="007A66F1"/>
    <w:rsid w:val="007A6F2D"/>
    <w:rsid w:val="007A78C9"/>
    <w:rsid w:val="007B0C9D"/>
    <w:rsid w:val="007B11A7"/>
    <w:rsid w:val="007B13DE"/>
    <w:rsid w:val="007B20BB"/>
    <w:rsid w:val="007B283D"/>
    <w:rsid w:val="007B4A61"/>
    <w:rsid w:val="007B5522"/>
    <w:rsid w:val="007B5ADE"/>
    <w:rsid w:val="007C0179"/>
    <w:rsid w:val="007C0EE0"/>
    <w:rsid w:val="007C1B71"/>
    <w:rsid w:val="007C2FBB"/>
    <w:rsid w:val="007C4379"/>
    <w:rsid w:val="007C7164"/>
    <w:rsid w:val="007C7413"/>
    <w:rsid w:val="007D1984"/>
    <w:rsid w:val="007D1DA2"/>
    <w:rsid w:val="007D2AFE"/>
    <w:rsid w:val="007D3206"/>
    <w:rsid w:val="007E1944"/>
    <w:rsid w:val="007E3264"/>
    <w:rsid w:val="007E3FEA"/>
    <w:rsid w:val="007E4151"/>
    <w:rsid w:val="007E492F"/>
    <w:rsid w:val="007E6402"/>
    <w:rsid w:val="007E6718"/>
    <w:rsid w:val="007E6DF4"/>
    <w:rsid w:val="007F0933"/>
    <w:rsid w:val="007F0A0B"/>
    <w:rsid w:val="007F3A60"/>
    <w:rsid w:val="007F3D0B"/>
    <w:rsid w:val="007F44B8"/>
    <w:rsid w:val="007F7916"/>
    <w:rsid w:val="007F7C94"/>
    <w:rsid w:val="00802FFA"/>
    <w:rsid w:val="008071E0"/>
    <w:rsid w:val="00810E4B"/>
    <w:rsid w:val="00811471"/>
    <w:rsid w:val="00811C19"/>
    <w:rsid w:val="00812DAF"/>
    <w:rsid w:val="00814BAA"/>
    <w:rsid w:val="00815590"/>
    <w:rsid w:val="00815BAA"/>
    <w:rsid w:val="0081629F"/>
    <w:rsid w:val="00816F0C"/>
    <w:rsid w:val="00817078"/>
    <w:rsid w:val="008211B9"/>
    <w:rsid w:val="00821451"/>
    <w:rsid w:val="0082211C"/>
    <w:rsid w:val="00824295"/>
    <w:rsid w:val="00824E79"/>
    <w:rsid w:val="0082698E"/>
    <w:rsid w:val="00826E5D"/>
    <w:rsid w:val="00827A65"/>
    <w:rsid w:val="00827F82"/>
    <w:rsid w:val="00830473"/>
    <w:rsid w:val="008313F3"/>
    <w:rsid w:val="00835791"/>
    <w:rsid w:val="008402F2"/>
    <w:rsid w:val="00840469"/>
    <w:rsid w:val="008405BB"/>
    <w:rsid w:val="0084564F"/>
    <w:rsid w:val="008460BB"/>
    <w:rsid w:val="00846494"/>
    <w:rsid w:val="008467A2"/>
    <w:rsid w:val="00847B20"/>
    <w:rsid w:val="008509D3"/>
    <w:rsid w:val="00853418"/>
    <w:rsid w:val="00856EBD"/>
    <w:rsid w:val="00857CF6"/>
    <w:rsid w:val="008610ED"/>
    <w:rsid w:val="00861413"/>
    <w:rsid w:val="0086146C"/>
    <w:rsid w:val="00861C6A"/>
    <w:rsid w:val="0086344E"/>
    <w:rsid w:val="00865199"/>
    <w:rsid w:val="00867EAF"/>
    <w:rsid w:val="008701F7"/>
    <w:rsid w:val="00870763"/>
    <w:rsid w:val="008713EA"/>
    <w:rsid w:val="00873C6B"/>
    <w:rsid w:val="00875D25"/>
    <w:rsid w:val="00876E2F"/>
    <w:rsid w:val="00877D4E"/>
    <w:rsid w:val="00882B63"/>
    <w:rsid w:val="00883500"/>
    <w:rsid w:val="00883F37"/>
    <w:rsid w:val="0088426A"/>
    <w:rsid w:val="008852BA"/>
    <w:rsid w:val="00890108"/>
    <w:rsid w:val="00893877"/>
    <w:rsid w:val="0089418E"/>
    <w:rsid w:val="0089521E"/>
    <w:rsid w:val="0089532C"/>
    <w:rsid w:val="00896165"/>
    <w:rsid w:val="00896681"/>
    <w:rsid w:val="008975BB"/>
    <w:rsid w:val="008A03CE"/>
    <w:rsid w:val="008A2749"/>
    <w:rsid w:val="008A3A90"/>
    <w:rsid w:val="008B06D4"/>
    <w:rsid w:val="008B0B51"/>
    <w:rsid w:val="008B1473"/>
    <w:rsid w:val="008B4000"/>
    <w:rsid w:val="008B4F20"/>
    <w:rsid w:val="008B68E7"/>
    <w:rsid w:val="008B7FFD"/>
    <w:rsid w:val="008C286A"/>
    <w:rsid w:val="008C2920"/>
    <w:rsid w:val="008C29B6"/>
    <w:rsid w:val="008C3C03"/>
    <w:rsid w:val="008C4307"/>
    <w:rsid w:val="008C6631"/>
    <w:rsid w:val="008C7BFD"/>
    <w:rsid w:val="008D23DF"/>
    <w:rsid w:val="008D2C87"/>
    <w:rsid w:val="008D5B69"/>
    <w:rsid w:val="008D63BE"/>
    <w:rsid w:val="008D73BF"/>
    <w:rsid w:val="008D7F09"/>
    <w:rsid w:val="008E00D5"/>
    <w:rsid w:val="008E115B"/>
    <w:rsid w:val="008E5B64"/>
    <w:rsid w:val="008E62BE"/>
    <w:rsid w:val="008E79C2"/>
    <w:rsid w:val="008E7DAA"/>
    <w:rsid w:val="008F0094"/>
    <w:rsid w:val="008F03EF"/>
    <w:rsid w:val="008F1AB9"/>
    <w:rsid w:val="008F2B50"/>
    <w:rsid w:val="008F340F"/>
    <w:rsid w:val="008F35F7"/>
    <w:rsid w:val="008F5905"/>
    <w:rsid w:val="009001B8"/>
    <w:rsid w:val="0090080A"/>
    <w:rsid w:val="00903523"/>
    <w:rsid w:val="00903D9F"/>
    <w:rsid w:val="00905624"/>
    <w:rsid w:val="00906281"/>
    <w:rsid w:val="0090659A"/>
    <w:rsid w:val="00911080"/>
    <w:rsid w:val="00912500"/>
    <w:rsid w:val="0091350B"/>
    <w:rsid w:val="00915986"/>
    <w:rsid w:val="00917624"/>
    <w:rsid w:val="00925812"/>
    <w:rsid w:val="00926CB2"/>
    <w:rsid w:val="00930386"/>
    <w:rsid w:val="009309F5"/>
    <w:rsid w:val="00932FE1"/>
    <w:rsid w:val="00933237"/>
    <w:rsid w:val="009338E0"/>
    <w:rsid w:val="00933F28"/>
    <w:rsid w:val="00935BA6"/>
    <w:rsid w:val="00936474"/>
    <w:rsid w:val="00936C19"/>
    <w:rsid w:val="009400C3"/>
    <w:rsid w:val="00941CB1"/>
    <w:rsid w:val="00942299"/>
    <w:rsid w:val="009453F7"/>
    <w:rsid w:val="00945639"/>
    <w:rsid w:val="009476C0"/>
    <w:rsid w:val="00953141"/>
    <w:rsid w:val="009540DC"/>
    <w:rsid w:val="00954353"/>
    <w:rsid w:val="00957A17"/>
    <w:rsid w:val="0096015F"/>
    <w:rsid w:val="00960591"/>
    <w:rsid w:val="00961E31"/>
    <w:rsid w:val="00963E34"/>
    <w:rsid w:val="00964DFA"/>
    <w:rsid w:val="00965085"/>
    <w:rsid w:val="00970A69"/>
    <w:rsid w:val="0097179D"/>
    <w:rsid w:val="009719BD"/>
    <w:rsid w:val="00975FFB"/>
    <w:rsid w:val="0098155C"/>
    <w:rsid w:val="00981CCA"/>
    <w:rsid w:val="00983B77"/>
    <w:rsid w:val="00985135"/>
    <w:rsid w:val="0098626B"/>
    <w:rsid w:val="0099391A"/>
    <w:rsid w:val="00995367"/>
    <w:rsid w:val="00996053"/>
    <w:rsid w:val="009972F8"/>
    <w:rsid w:val="00997E71"/>
    <w:rsid w:val="009A0B2F"/>
    <w:rsid w:val="009A1CF4"/>
    <w:rsid w:val="009A37D7"/>
    <w:rsid w:val="009A3B22"/>
    <w:rsid w:val="009A4548"/>
    <w:rsid w:val="009A4E17"/>
    <w:rsid w:val="009A6955"/>
    <w:rsid w:val="009B045F"/>
    <w:rsid w:val="009B0697"/>
    <w:rsid w:val="009B3024"/>
    <w:rsid w:val="009B341C"/>
    <w:rsid w:val="009B5747"/>
    <w:rsid w:val="009C0B81"/>
    <w:rsid w:val="009C3182"/>
    <w:rsid w:val="009C4C88"/>
    <w:rsid w:val="009D11EA"/>
    <w:rsid w:val="009D2C27"/>
    <w:rsid w:val="009D3C37"/>
    <w:rsid w:val="009D4111"/>
    <w:rsid w:val="009D503E"/>
    <w:rsid w:val="009D53DA"/>
    <w:rsid w:val="009E069B"/>
    <w:rsid w:val="009E1209"/>
    <w:rsid w:val="009E2309"/>
    <w:rsid w:val="009E42B9"/>
    <w:rsid w:val="009E4E17"/>
    <w:rsid w:val="009E54B9"/>
    <w:rsid w:val="009E763F"/>
    <w:rsid w:val="009F4C2E"/>
    <w:rsid w:val="009F63B1"/>
    <w:rsid w:val="00A00E8F"/>
    <w:rsid w:val="00A014A3"/>
    <w:rsid w:val="00A01EB3"/>
    <w:rsid w:val="00A027CC"/>
    <w:rsid w:val="00A0412D"/>
    <w:rsid w:val="00A05294"/>
    <w:rsid w:val="00A13328"/>
    <w:rsid w:val="00A15DF0"/>
    <w:rsid w:val="00A163C3"/>
    <w:rsid w:val="00A21211"/>
    <w:rsid w:val="00A228C7"/>
    <w:rsid w:val="00A253F5"/>
    <w:rsid w:val="00A30F8A"/>
    <w:rsid w:val="00A31D70"/>
    <w:rsid w:val="00A31DA1"/>
    <w:rsid w:val="00A33890"/>
    <w:rsid w:val="00A343F8"/>
    <w:rsid w:val="00A34E7F"/>
    <w:rsid w:val="00A4108D"/>
    <w:rsid w:val="00A46F0A"/>
    <w:rsid w:val="00A46F25"/>
    <w:rsid w:val="00A47B28"/>
    <w:rsid w:val="00A47CC2"/>
    <w:rsid w:val="00A502BA"/>
    <w:rsid w:val="00A5310E"/>
    <w:rsid w:val="00A55697"/>
    <w:rsid w:val="00A5591F"/>
    <w:rsid w:val="00A55993"/>
    <w:rsid w:val="00A575CA"/>
    <w:rsid w:val="00A60146"/>
    <w:rsid w:val="00A601A9"/>
    <w:rsid w:val="00A60F6F"/>
    <w:rsid w:val="00A622C4"/>
    <w:rsid w:val="00A6283D"/>
    <w:rsid w:val="00A66947"/>
    <w:rsid w:val="00A67368"/>
    <w:rsid w:val="00A676FF"/>
    <w:rsid w:val="00A725AC"/>
    <w:rsid w:val="00A73696"/>
    <w:rsid w:val="00A73758"/>
    <w:rsid w:val="00A73EBA"/>
    <w:rsid w:val="00A753C7"/>
    <w:rsid w:val="00A754B4"/>
    <w:rsid w:val="00A76665"/>
    <w:rsid w:val="00A76749"/>
    <w:rsid w:val="00A76CA0"/>
    <w:rsid w:val="00A803AF"/>
    <w:rsid w:val="00A80717"/>
    <w:rsid w:val="00A807C1"/>
    <w:rsid w:val="00A82658"/>
    <w:rsid w:val="00A83374"/>
    <w:rsid w:val="00A833EA"/>
    <w:rsid w:val="00A84800"/>
    <w:rsid w:val="00A85036"/>
    <w:rsid w:val="00A86C10"/>
    <w:rsid w:val="00A930F4"/>
    <w:rsid w:val="00A94101"/>
    <w:rsid w:val="00A96172"/>
    <w:rsid w:val="00A96D52"/>
    <w:rsid w:val="00A97C5F"/>
    <w:rsid w:val="00AA0FEA"/>
    <w:rsid w:val="00AA4386"/>
    <w:rsid w:val="00AA4895"/>
    <w:rsid w:val="00AA5BC4"/>
    <w:rsid w:val="00AB0BAD"/>
    <w:rsid w:val="00AB0D6A"/>
    <w:rsid w:val="00AB17F0"/>
    <w:rsid w:val="00AB43B3"/>
    <w:rsid w:val="00AB49B9"/>
    <w:rsid w:val="00AB501D"/>
    <w:rsid w:val="00AB560C"/>
    <w:rsid w:val="00AB758A"/>
    <w:rsid w:val="00AC027E"/>
    <w:rsid w:val="00AC05AB"/>
    <w:rsid w:val="00AC1E7E"/>
    <w:rsid w:val="00AC2CEC"/>
    <w:rsid w:val="00AC507D"/>
    <w:rsid w:val="00AC66E4"/>
    <w:rsid w:val="00AD0118"/>
    <w:rsid w:val="00AD04F2"/>
    <w:rsid w:val="00AD1093"/>
    <w:rsid w:val="00AD2B8F"/>
    <w:rsid w:val="00AD3370"/>
    <w:rsid w:val="00AD4578"/>
    <w:rsid w:val="00AD5FFC"/>
    <w:rsid w:val="00AD68E9"/>
    <w:rsid w:val="00AD6C24"/>
    <w:rsid w:val="00AD761F"/>
    <w:rsid w:val="00AE56C0"/>
    <w:rsid w:val="00AE6CE1"/>
    <w:rsid w:val="00AF35FB"/>
    <w:rsid w:val="00AF7ACC"/>
    <w:rsid w:val="00B00914"/>
    <w:rsid w:val="00B02A8E"/>
    <w:rsid w:val="00B052EE"/>
    <w:rsid w:val="00B1081F"/>
    <w:rsid w:val="00B1231D"/>
    <w:rsid w:val="00B1504B"/>
    <w:rsid w:val="00B1654D"/>
    <w:rsid w:val="00B21A7D"/>
    <w:rsid w:val="00B2496B"/>
    <w:rsid w:val="00B27499"/>
    <w:rsid w:val="00B3010D"/>
    <w:rsid w:val="00B3026E"/>
    <w:rsid w:val="00B30A0C"/>
    <w:rsid w:val="00B32817"/>
    <w:rsid w:val="00B33EF5"/>
    <w:rsid w:val="00B35151"/>
    <w:rsid w:val="00B35985"/>
    <w:rsid w:val="00B403CC"/>
    <w:rsid w:val="00B433F2"/>
    <w:rsid w:val="00B458E8"/>
    <w:rsid w:val="00B47168"/>
    <w:rsid w:val="00B47940"/>
    <w:rsid w:val="00B50C2F"/>
    <w:rsid w:val="00B5397B"/>
    <w:rsid w:val="00B53EE9"/>
    <w:rsid w:val="00B53F6A"/>
    <w:rsid w:val="00B53F9A"/>
    <w:rsid w:val="00B54BED"/>
    <w:rsid w:val="00B6183E"/>
    <w:rsid w:val="00B62809"/>
    <w:rsid w:val="00B65481"/>
    <w:rsid w:val="00B72F2A"/>
    <w:rsid w:val="00B74595"/>
    <w:rsid w:val="00B74716"/>
    <w:rsid w:val="00B7543C"/>
    <w:rsid w:val="00B75B4E"/>
    <w:rsid w:val="00B7675A"/>
    <w:rsid w:val="00B771B3"/>
    <w:rsid w:val="00B771EE"/>
    <w:rsid w:val="00B81898"/>
    <w:rsid w:val="00B82DED"/>
    <w:rsid w:val="00B84966"/>
    <w:rsid w:val="00B8606B"/>
    <w:rsid w:val="00B86CE6"/>
    <w:rsid w:val="00B878E7"/>
    <w:rsid w:val="00B879CC"/>
    <w:rsid w:val="00B95F2D"/>
    <w:rsid w:val="00B96FBE"/>
    <w:rsid w:val="00B97278"/>
    <w:rsid w:val="00B97943"/>
    <w:rsid w:val="00B97F51"/>
    <w:rsid w:val="00BA1D0B"/>
    <w:rsid w:val="00BA233C"/>
    <w:rsid w:val="00BA24DF"/>
    <w:rsid w:val="00BA2B50"/>
    <w:rsid w:val="00BA35E4"/>
    <w:rsid w:val="00BA5F26"/>
    <w:rsid w:val="00BA6972"/>
    <w:rsid w:val="00BA79A1"/>
    <w:rsid w:val="00BB1E0D"/>
    <w:rsid w:val="00BB26C8"/>
    <w:rsid w:val="00BB2C57"/>
    <w:rsid w:val="00BB4D9B"/>
    <w:rsid w:val="00BB73FF"/>
    <w:rsid w:val="00BB7688"/>
    <w:rsid w:val="00BC2936"/>
    <w:rsid w:val="00BC4612"/>
    <w:rsid w:val="00BC64AC"/>
    <w:rsid w:val="00BC6AB5"/>
    <w:rsid w:val="00BC7423"/>
    <w:rsid w:val="00BC79A0"/>
    <w:rsid w:val="00BC7CAC"/>
    <w:rsid w:val="00BC7D0E"/>
    <w:rsid w:val="00BD1C8F"/>
    <w:rsid w:val="00BD1CF6"/>
    <w:rsid w:val="00BD66E6"/>
    <w:rsid w:val="00BD6B11"/>
    <w:rsid w:val="00BD6D76"/>
    <w:rsid w:val="00BE3A73"/>
    <w:rsid w:val="00BE56B3"/>
    <w:rsid w:val="00BE676D"/>
    <w:rsid w:val="00BF04E8"/>
    <w:rsid w:val="00BF16BF"/>
    <w:rsid w:val="00BF21EB"/>
    <w:rsid w:val="00BF4D1F"/>
    <w:rsid w:val="00BF76BE"/>
    <w:rsid w:val="00C02A73"/>
    <w:rsid w:val="00C04C10"/>
    <w:rsid w:val="00C063D2"/>
    <w:rsid w:val="00C07FD9"/>
    <w:rsid w:val="00C10955"/>
    <w:rsid w:val="00C1130A"/>
    <w:rsid w:val="00C11A5E"/>
    <w:rsid w:val="00C11C4D"/>
    <w:rsid w:val="00C14B3F"/>
    <w:rsid w:val="00C152F5"/>
    <w:rsid w:val="00C1549B"/>
    <w:rsid w:val="00C15D0E"/>
    <w:rsid w:val="00C160EB"/>
    <w:rsid w:val="00C162C0"/>
    <w:rsid w:val="00C1712C"/>
    <w:rsid w:val="00C1734C"/>
    <w:rsid w:val="00C20634"/>
    <w:rsid w:val="00C21176"/>
    <w:rsid w:val="00C212E0"/>
    <w:rsid w:val="00C23E16"/>
    <w:rsid w:val="00C24D46"/>
    <w:rsid w:val="00C26966"/>
    <w:rsid w:val="00C27017"/>
    <w:rsid w:val="00C27753"/>
    <w:rsid w:val="00C27E37"/>
    <w:rsid w:val="00C31BA3"/>
    <w:rsid w:val="00C32713"/>
    <w:rsid w:val="00C33113"/>
    <w:rsid w:val="00C34717"/>
    <w:rsid w:val="00C351B8"/>
    <w:rsid w:val="00C404AB"/>
    <w:rsid w:val="00C410D9"/>
    <w:rsid w:val="00C415DD"/>
    <w:rsid w:val="00C43C68"/>
    <w:rsid w:val="00C44DB7"/>
    <w:rsid w:val="00C4510A"/>
    <w:rsid w:val="00C45DB5"/>
    <w:rsid w:val="00C47F2E"/>
    <w:rsid w:val="00C506F8"/>
    <w:rsid w:val="00C51529"/>
    <w:rsid w:val="00C52BA6"/>
    <w:rsid w:val="00C5463E"/>
    <w:rsid w:val="00C56331"/>
    <w:rsid w:val="00C57957"/>
    <w:rsid w:val="00C57A1A"/>
    <w:rsid w:val="00C57B38"/>
    <w:rsid w:val="00C60BBD"/>
    <w:rsid w:val="00C61A38"/>
    <w:rsid w:val="00C61D7C"/>
    <w:rsid w:val="00C6258F"/>
    <w:rsid w:val="00C62C41"/>
    <w:rsid w:val="00C63DF6"/>
    <w:rsid w:val="00C63E58"/>
    <w:rsid w:val="00C63EB4"/>
    <w:rsid w:val="00C6495E"/>
    <w:rsid w:val="00C665A2"/>
    <w:rsid w:val="00C670EE"/>
    <w:rsid w:val="00C67E3B"/>
    <w:rsid w:val="00C71F4C"/>
    <w:rsid w:val="00C73E03"/>
    <w:rsid w:val="00C74EEC"/>
    <w:rsid w:val="00C77B29"/>
    <w:rsid w:val="00C8343C"/>
    <w:rsid w:val="00C84DF3"/>
    <w:rsid w:val="00C85DEA"/>
    <w:rsid w:val="00C87039"/>
    <w:rsid w:val="00C8718B"/>
    <w:rsid w:val="00C872E4"/>
    <w:rsid w:val="00C878D9"/>
    <w:rsid w:val="00C90311"/>
    <w:rsid w:val="00C90AEE"/>
    <w:rsid w:val="00C91647"/>
    <w:rsid w:val="00C91C26"/>
    <w:rsid w:val="00C9641B"/>
    <w:rsid w:val="00C971D0"/>
    <w:rsid w:val="00CA2BB2"/>
    <w:rsid w:val="00CA435D"/>
    <w:rsid w:val="00CA53BB"/>
    <w:rsid w:val="00CA5C89"/>
    <w:rsid w:val="00CA6E58"/>
    <w:rsid w:val="00CA73D5"/>
    <w:rsid w:val="00CA7C7B"/>
    <w:rsid w:val="00CB2158"/>
    <w:rsid w:val="00CB2FC9"/>
    <w:rsid w:val="00CB5068"/>
    <w:rsid w:val="00CB5423"/>
    <w:rsid w:val="00CB5874"/>
    <w:rsid w:val="00CB6A15"/>
    <w:rsid w:val="00CB7D2B"/>
    <w:rsid w:val="00CC1C87"/>
    <w:rsid w:val="00CC3000"/>
    <w:rsid w:val="00CC4859"/>
    <w:rsid w:val="00CC5224"/>
    <w:rsid w:val="00CC7A35"/>
    <w:rsid w:val="00CD072A"/>
    <w:rsid w:val="00CD1070"/>
    <w:rsid w:val="00CD1DDA"/>
    <w:rsid w:val="00CD2E92"/>
    <w:rsid w:val="00CD378F"/>
    <w:rsid w:val="00CD40B1"/>
    <w:rsid w:val="00CD51E0"/>
    <w:rsid w:val="00CD57D9"/>
    <w:rsid w:val="00CD729F"/>
    <w:rsid w:val="00CD7F73"/>
    <w:rsid w:val="00CE26C5"/>
    <w:rsid w:val="00CE2CDD"/>
    <w:rsid w:val="00CE36AF"/>
    <w:rsid w:val="00CE47F3"/>
    <w:rsid w:val="00CE54DD"/>
    <w:rsid w:val="00CE5881"/>
    <w:rsid w:val="00CF09A7"/>
    <w:rsid w:val="00CF0DA5"/>
    <w:rsid w:val="00CF26E3"/>
    <w:rsid w:val="00CF4911"/>
    <w:rsid w:val="00CF4CD9"/>
    <w:rsid w:val="00CF5D31"/>
    <w:rsid w:val="00CF5F3B"/>
    <w:rsid w:val="00CF7733"/>
    <w:rsid w:val="00CF791A"/>
    <w:rsid w:val="00D00513"/>
    <w:rsid w:val="00D00D7D"/>
    <w:rsid w:val="00D030AE"/>
    <w:rsid w:val="00D06A61"/>
    <w:rsid w:val="00D1007A"/>
    <w:rsid w:val="00D126BA"/>
    <w:rsid w:val="00D139C8"/>
    <w:rsid w:val="00D14A3C"/>
    <w:rsid w:val="00D17374"/>
    <w:rsid w:val="00D17F81"/>
    <w:rsid w:val="00D22EDE"/>
    <w:rsid w:val="00D25690"/>
    <w:rsid w:val="00D2710E"/>
    <w:rsid w:val="00D2758C"/>
    <w:rsid w:val="00D275CA"/>
    <w:rsid w:val="00D2789B"/>
    <w:rsid w:val="00D30365"/>
    <w:rsid w:val="00D3052D"/>
    <w:rsid w:val="00D33A7D"/>
    <w:rsid w:val="00D345AB"/>
    <w:rsid w:val="00D41566"/>
    <w:rsid w:val="00D424D8"/>
    <w:rsid w:val="00D42E53"/>
    <w:rsid w:val="00D452F4"/>
    <w:rsid w:val="00D458EC"/>
    <w:rsid w:val="00D464E7"/>
    <w:rsid w:val="00D466BB"/>
    <w:rsid w:val="00D501B0"/>
    <w:rsid w:val="00D52582"/>
    <w:rsid w:val="00D531D0"/>
    <w:rsid w:val="00D54293"/>
    <w:rsid w:val="00D56A0E"/>
    <w:rsid w:val="00D56E45"/>
    <w:rsid w:val="00D57AD3"/>
    <w:rsid w:val="00D6024D"/>
    <w:rsid w:val="00D62F25"/>
    <w:rsid w:val="00D635FE"/>
    <w:rsid w:val="00D64A13"/>
    <w:rsid w:val="00D66A7B"/>
    <w:rsid w:val="00D711E4"/>
    <w:rsid w:val="00D71203"/>
    <w:rsid w:val="00D729DE"/>
    <w:rsid w:val="00D732EF"/>
    <w:rsid w:val="00D74FC7"/>
    <w:rsid w:val="00D75B6A"/>
    <w:rsid w:val="00D7747F"/>
    <w:rsid w:val="00D778DF"/>
    <w:rsid w:val="00D82442"/>
    <w:rsid w:val="00D837AD"/>
    <w:rsid w:val="00D84BDA"/>
    <w:rsid w:val="00D86D9E"/>
    <w:rsid w:val="00D87013"/>
    <w:rsid w:val="00D876A8"/>
    <w:rsid w:val="00D87F26"/>
    <w:rsid w:val="00D913F0"/>
    <w:rsid w:val="00D93063"/>
    <w:rsid w:val="00D933B0"/>
    <w:rsid w:val="00D93BD7"/>
    <w:rsid w:val="00D951FC"/>
    <w:rsid w:val="00D977E8"/>
    <w:rsid w:val="00D97B16"/>
    <w:rsid w:val="00DA08C6"/>
    <w:rsid w:val="00DA119B"/>
    <w:rsid w:val="00DA1B8C"/>
    <w:rsid w:val="00DA3964"/>
    <w:rsid w:val="00DA6091"/>
    <w:rsid w:val="00DA63AD"/>
    <w:rsid w:val="00DB1C89"/>
    <w:rsid w:val="00DB3533"/>
    <w:rsid w:val="00DB3763"/>
    <w:rsid w:val="00DB4029"/>
    <w:rsid w:val="00DB43E5"/>
    <w:rsid w:val="00DB5F4D"/>
    <w:rsid w:val="00DB66F2"/>
    <w:rsid w:val="00DB675B"/>
    <w:rsid w:val="00DB6DA5"/>
    <w:rsid w:val="00DC03BC"/>
    <w:rsid w:val="00DC076B"/>
    <w:rsid w:val="00DC186F"/>
    <w:rsid w:val="00DC211E"/>
    <w:rsid w:val="00DC252F"/>
    <w:rsid w:val="00DC6050"/>
    <w:rsid w:val="00DC6445"/>
    <w:rsid w:val="00DD1541"/>
    <w:rsid w:val="00DD35E1"/>
    <w:rsid w:val="00DD43EA"/>
    <w:rsid w:val="00DD730C"/>
    <w:rsid w:val="00DD7D8A"/>
    <w:rsid w:val="00DD7EF1"/>
    <w:rsid w:val="00DE2A23"/>
    <w:rsid w:val="00DE3B3A"/>
    <w:rsid w:val="00DE678F"/>
    <w:rsid w:val="00DE6F44"/>
    <w:rsid w:val="00DE7C3D"/>
    <w:rsid w:val="00DF1B58"/>
    <w:rsid w:val="00DF2416"/>
    <w:rsid w:val="00DF259D"/>
    <w:rsid w:val="00DF3A47"/>
    <w:rsid w:val="00DF4200"/>
    <w:rsid w:val="00DF5D3E"/>
    <w:rsid w:val="00E009DA"/>
    <w:rsid w:val="00E037D9"/>
    <w:rsid w:val="00E04927"/>
    <w:rsid w:val="00E05ABD"/>
    <w:rsid w:val="00E104A0"/>
    <w:rsid w:val="00E11A48"/>
    <w:rsid w:val="00E11C26"/>
    <w:rsid w:val="00E125E4"/>
    <w:rsid w:val="00E130EB"/>
    <w:rsid w:val="00E1491C"/>
    <w:rsid w:val="00E162CD"/>
    <w:rsid w:val="00E17FA5"/>
    <w:rsid w:val="00E21BFE"/>
    <w:rsid w:val="00E21C88"/>
    <w:rsid w:val="00E223AC"/>
    <w:rsid w:val="00E245EC"/>
    <w:rsid w:val="00E266AC"/>
    <w:rsid w:val="00E26930"/>
    <w:rsid w:val="00E27257"/>
    <w:rsid w:val="00E27F4F"/>
    <w:rsid w:val="00E30741"/>
    <w:rsid w:val="00E33C65"/>
    <w:rsid w:val="00E35B3E"/>
    <w:rsid w:val="00E449D0"/>
    <w:rsid w:val="00E44A34"/>
    <w:rsid w:val="00E4506A"/>
    <w:rsid w:val="00E45C88"/>
    <w:rsid w:val="00E50172"/>
    <w:rsid w:val="00E5281C"/>
    <w:rsid w:val="00E5315F"/>
    <w:rsid w:val="00E53F99"/>
    <w:rsid w:val="00E541FC"/>
    <w:rsid w:val="00E54BE2"/>
    <w:rsid w:val="00E552E2"/>
    <w:rsid w:val="00E56510"/>
    <w:rsid w:val="00E609B0"/>
    <w:rsid w:val="00E62EA8"/>
    <w:rsid w:val="00E67A6E"/>
    <w:rsid w:val="00E70096"/>
    <w:rsid w:val="00E71B43"/>
    <w:rsid w:val="00E73068"/>
    <w:rsid w:val="00E7332E"/>
    <w:rsid w:val="00E81612"/>
    <w:rsid w:val="00E818F8"/>
    <w:rsid w:val="00E82BD7"/>
    <w:rsid w:val="00E859E3"/>
    <w:rsid w:val="00E85D8A"/>
    <w:rsid w:val="00E86DEE"/>
    <w:rsid w:val="00E87D18"/>
    <w:rsid w:val="00E87D62"/>
    <w:rsid w:val="00E90F5F"/>
    <w:rsid w:val="00E939EA"/>
    <w:rsid w:val="00E93C1E"/>
    <w:rsid w:val="00E95EC0"/>
    <w:rsid w:val="00E97333"/>
    <w:rsid w:val="00E973B9"/>
    <w:rsid w:val="00E97E3D"/>
    <w:rsid w:val="00EA486E"/>
    <w:rsid w:val="00EA4FA3"/>
    <w:rsid w:val="00EB001B"/>
    <w:rsid w:val="00EB3082"/>
    <w:rsid w:val="00EB555C"/>
    <w:rsid w:val="00EB6C33"/>
    <w:rsid w:val="00EB7D34"/>
    <w:rsid w:val="00EC148A"/>
    <w:rsid w:val="00EC1593"/>
    <w:rsid w:val="00EC1DEA"/>
    <w:rsid w:val="00EC2443"/>
    <w:rsid w:val="00EC6D3A"/>
    <w:rsid w:val="00EC6F62"/>
    <w:rsid w:val="00ED2EA2"/>
    <w:rsid w:val="00ED5E04"/>
    <w:rsid w:val="00ED6019"/>
    <w:rsid w:val="00ED7830"/>
    <w:rsid w:val="00EE156A"/>
    <w:rsid w:val="00EE2BFF"/>
    <w:rsid w:val="00EE3909"/>
    <w:rsid w:val="00EF0114"/>
    <w:rsid w:val="00EF1C85"/>
    <w:rsid w:val="00EF4205"/>
    <w:rsid w:val="00EF461E"/>
    <w:rsid w:val="00EF5939"/>
    <w:rsid w:val="00EF621A"/>
    <w:rsid w:val="00EF6FCD"/>
    <w:rsid w:val="00EF7B9B"/>
    <w:rsid w:val="00F01714"/>
    <w:rsid w:val="00F0258F"/>
    <w:rsid w:val="00F02D06"/>
    <w:rsid w:val="00F030E7"/>
    <w:rsid w:val="00F033CF"/>
    <w:rsid w:val="00F056E5"/>
    <w:rsid w:val="00F05C86"/>
    <w:rsid w:val="00F06FDD"/>
    <w:rsid w:val="00F10819"/>
    <w:rsid w:val="00F11219"/>
    <w:rsid w:val="00F141FF"/>
    <w:rsid w:val="00F14645"/>
    <w:rsid w:val="00F16F35"/>
    <w:rsid w:val="00F17559"/>
    <w:rsid w:val="00F2229D"/>
    <w:rsid w:val="00F253F9"/>
    <w:rsid w:val="00F25ABB"/>
    <w:rsid w:val="00F266F0"/>
    <w:rsid w:val="00F26F37"/>
    <w:rsid w:val="00F26F62"/>
    <w:rsid w:val="00F27963"/>
    <w:rsid w:val="00F30103"/>
    <w:rsid w:val="00F30446"/>
    <w:rsid w:val="00F4135D"/>
    <w:rsid w:val="00F41B28"/>
    <w:rsid w:val="00F41F1B"/>
    <w:rsid w:val="00F46BD9"/>
    <w:rsid w:val="00F4788D"/>
    <w:rsid w:val="00F4797B"/>
    <w:rsid w:val="00F5143A"/>
    <w:rsid w:val="00F53991"/>
    <w:rsid w:val="00F602A0"/>
    <w:rsid w:val="00F60BE0"/>
    <w:rsid w:val="00F6280E"/>
    <w:rsid w:val="00F64CB2"/>
    <w:rsid w:val="00F65680"/>
    <w:rsid w:val="00F656E1"/>
    <w:rsid w:val="00F666EC"/>
    <w:rsid w:val="00F67F2D"/>
    <w:rsid w:val="00F7050A"/>
    <w:rsid w:val="00F71012"/>
    <w:rsid w:val="00F75533"/>
    <w:rsid w:val="00F77ECD"/>
    <w:rsid w:val="00F8036D"/>
    <w:rsid w:val="00F8054C"/>
    <w:rsid w:val="00F809DC"/>
    <w:rsid w:val="00F839B1"/>
    <w:rsid w:val="00F86EB0"/>
    <w:rsid w:val="00F87592"/>
    <w:rsid w:val="00F878CB"/>
    <w:rsid w:val="00F87BDA"/>
    <w:rsid w:val="00F929A5"/>
    <w:rsid w:val="00F943EB"/>
    <w:rsid w:val="00F94489"/>
    <w:rsid w:val="00F9689E"/>
    <w:rsid w:val="00FA0E0F"/>
    <w:rsid w:val="00FA154B"/>
    <w:rsid w:val="00FA1B4E"/>
    <w:rsid w:val="00FA3811"/>
    <w:rsid w:val="00FA3A3D"/>
    <w:rsid w:val="00FA3B9F"/>
    <w:rsid w:val="00FA3F06"/>
    <w:rsid w:val="00FA4A26"/>
    <w:rsid w:val="00FA7000"/>
    <w:rsid w:val="00FA7084"/>
    <w:rsid w:val="00FA7BEF"/>
    <w:rsid w:val="00FA7C96"/>
    <w:rsid w:val="00FB1105"/>
    <w:rsid w:val="00FB18D3"/>
    <w:rsid w:val="00FB1929"/>
    <w:rsid w:val="00FB5FD9"/>
    <w:rsid w:val="00FB6264"/>
    <w:rsid w:val="00FB6713"/>
    <w:rsid w:val="00FB7FFE"/>
    <w:rsid w:val="00FC08C2"/>
    <w:rsid w:val="00FC2DAC"/>
    <w:rsid w:val="00FC5459"/>
    <w:rsid w:val="00FC6486"/>
    <w:rsid w:val="00FC683B"/>
    <w:rsid w:val="00FD1398"/>
    <w:rsid w:val="00FD33AB"/>
    <w:rsid w:val="00FD3BA4"/>
    <w:rsid w:val="00FD4724"/>
    <w:rsid w:val="00FD4A68"/>
    <w:rsid w:val="00FD68ED"/>
    <w:rsid w:val="00FD7E00"/>
    <w:rsid w:val="00FE2824"/>
    <w:rsid w:val="00FE2B44"/>
    <w:rsid w:val="00FE2EA5"/>
    <w:rsid w:val="00FE2F0E"/>
    <w:rsid w:val="00FE346D"/>
    <w:rsid w:val="00FE53F2"/>
    <w:rsid w:val="00FE661F"/>
    <w:rsid w:val="00FE67E9"/>
    <w:rsid w:val="00FF0400"/>
    <w:rsid w:val="00FF3D6B"/>
    <w:rsid w:val="00FF4FFD"/>
    <w:rsid w:val="00FF5407"/>
    <w:rsid w:val="00FF5A64"/>
    <w:rsid w:val="00FF5B44"/>
    <w:rsid w:val="00FF7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CB8B2"/>
  <w15:docId w15:val="{649D877F-9BED-487D-AAD2-D52E3D81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91F"/>
    <w:rPr>
      <w:rFonts w:ascii="Times New Roman" w:eastAsia="Times New Roman" w:hAnsi="Times New Roman"/>
      <w:sz w:val="24"/>
      <w:szCs w:val="24"/>
    </w:rPr>
  </w:style>
  <w:style w:type="paragraph" w:styleId="Heading1">
    <w:name w:val="heading 1"/>
    <w:basedOn w:val="Normal"/>
    <w:next w:val="BodyTextL25"/>
    <w:link w:val="Heading1Char"/>
    <w:uiPriority w:val="9"/>
    <w:unhideWhenUsed/>
    <w:qFormat/>
    <w:rsid w:val="002B0485"/>
    <w:pPr>
      <w:keepNext/>
      <w:keepLines/>
      <w:numPr>
        <w:numId w:val="3"/>
      </w:numPr>
      <w:spacing w:before="240" w:after="120"/>
      <w:outlineLvl w:val="0"/>
    </w:pPr>
    <w:rPr>
      <w:rFonts w:ascii="Arial" w:hAnsi="Arial"/>
      <w:b/>
      <w:bCs/>
      <w:noProof/>
      <w:sz w:val="26"/>
      <w:szCs w:val="26"/>
    </w:rPr>
  </w:style>
  <w:style w:type="paragraph" w:styleId="Heading2">
    <w:name w:val="heading 2"/>
    <w:basedOn w:val="Normal"/>
    <w:next w:val="BodyTextL25"/>
    <w:link w:val="Heading2Char"/>
    <w:uiPriority w:val="9"/>
    <w:unhideWhenUsed/>
    <w:qFormat/>
    <w:rsid w:val="005677A2"/>
    <w:pPr>
      <w:keepNext/>
      <w:numPr>
        <w:ilvl w:val="1"/>
        <w:numId w:val="3"/>
      </w:numPr>
      <w:spacing w:before="240" w:after="120"/>
      <w:outlineLvl w:val="1"/>
    </w:pPr>
    <w:rPr>
      <w:rFonts w:ascii="Arial" w:hAnsi="Arial"/>
      <w:b/>
      <w:bCs/>
      <w:sz w:val="26"/>
      <w:szCs w:val="26"/>
    </w:rPr>
  </w:style>
  <w:style w:type="paragraph" w:styleId="Heading3">
    <w:name w:val="heading 3"/>
    <w:basedOn w:val="Normal"/>
    <w:next w:val="Normal"/>
    <w:link w:val="Heading3Char"/>
    <w:uiPriority w:val="9"/>
    <w:unhideWhenUsed/>
    <w:qFormat/>
    <w:rsid w:val="005677A2"/>
    <w:pPr>
      <w:keepNext/>
      <w:numPr>
        <w:ilvl w:val="2"/>
        <w:numId w:val="3"/>
      </w:numPr>
      <w:spacing w:before="240" w:after="120"/>
      <w:outlineLvl w:val="2"/>
    </w:pPr>
    <w:rPr>
      <w:rFonts w:ascii="Arial" w:hAnsi="Arial"/>
      <w:b/>
      <w:bCs/>
      <w:szCs w:val="26"/>
    </w:rPr>
  </w:style>
  <w:style w:type="paragraph" w:styleId="Heading4">
    <w:name w:val="heading 4"/>
    <w:basedOn w:val="BodyTextL25"/>
    <w:next w:val="BodyTextL25"/>
    <w:link w:val="Heading4Char"/>
    <w:unhideWhenUsed/>
    <w:qFormat/>
    <w:rsid w:val="006C6C60"/>
    <w:pPr>
      <w:keepNext/>
      <w:spacing w:before="0" w:after="0"/>
      <w:ind w:left="720"/>
      <w:outlineLvl w:val="3"/>
    </w:pPr>
    <w:rPr>
      <w:bCs/>
      <w:color w:val="FFFFFF" w:themeColor="background1"/>
      <w:sz w:val="6"/>
      <w:szCs w:val="28"/>
    </w:rPr>
  </w:style>
  <w:style w:type="paragraph" w:styleId="Heading5">
    <w:name w:val="heading 5"/>
    <w:basedOn w:val="Normal"/>
    <w:next w:val="Normal"/>
    <w:link w:val="Heading5Char"/>
    <w:unhideWhenUsed/>
    <w:qFormat/>
    <w:rsid w:val="00AB17F0"/>
    <w:pPr>
      <w:spacing w:before="240"/>
      <w:outlineLvl w:val="4"/>
    </w:pPr>
    <w:rPr>
      <w:rFonts w:ascii="Arial" w:hAnsi="Arial"/>
      <w:b/>
      <w:bCs/>
      <w:i/>
      <w:iCs/>
      <w:sz w:val="26"/>
      <w:szCs w:val="26"/>
    </w:rPr>
  </w:style>
  <w:style w:type="paragraph" w:styleId="Heading6">
    <w:name w:val="heading 6"/>
    <w:basedOn w:val="Normal"/>
    <w:next w:val="Normal"/>
    <w:link w:val="Heading6Char"/>
    <w:unhideWhenUsed/>
    <w:qFormat/>
    <w:rsid w:val="00797F58"/>
    <w:pPr>
      <w:spacing w:before="240"/>
      <w:outlineLvl w:val="5"/>
    </w:pPr>
    <w:rPr>
      <w:rFonts w:ascii="Arial" w:hAnsi="Arial"/>
      <w:b/>
      <w:bCs/>
    </w:rPr>
  </w:style>
  <w:style w:type="paragraph" w:styleId="Heading7">
    <w:name w:val="heading 7"/>
    <w:basedOn w:val="Normal"/>
    <w:next w:val="Normal"/>
    <w:link w:val="Heading7Char"/>
    <w:semiHidden/>
    <w:unhideWhenUsed/>
    <w:qFormat/>
    <w:rsid w:val="00231DCA"/>
    <w:pPr>
      <w:spacing w:before="240"/>
      <w:outlineLvl w:val="6"/>
    </w:pPr>
    <w:rPr>
      <w:sz w:val="20"/>
    </w:rPr>
  </w:style>
  <w:style w:type="paragraph" w:styleId="Heading8">
    <w:name w:val="heading 8"/>
    <w:basedOn w:val="Normal"/>
    <w:next w:val="Normal"/>
    <w:link w:val="Heading8Char"/>
    <w:semiHidden/>
    <w:unhideWhenUsed/>
    <w:qFormat/>
    <w:rsid w:val="00231DCA"/>
    <w:pPr>
      <w:spacing w:before="240"/>
      <w:outlineLvl w:val="7"/>
    </w:pPr>
    <w:rPr>
      <w:i/>
      <w:iCs/>
      <w:sz w:val="20"/>
    </w:rPr>
  </w:style>
  <w:style w:type="paragraph" w:styleId="Heading9">
    <w:name w:val="heading 9"/>
    <w:basedOn w:val="Normal"/>
    <w:next w:val="Normal"/>
    <w:link w:val="Heading9Char"/>
    <w:semiHidden/>
    <w:unhideWhenUsed/>
    <w:qFormat/>
    <w:rsid w:val="00231DCA"/>
    <w:p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B0485"/>
    <w:rPr>
      <w:rFonts w:eastAsia="Times New Roman"/>
      <w:b/>
      <w:bCs/>
      <w:noProof/>
      <w:sz w:val="26"/>
      <w:szCs w:val="26"/>
    </w:rPr>
  </w:style>
  <w:style w:type="character" w:customStyle="1" w:styleId="Heading2Char">
    <w:name w:val="Heading 2 Char"/>
    <w:link w:val="Heading2"/>
    <w:uiPriority w:val="9"/>
    <w:rsid w:val="005677A2"/>
    <w:rPr>
      <w:rFonts w:eastAsia="Times New Roman"/>
      <w:b/>
      <w:bCs/>
      <w:sz w:val="26"/>
      <w:szCs w:val="26"/>
    </w:rPr>
  </w:style>
  <w:style w:type="paragraph" w:customStyle="1" w:styleId="ClientNote">
    <w:name w:val="Client Note"/>
    <w:basedOn w:val="Normal"/>
    <w:next w:val="Normal"/>
    <w:autoRedefine/>
    <w:semiHidden/>
    <w:unhideWhenUsed/>
    <w:qFormat/>
    <w:rsid w:val="003C7902"/>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6C6C60"/>
    <w:pPr>
      <w:spacing w:after="360"/>
      <w:ind w:left="720"/>
    </w:pPr>
    <w:rPr>
      <w:color w:val="FFFFFF" w:themeColor="background1"/>
    </w:r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3F6013"/>
    <w:pPr>
      <w:tabs>
        <w:tab w:val="right" w:pos="10080"/>
        <w:tab w:val="right" w:pos="10800"/>
      </w:tabs>
    </w:pPr>
    <w:rPr>
      <w:sz w:val="16"/>
    </w:rPr>
  </w:style>
  <w:style w:type="character" w:customStyle="1" w:styleId="FooterChar">
    <w:name w:val="Footer Char"/>
    <w:link w:val="Footer"/>
    <w:uiPriority w:val="99"/>
    <w:rsid w:val="003F6013"/>
    <w:rPr>
      <w:sz w:val="16"/>
      <w:szCs w:val="22"/>
    </w:rPr>
  </w:style>
  <w:style w:type="paragraph" w:styleId="BalloonText">
    <w:name w:val="Balloon Text"/>
    <w:basedOn w:val="Normal"/>
    <w:link w:val="BalloonTextChar"/>
    <w:uiPriority w:val="99"/>
    <w:semiHidden/>
    <w:unhideWhenUsed/>
    <w:rsid w:val="0090659A"/>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9E763F"/>
    <w:pPr>
      <w:numPr>
        <w:numId w:val="1"/>
      </w:numPr>
    </w:pPr>
  </w:style>
  <w:style w:type="paragraph" w:customStyle="1" w:styleId="Bulletlevel2">
    <w:name w:val="Bullet level 2"/>
    <w:basedOn w:val="BodyTextL25"/>
    <w:qFormat/>
    <w:rsid w:val="0036440C"/>
    <w:pPr>
      <w:numPr>
        <w:numId w:val="4"/>
      </w:numPr>
      <w:ind w:left="1080"/>
    </w:pPr>
  </w:style>
  <w:style w:type="paragraph" w:customStyle="1" w:styleId="InstNoteRed">
    <w:name w:val="Inst Note Red"/>
    <w:basedOn w:val="Normal"/>
    <w:qFormat/>
    <w:rsid w:val="0098626B"/>
    <w:rPr>
      <w:rFonts w:ascii="Arial" w:hAnsi="Arial"/>
      <w:color w:val="EE0000"/>
      <w:sz w:val="20"/>
    </w:rPr>
  </w:style>
  <w:style w:type="paragraph" w:customStyle="1" w:styleId="ConfigWindow">
    <w:name w:val="Config Window"/>
    <w:basedOn w:val="BodyText"/>
    <w:next w:val="BodyTextL25"/>
    <w:qFormat/>
    <w:rsid w:val="006C6C60"/>
    <w:pPr>
      <w:spacing w:before="0" w:after="0"/>
    </w:pPr>
    <w:rPr>
      <w:i/>
      <w:color w:val="FFFFFF" w:themeColor="background1"/>
      <w:sz w:val="6"/>
    </w:rPr>
  </w:style>
  <w:style w:type="paragraph" w:customStyle="1" w:styleId="SubStepAlpha">
    <w:name w:val="SubStep Alpha"/>
    <w:basedOn w:val="BodyTextL25"/>
    <w:qFormat/>
    <w:rsid w:val="006A449F"/>
    <w:pPr>
      <w:numPr>
        <w:ilvl w:val="3"/>
        <w:numId w:val="3"/>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E818F8"/>
    <w:pPr>
      <w:spacing w:before="120" w:after="120"/>
      <w:ind w:left="720"/>
    </w:pPr>
    <w:rPr>
      <w:rFonts w:ascii="Arial" w:hAnsi="Arial"/>
      <w:sz w:val="20"/>
    </w:rPr>
  </w:style>
  <w:style w:type="paragraph" w:customStyle="1" w:styleId="BodyTextL25">
    <w:name w:val="Body Text L25"/>
    <w:basedOn w:val="Normal"/>
    <w:link w:val="BodyTextL25Char"/>
    <w:qFormat/>
    <w:rsid w:val="00F87BDA"/>
    <w:pPr>
      <w:spacing w:before="120" w:after="120"/>
      <w:ind w:left="360"/>
    </w:pPr>
    <w:rPr>
      <w:rFonts w:ascii="Arial" w:hAnsi="Arial"/>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A930F4"/>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343F8"/>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3"/>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2"/>
      </w:numPr>
    </w:pPr>
  </w:style>
  <w:style w:type="numbering" w:customStyle="1" w:styleId="SectionList">
    <w:name w:val="Section_List"/>
    <w:basedOn w:val="NoList"/>
    <w:uiPriority w:val="99"/>
    <w:rsid w:val="00596998"/>
    <w:pPr>
      <w:numPr>
        <w:numId w:val="2"/>
      </w:numPr>
    </w:pPr>
  </w:style>
  <w:style w:type="character" w:customStyle="1" w:styleId="Heading4Char">
    <w:name w:val="Heading 4 Char"/>
    <w:basedOn w:val="DefaultParagraphFont"/>
    <w:link w:val="Heading4"/>
    <w:rsid w:val="006C6C60"/>
    <w:rPr>
      <w:rFonts w:eastAsia="Times New Roman"/>
      <w:bCs/>
      <w:color w:val="FFFFFF" w:themeColor="background1"/>
      <w:sz w:val="6"/>
      <w:szCs w:val="28"/>
    </w:rPr>
  </w:style>
  <w:style w:type="character" w:customStyle="1" w:styleId="Heading5Char">
    <w:name w:val="Heading 5 Char"/>
    <w:basedOn w:val="DefaultParagraphFont"/>
    <w:link w:val="Heading5"/>
    <w:rsid w:val="00AB17F0"/>
    <w:rPr>
      <w:rFonts w:eastAsia="Times New Roman"/>
      <w:b/>
      <w:bCs/>
      <w:i/>
      <w:iCs/>
      <w:sz w:val="26"/>
      <w:szCs w:val="26"/>
    </w:rPr>
  </w:style>
  <w:style w:type="character" w:customStyle="1" w:styleId="Heading6Char">
    <w:name w:val="Heading 6 Char"/>
    <w:basedOn w:val="DefaultParagraphFont"/>
    <w:link w:val="Heading6"/>
    <w:rsid w:val="00797F58"/>
    <w:rPr>
      <w:rFonts w:eastAsia="Times New Roman"/>
      <w:b/>
      <w:bCs/>
      <w:sz w:val="24"/>
      <w:szCs w:val="24"/>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5677A2"/>
    <w:rPr>
      <w:rFonts w:eastAsia="Times New Roman"/>
      <w:b/>
      <w:bCs/>
      <w:sz w:val="24"/>
      <w:szCs w:val="26"/>
    </w:rPr>
  </w:style>
  <w:style w:type="paragraph" w:styleId="EndnoteText">
    <w:name w:val="endnote text"/>
    <w:basedOn w:val="Normal"/>
    <w:link w:val="EndnoteTextChar"/>
    <w:semiHidden/>
    <w:rsid w:val="00231DCA"/>
    <w:rPr>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rPr>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ind w:left="240" w:hanging="240"/>
    </w:pPr>
    <w:rPr>
      <w:sz w:val="20"/>
    </w:rPr>
  </w:style>
  <w:style w:type="paragraph" w:styleId="Index2">
    <w:name w:val="index 2"/>
    <w:basedOn w:val="Normal"/>
    <w:next w:val="Normal"/>
    <w:autoRedefine/>
    <w:semiHidden/>
    <w:rsid w:val="00231DCA"/>
    <w:pPr>
      <w:ind w:left="480" w:hanging="240"/>
    </w:pPr>
    <w:rPr>
      <w:sz w:val="20"/>
    </w:rPr>
  </w:style>
  <w:style w:type="paragraph" w:styleId="Index3">
    <w:name w:val="index 3"/>
    <w:basedOn w:val="Normal"/>
    <w:next w:val="Normal"/>
    <w:autoRedefine/>
    <w:semiHidden/>
    <w:rsid w:val="00231DCA"/>
    <w:pPr>
      <w:ind w:left="720" w:hanging="240"/>
    </w:pPr>
    <w:rPr>
      <w:sz w:val="20"/>
    </w:rPr>
  </w:style>
  <w:style w:type="paragraph" w:styleId="Index4">
    <w:name w:val="index 4"/>
    <w:basedOn w:val="Normal"/>
    <w:next w:val="Normal"/>
    <w:autoRedefine/>
    <w:semiHidden/>
    <w:rsid w:val="00231DCA"/>
    <w:pPr>
      <w:ind w:left="960" w:hanging="240"/>
    </w:pPr>
    <w:rPr>
      <w:sz w:val="20"/>
    </w:rPr>
  </w:style>
  <w:style w:type="paragraph" w:styleId="Index5">
    <w:name w:val="index 5"/>
    <w:basedOn w:val="Normal"/>
    <w:next w:val="Normal"/>
    <w:autoRedefine/>
    <w:semiHidden/>
    <w:rsid w:val="00231DCA"/>
    <w:pPr>
      <w:ind w:left="1200" w:hanging="240"/>
    </w:pPr>
    <w:rPr>
      <w:sz w:val="20"/>
    </w:rPr>
  </w:style>
  <w:style w:type="paragraph" w:styleId="Index6">
    <w:name w:val="index 6"/>
    <w:basedOn w:val="Normal"/>
    <w:next w:val="Normal"/>
    <w:autoRedefine/>
    <w:semiHidden/>
    <w:rsid w:val="00231DCA"/>
    <w:pPr>
      <w:ind w:left="1440" w:hanging="240"/>
    </w:pPr>
    <w:rPr>
      <w:sz w:val="20"/>
    </w:rPr>
  </w:style>
  <w:style w:type="paragraph" w:styleId="Index7">
    <w:name w:val="index 7"/>
    <w:basedOn w:val="Normal"/>
    <w:next w:val="Normal"/>
    <w:autoRedefine/>
    <w:semiHidden/>
    <w:rsid w:val="00231DCA"/>
    <w:pPr>
      <w:ind w:left="1680" w:hanging="240"/>
    </w:pPr>
    <w:rPr>
      <w:sz w:val="20"/>
    </w:rPr>
  </w:style>
  <w:style w:type="paragraph" w:styleId="Index8">
    <w:name w:val="index 8"/>
    <w:basedOn w:val="Normal"/>
    <w:next w:val="Normal"/>
    <w:autoRedefine/>
    <w:semiHidden/>
    <w:rsid w:val="00231DCA"/>
    <w:pPr>
      <w:ind w:left="1920" w:hanging="240"/>
    </w:pPr>
    <w:rPr>
      <w:sz w:val="20"/>
    </w:rPr>
  </w:style>
  <w:style w:type="paragraph" w:styleId="Index9">
    <w:name w:val="index 9"/>
    <w:basedOn w:val="Normal"/>
    <w:next w:val="Normal"/>
    <w:autoRedefine/>
    <w:semiHidden/>
    <w:rsid w:val="00231DCA"/>
    <w:pPr>
      <w:ind w:left="2160" w:hanging="240"/>
    </w:pPr>
    <w:rPr>
      <w:sz w:val="20"/>
    </w:rPr>
  </w:style>
  <w:style w:type="paragraph" w:styleId="IndexHeading">
    <w:name w:val="index heading"/>
    <w:basedOn w:val="Normal"/>
    <w:next w:val="Index1"/>
    <w:semiHidden/>
    <w:rsid w:val="00231DCA"/>
    <w:rPr>
      <w:rFonts w:cs="Arial"/>
      <w:b/>
      <w:bCs/>
      <w:sz w:val="20"/>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ind w:left="240" w:hanging="240"/>
    </w:pPr>
    <w:rPr>
      <w:sz w:val="20"/>
    </w:rPr>
  </w:style>
  <w:style w:type="paragraph" w:styleId="TableofFigures">
    <w:name w:val="table of figures"/>
    <w:basedOn w:val="Normal"/>
    <w:next w:val="Normal"/>
    <w:semiHidden/>
    <w:rsid w:val="00231DCA"/>
    <w:pPr>
      <w:ind w:left="480" w:hanging="480"/>
    </w:pPr>
    <w:rPr>
      <w:sz w:val="20"/>
    </w:rPr>
  </w:style>
  <w:style w:type="paragraph" w:styleId="TOAHeading">
    <w:name w:val="toa heading"/>
    <w:basedOn w:val="Normal"/>
    <w:next w:val="Normal"/>
    <w:semiHidden/>
    <w:rsid w:val="00231DCA"/>
    <w:pPr>
      <w:spacing w:before="120"/>
    </w:pPr>
    <w:rPr>
      <w:rFonts w:cs="Arial"/>
      <w:b/>
      <w:bCs/>
      <w:sz w:val="20"/>
    </w:rPr>
  </w:style>
  <w:style w:type="paragraph" w:styleId="TOC1">
    <w:name w:val="toc 1"/>
    <w:basedOn w:val="Normal"/>
    <w:next w:val="Normal"/>
    <w:autoRedefine/>
    <w:semiHidden/>
    <w:rsid w:val="00231DCA"/>
    <w:rPr>
      <w:sz w:val="20"/>
    </w:rPr>
  </w:style>
  <w:style w:type="paragraph" w:styleId="TOC2">
    <w:name w:val="toc 2"/>
    <w:basedOn w:val="Normal"/>
    <w:next w:val="Normal"/>
    <w:autoRedefine/>
    <w:semiHidden/>
    <w:rsid w:val="00231DCA"/>
    <w:pPr>
      <w:ind w:left="240"/>
    </w:pPr>
    <w:rPr>
      <w:sz w:val="20"/>
    </w:rPr>
  </w:style>
  <w:style w:type="paragraph" w:styleId="TOC3">
    <w:name w:val="toc 3"/>
    <w:basedOn w:val="Normal"/>
    <w:next w:val="Normal"/>
    <w:autoRedefine/>
    <w:semiHidden/>
    <w:rsid w:val="00231DCA"/>
    <w:pPr>
      <w:ind w:left="480"/>
    </w:pPr>
    <w:rPr>
      <w:sz w:val="20"/>
    </w:rPr>
  </w:style>
  <w:style w:type="paragraph" w:styleId="TOC4">
    <w:name w:val="toc 4"/>
    <w:basedOn w:val="Normal"/>
    <w:next w:val="Normal"/>
    <w:autoRedefine/>
    <w:semiHidden/>
    <w:rsid w:val="00231DCA"/>
    <w:pPr>
      <w:ind w:left="720"/>
    </w:pPr>
    <w:rPr>
      <w:sz w:val="20"/>
    </w:rPr>
  </w:style>
  <w:style w:type="paragraph" w:styleId="TOC5">
    <w:name w:val="toc 5"/>
    <w:basedOn w:val="Normal"/>
    <w:next w:val="Normal"/>
    <w:autoRedefine/>
    <w:semiHidden/>
    <w:rsid w:val="00231DCA"/>
    <w:pPr>
      <w:ind w:left="960"/>
    </w:pPr>
    <w:rPr>
      <w:sz w:val="20"/>
    </w:rPr>
  </w:style>
  <w:style w:type="paragraph" w:styleId="TOC6">
    <w:name w:val="toc 6"/>
    <w:basedOn w:val="Normal"/>
    <w:next w:val="Normal"/>
    <w:autoRedefine/>
    <w:semiHidden/>
    <w:rsid w:val="00231DCA"/>
    <w:pPr>
      <w:ind w:left="1200"/>
    </w:pPr>
    <w:rPr>
      <w:sz w:val="20"/>
    </w:rPr>
  </w:style>
  <w:style w:type="paragraph" w:styleId="TOC7">
    <w:name w:val="toc 7"/>
    <w:basedOn w:val="Normal"/>
    <w:next w:val="Normal"/>
    <w:autoRedefine/>
    <w:semiHidden/>
    <w:rsid w:val="00231DCA"/>
    <w:pPr>
      <w:ind w:left="1440"/>
    </w:pPr>
    <w:rPr>
      <w:sz w:val="20"/>
    </w:rPr>
  </w:style>
  <w:style w:type="paragraph" w:styleId="TOC8">
    <w:name w:val="toc 8"/>
    <w:basedOn w:val="Normal"/>
    <w:next w:val="Normal"/>
    <w:autoRedefine/>
    <w:semiHidden/>
    <w:rsid w:val="00231DCA"/>
    <w:pPr>
      <w:ind w:left="1680"/>
    </w:pPr>
    <w:rPr>
      <w:sz w:val="20"/>
    </w:rPr>
  </w:style>
  <w:style w:type="paragraph" w:styleId="TOC9">
    <w:name w:val="toc 9"/>
    <w:basedOn w:val="Normal"/>
    <w:next w:val="Normal"/>
    <w:autoRedefine/>
    <w:semiHidden/>
    <w:rsid w:val="00231DCA"/>
    <w:pPr>
      <w:ind w:left="1920"/>
    </w:pPr>
    <w:rPr>
      <w:sz w:val="20"/>
    </w:rPr>
  </w:style>
  <w:style w:type="paragraph" w:styleId="BodyText">
    <w:name w:val="Body Text"/>
    <w:basedOn w:val="Normal"/>
    <w:link w:val="BodyTextChar"/>
    <w:rsid w:val="006A449F"/>
    <w:pPr>
      <w:spacing w:before="120" w:after="120"/>
    </w:pPr>
    <w:rPr>
      <w:rFonts w:ascii="Arial" w:hAnsi="Arial"/>
      <w:sz w:val="20"/>
    </w:rPr>
  </w:style>
  <w:style w:type="character" w:customStyle="1" w:styleId="BodyTextChar">
    <w:name w:val="Body Text Char"/>
    <w:link w:val="BodyText"/>
    <w:rsid w:val="006A449F"/>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152948"/>
    <w:pPr>
      <w:spacing w:after="120"/>
      <w:contextualSpacing/>
    </w:pPr>
    <w:rPr>
      <w:rFonts w:ascii="Arial" w:eastAsiaTheme="majorEastAsia" w:hAnsi="Arial" w:cstheme="majorBidi"/>
      <w:b/>
      <w:kern w:val="28"/>
      <w:sz w:val="32"/>
      <w:szCs w:val="56"/>
    </w:rPr>
  </w:style>
  <w:style w:type="character" w:customStyle="1" w:styleId="TitleChar">
    <w:name w:val="Title Char"/>
    <w:basedOn w:val="DefaultParagraphFont"/>
    <w:link w:val="Title"/>
    <w:rsid w:val="00152948"/>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F87BDA"/>
    <w:rPr>
      <w:rFonts w:eastAsia="Times New Roman"/>
      <w:szCs w:val="24"/>
    </w:rPr>
  </w:style>
  <w:style w:type="character" w:customStyle="1" w:styleId="CMDOutputChar">
    <w:name w:val="CMD Output Char"/>
    <w:basedOn w:val="BodyTextL25Char"/>
    <w:link w:val="CMDOutput"/>
    <w:rsid w:val="00490807"/>
    <w:rPr>
      <w:rFonts w:ascii="Courier New" w:eastAsia="Times New Roman" w:hAnsi="Courier New"/>
      <w:sz w:val="18"/>
      <w:szCs w:val="22"/>
    </w:rPr>
  </w:style>
  <w:style w:type="character" w:customStyle="1" w:styleId="CMDOutputRedChar">
    <w:name w:val="CMD Output Red Char"/>
    <w:basedOn w:val="CMDOutputChar"/>
    <w:link w:val="CMDOutputRed"/>
    <w:rsid w:val="00490807"/>
    <w:rPr>
      <w:rFonts w:ascii="Courier New" w:eastAsia="Times New Roman" w:hAnsi="Courier New"/>
      <w:color w:val="EE0000"/>
      <w:sz w:val="18"/>
      <w:szCs w:val="22"/>
    </w:rPr>
  </w:style>
  <w:style w:type="paragraph" w:styleId="ListParagraph">
    <w:name w:val="List Paragraph"/>
    <w:basedOn w:val="Normal"/>
    <w:uiPriority w:val="34"/>
    <w:qFormat/>
    <w:rsid w:val="007E4151"/>
    <w:pPr>
      <w:ind w:left="720"/>
      <w:contextualSpacing/>
    </w:pPr>
  </w:style>
  <w:style w:type="paragraph" w:customStyle="1" w:styleId="LabTitle">
    <w:name w:val="Lab Title"/>
    <w:basedOn w:val="Normal"/>
    <w:link w:val="LabTitleChar"/>
    <w:qFormat/>
    <w:rsid w:val="005677A2"/>
    <w:rPr>
      <w:rFonts w:ascii="Arial" w:hAnsi="Arial"/>
      <w:b/>
      <w:sz w:val="32"/>
    </w:rPr>
  </w:style>
  <w:style w:type="paragraph" w:customStyle="1" w:styleId="BodyText1">
    <w:name w:val="Body Text1"/>
    <w:basedOn w:val="Normal"/>
    <w:qFormat/>
    <w:rsid w:val="00DF259D"/>
    <w:rPr>
      <w:rFonts w:ascii="Arial" w:hAnsi="Arial"/>
      <w:sz w:val="20"/>
    </w:rPr>
  </w:style>
  <w:style w:type="paragraph" w:styleId="Revision">
    <w:name w:val="Revision"/>
    <w:hidden/>
    <w:uiPriority w:val="99"/>
    <w:semiHidden/>
    <w:rsid w:val="00A343F8"/>
    <w:rPr>
      <w:sz w:val="22"/>
      <w:szCs w:val="22"/>
    </w:rPr>
  </w:style>
  <w:style w:type="paragraph" w:customStyle="1" w:styleId="BodyFormat">
    <w:name w:val="Body Format"/>
    <w:basedOn w:val="Normal"/>
    <w:link w:val="BodyFormatChar"/>
    <w:rsid w:val="00A343F8"/>
    <w:pPr>
      <w:spacing w:before="120" w:after="120" w:line="260" w:lineRule="atLeast"/>
      <w:ind w:left="360"/>
    </w:pPr>
    <w:rPr>
      <w:sz w:val="20"/>
    </w:rPr>
  </w:style>
  <w:style w:type="character" w:customStyle="1" w:styleId="BodyFormatChar">
    <w:name w:val="Body Format Char"/>
    <w:link w:val="BodyFormat"/>
    <w:rsid w:val="00A343F8"/>
    <w:rPr>
      <w:rFonts w:eastAsia="Times New Roman"/>
      <w:szCs w:val="24"/>
    </w:rPr>
  </w:style>
  <w:style w:type="character" w:customStyle="1" w:styleId="LabTitleChar">
    <w:name w:val="Lab Title Char"/>
    <w:link w:val="LabTitle"/>
    <w:rsid w:val="005677A2"/>
    <w:rPr>
      <w:rFonts w:eastAsia="Times New Roman"/>
      <w:b/>
      <w:sz w:val="32"/>
      <w:szCs w:val="24"/>
    </w:rPr>
  </w:style>
  <w:style w:type="paragraph" w:customStyle="1" w:styleId="BulletBody">
    <w:name w:val="Bullet Body"/>
    <w:basedOn w:val="BodyFormat"/>
    <w:qFormat/>
    <w:rsid w:val="009E763F"/>
    <w:pPr>
      <w:numPr>
        <w:numId w:val="5"/>
      </w:numPr>
      <w:tabs>
        <w:tab w:val="clear" w:pos="1080"/>
      </w:tabs>
      <w:spacing w:before="60" w:after="60"/>
      <w:ind w:left="1440"/>
    </w:pPr>
    <w:rPr>
      <w:rFonts w:ascii="Arial" w:hAnsi="Arial"/>
    </w:rPr>
  </w:style>
  <w:style w:type="character" w:styleId="Strong">
    <w:name w:val="Strong"/>
    <w:basedOn w:val="DefaultParagraphFont"/>
    <w:uiPriority w:val="22"/>
    <w:qFormat/>
    <w:rsid w:val="00D3052D"/>
    <w:rPr>
      <w:b/>
      <w:bCs/>
    </w:rPr>
  </w:style>
  <w:style w:type="table" w:styleId="TableGridLight">
    <w:name w:val="Grid Table Light"/>
    <w:basedOn w:val="TableNormal"/>
    <w:uiPriority w:val="40"/>
    <w:rsid w:val="00D305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47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D83F19C21D42EE9E0B308F3798F43F"/>
        <w:category>
          <w:name w:val="General"/>
          <w:gallery w:val="placeholder"/>
        </w:category>
        <w:types>
          <w:type w:val="bbPlcHdr"/>
        </w:types>
        <w:behaviors>
          <w:behavior w:val="content"/>
        </w:behaviors>
        <w:guid w:val="{E57BEA6C-604C-4F14-86F5-DB43173D7126}"/>
      </w:docPartPr>
      <w:docPartBody>
        <w:p w:rsidR="004221B2" w:rsidRDefault="009C10B2">
          <w:pPr>
            <w:pStyle w:val="08D83F19C21D42EE9E0B308F3798F43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B2"/>
    <w:rsid w:val="000A18A8"/>
    <w:rsid w:val="000A7AC5"/>
    <w:rsid w:val="000C0965"/>
    <w:rsid w:val="000C5380"/>
    <w:rsid w:val="00125399"/>
    <w:rsid w:val="001E767A"/>
    <w:rsid w:val="002C17FB"/>
    <w:rsid w:val="003B09CE"/>
    <w:rsid w:val="004221B2"/>
    <w:rsid w:val="004A42C9"/>
    <w:rsid w:val="004B4DB3"/>
    <w:rsid w:val="004F3420"/>
    <w:rsid w:val="005A6152"/>
    <w:rsid w:val="006219C0"/>
    <w:rsid w:val="00673F89"/>
    <w:rsid w:val="006836BE"/>
    <w:rsid w:val="006926EA"/>
    <w:rsid w:val="006F79F1"/>
    <w:rsid w:val="007E35E5"/>
    <w:rsid w:val="007F0933"/>
    <w:rsid w:val="008B7738"/>
    <w:rsid w:val="008D5B69"/>
    <w:rsid w:val="00907932"/>
    <w:rsid w:val="00950D11"/>
    <w:rsid w:val="0099276B"/>
    <w:rsid w:val="009972F8"/>
    <w:rsid w:val="009A4548"/>
    <w:rsid w:val="009C10B2"/>
    <w:rsid w:val="009F1134"/>
    <w:rsid w:val="00A234D7"/>
    <w:rsid w:val="00A52D9F"/>
    <w:rsid w:val="00A74928"/>
    <w:rsid w:val="00A91332"/>
    <w:rsid w:val="00AD1CCF"/>
    <w:rsid w:val="00AE1477"/>
    <w:rsid w:val="00B21A7D"/>
    <w:rsid w:val="00BA745A"/>
    <w:rsid w:val="00BF21EB"/>
    <w:rsid w:val="00C80EF4"/>
    <w:rsid w:val="00D14F0A"/>
    <w:rsid w:val="00DF3A47"/>
    <w:rsid w:val="00E15E0D"/>
    <w:rsid w:val="00EA1AFD"/>
    <w:rsid w:val="00F50E65"/>
    <w:rsid w:val="00F8205B"/>
    <w:rsid w:val="00FC6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8D83F19C21D42EE9E0B308F3798F43F">
    <w:name w:val="08D83F19C21D42EE9E0B308F3798F4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7abb003736edb4b4552f65a457e9be15">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33c3492facb1bd0095dfa4335a247f42"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AADFF1-F353-470F-BD6A-9837D6CBEB69}">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2.xml><?xml version="1.0" encoding="utf-8"?>
<ds:datastoreItem xmlns:ds="http://schemas.openxmlformats.org/officeDocument/2006/customXml" ds:itemID="{378A7F8A-83BE-4DFE-A9E4-45707F2DB1E4}">
  <ds:schemaRefs>
    <ds:schemaRef ds:uri="http://schemas.openxmlformats.org/officeDocument/2006/bibliography"/>
  </ds:schemaRefs>
</ds:datastoreItem>
</file>

<file path=customXml/itemProps3.xml><?xml version="1.0" encoding="utf-8"?>
<ds:datastoreItem xmlns:ds="http://schemas.openxmlformats.org/officeDocument/2006/customXml" ds:itemID="{4DB379FF-0903-43FC-B766-4DBA1A7473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571973-E15A-4109-B205-FCC1F5A66698}">
  <ds:schemaRefs>
    <ds:schemaRef ds:uri="http://schemas.microsoft.com/sharepoint/v3/contenttype/forms"/>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Lab_Template - ILM_2019_Accessibility.dotx</Template>
  <TotalTime>306</TotalTime>
  <Pages>34</Pages>
  <Words>9044</Words>
  <Characters>51554</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Lab - Configure BGP Route Reflector</vt:lpstr>
    </vt:vector>
  </TitlesOfParts>
  <Company>Cisco Systems, Inc.</Company>
  <LinksUpToDate>false</LinksUpToDate>
  <CharactersWithSpaces>60478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BGP Route Reflector</dc:title>
  <dc:subject/>
  <dc:creator>Allan Johnson -X (alljohns - UNICON INC at Cisco)</dc:creator>
  <cp:keywords/>
  <dc:description>2020</dc:description>
  <cp:lastModifiedBy>Dave Holzinger -X (dholzing - UNICON INC at Cisco)</cp:lastModifiedBy>
  <cp:revision>10</cp:revision>
  <cp:lastPrinted>2020-02-09T16:09:00Z</cp:lastPrinted>
  <dcterms:created xsi:type="dcterms:W3CDTF">2026-01-27T18:21:00Z</dcterms:created>
  <dcterms:modified xsi:type="dcterms:W3CDTF">2026-01-27T22:06:00Z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688af77d,76c100d6,5aa4d7fd</vt:lpwstr>
  </property>
  <property fmtid="{D5CDD505-2E9C-101B-9397-08002B2CF9AE}" pid="4" name="ClassificationContentMarkingFooterFontProps">
    <vt:lpwstr>#000000,1,Calibri</vt:lpwstr>
  </property>
  <property fmtid="{D5CDD505-2E9C-101B-9397-08002B2CF9AE}" pid="5" name="ClassificationContentMarkingFooterText">
    <vt:lpwstr>-</vt:lpwstr>
  </property>
  <property fmtid="{D5CDD505-2E9C-101B-9397-08002B2CF9AE}" pid="6" name="MediaServiceImageTags">
    <vt:lpwstr/>
  </property>
  <property fmtid="{D5CDD505-2E9C-101B-9397-08002B2CF9AE}" pid="7" name="MSIP_Label_a189e4fd-a2fa-47bf-9b21-17f706ee2968_Enabled">
    <vt:lpwstr>true</vt:lpwstr>
  </property>
  <property fmtid="{D5CDD505-2E9C-101B-9397-08002B2CF9AE}" pid="8" name="MSIP_Label_a189e4fd-a2fa-47bf-9b21-17f706ee2968_SetDate">
    <vt:lpwstr>2025-09-29T21:05:32Z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6c901f12-f1fa-408a-849b-ab84493b5198</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