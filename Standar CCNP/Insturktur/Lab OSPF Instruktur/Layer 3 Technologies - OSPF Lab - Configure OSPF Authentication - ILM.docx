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D4A68" w:rsidR="004D36D7" w:rsidP="007E4151" w:rsidRDefault="00000000" w14:paraId="249D664D" w14:textId="3F2CA137">
      <w:pPr>
        <w:pStyle w:val="Title"/>
        <w:rPr>
          <w:rStyle w:val="LabTitleInstVersred"/>
          <w:b/>
          <w:color w:val="auto"/>
        </w:rPr>
      </w:pPr>
      <w:sdt>
        <w:sdtPr>
          <w:rPr>
            <w:b w:val="0"/>
            <w:color w:val="EE0000"/>
          </w:rPr>
          <w:alias w:val="Title"/>
          <w:tag w:val=""/>
          <w:id w:val="-487021785"/>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D7846">
            <w:rPr>
              <w:b w:val="0"/>
              <w:color w:val="EE0000"/>
            </w:rPr>
            <w:t>Lab - Configure OSPF Authentication</w:t>
          </w:r>
        </w:sdtContent>
      </w:sdt>
      <w:r w:rsidRPr="00FD4A68" w:rsidR="004D36D7">
        <w:t xml:space="preserve"> </w:t>
      </w:r>
      <w:r w:rsidRPr="00FD4A68" w:rsidR="00D84BDA">
        <w:rPr>
          <w:rStyle w:val="LabTitleInstVersred"/>
        </w:rPr>
        <w:t>(Instructor Version)</w:t>
      </w:r>
    </w:p>
    <w:p w:rsidRPr="009A1CF4" w:rsidR="00D778DF" w:rsidP="00D778DF" w:rsidRDefault="00D778DF" w14:paraId="456A5C9B" w14:textId="77777777">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rsidRPr="00E70096" w:rsidR="00D778DF" w:rsidP="00D452F4" w:rsidRDefault="00D778DF" w14:paraId="1C6F8ED6" w14:textId="77777777">
      <w:pPr>
        <w:pStyle w:val="Heading1"/>
      </w:pPr>
      <w:r w:rsidRPr="00E70096">
        <w:t>Topology</w:t>
      </w:r>
    </w:p>
    <w:p w:rsidR="00CA6E58" w:rsidP="00D778DF" w:rsidRDefault="00FF168D" w14:paraId="73ACBFB4" w14:textId="62EC8043">
      <w:pPr>
        <w:pStyle w:val="Visual"/>
      </w:pPr>
      <w:r>
        <w:rPr>
          <w:noProof/>
        </w:rPr>
        <w:drawing>
          <wp:inline distT="0" distB="0" distL="0" distR="0" wp14:anchorId="20ADA471" wp14:editId="5484AC6B">
            <wp:extent cx="6067647" cy="2438400"/>
            <wp:effectExtent l="0" t="0" r="9525" b="0"/>
            <wp:docPr id="1404725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1651" cy="2440009"/>
                    </a:xfrm>
                    <a:prstGeom prst="rect">
                      <a:avLst/>
                    </a:prstGeom>
                    <a:noFill/>
                    <a:ln>
                      <a:noFill/>
                    </a:ln>
                  </pic:spPr>
                </pic:pic>
              </a:graphicData>
            </a:graphic>
          </wp:inline>
        </w:drawing>
      </w:r>
    </w:p>
    <w:p w:rsidRPr="00E70096" w:rsidR="00D778DF" w:rsidP="00D452F4" w:rsidRDefault="00D778DF" w14:paraId="433F4B48" w14:textId="77777777">
      <w:pPr>
        <w:pStyle w:val="Heading1"/>
      </w:pPr>
      <w:r w:rsidRPr="00E70096">
        <w:t>Addressing Table</w:t>
      </w:r>
    </w:p>
    <w:tbl>
      <w:tblPr>
        <w:tblStyle w:val="LabTableStyle1"/>
        <w:tblW w:w="10039" w:type="dxa"/>
        <w:tblLayout w:type="fixed"/>
        <w:tblLook w:val="04A0" w:firstRow="1" w:lastRow="0" w:firstColumn="1" w:lastColumn="0" w:noHBand="0" w:noVBand="1"/>
      </w:tblPr>
      <w:tblGrid>
        <w:gridCol w:w="1437"/>
        <w:gridCol w:w="1620"/>
        <w:gridCol w:w="2250"/>
        <w:gridCol w:w="3150"/>
        <w:gridCol w:w="1582"/>
      </w:tblGrid>
      <w:tr w:rsidR="007E4151" w:rsidTr="00D65B50" w14:paraId="694D097E" w14:textId="77777777">
        <w:trPr>
          <w:cnfStyle w:val="100000000000" w:firstRow="1" w:lastRow="0" w:firstColumn="0" w:lastColumn="0" w:oddVBand="0" w:evenVBand="0" w:oddHBand="0" w:evenHBand="0" w:firstRowFirstColumn="0" w:firstRowLastColumn="0" w:lastRowFirstColumn="0" w:lastRowLastColumn="0"/>
          <w:tblHeader/>
        </w:trPr>
        <w:tc>
          <w:tcPr>
            <w:tcW w:w="1437" w:type="dxa"/>
          </w:tcPr>
          <w:p w:rsidRPr="007E4151" w:rsidR="007E4151" w:rsidP="00BC6AB5" w:rsidRDefault="007E4151" w14:paraId="6E37D428" w14:textId="77777777">
            <w:pPr>
              <w:pStyle w:val="TableHeading"/>
            </w:pPr>
            <w:r w:rsidRPr="007E4151">
              <w:t>Device</w:t>
            </w:r>
          </w:p>
        </w:tc>
        <w:tc>
          <w:tcPr>
            <w:tcW w:w="1620" w:type="dxa"/>
          </w:tcPr>
          <w:p w:rsidRPr="007E4151" w:rsidR="007E4151" w:rsidP="00BC6AB5" w:rsidRDefault="007E4151" w14:paraId="6ED2FBEA" w14:textId="77777777">
            <w:pPr>
              <w:pStyle w:val="TableHeading"/>
            </w:pPr>
            <w:r w:rsidRPr="007E4151">
              <w:t>Interface</w:t>
            </w:r>
          </w:p>
        </w:tc>
        <w:tc>
          <w:tcPr>
            <w:tcW w:w="2250" w:type="dxa"/>
          </w:tcPr>
          <w:p w:rsidRPr="007E4151" w:rsidR="007E4151" w:rsidP="00BC6AB5" w:rsidRDefault="007E4151" w14:paraId="2F1723BD" w14:textId="77777777">
            <w:pPr>
              <w:pStyle w:val="TableHeading"/>
            </w:pPr>
            <w:r w:rsidRPr="007E4151">
              <w:t>IPv4 Address</w:t>
            </w:r>
          </w:p>
        </w:tc>
        <w:tc>
          <w:tcPr>
            <w:tcW w:w="3150" w:type="dxa"/>
          </w:tcPr>
          <w:p w:rsidRPr="007E4151" w:rsidR="007E4151" w:rsidP="00BC6AB5" w:rsidRDefault="007E4151" w14:paraId="25C2DA82" w14:textId="77777777">
            <w:pPr>
              <w:pStyle w:val="TableHeading"/>
            </w:pPr>
            <w:r w:rsidRPr="007E4151">
              <w:t>IPv6 Address</w:t>
            </w:r>
          </w:p>
        </w:tc>
        <w:tc>
          <w:tcPr>
            <w:tcW w:w="1582" w:type="dxa"/>
          </w:tcPr>
          <w:p w:rsidRPr="007E4151" w:rsidR="007E4151" w:rsidP="00BC6AB5" w:rsidRDefault="007E4151" w14:paraId="3F4586B1" w14:textId="77777777">
            <w:pPr>
              <w:pStyle w:val="TableHeading"/>
            </w:pPr>
            <w:r w:rsidRPr="007E4151">
              <w:t>IPv6 Link-Local</w:t>
            </w:r>
          </w:p>
        </w:tc>
      </w:tr>
      <w:tr w:rsidR="00D65B50" w:rsidTr="00D65B50" w14:paraId="2610F3F8" w14:textId="77777777">
        <w:tc>
          <w:tcPr>
            <w:tcW w:w="1437" w:type="dxa"/>
            <w:tcBorders>
              <w:bottom w:val="nil"/>
            </w:tcBorders>
          </w:tcPr>
          <w:p w:rsidRPr="007E4151" w:rsidR="00D65B50" w:rsidP="00BC6AB5" w:rsidRDefault="00D65B50" w14:paraId="4B7214C5" w14:textId="77777777">
            <w:pPr>
              <w:pStyle w:val="TableText"/>
            </w:pPr>
            <w:r w:rsidRPr="007E4151">
              <w:t>R1</w:t>
            </w:r>
          </w:p>
        </w:tc>
        <w:tc>
          <w:tcPr>
            <w:tcW w:w="1620" w:type="dxa"/>
            <w:vMerge w:val="restart"/>
            <w:vAlign w:val="top"/>
          </w:tcPr>
          <w:p w:rsidRPr="007E4151" w:rsidR="00D65B50" w:rsidP="00D65B50" w:rsidRDefault="00D65B50" w14:paraId="0FEFD906" w14:textId="64E1FABC">
            <w:pPr>
              <w:pStyle w:val="TableText"/>
            </w:pPr>
            <w:r>
              <w:t>G0/0/1</w:t>
            </w:r>
          </w:p>
        </w:tc>
        <w:tc>
          <w:tcPr>
            <w:tcW w:w="2250" w:type="dxa"/>
            <w:vMerge w:val="restart"/>
            <w:vAlign w:val="top"/>
          </w:tcPr>
          <w:p w:rsidRPr="007E4151" w:rsidR="00D65B50" w:rsidP="00D65B50" w:rsidRDefault="005E5088" w14:paraId="0ACBA203" w14:textId="0D703F64">
            <w:pPr>
              <w:pStyle w:val="TableText"/>
            </w:pPr>
            <w:r>
              <w:t>172.</w:t>
            </w:r>
            <w:r w:rsidR="0045005C">
              <w:t>16</w:t>
            </w:r>
            <w:r>
              <w:t>.2.1/30</w:t>
            </w:r>
          </w:p>
        </w:tc>
        <w:tc>
          <w:tcPr>
            <w:tcW w:w="3150" w:type="dxa"/>
            <w:vMerge w:val="restart"/>
            <w:vAlign w:val="top"/>
          </w:tcPr>
          <w:p w:rsidRPr="007E4151" w:rsidR="00D65B50" w:rsidP="00D65B50" w:rsidRDefault="005E5088" w14:paraId="4112F939" w14:textId="4C1472E8">
            <w:pPr>
              <w:pStyle w:val="TableText"/>
            </w:pPr>
            <w:r>
              <w:t>N/A</w:t>
            </w:r>
          </w:p>
        </w:tc>
        <w:tc>
          <w:tcPr>
            <w:tcW w:w="1582" w:type="dxa"/>
            <w:vMerge w:val="restart"/>
            <w:vAlign w:val="top"/>
          </w:tcPr>
          <w:p w:rsidRPr="007E4151" w:rsidR="00D65B50" w:rsidP="00D65B50" w:rsidRDefault="005E5088" w14:paraId="27CE07E0" w14:textId="7EB3A89F">
            <w:pPr>
              <w:pStyle w:val="TableText"/>
            </w:pPr>
            <w:r>
              <w:t>N/A</w:t>
            </w:r>
          </w:p>
        </w:tc>
      </w:tr>
      <w:tr w:rsidRPr="00470F98" w:rsidR="00D65B50" w:rsidTr="00D65B50" w14:paraId="00FE4EEE" w14:textId="77777777">
        <w:trPr>
          <w:trHeight w:val="47"/>
        </w:trPr>
        <w:tc>
          <w:tcPr>
            <w:tcW w:w="1437" w:type="dxa"/>
            <w:tcBorders>
              <w:top w:val="nil"/>
              <w:bottom w:val="single" w:color="auto" w:sz="2" w:space="0"/>
            </w:tcBorders>
          </w:tcPr>
          <w:p w:rsidRPr="007E4151" w:rsidR="00D65B50" w:rsidP="00BC6AB5" w:rsidRDefault="00D65B50" w14:paraId="736C3187" w14:textId="77777777">
            <w:pPr>
              <w:pStyle w:val="ConfigWindow"/>
            </w:pPr>
            <w:r w:rsidRPr="007E4151">
              <w:t>R1</w:t>
            </w:r>
          </w:p>
        </w:tc>
        <w:tc>
          <w:tcPr>
            <w:tcW w:w="1620" w:type="dxa"/>
            <w:vMerge/>
          </w:tcPr>
          <w:p w:rsidRPr="007E4151" w:rsidR="00D65B50" w:rsidP="00BC6AB5" w:rsidRDefault="00D65B50" w14:paraId="0021E8BE" w14:textId="77777777">
            <w:pPr>
              <w:pStyle w:val="TableText"/>
            </w:pPr>
          </w:p>
        </w:tc>
        <w:tc>
          <w:tcPr>
            <w:tcW w:w="2250" w:type="dxa"/>
            <w:vMerge/>
          </w:tcPr>
          <w:p w:rsidRPr="007E4151" w:rsidR="00D65B50" w:rsidP="00BC6AB5" w:rsidRDefault="00D65B50" w14:paraId="2FEA7DA4" w14:textId="77777777">
            <w:pPr>
              <w:pStyle w:val="TableText"/>
            </w:pPr>
          </w:p>
        </w:tc>
        <w:tc>
          <w:tcPr>
            <w:tcW w:w="3150" w:type="dxa"/>
            <w:vMerge/>
          </w:tcPr>
          <w:p w:rsidRPr="007E4151" w:rsidR="00D65B50" w:rsidP="00BC6AB5" w:rsidRDefault="00D65B50" w14:paraId="51E2D465" w14:textId="77777777">
            <w:pPr>
              <w:pStyle w:val="TableText"/>
            </w:pPr>
          </w:p>
        </w:tc>
        <w:tc>
          <w:tcPr>
            <w:tcW w:w="1582" w:type="dxa"/>
            <w:vMerge/>
          </w:tcPr>
          <w:p w:rsidRPr="007E4151" w:rsidR="00D65B50" w:rsidP="00BC6AB5" w:rsidRDefault="00D65B50" w14:paraId="528CDCC5" w14:textId="500237C2">
            <w:pPr>
              <w:pStyle w:val="TableText"/>
            </w:pPr>
          </w:p>
        </w:tc>
      </w:tr>
      <w:tr w:rsidR="00C24D46" w:rsidTr="00D65B50" w14:paraId="3A6A381B" w14:textId="77777777">
        <w:tc>
          <w:tcPr>
            <w:tcW w:w="1437" w:type="dxa"/>
            <w:vMerge w:val="restart"/>
            <w:vAlign w:val="top"/>
          </w:tcPr>
          <w:p w:rsidRPr="007E4151" w:rsidR="00C24D46" w:rsidP="00C24D46" w:rsidRDefault="00C24D46" w14:paraId="08E3FE56" w14:textId="77777777">
            <w:pPr>
              <w:pStyle w:val="TableText"/>
            </w:pPr>
            <w:r w:rsidRPr="007E4151">
              <w:t>D1</w:t>
            </w:r>
          </w:p>
          <w:p w:rsidRPr="007E4151" w:rsidR="00C24D46" w:rsidP="00C24D46" w:rsidRDefault="00C24D46" w14:paraId="50189F24" w14:textId="2DA0D3CE">
            <w:pPr>
              <w:pStyle w:val="ConfigWindow"/>
            </w:pPr>
            <w:r w:rsidRPr="007E4151">
              <w:t>D1</w:t>
            </w:r>
          </w:p>
        </w:tc>
        <w:tc>
          <w:tcPr>
            <w:tcW w:w="1620" w:type="dxa"/>
          </w:tcPr>
          <w:p w:rsidRPr="007E4151" w:rsidR="00C24D46" w:rsidP="00BC6AB5" w:rsidRDefault="00C24D46" w14:paraId="5B9E0643" w14:textId="10025818">
            <w:pPr>
              <w:pStyle w:val="TableText"/>
            </w:pPr>
            <w:r w:rsidRPr="007E4151">
              <w:t>G1/0/1</w:t>
            </w:r>
          </w:p>
        </w:tc>
        <w:tc>
          <w:tcPr>
            <w:tcW w:w="2250" w:type="dxa"/>
          </w:tcPr>
          <w:p w:rsidRPr="007E4151" w:rsidR="00C24D46" w:rsidP="00BC6AB5" w:rsidRDefault="00B609C7" w14:paraId="58631E8A" w14:textId="6D450674">
            <w:pPr>
              <w:pStyle w:val="TableText"/>
            </w:pPr>
            <w:r>
              <w:t>172.</w:t>
            </w:r>
            <w:r w:rsidR="0045005C">
              <w:t>16</w:t>
            </w:r>
            <w:r>
              <w:t>.1.1/30</w:t>
            </w:r>
          </w:p>
        </w:tc>
        <w:tc>
          <w:tcPr>
            <w:tcW w:w="3150" w:type="dxa"/>
          </w:tcPr>
          <w:p w:rsidRPr="007E4151" w:rsidR="00C24D46" w:rsidP="00BC6AB5" w:rsidRDefault="00C24D46" w14:paraId="6D978B0B" w14:textId="4A041B4A">
            <w:pPr>
              <w:pStyle w:val="TableText"/>
            </w:pPr>
            <w:r w:rsidRPr="007E4151">
              <w:t>2001:db8:acad:</w:t>
            </w:r>
            <w:r w:rsidR="00B609C7">
              <w:t>a</w:t>
            </w:r>
            <w:r w:rsidRPr="007E4151">
              <w:t>001::</w:t>
            </w:r>
            <w:r w:rsidR="00B609C7">
              <w:t>1</w:t>
            </w:r>
            <w:r w:rsidRPr="007E4151">
              <w:t>/64</w:t>
            </w:r>
          </w:p>
        </w:tc>
        <w:tc>
          <w:tcPr>
            <w:tcW w:w="1582" w:type="dxa"/>
          </w:tcPr>
          <w:p w:rsidRPr="007E4151" w:rsidR="00C24D46" w:rsidP="00BC6AB5" w:rsidRDefault="00C24D46" w14:paraId="69BE08F3" w14:textId="4CFBB2D9">
            <w:pPr>
              <w:pStyle w:val="TableText"/>
            </w:pPr>
            <w:r w:rsidRPr="007E4151">
              <w:t>fe80::d1:</w:t>
            </w:r>
            <w:r w:rsidR="00B609C7">
              <w:t>1</w:t>
            </w:r>
          </w:p>
        </w:tc>
      </w:tr>
      <w:tr w:rsidR="00B609C7" w:rsidTr="00D65B50" w14:paraId="54134C05" w14:textId="77777777">
        <w:tc>
          <w:tcPr>
            <w:tcW w:w="1437" w:type="dxa"/>
            <w:vMerge/>
            <w:tcBorders>
              <w:bottom w:val="single" w:color="auto" w:sz="2" w:space="0"/>
            </w:tcBorders>
          </w:tcPr>
          <w:p w:rsidRPr="007E4151" w:rsidR="00B609C7" w:rsidP="00B609C7" w:rsidRDefault="00B609C7" w14:paraId="11F1F541" w14:textId="77777777">
            <w:pPr>
              <w:pStyle w:val="ConfigWindow"/>
            </w:pPr>
          </w:p>
        </w:tc>
        <w:tc>
          <w:tcPr>
            <w:tcW w:w="1620" w:type="dxa"/>
          </w:tcPr>
          <w:p w:rsidRPr="007E4151" w:rsidR="00B609C7" w:rsidP="00B609C7" w:rsidRDefault="00B609C7" w14:paraId="0A5A88F2" w14:textId="38BA39C0">
            <w:pPr>
              <w:pStyle w:val="TableText"/>
            </w:pPr>
            <w:r w:rsidRPr="007E4151">
              <w:t>G1/0/</w:t>
            </w:r>
            <w:r>
              <w:t>11</w:t>
            </w:r>
          </w:p>
        </w:tc>
        <w:tc>
          <w:tcPr>
            <w:tcW w:w="2250" w:type="dxa"/>
          </w:tcPr>
          <w:p w:rsidR="00B609C7" w:rsidP="00B609C7" w:rsidRDefault="00B609C7" w14:paraId="4E446695" w14:textId="2D104FC5">
            <w:pPr>
              <w:pStyle w:val="TableText"/>
            </w:pPr>
            <w:r>
              <w:t>172.</w:t>
            </w:r>
            <w:r w:rsidR="0045005C">
              <w:t>16</w:t>
            </w:r>
            <w:r>
              <w:t>.2.2/</w:t>
            </w:r>
            <w:r w:rsidR="00CF4B61">
              <w:t>30</w:t>
            </w:r>
          </w:p>
        </w:tc>
        <w:tc>
          <w:tcPr>
            <w:tcW w:w="3150" w:type="dxa"/>
          </w:tcPr>
          <w:p w:rsidR="00B609C7" w:rsidP="00B609C7" w:rsidRDefault="00B609C7" w14:paraId="31204496" w14:textId="131E9E86">
            <w:pPr>
              <w:pStyle w:val="TableText"/>
            </w:pPr>
            <w:r>
              <w:t>N/A</w:t>
            </w:r>
          </w:p>
        </w:tc>
        <w:tc>
          <w:tcPr>
            <w:tcW w:w="1582" w:type="dxa"/>
          </w:tcPr>
          <w:p w:rsidR="00B609C7" w:rsidP="00B609C7" w:rsidRDefault="00B609C7" w14:paraId="3DF3FBE5" w14:textId="18B42AC9">
            <w:pPr>
              <w:pStyle w:val="TableText"/>
            </w:pPr>
            <w:r>
              <w:t>N/A</w:t>
            </w:r>
          </w:p>
        </w:tc>
      </w:tr>
      <w:tr w:rsidR="00C24D46" w:rsidTr="00D65B50" w14:paraId="680A482F" w14:textId="77777777">
        <w:tc>
          <w:tcPr>
            <w:tcW w:w="1437" w:type="dxa"/>
            <w:vMerge/>
            <w:tcBorders>
              <w:bottom w:val="single" w:color="auto" w:sz="2" w:space="0"/>
            </w:tcBorders>
          </w:tcPr>
          <w:p w:rsidRPr="007E4151" w:rsidR="00C24D46" w:rsidP="00774F8A" w:rsidRDefault="00C24D46" w14:paraId="17F737E2" w14:textId="6B14C48D">
            <w:pPr>
              <w:pStyle w:val="ConfigWindow"/>
            </w:pPr>
          </w:p>
        </w:tc>
        <w:tc>
          <w:tcPr>
            <w:tcW w:w="1620" w:type="dxa"/>
          </w:tcPr>
          <w:p w:rsidRPr="007E4151" w:rsidR="00C24D46" w:rsidP="00BC6AB5" w:rsidRDefault="00C24D46" w14:paraId="022784F0" w14:textId="77777777">
            <w:pPr>
              <w:pStyle w:val="TableText"/>
            </w:pPr>
            <w:r w:rsidRPr="007E4151">
              <w:t>G1/0/23</w:t>
            </w:r>
          </w:p>
        </w:tc>
        <w:tc>
          <w:tcPr>
            <w:tcW w:w="2250" w:type="dxa"/>
          </w:tcPr>
          <w:p w:rsidRPr="007E4151" w:rsidR="00C24D46" w:rsidP="00BC6AB5" w:rsidRDefault="005E5088" w14:paraId="4123A8A1" w14:textId="6F3FEBC9">
            <w:pPr>
              <w:pStyle w:val="TableText"/>
            </w:pPr>
            <w:r>
              <w:t>172.</w:t>
            </w:r>
            <w:r w:rsidR="0045005C">
              <w:t>16</w:t>
            </w:r>
            <w:r>
              <w:t>.3.1/24</w:t>
            </w:r>
          </w:p>
        </w:tc>
        <w:tc>
          <w:tcPr>
            <w:tcW w:w="3150" w:type="dxa"/>
          </w:tcPr>
          <w:p w:rsidRPr="007E4151" w:rsidR="00C24D46" w:rsidP="00BC6AB5" w:rsidRDefault="005E5088" w14:paraId="1009003C" w14:textId="77E61844">
            <w:pPr>
              <w:pStyle w:val="TableText"/>
            </w:pPr>
            <w:r>
              <w:t>N/A</w:t>
            </w:r>
          </w:p>
        </w:tc>
        <w:tc>
          <w:tcPr>
            <w:tcW w:w="1582" w:type="dxa"/>
          </w:tcPr>
          <w:p w:rsidRPr="007E4151" w:rsidR="00C24D46" w:rsidP="00BC6AB5" w:rsidRDefault="005E5088" w14:paraId="445ABCD0" w14:textId="3C972C62">
            <w:pPr>
              <w:pStyle w:val="TableText"/>
            </w:pPr>
            <w:r>
              <w:t>N/A</w:t>
            </w:r>
          </w:p>
        </w:tc>
      </w:tr>
      <w:tr w:rsidR="007E4151" w:rsidTr="00D65B50" w14:paraId="791BF8B5" w14:textId="77777777">
        <w:tc>
          <w:tcPr>
            <w:tcW w:w="1437" w:type="dxa"/>
            <w:tcBorders>
              <w:bottom w:val="nil"/>
            </w:tcBorders>
          </w:tcPr>
          <w:p w:rsidRPr="007E4151" w:rsidR="007E4151" w:rsidP="00BC6AB5" w:rsidRDefault="007E4151" w14:paraId="6D801DFF" w14:textId="77777777">
            <w:pPr>
              <w:pStyle w:val="TableText"/>
            </w:pPr>
            <w:r w:rsidRPr="007E4151">
              <w:t>D2</w:t>
            </w:r>
          </w:p>
        </w:tc>
        <w:tc>
          <w:tcPr>
            <w:tcW w:w="1620" w:type="dxa"/>
          </w:tcPr>
          <w:p w:rsidRPr="007E4151" w:rsidR="007E4151" w:rsidP="00BC6AB5" w:rsidRDefault="007E4151" w14:paraId="670BA131" w14:textId="6B8CA088">
            <w:pPr>
              <w:pStyle w:val="TableText"/>
            </w:pPr>
            <w:r w:rsidRPr="007E4151">
              <w:t>G1/0/1</w:t>
            </w:r>
          </w:p>
        </w:tc>
        <w:tc>
          <w:tcPr>
            <w:tcW w:w="2250" w:type="dxa"/>
          </w:tcPr>
          <w:p w:rsidRPr="007E4151" w:rsidR="007E4151" w:rsidP="00BC6AB5" w:rsidRDefault="006E1C34" w14:paraId="4433C1D2" w14:textId="1FF9E8F4">
            <w:pPr>
              <w:pStyle w:val="TableText"/>
            </w:pPr>
            <w:r>
              <w:t>172.</w:t>
            </w:r>
            <w:r w:rsidR="0045005C">
              <w:t>16</w:t>
            </w:r>
            <w:r>
              <w:t>.1.2/30</w:t>
            </w:r>
          </w:p>
        </w:tc>
        <w:tc>
          <w:tcPr>
            <w:tcW w:w="3150" w:type="dxa"/>
          </w:tcPr>
          <w:p w:rsidRPr="007E4151" w:rsidR="007E4151" w:rsidP="00BC6AB5" w:rsidRDefault="007E4151" w14:paraId="109F7A25" w14:textId="17747DCB">
            <w:pPr>
              <w:pStyle w:val="TableText"/>
            </w:pPr>
            <w:r w:rsidRPr="007E4151">
              <w:t>2001:db8:acad:</w:t>
            </w:r>
            <w:r w:rsidR="006E1C34">
              <w:t>a</w:t>
            </w:r>
            <w:r w:rsidRPr="007E4151">
              <w:t>001::2/64</w:t>
            </w:r>
          </w:p>
        </w:tc>
        <w:tc>
          <w:tcPr>
            <w:tcW w:w="1582" w:type="dxa"/>
          </w:tcPr>
          <w:p w:rsidRPr="007E4151" w:rsidR="007E4151" w:rsidP="00BC6AB5" w:rsidRDefault="007E4151" w14:paraId="511DA3A6" w14:textId="0EF8FA4B">
            <w:pPr>
              <w:pStyle w:val="TableText"/>
            </w:pPr>
            <w:r w:rsidRPr="007E4151">
              <w:t>fe80::d2:</w:t>
            </w:r>
            <w:r w:rsidR="006E1C34">
              <w:t>1</w:t>
            </w:r>
          </w:p>
        </w:tc>
      </w:tr>
      <w:tr w:rsidR="007E4151" w:rsidTr="00D65B50" w14:paraId="0D854BD5" w14:textId="77777777">
        <w:tc>
          <w:tcPr>
            <w:tcW w:w="1437" w:type="dxa"/>
            <w:tcBorders>
              <w:top w:val="nil"/>
            </w:tcBorders>
          </w:tcPr>
          <w:p w:rsidRPr="007E4151" w:rsidR="007E4151" w:rsidP="00774F8A" w:rsidRDefault="007E4151" w14:paraId="41213D0D" w14:textId="77777777">
            <w:pPr>
              <w:pStyle w:val="ConfigWindow"/>
            </w:pPr>
            <w:r w:rsidRPr="007E4151">
              <w:t>D2</w:t>
            </w:r>
          </w:p>
        </w:tc>
        <w:tc>
          <w:tcPr>
            <w:tcW w:w="1620" w:type="dxa"/>
          </w:tcPr>
          <w:p w:rsidRPr="007E4151" w:rsidR="007E4151" w:rsidP="00BC6AB5" w:rsidRDefault="007E4151" w14:paraId="332FFAF5" w14:textId="77777777">
            <w:pPr>
              <w:pStyle w:val="TableText"/>
            </w:pPr>
            <w:r w:rsidRPr="007E4151">
              <w:t>G1/0/23</w:t>
            </w:r>
          </w:p>
        </w:tc>
        <w:tc>
          <w:tcPr>
            <w:tcW w:w="2250" w:type="dxa"/>
          </w:tcPr>
          <w:p w:rsidRPr="007E4151" w:rsidR="007E4151" w:rsidP="00BC6AB5" w:rsidRDefault="0045005C" w14:paraId="52BB5DAC" w14:textId="545B3FDD">
            <w:pPr>
              <w:pStyle w:val="TableText"/>
            </w:pPr>
            <w:r>
              <w:t>172.16.10.1/24</w:t>
            </w:r>
          </w:p>
        </w:tc>
        <w:tc>
          <w:tcPr>
            <w:tcW w:w="3150" w:type="dxa"/>
          </w:tcPr>
          <w:p w:rsidRPr="007E4151" w:rsidR="007E4151" w:rsidP="00BC6AB5" w:rsidRDefault="007E4151" w14:paraId="79057310" w14:textId="161DF460">
            <w:pPr>
              <w:pStyle w:val="TableText"/>
            </w:pPr>
            <w:r w:rsidRPr="007E4151">
              <w:t>2001:db8:acad:</w:t>
            </w:r>
            <w:r w:rsidR="0045005C">
              <w:t>a</w:t>
            </w:r>
            <w:r w:rsidRPr="007E4151">
              <w:t>0</w:t>
            </w:r>
            <w:r w:rsidR="0045005C">
              <w:t>10</w:t>
            </w:r>
            <w:r w:rsidRPr="007E4151">
              <w:t>::1/64</w:t>
            </w:r>
          </w:p>
        </w:tc>
        <w:tc>
          <w:tcPr>
            <w:tcW w:w="1582" w:type="dxa"/>
          </w:tcPr>
          <w:p w:rsidRPr="007E4151" w:rsidR="007E4151" w:rsidP="00BC6AB5" w:rsidRDefault="007E4151" w14:paraId="611C1603" w14:textId="1C09DC88">
            <w:pPr>
              <w:pStyle w:val="TableText"/>
            </w:pPr>
            <w:r w:rsidRPr="007E4151">
              <w:t>fe80::d2:</w:t>
            </w:r>
            <w:r w:rsidR="006E1C34">
              <w:t>2</w:t>
            </w:r>
          </w:p>
        </w:tc>
      </w:tr>
    </w:tbl>
    <w:p w:rsidRPr="00E70096" w:rsidR="00D778DF" w:rsidP="00D452F4" w:rsidRDefault="00D778DF" w14:paraId="14AD0E6F" w14:textId="77777777">
      <w:pPr>
        <w:pStyle w:val="Heading1"/>
      </w:pPr>
      <w:r w:rsidRPr="00E70096">
        <w:t>Objectives</w:t>
      </w:r>
    </w:p>
    <w:p w:rsidR="007E4151" w:rsidP="007E4151" w:rsidRDefault="007E4151" w14:paraId="4E0F64AE" w14:textId="66F516D5">
      <w:pPr>
        <w:pStyle w:val="BodyTextL25Bold"/>
      </w:pPr>
      <w:r>
        <w:t>Part</w:t>
      </w:r>
      <w:r w:rsidR="00774F8A">
        <w:t xml:space="preserve"> </w:t>
      </w:r>
      <w:r>
        <w:t>1: Build the Topology and Configure Basic Device Settings and IP Addressing</w:t>
      </w:r>
    </w:p>
    <w:p w:rsidR="00FF168D" w:rsidP="007E4151" w:rsidRDefault="00FF168D" w14:paraId="6395440D" w14:textId="38E56581">
      <w:pPr>
        <w:pStyle w:val="BodyTextL25Bold"/>
      </w:pPr>
      <w:r w:rsidRPr="00FF168D">
        <w:t>Part 2: Different Authentication Types for OSPFv2 and OSPFv3</w:t>
      </w:r>
    </w:p>
    <w:p w:rsidR="00FF168D" w:rsidP="007E4151" w:rsidRDefault="00FF168D" w14:paraId="1FEC6778" w14:textId="455BB8D8">
      <w:pPr>
        <w:pStyle w:val="BodyTextL25Bold"/>
      </w:pPr>
      <w:r w:rsidRPr="00FF168D">
        <w:t>Part 3: OSPFv2 Type 1 Clear Text Authentication</w:t>
      </w:r>
    </w:p>
    <w:p w:rsidR="00FF168D" w:rsidP="007E4151" w:rsidRDefault="00FF168D" w14:paraId="2DD04D66" w14:textId="765E8599">
      <w:pPr>
        <w:pStyle w:val="BodyTextL25Bold"/>
      </w:pPr>
      <w:r w:rsidRPr="00FF168D">
        <w:t>Part 4: OSPFv2 Type 2 MD5 Authentication</w:t>
      </w:r>
    </w:p>
    <w:p w:rsidR="00FF168D" w:rsidP="007E4151" w:rsidRDefault="00FF168D" w14:paraId="2D572D38" w14:textId="57F76C85">
      <w:pPr>
        <w:pStyle w:val="BodyTextL25Bold"/>
      </w:pPr>
      <w:r w:rsidRPr="00FF168D">
        <w:t>Part 5: OSPFv3 IPsec AH (Authentication &amp; Integrity)</w:t>
      </w:r>
    </w:p>
    <w:p w:rsidR="00FF168D" w:rsidP="007E4151" w:rsidRDefault="00FF168D" w14:paraId="495CB43B" w14:textId="2A233BA7">
      <w:pPr>
        <w:pStyle w:val="BodyTextL25Bold"/>
      </w:pPr>
      <w:r w:rsidRPr="00FF168D">
        <w:t>Part 6: OSPFv3 IPsec ESP (encryption + authentication)</w:t>
      </w:r>
    </w:p>
    <w:p w:rsidR="002A6477" w:rsidP="007E4151" w:rsidRDefault="002A6477" w14:paraId="17D6CC80" w14:textId="7DA176CA">
      <w:pPr>
        <w:pStyle w:val="BodyTextL25Bold"/>
      </w:pPr>
      <w:r w:rsidRPr="002A6477">
        <w:t>Part 7: OSPFv3 Authentication Trailer (RFC 7166)</w:t>
      </w:r>
    </w:p>
    <w:p w:rsidR="00D778DF" w:rsidP="00D452F4" w:rsidRDefault="00D778DF" w14:paraId="693079AD" w14:textId="77777777">
      <w:pPr>
        <w:pStyle w:val="Heading1"/>
      </w:pPr>
      <w:r w:rsidRPr="00E70096">
        <w:lastRenderedPageBreak/>
        <w:t>Background / Scenario</w:t>
      </w:r>
    </w:p>
    <w:p w:rsidR="00F52661" w:rsidP="005805BD" w:rsidRDefault="004F50E1" w14:paraId="4B8F3DF7" w14:textId="7D97FB5C">
      <w:pPr>
        <w:pStyle w:val="BodyTextL25"/>
      </w:pPr>
      <w:r w:rsidRPr="004F50E1">
        <w:t xml:space="preserve">In this topology, all devices have been configured with the appropriate interface addressing. </w:t>
      </w:r>
      <w:r w:rsidRPr="004F50E1">
        <w:rPr>
          <w:b/>
          <w:bCs/>
        </w:rPr>
        <w:t xml:space="preserve">R1 </w:t>
      </w:r>
      <w:r w:rsidRPr="009A12E2">
        <w:t>and</w:t>
      </w:r>
      <w:r w:rsidRPr="004F50E1">
        <w:rPr>
          <w:b/>
          <w:bCs/>
        </w:rPr>
        <w:t xml:space="preserve"> D1</w:t>
      </w:r>
      <w:r w:rsidRPr="004F50E1">
        <w:t xml:space="preserve"> are running </w:t>
      </w:r>
      <w:r w:rsidRPr="004F50E1">
        <w:rPr>
          <w:b/>
          <w:bCs/>
        </w:rPr>
        <w:t>OSPFv2 for IPv4</w:t>
      </w:r>
      <w:r w:rsidRPr="004F50E1">
        <w:t xml:space="preserve">, forming Area 1 and providing IPv4-only routing for that portion of the network. </w:t>
      </w:r>
      <w:r w:rsidRPr="004F50E1">
        <w:rPr>
          <w:b/>
          <w:bCs/>
        </w:rPr>
        <w:t xml:space="preserve">D1 </w:t>
      </w:r>
      <w:r w:rsidRPr="009A12E2">
        <w:t>and</w:t>
      </w:r>
      <w:r w:rsidRPr="004F50E1">
        <w:rPr>
          <w:b/>
          <w:bCs/>
        </w:rPr>
        <w:t xml:space="preserve"> D2</w:t>
      </w:r>
      <w:r w:rsidRPr="004F50E1">
        <w:t xml:space="preserve"> are running </w:t>
      </w:r>
      <w:r w:rsidRPr="004F50E1">
        <w:rPr>
          <w:b/>
          <w:bCs/>
        </w:rPr>
        <w:t>OSPFv3 with address families</w:t>
      </w:r>
      <w:r w:rsidRPr="004F50E1">
        <w:t xml:space="preserve">, supporting both </w:t>
      </w:r>
      <w:r w:rsidRPr="004F50E1">
        <w:rPr>
          <w:b/>
          <w:bCs/>
        </w:rPr>
        <w:t xml:space="preserve">IPv4 </w:t>
      </w:r>
      <w:r w:rsidRPr="009A12E2">
        <w:t>and</w:t>
      </w:r>
      <w:r w:rsidRPr="004F50E1">
        <w:rPr>
          <w:b/>
          <w:bCs/>
        </w:rPr>
        <w:t xml:space="preserve"> IPv6 routing</w:t>
      </w:r>
      <w:r w:rsidRPr="004F50E1">
        <w:t>.</w:t>
      </w:r>
    </w:p>
    <w:p w:rsidR="005805BD" w:rsidP="005805BD" w:rsidRDefault="005805BD" w14:paraId="3E2DA41F" w14:textId="62C05A2B">
      <w:pPr>
        <w:pStyle w:val="BodyTextL25"/>
      </w:pPr>
      <w:r w:rsidRPr="005805BD">
        <w:t xml:space="preserve">In </w:t>
      </w:r>
      <w:r w:rsidRPr="0045425A">
        <w:t>this lab</w:t>
      </w:r>
      <w:r w:rsidRPr="005805BD">
        <w:t xml:space="preserve">, Area 1 is intentionally configured using </w:t>
      </w:r>
      <w:r w:rsidRPr="005805BD">
        <w:rPr>
          <w:b/>
          <w:bCs/>
        </w:rPr>
        <w:t>OSPFv2 for IPv4 only</w:t>
      </w:r>
      <w:r w:rsidRPr="005805BD">
        <w:t xml:space="preserve"> to demonstrate OSPFv2 authentication. As a result, IPv4 routes from Area 1 </w:t>
      </w:r>
      <w:r w:rsidR="001F3B68">
        <w:t>are</w:t>
      </w:r>
      <w:r w:rsidR="000633AA">
        <w:t xml:space="preserve"> isolated</w:t>
      </w:r>
      <w:r w:rsidR="0045425A">
        <w:t xml:space="preserve"> from the rest o</w:t>
      </w:r>
      <w:r w:rsidRPr="005805BD">
        <w:t>f the routing domain. Redistribution between OSPFv2 and OSPFv3 is possible on some platforms, but it adds complexity and risks (loops/route feedback), so it</w:t>
      </w:r>
      <w:r w:rsidR="0064238A">
        <w:t xml:space="preserve"> i</w:t>
      </w:r>
      <w:r w:rsidRPr="005805BD">
        <w:t>s intentionally avoided here.</w:t>
      </w:r>
    </w:p>
    <w:p w:rsidRPr="005805BD" w:rsidR="001E0C3C" w:rsidP="005805BD" w:rsidRDefault="001E0C3C" w14:paraId="540B75A4" w14:textId="00CC7D42">
      <w:pPr>
        <w:pStyle w:val="BodyTextL25"/>
      </w:pPr>
      <w:r w:rsidRPr="004F50E1">
        <w:rPr>
          <w:rStyle w:val="Strong"/>
        </w:rPr>
        <w:t xml:space="preserve">D1 </w:t>
      </w:r>
      <w:r w:rsidRPr="00C81BB2">
        <w:rPr>
          <w:rStyle w:val="Strong"/>
          <w:b w:val="0"/>
          <w:bCs w:val="0"/>
        </w:rPr>
        <w:t>and</w:t>
      </w:r>
      <w:r w:rsidRPr="004F50E1">
        <w:rPr>
          <w:rStyle w:val="Strong"/>
        </w:rPr>
        <w:t xml:space="preserve"> D2</w:t>
      </w:r>
      <w:r>
        <w:t xml:space="preserve"> (Cisco 9300 multilayer layer switches) are used to demonstrate OSPFv3 IPsec-based authentication because the router platforms</w:t>
      </w:r>
      <w:r w:rsidR="004F50E1">
        <w:t xml:space="preserve">, </w:t>
      </w:r>
      <w:r w:rsidRPr="004F50E1" w:rsidR="004F50E1">
        <w:rPr>
          <w:b/>
          <w:bCs/>
        </w:rPr>
        <w:t>R1</w:t>
      </w:r>
      <w:r>
        <w:t xml:space="preserve"> (Cisco 8200/8300) and IOS-XE image used in this topology </w:t>
      </w:r>
      <w:r w:rsidRPr="00BF47E5">
        <w:rPr>
          <w:b/>
          <w:bCs/>
        </w:rPr>
        <w:t>do not support IPsec AH or ESP configurations for OSPFv3</w:t>
      </w:r>
      <w:r>
        <w:t xml:space="preserve">. </w:t>
      </w:r>
      <w:r w:rsidR="00BF47E5">
        <w:t xml:space="preserve">This is not </w:t>
      </w:r>
      <w:r w:rsidR="003831F6">
        <w:t>uncommon and</w:t>
      </w:r>
      <w:r w:rsidR="00BF47E5">
        <w:t xml:space="preserve"> is explained in </w:t>
      </w:r>
      <w:r w:rsidRPr="003831F6" w:rsidR="00BF47E5">
        <w:rPr>
          <w:b/>
          <w:bCs/>
        </w:rPr>
        <w:t>Part 7: OSPFv3 Authentication Traile</w:t>
      </w:r>
      <w:r w:rsidRPr="00BF47E5" w:rsidR="00BF47E5">
        <w:t>r</w:t>
      </w:r>
      <w:r w:rsidR="00BF47E5">
        <w:t xml:space="preserve">. </w:t>
      </w:r>
      <w:r>
        <w:t xml:space="preserve">Both D1 and D2 support all required </w:t>
      </w:r>
      <w:r w:rsidR="003831F6">
        <w:t>OSPFv3</w:t>
      </w:r>
      <w:r>
        <w:t xml:space="preserve"> authentication mechanisms, allowing the lab to demonstrate</w:t>
      </w:r>
      <w:r w:rsidR="00BF47E5">
        <w:t xml:space="preserve"> </w:t>
      </w:r>
      <w:r>
        <w:t>IPsec AH, IPsec ESP, and the Authentication Trailer consistently.</w:t>
      </w:r>
    </w:p>
    <w:p w:rsidRPr="00D24354" w:rsidR="003F6013" w:rsidP="003F6013" w:rsidRDefault="003F6013" w14:paraId="21194EAF" w14:textId="3FEDF823">
      <w:pPr>
        <w:pStyle w:val="BodyTextL25"/>
        <w:rPr>
          <w:rFonts w:cs="Arial"/>
          <w:b/>
        </w:rPr>
      </w:pPr>
      <w:r w:rsidRPr="00D24354">
        <w:rPr>
          <w:rFonts w:eastAsia="Arial" w:cs="Arial"/>
          <w:b/>
        </w:rPr>
        <w:t>Note</w:t>
      </w:r>
      <w:r w:rsidRPr="00D24354">
        <w:rPr>
          <w:rFonts w:eastAsia="Arial" w:cs="Arial"/>
        </w:rPr>
        <w:t xml:space="preserve">: The routers used with this CCNP lab is a Cisco </w:t>
      </w:r>
      <w:r>
        <w:rPr>
          <w:rFonts w:eastAsia="Arial" w:cs="Arial"/>
        </w:rPr>
        <w:t xml:space="preserve">8200L </w:t>
      </w:r>
      <w:r w:rsidRPr="00D24354">
        <w:rPr>
          <w:rFonts w:eastAsia="Arial" w:cs="Arial"/>
        </w:rPr>
        <w:t xml:space="preserve">and the two </w:t>
      </w:r>
      <w:r>
        <w:rPr>
          <w:rFonts w:eastAsia="Arial" w:cs="Arial"/>
        </w:rPr>
        <w:t>L</w:t>
      </w:r>
      <w:r w:rsidRPr="00D24354">
        <w:rPr>
          <w:rFonts w:eastAsia="Arial" w:cs="Arial"/>
        </w:rPr>
        <w:t xml:space="preserve">ayer 3 switches are Catalyst </w:t>
      </w:r>
      <w:r>
        <w:rPr>
          <w:rFonts w:eastAsia="Arial" w:cs="Arial"/>
        </w:rPr>
        <w:t>9300L</w:t>
      </w:r>
      <w:r w:rsidRPr="00D24354">
        <w:rPr>
          <w:rFonts w:eastAsia="Arial" w:cs="Arial"/>
        </w:rPr>
        <w:t xml:space="preserve"> switches</w:t>
      </w:r>
      <w:r w:rsidR="00AD2B8F">
        <w:rPr>
          <w:rFonts w:eastAsia="Arial" w:cs="Arial"/>
        </w:rPr>
        <w:t xml:space="preserve"> using Cisco IOS XE Release 17.12.05 (universalk9 image)</w:t>
      </w:r>
      <w:r w:rsidRPr="00D24354">
        <w:rPr>
          <w:rFonts w:eastAsia="Arial" w:cs="Arial"/>
        </w:rPr>
        <w:t xml:space="preserve">. Other routers and Layer 3 switches and Cisco IOS versions can be used. Depending on the model and Cisco IOS version, the commands available and the output produced might vary from what is shown in the labs. </w:t>
      </w:r>
    </w:p>
    <w:p w:rsidR="000A7544" w:rsidP="000A7544" w:rsidRDefault="000A7544" w14:paraId="6CDD3A7D" w14:textId="77777777">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rsidR="000A7544" w:rsidP="000A7544" w:rsidRDefault="000A7544" w14:paraId="7E19C30B" w14:textId="77777777">
      <w:pPr>
        <w:pStyle w:val="BodyTextL25"/>
        <w:rPr>
          <w:color w:val="FF0000"/>
        </w:rPr>
      </w:pPr>
      <w:r>
        <w:rPr>
          <w:b/>
          <w:bCs/>
          <w:color w:val="FF0000"/>
        </w:rPr>
        <w:t>Instructor Note</w:t>
      </w:r>
      <w:r>
        <w:rPr>
          <w:color w:val="FF0000"/>
        </w:rPr>
        <w:t>: Refer to the Instructor Lab Manual for the procedures to initialize and reload devices.</w:t>
      </w:r>
    </w:p>
    <w:p w:rsidRPr="00E70096" w:rsidR="00D778DF" w:rsidP="00D452F4" w:rsidRDefault="00D778DF" w14:paraId="37066460" w14:textId="77777777">
      <w:pPr>
        <w:pStyle w:val="Heading1"/>
      </w:pPr>
      <w:r w:rsidRPr="00E70096">
        <w:t>Required Resources</w:t>
      </w:r>
    </w:p>
    <w:p w:rsidR="003F6013" w:rsidP="003F6013" w:rsidRDefault="0064238A" w14:paraId="2D1B7F56" w14:textId="696AE392">
      <w:pPr>
        <w:pStyle w:val="Bulletlevel1"/>
      </w:pPr>
      <w:r>
        <w:t>1</w:t>
      </w:r>
      <w:r w:rsidR="003F6013">
        <w:t xml:space="preserve"> Router (</w:t>
      </w:r>
      <w:r w:rsidRPr="006A4A98" w:rsidR="003F6013">
        <w:t>Cisco Catalyst 8200</w:t>
      </w:r>
      <w:r w:rsidR="003F6013">
        <w:t xml:space="preserve">L </w:t>
      </w:r>
      <w:r w:rsidRPr="00697788" w:rsidR="003F6013">
        <w:t xml:space="preserve">with Cisco IOS XE Release </w:t>
      </w:r>
      <w:r w:rsidR="003F6013">
        <w:t>17.12.05c</w:t>
      </w:r>
      <w:r w:rsidRPr="00697788" w:rsidR="003F6013">
        <w:t xml:space="preserve"> universal image or comparable</w:t>
      </w:r>
      <w:r w:rsidR="003F6013">
        <w:t>)</w:t>
      </w:r>
    </w:p>
    <w:p w:rsidR="003F6013" w:rsidP="003F6013" w:rsidRDefault="003F6013" w14:paraId="12F0C470" w14:textId="77777777">
      <w:pPr>
        <w:pStyle w:val="Bulletlevel1"/>
      </w:pPr>
      <w:r w:rsidRPr="00697788">
        <w:t>2 Switches (</w:t>
      </w:r>
      <w:r w:rsidRPr="006A4A98">
        <w:t>Cisco Catalyst 9300</w:t>
      </w:r>
      <w:r>
        <w:t>L</w:t>
      </w:r>
      <w:r w:rsidRPr="00697788">
        <w:t xml:space="preserve"> with Cisco IOS XE Release </w:t>
      </w:r>
      <w:r>
        <w:t>17.12.05</w:t>
      </w:r>
      <w:r w:rsidRPr="00697788">
        <w:t xml:space="preserve"> universal image or comparable)</w:t>
      </w:r>
    </w:p>
    <w:p w:rsidR="00334C33" w:rsidP="00334C33" w:rsidRDefault="00334C33" w14:paraId="68C059CA" w14:textId="77777777">
      <w:pPr>
        <w:pStyle w:val="Bulletlevel1"/>
      </w:pPr>
      <w:r>
        <w:t>Console cables to configure the Cisco IOS devices via the console ports</w:t>
      </w:r>
    </w:p>
    <w:p w:rsidR="00457934" w:rsidP="00457934" w:rsidRDefault="00334C33" w14:paraId="36418EBF" w14:textId="77777777">
      <w:pPr>
        <w:pStyle w:val="Bulletlevel1"/>
      </w:pPr>
      <w:r>
        <w:t>Ethernet cables as shown in the topology</w:t>
      </w:r>
    </w:p>
    <w:p w:rsidR="00125806" w:rsidP="00D452F4" w:rsidRDefault="00125806" w14:paraId="0C0E129A" w14:textId="77777777">
      <w:pPr>
        <w:pStyle w:val="Heading1"/>
      </w:pPr>
      <w:r>
        <w:t>Instructions</w:t>
      </w:r>
    </w:p>
    <w:p w:rsidRPr="004C0909" w:rsidR="00A343F8" w:rsidP="000A7544" w:rsidRDefault="00A343F8" w14:paraId="42489BF0" w14:textId="77777777">
      <w:pPr>
        <w:pStyle w:val="Heading2"/>
        <w:ind w:left="900" w:hanging="900"/>
      </w:pPr>
      <w:r>
        <w:t>Build the Network and Configure Basic Device Settings and Interface Addressing</w:t>
      </w:r>
    </w:p>
    <w:p w:rsidR="00A343F8" w:rsidP="002A06D3" w:rsidRDefault="00A343F8" w14:paraId="76932B7D" w14:textId="268E2174">
      <w:pPr>
        <w:pStyle w:val="BodyText"/>
      </w:pPr>
      <w:r>
        <w:t xml:space="preserve">In Part 1, you will set up the network topology and configure basic settings and interface addressing on </w:t>
      </w:r>
      <w:r w:rsidR="0064238A">
        <w:t xml:space="preserve">the </w:t>
      </w:r>
      <w:r>
        <w:t>router and switches.</w:t>
      </w:r>
    </w:p>
    <w:p w:rsidR="00A343F8" w:rsidP="000A7544" w:rsidRDefault="00A343F8" w14:paraId="06F84A6F" w14:textId="77777777">
      <w:pPr>
        <w:pStyle w:val="Heading3"/>
      </w:pPr>
      <w:r>
        <w:t>Cable the network as shown in the topology.</w:t>
      </w:r>
    </w:p>
    <w:p w:rsidR="00A343F8" w:rsidP="00A343F8" w:rsidRDefault="00A343F8" w14:paraId="7E4C26B6" w14:textId="35A61DC8">
      <w:pPr>
        <w:pStyle w:val="BodyTextL25"/>
      </w:pPr>
      <w:r>
        <w:t>Attach the devices as shown in the topology diagram and cable as necessary.</w:t>
      </w:r>
    </w:p>
    <w:p w:rsidR="00A343F8" w:rsidP="000A7544" w:rsidRDefault="00A343F8" w14:paraId="4A7622A1" w14:textId="77777777">
      <w:pPr>
        <w:pStyle w:val="Heading3"/>
      </w:pPr>
      <w:r>
        <w:t>Configure basic settings for each router.</w:t>
      </w:r>
    </w:p>
    <w:p w:rsidR="00A343F8" w:rsidP="00925812" w:rsidRDefault="00A343F8" w14:paraId="311B66E9" w14:textId="695DE2F1">
      <w:pPr>
        <w:pStyle w:val="SubStepAlpha"/>
        <w:spacing w:after="0"/>
      </w:pPr>
      <w:r>
        <w:t>Console into each device, enter global configuration mode, and apply the basic settings and interface addressing</w:t>
      </w:r>
      <w:r w:rsidR="000A7544">
        <w:t xml:space="preserve"> using the following s</w:t>
      </w:r>
      <w:r>
        <w:t xml:space="preserve">tartup </w:t>
      </w:r>
      <w:r w:rsidR="000A7544">
        <w:t>c</w:t>
      </w:r>
      <w:r>
        <w:t>onfiguration</w:t>
      </w:r>
      <w:r w:rsidR="000A7544">
        <w:t>s for each device.</w:t>
      </w:r>
    </w:p>
    <w:p w:rsidR="00796DAA" w:rsidP="00925812" w:rsidRDefault="00796DAA" w14:paraId="51D82F10" w14:textId="4D461D02">
      <w:pPr>
        <w:pStyle w:val="ConfigWindow"/>
      </w:pPr>
      <w:r>
        <w:t>Open configuration window</w:t>
      </w:r>
    </w:p>
    <w:p w:rsidR="00E05ABD" w:rsidP="000A7544" w:rsidRDefault="00317517" w14:paraId="049CE59F" w14:textId="13194B17">
      <w:pPr>
        <w:pStyle w:val="BodyTextL25Bold"/>
      </w:pPr>
      <w:r>
        <w:t xml:space="preserve">Router </w:t>
      </w:r>
      <w:r w:rsidR="00E05ABD">
        <w:t>R1</w:t>
      </w:r>
    </w:p>
    <w:p w:rsidR="00687BD1" w:rsidP="00687BD1" w:rsidRDefault="00687BD1" w14:paraId="20F8FFD3" w14:textId="77777777">
      <w:pPr>
        <w:pStyle w:val="CMD"/>
      </w:pPr>
      <w:r>
        <w:t>hostname R1</w:t>
      </w:r>
    </w:p>
    <w:p w:rsidR="00687BD1" w:rsidP="00687BD1" w:rsidRDefault="00687BD1" w14:paraId="0B7B0385" w14:textId="77777777">
      <w:pPr>
        <w:pStyle w:val="CMD"/>
      </w:pPr>
      <w:r>
        <w:t>!</w:t>
      </w:r>
    </w:p>
    <w:p w:rsidR="008B079F" w:rsidP="008B079F" w:rsidRDefault="00687BD1" w14:paraId="05FACDEC" w14:textId="77777777">
      <w:pPr>
        <w:pStyle w:val="CMD"/>
      </w:pPr>
      <w:r>
        <w:t>no ip domain lookup</w:t>
      </w:r>
    </w:p>
    <w:p w:rsidR="008B079F" w:rsidP="008B079F" w:rsidRDefault="008B079F" w14:paraId="01BA99A6" w14:textId="77777777">
      <w:pPr>
        <w:pStyle w:val="CMD"/>
      </w:pPr>
      <w:r>
        <w:lastRenderedPageBreak/>
        <w:t>line con 0</w:t>
      </w:r>
    </w:p>
    <w:p w:rsidR="008B079F" w:rsidP="008B079F" w:rsidRDefault="008B079F" w14:paraId="6EA530A5" w14:textId="77777777">
      <w:pPr>
        <w:pStyle w:val="CMD"/>
      </w:pPr>
      <w:r>
        <w:t>exec-timeout 0 0</w:t>
      </w:r>
    </w:p>
    <w:p w:rsidR="00687BD1" w:rsidP="008B079F" w:rsidRDefault="008B079F" w14:paraId="0942ABD5" w14:textId="524824C0">
      <w:pPr>
        <w:pStyle w:val="CMD"/>
      </w:pPr>
      <w:r>
        <w:t>logging sync</w:t>
      </w:r>
    </w:p>
    <w:p w:rsidR="00687BD1" w:rsidP="00687BD1" w:rsidRDefault="00687BD1" w14:paraId="5DC6CBCA" w14:textId="77777777">
      <w:pPr>
        <w:pStyle w:val="CMD"/>
      </w:pPr>
      <w:r>
        <w:t>!</w:t>
      </w:r>
    </w:p>
    <w:p w:rsidR="00687BD1" w:rsidP="00687BD1" w:rsidRDefault="00687BD1" w14:paraId="2E84F42D" w14:textId="77777777">
      <w:pPr>
        <w:pStyle w:val="CMD"/>
      </w:pPr>
      <w:r>
        <w:t>interface GigabitEthernet0/0/1</w:t>
      </w:r>
    </w:p>
    <w:p w:rsidR="00687BD1" w:rsidP="00687BD1" w:rsidRDefault="00687BD1" w14:paraId="3D983C7D" w14:textId="77777777">
      <w:pPr>
        <w:pStyle w:val="CMD"/>
      </w:pPr>
      <w:r>
        <w:t xml:space="preserve"> ip address 172.16.2.1 255.255.255.252</w:t>
      </w:r>
    </w:p>
    <w:p w:rsidR="00687BD1" w:rsidP="00687BD1" w:rsidRDefault="00687BD1" w14:paraId="14554E98" w14:textId="77777777">
      <w:pPr>
        <w:pStyle w:val="CMD"/>
      </w:pPr>
      <w:r>
        <w:t xml:space="preserve"> ip ospf 123 area 1</w:t>
      </w:r>
    </w:p>
    <w:p w:rsidR="00687BD1" w:rsidP="00687BD1" w:rsidRDefault="00687BD1" w14:paraId="27B4E620" w14:textId="77777777">
      <w:pPr>
        <w:pStyle w:val="CMD"/>
      </w:pPr>
      <w:r>
        <w:t xml:space="preserve"> ip ospf network point-to-point</w:t>
      </w:r>
    </w:p>
    <w:p w:rsidR="00687BD1" w:rsidP="00687BD1" w:rsidRDefault="00687BD1" w14:paraId="61ED2959" w14:textId="77777777">
      <w:pPr>
        <w:pStyle w:val="CMD"/>
      </w:pPr>
      <w:r>
        <w:t xml:space="preserve"> no shutdown</w:t>
      </w:r>
    </w:p>
    <w:p w:rsidR="00687BD1" w:rsidP="00687BD1" w:rsidRDefault="00687BD1" w14:paraId="62581F5C" w14:textId="77777777">
      <w:pPr>
        <w:pStyle w:val="CMD"/>
      </w:pPr>
      <w:r>
        <w:t xml:space="preserve"> exit</w:t>
      </w:r>
    </w:p>
    <w:p w:rsidR="00687BD1" w:rsidP="00687BD1" w:rsidRDefault="00687BD1" w14:paraId="69B7F911" w14:textId="77777777">
      <w:pPr>
        <w:pStyle w:val="CMD"/>
      </w:pPr>
      <w:r>
        <w:t>!</w:t>
      </w:r>
    </w:p>
    <w:p w:rsidR="00687BD1" w:rsidP="00687BD1" w:rsidRDefault="00687BD1" w14:paraId="51DAE98D" w14:textId="77777777">
      <w:pPr>
        <w:pStyle w:val="CMD"/>
      </w:pPr>
      <w:r>
        <w:t>router ospf 123</w:t>
      </w:r>
    </w:p>
    <w:p w:rsidR="00687BD1" w:rsidP="00687BD1" w:rsidRDefault="00687BD1" w14:paraId="563EA109" w14:textId="77777777">
      <w:pPr>
        <w:pStyle w:val="CMD"/>
      </w:pPr>
      <w:r>
        <w:t xml:space="preserve"> router-id 1.1.1.1</w:t>
      </w:r>
    </w:p>
    <w:p w:rsidR="00687BD1" w:rsidP="00687BD1" w:rsidRDefault="00687BD1" w14:paraId="3BB4B5CE" w14:textId="77777777">
      <w:pPr>
        <w:pStyle w:val="CMD"/>
      </w:pPr>
      <w:r>
        <w:t xml:space="preserve"> exit</w:t>
      </w:r>
    </w:p>
    <w:p w:rsidR="00687BD1" w:rsidP="00687BD1" w:rsidRDefault="00687BD1" w14:paraId="4A82EE8C" w14:textId="3FFF9116">
      <w:pPr>
        <w:pStyle w:val="CMD"/>
      </w:pPr>
      <w:r>
        <w:t>!</w:t>
      </w:r>
    </w:p>
    <w:p w:rsidR="00E05ABD" w:rsidP="00687BD1" w:rsidRDefault="00687BD1" w14:paraId="467200B0" w14:textId="1C065B8F">
      <w:pPr>
        <w:pStyle w:val="CMD"/>
      </w:pPr>
      <w:r>
        <w:t>end</w:t>
      </w:r>
    </w:p>
    <w:p w:rsidR="00E05ABD" w:rsidP="00E05ABD" w:rsidRDefault="00E05ABD" w14:paraId="4893749B" w14:textId="7D29DA27">
      <w:pPr>
        <w:pStyle w:val="CMD"/>
      </w:pPr>
    </w:p>
    <w:p w:rsidR="00A12F11" w:rsidP="00283BBC" w:rsidRDefault="00317517" w14:paraId="1B4F7EEC" w14:textId="17666CA0">
      <w:pPr>
        <w:pStyle w:val="BodyTextL25Bold"/>
      </w:pPr>
      <w:r>
        <w:t xml:space="preserve">Switch </w:t>
      </w:r>
      <w:r w:rsidR="00E05ABD">
        <w:t>D1</w:t>
      </w:r>
    </w:p>
    <w:p w:rsidR="00687BD1" w:rsidP="00687BD1" w:rsidRDefault="00687BD1" w14:paraId="32C3788D" w14:textId="77777777">
      <w:pPr>
        <w:pStyle w:val="CMD"/>
      </w:pPr>
      <w:r>
        <w:t>hostname D1</w:t>
      </w:r>
    </w:p>
    <w:p w:rsidR="00687BD1" w:rsidP="00687BD1" w:rsidRDefault="00687BD1" w14:paraId="0FF49606" w14:textId="77777777">
      <w:pPr>
        <w:pStyle w:val="CMD"/>
      </w:pPr>
      <w:r>
        <w:t>!</w:t>
      </w:r>
    </w:p>
    <w:p w:rsidR="00687BD1" w:rsidP="00687BD1" w:rsidRDefault="00687BD1" w14:paraId="352C2961" w14:textId="77777777">
      <w:pPr>
        <w:pStyle w:val="CMD"/>
      </w:pPr>
      <w:r>
        <w:t>no ip domain lookup</w:t>
      </w:r>
    </w:p>
    <w:p w:rsidR="002C4BCC" w:rsidP="00687BD1" w:rsidRDefault="002C4BCC" w14:paraId="30D6EB1D" w14:textId="5D17C91E">
      <w:pPr>
        <w:pStyle w:val="CMD"/>
      </w:pPr>
      <w:r>
        <w:t>line con 0</w:t>
      </w:r>
    </w:p>
    <w:p w:rsidR="002C4BCC" w:rsidP="00687BD1" w:rsidRDefault="002C4BCC" w14:paraId="21DCEA3B" w14:textId="5D95846C">
      <w:pPr>
        <w:pStyle w:val="CMD"/>
      </w:pPr>
      <w:r>
        <w:t>exec-timeout 0 0</w:t>
      </w:r>
    </w:p>
    <w:p w:rsidR="002C4BCC" w:rsidP="00687BD1" w:rsidRDefault="002C4BCC" w14:paraId="208208C5" w14:textId="2C9B75E7">
      <w:pPr>
        <w:pStyle w:val="CMD"/>
      </w:pPr>
      <w:r>
        <w:t>logging sync</w:t>
      </w:r>
    </w:p>
    <w:p w:rsidR="00687BD1" w:rsidP="00687BD1" w:rsidRDefault="00687BD1" w14:paraId="7A3C2B1D" w14:textId="77777777">
      <w:pPr>
        <w:pStyle w:val="CMD"/>
      </w:pPr>
      <w:r>
        <w:t>!</w:t>
      </w:r>
    </w:p>
    <w:p w:rsidR="00687BD1" w:rsidP="00687BD1" w:rsidRDefault="00687BD1" w14:paraId="714EFAEB" w14:textId="77777777">
      <w:pPr>
        <w:pStyle w:val="CMD"/>
      </w:pPr>
      <w:r>
        <w:t xml:space="preserve">ip routing </w:t>
      </w:r>
    </w:p>
    <w:p w:rsidR="00687BD1" w:rsidP="00687BD1" w:rsidRDefault="00687BD1" w14:paraId="7DFD09DF" w14:textId="77777777">
      <w:pPr>
        <w:pStyle w:val="CMD"/>
      </w:pPr>
      <w:r>
        <w:t>ipv6 unicast-routing</w:t>
      </w:r>
    </w:p>
    <w:p w:rsidR="00687BD1" w:rsidP="00687BD1" w:rsidRDefault="00687BD1" w14:paraId="6F709DA1" w14:textId="77777777">
      <w:pPr>
        <w:pStyle w:val="CMD"/>
      </w:pPr>
      <w:r>
        <w:t>!</w:t>
      </w:r>
    </w:p>
    <w:p w:rsidR="00687BD1" w:rsidP="00687BD1" w:rsidRDefault="00687BD1" w14:paraId="4E5C1FCD" w14:textId="77777777">
      <w:pPr>
        <w:pStyle w:val="CMD"/>
      </w:pPr>
      <w:r>
        <w:t>interface GigabitEthernet1/0/1</w:t>
      </w:r>
    </w:p>
    <w:p w:rsidR="00687BD1" w:rsidP="00687BD1" w:rsidRDefault="00687BD1" w14:paraId="3F3CCE1E" w14:textId="77777777">
      <w:pPr>
        <w:pStyle w:val="CMD"/>
      </w:pPr>
      <w:r>
        <w:t xml:space="preserve"> no switchport</w:t>
      </w:r>
    </w:p>
    <w:p w:rsidR="00687BD1" w:rsidP="00687BD1" w:rsidRDefault="00687BD1" w14:paraId="1ABC3C27" w14:textId="77777777">
      <w:pPr>
        <w:pStyle w:val="CMD"/>
      </w:pPr>
      <w:r>
        <w:t xml:space="preserve"> ip address 172.16.1.1 255.255.255.252</w:t>
      </w:r>
    </w:p>
    <w:p w:rsidR="00687BD1" w:rsidP="00687BD1" w:rsidRDefault="00687BD1" w14:paraId="425C632F" w14:textId="77777777">
      <w:pPr>
        <w:pStyle w:val="CMD"/>
      </w:pPr>
      <w:r>
        <w:t xml:space="preserve"> ipv6 address 2001:db8:acad:a001::1/64</w:t>
      </w:r>
    </w:p>
    <w:p w:rsidR="00687BD1" w:rsidP="00687BD1" w:rsidRDefault="00687BD1" w14:paraId="6D55D2B2" w14:textId="77777777">
      <w:pPr>
        <w:pStyle w:val="CMD"/>
      </w:pPr>
      <w:r>
        <w:t xml:space="preserve"> ipv6 address fe80::d1:1 link-local</w:t>
      </w:r>
    </w:p>
    <w:p w:rsidR="00687BD1" w:rsidP="00687BD1" w:rsidRDefault="00687BD1" w14:paraId="1080E197" w14:textId="77777777">
      <w:pPr>
        <w:pStyle w:val="CMD"/>
      </w:pPr>
      <w:r>
        <w:t xml:space="preserve"> ospfv3 123 ipv6 area 0</w:t>
      </w:r>
    </w:p>
    <w:p w:rsidR="00687BD1" w:rsidP="00687BD1" w:rsidRDefault="00687BD1" w14:paraId="3B5B1920" w14:textId="77777777">
      <w:pPr>
        <w:pStyle w:val="CMD"/>
      </w:pPr>
      <w:r>
        <w:t xml:space="preserve"> ospfv3 123 ipv4 area 0</w:t>
      </w:r>
    </w:p>
    <w:p w:rsidR="00687BD1" w:rsidP="00687BD1" w:rsidRDefault="00687BD1" w14:paraId="30DFAE1A" w14:textId="77777777">
      <w:pPr>
        <w:pStyle w:val="CMD"/>
      </w:pPr>
      <w:r>
        <w:t xml:space="preserve"> ospfv3 network point-to-point</w:t>
      </w:r>
    </w:p>
    <w:p w:rsidR="00687BD1" w:rsidP="00687BD1" w:rsidRDefault="00687BD1" w14:paraId="1026EE3F" w14:textId="77777777">
      <w:pPr>
        <w:pStyle w:val="CMD"/>
      </w:pPr>
      <w:r>
        <w:t xml:space="preserve"> no shutdown</w:t>
      </w:r>
    </w:p>
    <w:p w:rsidR="00687BD1" w:rsidP="00687BD1" w:rsidRDefault="00687BD1" w14:paraId="408E8F59" w14:textId="77777777">
      <w:pPr>
        <w:pStyle w:val="CMD"/>
      </w:pPr>
      <w:r>
        <w:t xml:space="preserve"> exit</w:t>
      </w:r>
    </w:p>
    <w:p w:rsidR="00687BD1" w:rsidP="00687BD1" w:rsidRDefault="00687BD1" w14:paraId="381E2678" w14:textId="77777777">
      <w:pPr>
        <w:pStyle w:val="CMD"/>
      </w:pPr>
      <w:r>
        <w:t>!</w:t>
      </w:r>
    </w:p>
    <w:p w:rsidR="00687BD1" w:rsidP="00687BD1" w:rsidRDefault="00687BD1" w14:paraId="77B69AF6" w14:textId="77777777">
      <w:pPr>
        <w:pStyle w:val="CMD"/>
      </w:pPr>
      <w:r>
        <w:t>interface GigabitEthernet1/0/11</w:t>
      </w:r>
    </w:p>
    <w:p w:rsidR="00687BD1" w:rsidP="00687BD1" w:rsidRDefault="00687BD1" w14:paraId="3363D99C" w14:textId="77777777">
      <w:pPr>
        <w:pStyle w:val="CMD"/>
      </w:pPr>
      <w:r>
        <w:t xml:space="preserve"> no switchport</w:t>
      </w:r>
    </w:p>
    <w:p w:rsidR="00687BD1" w:rsidP="00687BD1" w:rsidRDefault="00687BD1" w14:paraId="18A01475" w14:textId="77777777">
      <w:pPr>
        <w:pStyle w:val="CMD"/>
      </w:pPr>
      <w:r>
        <w:t xml:space="preserve"> ip address 172.16.2.2 255.255.255.252</w:t>
      </w:r>
    </w:p>
    <w:p w:rsidR="00687BD1" w:rsidP="00687BD1" w:rsidRDefault="00687BD1" w14:paraId="503D9DBA" w14:textId="77777777">
      <w:pPr>
        <w:pStyle w:val="CMD"/>
      </w:pPr>
      <w:r>
        <w:t xml:space="preserve"> ip ospf 123 area 1</w:t>
      </w:r>
    </w:p>
    <w:p w:rsidR="00687BD1" w:rsidP="00687BD1" w:rsidRDefault="00687BD1" w14:paraId="66D8BE83" w14:textId="77777777">
      <w:pPr>
        <w:pStyle w:val="CMD"/>
      </w:pPr>
      <w:r>
        <w:t xml:space="preserve"> ip ospf network point-to-point</w:t>
      </w:r>
    </w:p>
    <w:p w:rsidR="00687BD1" w:rsidP="00687BD1" w:rsidRDefault="00687BD1" w14:paraId="24118E8B" w14:textId="77777777">
      <w:pPr>
        <w:pStyle w:val="CMD"/>
      </w:pPr>
      <w:r>
        <w:t xml:space="preserve"> no shutdown</w:t>
      </w:r>
    </w:p>
    <w:p w:rsidR="00687BD1" w:rsidP="00687BD1" w:rsidRDefault="00687BD1" w14:paraId="50963400" w14:textId="77777777">
      <w:pPr>
        <w:pStyle w:val="CMD"/>
      </w:pPr>
      <w:r>
        <w:lastRenderedPageBreak/>
        <w:t xml:space="preserve"> exit</w:t>
      </w:r>
    </w:p>
    <w:p w:rsidR="00687BD1" w:rsidP="00687BD1" w:rsidRDefault="00687BD1" w14:paraId="2D55C51C" w14:textId="77777777">
      <w:pPr>
        <w:pStyle w:val="CMD"/>
      </w:pPr>
      <w:r>
        <w:t>!</w:t>
      </w:r>
    </w:p>
    <w:p w:rsidR="00687BD1" w:rsidP="00687BD1" w:rsidRDefault="00687BD1" w14:paraId="4E77863B" w14:textId="77777777">
      <w:pPr>
        <w:pStyle w:val="CMD"/>
      </w:pPr>
      <w:r>
        <w:t>interface GigabitEthernet1/0/23</w:t>
      </w:r>
    </w:p>
    <w:p w:rsidR="00687BD1" w:rsidP="00687BD1" w:rsidRDefault="00687BD1" w14:paraId="5A657513" w14:textId="77777777">
      <w:pPr>
        <w:pStyle w:val="CMD"/>
      </w:pPr>
      <w:r>
        <w:t xml:space="preserve"> no switchport</w:t>
      </w:r>
    </w:p>
    <w:p w:rsidR="00687BD1" w:rsidP="00687BD1" w:rsidRDefault="00687BD1" w14:paraId="01494C79" w14:textId="77777777">
      <w:pPr>
        <w:pStyle w:val="CMD"/>
      </w:pPr>
      <w:r>
        <w:t xml:space="preserve"> ip address 172.16.3.1 255.255.255.0</w:t>
      </w:r>
    </w:p>
    <w:p w:rsidR="00687BD1" w:rsidP="00687BD1" w:rsidRDefault="00687BD1" w14:paraId="74076704" w14:textId="77777777">
      <w:pPr>
        <w:pStyle w:val="CMD"/>
      </w:pPr>
      <w:r>
        <w:t xml:space="preserve"> ip ospf 123 area 1</w:t>
      </w:r>
    </w:p>
    <w:p w:rsidR="00687BD1" w:rsidP="00687BD1" w:rsidRDefault="00687BD1" w14:paraId="5B07F2F9" w14:textId="77777777">
      <w:pPr>
        <w:pStyle w:val="CMD"/>
      </w:pPr>
      <w:r>
        <w:t xml:space="preserve"> no shutdown</w:t>
      </w:r>
    </w:p>
    <w:p w:rsidR="00687BD1" w:rsidP="00687BD1" w:rsidRDefault="00687BD1" w14:paraId="5B011CD6" w14:textId="77777777">
      <w:pPr>
        <w:pStyle w:val="CMD"/>
      </w:pPr>
      <w:r>
        <w:t xml:space="preserve"> exit</w:t>
      </w:r>
    </w:p>
    <w:p w:rsidR="00687BD1" w:rsidP="00687BD1" w:rsidRDefault="00687BD1" w14:paraId="54BC2A8A" w14:textId="77777777">
      <w:pPr>
        <w:pStyle w:val="CMD"/>
      </w:pPr>
      <w:r>
        <w:t>!</w:t>
      </w:r>
    </w:p>
    <w:p w:rsidR="00687BD1" w:rsidP="00687BD1" w:rsidRDefault="00687BD1" w14:paraId="51B8C015" w14:textId="77777777">
      <w:pPr>
        <w:pStyle w:val="CMD"/>
      </w:pPr>
      <w:r>
        <w:t>router ospf 123</w:t>
      </w:r>
    </w:p>
    <w:p w:rsidR="00687BD1" w:rsidP="00687BD1" w:rsidRDefault="00687BD1" w14:paraId="37ADB833" w14:textId="77777777">
      <w:pPr>
        <w:pStyle w:val="CMD"/>
      </w:pPr>
      <w:r>
        <w:t xml:space="preserve"> router-id 1.1.1.2</w:t>
      </w:r>
    </w:p>
    <w:p w:rsidR="00687BD1" w:rsidP="00687BD1" w:rsidRDefault="00687BD1" w14:paraId="1E805CD0" w14:textId="77777777">
      <w:pPr>
        <w:pStyle w:val="CMD"/>
      </w:pPr>
      <w:r>
        <w:t xml:space="preserve"> exit</w:t>
      </w:r>
    </w:p>
    <w:p w:rsidR="00687BD1" w:rsidP="00687BD1" w:rsidRDefault="00687BD1" w14:paraId="3D755AB3" w14:textId="77777777">
      <w:pPr>
        <w:pStyle w:val="CMD"/>
      </w:pPr>
      <w:r>
        <w:t>!</w:t>
      </w:r>
    </w:p>
    <w:p w:rsidR="00687BD1" w:rsidP="00687BD1" w:rsidRDefault="00687BD1" w14:paraId="5A255546" w14:textId="77777777">
      <w:pPr>
        <w:pStyle w:val="CMD"/>
      </w:pPr>
      <w:r>
        <w:t>router ospfv3 123</w:t>
      </w:r>
    </w:p>
    <w:p w:rsidR="00687BD1" w:rsidP="00687BD1" w:rsidRDefault="00687BD1" w14:paraId="65454CDF" w14:textId="77777777">
      <w:pPr>
        <w:pStyle w:val="CMD"/>
      </w:pPr>
      <w:r>
        <w:t xml:space="preserve"> !</w:t>
      </w:r>
    </w:p>
    <w:p w:rsidR="00687BD1" w:rsidP="00687BD1" w:rsidRDefault="00687BD1" w14:paraId="2EA2FD2D" w14:textId="77777777">
      <w:pPr>
        <w:pStyle w:val="CMD"/>
      </w:pPr>
      <w:r>
        <w:t xml:space="preserve"> address-family ipv4 unicast</w:t>
      </w:r>
    </w:p>
    <w:p w:rsidR="00687BD1" w:rsidP="00687BD1" w:rsidRDefault="00687BD1" w14:paraId="3DD76BFC" w14:textId="77777777">
      <w:pPr>
        <w:pStyle w:val="CMD"/>
      </w:pPr>
      <w:r>
        <w:t xml:space="preserve">  router-id 1.1.1.2</w:t>
      </w:r>
    </w:p>
    <w:p w:rsidR="00687BD1" w:rsidP="00687BD1" w:rsidRDefault="00687BD1" w14:paraId="0C5664B6" w14:textId="77777777">
      <w:pPr>
        <w:pStyle w:val="CMD"/>
      </w:pPr>
      <w:r>
        <w:t xml:space="preserve"> exit-address-family</w:t>
      </w:r>
    </w:p>
    <w:p w:rsidR="00687BD1" w:rsidP="00687BD1" w:rsidRDefault="00687BD1" w14:paraId="69625C80" w14:textId="77777777">
      <w:pPr>
        <w:pStyle w:val="CMD"/>
      </w:pPr>
      <w:r>
        <w:t xml:space="preserve"> !</w:t>
      </w:r>
    </w:p>
    <w:p w:rsidR="00687BD1" w:rsidP="00687BD1" w:rsidRDefault="00687BD1" w14:paraId="7D839827" w14:textId="77777777">
      <w:pPr>
        <w:pStyle w:val="CMD"/>
      </w:pPr>
      <w:r>
        <w:t xml:space="preserve"> address-family ipv6 unicast</w:t>
      </w:r>
    </w:p>
    <w:p w:rsidR="00687BD1" w:rsidP="00687BD1" w:rsidRDefault="00687BD1" w14:paraId="3C710176" w14:textId="77777777">
      <w:pPr>
        <w:pStyle w:val="CMD"/>
      </w:pPr>
      <w:r>
        <w:t xml:space="preserve">  router-id 1.1.1.2</w:t>
      </w:r>
    </w:p>
    <w:p w:rsidR="00687BD1" w:rsidP="00687BD1" w:rsidRDefault="00687BD1" w14:paraId="5651D7EB" w14:textId="77777777">
      <w:pPr>
        <w:pStyle w:val="CMD"/>
      </w:pPr>
      <w:r>
        <w:t xml:space="preserve"> exit-address-family</w:t>
      </w:r>
    </w:p>
    <w:p w:rsidR="00687BD1" w:rsidP="00687BD1" w:rsidRDefault="00687BD1" w14:paraId="1CD53A39" w14:textId="77777777">
      <w:pPr>
        <w:pStyle w:val="CMD"/>
      </w:pPr>
      <w:r>
        <w:t>!</w:t>
      </w:r>
    </w:p>
    <w:p w:rsidR="00E05ABD" w:rsidP="00910BD0" w:rsidRDefault="00687BD1" w14:paraId="30C610D8" w14:textId="00109A40">
      <w:pPr>
        <w:pStyle w:val="CMD"/>
      </w:pPr>
      <w:r>
        <w:t>end</w:t>
      </w:r>
    </w:p>
    <w:p w:rsidR="00E05ABD" w:rsidP="00317517" w:rsidRDefault="00317517" w14:paraId="660DA798" w14:textId="58267C82">
      <w:pPr>
        <w:pStyle w:val="BodyTextL25Bold"/>
      </w:pPr>
      <w:r>
        <w:t xml:space="preserve">Switch </w:t>
      </w:r>
      <w:r w:rsidR="00E05ABD">
        <w:t>D2</w:t>
      </w:r>
    </w:p>
    <w:p w:rsidR="00687BD1" w:rsidP="00687BD1" w:rsidRDefault="00687BD1" w14:paraId="1E7703F4" w14:textId="77777777">
      <w:pPr>
        <w:pStyle w:val="CMD"/>
      </w:pPr>
      <w:r>
        <w:t>hostname D2</w:t>
      </w:r>
    </w:p>
    <w:p w:rsidR="00687BD1" w:rsidP="00687BD1" w:rsidRDefault="00687BD1" w14:paraId="56DF7843" w14:textId="77777777">
      <w:pPr>
        <w:pStyle w:val="CMD"/>
      </w:pPr>
      <w:r>
        <w:t>!</w:t>
      </w:r>
    </w:p>
    <w:p w:rsidR="008B079F" w:rsidP="008B079F" w:rsidRDefault="00687BD1" w14:paraId="4CCD5F2B" w14:textId="77777777">
      <w:pPr>
        <w:pStyle w:val="CMD"/>
      </w:pPr>
      <w:r>
        <w:t>no ip domain lookup</w:t>
      </w:r>
    </w:p>
    <w:p w:rsidR="008B079F" w:rsidP="008B079F" w:rsidRDefault="008B079F" w14:paraId="7DC8D2BA" w14:textId="77777777">
      <w:pPr>
        <w:pStyle w:val="CMD"/>
      </w:pPr>
      <w:r>
        <w:t>line con 0</w:t>
      </w:r>
    </w:p>
    <w:p w:rsidR="008B079F" w:rsidP="008B079F" w:rsidRDefault="008B079F" w14:paraId="1C492F2C" w14:textId="77777777">
      <w:pPr>
        <w:pStyle w:val="CMD"/>
      </w:pPr>
      <w:r>
        <w:t>exec-timeout 0 0</w:t>
      </w:r>
    </w:p>
    <w:p w:rsidR="00687BD1" w:rsidP="008B079F" w:rsidRDefault="008B079F" w14:paraId="56158D43" w14:textId="3EA3595E">
      <w:pPr>
        <w:pStyle w:val="CMD"/>
      </w:pPr>
      <w:r>
        <w:t>logging sync</w:t>
      </w:r>
    </w:p>
    <w:p w:rsidR="00687BD1" w:rsidP="00687BD1" w:rsidRDefault="00687BD1" w14:paraId="13D924E6" w14:textId="77777777">
      <w:pPr>
        <w:pStyle w:val="CMD"/>
      </w:pPr>
      <w:r>
        <w:t>!</w:t>
      </w:r>
    </w:p>
    <w:p w:rsidR="00687BD1" w:rsidP="00687BD1" w:rsidRDefault="00687BD1" w14:paraId="0C695211" w14:textId="77777777">
      <w:pPr>
        <w:pStyle w:val="CMD"/>
      </w:pPr>
      <w:r>
        <w:t>ip routing</w:t>
      </w:r>
    </w:p>
    <w:p w:rsidR="00687BD1" w:rsidP="00687BD1" w:rsidRDefault="00687BD1" w14:paraId="3F7E06BB" w14:textId="77777777">
      <w:pPr>
        <w:pStyle w:val="CMD"/>
      </w:pPr>
      <w:r>
        <w:t>ipv6 unicast-routing</w:t>
      </w:r>
    </w:p>
    <w:p w:rsidR="00687BD1" w:rsidP="00910BD0" w:rsidRDefault="00687BD1" w14:paraId="66C94A42" w14:textId="7A37A882">
      <w:pPr>
        <w:pStyle w:val="CMD"/>
      </w:pPr>
      <w:r>
        <w:t>!</w:t>
      </w:r>
    </w:p>
    <w:p w:rsidR="00687BD1" w:rsidP="00687BD1" w:rsidRDefault="00687BD1" w14:paraId="5332ABF4" w14:textId="77777777">
      <w:pPr>
        <w:pStyle w:val="CMD"/>
      </w:pPr>
      <w:r>
        <w:t>interface GigabitEthernet1/0/1</w:t>
      </w:r>
    </w:p>
    <w:p w:rsidR="00687BD1" w:rsidP="00687BD1" w:rsidRDefault="00687BD1" w14:paraId="59FB91A5" w14:textId="77777777">
      <w:pPr>
        <w:pStyle w:val="CMD"/>
      </w:pPr>
      <w:r>
        <w:t xml:space="preserve"> no switchport</w:t>
      </w:r>
    </w:p>
    <w:p w:rsidR="00687BD1" w:rsidP="00687BD1" w:rsidRDefault="00687BD1" w14:paraId="230F5743" w14:textId="77777777">
      <w:pPr>
        <w:pStyle w:val="CMD"/>
      </w:pPr>
      <w:r>
        <w:t xml:space="preserve"> ip address 172.16.1.2 255.255.255.252</w:t>
      </w:r>
    </w:p>
    <w:p w:rsidR="00687BD1" w:rsidP="00687BD1" w:rsidRDefault="00687BD1" w14:paraId="1E936388" w14:textId="77777777">
      <w:pPr>
        <w:pStyle w:val="CMD"/>
      </w:pPr>
      <w:r>
        <w:t xml:space="preserve"> ipv6 address 2001:db8:acad:a001::2/64</w:t>
      </w:r>
    </w:p>
    <w:p w:rsidR="00687BD1" w:rsidP="00687BD1" w:rsidRDefault="00687BD1" w14:paraId="175E291B" w14:textId="77777777">
      <w:pPr>
        <w:pStyle w:val="CMD"/>
      </w:pPr>
      <w:r>
        <w:t xml:space="preserve"> ipv6 address fe80::d2:1 link-local</w:t>
      </w:r>
    </w:p>
    <w:p w:rsidR="00687BD1" w:rsidP="00687BD1" w:rsidRDefault="00687BD1" w14:paraId="125BBC57" w14:textId="77777777">
      <w:pPr>
        <w:pStyle w:val="CMD"/>
      </w:pPr>
      <w:r>
        <w:t xml:space="preserve"> ospfv3 123 ipv6 area 0</w:t>
      </w:r>
    </w:p>
    <w:p w:rsidR="00687BD1" w:rsidP="00687BD1" w:rsidRDefault="00687BD1" w14:paraId="64550CAD" w14:textId="77777777">
      <w:pPr>
        <w:pStyle w:val="CMD"/>
      </w:pPr>
      <w:r>
        <w:t xml:space="preserve"> ospfv3 123 ipv4 area 0</w:t>
      </w:r>
    </w:p>
    <w:p w:rsidR="00687BD1" w:rsidP="00687BD1" w:rsidRDefault="00687BD1" w14:paraId="2DD43618" w14:textId="77777777">
      <w:pPr>
        <w:pStyle w:val="CMD"/>
      </w:pPr>
      <w:r>
        <w:t xml:space="preserve"> ospfv3 network point-to-point</w:t>
      </w:r>
    </w:p>
    <w:p w:rsidR="00687BD1" w:rsidP="00687BD1" w:rsidRDefault="00687BD1" w14:paraId="412C0A1D" w14:textId="77777777">
      <w:pPr>
        <w:pStyle w:val="CMD"/>
      </w:pPr>
      <w:r>
        <w:t xml:space="preserve"> no shutdown</w:t>
      </w:r>
    </w:p>
    <w:p w:rsidR="00687BD1" w:rsidP="00687BD1" w:rsidRDefault="00687BD1" w14:paraId="518CDABE" w14:textId="77777777">
      <w:pPr>
        <w:pStyle w:val="CMD"/>
      </w:pPr>
      <w:r>
        <w:t xml:space="preserve"> exit</w:t>
      </w:r>
    </w:p>
    <w:p w:rsidR="00687BD1" w:rsidP="00687BD1" w:rsidRDefault="00687BD1" w14:paraId="23B08D8E" w14:textId="77777777">
      <w:pPr>
        <w:pStyle w:val="CMD"/>
      </w:pPr>
      <w:r>
        <w:lastRenderedPageBreak/>
        <w:t>!</w:t>
      </w:r>
    </w:p>
    <w:p w:rsidR="00687BD1" w:rsidP="00687BD1" w:rsidRDefault="00687BD1" w14:paraId="473354F5" w14:textId="77777777">
      <w:pPr>
        <w:pStyle w:val="CMD"/>
      </w:pPr>
      <w:r>
        <w:t>interface GigabitEthernet1/0/23</w:t>
      </w:r>
    </w:p>
    <w:p w:rsidR="00687BD1" w:rsidP="00687BD1" w:rsidRDefault="00687BD1" w14:paraId="174F02B7" w14:textId="77777777">
      <w:pPr>
        <w:pStyle w:val="CMD"/>
      </w:pPr>
      <w:r>
        <w:t xml:space="preserve"> no switchport</w:t>
      </w:r>
    </w:p>
    <w:p w:rsidR="00687BD1" w:rsidP="00687BD1" w:rsidRDefault="00687BD1" w14:paraId="4D27D370" w14:textId="77777777">
      <w:pPr>
        <w:pStyle w:val="CMD"/>
      </w:pPr>
      <w:r>
        <w:t xml:space="preserve"> ip address 172.16.10.1 255.255.255.0</w:t>
      </w:r>
    </w:p>
    <w:p w:rsidR="00687BD1" w:rsidP="00687BD1" w:rsidRDefault="00687BD1" w14:paraId="0BE748EE" w14:textId="77777777">
      <w:pPr>
        <w:pStyle w:val="CMD"/>
      </w:pPr>
      <w:r>
        <w:t xml:space="preserve"> ipv6 address 2001:db8:acad:a010::1/64</w:t>
      </w:r>
    </w:p>
    <w:p w:rsidR="00687BD1" w:rsidP="00687BD1" w:rsidRDefault="00687BD1" w14:paraId="42E592C0" w14:textId="77777777">
      <w:pPr>
        <w:pStyle w:val="CMD"/>
      </w:pPr>
      <w:r>
        <w:t xml:space="preserve"> ipv6 address fe80::d2:2 link-local</w:t>
      </w:r>
    </w:p>
    <w:p w:rsidR="00687BD1" w:rsidP="00687BD1" w:rsidRDefault="00687BD1" w14:paraId="7C3BA3BE" w14:textId="77777777">
      <w:pPr>
        <w:pStyle w:val="CMD"/>
      </w:pPr>
      <w:r>
        <w:t xml:space="preserve"> ospfv3 123 ipv6 area 0</w:t>
      </w:r>
    </w:p>
    <w:p w:rsidR="00687BD1" w:rsidP="00687BD1" w:rsidRDefault="00687BD1" w14:paraId="1705A19E" w14:textId="77777777">
      <w:pPr>
        <w:pStyle w:val="CMD"/>
      </w:pPr>
      <w:r>
        <w:t xml:space="preserve"> ospfv3 123 ipv4 area 0</w:t>
      </w:r>
    </w:p>
    <w:p w:rsidR="00687BD1" w:rsidP="00687BD1" w:rsidRDefault="00687BD1" w14:paraId="4E15EBF6" w14:textId="77777777">
      <w:pPr>
        <w:pStyle w:val="CMD"/>
      </w:pPr>
      <w:r>
        <w:t xml:space="preserve"> no shutdown</w:t>
      </w:r>
    </w:p>
    <w:p w:rsidR="00687BD1" w:rsidP="00687BD1" w:rsidRDefault="00687BD1" w14:paraId="3A0A13BC" w14:textId="77777777">
      <w:pPr>
        <w:pStyle w:val="CMD"/>
      </w:pPr>
      <w:r>
        <w:t xml:space="preserve"> exit</w:t>
      </w:r>
    </w:p>
    <w:p w:rsidR="00687BD1" w:rsidP="00687BD1" w:rsidRDefault="00687BD1" w14:paraId="2FA3E532" w14:textId="77777777">
      <w:pPr>
        <w:pStyle w:val="CMD"/>
      </w:pPr>
      <w:r>
        <w:t>!</w:t>
      </w:r>
    </w:p>
    <w:p w:rsidR="00687BD1" w:rsidP="00687BD1" w:rsidRDefault="00687BD1" w14:paraId="3D9C7718" w14:textId="77777777">
      <w:pPr>
        <w:pStyle w:val="CMD"/>
      </w:pPr>
      <w:r>
        <w:t>router ospfv3 123</w:t>
      </w:r>
    </w:p>
    <w:p w:rsidR="00687BD1" w:rsidP="00687BD1" w:rsidRDefault="00687BD1" w14:paraId="3691BBF2" w14:textId="77777777">
      <w:pPr>
        <w:pStyle w:val="CMD"/>
      </w:pPr>
      <w:r>
        <w:t xml:space="preserve"> !</w:t>
      </w:r>
    </w:p>
    <w:p w:rsidR="00687BD1" w:rsidP="00687BD1" w:rsidRDefault="00687BD1" w14:paraId="0FE3FFCB" w14:textId="77777777">
      <w:pPr>
        <w:pStyle w:val="CMD"/>
      </w:pPr>
      <w:r>
        <w:t xml:space="preserve"> address-family ipv4 unicast</w:t>
      </w:r>
    </w:p>
    <w:p w:rsidR="00687BD1" w:rsidP="00687BD1" w:rsidRDefault="00687BD1" w14:paraId="38D8D029" w14:textId="77777777">
      <w:pPr>
        <w:pStyle w:val="CMD"/>
      </w:pPr>
      <w:r>
        <w:t xml:space="preserve">  router-id 1.1.1.3</w:t>
      </w:r>
    </w:p>
    <w:p w:rsidR="00687BD1" w:rsidP="00687BD1" w:rsidRDefault="00687BD1" w14:paraId="70B67E52" w14:textId="77777777">
      <w:pPr>
        <w:pStyle w:val="CMD"/>
      </w:pPr>
      <w:r>
        <w:t xml:space="preserve"> exit-address-family</w:t>
      </w:r>
    </w:p>
    <w:p w:rsidR="00687BD1" w:rsidP="00687BD1" w:rsidRDefault="00687BD1" w14:paraId="2419104B" w14:textId="77777777">
      <w:pPr>
        <w:pStyle w:val="CMD"/>
      </w:pPr>
      <w:r>
        <w:t xml:space="preserve"> !</w:t>
      </w:r>
    </w:p>
    <w:p w:rsidR="00687BD1" w:rsidP="00687BD1" w:rsidRDefault="00687BD1" w14:paraId="7092D480" w14:textId="77777777">
      <w:pPr>
        <w:pStyle w:val="CMD"/>
      </w:pPr>
      <w:r>
        <w:t xml:space="preserve"> address-family ipv6 unicast</w:t>
      </w:r>
    </w:p>
    <w:p w:rsidR="00687BD1" w:rsidP="00687BD1" w:rsidRDefault="00687BD1" w14:paraId="4BEF28BD" w14:textId="77777777">
      <w:pPr>
        <w:pStyle w:val="CMD"/>
      </w:pPr>
      <w:r>
        <w:t xml:space="preserve">  router-id 1.1.1.3</w:t>
      </w:r>
    </w:p>
    <w:p w:rsidR="00687BD1" w:rsidP="00687BD1" w:rsidRDefault="00687BD1" w14:paraId="30FAA66A" w14:textId="77777777">
      <w:pPr>
        <w:pStyle w:val="CMD"/>
      </w:pPr>
      <w:r>
        <w:t xml:space="preserve"> exit-address-family</w:t>
      </w:r>
    </w:p>
    <w:p w:rsidR="00687BD1" w:rsidP="00687BD1" w:rsidRDefault="00687BD1" w14:paraId="1ACEFC7D" w14:textId="77777777">
      <w:pPr>
        <w:pStyle w:val="CMD"/>
      </w:pPr>
      <w:r>
        <w:t>!</w:t>
      </w:r>
    </w:p>
    <w:p w:rsidR="00E05ABD" w:rsidP="00687BD1" w:rsidRDefault="00687BD1" w14:paraId="7129A953" w14:textId="11B901EF">
      <w:pPr>
        <w:pStyle w:val="CMD"/>
      </w:pPr>
      <w:r>
        <w:t>end</w:t>
      </w:r>
    </w:p>
    <w:p w:rsidR="0029546E" w:rsidP="00910BD0" w:rsidRDefault="00A343F8" w14:paraId="5E1812F3" w14:textId="101A3329">
      <w:pPr>
        <w:pStyle w:val="SubStepAlpha"/>
        <w:spacing w:after="0"/>
      </w:pPr>
      <w:r>
        <w:t>Save the running configuration to startup-config.</w:t>
      </w:r>
    </w:p>
    <w:p w:rsidR="0029546E" w:rsidP="0029546E" w:rsidRDefault="003A2F39" w14:paraId="2D2A858E" w14:textId="24CEBFEF">
      <w:pPr>
        <w:pStyle w:val="Heading2"/>
      </w:pPr>
      <w:r>
        <w:t>Different Authentication Types for OSPFv2 and OSPFv3</w:t>
      </w:r>
    </w:p>
    <w:p w:rsidRPr="001A4BAE" w:rsidR="001A4BAE" w:rsidP="001A4BAE" w:rsidRDefault="001A4BAE" w14:paraId="7866090F" w14:textId="77777777">
      <w:pPr>
        <w:pStyle w:val="BodyText"/>
      </w:pPr>
      <w:r w:rsidRPr="001A4BAE">
        <w:t xml:space="preserve">The table below provides a </w:t>
      </w:r>
      <w:r w:rsidRPr="001A4BAE">
        <w:rPr>
          <w:b/>
          <w:bCs/>
        </w:rPr>
        <w:t>high-level comparison</w:t>
      </w:r>
      <w:r w:rsidRPr="001A4BAE">
        <w:t xml:space="preserve"> of the authentication mechanisms available in OSPFv2 and OSPFv3. At this point, you are </w:t>
      </w:r>
      <w:r w:rsidRPr="001A4BAE">
        <w:rPr>
          <w:b/>
          <w:bCs/>
        </w:rPr>
        <w:t>not expected to fully understand every option</w:t>
      </w:r>
      <w:r w:rsidRPr="001A4BAE">
        <w:t xml:space="preserve"> listed. Instead, this table serves as a roadmap that shows how authentication has evolved from OSPFv2 to OSPFv3.</w:t>
      </w:r>
    </w:p>
    <w:p w:rsidRPr="001A4BAE" w:rsidR="001A4BAE" w:rsidP="001A4BAE" w:rsidRDefault="001A4BAE" w14:paraId="7D7670F1" w14:textId="77777777">
      <w:pPr>
        <w:pStyle w:val="BodyText"/>
      </w:pPr>
      <w:r w:rsidRPr="001A4BAE">
        <w:t xml:space="preserve">As you progress through the lab, you will configure and verify </w:t>
      </w:r>
      <w:r w:rsidRPr="001A4BAE">
        <w:rPr>
          <w:b/>
          <w:bCs/>
        </w:rPr>
        <w:t>each authentication method step by step</w:t>
      </w:r>
      <w:r w:rsidRPr="001A4BAE">
        <w:t xml:space="preserve">. After completing those sections, this table should make much more sense and help reinforce </w:t>
      </w:r>
      <w:r w:rsidRPr="00DF1D4D">
        <w:t>where each method fits, what it protects, and how OSPFv3 differs architecturally from OSPFv2—particularly in how authenticatio</w:t>
      </w:r>
      <w:r w:rsidRPr="001A4BAE">
        <w:t>n is implemented outside the OSPF packet header.</w:t>
      </w:r>
    </w:p>
    <w:p w:rsidR="00B378AD" w:rsidP="00924C03" w:rsidRDefault="001A4BAE" w14:paraId="27B354B2" w14:textId="5EEE8B5B">
      <w:pPr>
        <w:pStyle w:val="BodyText"/>
      </w:pPr>
      <w:r w:rsidRPr="001A4BAE">
        <w:t xml:space="preserve">Keep this table in mind as a </w:t>
      </w:r>
      <w:r w:rsidRPr="001A4BAE" w:rsidR="00F06F50">
        <w:t>reference and</w:t>
      </w:r>
      <w:r w:rsidRPr="001A4BAE">
        <w:t xml:space="preserve"> revisit it after completing each authentication lab to solidify your understanding.</w:t>
      </w:r>
    </w:p>
    <w:tbl>
      <w:tblPr>
        <w:tblStyle w:val="LabTableStyle"/>
        <w:tblW w:w="0" w:type="auto"/>
        <w:tblLook w:val="04A0" w:firstRow="1" w:lastRow="0" w:firstColumn="1" w:lastColumn="0" w:noHBand="0" w:noVBand="1"/>
      </w:tblPr>
      <w:tblGrid>
        <w:gridCol w:w="2335"/>
        <w:gridCol w:w="3166"/>
        <w:gridCol w:w="4573"/>
      </w:tblGrid>
      <w:tr w:rsidRPr="00224E4D" w:rsidR="00224E4D" w:rsidTr="00557E71" w14:paraId="088AF961" w14:textId="77777777">
        <w:trPr>
          <w:cnfStyle w:val="100000000000" w:firstRow="1" w:lastRow="0" w:firstColumn="0" w:lastColumn="0" w:oddVBand="0" w:evenVBand="0" w:oddHBand="0" w:evenHBand="0" w:firstRowFirstColumn="0" w:firstRowLastColumn="0" w:lastRowFirstColumn="0" w:lastRowLastColumn="0"/>
        </w:trPr>
        <w:tc>
          <w:tcPr>
            <w:tcW w:w="2335" w:type="dxa"/>
            <w:hideMark/>
          </w:tcPr>
          <w:p w:rsidRPr="00224E4D" w:rsidR="00224E4D" w:rsidP="00224E4D" w:rsidRDefault="00224E4D" w14:paraId="294FED44" w14:textId="77777777">
            <w:pPr>
              <w:pStyle w:val="BodyText"/>
              <w:rPr>
                <w:b/>
                <w:bCs/>
              </w:rPr>
            </w:pPr>
            <w:r w:rsidRPr="00224E4D">
              <w:rPr>
                <w:b/>
                <w:bCs/>
              </w:rPr>
              <w:t>Feature</w:t>
            </w:r>
          </w:p>
        </w:tc>
        <w:tc>
          <w:tcPr>
            <w:tcW w:w="3166" w:type="dxa"/>
            <w:hideMark/>
          </w:tcPr>
          <w:p w:rsidRPr="00224E4D" w:rsidR="00224E4D" w:rsidP="00224E4D" w:rsidRDefault="00224E4D" w14:paraId="7A4E1394" w14:textId="77777777">
            <w:pPr>
              <w:pStyle w:val="BodyText"/>
              <w:rPr>
                <w:b/>
                <w:bCs/>
              </w:rPr>
            </w:pPr>
            <w:r w:rsidRPr="00224E4D">
              <w:rPr>
                <w:b/>
                <w:bCs/>
              </w:rPr>
              <w:t>OSPFv2</w:t>
            </w:r>
          </w:p>
        </w:tc>
        <w:tc>
          <w:tcPr>
            <w:tcW w:w="0" w:type="auto"/>
            <w:hideMark/>
          </w:tcPr>
          <w:p w:rsidRPr="00224E4D" w:rsidR="00224E4D" w:rsidP="00224E4D" w:rsidRDefault="00224E4D" w14:paraId="205218B7" w14:textId="77777777">
            <w:pPr>
              <w:pStyle w:val="BodyText"/>
              <w:rPr>
                <w:b/>
                <w:bCs/>
              </w:rPr>
            </w:pPr>
            <w:r w:rsidRPr="00224E4D">
              <w:rPr>
                <w:b/>
                <w:bCs/>
              </w:rPr>
              <w:t>OSPFv3</w:t>
            </w:r>
          </w:p>
        </w:tc>
      </w:tr>
      <w:tr w:rsidRPr="00224E4D" w:rsidR="00224E4D" w:rsidTr="00557E71" w14:paraId="73E96749" w14:textId="77777777">
        <w:tc>
          <w:tcPr>
            <w:tcW w:w="2335" w:type="dxa"/>
            <w:hideMark/>
          </w:tcPr>
          <w:p w:rsidRPr="00224E4D" w:rsidR="00224E4D" w:rsidP="00224E4D" w:rsidRDefault="00224E4D" w14:paraId="568DA9FF" w14:textId="77777777">
            <w:pPr>
              <w:pStyle w:val="BodyText"/>
              <w:rPr>
                <w:b/>
                <w:bCs/>
              </w:rPr>
            </w:pPr>
            <w:r w:rsidRPr="00224E4D">
              <w:rPr>
                <w:b/>
                <w:bCs/>
              </w:rPr>
              <w:t>Authentication location</w:t>
            </w:r>
          </w:p>
        </w:tc>
        <w:tc>
          <w:tcPr>
            <w:tcW w:w="3166" w:type="dxa"/>
            <w:hideMark/>
          </w:tcPr>
          <w:p w:rsidRPr="00B378AD" w:rsidR="00224E4D" w:rsidP="00224E4D" w:rsidRDefault="00224E4D" w14:paraId="13BF787A" w14:textId="77777777">
            <w:pPr>
              <w:pStyle w:val="BodyText"/>
            </w:pPr>
            <w:r w:rsidRPr="00B378AD">
              <w:t>Built into OSPF header</w:t>
            </w:r>
          </w:p>
        </w:tc>
        <w:tc>
          <w:tcPr>
            <w:tcW w:w="0" w:type="auto"/>
            <w:hideMark/>
          </w:tcPr>
          <w:p w:rsidRPr="00B378AD" w:rsidR="00224E4D" w:rsidP="00224E4D" w:rsidRDefault="00224E4D" w14:paraId="337D95D2" w14:textId="77777777">
            <w:pPr>
              <w:pStyle w:val="BodyText"/>
            </w:pPr>
            <w:r w:rsidRPr="00B378AD">
              <w:t>External to OSPF header (IPsec or Authentication Trailer)</w:t>
            </w:r>
          </w:p>
        </w:tc>
      </w:tr>
      <w:tr w:rsidRPr="00224E4D" w:rsidR="00224E4D" w:rsidTr="00557E71" w14:paraId="2498A757" w14:textId="77777777">
        <w:tc>
          <w:tcPr>
            <w:tcW w:w="2335" w:type="dxa"/>
            <w:hideMark/>
          </w:tcPr>
          <w:p w:rsidRPr="00224E4D" w:rsidR="00224E4D" w:rsidP="00224E4D" w:rsidRDefault="00224E4D" w14:paraId="5C2C5F18" w14:textId="77777777">
            <w:pPr>
              <w:pStyle w:val="BodyText"/>
              <w:rPr>
                <w:b/>
                <w:bCs/>
              </w:rPr>
            </w:pPr>
            <w:r w:rsidRPr="00224E4D">
              <w:rPr>
                <w:b/>
                <w:bCs/>
              </w:rPr>
              <w:t>Authentication types</w:t>
            </w:r>
          </w:p>
        </w:tc>
        <w:tc>
          <w:tcPr>
            <w:tcW w:w="3166" w:type="dxa"/>
            <w:hideMark/>
          </w:tcPr>
          <w:p w:rsidR="00224E4D" w:rsidP="00224E4D" w:rsidRDefault="00224E4D" w14:paraId="6E9F0BB5" w14:textId="77777777">
            <w:pPr>
              <w:pStyle w:val="BodyText"/>
            </w:pPr>
            <w:r w:rsidRPr="00224E4D">
              <w:rPr>
                <w:b/>
                <w:bCs/>
              </w:rPr>
              <w:t>Type 0</w:t>
            </w:r>
            <w:r w:rsidRPr="00224E4D">
              <w:t xml:space="preserve"> (None) </w:t>
            </w:r>
          </w:p>
          <w:p w:rsidR="00224E4D" w:rsidP="00224E4D" w:rsidRDefault="00224E4D" w14:paraId="68660E6F" w14:textId="77777777">
            <w:pPr>
              <w:pStyle w:val="BodyText"/>
            </w:pPr>
            <w:r w:rsidRPr="00224E4D">
              <w:rPr>
                <w:b/>
                <w:bCs/>
              </w:rPr>
              <w:t>Type 1</w:t>
            </w:r>
            <w:r w:rsidRPr="00224E4D">
              <w:t xml:space="preserve"> (Simple cleartext password) </w:t>
            </w:r>
          </w:p>
          <w:p w:rsidRPr="00224E4D" w:rsidR="00224E4D" w:rsidP="00224E4D" w:rsidRDefault="00224E4D" w14:paraId="2D48F410" w14:textId="66911F2E">
            <w:pPr>
              <w:pStyle w:val="BodyText"/>
            </w:pPr>
            <w:r w:rsidRPr="00224E4D">
              <w:rPr>
                <w:b/>
                <w:bCs/>
              </w:rPr>
              <w:t>Type 2</w:t>
            </w:r>
            <w:r w:rsidRPr="00224E4D">
              <w:t xml:space="preserve"> (Cryptographic MD5)</w:t>
            </w:r>
          </w:p>
        </w:tc>
        <w:tc>
          <w:tcPr>
            <w:tcW w:w="0" w:type="auto"/>
            <w:hideMark/>
          </w:tcPr>
          <w:p w:rsidR="004B3D07" w:rsidP="00224E4D" w:rsidRDefault="004B3D07" w14:paraId="3EA82687" w14:textId="4E19E724">
            <w:pPr>
              <w:pStyle w:val="BodyText"/>
            </w:pPr>
            <w:r>
              <w:rPr>
                <w:rStyle w:val="Strong"/>
              </w:rPr>
              <w:t>None</w:t>
            </w:r>
            <w:r>
              <w:t xml:space="preserve"> (no authentication configured)</w:t>
            </w:r>
          </w:p>
          <w:p w:rsidR="00224E4D" w:rsidP="00224E4D" w:rsidRDefault="00224E4D" w14:paraId="1D9302C7" w14:textId="7C9A186E">
            <w:pPr>
              <w:pStyle w:val="BodyText"/>
            </w:pPr>
            <w:r w:rsidRPr="004B3D07">
              <w:rPr>
                <w:b/>
                <w:bCs/>
              </w:rPr>
              <w:t>IPsec AH</w:t>
            </w:r>
            <w:r w:rsidRPr="00224E4D">
              <w:t xml:space="preserve"> (authentication &amp; integrity) </w:t>
            </w:r>
          </w:p>
          <w:p w:rsidR="00224E4D" w:rsidP="00224E4D" w:rsidRDefault="00224E4D" w14:paraId="0A6C0148" w14:textId="77777777">
            <w:pPr>
              <w:pStyle w:val="BodyText"/>
            </w:pPr>
            <w:r w:rsidRPr="004B3D07">
              <w:rPr>
                <w:b/>
                <w:bCs/>
              </w:rPr>
              <w:t>IPsec ESP</w:t>
            </w:r>
            <w:r w:rsidRPr="00224E4D">
              <w:t xml:space="preserve"> (encryption + authentication) </w:t>
            </w:r>
          </w:p>
          <w:p w:rsidRPr="00224E4D" w:rsidR="00224E4D" w:rsidP="00224E4D" w:rsidRDefault="00224E4D" w14:paraId="62C7C335" w14:textId="2BDE4E3B">
            <w:pPr>
              <w:pStyle w:val="BodyText"/>
            </w:pPr>
            <w:r w:rsidRPr="004B3D07">
              <w:rPr>
                <w:b/>
                <w:bCs/>
              </w:rPr>
              <w:t xml:space="preserve">Authentication Trailer </w:t>
            </w:r>
            <w:r w:rsidRPr="0064238A">
              <w:t>(</w:t>
            </w:r>
            <w:r w:rsidRPr="00224E4D">
              <w:t>RFC 7166)</w:t>
            </w:r>
          </w:p>
        </w:tc>
      </w:tr>
      <w:tr w:rsidRPr="00224E4D" w:rsidR="00211205" w:rsidTr="00557E71" w14:paraId="0E0583C8" w14:textId="77777777">
        <w:tc>
          <w:tcPr>
            <w:tcW w:w="2335" w:type="dxa"/>
          </w:tcPr>
          <w:p w:rsidRPr="00224E4D" w:rsidR="00211205" w:rsidP="00224E4D" w:rsidRDefault="00211205" w14:paraId="4D911B5C" w14:textId="5B53C1F1">
            <w:pPr>
              <w:pStyle w:val="BodyText"/>
              <w:rPr>
                <w:b/>
                <w:bCs/>
              </w:rPr>
            </w:pPr>
            <w:r w:rsidRPr="00211205">
              <w:rPr>
                <w:b/>
                <w:bCs/>
              </w:rPr>
              <w:lastRenderedPageBreak/>
              <w:t>OSPF packets authenticated</w:t>
            </w:r>
          </w:p>
        </w:tc>
        <w:tc>
          <w:tcPr>
            <w:tcW w:w="3166" w:type="dxa"/>
          </w:tcPr>
          <w:p w:rsidRPr="00211205" w:rsidR="00211205" w:rsidP="00224E4D" w:rsidRDefault="00211205" w14:paraId="52D3757B" w14:textId="470A4522">
            <w:pPr>
              <w:pStyle w:val="BodyText"/>
            </w:pPr>
            <w:r w:rsidRPr="00211205">
              <w:t>All OSPF control packets</w:t>
            </w:r>
          </w:p>
        </w:tc>
        <w:tc>
          <w:tcPr>
            <w:tcW w:w="0" w:type="auto"/>
          </w:tcPr>
          <w:p w:rsidRPr="00211205" w:rsidR="00211205" w:rsidP="00224E4D" w:rsidRDefault="00211205" w14:paraId="154EE074" w14:textId="02DA0FAE">
            <w:pPr>
              <w:pStyle w:val="BodyText"/>
              <w:rPr>
                <w:rStyle w:val="Strong"/>
              </w:rPr>
            </w:pPr>
            <w:r w:rsidRPr="00211205">
              <w:t>All OSPF control packets</w:t>
            </w:r>
          </w:p>
        </w:tc>
      </w:tr>
    </w:tbl>
    <w:p w:rsidR="00BE7B00" w:rsidP="00924C03" w:rsidRDefault="00BE7B00" w14:paraId="3D81D32D" w14:textId="416130CD">
      <w:pPr>
        <w:pStyle w:val="BodyText"/>
      </w:pPr>
      <w:r w:rsidRPr="00BE7B00">
        <w:t xml:space="preserve">Regardless of the authentication method used, OSPFv2 and OSPFv3 authenticate </w:t>
      </w:r>
      <w:r w:rsidRPr="00BE7B00">
        <w:rPr>
          <w:i/>
          <w:iCs/>
        </w:rPr>
        <w:t>all OSPF control packets</w:t>
      </w:r>
      <w:r>
        <w:rPr>
          <w:i/>
          <w:iCs/>
        </w:rPr>
        <w:t xml:space="preserve"> </w:t>
      </w:r>
      <w:r>
        <w:t>(OSPF Hello, DBD, LSR, LSU, and LSA packets)</w:t>
      </w:r>
      <w:r w:rsidRPr="00BE7B00">
        <w:t>, ensuring the integrity of the entire routing exchange.</w:t>
      </w:r>
    </w:p>
    <w:p w:rsidR="001A4BAE" w:rsidP="00924C03" w:rsidRDefault="001A4BAE" w14:paraId="646CDD88" w14:textId="001EED4A">
      <w:pPr>
        <w:pStyle w:val="BodyText"/>
      </w:pPr>
      <w:r w:rsidRPr="001A4BAE">
        <w:t>The following table summarizes the key differences between OSPFv2 and OSPFv3 authentication mechanisms. It is intended as a reference overview and will become clearer as you configure and verify each authentication method throughout the lab.</w:t>
      </w:r>
    </w:p>
    <w:tbl>
      <w:tblPr>
        <w:tblStyle w:val="LabTableStyle"/>
        <w:tblW w:w="0" w:type="auto"/>
        <w:tblLook w:val="04A0" w:firstRow="1" w:lastRow="0" w:firstColumn="1" w:lastColumn="0" w:noHBand="0" w:noVBand="1"/>
      </w:tblPr>
      <w:tblGrid>
        <w:gridCol w:w="2425"/>
        <w:gridCol w:w="3076"/>
        <w:gridCol w:w="4410"/>
      </w:tblGrid>
      <w:tr w:rsidRPr="00224E4D" w:rsidR="00224E4D" w:rsidTr="00E3781A" w14:paraId="1FE124EC" w14:textId="77777777">
        <w:trPr>
          <w:cnfStyle w:val="100000000000" w:firstRow="1" w:lastRow="0" w:firstColumn="0" w:lastColumn="0" w:oddVBand="0" w:evenVBand="0" w:oddHBand="0" w:evenHBand="0" w:firstRowFirstColumn="0" w:firstRowLastColumn="0" w:lastRowFirstColumn="0" w:lastRowLastColumn="0"/>
        </w:trPr>
        <w:tc>
          <w:tcPr>
            <w:tcW w:w="2425" w:type="dxa"/>
            <w:hideMark/>
          </w:tcPr>
          <w:p w:rsidRPr="00224E4D" w:rsidR="00224E4D" w:rsidP="00943F3F" w:rsidRDefault="00F46B26" w14:paraId="33CF0F12" w14:textId="2FDDC91C">
            <w:pPr>
              <w:pStyle w:val="BodyText"/>
              <w:rPr>
                <w:b/>
                <w:bCs/>
              </w:rPr>
            </w:pPr>
            <w:r>
              <w:rPr>
                <w:b/>
                <w:bCs/>
              </w:rPr>
              <w:t>Authentication Method</w:t>
            </w:r>
          </w:p>
        </w:tc>
        <w:tc>
          <w:tcPr>
            <w:tcW w:w="3076" w:type="dxa"/>
            <w:hideMark/>
          </w:tcPr>
          <w:p w:rsidRPr="00224E4D" w:rsidR="00224E4D" w:rsidP="00943F3F" w:rsidRDefault="00224E4D" w14:paraId="2981F5DD" w14:textId="77777777">
            <w:pPr>
              <w:pStyle w:val="BodyText"/>
              <w:rPr>
                <w:b/>
                <w:bCs/>
              </w:rPr>
            </w:pPr>
            <w:r w:rsidRPr="00224E4D">
              <w:rPr>
                <w:b/>
                <w:bCs/>
              </w:rPr>
              <w:t>OSPFv2</w:t>
            </w:r>
          </w:p>
        </w:tc>
        <w:tc>
          <w:tcPr>
            <w:tcW w:w="0" w:type="auto"/>
            <w:hideMark/>
          </w:tcPr>
          <w:p w:rsidRPr="00224E4D" w:rsidR="00224E4D" w:rsidP="00943F3F" w:rsidRDefault="00224E4D" w14:paraId="79C1EE55" w14:textId="77777777">
            <w:pPr>
              <w:pStyle w:val="BodyText"/>
              <w:rPr>
                <w:b/>
                <w:bCs/>
              </w:rPr>
            </w:pPr>
            <w:r w:rsidRPr="00224E4D">
              <w:rPr>
                <w:b/>
                <w:bCs/>
              </w:rPr>
              <w:t>OSPFv3</w:t>
            </w:r>
          </w:p>
        </w:tc>
      </w:tr>
      <w:tr w:rsidRPr="00224E4D" w:rsidR="00224E4D" w:rsidTr="00E3781A" w14:paraId="76C881BA" w14:textId="77777777">
        <w:tc>
          <w:tcPr>
            <w:tcW w:w="2425" w:type="dxa"/>
            <w:hideMark/>
          </w:tcPr>
          <w:p w:rsidRPr="00224E4D" w:rsidR="00224E4D" w:rsidP="00943F3F" w:rsidRDefault="00224E4D" w14:paraId="22A1805A" w14:textId="77777777">
            <w:pPr>
              <w:pStyle w:val="BodyText"/>
              <w:rPr>
                <w:b/>
                <w:bCs/>
              </w:rPr>
            </w:pPr>
            <w:r w:rsidRPr="00224E4D">
              <w:rPr>
                <w:b/>
                <w:bCs/>
              </w:rPr>
              <w:t>Cleartext password</w:t>
            </w:r>
          </w:p>
        </w:tc>
        <w:tc>
          <w:tcPr>
            <w:tcW w:w="3076" w:type="dxa"/>
            <w:hideMark/>
          </w:tcPr>
          <w:p w:rsidRPr="00224E4D" w:rsidR="00224E4D" w:rsidP="00943F3F" w:rsidRDefault="00224E4D" w14:paraId="28C5CB5F" w14:textId="77777777">
            <w:pPr>
              <w:pStyle w:val="BodyText"/>
            </w:pPr>
            <w:r w:rsidRPr="00224E4D">
              <w:t>Yes (</w:t>
            </w:r>
            <w:r w:rsidRPr="00F46B26">
              <w:rPr>
                <w:b/>
                <w:bCs/>
              </w:rPr>
              <w:t>Type 1</w:t>
            </w:r>
            <w:r w:rsidRPr="00224E4D">
              <w:t>)</w:t>
            </w:r>
          </w:p>
        </w:tc>
        <w:tc>
          <w:tcPr>
            <w:tcW w:w="0" w:type="auto"/>
            <w:hideMark/>
          </w:tcPr>
          <w:p w:rsidRPr="00224E4D" w:rsidR="00224E4D" w:rsidP="00943F3F" w:rsidRDefault="00224E4D" w14:paraId="4717CAB6" w14:textId="77777777">
            <w:pPr>
              <w:pStyle w:val="BodyText"/>
            </w:pPr>
            <w:r w:rsidRPr="00224E4D">
              <w:t>No</w:t>
            </w:r>
          </w:p>
        </w:tc>
      </w:tr>
      <w:tr w:rsidRPr="00224E4D" w:rsidR="00224E4D" w:rsidTr="00E3781A" w14:paraId="51D3DE80" w14:textId="77777777">
        <w:tc>
          <w:tcPr>
            <w:tcW w:w="2425" w:type="dxa"/>
            <w:hideMark/>
          </w:tcPr>
          <w:p w:rsidRPr="00224E4D" w:rsidR="00224E4D" w:rsidP="00943F3F" w:rsidRDefault="00224E4D" w14:paraId="0525C611" w14:textId="77777777">
            <w:pPr>
              <w:pStyle w:val="BodyText"/>
              <w:rPr>
                <w:b/>
                <w:bCs/>
              </w:rPr>
            </w:pPr>
            <w:r w:rsidRPr="00224E4D">
              <w:rPr>
                <w:b/>
                <w:bCs/>
              </w:rPr>
              <w:t>Cryptographic options</w:t>
            </w:r>
          </w:p>
        </w:tc>
        <w:tc>
          <w:tcPr>
            <w:tcW w:w="3076" w:type="dxa"/>
            <w:hideMark/>
          </w:tcPr>
          <w:p w:rsidRPr="00224E4D" w:rsidR="00224E4D" w:rsidP="00943F3F" w:rsidRDefault="00224E4D" w14:paraId="152C39A5" w14:textId="77777777">
            <w:pPr>
              <w:pStyle w:val="BodyText"/>
            </w:pPr>
            <w:r w:rsidRPr="00224E4D">
              <w:t>MD5 only (</w:t>
            </w:r>
            <w:r w:rsidRPr="00224E4D">
              <w:rPr>
                <w:b/>
                <w:bCs/>
              </w:rPr>
              <w:t>Type 2</w:t>
            </w:r>
            <w:r w:rsidRPr="00224E4D">
              <w:t>)</w:t>
            </w:r>
          </w:p>
        </w:tc>
        <w:tc>
          <w:tcPr>
            <w:tcW w:w="0" w:type="auto"/>
            <w:hideMark/>
          </w:tcPr>
          <w:p w:rsidRPr="00224E4D" w:rsidR="00224E4D" w:rsidP="00943F3F" w:rsidRDefault="00224E4D" w14:paraId="5CAC1CA5" w14:textId="77777777">
            <w:pPr>
              <w:pStyle w:val="BodyText"/>
            </w:pPr>
            <w:r w:rsidRPr="00224E4D">
              <w:t>HMAC-SHA-1 / SHA-256 / SHA-384 / SHA-512</w:t>
            </w:r>
          </w:p>
        </w:tc>
      </w:tr>
      <w:tr w:rsidRPr="00224E4D" w:rsidR="00224E4D" w:rsidTr="00E3781A" w14:paraId="5AF64644" w14:textId="77777777">
        <w:tc>
          <w:tcPr>
            <w:tcW w:w="2425" w:type="dxa"/>
            <w:hideMark/>
          </w:tcPr>
          <w:p w:rsidRPr="00224E4D" w:rsidR="00224E4D" w:rsidP="00943F3F" w:rsidRDefault="00224E4D" w14:paraId="480BB84E" w14:textId="77777777">
            <w:pPr>
              <w:pStyle w:val="BodyText"/>
              <w:rPr>
                <w:b/>
                <w:bCs/>
              </w:rPr>
            </w:pPr>
            <w:r w:rsidRPr="00224E4D">
              <w:rPr>
                <w:b/>
                <w:bCs/>
              </w:rPr>
              <w:t>Encryption support</w:t>
            </w:r>
          </w:p>
        </w:tc>
        <w:tc>
          <w:tcPr>
            <w:tcW w:w="3076" w:type="dxa"/>
            <w:hideMark/>
          </w:tcPr>
          <w:p w:rsidRPr="00224E4D" w:rsidR="00224E4D" w:rsidP="00943F3F" w:rsidRDefault="00224E4D" w14:paraId="04AA6015" w14:textId="77777777">
            <w:pPr>
              <w:pStyle w:val="BodyText"/>
            </w:pPr>
            <w:r w:rsidRPr="00224E4D">
              <w:t>No</w:t>
            </w:r>
          </w:p>
        </w:tc>
        <w:tc>
          <w:tcPr>
            <w:tcW w:w="0" w:type="auto"/>
            <w:hideMark/>
          </w:tcPr>
          <w:p w:rsidRPr="00224E4D" w:rsidR="00224E4D" w:rsidP="00943F3F" w:rsidRDefault="00224E4D" w14:paraId="1734ADA5" w14:textId="77777777">
            <w:pPr>
              <w:pStyle w:val="BodyText"/>
            </w:pPr>
            <w:r w:rsidRPr="00224E4D">
              <w:t>Yes (IPsec ESP)</w:t>
            </w:r>
          </w:p>
        </w:tc>
      </w:tr>
      <w:tr w:rsidRPr="00224E4D" w:rsidR="00F46B26" w:rsidTr="00E3781A" w14:paraId="02654879" w14:textId="77777777">
        <w:tc>
          <w:tcPr>
            <w:tcW w:w="2425" w:type="dxa"/>
          </w:tcPr>
          <w:p w:rsidRPr="00224E4D" w:rsidR="00F46B26" w:rsidP="00F46B26" w:rsidRDefault="00F46B26" w14:paraId="6B3D375C" w14:textId="6D81A751">
            <w:pPr>
              <w:pStyle w:val="BodyText"/>
              <w:rPr>
                <w:b/>
                <w:bCs/>
              </w:rPr>
            </w:pPr>
            <w:r w:rsidRPr="00224E4D">
              <w:rPr>
                <w:b/>
                <w:bCs/>
              </w:rPr>
              <w:t>IPv4 support</w:t>
            </w:r>
          </w:p>
        </w:tc>
        <w:tc>
          <w:tcPr>
            <w:tcW w:w="3076" w:type="dxa"/>
          </w:tcPr>
          <w:p w:rsidRPr="00224E4D" w:rsidR="00F46B26" w:rsidP="00F46B26" w:rsidRDefault="00F46B26" w14:paraId="2681B6C4" w14:textId="21FCAEB6">
            <w:pPr>
              <w:pStyle w:val="BodyText"/>
            </w:pPr>
            <w:r w:rsidRPr="00224E4D">
              <w:t>Yes</w:t>
            </w:r>
          </w:p>
        </w:tc>
        <w:tc>
          <w:tcPr>
            <w:tcW w:w="0" w:type="auto"/>
          </w:tcPr>
          <w:p w:rsidRPr="00224E4D" w:rsidR="00F46B26" w:rsidP="00F46B26" w:rsidRDefault="00F46B26" w14:paraId="594D37DF" w14:textId="75C73F53">
            <w:pPr>
              <w:pStyle w:val="BodyText"/>
            </w:pPr>
            <w:r w:rsidRPr="00224E4D">
              <w:t>Yes (via address families)</w:t>
            </w:r>
          </w:p>
        </w:tc>
      </w:tr>
      <w:tr w:rsidRPr="00224E4D" w:rsidR="00224E4D" w:rsidTr="00E3781A" w14:paraId="2DD08A1F" w14:textId="77777777">
        <w:tc>
          <w:tcPr>
            <w:tcW w:w="2425" w:type="dxa"/>
            <w:hideMark/>
          </w:tcPr>
          <w:p w:rsidRPr="00224E4D" w:rsidR="00224E4D" w:rsidP="00943F3F" w:rsidRDefault="00224E4D" w14:paraId="65FF3440" w14:textId="4D870042">
            <w:pPr>
              <w:pStyle w:val="BodyText"/>
              <w:rPr>
                <w:b/>
                <w:bCs/>
              </w:rPr>
            </w:pPr>
            <w:r w:rsidRPr="00224E4D">
              <w:rPr>
                <w:b/>
                <w:bCs/>
              </w:rPr>
              <w:t>IPv</w:t>
            </w:r>
            <w:r w:rsidR="00F46B26">
              <w:rPr>
                <w:b/>
                <w:bCs/>
              </w:rPr>
              <w:t>6</w:t>
            </w:r>
            <w:r w:rsidRPr="00224E4D">
              <w:rPr>
                <w:b/>
                <w:bCs/>
              </w:rPr>
              <w:t xml:space="preserve"> support</w:t>
            </w:r>
          </w:p>
        </w:tc>
        <w:tc>
          <w:tcPr>
            <w:tcW w:w="3076" w:type="dxa"/>
            <w:hideMark/>
          </w:tcPr>
          <w:p w:rsidRPr="00224E4D" w:rsidR="00224E4D" w:rsidP="00943F3F" w:rsidRDefault="00F46B26" w14:paraId="0A845864" w14:textId="712FF0F7">
            <w:pPr>
              <w:pStyle w:val="BodyText"/>
            </w:pPr>
            <w:r>
              <w:t>No</w:t>
            </w:r>
          </w:p>
        </w:tc>
        <w:tc>
          <w:tcPr>
            <w:tcW w:w="0" w:type="auto"/>
            <w:hideMark/>
          </w:tcPr>
          <w:p w:rsidRPr="00224E4D" w:rsidR="00224E4D" w:rsidP="00943F3F" w:rsidRDefault="00224E4D" w14:paraId="123F9F57" w14:textId="7A20DEDF">
            <w:pPr>
              <w:pStyle w:val="BodyText"/>
            </w:pPr>
            <w:r w:rsidRPr="00224E4D">
              <w:t>Yes (</w:t>
            </w:r>
            <w:r w:rsidR="00F46B26">
              <w:t>native</w:t>
            </w:r>
            <w:r w:rsidRPr="00224E4D">
              <w:t>)</w:t>
            </w:r>
          </w:p>
        </w:tc>
      </w:tr>
    </w:tbl>
    <w:p w:rsidR="00224E4D" w:rsidP="00924C03" w:rsidRDefault="00E3781A" w14:paraId="60046321" w14:textId="2FB03BC6">
      <w:pPr>
        <w:pStyle w:val="BodyText"/>
      </w:pPr>
      <w:r>
        <w:t>OSPFv2 embeds authentication directly in OSPFv2 packet header</w:t>
      </w:r>
      <w:r w:rsidRPr="00224E4D" w:rsidR="00224E4D">
        <w:t xml:space="preserve">, but its security options are limited and outdated. </w:t>
      </w:r>
    </w:p>
    <w:p w:rsidR="00224E4D" w:rsidP="00924C03" w:rsidRDefault="00224E4D" w14:paraId="3C5D3FB5" w14:textId="6061C823">
      <w:pPr>
        <w:pStyle w:val="BodyText"/>
      </w:pPr>
      <w:r>
        <w:rPr>
          <w:noProof/>
          <w:color w:val="323737"/>
        </w:rPr>
        <w:drawing>
          <wp:inline distT="114300" distB="114300" distL="114300" distR="114300" wp14:anchorId="2247C833" wp14:editId="30E7528A">
            <wp:extent cx="5810250" cy="2425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841374" cy="2438694"/>
                    </a:xfrm>
                    <a:prstGeom prst="rect">
                      <a:avLst/>
                    </a:prstGeom>
                    <a:ln/>
                  </pic:spPr>
                </pic:pic>
              </a:graphicData>
            </a:graphic>
          </wp:inline>
        </w:drawing>
      </w:r>
    </w:p>
    <w:p w:rsidR="00A87B4F" w:rsidP="00924C03" w:rsidRDefault="00E3781A" w14:paraId="0F78B921" w14:textId="77777777">
      <w:pPr>
        <w:pStyle w:val="BodyText"/>
      </w:pPr>
      <w:r w:rsidRPr="00224E4D">
        <w:t>OSPFv3 intentionally removed authentication from the protocol itself, instead relying on modern security mechanisms such as IPsec and SHA-based cryptographic authentication. This lab explores those mechanisms and shows how OSPFv3 provides significantly stronger and more flexible protection for routing infrastructure.</w:t>
      </w:r>
    </w:p>
    <w:p w:rsidR="001A4BAE" w:rsidP="00924C03" w:rsidRDefault="001A4BAE" w14:paraId="2B716790" w14:textId="5AEB6B9E">
      <w:pPr>
        <w:pStyle w:val="BodyText"/>
      </w:pPr>
      <w:r w:rsidRPr="001A4BAE">
        <w:t>When IPsec is used with OSPFv3, the entire IPv6 packet</w:t>
      </w:r>
      <w:r w:rsidR="000E3B51">
        <w:t xml:space="preserve">, </w:t>
      </w:r>
      <w:r w:rsidRPr="001A4BAE">
        <w:t>including the OSPFv3 header and payload</w:t>
      </w:r>
      <w:r w:rsidR="000E3B51">
        <w:t xml:space="preserve">, </w:t>
      </w:r>
      <w:r w:rsidRPr="001A4BAE">
        <w:t>is protected by IPsec. Authentication and/or encryption are applied outside the OSPFv3 protocol itself, using IPv6 extension headers rather than fields within the OSPF packet.</w:t>
      </w:r>
    </w:p>
    <w:p w:rsidR="00B56046" w:rsidP="000E3B51" w:rsidRDefault="00B56046" w14:paraId="5379CAC3" w14:textId="77777777">
      <w:pPr>
        <w:pStyle w:val="BodyTextBold"/>
      </w:pPr>
      <w:r>
        <w:t>Note: OSPFv3 and IPv4-Only Areas</w:t>
      </w:r>
    </w:p>
    <w:p w:rsidR="00B56046" w:rsidP="00B56046" w:rsidRDefault="00B56046" w14:paraId="02648CD0" w14:textId="50D0ED1F">
      <w:pPr>
        <w:pStyle w:val="BodyText"/>
      </w:pPr>
      <w:r>
        <w:t xml:space="preserve">When OSPFv3 is used to advertise </w:t>
      </w:r>
      <w:r w:rsidRPr="008B45DC">
        <w:rPr>
          <w:b/>
          <w:bCs/>
        </w:rPr>
        <w:t>IPv4 routes</w:t>
      </w:r>
      <w:r>
        <w:t xml:space="preserve">, the protocol itself </w:t>
      </w:r>
      <w:r w:rsidRPr="008B45DC">
        <w:rPr>
          <w:b/>
          <w:bCs/>
        </w:rPr>
        <w:t>still runs over IPv6</w:t>
      </w:r>
      <w:r>
        <w:t>. This is true even in an IPv4-only OSPFv3 area or “island.” In such a design, IPv6 is used solely as the transport for OSPFv3 control traffic</w:t>
      </w:r>
      <w:r w:rsidR="00D91D3E">
        <w:t>.</w:t>
      </w:r>
      <w:r>
        <w:t xml:space="preserve"> IPv6 routing does not need to be enabled for end-to-end forwarding.</w:t>
      </w:r>
    </w:p>
    <w:p w:rsidR="00B56046" w:rsidP="00B56046" w:rsidRDefault="00B56046" w14:paraId="667AB63E" w14:textId="62F64426">
      <w:pPr>
        <w:pStyle w:val="BodyText"/>
      </w:pPr>
      <w:r>
        <w:lastRenderedPageBreak/>
        <w:t xml:space="preserve">To deploy </w:t>
      </w:r>
      <w:r w:rsidRPr="008B45DC">
        <w:rPr>
          <w:b/>
          <w:bCs/>
        </w:rPr>
        <w:t>OSPFv3 for IPv4 routing</w:t>
      </w:r>
      <w:r>
        <w:t xml:space="preserve"> in an </w:t>
      </w:r>
      <w:r w:rsidRPr="008B45DC">
        <w:rPr>
          <w:b/>
          <w:bCs/>
        </w:rPr>
        <w:t>IPv4-only area</w:t>
      </w:r>
      <w:r>
        <w:rPr>
          <w:b/>
          <w:bCs/>
        </w:rPr>
        <w:t xml:space="preserve"> </w:t>
      </w:r>
      <w:r w:rsidRPr="00B56046">
        <w:t>(for example if we were to use OSPFv3 in Area 1)</w:t>
      </w:r>
      <w:r>
        <w:t>, the following minimum requirements must be met:</w:t>
      </w:r>
    </w:p>
    <w:p w:rsidRPr="008B45DC" w:rsidR="00B56046" w:rsidP="00B56046" w:rsidRDefault="00B56046" w14:paraId="0CAE4896" w14:textId="1AAC4301">
      <w:pPr>
        <w:pStyle w:val="Bulletlevel1"/>
      </w:pPr>
      <w:r w:rsidRPr="00EA54ED">
        <w:rPr>
          <w:b/>
          <w:bCs/>
        </w:rPr>
        <w:t>IPv6 unicast routing</w:t>
      </w:r>
      <w:r w:rsidRPr="008B45DC">
        <w:t xml:space="preserve"> must be enabled</w:t>
      </w:r>
      <w:r w:rsidR="0064238A">
        <w:t>.</w:t>
      </w:r>
    </w:p>
    <w:p w:rsidRPr="008B45DC" w:rsidR="00B56046" w:rsidP="00B56046" w:rsidRDefault="00B56046" w14:paraId="152367BB" w14:textId="6DC2E1DD">
      <w:pPr>
        <w:pStyle w:val="Bulletlevel1"/>
      </w:pPr>
      <w:r w:rsidRPr="008B45DC">
        <w:rPr>
          <w:b/>
          <w:bCs/>
        </w:rPr>
        <w:t>IPv6 link-local addresses</w:t>
      </w:r>
      <w:r w:rsidRPr="008B45DC">
        <w:t xml:space="preserve"> must exist on participating interfaces (automatically or manually configured)</w:t>
      </w:r>
      <w:r w:rsidR="0064238A">
        <w:t>.</w:t>
      </w:r>
    </w:p>
    <w:p w:rsidR="00B56046" w:rsidP="00B56046" w:rsidRDefault="00B56046" w14:paraId="0A4F1E1E" w14:textId="685FD6D7">
      <w:pPr>
        <w:pStyle w:val="Bulletlevel1"/>
      </w:pPr>
      <w:r w:rsidRPr="008B45DC">
        <w:rPr>
          <w:b/>
          <w:bCs/>
        </w:rPr>
        <w:t xml:space="preserve">OSPFv3 </w:t>
      </w:r>
      <w:r w:rsidRPr="008B45DC">
        <w:t>must</w:t>
      </w:r>
      <w:r>
        <w:t xml:space="preserve"> be configured with the </w:t>
      </w:r>
      <w:r w:rsidRPr="008B45DC">
        <w:rPr>
          <w:b/>
          <w:bCs/>
        </w:rPr>
        <w:t>IPv4 address family</w:t>
      </w:r>
      <w:r w:rsidR="0064238A">
        <w:t>.</w:t>
      </w:r>
    </w:p>
    <w:p w:rsidR="00B56046" w:rsidP="00B56046" w:rsidRDefault="00B56046" w14:paraId="18432CAF" w14:textId="77777777">
      <w:pPr>
        <w:pStyle w:val="BodyText"/>
      </w:pPr>
      <w:r>
        <w:t>Under these conditions, OSPFv3 can successfully form neighbor adjacencies and exchange IPv4 routing information, even though IPv6 is not used for data traffic.</w:t>
      </w:r>
    </w:p>
    <w:p w:rsidR="00924C03" w:rsidP="003A2F39" w:rsidRDefault="003A2F39" w14:paraId="7E77BCFB" w14:textId="7C6729F4">
      <w:pPr>
        <w:pStyle w:val="Heading2"/>
      </w:pPr>
      <w:r>
        <w:t>OSPFv2 Type 1 Clear Text Authentication</w:t>
      </w:r>
    </w:p>
    <w:p w:rsidR="009015A4" w:rsidP="009015A4" w:rsidRDefault="009015A4" w14:paraId="4E58923D" w14:textId="544DA47C">
      <w:pPr>
        <w:pStyle w:val="BodyText"/>
      </w:pPr>
      <w:r w:rsidRPr="009015A4">
        <w:t xml:space="preserve">By default, OSPF does not use authentication. In this first part of the lab, you will configure </w:t>
      </w:r>
      <w:r w:rsidRPr="009015A4">
        <w:rPr>
          <w:b/>
          <w:bCs/>
        </w:rPr>
        <w:t>OSPFv2 simple password authentication</w:t>
      </w:r>
      <w:r w:rsidRPr="009015A4">
        <w:t xml:space="preserve">, also known as </w:t>
      </w:r>
      <w:r w:rsidRPr="009015A4">
        <w:rPr>
          <w:b/>
          <w:bCs/>
        </w:rPr>
        <w:t>cleartext or Type 1 authentication</w:t>
      </w:r>
      <w:r w:rsidRPr="009015A4">
        <w:t xml:space="preserve">, on routers </w:t>
      </w:r>
      <w:r w:rsidRPr="009015A4">
        <w:rPr>
          <w:b/>
          <w:bCs/>
        </w:rPr>
        <w:t xml:space="preserve">R1 </w:t>
      </w:r>
      <w:r w:rsidRPr="00C223C8">
        <w:t>and</w:t>
      </w:r>
      <w:r w:rsidRPr="009015A4">
        <w:rPr>
          <w:b/>
          <w:bCs/>
        </w:rPr>
        <w:t xml:space="preserve"> D1</w:t>
      </w:r>
      <w:r w:rsidRPr="009015A4">
        <w:t>. This authentication method protects OSPF neighbor relationships by requiring participating routers on a link to share a common password before exchanging routing information.</w:t>
      </w:r>
    </w:p>
    <w:p w:rsidRPr="009015A4" w:rsidR="009015A4" w:rsidP="009015A4" w:rsidRDefault="009015A4" w14:paraId="36EF1CD5" w14:textId="77777777">
      <w:pPr>
        <w:pStyle w:val="BodyText"/>
      </w:pPr>
      <w:r w:rsidRPr="009015A4">
        <w:t xml:space="preserve">With </w:t>
      </w:r>
      <w:r w:rsidRPr="009015A4">
        <w:rPr>
          <w:b/>
          <w:bCs/>
        </w:rPr>
        <w:t>Type 1</w:t>
      </w:r>
      <w:r w:rsidRPr="009015A4">
        <w:t xml:space="preserve"> authentication, the password is </w:t>
      </w:r>
      <w:r w:rsidRPr="009015A4">
        <w:rPr>
          <w:b/>
          <w:bCs/>
        </w:rPr>
        <w:t>carried in cleartext within the OSPF packet header</w:t>
      </w:r>
      <w:r w:rsidRPr="009015A4">
        <w:t>. Because the authentication key is not encrypted, this method is vulnerable to packet sniffing and should not be used in production networks. However, it remains useful for learning purposes and for understanding how OSPF authentication operates at a fundamental level.</w:t>
      </w:r>
    </w:p>
    <w:p w:rsidRPr="009015A4" w:rsidR="009015A4" w:rsidP="009015A4" w:rsidRDefault="009015A4" w14:paraId="0E31D5B9" w14:textId="77777777">
      <w:pPr>
        <w:pStyle w:val="BodyText"/>
      </w:pPr>
      <w:r w:rsidRPr="009015A4">
        <w:t>To enable OSPFv2 cleartext authentication, two steps are required:</w:t>
      </w:r>
    </w:p>
    <w:p w:rsidRPr="009015A4" w:rsidR="009015A4" w:rsidP="009015A4" w:rsidRDefault="009015A4" w14:paraId="28E0D27B" w14:textId="77777777">
      <w:pPr>
        <w:pStyle w:val="BodyText"/>
        <w:numPr>
          <w:ilvl w:val="0"/>
          <w:numId w:val="29"/>
        </w:numPr>
      </w:pPr>
      <w:r w:rsidRPr="009015A4">
        <w:rPr>
          <w:b/>
          <w:bCs/>
        </w:rPr>
        <w:t>Configure the authentication key (password)</w:t>
      </w:r>
      <w:r w:rsidRPr="009015A4">
        <w:t xml:space="preserve"> on the interface using the </w:t>
      </w:r>
      <w:r w:rsidRPr="009015A4">
        <w:rPr>
          <w:b/>
          <w:bCs/>
        </w:rPr>
        <w:t>ip ospf authentication-key</w:t>
      </w:r>
      <w:r w:rsidRPr="009015A4">
        <w:t xml:space="preserve"> command.</w:t>
      </w:r>
    </w:p>
    <w:p w:rsidRPr="009015A4" w:rsidR="009015A4" w:rsidP="009015A4" w:rsidRDefault="009015A4" w14:paraId="53F77BF8" w14:textId="77777777">
      <w:pPr>
        <w:pStyle w:val="BodyText"/>
        <w:numPr>
          <w:ilvl w:val="0"/>
          <w:numId w:val="29"/>
        </w:numPr>
      </w:pPr>
      <w:r w:rsidRPr="009015A4">
        <w:rPr>
          <w:b/>
          <w:bCs/>
        </w:rPr>
        <w:t>Enable authentication</w:t>
      </w:r>
      <w:r w:rsidRPr="009015A4">
        <w:t>, either on the interface itself or for the entire OSPF area.</w:t>
      </w:r>
    </w:p>
    <w:p w:rsidR="009015A4" w:rsidP="009015A4" w:rsidRDefault="009015A4" w14:paraId="585BB747" w14:textId="66D18CE2">
      <w:pPr>
        <w:pStyle w:val="BodyText"/>
      </w:pPr>
      <w:r w:rsidRPr="009015A4">
        <w:t xml:space="preserve">The password is inserted directly into the OSPF header when routing protocol packets are sent. All routers on the same network segment must be configured with the </w:t>
      </w:r>
      <w:r w:rsidRPr="009015A4">
        <w:rPr>
          <w:b/>
          <w:bCs/>
        </w:rPr>
        <w:t>exact same password</w:t>
      </w:r>
      <w:r w:rsidRPr="009015A4">
        <w:t xml:space="preserve"> </w:t>
      </w:r>
      <w:r w:rsidRPr="009015A4" w:rsidR="0050262C">
        <w:t>for</w:t>
      </w:r>
      <w:r w:rsidRPr="009015A4">
        <w:t xml:space="preserve"> OSPF neighbor adjacencies to form. Passwords are limited to </w:t>
      </w:r>
      <w:r w:rsidRPr="009015A4">
        <w:rPr>
          <w:b/>
          <w:bCs/>
        </w:rPr>
        <w:t>eight characters</w:t>
      </w:r>
      <w:r w:rsidRPr="009015A4">
        <w:t>, and only the first eight characters are used if a longer string is entered.</w:t>
      </w:r>
    </w:p>
    <w:p w:rsidRPr="0050262C" w:rsidR="008C3B33" w:rsidP="009015A4" w:rsidRDefault="009015A4" w14:paraId="1D1FADE4" w14:textId="0476F817">
      <w:pPr>
        <w:pStyle w:val="BodyText"/>
      </w:pPr>
      <w:r w:rsidRPr="49FFE7BF">
        <w:t>The password that is created by this command is used as a "key" that is inserted directly into the OSPF header when Cisco IOS Software originates routing protocol packets. A separate password can be assigned to each network on a per-interface basis. All neighboring routers on the same network must have the same password to be able to exchange OSPF information.</w:t>
      </w:r>
    </w:p>
    <w:p w:rsidR="008C3B33" w:rsidP="008C3B33" w:rsidRDefault="008C3B33" w14:paraId="29083450" w14:textId="25BEA0FA">
      <w:pPr>
        <w:pStyle w:val="Heading3"/>
      </w:pPr>
      <w:r>
        <w:t>Verify OSPFv2 neighbor adjacency between R1 and D1</w:t>
      </w:r>
      <w:r w:rsidR="00AC64D9">
        <w:t>.</w:t>
      </w:r>
    </w:p>
    <w:p w:rsidR="008C3B33" w:rsidP="004A3039" w:rsidRDefault="009D62C6" w14:paraId="459966C4" w14:textId="3B95CC44">
      <w:pPr>
        <w:pStyle w:val="BodyTextL25"/>
        <w:rPr>
          <w:lang w:val="en"/>
        </w:rPr>
      </w:pPr>
      <w:r w:rsidRPr="009D62C6">
        <w:t xml:space="preserve">Before configuring authentication, confirm that R1 and D1 have successfully formed an </w:t>
      </w:r>
      <w:r w:rsidRPr="009D62C6">
        <w:rPr>
          <w:b/>
          <w:bCs/>
        </w:rPr>
        <w:t>OSPFv2 neighbor relationship</w:t>
      </w:r>
      <w:r w:rsidRPr="009D62C6">
        <w:t xml:space="preserve"> and are in the FULL state.</w:t>
      </w:r>
    </w:p>
    <w:p w:rsidRPr="00D83B7B" w:rsidR="008C3B33" w:rsidP="00D83B7B" w:rsidRDefault="008C3B33" w14:paraId="0B9E2319" w14:textId="79A19957">
      <w:pPr>
        <w:pStyle w:val="CMD"/>
        <w:rPr>
          <w:b/>
          <w:bCs/>
        </w:rPr>
      </w:pPr>
      <w:r w:rsidRPr="49FFE7BF">
        <w:t>R1#</w:t>
      </w:r>
      <w:r w:rsidR="00D83B7B">
        <w:t xml:space="preserve"> </w:t>
      </w:r>
      <w:r w:rsidRPr="00D83B7B">
        <w:rPr>
          <w:b/>
          <w:bCs/>
        </w:rPr>
        <w:t>show ip ospf neighbor</w:t>
      </w:r>
    </w:p>
    <w:p w:rsidRPr="008C3B33" w:rsidR="008C3B33" w:rsidP="008C3B33" w:rsidRDefault="008C3B33" w14:paraId="4CB5335F" w14:textId="77777777">
      <w:pPr>
        <w:pStyle w:val="CMDOutput"/>
        <w:rPr>
          <w:lang w:val="en"/>
        </w:rPr>
      </w:pPr>
    </w:p>
    <w:p w:rsidRPr="008C3B33" w:rsidR="008C3B33" w:rsidP="008C3B33" w:rsidRDefault="008C3B33" w14:paraId="5E80B3AE" w14:textId="7668B1B3">
      <w:pPr>
        <w:pStyle w:val="CMDOutput"/>
        <w:rPr>
          <w:lang w:val="en"/>
        </w:rPr>
      </w:pPr>
      <w:r w:rsidRPr="008C3B33">
        <w:rPr>
          <w:lang w:val="en"/>
        </w:rPr>
        <w:t>Neighbor ID     Pri   State           Dead Time   Address        Interface</w:t>
      </w:r>
    </w:p>
    <w:p w:rsidR="008C3B33" w:rsidP="49FFE7BF" w:rsidRDefault="008C3B33" w14:paraId="60AE319A" w14:textId="033DD6DE">
      <w:pPr>
        <w:pStyle w:val="CMDOutput"/>
      </w:pPr>
      <w:r w:rsidRPr="49FFE7BF">
        <w:t>1.1.1.2           0   FULL/  -        00:00:37    172.16.2.2     GigabitEthernet0/0/1</w:t>
      </w:r>
    </w:p>
    <w:p w:rsidR="008C3B33" w:rsidP="008C3B33" w:rsidRDefault="008C3B33" w14:paraId="00BC2350" w14:textId="77777777">
      <w:pPr>
        <w:pStyle w:val="CMDOutput"/>
        <w:rPr>
          <w:lang w:val="en"/>
        </w:rPr>
      </w:pPr>
    </w:p>
    <w:p w:rsidRPr="00D83B7B" w:rsidR="008C3B33" w:rsidP="00D83B7B" w:rsidRDefault="008C3B33" w14:paraId="1F07A2FE" w14:textId="399A75C8">
      <w:pPr>
        <w:pStyle w:val="CMD"/>
        <w:rPr>
          <w:b/>
          <w:bCs/>
        </w:rPr>
      </w:pPr>
      <w:r w:rsidRPr="49FFE7BF">
        <w:t>D1#</w:t>
      </w:r>
      <w:r w:rsidR="00D83B7B">
        <w:t xml:space="preserve"> </w:t>
      </w:r>
      <w:r w:rsidRPr="00D83B7B">
        <w:rPr>
          <w:b/>
          <w:bCs/>
        </w:rPr>
        <w:t>show ip ospf neighbor</w:t>
      </w:r>
    </w:p>
    <w:p w:rsidRPr="008C3B33" w:rsidR="008C3B33" w:rsidP="008C3B33" w:rsidRDefault="008C3B33" w14:paraId="0304AB04" w14:textId="77777777">
      <w:pPr>
        <w:pStyle w:val="CMDOutput"/>
        <w:rPr>
          <w:lang w:val="en"/>
        </w:rPr>
      </w:pPr>
    </w:p>
    <w:p w:rsidRPr="008C3B33" w:rsidR="008C3B33" w:rsidP="008C3B33" w:rsidRDefault="008C3B33" w14:paraId="65216987" w14:textId="33C7636B">
      <w:pPr>
        <w:pStyle w:val="CMDOutput"/>
        <w:rPr>
          <w:lang w:val="en"/>
        </w:rPr>
      </w:pPr>
      <w:r w:rsidRPr="008C3B33">
        <w:rPr>
          <w:lang w:val="en"/>
        </w:rPr>
        <w:t>Neighbor ID     Pri   State           Dead Time   Address        Interface</w:t>
      </w:r>
    </w:p>
    <w:p w:rsidRPr="008C3B33" w:rsidR="008C3B33" w:rsidP="49FFE7BF" w:rsidRDefault="008C3B33" w14:paraId="4DDA5F46" w14:textId="5B0040EB">
      <w:pPr>
        <w:pStyle w:val="CMDOutput"/>
      </w:pPr>
      <w:r w:rsidRPr="49FFE7BF">
        <w:t>1.1.1.1           0   FULL/  -        00:00:30    172.16.2.1     GigabitEthernet1/0/11</w:t>
      </w:r>
    </w:p>
    <w:p w:rsidR="0029546E" w:rsidP="009015A4" w:rsidRDefault="00AC64D9" w14:paraId="6A7FE21F" w14:textId="7A07187D">
      <w:pPr>
        <w:pStyle w:val="Heading3"/>
      </w:pPr>
      <w:r>
        <w:t>On R1, s</w:t>
      </w:r>
      <w:r w:rsidRPr="009015A4" w:rsidR="009015A4">
        <w:t>et the key and enable authentication on the link</w:t>
      </w:r>
      <w:r w:rsidR="00410B66">
        <w:t>.</w:t>
      </w:r>
    </w:p>
    <w:p w:rsidRPr="00927C1D" w:rsidR="00927C1D" w:rsidP="004A3039" w:rsidRDefault="00927C1D" w14:paraId="5D0CC8F0" w14:textId="3585D919">
      <w:pPr>
        <w:pStyle w:val="BodyTextL25"/>
      </w:pPr>
      <w:r>
        <w:t>C</w:t>
      </w:r>
      <w:r w:rsidRPr="00927C1D">
        <w:t>onfigure the shared OSPF authentication key and enable OSPFv2 authentication on the interface connected to D1</w:t>
      </w:r>
      <w:r w:rsidR="00FF72D8">
        <w:t>.</w:t>
      </w:r>
    </w:p>
    <w:p w:rsidRPr="009015A4" w:rsidR="009015A4" w:rsidP="009015A4" w:rsidRDefault="009015A4" w14:paraId="69B39880" w14:textId="26E29221">
      <w:pPr>
        <w:pStyle w:val="CMD"/>
        <w:rPr>
          <w:b/>
          <w:bCs/>
        </w:rPr>
      </w:pPr>
      <w:r>
        <w:lastRenderedPageBreak/>
        <w:t xml:space="preserve">R1(config)# </w:t>
      </w:r>
      <w:r w:rsidRPr="009015A4">
        <w:rPr>
          <w:b/>
          <w:bCs/>
        </w:rPr>
        <w:t>interface g0/0/1</w:t>
      </w:r>
    </w:p>
    <w:p w:rsidRPr="009015A4" w:rsidR="009015A4" w:rsidP="009015A4" w:rsidRDefault="009015A4" w14:paraId="29EE6462" w14:textId="77777777">
      <w:pPr>
        <w:pStyle w:val="CMD"/>
        <w:rPr>
          <w:b/>
          <w:bCs/>
        </w:rPr>
      </w:pPr>
      <w:r>
        <w:t xml:space="preserve">R1(config-if)# </w:t>
      </w:r>
      <w:r w:rsidRPr="009015A4">
        <w:rPr>
          <w:b/>
          <w:bCs/>
        </w:rPr>
        <w:t>ip ospf authentication-key PLAINTXT</w:t>
      </w:r>
    </w:p>
    <w:p w:rsidR="003A2F39" w:rsidP="001D5A99" w:rsidRDefault="009015A4" w14:paraId="608CD59A" w14:textId="658482FB">
      <w:pPr>
        <w:pStyle w:val="CMD"/>
        <w:rPr>
          <w:b/>
          <w:bCs/>
        </w:rPr>
      </w:pPr>
      <w:r>
        <w:t xml:space="preserve">R1(config-if)# </w:t>
      </w:r>
      <w:r w:rsidRPr="009015A4">
        <w:rPr>
          <w:b/>
          <w:bCs/>
        </w:rPr>
        <w:t>ip ospf authentication</w:t>
      </w:r>
    </w:p>
    <w:p w:rsidRPr="00FF72D8" w:rsidR="00FF72D8" w:rsidP="004A3039" w:rsidRDefault="00FF72D8" w14:paraId="23E2F94F" w14:textId="6E3E7DFB">
      <w:pPr>
        <w:pStyle w:val="BodyTextL25"/>
      </w:pPr>
      <w:r w:rsidRPr="00FF72D8">
        <w:t xml:space="preserve">OSPFv2 authentication can be enabled </w:t>
      </w:r>
      <w:r w:rsidRPr="00FF72D8">
        <w:rPr>
          <w:b/>
          <w:bCs/>
        </w:rPr>
        <w:t>either on a per-interface basis or for an entire OSPF area</w:t>
      </w:r>
      <w:r w:rsidRPr="00FF72D8">
        <w:t>. When authentication is configured at the interface level, it applies only to that specific link. When configured at the area level, authentication is required on all OSPF-enabled interfaces within the area, unless explicitly overridden.</w:t>
      </w:r>
    </w:p>
    <w:p w:rsidR="00EF6BE4" w:rsidP="004A3039" w:rsidRDefault="00EF6BE4" w14:paraId="0B392964" w14:textId="1B4DAF5E">
      <w:pPr>
        <w:pStyle w:val="BodyTextL25"/>
      </w:pPr>
      <w:r w:rsidRPr="00823322">
        <w:rPr>
          <w:b/>
          <w:bCs/>
        </w:rPr>
        <w:t>Note</w:t>
      </w:r>
      <w:r>
        <w:t xml:space="preserve">: If the OSPF Dead Timer expires before you configure authentication on D1, there will be a loss of </w:t>
      </w:r>
      <w:r w:rsidR="00F91C72">
        <w:t>adjacency,</w:t>
      </w:r>
      <w:r>
        <w:t xml:space="preserve"> and you will see </w:t>
      </w:r>
      <w:r w:rsidR="00FA4D9C">
        <w:t>the following</w:t>
      </w:r>
      <w:r>
        <w:t xml:space="preserve"> message: </w:t>
      </w:r>
    </w:p>
    <w:p w:rsidRPr="001D5A99" w:rsidR="00EF6BE4" w:rsidP="00EF6BE4" w:rsidRDefault="00F91C72" w14:paraId="41A83DBE" w14:textId="4C3EE5F1">
      <w:pPr>
        <w:pStyle w:val="CMDOutput"/>
      </w:pPr>
      <w:r w:rsidRPr="00F91C72">
        <w:t xml:space="preserve">*Jan 19 16:09:00.944: %OSPF-5-ADJCHG: Process 123, </w:t>
      </w:r>
      <w:proofErr w:type="spellStart"/>
      <w:r w:rsidRPr="00F91C72">
        <w:t>Nbr</w:t>
      </w:r>
      <w:proofErr w:type="spellEnd"/>
      <w:r w:rsidRPr="00F91C72">
        <w:t xml:space="preserve"> 1.1.1.2 on GigabitEthernet0/0/1 from FULL to DOWN, Neighbor Down: Dead timer expired</w:t>
      </w:r>
    </w:p>
    <w:p w:rsidR="00927C1D" w:rsidP="00927C1D" w:rsidRDefault="00410B66" w14:paraId="0B041B9A" w14:textId="143C51C6">
      <w:pPr>
        <w:pStyle w:val="Heading3"/>
      </w:pPr>
      <w:r>
        <w:t>On D1, s</w:t>
      </w:r>
      <w:r w:rsidRPr="009015A4" w:rsidR="00927C1D">
        <w:t xml:space="preserve">et the key </w:t>
      </w:r>
      <w:r w:rsidR="00927C1D">
        <w:t xml:space="preserve">on the link </w:t>
      </w:r>
      <w:r w:rsidRPr="009015A4" w:rsidR="00927C1D">
        <w:t xml:space="preserve">and enable authentication </w:t>
      </w:r>
      <w:r w:rsidR="00927C1D">
        <w:t>in OSPF</w:t>
      </w:r>
      <w:r w:rsidR="00B7053E">
        <w:t>v2</w:t>
      </w:r>
      <w:r w:rsidR="00927C1D">
        <w:t xml:space="preserve"> for Area 1</w:t>
      </w:r>
      <w:r>
        <w:t>.</w:t>
      </w:r>
    </w:p>
    <w:p w:rsidR="003A2F39" w:rsidP="004A3039" w:rsidRDefault="00FF72D8" w14:paraId="7FE6BEEE" w14:textId="7A042ACC">
      <w:pPr>
        <w:pStyle w:val="BodyTextL25"/>
      </w:pPr>
      <w:r>
        <w:t>C</w:t>
      </w:r>
      <w:r w:rsidRPr="00DB5D91" w:rsidR="00DB5D91">
        <w:t xml:space="preserve">onfigure the </w:t>
      </w:r>
      <w:r w:rsidRPr="00DB5D91" w:rsidR="00DB5D91">
        <w:rPr>
          <w:b/>
          <w:bCs/>
        </w:rPr>
        <w:t>OSPFv2 authentication key</w:t>
      </w:r>
      <w:r w:rsidRPr="00DB5D91" w:rsidR="00DB5D91">
        <w:t xml:space="preserve"> on the interface connecting D1 to R1 and then enable </w:t>
      </w:r>
      <w:r w:rsidRPr="00DB5D91" w:rsidR="00DB5D91">
        <w:rPr>
          <w:b/>
          <w:bCs/>
        </w:rPr>
        <w:t>OSPF authentication for Area 1</w:t>
      </w:r>
      <w:r w:rsidRPr="00DB5D91" w:rsidR="00DB5D91">
        <w:t>. Applying authentication at the area level ensures that all OSPF-enabled interfaces in Area 1 require authentication, unless explicitly overridden on a specific interface.</w:t>
      </w:r>
      <w:r w:rsidR="00860515">
        <w:t xml:space="preserve"> </w:t>
      </w:r>
    </w:p>
    <w:p w:rsidR="00927C1D" w:rsidP="00927C1D" w:rsidRDefault="00927C1D" w14:paraId="1537B50A" w14:textId="77777777">
      <w:pPr>
        <w:pStyle w:val="CMD"/>
      </w:pPr>
      <w:r>
        <w:t xml:space="preserve">D1(config)# </w:t>
      </w:r>
      <w:r w:rsidRPr="00927C1D">
        <w:rPr>
          <w:b/>
          <w:bCs/>
        </w:rPr>
        <w:t>interface g1/0/11</w:t>
      </w:r>
    </w:p>
    <w:p w:rsidRPr="00927C1D" w:rsidR="00927C1D" w:rsidP="00927C1D" w:rsidRDefault="00927C1D" w14:paraId="2D3B2708" w14:textId="15290E90">
      <w:pPr>
        <w:pStyle w:val="CMD"/>
        <w:rPr>
          <w:b/>
          <w:bCs/>
        </w:rPr>
      </w:pPr>
      <w:r>
        <w:t xml:space="preserve">D1(config-if)# </w:t>
      </w:r>
      <w:r w:rsidRPr="00927C1D">
        <w:rPr>
          <w:b/>
          <w:bCs/>
        </w:rPr>
        <w:t>ip ospf authentication-key PLAINTXT</w:t>
      </w:r>
    </w:p>
    <w:p w:rsidR="00927C1D" w:rsidP="00F91C72" w:rsidRDefault="00927C1D" w14:paraId="1C146BFF" w14:textId="3F4C37FC">
      <w:pPr>
        <w:pStyle w:val="CMD"/>
      </w:pPr>
      <w:r>
        <w:t xml:space="preserve">D1(config-if)# </w:t>
      </w:r>
      <w:r w:rsidRPr="00927C1D">
        <w:rPr>
          <w:b/>
          <w:bCs/>
        </w:rPr>
        <w:t>exit</w:t>
      </w:r>
    </w:p>
    <w:p w:rsidR="00927C1D" w:rsidP="00927C1D" w:rsidRDefault="00927C1D" w14:paraId="1E8338B9" w14:textId="77777777">
      <w:pPr>
        <w:pStyle w:val="CMD"/>
      </w:pPr>
      <w:r>
        <w:t xml:space="preserve">D1(config)# </w:t>
      </w:r>
      <w:r w:rsidRPr="00927C1D">
        <w:rPr>
          <w:b/>
          <w:bCs/>
        </w:rPr>
        <w:t>router ospf 123</w:t>
      </w:r>
    </w:p>
    <w:p w:rsidR="00927C1D" w:rsidP="00927C1D" w:rsidRDefault="00927C1D" w14:paraId="006A02AB" w14:textId="2B23C163">
      <w:pPr>
        <w:pStyle w:val="CMD"/>
        <w:rPr>
          <w:b/>
          <w:bCs/>
        </w:rPr>
      </w:pPr>
      <w:r>
        <w:t xml:space="preserve">D1(config-router)# </w:t>
      </w:r>
      <w:r w:rsidRPr="00927C1D">
        <w:rPr>
          <w:b/>
          <w:bCs/>
        </w:rPr>
        <w:t>area 1 authentication</w:t>
      </w:r>
    </w:p>
    <w:p w:rsidR="003A2F39" w:rsidP="00F91C72" w:rsidRDefault="008C3B33" w14:paraId="3AE099C4" w14:textId="0F38026D">
      <w:pPr>
        <w:pStyle w:val="CMD"/>
        <w:rPr>
          <w:b/>
          <w:bCs/>
        </w:rPr>
      </w:pPr>
      <w:r>
        <w:t xml:space="preserve">D1(config-router)# </w:t>
      </w:r>
      <w:r>
        <w:rPr>
          <w:b/>
          <w:bCs/>
        </w:rPr>
        <w:t>end</w:t>
      </w:r>
    </w:p>
    <w:p w:rsidR="00FF041B" w:rsidP="004A3039" w:rsidRDefault="00FF041B" w14:paraId="2B6F85A4" w14:textId="0CEAC57B">
      <w:pPr>
        <w:pStyle w:val="BodyTextL25"/>
        <w:rPr>
          <w:b/>
          <w:bCs/>
        </w:rPr>
      </w:pPr>
      <w:r w:rsidRPr="00FF041B">
        <w:rPr>
          <w:b/>
          <w:bCs/>
        </w:rPr>
        <w:t>Note</w:t>
      </w:r>
      <w:r>
        <w:t>: If configured correctly, you will see the following message as adjacency is reestablished:</w:t>
      </w:r>
    </w:p>
    <w:p w:rsidR="007D4CFB" w:rsidP="007D4CFB" w:rsidRDefault="007D4CFB" w14:paraId="68219DB0" w14:textId="228F0A9A">
      <w:pPr>
        <w:pStyle w:val="CMDOutput"/>
      </w:pPr>
      <w:r w:rsidRPr="007D4CFB">
        <w:t xml:space="preserve">*Jan 19 16:05:59.626: %OSPF-5-ADJCHG: Process 123, </w:t>
      </w:r>
      <w:proofErr w:type="spellStart"/>
      <w:r w:rsidRPr="007D4CFB">
        <w:t>Nbr</w:t>
      </w:r>
      <w:proofErr w:type="spellEnd"/>
      <w:r w:rsidRPr="007D4CFB">
        <w:t xml:space="preserve"> 1.1.1.1 on GigabitEthernet1/0/11 from LOADING to FULL, Loading Done</w:t>
      </w:r>
    </w:p>
    <w:p w:rsidR="00823322" w:rsidP="00823322" w:rsidRDefault="00823322" w14:paraId="027C3F08" w14:textId="6919CDAD">
      <w:pPr>
        <w:pStyle w:val="Heading3"/>
      </w:pPr>
      <w:r>
        <w:t>Verify OSPFv2 neighbor adjacency between R1 and D1 after authentication</w:t>
      </w:r>
      <w:r w:rsidR="00410B66">
        <w:t>.</w:t>
      </w:r>
    </w:p>
    <w:p w:rsidR="003A2F39" w:rsidP="004A3039" w:rsidRDefault="00D175D9" w14:paraId="71EB995C" w14:textId="2D85DE8B">
      <w:pPr>
        <w:pStyle w:val="BodyTextL25"/>
      </w:pPr>
      <w:r w:rsidRPr="00D175D9">
        <w:t>After configuring OSPFv2 authentication, verify that the neighbor adjacency between R1 and D1 has successfully re-established</w:t>
      </w:r>
      <w:r>
        <w:t>.</w:t>
      </w:r>
    </w:p>
    <w:p w:rsidR="00D175D9" w:rsidP="008A417B" w:rsidRDefault="00D175D9" w14:paraId="117AEDF3" w14:textId="218C4568">
      <w:pPr>
        <w:pStyle w:val="CMD"/>
      </w:pPr>
      <w:r>
        <w:t xml:space="preserve">R1# </w:t>
      </w:r>
      <w:r w:rsidRPr="008A417B">
        <w:rPr>
          <w:b/>
          <w:bCs/>
        </w:rPr>
        <w:t>show ip ospf neighbor</w:t>
      </w:r>
    </w:p>
    <w:p w:rsidR="00D175D9" w:rsidP="00D175D9" w:rsidRDefault="00D175D9" w14:paraId="34074A63" w14:textId="77777777">
      <w:pPr>
        <w:pStyle w:val="CMDOutput"/>
      </w:pPr>
    </w:p>
    <w:p w:rsidR="00D175D9" w:rsidP="00D175D9" w:rsidRDefault="00D175D9" w14:paraId="16BD79E8" w14:textId="08AE1F63">
      <w:pPr>
        <w:pStyle w:val="CMDOutput"/>
      </w:pPr>
      <w:r>
        <w:t>Neighbor ID     Pri   State           Dead Time   Address        Interface</w:t>
      </w:r>
    </w:p>
    <w:p w:rsidR="00D175D9" w:rsidP="00D175D9" w:rsidRDefault="00D175D9" w14:paraId="7DFA66C2" w14:textId="1AF6DB34">
      <w:pPr>
        <w:pStyle w:val="CMDOutput"/>
      </w:pPr>
      <w:r>
        <w:t>1.1.1.2           0   FULL/  -        00:00:35    172.16.2.2     GigabitEthernet0/0/1</w:t>
      </w:r>
    </w:p>
    <w:p w:rsidR="00D175D9" w:rsidP="00D175D9" w:rsidRDefault="00D175D9" w14:paraId="251B9AE9" w14:textId="77777777">
      <w:pPr>
        <w:pStyle w:val="CMDOutput"/>
      </w:pPr>
    </w:p>
    <w:p w:rsidR="00D175D9" w:rsidP="008A417B" w:rsidRDefault="00D175D9" w14:paraId="5BDD5FE8" w14:textId="4DD5E3AD">
      <w:pPr>
        <w:pStyle w:val="CMD"/>
      </w:pPr>
      <w:r>
        <w:t xml:space="preserve">D1# </w:t>
      </w:r>
      <w:r w:rsidRPr="00D54893">
        <w:rPr>
          <w:b/>
          <w:bCs/>
        </w:rPr>
        <w:t>show ip ospf neighbor</w:t>
      </w:r>
    </w:p>
    <w:p w:rsidR="00D175D9" w:rsidP="00D175D9" w:rsidRDefault="00D175D9" w14:paraId="56B51BB9" w14:textId="77777777">
      <w:pPr>
        <w:pStyle w:val="CMDOutput"/>
      </w:pPr>
    </w:p>
    <w:p w:rsidR="00D175D9" w:rsidP="00D175D9" w:rsidRDefault="00D175D9" w14:paraId="7CF57D3E" w14:textId="039439C2">
      <w:pPr>
        <w:pStyle w:val="CMDOutput"/>
      </w:pPr>
      <w:r>
        <w:t>Neighbor ID     Pri   State           Dead Time   Address        Interface</w:t>
      </w:r>
    </w:p>
    <w:p w:rsidR="00D175D9" w:rsidP="00D175D9" w:rsidRDefault="00D175D9" w14:paraId="70D2A915" w14:textId="687869A4">
      <w:pPr>
        <w:pStyle w:val="CMDOutput"/>
      </w:pPr>
      <w:r>
        <w:t>1.1.1.1           0   FULL/  -        00:00:31    172.16.2.1     GigabitEthernet1/0/11</w:t>
      </w:r>
    </w:p>
    <w:p w:rsidR="003A2F39" w:rsidP="00D175D9" w:rsidRDefault="00D175D9" w14:paraId="775B09CC" w14:textId="1DF46142">
      <w:pPr>
        <w:pStyle w:val="Heading3"/>
      </w:pPr>
      <w:r>
        <w:t>Verify OSPFv2-learned route in R1's IPv4 routing table</w:t>
      </w:r>
      <w:r w:rsidR="00410B66">
        <w:t>.</w:t>
      </w:r>
    </w:p>
    <w:p w:rsidR="003A2F39" w:rsidP="004A3039" w:rsidRDefault="00D175D9" w14:paraId="1256853B" w14:textId="34430757">
      <w:pPr>
        <w:pStyle w:val="BodyTextL25"/>
      </w:pPr>
      <w:r w:rsidRPr="00D175D9">
        <w:t xml:space="preserve">With the OSPFv2 neighbor adjacency established, verify that R1 has learned the </w:t>
      </w:r>
      <w:r w:rsidRPr="00D175D9">
        <w:rPr>
          <w:b/>
          <w:bCs/>
        </w:rPr>
        <w:t>remote IPv4 network from D1</w:t>
      </w:r>
      <w:r w:rsidRPr="00D175D9">
        <w:t xml:space="preserve"> and that it appears in R1’s IPv4 routing table as an OSPF route</w:t>
      </w:r>
      <w:r>
        <w:t>.</w:t>
      </w:r>
    </w:p>
    <w:p w:rsidR="00D175D9" w:rsidP="007A6726" w:rsidRDefault="00D175D9" w14:paraId="5B399E26" w14:textId="6D409B88">
      <w:pPr>
        <w:pStyle w:val="CMD"/>
      </w:pPr>
      <w:r w:rsidR="00D175D9">
        <w:rPr/>
        <w:t xml:space="preserve">R1# </w:t>
      </w:r>
      <w:r w:rsidRPr="7B1B47D1" w:rsidR="00D175D9">
        <w:rPr>
          <w:b w:val="1"/>
          <w:bCs w:val="1"/>
        </w:rPr>
        <w:t>show ip route ospf | begin Gateway</w:t>
      </w:r>
    </w:p>
    <w:p w:rsidR="2FA55A46" w:rsidP="7B1B47D1" w:rsidRDefault="2FA55A46" w14:paraId="4309115E">
      <w:pPr>
        <w:pStyle w:val="CMDOutput"/>
      </w:pPr>
      <w:r w:rsidR="2FA55A46">
        <w:rPr/>
        <w:t>Gateway of last resort is not set</w:t>
      </w:r>
    </w:p>
    <w:p w:rsidR="00D175D9" w:rsidP="00D175D9" w:rsidRDefault="00D175D9" w14:paraId="4115EE32" w14:textId="77777777">
      <w:pPr>
        <w:pStyle w:val="CMDOutput"/>
      </w:pPr>
    </w:p>
    <w:p w:rsidR="00D175D9" w:rsidP="00D175D9" w:rsidRDefault="00D175D9" w14:paraId="015FC491" w14:textId="77777777">
      <w:pPr>
        <w:pStyle w:val="CMDOutput"/>
      </w:pPr>
      <w:r>
        <w:t xml:space="preserve">      172.16.0.0/16 is variably </w:t>
      </w:r>
      <w:proofErr w:type="spellStart"/>
      <w:r>
        <w:t>subnetted</w:t>
      </w:r>
      <w:proofErr w:type="spellEnd"/>
      <w:r>
        <w:t>, 6 subnets, 3 masks</w:t>
      </w:r>
    </w:p>
    <w:p w:rsidR="00D175D9" w:rsidP="00D175D9" w:rsidRDefault="00D175D9" w14:paraId="52049E54" w14:textId="77777777">
      <w:pPr>
        <w:pStyle w:val="CMDOutput"/>
      </w:pPr>
      <w:r>
        <w:t>O        172.16.3.0/24 [110/2] via 172.16.2.2, 00:05:19, GigabitEthernet0/0/1</w:t>
      </w:r>
    </w:p>
    <w:p w:rsidR="003A2F39" w:rsidP="00FF72D8" w:rsidRDefault="00943CF2" w14:paraId="254DCEF0" w14:textId="4343DAAC">
      <w:pPr>
        <w:pStyle w:val="Heading3"/>
      </w:pPr>
      <w:r>
        <w:lastRenderedPageBreak/>
        <w:t>Enable service password-encryption</w:t>
      </w:r>
      <w:r w:rsidR="00410B66">
        <w:t>.</w:t>
      </w:r>
    </w:p>
    <w:p w:rsidRPr="00FF72D8" w:rsidR="003A2F39" w:rsidP="00FF72D8" w:rsidRDefault="00FF72D8" w14:paraId="27F6C97A" w14:textId="14565619">
      <w:pPr>
        <w:pStyle w:val="SubStepAlpha"/>
      </w:pPr>
      <w:r w:rsidRPr="00FF72D8">
        <w:rPr>
          <w:lang w:val="en"/>
        </w:rPr>
        <w:t xml:space="preserve">If the </w:t>
      </w:r>
      <w:r w:rsidRPr="00FF72D8">
        <w:rPr>
          <w:b/>
          <w:bCs/>
          <w:lang w:val="en"/>
        </w:rPr>
        <w:t>service password-encryption</w:t>
      </w:r>
      <w:r w:rsidRPr="00FF72D8">
        <w:rPr>
          <w:lang w:val="en"/>
        </w:rPr>
        <w:t xml:space="preserve"> command is not used when configuring OSPF authentication, the key will be stored as plaintext in the router configuration. </w:t>
      </w:r>
    </w:p>
    <w:p w:rsidRPr="00FF72D8" w:rsidR="00FF72D8" w:rsidP="00420B82" w:rsidRDefault="00FF72D8" w14:paraId="5B8D55A8" w14:textId="7226FB04">
      <w:pPr>
        <w:pStyle w:val="CMD"/>
      </w:pPr>
      <w:r>
        <w:t xml:space="preserve">R1# </w:t>
      </w:r>
      <w:r w:rsidRPr="00420B82">
        <w:rPr>
          <w:b/>
          <w:bCs/>
        </w:rPr>
        <w:t>show running-config | section interface GigabitEthernet0/0/1</w:t>
      </w:r>
    </w:p>
    <w:p w:rsidR="00FF72D8" w:rsidP="00420B82" w:rsidRDefault="00FF72D8" w14:paraId="581BE971" w14:textId="77777777">
      <w:pPr>
        <w:pStyle w:val="CMDOutput"/>
      </w:pPr>
      <w:r>
        <w:t>interface GigabitEthernet0/0/1</w:t>
      </w:r>
    </w:p>
    <w:p w:rsidR="00FF72D8" w:rsidP="00420B82" w:rsidRDefault="00FF72D8" w14:paraId="41D784F8" w14:textId="77777777">
      <w:pPr>
        <w:pStyle w:val="CMDOutput"/>
      </w:pPr>
      <w:r>
        <w:t xml:space="preserve"> ip address 172.16.2.1 255.255.255.252</w:t>
      </w:r>
    </w:p>
    <w:p w:rsidR="00FF72D8" w:rsidP="00420B82" w:rsidRDefault="00FF72D8" w14:paraId="0414EDAC" w14:textId="77777777">
      <w:pPr>
        <w:pStyle w:val="CMDOutput"/>
      </w:pPr>
      <w:r>
        <w:t xml:space="preserve"> ip ospf authentication</w:t>
      </w:r>
    </w:p>
    <w:p w:rsidR="00FF72D8" w:rsidP="00420B82" w:rsidRDefault="00FF72D8" w14:paraId="31EE8F37" w14:textId="77777777">
      <w:pPr>
        <w:pStyle w:val="CMDOutput"/>
      </w:pPr>
      <w:r>
        <w:t xml:space="preserve"> ip ospf authentication-key </w:t>
      </w:r>
      <w:r w:rsidRPr="00FF72D8">
        <w:rPr>
          <w:highlight w:val="yellow"/>
        </w:rPr>
        <w:t>PLAINTXT</w:t>
      </w:r>
    </w:p>
    <w:p w:rsidR="00FF72D8" w:rsidP="00420B82" w:rsidRDefault="00FF72D8" w14:paraId="27F8FF82" w14:textId="77777777">
      <w:pPr>
        <w:pStyle w:val="CMDOutput"/>
      </w:pPr>
      <w:r>
        <w:t xml:space="preserve"> ip ospf network point-to-point</w:t>
      </w:r>
    </w:p>
    <w:p w:rsidR="00FF72D8" w:rsidP="00420B82" w:rsidRDefault="00FF72D8" w14:paraId="166EDF7E" w14:textId="77777777">
      <w:pPr>
        <w:pStyle w:val="CMDOutput"/>
      </w:pPr>
      <w:r>
        <w:t xml:space="preserve"> ip ospf 123 area 1</w:t>
      </w:r>
    </w:p>
    <w:p w:rsidR="00FF72D8" w:rsidP="00420B82" w:rsidRDefault="00FF72D8" w14:paraId="4953C176" w14:textId="72036FEC">
      <w:pPr>
        <w:pStyle w:val="CMDOutput"/>
      </w:pPr>
      <w:r>
        <w:t xml:space="preserve"> negotiation a</w:t>
      </w:r>
      <w:r w:rsidR="00420B82">
        <w:t>uto</w:t>
      </w:r>
    </w:p>
    <w:p w:rsidR="003A2F39" w:rsidP="00622321" w:rsidRDefault="00622321" w14:paraId="1A025655" w14:textId="713C9171">
      <w:pPr>
        <w:pStyle w:val="SubStepAlpha"/>
      </w:pPr>
      <w:r w:rsidRPr="00622321">
        <w:rPr>
          <w:lang w:val="en"/>
        </w:rPr>
        <w:t xml:space="preserve">If you configure the </w:t>
      </w:r>
      <w:r w:rsidRPr="00622321">
        <w:rPr>
          <w:b/>
          <w:bCs/>
          <w:lang w:val="en"/>
        </w:rPr>
        <w:t>service password-encryption</w:t>
      </w:r>
      <w:r w:rsidRPr="00622321">
        <w:rPr>
          <w:lang w:val="en"/>
        </w:rPr>
        <w:t xml:space="preserve"> command, the key will be stored and displayed in an encrypted form. When it is displayed, there will be an encryption type of 7 that is specified before the encrypted key</w:t>
      </w:r>
      <w:r>
        <w:t>.</w:t>
      </w:r>
      <w:r w:rsidR="004A5191">
        <w:t xml:space="preserve"> </w:t>
      </w:r>
      <w:r w:rsidR="00275BEC">
        <w:t xml:space="preserve">However, this encryption is easy to crack. Search for “type 7 password decrypt” to find a site where you can </w:t>
      </w:r>
      <w:r w:rsidR="00DE55F9">
        <w:t>verify how quickly type 7 is cracked.</w:t>
      </w:r>
    </w:p>
    <w:p w:rsidRPr="00420B82" w:rsidR="00420B82" w:rsidP="00420B82" w:rsidRDefault="00420B82" w14:paraId="7AE0EFD8" w14:textId="77777777">
      <w:pPr>
        <w:pStyle w:val="CMD"/>
        <w:rPr>
          <w:b/>
          <w:bCs/>
        </w:rPr>
      </w:pPr>
      <w:r>
        <w:t xml:space="preserve">R1# </w:t>
      </w:r>
      <w:r w:rsidRPr="00420B82">
        <w:rPr>
          <w:b/>
          <w:bCs/>
        </w:rPr>
        <w:t>conf t</w:t>
      </w:r>
    </w:p>
    <w:p w:rsidRPr="00622321" w:rsidR="00622321" w:rsidP="00420B82" w:rsidRDefault="00622321" w14:paraId="6718EA55" w14:textId="43082CF3">
      <w:pPr>
        <w:pStyle w:val="CMD"/>
        <w:rPr>
          <w:b/>
          <w:bCs/>
        </w:rPr>
      </w:pPr>
      <w:r>
        <w:t xml:space="preserve">R1(config)# </w:t>
      </w:r>
      <w:r w:rsidRPr="00622321">
        <w:rPr>
          <w:b/>
          <w:bCs/>
        </w:rPr>
        <w:t xml:space="preserve">service password-encryption </w:t>
      </w:r>
    </w:p>
    <w:p w:rsidR="00622321" w:rsidP="00420B82" w:rsidRDefault="00622321" w14:paraId="41E2B497" w14:textId="7DAF328F">
      <w:pPr>
        <w:pStyle w:val="CMD"/>
      </w:pPr>
      <w:r>
        <w:t xml:space="preserve">R1(config)# </w:t>
      </w:r>
      <w:r w:rsidRPr="00622321">
        <w:rPr>
          <w:b/>
          <w:bCs/>
        </w:rPr>
        <w:t>end</w:t>
      </w:r>
    </w:p>
    <w:p w:rsidRPr="00622321" w:rsidR="00622321" w:rsidP="00420B82" w:rsidRDefault="00622321" w14:paraId="7176829F" w14:textId="2BB136C0">
      <w:pPr>
        <w:pStyle w:val="CMD"/>
        <w:rPr>
          <w:b/>
          <w:bCs/>
        </w:rPr>
      </w:pPr>
      <w:r>
        <w:t xml:space="preserve">R1# </w:t>
      </w:r>
      <w:r w:rsidRPr="00622321">
        <w:rPr>
          <w:b/>
          <w:bCs/>
        </w:rPr>
        <w:t>show running-config | section interface GigabitEthernet0/0/1</w:t>
      </w:r>
    </w:p>
    <w:p w:rsidR="00622321" w:rsidP="00622321" w:rsidRDefault="00622321" w14:paraId="6A7DFA2E" w14:textId="77777777">
      <w:pPr>
        <w:pStyle w:val="CMDOutput"/>
      </w:pPr>
      <w:r>
        <w:t>interface GigabitEthernet0/0/1</w:t>
      </w:r>
    </w:p>
    <w:p w:rsidR="00622321" w:rsidP="00622321" w:rsidRDefault="00622321" w14:paraId="7DF3B09E" w14:textId="77777777">
      <w:pPr>
        <w:pStyle w:val="CMDOutput"/>
      </w:pPr>
      <w:r>
        <w:t xml:space="preserve"> ip address 172.16.2.1 255.255.255.252</w:t>
      </w:r>
    </w:p>
    <w:p w:rsidR="00622321" w:rsidP="00622321" w:rsidRDefault="00622321" w14:paraId="08CB8B8C" w14:textId="77777777">
      <w:pPr>
        <w:pStyle w:val="CMDOutput"/>
      </w:pPr>
      <w:r>
        <w:t xml:space="preserve"> ip ospf authentication</w:t>
      </w:r>
    </w:p>
    <w:p w:rsidR="00622321" w:rsidP="00622321" w:rsidRDefault="00622321" w14:paraId="03B52DF0" w14:textId="77777777">
      <w:pPr>
        <w:pStyle w:val="CMDOutput"/>
      </w:pPr>
      <w:r>
        <w:t xml:space="preserve"> ip ospf authentication-key </w:t>
      </w:r>
      <w:r w:rsidRPr="00622321">
        <w:rPr>
          <w:highlight w:val="yellow"/>
        </w:rPr>
        <w:t>7 053B2A2E08627A312D</w:t>
      </w:r>
    </w:p>
    <w:p w:rsidR="00622321" w:rsidP="00622321" w:rsidRDefault="00622321" w14:paraId="58B00CE1" w14:textId="77777777">
      <w:pPr>
        <w:pStyle w:val="CMDOutput"/>
      </w:pPr>
      <w:r>
        <w:t xml:space="preserve"> ip ospf network point-to-point</w:t>
      </w:r>
    </w:p>
    <w:p w:rsidR="00622321" w:rsidP="00622321" w:rsidRDefault="00622321" w14:paraId="74EAF285" w14:textId="77777777">
      <w:pPr>
        <w:pStyle w:val="CMDOutput"/>
      </w:pPr>
      <w:r>
        <w:t xml:space="preserve"> ip ospf 123 area 1</w:t>
      </w:r>
    </w:p>
    <w:p w:rsidR="00622321" w:rsidP="00622321" w:rsidRDefault="00622321" w14:paraId="7466CFE6" w14:textId="77777777">
      <w:pPr>
        <w:pStyle w:val="CMDOutput"/>
      </w:pPr>
      <w:r>
        <w:t xml:space="preserve"> negotiation auto</w:t>
      </w:r>
    </w:p>
    <w:p w:rsidRPr="00324868" w:rsidR="00324868" w:rsidP="00324868" w:rsidRDefault="00324868" w14:paraId="4002A361" w14:textId="472C85A1">
      <w:pPr>
        <w:pStyle w:val="Heading3"/>
      </w:pPr>
      <w:r w:rsidRPr="00324868">
        <w:t xml:space="preserve">Verify OSPFv2 Type </w:t>
      </w:r>
      <w:r>
        <w:t>1</w:t>
      </w:r>
      <w:r w:rsidRPr="00324868">
        <w:t xml:space="preserve"> </w:t>
      </w:r>
      <w:r w:rsidR="00410B66">
        <w:t>a</w:t>
      </w:r>
      <w:r w:rsidRPr="00324868">
        <w:t xml:space="preserve">uthentication on the </w:t>
      </w:r>
      <w:r w:rsidR="00410B66">
        <w:t>i</w:t>
      </w:r>
      <w:r w:rsidRPr="00324868">
        <w:t>nterface</w:t>
      </w:r>
      <w:r w:rsidR="00410B66">
        <w:t>.</w:t>
      </w:r>
    </w:p>
    <w:p w:rsidR="00324868" w:rsidP="004A3039" w:rsidRDefault="00C5459F" w14:paraId="40F08D8A" w14:textId="3B7DA73B">
      <w:pPr>
        <w:pStyle w:val="BodyTextL25"/>
      </w:pPr>
      <w:r>
        <w:t xml:space="preserve">Use </w:t>
      </w:r>
      <w:r w:rsidRPr="00C5459F">
        <w:rPr>
          <w:b/>
          <w:bCs/>
        </w:rPr>
        <w:t>show ip ospf interface</w:t>
      </w:r>
      <w:r>
        <w:t xml:space="preserve"> to verify</w:t>
      </w:r>
      <w:r w:rsidRPr="00495023" w:rsidR="00495023">
        <w:t xml:space="preserve"> that </w:t>
      </w:r>
      <w:r w:rsidRPr="00C5459F" w:rsidR="00495023">
        <w:t>OSPFv2 Type 1 (simple password) authentication</w:t>
      </w:r>
      <w:r w:rsidRPr="00495023" w:rsidR="00495023">
        <w:t xml:space="preserve"> is enabled on the interface. The line </w:t>
      </w:r>
      <w:r w:rsidRPr="00C5459F" w:rsidR="00495023">
        <w:rPr>
          <w:b/>
          <w:bCs/>
        </w:rPr>
        <w:t>Simple password authentication enabled</w:t>
      </w:r>
      <w:r w:rsidRPr="00495023" w:rsidR="00495023">
        <w:t xml:space="preserve"> confirms that cleartext authentication is active</w:t>
      </w:r>
      <w:r w:rsidRPr="00324868" w:rsidR="00324868">
        <w:t xml:space="preserve"> </w:t>
      </w:r>
      <w:r w:rsidR="00495023">
        <w:t>on this interface.</w:t>
      </w:r>
    </w:p>
    <w:p w:rsidR="00324868" w:rsidP="00C5459F" w:rsidRDefault="00324868" w14:paraId="450E31C9" w14:textId="6A39DCC8">
      <w:pPr>
        <w:pStyle w:val="CMD"/>
      </w:pPr>
      <w:r>
        <w:t xml:space="preserve">D1# </w:t>
      </w:r>
      <w:r w:rsidRPr="00C5459F">
        <w:rPr>
          <w:b/>
          <w:bCs/>
        </w:rPr>
        <w:t>show ip ospf interface g 1/0/11</w:t>
      </w:r>
    </w:p>
    <w:p w:rsidR="00324868" w:rsidP="00324868" w:rsidRDefault="00324868" w14:paraId="4C98C389" w14:textId="77777777">
      <w:pPr>
        <w:pStyle w:val="CMDOutput"/>
      </w:pPr>
      <w:r>
        <w:t xml:space="preserve">GigabitEthernet1/0/11 is up, line protocol is up (connected) </w:t>
      </w:r>
    </w:p>
    <w:p w:rsidR="00324868" w:rsidP="00324868" w:rsidRDefault="00324868" w14:paraId="1B923E9B" w14:textId="77777777">
      <w:pPr>
        <w:pStyle w:val="CMDOutput"/>
      </w:pPr>
      <w:r>
        <w:t xml:space="preserve">  Internet Address 172.16.2.2/30, Interface ID 40, Area 1</w:t>
      </w:r>
    </w:p>
    <w:p w:rsidR="00324868" w:rsidP="00324868" w:rsidRDefault="00324868" w14:paraId="54787FFF" w14:textId="77777777">
      <w:pPr>
        <w:pStyle w:val="CMDOutput"/>
      </w:pPr>
      <w:r>
        <w:t xml:space="preserve">  Attached via Interface Enable</w:t>
      </w:r>
    </w:p>
    <w:p w:rsidR="00324868" w:rsidP="00324868" w:rsidRDefault="00324868" w14:paraId="2DD3429D" w14:textId="77777777">
      <w:pPr>
        <w:pStyle w:val="CMDOutput"/>
      </w:pPr>
      <w:r>
        <w:t xml:space="preserve">  Process ID 123, Router ID 1.1.1.2, Network Type POINT_TO_POINT, Cost: 1</w:t>
      </w:r>
    </w:p>
    <w:p w:rsidR="00324868" w:rsidP="00324868" w:rsidRDefault="00324868" w14:paraId="1CAF46DF" w14:textId="77777777">
      <w:pPr>
        <w:pStyle w:val="CMDOutput"/>
      </w:pPr>
      <w:r>
        <w:t xml:space="preserve">  Topology-MTID    Cost    Disabled    Shutdown      Topology Name</w:t>
      </w:r>
    </w:p>
    <w:p w:rsidR="00324868" w:rsidP="00324868" w:rsidRDefault="00324868" w14:paraId="0B3E9795" w14:textId="77777777">
      <w:pPr>
        <w:pStyle w:val="CMDOutput"/>
      </w:pPr>
      <w:r>
        <w:t xml:space="preserve">        0           1         no          </w:t>
      </w:r>
      <w:proofErr w:type="spellStart"/>
      <w:r>
        <w:t>no</w:t>
      </w:r>
      <w:proofErr w:type="spellEnd"/>
      <w:r>
        <w:t xml:space="preserve">            Base</w:t>
      </w:r>
    </w:p>
    <w:p w:rsidR="00324868" w:rsidP="00324868" w:rsidRDefault="00324868" w14:paraId="7B49D5F0" w14:textId="77777777">
      <w:pPr>
        <w:pStyle w:val="CMDOutput"/>
      </w:pPr>
      <w:r>
        <w:t xml:space="preserve">  Enabled by interface config, including secondary ip addresses</w:t>
      </w:r>
    </w:p>
    <w:p w:rsidR="00324868" w:rsidP="00324868" w:rsidRDefault="00324868" w14:paraId="5AA15BD6" w14:textId="77777777">
      <w:pPr>
        <w:pStyle w:val="CMDOutput"/>
      </w:pPr>
      <w:r>
        <w:t xml:space="preserve">  Transmit Delay is 1 sec, State POINT_TO_POINT</w:t>
      </w:r>
    </w:p>
    <w:p w:rsidR="00324868" w:rsidP="00324868" w:rsidRDefault="00324868" w14:paraId="7B4D001F" w14:textId="77777777">
      <w:pPr>
        <w:pStyle w:val="CMDOutput"/>
      </w:pPr>
      <w:r>
        <w:t xml:space="preserve">  Timer intervals configured, Hello 10, Dead 40, Wait 40, Retransmit 5</w:t>
      </w:r>
    </w:p>
    <w:p w:rsidR="00324868" w:rsidP="00324868" w:rsidRDefault="00263DDA" w14:paraId="2CF68CAC" w14:textId="50883628">
      <w:pPr>
        <w:pStyle w:val="CMDOutput"/>
      </w:pPr>
      <w:r>
        <w:t xml:space="preserve">  &lt;output omitted&gt;</w:t>
      </w:r>
    </w:p>
    <w:p w:rsidR="00324868" w:rsidP="00324868" w:rsidRDefault="00324868" w14:paraId="097F6CD1" w14:textId="77777777">
      <w:pPr>
        <w:pStyle w:val="CMDOutput"/>
      </w:pPr>
      <w:r>
        <w:t xml:space="preserve">  Neighbor Count is 1, Adjacent neighbor count is 1 </w:t>
      </w:r>
    </w:p>
    <w:p w:rsidR="00324868" w:rsidP="00324868" w:rsidRDefault="00324868" w14:paraId="787E4897" w14:textId="77777777">
      <w:pPr>
        <w:pStyle w:val="CMDOutput"/>
      </w:pPr>
      <w:r>
        <w:t xml:space="preserve">    Adjacent with neighbor 1.1.1.1</w:t>
      </w:r>
    </w:p>
    <w:p w:rsidR="00324868" w:rsidP="00324868" w:rsidRDefault="00324868" w14:paraId="1FB3D1AD" w14:textId="77777777">
      <w:pPr>
        <w:pStyle w:val="CMDOutput"/>
      </w:pPr>
      <w:r>
        <w:t xml:space="preserve">  Suppress hello for 0 neighbor(s)</w:t>
      </w:r>
    </w:p>
    <w:p w:rsidR="00324868" w:rsidP="00324868" w:rsidRDefault="00324868" w14:paraId="507FA766" w14:textId="77777777">
      <w:pPr>
        <w:pStyle w:val="CMDOutput"/>
      </w:pPr>
      <w:r>
        <w:t xml:space="preserve">  </w:t>
      </w:r>
      <w:r w:rsidRPr="00263DDA">
        <w:rPr>
          <w:highlight w:val="yellow"/>
        </w:rPr>
        <w:t>Simple password authentication enabled</w:t>
      </w:r>
    </w:p>
    <w:p w:rsidR="003A2F39" w:rsidP="001777E4" w:rsidRDefault="00761D53" w14:paraId="70597237" w14:textId="2ED843E7">
      <w:pPr>
        <w:pStyle w:val="BodyTextL25"/>
      </w:pPr>
      <w:r w:rsidRPr="00761D53">
        <w:rPr>
          <w:b/>
          <w:bCs/>
        </w:rPr>
        <w:lastRenderedPageBreak/>
        <w:t>Security Note:</w:t>
      </w:r>
      <w:r>
        <w:t xml:space="preserve"> </w:t>
      </w:r>
      <w:r w:rsidRPr="00761D53">
        <w:t xml:space="preserve">OSPFv2 Type 1 (simple password) authentication sends the authentication key </w:t>
      </w:r>
      <w:r w:rsidRPr="00761D53">
        <w:rPr>
          <w:b/>
          <w:bCs/>
        </w:rPr>
        <w:t>in cleartext within the OSPF packet header</w:t>
      </w:r>
      <w:r w:rsidRPr="00761D53">
        <w:t xml:space="preserve">. This makes it vulnerable to packet capture and replay attacks, as any device with access to the link can read the password. For this reason, Type 1 authentication should be used </w:t>
      </w:r>
      <w:r w:rsidRPr="00761D53">
        <w:rPr>
          <w:b/>
          <w:bCs/>
        </w:rPr>
        <w:t>only for learning or legacy compatibility</w:t>
      </w:r>
      <w:r w:rsidRPr="00761D53">
        <w:t xml:space="preserve"> and is not recommended for production networks.</w:t>
      </w:r>
    </w:p>
    <w:p w:rsidR="003A2F39" w:rsidP="00765CB2" w:rsidRDefault="00765CB2" w14:paraId="6519539E" w14:textId="1FB5E8B9">
      <w:pPr>
        <w:pStyle w:val="Heading2"/>
      </w:pPr>
      <w:r>
        <w:t>OSPFv2 Type 2 MD5 Authentication</w:t>
      </w:r>
    </w:p>
    <w:p w:rsidRPr="00765CB2" w:rsidR="00765CB2" w:rsidP="00765CB2" w:rsidRDefault="00765CB2" w14:paraId="00C8EC9F" w14:textId="709E7076">
      <w:pPr>
        <w:pStyle w:val="BodyText"/>
      </w:pPr>
      <w:r w:rsidRPr="00765CB2">
        <w:t xml:space="preserve">In this part, you will configure </w:t>
      </w:r>
      <w:r w:rsidRPr="00765CB2">
        <w:rPr>
          <w:b/>
          <w:bCs/>
        </w:rPr>
        <w:t>OSPFv2 Type 2 authentication</w:t>
      </w:r>
      <w:r w:rsidRPr="00765CB2">
        <w:t xml:space="preserve">, which uses </w:t>
      </w:r>
      <w:r w:rsidRPr="00765CB2">
        <w:rPr>
          <w:b/>
          <w:bCs/>
        </w:rPr>
        <w:t>MD5 cryptographic hashing</w:t>
      </w:r>
      <w:r w:rsidRPr="00765CB2">
        <w:t xml:space="preserve"> to authenticate OSPF packets exchanged between neighboring routers. Unlike Type 1 (simple password) authentication, the shared key is </w:t>
      </w:r>
      <w:r w:rsidRPr="00765CB2">
        <w:rPr>
          <w:b/>
          <w:bCs/>
        </w:rPr>
        <w:t>not sent in cleartext</w:t>
      </w:r>
      <w:r w:rsidRPr="00765CB2">
        <w:t>. Instead, each OSPF packet includes a cryptographic hash that is generated using the packet contents and the shared secret key.</w:t>
      </w:r>
    </w:p>
    <w:p w:rsidR="00D80A28" w:rsidP="00765CB2" w:rsidRDefault="00765CB2" w14:paraId="77CEBE8D" w14:textId="5F15DCDC">
      <w:pPr>
        <w:pStyle w:val="BodyText"/>
      </w:pPr>
      <w:r w:rsidRPr="00765CB2">
        <w:t xml:space="preserve">With MD5 authentication, routers validate the integrity and authenticity of OSPF packets by </w:t>
      </w:r>
      <w:r w:rsidRPr="00765CB2">
        <w:rPr>
          <w:b/>
          <w:bCs/>
        </w:rPr>
        <w:t>independently computing the hash and comparing it to the value received from the neighbor</w:t>
      </w:r>
      <w:r w:rsidRPr="00765CB2">
        <w:t>. This protects OSPF routing exchanges from passive packet sniffing and simple spoofing attacks, making it significantly more secure than cleartext authentication.</w:t>
      </w:r>
    </w:p>
    <w:p w:rsidRPr="006D0026" w:rsidR="00C540D0" w:rsidP="006D0026" w:rsidRDefault="00C540D0" w14:paraId="7EF7B0DE" w14:textId="1BBD776D">
      <w:pPr>
        <w:pStyle w:val="Heading5"/>
      </w:pPr>
      <w:r w:rsidRPr="006D0026">
        <w:t>Step-by-</w:t>
      </w:r>
      <w:r w:rsidR="00B178F7">
        <w:t>S</w:t>
      </w:r>
      <w:r w:rsidRPr="006D0026">
        <w:t>tep (OSPFv2 Type 2 MD5)</w:t>
      </w:r>
    </w:p>
    <w:p w:rsidRPr="00D80A28" w:rsidR="00C540D0" w:rsidP="00D80A28" w:rsidRDefault="00C540D0" w14:paraId="7F493E37" w14:textId="63F4516C">
      <w:pPr>
        <w:pStyle w:val="BodyTextBold"/>
      </w:pPr>
      <w:r w:rsidRPr="00D80A28">
        <w:t>The router takes the OSPF packet contents</w:t>
      </w:r>
      <w:r w:rsidR="00AC64D9">
        <w:t xml:space="preserve"> and…</w:t>
      </w:r>
    </w:p>
    <w:p w:rsidRPr="00D80A28" w:rsidR="00C540D0" w:rsidP="00265F41" w:rsidRDefault="00C540D0" w14:paraId="37E4B0B4" w14:textId="77777777">
      <w:pPr>
        <w:pStyle w:val="SubStepNum"/>
      </w:pPr>
      <w:r w:rsidRPr="00265F41">
        <w:rPr>
          <w:b/>
          <w:bCs/>
        </w:rPr>
        <w:t>Combines</w:t>
      </w:r>
      <w:r w:rsidRPr="00D80A28">
        <w:t xml:space="preserve"> them with the </w:t>
      </w:r>
      <w:r w:rsidRPr="00265F41">
        <w:rPr>
          <w:b/>
          <w:bCs/>
        </w:rPr>
        <w:t>shared secret key</w:t>
      </w:r>
    </w:p>
    <w:p w:rsidRPr="00D80A28" w:rsidR="00C540D0" w:rsidP="00265F41" w:rsidRDefault="00C540D0" w14:paraId="5B5BB272" w14:textId="77777777">
      <w:pPr>
        <w:pStyle w:val="SubStepNum"/>
      </w:pPr>
      <w:r w:rsidRPr="00D80A28">
        <w:t xml:space="preserve">Runs the </w:t>
      </w:r>
      <w:r w:rsidRPr="00265F41">
        <w:rPr>
          <w:b/>
          <w:bCs/>
        </w:rPr>
        <w:t>MD5 algorithm</w:t>
      </w:r>
    </w:p>
    <w:p w:rsidRPr="00D80A28" w:rsidR="00C540D0" w:rsidP="00265F41" w:rsidRDefault="00C540D0" w14:paraId="67D99D13" w14:textId="314B4572">
      <w:pPr>
        <w:pStyle w:val="SubStepNum"/>
      </w:pPr>
      <w:r w:rsidRPr="00D80A28">
        <w:t>Produces a fixed-length output</w:t>
      </w:r>
      <w:r w:rsidR="00AC64D9">
        <w:t>, which is</w:t>
      </w:r>
      <w:r w:rsidRPr="00D80A28">
        <w:t xml:space="preserve"> the </w:t>
      </w:r>
      <w:r w:rsidRPr="00265F41">
        <w:rPr>
          <w:b/>
          <w:bCs/>
        </w:rPr>
        <w:t>message digest (MD5 hash)</w:t>
      </w:r>
    </w:p>
    <w:p w:rsidRPr="00D80A28" w:rsidR="00C540D0" w:rsidP="00265F41" w:rsidRDefault="00C540D0" w14:paraId="226BBDB1" w14:textId="77777777">
      <w:pPr>
        <w:pStyle w:val="SubStepNum"/>
      </w:pPr>
      <w:r w:rsidRPr="00265F41">
        <w:rPr>
          <w:b/>
          <w:bCs/>
        </w:rPr>
        <w:t>Appends</w:t>
      </w:r>
      <w:r w:rsidRPr="00D80A28">
        <w:t xml:space="preserve"> that digest to the </w:t>
      </w:r>
      <w:r w:rsidRPr="00265F41">
        <w:rPr>
          <w:b/>
          <w:bCs/>
        </w:rPr>
        <w:t>OSPF packet</w:t>
      </w:r>
    </w:p>
    <w:p w:rsidRPr="00D80A28" w:rsidR="00C540D0" w:rsidP="00265F41" w:rsidRDefault="00C540D0" w14:paraId="1A58F656" w14:textId="77777777">
      <w:pPr>
        <w:pStyle w:val="SubStepNum"/>
      </w:pPr>
      <w:r w:rsidRPr="00265F41">
        <w:rPr>
          <w:b/>
          <w:bCs/>
        </w:rPr>
        <w:t>Sends</w:t>
      </w:r>
      <w:r w:rsidRPr="00D80A28">
        <w:t xml:space="preserve"> the packet</w:t>
      </w:r>
    </w:p>
    <w:p w:rsidRPr="00D80A28" w:rsidR="00C540D0" w:rsidP="00D80A28" w:rsidRDefault="00C540D0" w14:paraId="61EEFC36" w14:textId="1B844385">
      <w:pPr>
        <w:pStyle w:val="BodyTextBold"/>
      </w:pPr>
      <w:r w:rsidRPr="00D80A28">
        <w:t xml:space="preserve">The </w:t>
      </w:r>
      <w:r w:rsidR="00BB21A3">
        <w:t>destination</w:t>
      </w:r>
      <w:r w:rsidRPr="00D80A28">
        <w:t xml:space="preserve"> router</w:t>
      </w:r>
      <w:r w:rsidR="00AC64D9">
        <w:t>…</w:t>
      </w:r>
    </w:p>
    <w:p w:rsidRPr="00265F41" w:rsidR="00C540D0" w:rsidP="00265F41" w:rsidRDefault="00C540D0" w14:paraId="284E7B96" w14:textId="77777777">
      <w:pPr>
        <w:pStyle w:val="SubStepNum"/>
        <w:numPr>
          <w:ilvl w:val="4"/>
          <w:numId w:val="32"/>
        </w:numPr>
        <w:rPr>
          <w:b/>
          <w:bCs/>
        </w:rPr>
      </w:pPr>
      <w:r w:rsidRPr="00D80A28">
        <w:t xml:space="preserve">Receives the packet and the </w:t>
      </w:r>
      <w:r w:rsidRPr="00265F41">
        <w:rPr>
          <w:b/>
          <w:bCs/>
        </w:rPr>
        <w:t>attached MD5 digest</w:t>
      </w:r>
    </w:p>
    <w:p w:rsidRPr="00265F41" w:rsidR="00C540D0" w:rsidP="00265F41" w:rsidRDefault="00C540D0" w14:paraId="65E7E668" w14:textId="77777777">
      <w:pPr>
        <w:pStyle w:val="SubStepNum"/>
        <w:rPr>
          <w:b/>
          <w:bCs/>
        </w:rPr>
      </w:pPr>
      <w:r w:rsidRPr="00D80A28">
        <w:t xml:space="preserve">Uses its copy of the </w:t>
      </w:r>
      <w:r w:rsidRPr="00265F41">
        <w:rPr>
          <w:b/>
          <w:bCs/>
        </w:rPr>
        <w:t>same shared key</w:t>
      </w:r>
    </w:p>
    <w:p w:rsidRPr="00265F41" w:rsidR="00C540D0" w:rsidP="00265F41" w:rsidRDefault="00C540D0" w14:paraId="0C7F1779" w14:textId="785D9BE0">
      <w:pPr>
        <w:pStyle w:val="SubStepNum"/>
        <w:rPr>
          <w:b/>
          <w:bCs/>
        </w:rPr>
      </w:pPr>
      <w:r w:rsidRPr="00265F41">
        <w:rPr>
          <w:b/>
          <w:bCs/>
        </w:rPr>
        <w:t>Computes</w:t>
      </w:r>
      <w:r w:rsidRPr="00D80A28">
        <w:t xml:space="preserve"> its own </w:t>
      </w:r>
      <w:r w:rsidRPr="00265F41">
        <w:rPr>
          <w:b/>
          <w:bCs/>
        </w:rPr>
        <w:t>MD5 hash</w:t>
      </w:r>
      <w:r w:rsidRPr="00B178F7">
        <w:t xml:space="preserve"> </w:t>
      </w:r>
      <w:r w:rsidRPr="00B178F7" w:rsidR="00B178F7">
        <w:t>for</w:t>
      </w:r>
      <w:r w:rsidRPr="00D80A28">
        <w:t xml:space="preserve"> the </w:t>
      </w:r>
      <w:r w:rsidRPr="00265F41">
        <w:rPr>
          <w:b/>
          <w:bCs/>
        </w:rPr>
        <w:t>received packet</w:t>
      </w:r>
    </w:p>
    <w:p w:rsidRPr="00D80A28" w:rsidR="00C540D0" w:rsidP="00265F41" w:rsidRDefault="00C540D0" w14:paraId="02B441D2" w14:textId="77777777">
      <w:pPr>
        <w:pStyle w:val="SubStepNum"/>
      </w:pPr>
      <w:r w:rsidRPr="00265F41">
        <w:rPr>
          <w:b/>
          <w:bCs/>
        </w:rPr>
        <w:t>Compares</w:t>
      </w:r>
      <w:r w:rsidRPr="00D80A28">
        <w:t xml:space="preserve"> its </w:t>
      </w:r>
      <w:r w:rsidRPr="00265F41">
        <w:rPr>
          <w:b/>
          <w:bCs/>
        </w:rPr>
        <w:t>computed hash</w:t>
      </w:r>
      <w:r w:rsidRPr="00D80A28">
        <w:t xml:space="preserve"> to the </w:t>
      </w:r>
      <w:r w:rsidRPr="00265F41">
        <w:rPr>
          <w:b/>
          <w:bCs/>
        </w:rPr>
        <w:t>received digest</w:t>
      </w:r>
    </w:p>
    <w:p w:rsidRPr="00D80A28" w:rsidR="00C540D0" w:rsidP="00265F41" w:rsidRDefault="00C540D0" w14:paraId="7C6C482B" w14:textId="74BAC947">
      <w:pPr>
        <w:pStyle w:val="SubStepNum"/>
      </w:pPr>
      <w:r w:rsidRPr="00265F41">
        <w:rPr>
          <w:b/>
          <w:bCs/>
        </w:rPr>
        <w:t>Accepts the packet</w:t>
      </w:r>
      <w:r w:rsidRPr="00D80A28">
        <w:t xml:space="preserve"> only if they </w:t>
      </w:r>
      <w:r w:rsidRPr="00265F41">
        <w:rPr>
          <w:b/>
          <w:bCs/>
        </w:rPr>
        <w:t>match</w:t>
      </w:r>
    </w:p>
    <w:p w:rsidRPr="00765CB2" w:rsidR="00765CB2" w:rsidP="00765CB2" w:rsidRDefault="00765CB2" w14:paraId="6B904AC3" w14:textId="77777777">
      <w:pPr>
        <w:pStyle w:val="BodyText"/>
      </w:pPr>
      <w:r w:rsidRPr="00765CB2">
        <w:t xml:space="preserve">Type 2 authentication also introduces additional features not available with Type 1, including the use of </w:t>
      </w:r>
      <w:r w:rsidRPr="00765CB2">
        <w:rPr>
          <w:b/>
          <w:bCs/>
        </w:rPr>
        <w:t>key IDs and sequence numbers</w:t>
      </w:r>
      <w:r w:rsidRPr="00765CB2">
        <w:t>, which allow for smoother key changes without disrupting neighbor adjacencies. While MD5 is no longer considered a strong cryptographic algorithm by modern security standards, it remains widely supported and is useful for understanding how cryptographic authentication works in OSPFv2.</w:t>
      </w:r>
    </w:p>
    <w:p w:rsidR="003A2F39" w:rsidP="003A45D3" w:rsidRDefault="003A45D3" w14:paraId="65853533" w14:textId="71DFC713">
      <w:pPr>
        <w:pStyle w:val="Heading3"/>
      </w:pPr>
      <w:r>
        <w:t>Remove OSPFv2 Type 1 Cleartext Authentication</w:t>
      </w:r>
      <w:r w:rsidR="00F1577A">
        <w:t xml:space="preserve"> and Verify </w:t>
      </w:r>
      <w:r w:rsidR="00B8530B">
        <w:t>Adjacency</w:t>
      </w:r>
    </w:p>
    <w:p w:rsidR="003A2F39" w:rsidP="00F1577A" w:rsidRDefault="008E3CC2" w14:paraId="160F1E47" w14:textId="27B187F7">
      <w:pPr>
        <w:pStyle w:val="SubStepAlpha"/>
      </w:pPr>
      <w:r w:rsidRPr="008E3CC2">
        <w:t xml:space="preserve">Before configuring OSPFv2 Type 2 (MD5) authentication, the existing </w:t>
      </w:r>
      <w:r w:rsidRPr="008E3CC2">
        <w:rPr>
          <w:b/>
          <w:bCs/>
        </w:rPr>
        <w:t>Type 1 cleartext authentication</w:t>
      </w:r>
      <w:r w:rsidRPr="008E3CC2">
        <w:t xml:space="preserve"> must be removed. This ensures that both routers start from a consistent, unauthenticated state and prevents authentication mismatches during the transition</w:t>
      </w:r>
      <w:r>
        <w:t>.</w:t>
      </w:r>
    </w:p>
    <w:p w:rsidRPr="003A45D3" w:rsidR="003A45D3" w:rsidP="00B8530B" w:rsidRDefault="003A45D3" w14:paraId="4F8F67B8" w14:textId="079E27EC">
      <w:pPr>
        <w:pStyle w:val="CMD"/>
        <w:tabs>
          <w:tab w:val="left" w:pos="1350"/>
        </w:tabs>
        <w:rPr>
          <w:b/>
          <w:bCs/>
        </w:rPr>
      </w:pPr>
      <w:r>
        <w:t xml:space="preserve">R1(config)# </w:t>
      </w:r>
      <w:r w:rsidRPr="003A45D3">
        <w:rPr>
          <w:b/>
          <w:bCs/>
        </w:rPr>
        <w:t>interface g0/0/1</w:t>
      </w:r>
    </w:p>
    <w:p w:rsidR="003A45D3" w:rsidP="003A45D3" w:rsidRDefault="003A45D3" w14:paraId="4B8ACDCB" w14:textId="77777777">
      <w:pPr>
        <w:pStyle w:val="CMD"/>
      </w:pPr>
      <w:r>
        <w:t xml:space="preserve">R1(config-if)# </w:t>
      </w:r>
      <w:r w:rsidRPr="003A45D3">
        <w:rPr>
          <w:b/>
          <w:bCs/>
        </w:rPr>
        <w:t>no ip ospf authentication-key PLAINTXT</w:t>
      </w:r>
    </w:p>
    <w:p w:rsidR="003A45D3" w:rsidP="003A45D3" w:rsidRDefault="003A45D3" w14:paraId="2705B752" w14:textId="77777777">
      <w:pPr>
        <w:pStyle w:val="CMD"/>
      </w:pPr>
      <w:r>
        <w:t xml:space="preserve">R1(config-if)# </w:t>
      </w:r>
      <w:r w:rsidRPr="003A45D3">
        <w:rPr>
          <w:b/>
          <w:bCs/>
        </w:rPr>
        <w:t>no ip ospf authentication</w:t>
      </w:r>
    </w:p>
    <w:p w:rsidR="003A45D3" w:rsidP="003A45D3" w:rsidRDefault="003A45D3" w14:paraId="706BFEA0" w14:textId="21567EB6">
      <w:pPr>
        <w:pStyle w:val="CMD"/>
      </w:pPr>
      <w:r>
        <w:t xml:space="preserve">R1(config-if)# </w:t>
      </w:r>
      <w:r w:rsidRPr="003A45D3">
        <w:rPr>
          <w:b/>
          <w:bCs/>
        </w:rPr>
        <w:t>exit</w:t>
      </w:r>
    </w:p>
    <w:p w:rsidR="003A45D3" w:rsidP="008F7E1F" w:rsidRDefault="009F7664" w14:paraId="73E6C0DC" w14:textId="59A503AE">
      <w:pPr>
        <w:pStyle w:val="CMDOutput"/>
      </w:pPr>
      <w:r w:rsidRPr="009F7664">
        <w:t xml:space="preserve">*Jan 19 19:21:11.579: %OSPF-5-ADJCHG: Process 123, </w:t>
      </w:r>
      <w:proofErr w:type="spellStart"/>
      <w:r w:rsidRPr="009F7664">
        <w:t>Nbr</w:t>
      </w:r>
      <w:proofErr w:type="spellEnd"/>
      <w:r w:rsidRPr="009F7664">
        <w:t xml:space="preserve"> 1.1.1.2 on GigabitEthernet0/0/1 from FULL to DOWN, Neighbor Down: Dead timer expired</w:t>
      </w:r>
    </w:p>
    <w:p w:rsidR="008F7E1F" w:rsidP="003A45D3" w:rsidRDefault="008F7E1F" w14:paraId="401950F5" w14:textId="77777777">
      <w:pPr>
        <w:pStyle w:val="CMD"/>
      </w:pPr>
    </w:p>
    <w:p w:rsidRPr="003A45D3" w:rsidR="003A45D3" w:rsidP="003A45D3" w:rsidRDefault="003A45D3" w14:paraId="4F194582" w14:textId="596E3C22">
      <w:pPr>
        <w:pStyle w:val="CMD"/>
        <w:rPr>
          <w:b/>
          <w:bCs/>
        </w:rPr>
      </w:pPr>
      <w:r>
        <w:t xml:space="preserve">D1(config)# </w:t>
      </w:r>
      <w:r w:rsidRPr="003A45D3">
        <w:rPr>
          <w:b/>
          <w:bCs/>
        </w:rPr>
        <w:t>interface g1/0/11</w:t>
      </w:r>
    </w:p>
    <w:p w:rsidR="003A45D3" w:rsidP="003A45D3" w:rsidRDefault="003A45D3" w14:paraId="178C6ACA" w14:textId="77777777">
      <w:pPr>
        <w:pStyle w:val="CMD"/>
      </w:pPr>
      <w:r>
        <w:lastRenderedPageBreak/>
        <w:t xml:space="preserve">D1(config-if)# </w:t>
      </w:r>
      <w:r w:rsidRPr="003A45D3">
        <w:rPr>
          <w:b/>
          <w:bCs/>
        </w:rPr>
        <w:t>no ip ospf authentication-key PLAINTXT</w:t>
      </w:r>
    </w:p>
    <w:p w:rsidR="003A45D3" w:rsidP="003A45D3" w:rsidRDefault="003A45D3" w14:paraId="00E983B4" w14:textId="77777777">
      <w:pPr>
        <w:pStyle w:val="CMD"/>
      </w:pPr>
      <w:r>
        <w:t xml:space="preserve">D1(config-if)# </w:t>
      </w:r>
      <w:r w:rsidRPr="003A45D3">
        <w:rPr>
          <w:b/>
          <w:bCs/>
        </w:rPr>
        <w:t>exit</w:t>
      </w:r>
    </w:p>
    <w:p w:rsidRPr="003A45D3" w:rsidR="003A45D3" w:rsidP="003A45D3" w:rsidRDefault="003A45D3" w14:paraId="37733EB5" w14:textId="7505D56A">
      <w:pPr>
        <w:pStyle w:val="CMD"/>
        <w:rPr>
          <w:b/>
          <w:bCs/>
        </w:rPr>
      </w:pPr>
      <w:r>
        <w:t xml:space="preserve">D1(config)# </w:t>
      </w:r>
      <w:r w:rsidRPr="003A45D3">
        <w:rPr>
          <w:b/>
          <w:bCs/>
        </w:rPr>
        <w:t>router ospf 123</w:t>
      </w:r>
    </w:p>
    <w:p w:rsidR="003A45D3" w:rsidP="003A45D3" w:rsidRDefault="003A45D3" w14:paraId="5B398553" w14:textId="77777777">
      <w:pPr>
        <w:pStyle w:val="CMD"/>
      </w:pPr>
      <w:r>
        <w:t xml:space="preserve">D1(config-router)# </w:t>
      </w:r>
      <w:r w:rsidRPr="003A45D3">
        <w:rPr>
          <w:b/>
          <w:bCs/>
        </w:rPr>
        <w:t>no area 1 authentication</w:t>
      </w:r>
    </w:p>
    <w:p w:rsidR="003A45D3" w:rsidP="003A45D3" w:rsidRDefault="003A45D3" w14:paraId="66D83418" w14:textId="48BCA1F6">
      <w:pPr>
        <w:pStyle w:val="CMD"/>
        <w:rPr>
          <w:b/>
          <w:bCs/>
        </w:rPr>
      </w:pPr>
      <w:r>
        <w:t xml:space="preserve">D1(config-router)# </w:t>
      </w:r>
      <w:r w:rsidRPr="00BB21A3">
        <w:rPr>
          <w:b/>
          <w:bCs/>
        </w:rPr>
        <w:t>exit</w:t>
      </w:r>
    </w:p>
    <w:p w:rsidRPr="003A45D3" w:rsidR="009F7664" w:rsidP="009F7664" w:rsidRDefault="009F7664" w14:paraId="325DD5F0" w14:textId="4BE5F72A">
      <w:pPr>
        <w:pStyle w:val="CMDOutput"/>
      </w:pPr>
      <w:r w:rsidRPr="009F7664">
        <w:t xml:space="preserve">*Jan 19 19:17:10.385: %OSPF-5-ADJCHG: Process 123, </w:t>
      </w:r>
      <w:proofErr w:type="spellStart"/>
      <w:r w:rsidRPr="009F7664">
        <w:t>Nbr</w:t>
      </w:r>
      <w:proofErr w:type="spellEnd"/>
      <w:r w:rsidRPr="009F7664">
        <w:t xml:space="preserve"> 1.1.1.1 on GigabitEthernet1/0/11 from LOADING to FULL, Loading Done</w:t>
      </w:r>
    </w:p>
    <w:p w:rsidR="003A45D3" w:rsidP="00F1577A" w:rsidRDefault="00F1577A" w14:paraId="747EF912" w14:textId="21552B81">
      <w:pPr>
        <w:pStyle w:val="SubStepAlpha"/>
      </w:pPr>
      <w:r>
        <w:t xml:space="preserve">Verify </w:t>
      </w:r>
      <w:r w:rsidRPr="00F1577A">
        <w:t>that the neighbor adjacency between R1 and D1 has successfully re-established</w:t>
      </w:r>
      <w:r>
        <w:t>.</w:t>
      </w:r>
    </w:p>
    <w:p w:rsidRPr="002629D9" w:rsidR="00F1577A" w:rsidP="002629D9" w:rsidRDefault="00F1577A" w14:paraId="2BDA7F22" w14:textId="70000814">
      <w:pPr>
        <w:pStyle w:val="CMD"/>
        <w:rPr>
          <w:b/>
          <w:bCs/>
        </w:rPr>
      </w:pPr>
      <w:r>
        <w:t>R1#</w:t>
      </w:r>
      <w:r w:rsidR="002629D9">
        <w:t xml:space="preserve"> </w:t>
      </w:r>
      <w:r w:rsidRPr="002629D9">
        <w:rPr>
          <w:b/>
          <w:bCs/>
        </w:rPr>
        <w:t xml:space="preserve">show ip ospf neighbor </w:t>
      </w:r>
    </w:p>
    <w:p w:rsidR="00F1577A" w:rsidP="00F1577A" w:rsidRDefault="00F1577A" w14:paraId="784BF7F7" w14:textId="77777777">
      <w:pPr>
        <w:pStyle w:val="CMDOutput"/>
      </w:pPr>
    </w:p>
    <w:p w:rsidR="00F1577A" w:rsidP="00F1577A" w:rsidRDefault="00F1577A" w14:paraId="1574BCEA" w14:textId="2AF32F13">
      <w:pPr>
        <w:pStyle w:val="CMDOutput"/>
      </w:pPr>
      <w:r>
        <w:t>Neighbor ID     Pri   State           Dead Time   Address        Interface</w:t>
      </w:r>
    </w:p>
    <w:p w:rsidR="00F1577A" w:rsidP="00F1577A" w:rsidRDefault="00F1577A" w14:paraId="3A800BFD" w14:textId="4E61BAF3">
      <w:pPr>
        <w:pStyle w:val="CMDOutput"/>
      </w:pPr>
      <w:r>
        <w:t>1.1.1.2           0   FULL/  -        00:00:33    172.16.2.2     GigabitEthernet0/0/1</w:t>
      </w:r>
    </w:p>
    <w:p w:rsidR="00F1577A" w:rsidP="00F1577A" w:rsidRDefault="00F1577A" w14:paraId="4A56996A" w14:textId="77777777">
      <w:pPr>
        <w:pStyle w:val="CMDOutput"/>
      </w:pPr>
    </w:p>
    <w:p w:rsidR="00F1577A" w:rsidP="002629D9" w:rsidRDefault="00F1577A" w14:paraId="6660CE54" w14:textId="7466DBD2">
      <w:pPr>
        <w:pStyle w:val="CMD"/>
      </w:pPr>
      <w:r>
        <w:t>D1#</w:t>
      </w:r>
      <w:r w:rsidR="002629D9">
        <w:t xml:space="preserve"> </w:t>
      </w:r>
      <w:r w:rsidRPr="002629D9">
        <w:rPr>
          <w:b/>
          <w:bCs/>
        </w:rPr>
        <w:t>show ip ospf neighbor</w:t>
      </w:r>
      <w:r>
        <w:t xml:space="preserve"> </w:t>
      </w:r>
    </w:p>
    <w:p w:rsidR="00F1577A" w:rsidP="00F1577A" w:rsidRDefault="00F1577A" w14:paraId="2AD851F8" w14:textId="77777777">
      <w:pPr>
        <w:pStyle w:val="CMDOutput"/>
      </w:pPr>
    </w:p>
    <w:p w:rsidR="00F1577A" w:rsidP="00F1577A" w:rsidRDefault="00F1577A" w14:paraId="47CD6EAF" w14:textId="2376C230">
      <w:pPr>
        <w:pStyle w:val="CMDOutput"/>
      </w:pPr>
      <w:r>
        <w:t>Neighbor ID     Pri   State           Dead Time   Address        Interface</w:t>
      </w:r>
    </w:p>
    <w:p w:rsidR="00F1577A" w:rsidP="00F1577A" w:rsidRDefault="00F1577A" w14:paraId="2F1C1661" w14:textId="1E046DC0">
      <w:pPr>
        <w:pStyle w:val="CMDOutput"/>
      </w:pPr>
      <w:r>
        <w:t>1.1.1.1           0   FULL/  -        00:00:34    172.16.2.1     GigabitEthernet1/0/11</w:t>
      </w:r>
    </w:p>
    <w:p w:rsidR="003A2F39" w:rsidP="00BC016D" w:rsidRDefault="002629D9" w14:paraId="5AD780F4" w14:textId="23050450">
      <w:pPr>
        <w:pStyle w:val="Heading3"/>
      </w:pPr>
      <w:r>
        <w:t>On R1, e</w:t>
      </w:r>
      <w:r w:rsidRPr="00BC016D" w:rsidR="00BC016D">
        <w:t>nable MD5 authentication</w:t>
      </w:r>
      <w:r w:rsidR="00BC016D">
        <w:t xml:space="preserve"> and define the key</w:t>
      </w:r>
      <w:r w:rsidRPr="00BC016D" w:rsidR="00BC016D">
        <w:t xml:space="preserve"> on the link</w:t>
      </w:r>
      <w:r>
        <w:t>.</w:t>
      </w:r>
    </w:p>
    <w:p w:rsidR="00BC016D" w:rsidP="002629D9" w:rsidRDefault="00BC016D" w14:paraId="45A6D96A" w14:textId="3FFA7742">
      <w:pPr>
        <w:pStyle w:val="BodyTextL25"/>
      </w:pPr>
      <w:r w:rsidRPr="49FFE7BF">
        <w:t>When deploying OSPF MD5 authentication, you need to configure the key ID and the key (password</w:t>
      </w:r>
      <w:r w:rsidR="00F92EAC">
        <w:t>),</w:t>
      </w:r>
      <w:r w:rsidRPr="49FFE7BF">
        <w:t xml:space="preserve"> by entering the </w:t>
      </w:r>
      <w:r w:rsidRPr="49FFE7BF">
        <w:rPr>
          <w:b/>
          <w:bCs/>
        </w:rPr>
        <w:t>ip ospf message-digest-key</w:t>
      </w:r>
      <w:r w:rsidRPr="49FFE7BF">
        <w:t xml:space="preserve"> command. Cisco IOS Software will give you a warning if you try to configure a password that is longer than 16 characters; only the first 16 characters will be used.</w:t>
      </w:r>
    </w:p>
    <w:p w:rsidR="003A2F39" w:rsidP="002629D9" w:rsidRDefault="00BC016D" w14:paraId="3E0C67A9" w14:textId="54A5A83F">
      <w:pPr>
        <w:pStyle w:val="BodyTextL25"/>
      </w:pPr>
      <w:r w:rsidRPr="00BC016D">
        <w:t>On R1, enable OSPF MD5 authentication on the interface connecting to D1 and configure the shared MD5 key.</w:t>
      </w:r>
      <w:r w:rsidR="00C432B1">
        <w:t xml:space="preserve"> </w:t>
      </w:r>
      <w:r w:rsidR="001538F8">
        <w:t>If you’re not quick enough, y</w:t>
      </w:r>
      <w:r w:rsidR="00C432B1">
        <w:t xml:space="preserve">ou </w:t>
      </w:r>
      <w:r w:rsidR="001538F8">
        <w:t>will</w:t>
      </w:r>
      <w:r w:rsidR="00C432B1">
        <w:t xml:space="preserve"> see a warning NOVALIDKEY message</w:t>
      </w:r>
      <w:r w:rsidR="001538F8">
        <w:t xml:space="preserve"> before you configure the key. Also, note that adjacency with D1 transitions to DOWN after the dead timer expires.</w:t>
      </w:r>
    </w:p>
    <w:p w:rsidR="00BC016D" w:rsidP="00BC016D" w:rsidRDefault="00BC016D" w14:paraId="09EAB2EA" w14:textId="77777777">
      <w:pPr>
        <w:pStyle w:val="CMD"/>
      </w:pPr>
      <w:r>
        <w:t xml:space="preserve">R1(config)# </w:t>
      </w:r>
      <w:r w:rsidRPr="00677E59">
        <w:rPr>
          <w:b/>
          <w:bCs/>
        </w:rPr>
        <w:t>interface g0/0/1</w:t>
      </w:r>
    </w:p>
    <w:p w:rsidR="00BC016D" w:rsidP="00BC016D" w:rsidRDefault="00BC016D" w14:paraId="0BDE686B" w14:textId="77777777">
      <w:pPr>
        <w:pStyle w:val="CMD"/>
        <w:rPr>
          <w:b/>
          <w:bCs/>
        </w:rPr>
      </w:pPr>
      <w:r>
        <w:t xml:space="preserve">R1(config-if)# </w:t>
      </w:r>
      <w:r w:rsidRPr="00BC016D">
        <w:rPr>
          <w:b/>
          <w:bCs/>
        </w:rPr>
        <w:t>ip ospf authentication message-digest</w:t>
      </w:r>
    </w:p>
    <w:p w:rsidRPr="00BC016D" w:rsidR="00681BD7" w:rsidP="00681BD7" w:rsidRDefault="00681BD7" w14:paraId="1B5FD69D" w14:textId="23CD6309">
      <w:pPr>
        <w:pStyle w:val="CMDOutput"/>
      </w:pPr>
      <w:r w:rsidRPr="00681BD7">
        <w:t>*Jan 19 19:29:56.382: %OSPF-4-NOVALIDKEY: No valid authentication send key is available on interface GigabitEthernet0/0/1</w:t>
      </w:r>
    </w:p>
    <w:p w:rsidRPr="00BC016D" w:rsidR="00BC016D" w:rsidP="00BC016D" w:rsidRDefault="00BC016D" w14:paraId="6E588731" w14:textId="77777777">
      <w:pPr>
        <w:pStyle w:val="CMD"/>
        <w:rPr>
          <w:b/>
          <w:bCs/>
        </w:rPr>
      </w:pPr>
      <w:r>
        <w:t xml:space="preserve">R1(config-if)# </w:t>
      </w:r>
      <w:r w:rsidRPr="00BC016D">
        <w:rPr>
          <w:b/>
          <w:bCs/>
        </w:rPr>
        <w:t xml:space="preserve">ip ospf message-digest-key 1 md5 </w:t>
      </w:r>
      <w:proofErr w:type="spellStart"/>
      <w:r w:rsidRPr="00BC016D">
        <w:rPr>
          <w:b/>
          <w:bCs/>
        </w:rPr>
        <w:t>secretkey</w:t>
      </w:r>
      <w:proofErr w:type="spellEnd"/>
    </w:p>
    <w:p w:rsidR="003A2F39" w:rsidP="00BC016D" w:rsidRDefault="00BC016D" w14:paraId="57EC0FB0" w14:textId="55475717">
      <w:pPr>
        <w:pStyle w:val="CMD"/>
        <w:rPr>
          <w:b/>
          <w:bCs/>
        </w:rPr>
      </w:pPr>
      <w:r>
        <w:t xml:space="preserve">R1(config-if)# </w:t>
      </w:r>
      <w:r w:rsidRPr="00BC016D">
        <w:rPr>
          <w:b/>
          <w:bCs/>
        </w:rPr>
        <w:t>exit</w:t>
      </w:r>
    </w:p>
    <w:p w:rsidR="00C432B1" w:rsidP="00BC016D" w:rsidRDefault="00C432B1" w14:paraId="2E3DD3EC" w14:textId="3FFEE93A">
      <w:pPr>
        <w:pStyle w:val="CMD"/>
      </w:pPr>
      <w:r>
        <w:t>R1(config)#</w:t>
      </w:r>
    </w:p>
    <w:p w:rsidR="00C432B1" w:rsidP="00C432B1" w:rsidRDefault="00C432B1" w14:paraId="699AF27E" w14:textId="1FE854F4">
      <w:pPr>
        <w:pStyle w:val="CMDOutput"/>
      </w:pPr>
      <w:r w:rsidRPr="00C432B1">
        <w:t xml:space="preserve">*Jan 19 19:30:31.255: %OSPF-5-ADJCHG: Process 123, </w:t>
      </w:r>
      <w:proofErr w:type="spellStart"/>
      <w:r w:rsidRPr="00C432B1">
        <w:t>Nbr</w:t>
      </w:r>
      <w:proofErr w:type="spellEnd"/>
      <w:r w:rsidRPr="00C432B1">
        <w:t xml:space="preserve"> 1.1.1.2 on GigabitEthernet0/0/1 from FULL to DOWN, Neighbor Down: Dead timer expired</w:t>
      </w:r>
    </w:p>
    <w:p w:rsidRPr="00BC016D" w:rsidR="00BC016D" w:rsidP="002629D9" w:rsidRDefault="00BC016D" w14:paraId="596777C9" w14:textId="5092489D">
      <w:pPr>
        <w:pStyle w:val="BodyTextL25"/>
      </w:pPr>
      <w:r>
        <w:t>Command Summary:</w:t>
      </w:r>
    </w:p>
    <w:p w:rsidRPr="00BC016D" w:rsidR="00BC016D" w:rsidP="000564BF" w:rsidRDefault="00BC016D" w14:paraId="2A094493" w14:textId="502E4696">
      <w:pPr>
        <w:pStyle w:val="BulletBody"/>
      </w:pPr>
      <w:r w:rsidRPr="00BC016D">
        <w:rPr>
          <w:b/>
          <w:bCs/>
        </w:rPr>
        <w:t>message-digest</w:t>
      </w:r>
      <w:r w:rsidRPr="00BC016D">
        <w:t xml:space="preserve"> enables cryptographic authentication on the interface</w:t>
      </w:r>
      <w:r w:rsidR="00B8530B">
        <w:t>.</w:t>
      </w:r>
    </w:p>
    <w:p w:rsidR="00956FD5" w:rsidP="000564BF" w:rsidRDefault="00956FD5" w14:paraId="31061D24" w14:textId="77777777">
      <w:pPr>
        <w:pStyle w:val="BulletBody"/>
      </w:pPr>
      <w:r w:rsidRPr="00956FD5">
        <w:rPr>
          <w:b/>
          <w:bCs/>
        </w:rPr>
        <w:t>message-digest-key 1</w:t>
      </w:r>
      <w:r w:rsidRPr="00956FD5">
        <w:t xml:space="preserve"> defines </w:t>
      </w:r>
      <w:r w:rsidRPr="00956FD5">
        <w:rPr>
          <w:b/>
          <w:bCs/>
        </w:rPr>
        <w:t>key ID 1</w:t>
      </w:r>
      <w:r w:rsidRPr="00956FD5">
        <w:t xml:space="preserve">, and </w:t>
      </w:r>
      <w:proofErr w:type="spellStart"/>
      <w:r w:rsidRPr="00956FD5">
        <w:rPr>
          <w:b/>
          <w:bCs/>
        </w:rPr>
        <w:t>secretkey</w:t>
      </w:r>
      <w:proofErr w:type="spellEnd"/>
      <w:r w:rsidRPr="00956FD5">
        <w:t xml:space="preserve"> is the </w:t>
      </w:r>
      <w:r w:rsidRPr="00956FD5">
        <w:rPr>
          <w:b/>
          <w:bCs/>
        </w:rPr>
        <w:t>shared MD5 secret</w:t>
      </w:r>
      <w:r w:rsidRPr="00956FD5">
        <w:t xml:space="preserve"> used to generate the message digest.</w:t>
      </w:r>
    </w:p>
    <w:p w:rsidRPr="00D00C7A" w:rsidR="00BC016D" w:rsidP="000564BF" w:rsidRDefault="00BC016D" w14:paraId="3809E40D" w14:textId="1A56BAC4">
      <w:pPr>
        <w:pStyle w:val="BulletBody"/>
      </w:pPr>
      <w:r w:rsidRPr="00BC016D">
        <w:t>The key itself is never sent in cleartext</w:t>
      </w:r>
      <w:r w:rsidR="00B8530B">
        <w:t>.</w:t>
      </w:r>
    </w:p>
    <w:p w:rsidR="00444540" w:rsidP="00444540" w:rsidRDefault="005A59B2" w14:paraId="43BCCB2A" w14:textId="49835C38">
      <w:pPr>
        <w:pStyle w:val="Heading3"/>
      </w:pPr>
      <w:r>
        <w:t>On D1, c</w:t>
      </w:r>
      <w:r w:rsidRPr="00444540" w:rsidR="00444540">
        <w:t>onfigure the MD5 key on the link</w:t>
      </w:r>
      <w:r w:rsidR="00B7053E">
        <w:t xml:space="preserve"> and enable MD5 authentication in OSPFv2 </w:t>
      </w:r>
      <w:r w:rsidR="001752F9">
        <w:t>for A</w:t>
      </w:r>
      <w:r w:rsidR="00B7053E">
        <w:t>rea 1</w:t>
      </w:r>
      <w:r>
        <w:t>.</w:t>
      </w:r>
    </w:p>
    <w:p w:rsidR="00444540" w:rsidP="005A59B2" w:rsidRDefault="00444540" w14:paraId="5A5577E3" w14:textId="3EB8B304">
      <w:pPr>
        <w:pStyle w:val="BodyTextL25"/>
      </w:pPr>
      <w:r>
        <w:t>C</w:t>
      </w:r>
      <w:r w:rsidRPr="00444540">
        <w:t xml:space="preserve">onfigure the </w:t>
      </w:r>
      <w:r w:rsidRPr="00444540">
        <w:rPr>
          <w:b/>
          <w:bCs/>
        </w:rPr>
        <w:t>same MD5 key and key ID</w:t>
      </w:r>
      <w:r w:rsidRPr="00444540">
        <w:t xml:space="preserve"> on the interface connecting D1 to R1</w:t>
      </w:r>
      <w:r w:rsidR="001752F9">
        <w:t xml:space="preserve"> and </w:t>
      </w:r>
      <w:r w:rsidR="00DB2610">
        <w:t>e</w:t>
      </w:r>
      <w:r w:rsidRPr="001752F9" w:rsidR="001752F9">
        <w:t xml:space="preserve">nable MD5 authentication at the </w:t>
      </w:r>
      <w:r w:rsidRPr="001752F9" w:rsidR="001752F9">
        <w:rPr>
          <w:b/>
          <w:bCs/>
        </w:rPr>
        <w:t>OSPF area level</w:t>
      </w:r>
      <w:r w:rsidRPr="001752F9" w:rsidR="001752F9">
        <w:t xml:space="preserve"> on D1.</w:t>
      </w:r>
      <w:r w:rsidR="00ED2F2F">
        <w:t xml:space="preserve"> After configuring</w:t>
      </w:r>
      <w:r w:rsidR="00FA3466">
        <w:t xml:space="preserve"> authentication, adjacency with R1 is reestablished.</w:t>
      </w:r>
    </w:p>
    <w:p w:rsidR="00B7053E" w:rsidP="00B7053E" w:rsidRDefault="00B7053E" w14:paraId="66F1E469" w14:textId="77777777">
      <w:pPr>
        <w:pStyle w:val="CMD"/>
      </w:pPr>
      <w:r>
        <w:t xml:space="preserve">D1(config)# </w:t>
      </w:r>
      <w:r w:rsidRPr="00B7053E">
        <w:rPr>
          <w:b/>
          <w:bCs/>
        </w:rPr>
        <w:t>interface g1/0/11</w:t>
      </w:r>
    </w:p>
    <w:p w:rsidRPr="00B7053E" w:rsidR="00B7053E" w:rsidP="00B7053E" w:rsidRDefault="00B7053E" w14:paraId="68D473B9" w14:textId="77777777">
      <w:pPr>
        <w:pStyle w:val="CMD"/>
        <w:rPr>
          <w:b/>
          <w:bCs/>
        </w:rPr>
      </w:pPr>
      <w:r>
        <w:lastRenderedPageBreak/>
        <w:t xml:space="preserve">D1(config-if)# </w:t>
      </w:r>
      <w:r w:rsidRPr="00B7053E">
        <w:rPr>
          <w:b/>
          <w:bCs/>
        </w:rPr>
        <w:t xml:space="preserve">ip ospf message-digest-key 1 md5 </w:t>
      </w:r>
      <w:proofErr w:type="spellStart"/>
      <w:r w:rsidRPr="00B7053E">
        <w:rPr>
          <w:b/>
          <w:bCs/>
        </w:rPr>
        <w:t>secretkey</w:t>
      </w:r>
      <w:proofErr w:type="spellEnd"/>
    </w:p>
    <w:p w:rsidR="00444540" w:rsidP="00B7053E" w:rsidRDefault="00B7053E" w14:paraId="40E001CC" w14:textId="39686968">
      <w:pPr>
        <w:pStyle w:val="CMD"/>
      </w:pPr>
      <w:r>
        <w:t xml:space="preserve">D1(config-if)# </w:t>
      </w:r>
      <w:r w:rsidRPr="00B7053E">
        <w:rPr>
          <w:b/>
          <w:bCs/>
        </w:rPr>
        <w:t>exit</w:t>
      </w:r>
    </w:p>
    <w:p w:rsidR="00444540" w:rsidP="005A59B2" w:rsidRDefault="001752F9" w14:paraId="640DE63E" w14:textId="5FEE0748">
      <w:pPr>
        <w:pStyle w:val="BodyTextL25"/>
      </w:pPr>
      <w:r w:rsidRPr="001752F9">
        <w:rPr>
          <w:b/>
          <w:bCs/>
        </w:rPr>
        <w:t>Important:</w:t>
      </w:r>
      <w:r w:rsidRPr="001752F9">
        <w:t xml:space="preserve"> The key ID and key value must match exactly on both routers.</w:t>
      </w:r>
    </w:p>
    <w:p w:rsidRPr="00E956C9" w:rsidR="001752F9" w:rsidP="001752F9" w:rsidRDefault="001752F9" w14:paraId="7F021357" w14:textId="77777777">
      <w:pPr>
        <w:pStyle w:val="CMD"/>
        <w:rPr>
          <w:b/>
          <w:bCs/>
        </w:rPr>
      </w:pPr>
      <w:r>
        <w:t xml:space="preserve">D1(config)# </w:t>
      </w:r>
      <w:r w:rsidRPr="00E956C9">
        <w:rPr>
          <w:b/>
          <w:bCs/>
        </w:rPr>
        <w:t>router ospf 123</w:t>
      </w:r>
    </w:p>
    <w:p w:rsidRPr="00E956C9" w:rsidR="001752F9" w:rsidP="001752F9" w:rsidRDefault="001752F9" w14:paraId="0DACF48F" w14:textId="77777777">
      <w:pPr>
        <w:pStyle w:val="CMD"/>
        <w:rPr>
          <w:b/>
          <w:bCs/>
        </w:rPr>
      </w:pPr>
      <w:r>
        <w:t xml:space="preserve">D1(config-router)# </w:t>
      </w:r>
      <w:r w:rsidRPr="00E956C9">
        <w:rPr>
          <w:b/>
          <w:bCs/>
        </w:rPr>
        <w:t>area 1 authentication message-digest</w:t>
      </w:r>
    </w:p>
    <w:p w:rsidR="00444540" w:rsidP="001752F9" w:rsidRDefault="001752F9" w14:paraId="27E1E3B3" w14:textId="3F2EC07B">
      <w:pPr>
        <w:pStyle w:val="CMD"/>
        <w:rPr>
          <w:b/>
          <w:bCs/>
        </w:rPr>
      </w:pPr>
      <w:r>
        <w:t xml:space="preserve">D1(config-router)# </w:t>
      </w:r>
      <w:r w:rsidRPr="00E956C9">
        <w:rPr>
          <w:b/>
          <w:bCs/>
        </w:rPr>
        <w:t>exit</w:t>
      </w:r>
    </w:p>
    <w:p w:rsidR="00ED2F2F" w:rsidP="00ED2F2F" w:rsidRDefault="00ED2F2F" w14:paraId="02B1F3A4" w14:textId="47FFAD9D">
      <w:pPr>
        <w:pStyle w:val="CMDOutput"/>
      </w:pPr>
      <w:r w:rsidRPr="00ED2F2F">
        <w:t xml:space="preserve">*Jan 19 19:29:07.987: %OSPF-5-ADJCHG: Process 123, </w:t>
      </w:r>
      <w:proofErr w:type="spellStart"/>
      <w:r w:rsidRPr="00ED2F2F">
        <w:t>Nbr</w:t>
      </w:r>
      <w:proofErr w:type="spellEnd"/>
      <w:r w:rsidRPr="00ED2F2F">
        <w:t xml:space="preserve"> 1.1.1.1 on GigabitEthernet1/0/11 from LOADING to FULL, Loading Done</w:t>
      </w:r>
    </w:p>
    <w:p w:rsidR="00444540" w:rsidP="005A59B2" w:rsidRDefault="00E956C9" w14:paraId="0DF90F7E" w14:textId="7915BA2C">
      <w:pPr>
        <w:pStyle w:val="BodyTextL25"/>
      </w:pPr>
      <w:r w:rsidRPr="00E956C9">
        <w:t>Applying authentication at the area level ensures that all OSPF-enabled interfaces in Area 1 require MD5 authentication unless overridden on a specific interface.</w:t>
      </w:r>
    </w:p>
    <w:p w:rsidR="00D00C7A" w:rsidP="007F54CD" w:rsidRDefault="000D27ED" w14:paraId="1D1B03D1" w14:textId="690A0B04">
      <w:pPr>
        <w:pStyle w:val="Heading6"/>
      </w:pPr>
      <w:r w:rsidRPr="000D27ED">
        <w:t>Resolve</w:t>
      </w:r>
      <w:r w:rsidR="00E46282">
        <w:t xml:space="preserve"> the</w:t>
      </w:r>
      <w:r w:rsidRPr="000D27ED">
        <w:t xml:space="preserve"> MD5 Authentication Warning on D1</w:t>
      </w:r>
      <w:r w:rsidR="00E46282">
        <w:t>.</w:t>
      </w:r>
    </w:p>
    <w:p w:rsidR="00D00C7A" w:rsidP="00E46282" w:rsidRDefault="000D27ED" w14:paraId="0EF9026A" w14:textId="1668676E">
      <w:pPr>
        <w:pStyle w:val="BodyTextL50"/>
      </w:pPr>
      <w:r w:rsidRPr="000D27ED">
        <w:t xml:space="preserve">After enabling </w:t>
      </w:r>
      <w:r w:rsidRPr="000D27ED">
        <w:rPr>
          <w:b/>
          <w:bCs/>
        </w:rPr>
        <w:t>OSPFv2 Type 2 (MD5) authentication</w:t>
      </w:r>
      <w:r w:rsidRPr="000D27ED">
        <w:t xml:space="preserve"> at the area level, you </w:t>
      </w:r>
      <w:r w:rsidR="00FA3466">
        <w:t>probably saw the</w:t>
      </w:r>
      <w:r w:rsidRPr="000D27ED">
        <w:t xml:space="preserve"> following message on </w:t>
      </w:r>
      <w:r w:rsidRPr="000D27ED">
        <w:rPr>
          <w:b/>
          <w:bCs/>
        </w:rPr>
        <w:t>D1</w:t>
      </w:r>
      <w:r w:rsidRPr="000D27ED">
        <w:t>:</w:t>
      </w:r>
    </w:p>
    <w:p w:rsidR="000D27ED" w:rsidP="00462885" w:rsidRDefault="007F59FE" w14:paraId="3D58AEC7" w14:textId="6F78A4DA">
      <w:pPr>
        <w:pStyle w:val="CMDOutput"/>
      </w:pPr>
      <w:r w:rsidRPr="007F59FE">
        <w:t>*Jan 19 19:30:13.727: %OSPF-4-NOVALIDKEY: No valid authentication send key is available on interface GigabitEthernet1/0/23</w:t>
      </w:r>
    </w:p>
    <w:p w:rsidRPr="000D27ED" w:rsidR="000D27ED" w:rsidP="00DD6B0B" w:rsidRDefault="000D27ED" w14:paraId="14280E7A" w14:textId="42DAB4E1">
      <w:pPr>
        <w:pStyle w:val="BodyTextL25Bold"/>
      </w:pPr>
      <w:r w:rsidRPr="000D27ED">
        <w:t>Explanation</w:t>
      </w:r>
    </w:p>
    <w:p w:rsidRPr="000D27ED" w:rsidR="000D27ED" w:rsidP="00E46282" w:rsidRDefault="000D27ED" w14:paraId="6233C002" w14:textId="1D79A2CE">
      <w:pPr>
        <w:pStyle w:val="BodyTextL50"/>
        <w:rPr>
          <w:b/>
          <w:bCs/>
        </w:rPr>
      </w:pPr>
      <w:r w:rsidRPr="000D27ED">
        <w:t xml:space="preserve">This message indicates that </w:t>
      </w:r>
      <w:r w:rsidRPr="000D27ED">
        <w:rPr>
          <w:b/>
          <w:bCs/>
        </w:rPr>
        <w:t>OSPF MD5 authentication is enabled on an interface that does not have a valid MD5 key configured</w:t>
      </w:r>
      <w:r w:rsidRPr="000D27ED">
        <w:t xml:space="preserve">. When authentication is applied at the area level, </w:t>
      </w:r>
      <w:r w:rsidRPr="000D27ED">
        <w:rPr>
          <w:b/>
          <w:bCs/>
        </w:rPr>
        <w:t>all OSPF-enabled interfaces in that area are expected to use MD5 authentication</w:t>
      </w:r>
      <w:r w:rsidRPr="000D27ED">
        <w:t>.</w:t>
      </w:r>
    </w:p>
    <w:p w:rsidRPr="000D27ED" w:rsidR="000D27ED" w:rsidP="00E46282" w:rsidRDefault="000D27ED" w14:paraId="5878BABB" w14:textId="50EAB46C">
      <w:pPr>
        <w:pStyle w:val="BodyTextL50"/>
        <w:rPr>
          <w:b/>
          <w:bCs/>
        </w:rPr>
      </w:pPr>
      <w:r w:rsidRPr="000D27ED">
        <w:t xml:space="preserve">On D1, the MD5 key was configured only on the interface connecting to </w:t>
      </w:r>
      <w:r w:rsidRPr="000D27ED">
        <w:rPr>
          <w:b/>
          <w:bCs/>
        </w:rPr>
        <w:t>R1 (GigabitEthernet1/0/11)</w:t>
      </w:r>
      <w:r w:rsidRPr="000D27ED">
        <w:t xml:space="preserve">. However, the LAN-facing interface </w:t>
      </w:r>
      <w:r w:rsidRPr="000D27ED">
        <w:rPr>
          <w:b/>
          <w:bCs/>
        </w:rPr>
        <w:t>GigabitEthernet1/0/23</w:t>
      </w:r>
      <w:r w:rsidRPr="000D27ED">
        <w:t xml:space="preserve"> is also participating in OSPF Area 1 and does not have an MD5 key configured. As a result, OSPF is unable to send authenticated packets on that interface and generates the warning message.</w:t>
      </w:r>
    </w:p>
    <w:p w:rsidRPr="000D27ED" w:rsidR="000D27ED" w:rsidP="00DD6B0B" w:rsidRDefault="000D27ED" w14:paraId="4239FAA8" w14:textId="15865B9E">
      <w:pPr>
        <w:pStyle w:val="BodyTextL25Bold"/>
      </w:pPr>
      <w:r w:rsidRPr="000D27ED">
        <w:t>Solution</w:t>
      </w:r>
    </w:p>
    <w:p w:rsidR="000D27ED" w:rsidP="00E46282" w:rsidRDefault="00D130E9" w14:paraId="59C7BC41" w14:textId="4BD3AD19">
      <w:pPr>
        <w:pStyle w:val="BodyTextL50"/>
      </w:pPr>
      <w:r>
        <w:t>C</w:t>
      </w:r>
      <w:r w:rsidRPr="000D27ED" w:rsidR="000D27ED">
        <w:t>onfigure the LAN interface on D1 as a passive interface. This prevents OSPF from sending or receiving routing protocol packets on the LAN while still allowing the network to be advertised into OSPF.</w:t>
      </w:r>
    </w:p>
    <w:p w:rsidRPr="00800787" w:rsidR="00800787" w:rsidP="00800787" w:rsidRDefault="00800787" w14:paraId="0C288034" w14:textId="77777777">
      <w:pPr>
        <w:pStyle w:val="CMD"/>
        <w:rPr>
          <w:b/>
          <w:bCs/>
        </w:rPr>
      </w:pPr>
      <w:r>
        <w:t xml:space="preserve">D1(config)# </w:t>
      </w:r>
      <w:r w:rsidRPr="00800787">
        <w:rPr>
          <w:b/>
          <w:bCs/>
        </w:rPr>
        <w:t>router ospf 123</w:t>
      </w:r>
    </w:p>
    <w:p w:rsidRPr="00DD6B0B" w:rsidR="00800787" w:rsidP="00DD6B0B" w:rsidRDefault="00800787" w14:paraId="4DD30611" w14:textId="00F431E8">
      <w:pPr>
        <w:pStyle w:val="CMD"/>
        <w:rPr>
          <w:b/>
          <w:bCs/>
        </w:rPr>
      </w:pPr>
      <w:r>
        <w:t xml:space="preserve">D1(config-router)# </w:t>
      </w:r>
      <w:r w:rsidRPr="00800787">
        <w:rPr>
          <w:b/>
          <w:bCs/>
        </w:rPr>
        <w:t>passive-interface GigabitEthernet1/0/23</w:t>
      </w:r>
    </w:p>
    <w:p w:rsidR="00800787" w:rsidP="00E46282" w:rsidRDefault="00800787" w14:paraId="1BDE0CFC" w14:textId="75A5A12C">
      <w:pPr>
        <w:pStyle w:val="BodyTextL50"/>
      </w:pPr>
      <w:r w:rsidRPr="00800787">
        <w:t xml:space="preserve">The OSPF neighbor adjacency with R1 should remain in the </w:t>
      </w:r>
      <w:r w:rsidRPr="00800787">
        <w:rPr>
          <w:b/>
          <w:bCs/>
        </w:rPr>
        <w:t>FULL</w:t>
      </w:r>
      <w:r w:rsidRPr="00800787">
        <w:t xml:space="preserve"> state, and the authentication warning message should no longer appear.</w:t>
      </w:r>
    </w:p>
    <w:p w:rsidRPr="00AB171F" w:rsidR="00800787" w:rsidP="00DD6B0B" w:rsidRDefault="00800787" w14:paraId="6A446AAA" w14:textId="2B55320C">
      <w:pPr>
        <w:pStyle w:val="BodyTextL25Bold"/>
      </w:pPr>
      <w:r w:rsidRPr="00AB171F">
        <w:t>Note</w:t>
      </w:r>
    </w:p>
    <w:p w:rsidR="00AB171F" w:rsidP="00E46282" w:rsidRDefault="00AB171F" w14:paraId="55083048" w14:textId="6562BA1D">
      <w:pPr>
        <w:pStyle w:val="BodyTextL50"/>
      </w:pPr>
      <w:r>
        <w:t xml:space="preserve">As an alternative to configuring the LAN interface as passive, an MD5 authentication key </w:t>
      </w:r>
      <w:r w:rsidRPr="00AB171F">
        <w:rPr>
          <w:b/>
          <w:bCs/>
        </w:rPr>
        <w:t>could also be configured on interface GigabitEthernet1/0/23</w:t>
      </w:r>
      <w:r>
        <w:t>. This would satisfy the requirement for area-level authentication, since all OSPF-enabled interfaces in the area must have a valid authentication key when MD5 is used. However, because this interface does not form OSPF neighbor relationships, configuring it as a passive interface is the preferred and more common practice.</w:t>
      </w:r>
    </w:p>
    <w:p w:rsidR="00AB171F" w:rsidP="00E46282" w:rsidRDefault="00AB171F" w14:paraId="1496A6C7" w14:textId="15D6A5AA">
      <w:pPr>
        <w:pStyle w:val="BodyTextL50"/>
      </w:pPr>
      <w:r>
        <w:t xml:space="preserve">This behavior may not have been noticeable when using </w:t>
      </w:r>
      <w:r w:rsidRPr="00AB171F">
        <w:rPr>
          <w:b/>
          <w:bCs/>
        </w:rPr>
        <w:t>Type 1 (cleartext) authentication</w:t>
      </w:r>
      <w:r>
        <w:t>. Type 1 authentication is enforced less strictly by IOS, and missing authentication keys on interfaces that do not actively exchange OSPF packets may not generate explicit warning messages.</w:t>
      </w:r>
    </w:p>
    <w:p w:rsidR="00AB171F" w:rsidP="00E46282" w:rsidRDefault="00AB171F" w14:paraId="708ECB98" w14:textId="1C67AB49">
      <w:pPr>
        <w:pStyle w:val="BodyTextL50"/>
      </w:pPr>
      <w:r>
        <w:t xml:space="preserve">If a similar issue were encountered with cleartext authentication, the </w:t>
      </w:r>
      <w:r w:rsidRPr="00AB171F">
        <w:rPr>
          <w:b/>
          <w:bCs/>
        </w:rPr>
        <w:t>same solution</w:t>
      </w:r>
      <w:r w:rsidR="00DD6B0B">
        <w:rPr>
          <w:b/>
          <w:bCs/>
        </w:rPr>
        <w:t xml:space="preserve">, </w:t>
      </w:r>
      <w:r w:rsidRPr="00AB171F">
        <w:rPr>
          <w:b/>
          <w:bCs/>
        </w:rPr>
        <w:t>configuring the interface as passive</w:t>
      </w:r>
      <w:r w:rsidR="00E46282">
        <w:rPr>
          <w:b/>
          <w:bCs/>
        </w:rPr>
        <w:t xml:space="preserve">, </w:t>
      </w:r>
      <w:r w:rsidRPr="00AB171F">
        <w:rPr>
          <w:b/>
          <w:bCs/>
        </w:rPr>
        <w:t>would apply</w:t>
      </w:r>
      <w:r>
        <w:t>.</w:t>
      </w:r>
    </w:p>
    <w:p w:rsidR="003A2F39" w:rsidP="00E96C64" w:rsidRDefault="000E22F3" w14:paraId="4D958595" w14:textId="71C297CE">
      <w:pPr>
        <w:pStyle w:val="Heading6"/>
      </w:pPr>
      <w:r>
        <w:t xml:space="preserve">Understanding </w:t>
      </w:r>
      <w:r w:rsidRPr="000E22F3">
        <w:t>MD5 Authentication</w:t>
      </w:r>
      <w:r w:rsidR="00E956C9">
        <w:t>, Key IDs</w:t>
      </w:r>
      <w:r w:rsidR="00B8530B">
        <w:t>,</w:t>
      </w:r>
      <w:r w:rsidR="00E956C9">
        <w:t xml:space="preserve"> and Key Rollover</w:t>
      </w:r>
    </w:p>
    <w:p w:rsidRPr="00EF1FCE" w:rsidR="00EF1FCE" w:rsidP="00E46282" w:rsidRDefault="00EF1FCE" w14:paraId="18B753CF" w14:textId="14F511FE">
      <w:pPr>
        <w:pStyle w:val="BodyTextL50"/>
      </w:pPr>
      <w:r w:rsidRPr="00EF1FCE">
        <w:lastRenderedPageBreak/>
        <w:t xml:space="preserve">The configured key </w:t>
      </w:r>
      <w:r>
        <w:t>(</w:t>
      </w:r>
      <w:r w:rsidR="007A78DF">
        <w:t>for example,</w:t>
      </w:r>
      <w:r>
        <w:t xml:space="preserve"> </w:t>
      </w:r>
      <w:proofErr w:type="spellStart"/>
      <w:r w:rsidRPr="00EF1FCE">
        <w:rPr>
          <w:b/>
          <w:bCs/>
        </w:rPr>
        <w:t>secretkey</w:t>
      </w:r>
      <w:proofErr w:type="spellEnd"/>
      <w:r>
        <w:t xml:space="preserve">) </w:t>
      </w:r>
      <w:r w:rsidRPr="00EF1FCE">
        <w:t xml:space="preserve">and key ID </w:t>
      </w:r>
      <w:r>
        <w:t>(</w:t>
      </w:r>
      <w:r w:rsidR="007A78DF">
        <w:t>for example,</w:t>
      </w:r>
      <w:r>
        <w:t xml:space="preserve"> </w:t>
      </w:r>
      <w:r w:rsidRPr="00EF1FCE">
        <w:rPr>
          <w:b/>
          <w:bCs/>
        </w:rPr>
        <w:t>1</w:t>
      </w:r>
      <w:r>
        <w:t>)</w:t>
      </w:r>
      <w:r w:rsidR="00E96C64">
        <w:t xml:space="preserve"> </w:t>
      </w:r>
      <w:r w:rsidRPr="00EF1FCE">
        <w:t>are used to generate a message digest (hash) for each OSPF packet. This digest is appended to the packet and allows neighboring routers to verify the authenticity and integrity of OSPF messages.</w:t>
      </w:r>
    </w:p>
    <w:p w:rsidRPr="00EF1FCE" w:rsidR="00EF1FCE" w:rsidP="00E46282" w:rsidRDefault="00EF1FCE" w14:paraId="4C16E55E" w14:textId="6AD2A20A">
      <w:pPr>
        <w:pStyle w:val="BodyTextL50"/>
      </w:pPr>
      <w:r w:rsidRPr="00EF1FCE">
        <w:t xml:space="preserve">Typically, a single key is used per interface. All neighboring routers on the same network must be configured with the </w:t>
      </w:r>
      <w:r w:rsidRPr="00EF1FCE">
        <w:rPr>
          <w:b/>
          <w:bCs/>
        </w:rPr>
        <w:t>same key ID and key value</w:t>
      </w:r>
      <w:r w:rsidRPr="00EF1FCE">
        <w:t xml:space="preserve"> </w:t>
      </w:r>
      <w:r w:rsidRPr="00EF1FCE" w:rsidR="007F54CD">
        <w:t>to</w:t>
      </w:r>
      <w:r w:rsidRPr="00EF1FCE">
        <w:t xml:space="preserve"> form an OSPF adjacency.</w:t>
      </w:r>
    </w:p>
    <w:p w:rsidRPr="00EF1FCE" w:rsidR="00EF1FCE" w:rsidP="00E46282" w:rsidRDefault="00EF1FCE" w14:paraId="256A37B1" w14:textId="23CA03DE">
      <w:pPr>
        <w:pStyle w:val="BodyTextL50"/>
      </w:pPr>
      <w:r w:rsidRPr="00EF1FCE">
        <w:t>The use of a key ID allows for uninterrupted key changes. During a key transition, a router can be configured with multiple keys and will temporarily send duplicate OSPF packets</w:t>
      </w:r>
      <w:r w:rsidR="00D509B3">
        <w:t xml:space="preserve">, </w:t>
      </w:r>
      <w:r w:rsidRPr="00EF1FCE">
        <w:t>each authenticated with a different key. Once all neighbors adopt the new key, the router automatically stops sending packets authenticated with the old key.</w:t>
      </w:r>
    </w:p>
    <w:p w:rsidR="003A2F39" w:rsidP="00E46282" w:rsidRDefault="00EF1FCE" w14:paraId="7A175E25" w14:textId="36B6C264">
      <w:pPr>
        <w:pStyle w:val="BodyTextL50"/>
      </w:pPr>
      <w:r w:rsidRPr="00EF1FCE">
        <w:t>This mechanism allows administrators to change OSPF authentication keys without disrupting routing adjacencies.</w:t>
      </w:r>
    </w:p>
    <w:p w:rsidR="003A2F39" w:rsidP="00A10A9B" w:rsidRDefault="00A10A9B" w14:paraId="71178F1E" w14:textId="410947F0">
      <w:pPr>
        <w:pStyle w:val="Heading3"/>
      </w:pPr>
      <w:r w:rsidRPr="00A10A9B">
        <w:t>Verify OSPFv2 neighbor adjacency between R1 and D1 after authentication</w:t>
      </w:r>
    </w:p>
    <w:p w:rsidR="003A2F39" w:rsidP="00E46282" w:rsidRDefault="008F554A" w14:paraId="65E014A9" w14:textId="1EEF38D6">
      <w:pPr>
        <w:pStyle w:val="BodyTextL25"/>
      </w:pPr>
      <w:r w:rsidRPr="00D175D9">
        <w:t>After configuring OSPFv2 authentication, verify that the neighbor adjacency between R1 and D1 has successfully re-established</w:t>
      </w:r>
      <w:r>
        <w:t>.</w:t>
      </w:r>
    </w:p>
    <w:p w:rsidR="008F554A" w:rsidP="00E46282" w:rsidRDefault="008F554A" w14:paraId="7CB8108A" w14:textId="57E61342">
      <w:pPr>
        <w:pStyle w:val="CMD"/>
      </w:pPr>
      <w:r>
        <w:t xml:space="preserve">R1# </w:t>
      </w:r>
      <w:r w:rsidRPr="008F554A">
        <w:rPr>
          <w:b/>
          <w:bCs/>
        </w:rPr>
        <w:t>show ip ospf neighbor</w:t>
      </w:r>
      <w:r>
        <w:t xml:space="preserve"> </w:t>
      </w:r>
    </w:p>
    <w:p w:rsidR="008F554A" w:rsidP="008F554A" w:rsidRDefault="008F554A" w14:paraId="3C5F683B" w14:textId="77777777">
      <w:pPr>
        <w:pStyle w:val="CMDOutput"/>
      </w:pPr>
    </w:p>
    <w:p w:rsidR="008F554A" w:rsidP="008F554A" w:rsidRDefault="008F554A" w14:paraId="332E8111" w14:textId="77777777">
      <w:pPr>
        <w:pStyle w:val="CMDOutput"/>
      </w:pPr>
      <w:r>
        <w:t>Neighbor ID     Pri   State           Dead Time   Address        Interface</w:t>
      </w:r>
    </w:p>
    <w:p w:rsidR="008F554A" w:rsidP="008F554A" w:rsidRDefault="008F554A" w14:paraId="1A1A36A7" w14:textId="12588321">
      <w:pPr>
        <w:pStyle w:val="CMDOutput"/>
      </w:pPr>
      <w:r>
        <w:t>1.1.1.2           0   FULL/  -        00:00:39    172.16.2.2     GigabitEthernet0/0/1</w:t>
      </w:r>
    </w:p>
    <w:p w:rsidR="008F554A" w:rsidP="008F554A" w:rsidRDefault="008F554A" w14:paraId="3886DF0E" w14:textId="77777777">
      <w:pPr>
        <w:pStyle w:val="CMDOutput"/>
      </w:pPr>
    </w:p>
    <w:p w:rsidR="008F554A" w:rsidP="00E46282" w:rsidRDefault="008F554A" w14:paraId="2927F939" w14:textId="307DB65A">
      <w:pPr>
        <w:pStyle w:val="CMD"/>
      </w:pPr>
      <w:r>
        <w:t xml:space="preserve">D1# </w:t>
      </w:r>
      <w:r w:rsidRPr="008F554A">
        <w:rPr>
          <w:b/>
          <w:bCs/>
        </w:rPr>
        <w:t>show ip ospf neighbor</w:t>
      </w:r>
      <w:r>
        <w:t xml:space="preserve"> </w:t>
      </w:r>
    </w:p>
    <w:p w:rsidR="008F554A" w:rsidP="008F554A" w:rsidRDefault="008F554A" w14:paraId="7D90D113" w14:textId="77777777">
      <w:pPr>
        <w:pStyle w:val="CMDOutput"/>
      </w:pPr>
    </w:p>
    <w:p w:rsidR="008F554A" w:rsidP="008F554A" w:rsidRDefault="008F554A" w14:paraId="37B1D025" w14:textId="77777777">
      <w:pPr>
        <w:pStyle w:val="CMDOutput"/>
      </w:pPr>
      <w:r>
        <w:t>Neighbor ID     Pri   State           Dead Time   Address        Interface</w:t>
      </w:r>
    </w:p>
    <w:p w:rsidR="008F554A" w:rsidP="008F554A" w:rsidRDefault="008F554A" w14:paraId="3B8AFA3A" w14:textId="10014774">
      <w:pPr>
        <w:pStyle w:val="CMDOutput"/>
      </w:pPr>
      <w:r>
        <w:t>1.1.1.1           0   FULL/  -        00:00:35    172.16.2.1     GigabitEthernet1/0/11</w:t>
      </w:r>
    </w:p>
    <w:p w:rsidR="003A2F39" w:rsidP="00C95429" w:rsidRDefault="00C95429" w14:paraId="35B381D5" w14:textId="3CC48788">
      <w:pPr>
        <w:pStyle w:val="Heading3"/>
      </w:pPr>
      <w:r>
        <w:t>Verify OSPFv2 Type 2 Authentication on the Interface</w:t>
      </w:r>
    </w:p>
    <w:p w:rsidR="003A2F39" w:rsidP="00E46282" w:rsidRDefault="00E86831" w14:paraId="0C544C15" w14:textId="4F0E54EC">
      <w:pPr>
        <w:pStyle w:val="BodyTextL25"/>
      </w:pPr>
      <w:r>
        <w:t xml:space="preserve">Use the </w:t>
      </w:r>
      <w:r w:rsidRPr="00E86831">
        <w:rPr>
          <w:b/>
          <w:bCs/>
        </w:rPr>
        <w:t>show ip ospf interface</w:t>
      </w:r>
      <w:r>
        <w:t xml:space="preserve"> command</w:t>
      </w:r>
      <w:r w:rsidRPr="00E86831">
        <w:t xml:space="preserve"> </w:t>
      </w:r>
      <w:r>
        <w:t>to</w:t>
      </w:r>
      <w:r w:rsidRPr="00E86831">
        <w:t xml:space="preserve"> confirm that </w:t>
      </w:r>
      <w:r w:rsidRPr="00E86831">
        <w:rPr>
          <w:b/>
          <w:bCs/>
        </w:rPr>
        <w:t>OSPFv2 Type 2 (MD5) authentication is enabled on the interface</w:t>
      </w:r>
      <w:r w:rsidRPr="00E86831">
        <w:t xml:space="preserve">. The line </w:t>
      </w:r>
      <w:r w:rsidRPr="00E46282">
        <w:rPr>
          <w:b/>
          <w:bCs/>
        </w:rPr>
        <w:t>Cryptographic authentication enabled</w:t>
      </w:r>
      <w:r w:rsidRPr="00E86831">
        <w:t xml:space="preserve"> and the presence of </w:t>
      </w:r>
      <w:r w:rsidRPr="00E86831">
        <w:rPr>
          <w:b/>
          <w:bCs/>
        </w:rPr>
        <w:t>key ID 1</w:t>
      </w:r>
      <w:r w:rsidRPr="00E86831">
        <w:t xml:space="preserve"> indicate that MD5 authentication is active and being used to authenticate OSPF packets exchanged with the neighbor.</w:t>
      </w:r>
    </w:p>
    <w:p w:rsidRPr="00735D24" w:rsidR="00C95429" w:rsidP="00735D24" w:rsidRDefault="00C95429" w14:paraId="553A8E4E" w14:textId="6E5948CA">
      <w:pPr>
        <w:pStyle w:val="CMD"/>
        <w:rPr>
          <w:b/>
          <w:bCs/>
        </w:rPr>
      </w:pPr>
      <w:r>
        <w:t xml:space="preserve">D1# </w:t>
      </w:r>
      <w:r w:rsidRPr="00735D24">
        <w:rPr>
          <w:b/>
          <w:bCs/>
        </w:rPr>
        <w:t>show ip ospf inter</w:t>
      </w:r>
      <w:r w:rsidRPr="00735D24" w:rsidR="00E86831">
        <w:rPr>
          <w:b/>
          <w:bCs/>
        </w:rPr>
        <w:t>face</w:t>
      </w:r>
      <w:r w:rsidRPr="00735D24">
        <w:rPr>
          <w:b/>
          <w:bCs/>
        </w:rPr>
        <w:t xml:space="preserve"> g 1/0/11</w:t>
      </w:r>
    </w:p>
    <w:p w:rsidR="00C95429" w:rsidP="00C95429" w:rsidRDefault="00C95429" w14:paraId="427219F5" w14:textId="77777777">
      <w:pPr>
        <w:pStyle w:val="CMDOutput"/>
      </w:pPr>
      <w:r>
        <w:t xml:space="preserve">GigabitEthernet1/0/11 is up, line protocol is up (connected) </w:t>
      </w:r>
    </w:p>
    <w:p w:rsidR="00C95429" w:rsidP="00C95429" w:rsidRDefault="00C95429" w14:paraId="2E5A9AC1" w14:textId="77777777">
      <w:pPr>
        <w:pStyle w:val="CMDOutput"/>
      </w:pPr>
      <w:r>
        <w:t xml:space="preserve">  Internet Address 172.16.2.2/30, Interface ID 40, Area 1</w:t>
      </w:r>
    </w:p>
    <w:p w:rsidR="00C95429" w:rsidP="00C95429" w:rsidRDefault="00C95429" w14:paraId="64EFB447" w14:textId="77777777">
      <w:pPr>
        <w:pStyle w:val="CMDOutput"/>
      </w:pPr>
      <w:r>
        <w:t xml:space="preserve">  Attached via Interface Enable</w:t>
      </w:r>
    </w:p>
    <w:p w:rsidR="00C95429" w:rsidP="00C95429" w:rsidRDefault="00C95429" w14:paraId="5AE403A6" w14:textId="77777777">
      <w:pPr>
        <w:pStyle w:val="CMDOutput"/>
      </w:pPr>
      <w:r>
        <w:t xml:space="preserve">  Process ID 123, Router ID 1.1.1.2, Network Type POINT_TO_POINT, Cost: 1</w:t>
      </w:r>
    </w:p>
    <w:p w:rsidR="00C95429" w:rsidP="00C95429" w:rsidRDefault="00C95429" w14:paraId="786CDACE" w14:textId="77777777">
      <w:pPr>
        <w:pStyle w:val="CMDOutput"/>
      </w:pPr>
      <w:r>
        <w:t xml:space="preserve">  Topology-MTID    Cost    Disabled    Shutdown      Topology Name</w:t>
      </w:r>
    </w:p>
    <w:p w:rsidR="00C95429" w:rsidP="00C95429" w:rsidRDefault="00C95429" w14:paraId="0313196F" w14:textId="77777777">
      <w:pPr>
        <w:pStyle w:val="CMDOutput"/>
      </w:pPr>
      <w:r>
        <w:t xml:space="preserve">        0           1         no          </w:t>
      </w:r>
      <w:proofErr w:type="spellStart"/>
      <w:r>
        <w:t>no</w:t>
      </w:r>
      <w:proofErr w:type="spellEnd"/>
      <w:r>
        <w:t xml:space="preserve">            Base</w:t>
      </w:r>
    </w:p>
    <w:p w:rsidR="00C95429" w:rsidP="00C95429" w:rsidRDefault="00C95429" w14:paraId="0EC36FE6" w14:textId="77777777">
      <w:pPr>
        <w:pStyle w:val="CMDOutput"/>
      </w:pPr>
      <w:r>
        <w:t xml:space="preserve">  Enabled by interface config, including secondary ip addresses</w:t>
      </w:r>
    </w:p>
    <w:p w:rsidR="00C95429" w:rsidP="00C95429" w:rsidRDefault="00C95429" w14:paraId="7AA88359" w14:textId="77777777">
      <w:pPr>
        <w:pStyle w:val="CMDOutput"/>
      </w:pPr>
      <w:r>
        <w:t xml:space="preserve">  Transmit Delay is 1 sec, State POINT_TO_POINT</w:t>
      </w:r>
    </w:p>
    <w:p w:rsidR="00C95429" w:rsidP="00C95429" w:rsidRDefault="00C95429" w14:paraId="2DC3F866" w14:textId="77777777">
      <w:pPr>
        <w:pStyle w:val="CMDOutput"/>
      </w:pPr>
      <w:r>
        <w:t xml:space="preserve">  Timer intervals configured, Hello 10, Dead 40, Wait 40, Retransmit 5</w:t>
      </w:r>
    </w:p>
    <w:p w:rsidR="00C95429" w:rsidP="00C95429" w:rsidRDefault="00C95429" w14:paraId="0C49C3A6" w14:textId="18931FBE">
      <w:pPr>
        <w:pStyle w:val="CMDOutput"/>
      </w:pPr>
      <w:r>
        <w:t xml:space="preserve">  &lt;output omitted&gt;</w:t>
      </w:r>
    </w:p>
    <w:p w:rsidR="00C95429" w:rsidP="00C95429" w:rsidRDefault="00C95429" w14:paraId="04E36743" w14:textId="77777777">
      <w:pPr>
        <w:pStyle w:val="CMDOutput"/>
      </w:pPr>
      <w:r>
        <w:t xml:space="preserve">  Neighbor Count is 1, Adjacent neighbor count is 1 </w:t>
      </w:r>
    </w:p>
    <w:p w:rsidR="00C95429" w:rsidP="00C95429" w:rsidRDefault="00C95429" w14:paraId="22FD3269" w14:textId="77777777">
      <w:pPr>
        <w:pStyle w:val="CMDOutput"/>
      </w:pPr>
      <w:r>
        <w:t xml:space="preserve">    Adjacent with neighbor 1.1.1.1</w:t>
      </w:r>
    </w:p>
    <w:p w:rsidR="00C95429" w:rsidP="00C95429" w:rsidRDefault="00C95429" w14:paraId="66839B0B" w14:textId="77777777">
      <w:pPr>
        <w:pStyle w:val="CMDOutput"/>
      </w:pPr>
      <w:r>
        <w:t xml:space="preserve">  Suppress hello for 0 neighbor(s)</w:t>
      </w:r>
    </w:p>
    <w:p w:rsidR="00C95429" w:rsidP="00C95429" w:rsidRDefault="00C95429" w14:paraId="61DFD7FA" w14:textId="77777777">
      <w:pPr>
        <w:pStyle w:val="CMDOutput"/>
      </w:pPr>
      <w:r>
        <w:t xml:space="preserve">  </w:t>
      </w:r>
      <w:r w:rsidRPr="00C95429">
        <w:rPr>
          <w:highlight w:val="yellow"/>
        </w:rPr>
        <w:t>Cryptographic authentication enabled</w:t>
      </w:r>
    </w:p>
    <w:p w:rsidRPr="00E86831" w:rsidR="00C95429" w:rsidP="00C95429" w:rsidRDefault="00C95429" w14:paraId="636D69A2" w14:textId="77777777">
      <w:pPr>
        <w:pStyle w:val="CMDOutput"/>
      </w:pPr>
      <w:r>
        <w:t xml:space="preserve">    </w:t>
      </w:r>
      <w:r w:rsidRPr="00E86831">
        <w:rPr>
          <w:highlight w:val="yellow"/>
        </w:rPr>
        <w:t>Youngest key id is 1</w:t>
      </w:r>
    </w:p>
    <w:p w:rsidRPr="006E3D0E" w:rsidR="006E3D0E" w:rsidP="006E3D0E" w:rsidRDefault="006E3D0E" w14:paraId="075141E3" w14:textId="6B2936F9">
      <w:pPr>
        <w:pStyle w:val="Heading2"/>
      </w:pPr>
      <w:r>
        <w:lastRenderedPageBreak/>
        <w:t xml:space="preserve">OSPFv3 </w:t>
      </w:r>
      <w:r w:rsidRPr="006E3D0E">
        <w:t>IPsec AH (</w:t>
      </w:r>
      <w:r>
        <w:t>A</w:t>
      </w:r>
      <w:r w:rsidRPr="006E3D0E">
        <w:t xml:space="preserve">uthentication &amp; </w:t>
      </w:r>
      <w:r>
        <w:t>I</w:t>
      </w:r>
      <w:r w:rsidRPr="006E3D0E">
        <w:t xml:space="preserve">ntegrity) </w:t>
      </w:r>
    </w:p>
    <w:p w:rsidRPr="00F50B23" w:rsidR="003A1B2A" w:rsidP="00F50B23" w:rsidRDefault="00F50B23" w14:paraId="332DCB64" w14:textId="0BA91A18">
      <w:pPr>
        <w:pStyle w:val="BodyText"/>
      </w:pPr>
      <w:r w:rsidRPr="00F50B23">
        <w:t xml:space="preserve">In this part, you will configure </w:t>
      </w:r>
      <w:r w:rsidRPr="00F50B23">
        <w:rPr>
          <w:b/>
          <w:bCs/>
        </w:rPr>
        <w:t>OSPFv3 authentication using IPsec Authentication Header (AH)</w:t>
      </w:r>
      <w:r w:rsidRPr="00F50B23">
        <w:t xml:space="preserve">. This method protects OSPFv3 routing exchanges by ensuring that routing packets are </w:t>
      </w:r>
      <w:r w:rsidRPr="00F50B23">
        <w:rPr>
          <w:b/>
          <w:bCs/>
        </w:rPr>
        <w:t>authentic</w:t>
      </w:r>
      <w:r w:rsidRPr="00F50B23">
        <w:t xml:space="preserve"> and have </w:t>
      </w:r>
      <w:r w:rsidRPr="00F50B23">
        <w:rPr>
          <w:b/>
          <w:bCs/>
        </w:rPr>
        <w:t>not been altered in transit</w:t>
      </w:r>
      <w:r w:rsidRPr="00F50B23">
        <w:t>, while leaving the packet contents unencrypted.</w:t>
      </w:r>
    </w:p>
    <w:p w:rsidRPr="00F50B23" w:rsidR="00F50B23" w:rsidP="0073755F" w:rsidRDefault="00F50B23" w14:paraId="43461725" w14:textId="77777777">
      <w:pPr>
        <w:pStyle w:val="Heading6"/>
      </w:pPr>
      <w:r w:rsidRPr="00F50B23">
        <w:t>Why OSPFv3 Uses IPsec</w:t>
      </w:r>
    </w:p>
    <w:p w:rsidRPr="003C5561" w:rsidR="003C5561" w:rsidP="0073755F" w:rsidRDefault="003C5561" w14:paraId="789E9CC6" w14:textId="77777777">
      <w:pPr>
        <w:pStyle w:val="BodyTextL25"/>
      </w:pPr>
      <w:r w:rsidRPr="003C5561">
        <w:t xml:space="preserve">Unlike OSPFv2, OSPFv3 no longer includes authentication fields in the OSPF packet header. Instead, OSPFv3 relies on </w:t>
      </w:r>
      <w:r w:rsidRPr="003C5561">
        <w:rPr>
          <w:b/>
          <w:bCs/>
        </w:rPr>
        <w:t>IPsec-based security mechanisms</w:t>
      </w:r>
      <w:r w:rsidRPr="003C5561">
        <w:t xml:space="preserve"> to protect routing updates. This applies regardless of whether OSPFv3 is used to carry IPv6 routes or IPv4 routes through OSPFv3 address families.</w:t>
      </w:r>
    </w:p>
    <w:p w:rsidR="00F50B23" w:rsidP="0073755F" w:rsidRDefault="003C5561" w14:paraId="72F2CBE4" w14:textId="5647A733">
      <w:pPr>
        <w:pStyle w:val="BodyTextL25"/>
      </w:pPr>
      <w:r w:rsidRPr="003C5561">
        <w:t xml:space="preserve">OSPFv3 packets are transported using IPv6, and security is provided through </w:t>
      </w:r>
      <w:r w:rsidRPr="003C5561">
        <w:rPr>
          <w:b/>
          <w:bCs/>
        </w:rPr>
        <w:t>IPv6 extension headers</w:t>
      </w:r>
      <w:r w:rsidRPr="003C5561">
        <w:t xml:space="preserve">, specifically </w:t>
      </w:r>
      <w:r w:rsidRPr="003C5561">
        <w:rPr>
          <w:b/>
          <w:bCs/>
        </w:rPr>
        <w:t>IPsec Authentication Header (AH)</w:t>
      </w:r>
      <w:r w:rsidRPr="003C5561">
        <w:t xml:space="preserve"> and </w:t>
      </w:r>
      <w:r w:rsidRPr="003C5561">
        <w:rPr>
          <w:b/>
          <w:bCs/>
        </w:rPr>
        <w:t>IPsec Encapsulating Security Payload (ESP)</w:t>
      </w:r>
      <w:r w:rsidRPr="003C5561">
        <w:t>.</w:t>
      </w:r>
    </w:p>
    <w:p w:rsidRPr="0065623E" w:rsidR="00F50B23" w:rsidP="0073755F" w:rsidRDefault="00F50B23" w14:paraId="6784E7C8" w14:textId="3F8C0B9F">
      <w:pPr>
        <w:pStyle w:val="BodyTextL25"/>
        <w:rPr>
          <w:i/>
          <w:iCs/>
        </w:rPr>
      </w:pPr>
      <w:r w:rsidRPr="00F50B23">
        <w:t>This design reflects a major architectural shift:</w:t>
      </w:r>
      <w:r w:rsidR="0065623E">
        <w:t xml:space="preserve"> </w:t>
      </w:r>
      <w:r w:rsidRPr="0065623E">
        <w:rPr>
          <w:i/>
          <w:iCs/>
        </w:rPr>
        <w:t>OSPFv3 delegates security to the network layer rather than embedding it directly into the routing protocol.</w:t>
      </w:r>
    </w:p>
    <w:p w:rsidRPr="00F50B23" w:rsidR="008B45DC" w:rsidP="0073755F" w:rsidRDefault="007A0946" w14:paraId="384001DC" w14:textId="4734A502">
      <w:pPr>
        <w:pStyle w:val="BodyTextL25"/>
      </w:pPr>
      <w:r w:rsidRPr="007A0946">
        <w:rPr>
          <w:b/>
          <w:bCs/>
        </w:rPr>
        <w:t>Note:</w:t>
      </w:r>
      <w:r w:rsidRPr="007A0946">
        <w:t xml:space="preserve"> Even when OSPFv3 is used for IPv4 routing, OSPFv3 packets are transported using IPv6. Therefore, OSPFv3 authentication and security are always implemented using IPv6 mechanisms such as IPsec.</w:t>
      </w:r>
    </w:p>
    <w:p w:rsidRPr="00F50B23" w:rsidR="00F50B23" w:rsidP="0073755F" w:rsidRDefault="00F50B23" w14:paraId="70BCCA88" w14:textId="77777777">
      <w:pPr>
        <w:pStyle w:val="Heading6"/>
      </w:pPr>
      <w:r w:rsidRPr="00F50B23">
        <w:t>What IPsec AH Provides</w:t>
      </w:r>
    </w:p>
    <w:p w:rsidRPr="00F50B23" w:rsidR="00F50B23" w:rsidP="0073755F" w:rsidRDefault="00F50B23" w14:paraId="15B2AC4F" w14:textId="77777777">
      <w:pPr>
        <w:pStyle w:val="BodyTextL25"/>
      </w:pPr>
      <w:r w:rsidRPr="00F50B23">
        <w:t>When IPsec AH is used with OSPFv3, it provides:</w:t>
      </w:r>
    </w:p>
    <w:p w:rsidRPr="00F50B23" w:rsidR="00F50B23" w:rsidP="000564BF" w:rsidRDefault="00F50B23" w14:paraId="02891191" w14:textId="627C0F8B">
      <w:pPr>
        <w:pStyle w:val="BulletBody"/>
      </w:pPr>
      <w:r w:rsidRPr="00F50B23">
        <w:rPr>
          <w:b/>
          <w:bCs/>
        </w:rPr>
        <w:t>Authentication</w:t>
      </w:r>
      <w:r w:rsidR="00DD7846">
        <w:t xml:space="preserve"> - </w:t>
      </w:r>
      <w:r w:rsidRPr="00F50B23">
        <w:t>verifies that routing packets are sent by a trusted neighbor</w:t>
      </w:r>
    </w:p>
    <w:p w:rsidRPr="00F50B23" w:rsidR="00F50B23" w:rsidP="000564BF" w:rsidRDefault="00F50B23" w14:paraId="5F73AA5C" w14:textId="38408B13">
      <w:pPr>
        <w:pStyle w:val="BulletBody"/>
      </w:pPr>
      <w:r w:rsidRPr="00F50B23">
        <w:rPr>
          <w:b/>
          <w:bCs/>
        </w:rPr>
        <w:t>Integrity</w:t>
      </w:r>
      <w:r w:rsidR="00DD7846">
        <w:t xml:space="preserve"> - </w:t>
      </w:r>
      <w:r w:rsidRPr="00F50B23">
        <w:t>ensures that packets have not been modified in transit</w:t>
      </w:r>
    </w:p>
    <w:p w:rsidRPr="00F50B23" w:rsidR="00F50B23" w:rsidP="0073755F" w:rsidRDefault="00F50B23" w14:paraId="735B7E96" w14:textId="77777777">
      <w:pPr>
        <w:pStyle w:val="BodyTextL25"/>
      </w:pPr>
      <w:r w:rsidRPr="00F50B23">
        <w:t xml:space="preserve">IPsec AH does </w:t>
      </w:r>
      <w:r w:rsidRPr="00F50B23">
        <w:rPr>
          <w:b/>
          <w:bCs/>
        </w:rPr>
        <w:t>not</w:t>
      </w:r>
      <w:r w:rsidRPr="00F50B23">
        <w:t xml:space="preserve"> provide </w:t>
      </w:r>
      <w:r w:rsidRPr="0018310A">
        <w:rPr>
          <w:b/>
          <w:bCs/>
        </w:rPr>
        <w:t>encryption</w:t>
      </w:r>
      <w:r w:rsidRPr="00F50B23">
        <w:t xml:space="preserve">. OSPF packets remain </w:t>
      </w:r>
      <w:r w:rsidRPr="0018310A">
        <w:rPr>
          <w:b/>
          <w:bCs/>
        </w:rPr>
        <w:t>visible on the wire</w:t>
      </w:r>
      <w:r w:rsidRPr="00F50B23">
        <w:t>, but any unauthorized modification or spoofing attempt will be detected and rejected.</w:t>
      </w:r>
    </w:p>
    <w:p w:rsidRPr="00F50B23" w:rsidR="00F50B23" w:rsidP="0073755F" w:rsidRDefault="00F50B23" w14:paraId="1814384E" w14:textId="77777777">
      <w:pPr>
        <w:pStyle w:val="BodyTextL25"/>
      </w:pPr>
      <w:r w:rsidRPr="00F50B23">
        <w:t>This protection helps prevent common routing attacks, such as:</w:t>
      </w:r>
    </w:p>
    <w:p w:rsidRPr="00F50B23" w:rsidR="00F50B23" w:rsidP="000564BF" w:rsidRDefault="00F50B23" w14:paraId="5AC0CCE5" w14:textId="77777777">
      <w:pPr>
        <w:pStyle w:val="BulletBody"/>
      </w:pPr>
      <w:r w:rsidRPr="00F50B23">
        <w:t>Injection of rogue routing updates</w:t>
      </w:r>
    </w:p>
    <w:p w:rsidRPr="003A1B2A" w:rsidR="003A1B2A" w:rsidP="000564BF" w:rsidRDefault="00F50B23" w14:paraId="264660A2" w14:textId="7CA0D8CD">
      <w:pPr>
        <w:pStyle w:val="BulletBody"/>
      </w:pPr>
      <w:r w:rsidRPr="00F50B23">
        <w:t>Formation of unauthorized OSPF neighbor relationships</w:t>
      </w:r>
    </w:p>
    <w:p w:rsidRPr="00F50B23" w:rsidR="00F50B23" w:rsidP="0073755F" w:rsidRDefault="00F50B23" w14:paraId="48B6E242" w14:textId="53E8D529">
      <w:pPr>
        <w:pStyle w:val="Heading6"/>
      </w:pPr>
      <w:r w:rsidRPr="00F50B23">
        <w:t>Security Policies in OSPFv3</w:t>
      </w:r>
    </w:p>
    <w:p w:rsidRPr="00F50B23" w:rsidR="00F50B23" w:rsidP="001F1A8D" w:rsidRDefault="00F50B23" w14:paraId="2B12D4E5" w14:textId="77777777">
      <w:pPr>
        <w:pStyle w:val="BodyTextL25"/>
      </w:pPr>
      <w:r w:rsidRPr="00F50B23">
        <w:t xml:space="preserve">To use IPsec AH with OSPFv3, a </w:t>
      </w:r>
      <w:r w:rsidRPr="00F50B23">
        <w:rPr>
          <w:b/>
          <w:bCs/>
        </w:rPr>
        <w:t>security policy</w:t>
      </w:r>
      <w:r w:rsidRPr="00F50B23">
        <w:t xml:space="preserve"> must be defined. A policy consists of:</w:t>
      </w:r>
    </w:p>
    <w:p w:rsidRPr="00F50B23" w:rsidR="00F50B23" w:rsidP="000564BF" w:rsidRDefault="00F50B23" w14:paraId="0C7E23A5" w14:textId="77777777">
      <w:pPr>
        <w:pStyle w:val="BulletBody"/>
      </w:pPr>
      <w:r w:rsidRPr="00F50B23">
        <w:t xml:space="preserve">A </w:t>
      </w:r>
      <w:r w:rsidRPr="00F50B23">
        <w:rPr>
          <w:b/>
          <w:bCs/>
        </w:rPr>
        <w:t>Security Parameter Index (SPI)</w:t>
      </w:r>
      <w:r w:rsidRPr="00F50B23">
        <w:t>, which identifies the security association</w:t>
      </w:r>
    </w:p>
    <w:p w:rsidRPr="00F50B23" w:rsidR="00F50B23" w:rsidP="000564BF" w:rsidRDefault="00F50B23" w14:paraId="5E2A2B3C" w14:textId="77777777">
      <w:pPr>
        <w:pStyle w:val="BulletBody"/>
      </w:pPr>
      <w:r w:rsidRPr="00F50B23">
        <w:t xml:space="preserve">A </w:t>
      </w:r>
      <w:r w:rsidRPr="00F50B23">
        <w:rPr>
          <w:b/>
          <w:bCs/>
        </w:rPr>
        <w:t>shared key</w:t>
      </w:r>
      <w:r w:rsidRPr="00F50B23">
        <w:t>, used to generate and validate cryptographic hashes</w:t>
      </w:r>
    </w:p>
    <w:p w:rsidRPr="00F50B23" w:rsidR="003A1B2A" w:rsidP="001F1A8D" w:rsidRDefault="00F50B23" w14:paraId="7891D1A8" w14:textId="47C22A22">
      <w:pPr>
        <w:pStyle w:val="BodyTextL25"/>
      </w:pPr>
      <w:r w:rsidRPr="00F50B23">
        <w:t>These parameters must match on neighboring routers for OSPFv3 adjacencies to form.</w:t>
      </w:r>
    </w:p>
    <w:p w:rsidRPr="00F50B23" w:rsidR="00F50B23" w:rsidP="001F1A8D" w:rsidRDefault="00F50B23" w14:paraId="57AAC7EF" w14:textId="5BC3AB48">
      <w:pPr>
        <w:pStyle w:val="BodyTextL25"/>
      </w:pPr>
      <w:r w:rsidRPr="00F50B23">
        <w:t>IPsec policies for OSPFv3 can be applied</w:t>
      </w:r>
      <w:r w:rsidR="00DD7846">
        <w:t xml:space="preserve"> two ways</w:t>
      </w:r>
      <w:r w:rsidRPr="00F50B23">
        <w:t>:</w:t>
      </w:r>
    </w:p>
    <w:p w:rsidRPr="00F50B23" w:rsidR="00F50B23" w:rsidP="000564BF" w:rsidRDefault="00F50B23" w14:paraId="4DC50C24" w14:textId="77777777">
      <w:pPr>
        <w:pStyle w:val="BulletBody"/>
      </w:pPr>
      <w:r w:rsidRPr="00F50B23">
        <w:rPr>
          <w:b/>
          <w:bCs/>
        </w:rPr>
        <w:t>Per interface</w:t>
      </w:r>
      <w:r w:rsidRPr="00F50B23">
        <w:t>, providing the highest level of control and security</w:t>
      </w:r>
    </w:p>
    <w:p w:rsidRPr="00F50B23" w:rsidR="00F50B23" w:rsidP="000564BF" w:rsidRDefault="00F50B23" w14:paraId="1B6FA5A2" w14:textId="77777777">
      <w:pPr>
        <w:pStyle w:val="BulletBody"/>
      </w:pPr>
      <w:r w:rsidRPr="00F50B23">
        <w:rPr>
          <w:b/>
          <w:bCs/>
        </w:rPr>
        <w:t>Per OSPFv3 area</w:t>
      </w:r>
      <w:r w:rsidRPr="00F50B23">
        <w:t>, where the policy applies to all interfaces in that area unless overridden</w:t>
      </w:r>
    </w:p>
    <w:p w:rsidRPr="00F50B23" w:rsidR="003A1B2A" w:rsidP="001F1A8D" w:rsidRDefault="00F50B23" w14:paraId="083DF87D" w14:textId="5D4D9D75">
      <w:pPr>
        <w:pStyle w:val="BodyTextL25"/>
      </w:pPr>
      <w:r w:rsidRPr="00F50B23">
        <w:t xml:space="preserve">Once configured, the IPsec process operates </w:t>
      </w:r>
      <w:r w:rsidRPr="00F50B23">
        <w:rPr>
          <w:b/>
          <w:bCs/>
        </w:rPr>
        <w:t>transparently</w:t>
      </w:r>
      <w:r w:rsidR="003F5880">
        <w:t xml:space="preserve">. </w:t>
      </w:r>
      <w:r w:rsidRPr="00F50B23">
        <w:t>OSPFv3 continues to function normally, while</w:t>
      </w:r>
      <w:r w:rsidR="003A1B2A">
        <w:t xml:space="preserve"> </w:t>
      </w:r>
      <w:r w:rsidRPr="00F50B23">
        <w:t>IPsec protects the routing exchanges behind the scenes.</w:t>
      </w:r>
    </w:p>
    <w:p w:rsidRPr="003A1B2A" w:rsidR="00F50B23" w:rsidP="001F1A8D" w:rsidRDefault="00F50B23" w14:paraId="0B7ED4C1" w14:textId="77777777">
      <w:pPr>
        <w:pStyle w:val="BodyTextL25Bold"/>
      </w:pPr>
      <w:r w:rsidRPr="003A1B2A">
        <w:t>Important Implementation Notes</w:t>
      </w:r>
    </w:p>
    <w:p w:rsidRPr="00F50B23" w:rsidR="00F50B23" w:rsidP="000564BF" w:rsidRDefault="00F50B23" w14:paraId="1BB4A730" w14:textId="77777777">
      <w:pPr>
        <w:pStyle w:val="BulletBody"/>
      </w:pPr>
      <w:r w:rsidRPr="00F50B23">
        <w:t xml:space="preserve">OSPFv3 authentication using IPsec requires a </w:t>
      </w:r>
      <w:r w:rsidRPr="00F50B23">
        <w:rPr>
          <w:b/>
          <w:bCs/>
        </w:rPr>
        <w:t>crypto-capable IOS image</w:t>
      </w:r>
      <w:r w:rsidRPr="00F50B23">
        <w:t>, as IPsec functionality is needed by the routing process.</w:t>
      </w:r>
    </w:p>
    <w:p w:rsidRPr="00F50B23" w:rsidR="00F50B23" w:rsidP="000564BF" w:rsidRDefault="00F50B23" w14:paraId="7C7EA351" w14:textId="77777777">
      <w:pPr>
        <w:pStyle w:val="BulletBody"/>
      </w:pPr>
      <w:r w:rsidRPr="00F50B23">
        <w:t xml:space="preserve">IPsec AH is enabled using the </w:t>
      </w:r>
      <w:r w:rsidRPr="003F5880">
        <w:rPr>
          <w:b/>
          <w:bCs/>
        </w:rPr>
        <w:t>ospfv3 authentication</w:t>
      </w:r>
      <w:r w:rsidRPr="00F50B23">
        <w:t xml:space="preserve"> command.</w:t>
      </w:r>
    </w:p>
    <w:p w:rsidR="003A2F39" w:rsidP="00200298" w:rsidRDefault="00C929DE" w14:paraId="50ED6C65" w14:textId="1184F10E">
      <w:pPr>
        <w:pStyle w:val="BodyText"/>
      </w:pPr>
      <w:r>
        <w:t>Next, you</w:t>
      </w:r>
      <w:r w:rsidRPr="00C929DE">
        <w:t xml:space="preserve"> will configure </w:t>
      </w:r>
      <w:r w:rsidRPr="00C929DE">
        <w:rPr>
          <w:b/>
          <w:bCs/>
        </w:rPr>
        <w:t>OSPFv3 authentication using IPsec Authentication Header (AH)</w:t>
      </w:r>
      <w:r w:rsidRPr="00C929DE">
        <w:t xml:space="preserve"> on the link between </w:t>
      </w:r>
      <w:r w:rsidRPr="00C929DE">
        <w:rPr>
          <w:b/>
          <w:bCs/>
        </w:rPr>
        <w:t>R1 and R2</w:t>
      </w:r>
      <w:r w:rsidRPr="00C929DE">
        <w:t xml:space="preserve">. Authentication will be applied </w:t>
      </w:r>
      <w:r w:rsidRPr="00C929DE">
        <w:rPr>
          <w:b/>
          <w:bCs/>
        </w:rPr>
        <w:t>only to the connecting interface</w:t>
      </w:r>
      <w:r w:rsidRPr="00C929DE">
        <w:t xml:space="preserve">, ensuring that other OSPFv3 links are unaffected. The same authentication policy will protect </w:t>
      </w:r>
      <w:r w:rsidRPr="00C929DE">
        <w:rPr>
          <w:b/>
          <w:bCs/>
        </w:rPr>
        <w:t>both IPv6 and IPv4 address families</w:t>
      </w:r>
      <w:r w:rsidRPr="00C929DE">
        <w:t>.</w:t>
      </w:r>
    </w:p>
    <w:p w:rsidR="00187788" w:rsidP="00187788" w:rsidRDefault="00187788" w14:paraId="72240084" w14:textId="72CD7642">
      <w:pPr>
        <w:pStyle w:val="Heading3"/>
      </w:pPr>
      <w:r>
        <w:lastRenderedPageBreak/>
        <w:t xml:space="preserve">Verify OSPFv3 </w:t>
      </w:r>
      <w:r w:rsidR="002A33CD">
        <w:t>n</w:t>
      </w:r>
      <w:r>
        <w:t xml:space="preserve">eighbor </w:t>
      </w:r>
      <w:r w:rsidR="002A33CD">
        <w:t>a</w:t>
      </w:r>
      <w:r>
        <w:t>djacencies between D1 and D2</w:t>
      </w:r>
      <w:r w:rsidR="002A33CD">
        <w:t>.</w:t>
      </w:r>
    </w:p>
    <w:p w:rsidR="00187788" w:rsidP="00187788" w:rsidRDefault="00187788" w14:paraId="029C9E90" w14:textId="33ADA527">
      <w:pPr>
        <w:pStyle w:val="SubStepAlpha"/>
      </w:pPr>
      <w:r>
        <w:t>On D1, verify the OSPFv3 neighbor adjacency with D2.</w:t>
      </w:r>
    </w:p>
    <w:p w:rsidR="00187788" w:rsidP="002F68B5" w:rsidRDefault="00187788" w14:paraId="39E3BB50" w14:textId="76E9284F">
      <w:pPr>
        <w:pStyle w:val="CMD"/>
      </w:pPr>
      <w:r>
        <w:t xml:space="preserve">D1# </w:t>
      </w:r>
      <w:r w:rsidRPr="002F68B5">
        <w:rPr>
          <w:b/>
          <w:bCs/>
        </w:rPr>
        <w:t>show ospfv3 neighbor</w:t>
      </w:r>
    </w:p>
    <w:p w:rsidR="00187788" w:rsidP="00187788" w:rsidRDefault="00187788" w14:paraId="7095BC75" w14:textId="77777777">
      <w:pPr>
        <w:pStyle w:val="CMDOutput"/>
      </w:pPr>
    </w:p>
    <w:p w:rsidR="00187788" w:rsidP="00187788" w:rsidRDefault="00187788" w14:paraId="3B6BD0E3" w14:textId="77777777">
      <w:pPr>
        <w:pStyle w:val="CMDOutput"/>
      </w:pPr>
      <w:r>
        <w:t xml:space="preserve">          OSPFv3 123 address-family ipv4 (router-id 1.1.1.2)</w:t>
      </w:r>
    </w:p>
    <w:p w:rsidR="00187788" w:rsidP="00187788" w:rsidRDefault="00187788" w14:paraId="32395C06" w14:textId="77777777">
      <w:pPr>
        <w:pStyle w:val="CMDOutput"/>
      </w:pPr>
    </w:p>
    <w:p w:rsidR="00187788" w:rsidP="00187788" w:rsidRDefault="00187788" w14:paraId="5D8C1790" w14:textId="77777777">
      <w:pPr>
        <w:pStyle w:val="CMDOutput"/>
      </w:pPr>
      <w:r>
        <w:t>Neighbor ID     Pri   State           Dead Time   Interface ID    Interface</w:t>
      </w:r>
    </w:p>
    <w:p w:rsidR="00187788" w:rsidP="00187788" w:rsidRDefault="00187788" w14:paraId="6270D0CB" w14:textId="77777777">
      <w:pPr>
        <w:pStyle w:val="CMDOutput"/>
      </w:pPr>
      <w:r>
        <w:t>1.1.1.3           0   FULL/  -        00:00:31    9               GigabitEthernet1/0/1</w:t>
      </w:r>
    </w:p>
    <w:p w:rsidR="00187788" w:rsidP="00187788" w:rsidRDefault="00187788" w14:paraId="1D06E1A7" w14:textId="77777777">
      <w:pPr>
        <w:pStyle w:val="CMDOutput"/>
      </w:pPr>
    </w:p>
    <w:p w:rsidR="00187788" w:rsidP="00187788" w:rsidRDefault="00187788" w14:paraId="2C0B7858" w14:textId="77777777">
      <w:pPr>
        <w:pStyle w:val="CMDOutput"/>
      </w:pPr>
      <w:r>
        <w:t xml:space="preserve">          OSPFv3 123 address-family ipv6 (router-id 1.1.1.2)</w:t>
      </w:r>
    </w:p>
    <w:p w:rsidR="00187788" w:rsidP="00187788" w:rsidRDefault="00187788" w14:paraId="4F14960B" w14:textId="77777777">
      <w:pPr>
        <w:pStyle w:val="CMDOutput"/>
      </w:pPr>
    </w:p>
    <w:p w:rsidR="00187788" w:rsidP="00187788" w:rsidRDefault="00187788" w14:paraId="63CD082C" w14:textId="77777777">
      <w:pPr>
        <w:pStyle w:val="CMDOutput"/>
      </w:pPr>
      <w:r>
        <w:t>Neighbor ID     Pri   State           Dead Time   Interface ID    Interface</w:t>
      </w:r>
    </w:p>
    <w:p w:rsidR="00187788" w:rsidP="00187788" w:rsidRDefault="00187788" w14:paraId="4BBF7A91" w14:textId="77777777">
      <w:pPr>
        <w:pStyle w:val="CMDOutput"/>
      </w:pPr>
      <w:r>
        <w:t>1.1.1.3           0   FULL/  -        00:00:38    9               GigabitEthernet1/0/1</w:t>
      </w:r>
    </w:p>
    <w:p w:rsidR="00187788" w:rsidP="00187788" w:rsidRDefault="00187788" w14:paraId="4D3BF6DE" w14:textId="4FD51C6D">
      <w:pPr>
        <w:pStyle w:val="SubStepAlpha"/>
      </w:pPr>
      <w:r>
        <w:t>On D2, verify the OSPFv3 neighbor adjacency with D1.</w:t>
      </w:r>
    </w:p>
    <w:p w:rsidR="00187788" w:rsidP="002F68B5" w:rsidRDefault="00187788" w14:paraId="052AA36E" w14:textId="637FDB49">
      <w:pPr>
        <w:pStyle w:val="CMD"/>
      </w:pPr>
      <w:r>
        <w:t xml:space="preserve">D2# </w:t>
      </w:r>
      <w:r w:rsidRPr="002F68B5">
        <w:rPr>
          <w:b/>
          <w:bCs/>
        </w:rPr>
        <w:t>show ospfv3 neighbor</w:t>
      </w:r>
    </w:p>
    <w:p w:rsidR="00187788" w:rsidP="00187788" w:rsidRDefault="00187788" w14:paraId="4FCC66BC" w14:textId="77777777">
      <w:pPr>
        <w:pStyle w:val="CMDOutput"/>
      </w:pPr>
    </w:p>
    <w:p w:rsidR="00187788" w:rsidP="00187788" w:rsidRDefault="00187788" w14:paraId="6F8E27D7" w14:textId="77777777">
      <w:pPr>
        <w:pStyle w:val="CMDOutput"/>
      </w:pPr>
      <w:r>
        <w:t xml:space="preserve">          OSPFv3 123 address-family ipv4 (router-id 1.1.1.3)</w:t>
      </w:r>
    </w:p>
    <w:p w:rsidR="00187788" w:rsidP="00187788" w:rsidRDefault="00187788" w14:paraId="3B9B5260" w14:textId="77777777">
      <w:pPr>
        <w:pStyle w:val="CMDOutput"/>
      </w:pPr>
    </w:p>
    <w:p w:rsidR="00187788" w:rsidP="00187788" w:rsidRDefault="00187788" w14:paraId="50B3FCAC" w14:textId="77777777">
      <w:pPr>
        <w:pStyle w:val="CMDOutput"/>
      </w:pPr>
      <w:r>
        <w:t>Neighbor ID     Pri   State           Dead Time   Interface ID    Interface</w:t>
      </w:r>
    </w:p>
    <w:p w:rsidR="00187788" w:rsidP="00187788" w:rsidRDefault="00187788" w14:paraId="23F13D7C" w14:textId="77777777">
      <w:pPr>
        <w:pStyle w:val="CMDOutput"/>
      </w:pPr>
      <w:r>
        <w:t>1.1.1.2           0   FULL/  -        00:00:37    9               GigabitEthernet1/0/1</w:t>
      </w:r>
    </w:p>
    <w:p w:rsidR="00187788" w:rsidP="00187788" w:rsidRDefault="00187788" w14:paraId="78D08035" w14:textId="77777777">
      <w:pPr>
        <w:pStyle w:val="CMDOutput"/>
      </w:pPr>
    </w:p>
    <w:p w:rsidR="00187788" w:rsidP="00187788" w:rsidRDefault="00187788" w14:paraId="71D35A00" w14:textId="77777777">
      <w:pPr>
        <w:pStyle w:val="CMDOutput"/>
      </w:pPr>
      <w:r>
        <w:t xml:space="preserve">          OSPFv3 123 address-family ipv6 (router-id 1.1.1.3)</w:t>
      </w:r>
    </w:p>
    <w:p w:rsidR="00187788" w:rsidP="00187788" w:rsidRDefault="00187788" w14:paraId="5430AFCE" w14:textId="77777777">
      <w:pPr>
        <w:pStyle w:val="CMDOutput"/>
      </w:pPr>
    </w:p>
    <w:p w:rsidR="00187788" w:rsidP="00187788" w:rsidRDefault="00187788" w14:paraId="6AD54AC6" w14:textId="77777777">
      <w:pPr>
        <w:pStyle w:val="CMDOutput"/>
      </w:pPr>
      <w:r>
        <w:t>Neighbor ID     Pri   State           Dead Time   Interface ID    Interface</w:t>
      </w:r>
    </w:p>
    <w:p w:rsidR="00187788" w:rsidP="00187788" w:rsidRDefault="00187788" w14:paraId="13A27F13" w14:textId="77777777">
      <w:pPr>
        <w:pStyle w:val="CMDOutput"/>
      </w:pPr>
      <w:r>
        <w:t>1.1.1.2           0   FULL/  -        00:00:31    9               GigabitEthernet1/0/1</w:t>
      </w:r>
    </w:p>
    <w:p w:rsidR="00187788" w:rsidP="00187788" w:rsidRDefault="00187788" w14:paraId="55C773BC" w14:textId="4F3EC2A1">
      <w:pPr>
        <w:pStyle w:val="Heading3"/>
      </w:pPr>
      <w:r>
        <w:t>Verify OSPFv3 reachability to remote IPv4 and IPv6 networks</w:t>
      </w:r>
      <w:r w:rsidR="002A33CD">
        <w:t>.</w:t>
      </w:r>
    </w:p>
    <w:p w:rsidR="00187788" w:rsidP="00187788" w:rsidRDefault="00187788" w14:paraId="79CA41F0" w14:textId="1A1C2F51">
      <w:pPr>
        <w:pStyle w:val="SubStepAlpha"/>
      </w:pPr>
      <w:r>
        <w:t xml:space="preserve">On D1, use the </w:t>
      </w:r>
      <w:r w:rsidRPr="00187788">
        <w:rPr>
          <w:b/>
          <w:bCs/>
        </w:rPr>
        <w:t>show ip route ospfv3</w:t>
      </w:r>
      <w:r>
        <w:t xml:space="preserve"> command to verify reachability to D2's IPv4 172.16.10.0/24 network.</w:t>
      </w:r>
    </w:p>
    <w:p w:rsidR="00187788" w:rsidP="00431C5C" w:rsidRDefault="00187788" w14:paraId="071E3F1C" w14:textId="00D7D8B1">
      <w:pPr>
        <w:pStyle w:val="CMD"/>
      </w:pPr>
      <w:r>
        <w:t xml:space="preserve">D1# </w:t>
      </w:r>
      <w:r w:rsidRPr="00431C5C">
        <w:rPr>
          <w:b/>
          <w:bCs/>
        </w:rPr>
        <w:t>show ip route ospfv3 | begin Gateway</w:t>
      </w:r>
    </w:p>
    <w:p w:rsidR="00187788" w:rsidP="00187788" w:rsidRDefault="00187788" w14:paraId="2E67C880" w14:textId="77777777">
      <w:pPr>
        <w:pStyle w:val="CMDOutput"/>
      </w:pPr>
      <w:r>
        <w:t>Gateway of last resort is not set</w:t>
      </w:r>
    </w:p>
    <w:p w:rsidR="00187788" w:rsidP="00187788" w:rsidRDefault="00187788" w14:paraId="5E839A3C" w14:textId="77777777">
      <w:pPr>
        <w:pStyle w:val="CMDOutput"/>
      </w:pPr>
    </w:p>
    <w:p w:rsidR="00187788" w:rsidP="00187788" w:rsidRDefault="00187788" w14:paraId="79C0D16D" w14:textId="77777777">
      <w:pPr>
        <w:pStyle w:val="CMDOutput"/>
      </w:pPr>
      <w:r>
        <w:t xml:space="preserve">      172.16.0.0/16 is variably </w:t>
      </w:r>
      <w:proofErr w:type="spellStart"/>
      <w:r>
        <w:t>subnetted</w:t>
      </w:r>
      <w:proofErr w:type="spellEnd"/>
      <w:r>
        <w:t>, 7 subnets, 3 masks</w:t>
      </w:r>
    </w:p>
    <w:p w:rsidR="00187788" w:rsidP="00187788" w:rsidRDefault="00187788" w14:paraId="752F366F" w14:textId="77777777">
      <w:pPr>
        <w:pStyle w:val="CMDOutput"/>
      </w:pPr>
      <w:r>
        <w:t>O        172.16.10.0/24 [110/2] via 172.16.1.2, 01:05:34, GigabitEthernet1/0/1</w:t>
      </w:r>
    </w:p>
    <w:p w:rsidR="00187788" w:rsidP="00187788" w:rsidRDefault="00187788" w14:paraId="028257F5" w14:textId="2F4839A2">
      <w:pPr>
        <w:pStyle w:val="CMDOutput"/>
      </w:pPr>
      <w:r>
        <w:t>D1#</w:t>
      </w:r>
    </w:p>
    <w:p w:rsidR="00187788" w:rsidP="00187788" w:rsidRDefault="00187788" w14:paraId="283870C9" w14:textId="77A5F9E0">
      <w:pPr>
        <w:pStyle w:val="SubStepAlpha"/>
      </w:pPr>
      <w:r>
        <w:t xml:space="preserve">On D1, use the </w:t>
      </w:r>
      <w:r w:rsidRPr="003978C0">
        <w:rPr>
          <w:b/>
          <w:bCs/>
        </w:rPr>
        <w:t>show ipv6 route ospf</w:t>
      </w:r>
      <w:r>
        <w:t xml:space="preserve"> command to verify reachability to D2's IPv6 2001:db8:acad:a010::/64 network.</w:t>
      </w:r>
    </w:p>
    <w:p w:rsidR="00431C5C" w:rsidP="00431C5C" w:rsidRDefault="00431C5C" w14:paraId="5050D634" w14:textId="77777777">
      <w:pPr>
        <w:pStyle w:val="CMD"/>
      </w:pPr>
      <w:r>
        <w:t xml:space="preserve">D1# </w:t>
      </w:r>
      <w:r w:rsidRPr="00431C5C">
        <w:rPr>
          <w:b/>
          <w:bCs/>
        </w:rPr>
        <w:t>show ipv6 route ospf | begin 2001</w:t>
      </w:r>
    </w:p>
    <w:p w:rsidR="00431C5C" w:rsidP="00431C5C" w:rsidRDefault="00431C5C" w14:paraId="48366FEB" w14:textId="77777777">
      <w:pPr>
        <w:pStyle w:val="CMDOutput"/>
      </w:pPr>
      <w:r>
        <w:t>O   2001:DB8:ACAD:A010::/64 [110/2]</w:t>
      </w:r>
    </w:p>
    <w:p w:rsidRPr="00187788" w:rsidR="00187788" w:rsidP="00431C5C" w:rsidRDefault="00431C5C" w14:paraId="6D538F66" w14:textId="2752B998">
      <w:pPr>
        <w:pStyle w:val="CMDOutput"/>
      </w:pPr>
      <w:r>
        <w:t xml:space="preserve">     via FE80::D2:1, GigabitEthernet1/0/1 </w:t>
      </w:r>
      <w:r w:rsidR="00187788">
        <w:t>D1#</w:t>
      </w:r>
    </w:p>
    <w:p w:rsidR="009167B2" w:rsidP="00C929DE" w:rsidRDefault="007B1016" w14:paraId="7378C407" w14:textId="53D332C1">
      <w:pPr>
        <w:pStyle w:val="Heading3"/>
      </w:pPr>
      <w:r w:rsidRPr="007B1016">
        <w:t xml:space="preserve">Configure </w:t>
      </w:r>
      <w:r w:rsidR="000F6E38">
        <w:t xml:space="preserve">OSPFv3 </w:t>
      </w:r>
      <w:r w:rsidRPr="007B1016">
        <w:t xml:space="preserve">IPsec AH </w:t>
      </w:r>
      <w:r w:rsidR="00C00911">
        <w:t>a</w:t>
      </w:r>
      <w:r w:rsidRPr="007B1016">
        <w:t xml:space="preserve">uthentication on </w:t>
      </w:r>
      <w:r w:rsidR="00357041">
        <w:t>D</w:t>
      </w:r>
      <w:r w:rsidRPr="007B1016">
        <w:t>1</w:t>
      </w:r>
    </w:p>
    <w:p w:rsidR="003A2F39" w:rsidP="00431C5C" w:rsidRDefault="007B1016" w14:paraId="02834EF6" w14:textId="23FE332C">
      <w:pPr>
        <w:pStyle w:val="BodyTextL25"/>
      </w:pPr>
      <w:r w:rsidRPr="007B1016">
        <w:t xml:space="preserve">On </w:t>
      </w:r>
      <w:r w:rsidR="00357041">
        <w:rPr>
          <w:b/>
          <w:bCs/>
        </w:rPr>
        <w:t>D</w:t>
      </w:r>
      <w:r w:rsidRPr="007B1016">
        <w:rPr>
          <w:b/>
          <w:bCs/>
        </w:rPr>
        <w:t>1</w:t>
      </w:r>
      <w:r w:rsidRPr="007B1016">
        <w:t xml:space="preserve">, enable OSPFv3 IPsec AH authentication on the interface connecting to </w:t>
      </w:r>
      <w:r w:rsidR="00357041">
        <w:rPr>
          <w:b/>
          <w:bCs/>
        </w:rPr>
        <w:t>D</w:t>
      </w:r>
      <w:r w:rsidRPr="007B1016">
        <w:rPr>
          <w:b/>
          <w:bCs/>
        </w:rPr>
        <w:t>2</w:t>
      </w:r>
      <w:r w:rsidRPr="007B1016">
        <w:t xml:space="preserve">. Use a shared key of your choice. The SPI value, authentication algorithm, and key </w:t>
      </w:r>
      <w:r w:rsidRPr="007B1016">
        <w:rPr>
          <w:b/>
          <w:bCs/>
        </w:rPr>
        <w:t>must match</w:t>
      </w:r>
      <w:r w:rsidRPr="007B1016">
        <w:t xml:space="preserve"> on both routers.</w:t>
      </w:r>
      <w:r>
        <w:t xml:space="preserve"> </w:t>
      </w:r>
      <w:r w:rsidR="003E7A00">
        <w:t>For SHA-1, the key length must be exactly 40 hexadecimal characters.</w:t>
      </w:r>
    </w:p>
    <w:p w:rsidRPr="003E7A00" w:rsidR="007B1016" w:rsidP="007B1016" w:rsidRDefault="00357041" w14:paraId="5C8537BF" w14:textId="3161A02B">
      <w:pPr>
        <w:pStyle w:val="CMD"/>
        <w:rPr>
          <w:b/>
          <w:bCs/>
        </w:rPr>
      </w:pPr>
      <w:r>
        <w:t>D</w:t>
      </w:r>
      <w:r w:rsidR="007B1016">
        <w:t xml:space="preserve">1(config)# </w:t>
      </w:r>
      <w:r w:rsidRPr="003E7A00" w:rsidR="007B1016">
        <w:rPr>
          <w:b/>
          <w:bCs/>
        </w:rPr>
        <w:t>interface GigabitEthernet</w:t>
      </w:r>
      <w:r>
        <w:rPr>
          <w:b/>
          <w:bCs/>
        </w:rPr>
        <w:t>1</w:t>
      </w:r>
      <w:r w:rsidRPr="003E7A00" w:rsidR="007B1016">
        <w:rPr>
          <w:b/>
          <w:bCs/>
        </w:rPr>
        <w:t>/0/</w:t>
      </w:r>
      <w:r>
        <w:rPr>
          <w:b/>
          <w:bCs/>
        </w:rPr>
        <w:t>1</w:t>
      </w:r>
    </w:p>
    <w:p w:rsidR="003A2F39" w:rsidP="007B1016" w:rsidRDefault="00357041" w14:paraId="35926343" w14:textId="26FC6445">
      <w:pPr>
        <w:pStyle w:val="CMD"/>
        <w:rPr>
          <w:b/>
          <w:bCs/>
        </w:rPr>
      </w:pPr>
      <w:r>
        <w:lastRenderedPageBreak/>
        <w:t>D</w:t>
      </w:r>
      <w:r w:rsidR="007B1016">
        <w:t xml:space="preserve">1(config-if)# </w:t>
      </w:r>
      <w:r w:rsidRPr="003E7A00" w:rsidR="007B1016">
        <w:rPr>
          <w:b/>
          <w:bCs/>
        </w:rPr>
        <w:t xml:space="preserve">ospfv3 authentication </w:t>
      </w:r>
      <w:proofErr w:type="spellStart"/>
      <w:r w:rsidRPr="003E7A00" w:rsidR="007B1016">
        <w:rPr>
          <w:b/>
          <w:bCs/>
        </w:rPr>
        <w:t>ipsec</w:t>
      </w:r>
      <w:proofErr w:type="spellEnd"/>
      <w:r w:rsidRPr="003E7A00" w:rsidR="007B1016">
        <w:rPr>
          <w:b/>
          <w:bCs/>
        </w:rPr>
        <w:t xml:space="preserve"> </w:t>
      </w:r>
      <w:proofErr w:type="spellStart"/>
      <w:r w:rsidRPr="003E7A00" w:rsidR="007B1016">
        <w:rPr>
          <w:b/>
          <w:bCs/>
        </w:rPr>
        <w:t>spi</w:t>
      </w:r>
      <w:proofErr w:type="spellEnd"/>
      <w:r w:rsidRPr="003E7A00" w:rsidR="007B1016">
        <w:rPr>
          <w:b/>
          <w:bCs/>
        </w:rPr>
        <w:t xml:space="preserve"> 256 sha1 1234567890123456789012345678901234567890</w:t>
      </w:r>
    </w:p>
    <w:p w:rsidRPr="003E7A00" w:rsidR="002B4051" w:rsidP="009C3851" w:rsidRDefault="002B4051" w14:paraId="17CDDA99" w14:textId="387E36EE">
      <w:pPr>
        <w:pStyle w:val="CMDOutput"/>
      </w:pPr>
      <w:r w:rsidRPr="002B4051">
        <w:t>*Jan 19 19:47:13.692: %CRYPTO-6-ISAKMP_ON_OFF: ISAKMP is ON</w:t>
      </w:r>
    </w:p>
    <w:p w:rsidR="003E7A00" w:rsidP="00431C5C" w:rsidRDefault="003E7A00" w14:paraId="4AD8F6C9" w14:textId="41B4619D">
      <w:pPr>
        <w:pStyle w:val="BodyTextL25"/>
      </w:pPr>
      <w:r w:rsidRPr="003E7A00">
        <w:rPr>
          <w:i/>
          <w:iCs/>
        </w:rPr>
        <w:t>Why 40 hexadecimal characters?</w:t>
      </w:r>
      <w:r>
        <w:rPr>
          <w:i/>
          <w:iCs/>
        </w:rPr>
        <w:t xml:space="preserve"> </w:t>
      </w:r>
      <w:r w:rsidRPr="003E7A00">
        <w:t xml:space="preserve">SHA-1 uses a 160-bit key. Since each hexadecimal character represents 4 bits, a total of 40 hexadecimal characters </w:t>
      </w:r>
      <w:r w:rsidRPr="003E7A00" w:rsidR="008C678C">
        <w:t>is</w:t>
      </w:r>
      <w:r w:rsidRPr="003E7A00">
        <w:t xml:space="preserve"> required (160 ÷ 4 = 40).</w:t>
      </w:r>
    </w:p>
    <w:p w:rsidR="007B1016" w:rsidP="00431C5C" w:rsidRDefault="007B1016" w14:paraId="669E7D0A" w14:textId="42B0E792">
      <w:pPr>
        <w:pStyle w:val="BodyTextL25"/>
      </w:pPr>
      <w:r>
        <w:t xml:space="preserve">Authentication is applied per interface, ensuring that only the </w:t>
      </w:r>
      <w:r w:rsidR="00357041">
        <w:t>D</w:t>
      </w:r>
      <w:r>
        <w:t>1–</w:t>
      </w:r>
      <w:r w:rsidR="00357041">
        <w:t>D</w:t>
      </w:r>
      <w:r>
        <w:t>2 link is protected.</w:t>
      </w:r>
    </w:p>
    <w:p w:rsidR="003A2F39" w:rsidP="00431C5C" w:rsidRDefault="007B1016" w14:paraId="58F85D3C" w14:textId="148739DF">
      <w:pPr>
        <w:pStyle w:val="BodyTextL25"/>
      </w:pPr>
      <w:r w:rsidRPr="007B1016">
        <w:t xml:space="preserve">After enabling authentication on </w:t>
      </w:r>
      <w:r w:rsidR="00357041">
        <w:t>D</w:t>
      </w:r>
      <w:r w:rsidRPr="007B1016">
        <w:t xml:space="preserve">1, you will observe that the OSPFv3 neighbor adjacency </w:t>
      </w:r>
      <w:r w:rsidR="005B6677">
        <w:t xml:space="preserve">for both IPv4 and IPv6 </w:t>
      </w:r>
      <w:r w:rsidRPr="007B1016">
        <w:t xml:space="preserve">temporarily drops due to an authentication mismatch, since </w:t>
      </w:r>
      <w:r w:rsidR="00357041">
        <w:t>D</w:t>
      </w:r>
      <w:r w:rsidRPr="007B1016">
        <w:t>2 has not yet been configured.</w:t>
      </w:r>
    </w:p>
    <w:p w:rsidR="009C3851" w:rsidP="009C3851" w:rsidRDefault="009C3851" w14:paraId="5837A1AE" w14:textId="77777777">
      <w:pPr>
        <w:pStyle w:val="CMDOutput"/>
      </w:pPr>
      <w:r>
        <w:t xml:space="preserve">*Jan 19 19:47:47.019: %OSPFv3-5-ADJCHG: Process 123, IPv4, </w:t>
      </w:r>
      <w:proofErr w:type="spellStart"/>
      <w:r>
        <w:t>Nbr</w:t>
      </w:r>
      <w:proofErr w:type="spellEnd"/>
      <w:r>
        <w:t xml:space="preserve"> 1.1.1.3 on GigabitEthernet1/0/1 from FULL to DOWN, Neighbor Down: Dead timer expired</w:t>
      </w:r>
    </w:p>
    <w:p w:rsidR="009C3851" w:rsidP="009C3851" w:rsidRDefault="009C3851" w14:paraId="0C6C37E2" w14:textId="369D275B">
      <w:pPr>
        <w:pStyle w:val="CMDOutput"/>
      </w:pPr>
      <w:r>
        <w:t xml:space="preserve">*Jan 19 19:47:51.939: %OSPFv3-5-ADJCHG: Process 123, IPv6, </w:t>
      </w:r>
      <w:proofErr w:type="spellStart"/>
      <w:r>
        <w:t>Nbr</w:t>
      </w:r>
      <w:proofErr w:type="spellEnd"/>
      <w:r>
        <w:t xml:space="preserve"> 1.1.1.3 on GigabitEthernet1/0/1 from FULL to DOWN, Neighbor Down: Dead timer expired</w:t>
      </w:r>
    </w:p>
    <w:p w:rsidR="007B1016" w:rsidP="007B1016" w:rsidRDefault="007B1016" w14:paraId="3FC60DC9" w14:textId="53681A21">
      <w:pPr>
        <w:pStyle w:val="Heading3"/>
      </w:pPr>
      <w:r w:rsidRPr="007B1016">
        <w:t xml:space="preserve">Configure </w:t>
      </w:r>
      <w:r w:rsidR="000F6E38">
        <w:t xml:space="preserve">OSPFv3 </w:t>
      </w:r>
      <w:r w:rsidRPr="007B1016">
        <w:t xml:space="preserve">IPsec AH </w:t>
      </w:r>
      <w:r w:rsidR="00C00911">
        <w:t>a</w:t>
      </w:r>
      <w:r w:rsidRPr="007B1016">
        <w:t xml:space="preserve">uthentication on </w:t>
      </w:r>
      <w:r w:rsidR="00357041">
        <w:t>D</w:t>
      </w:r>
      <w:r w:rsidRPr="007B1016">
        <w:t>2</w:t>
      </w:r>
      <w:r w:rsidR="00C00911">
        <w:t>.</w:t>
      </w:r>
    </w:p>
    <w:p w:rsidR="007B1016" w:rsidP="003A2F39" w:rsidRDefault="007B1016" w14:paraId="1E29AF91" w14:textId="7AE93077">
      <w:pPr>
        <w:pStyle w:val="BodyText"/>
      </w:pPr>
      <w:r w:rsidRPr="007B1016">
        <w:t xml:space="preserve">Next, configure the </w:t>
      </w:r>
      <w:r w:rsidRPr="007B1016">
        <w:rPr>
          <w:b/>
          <w:bCs/>
        </w:rPr>
        <w:t>same IPsec AH authentication parameters</w:t>
      </w:r>
      <w:r w:rsidRPr="007B1016">
        <w:t xml:space="preserve"> on the interface connecting </w:t>
      </w:r>
      <w:r w:rsidR="00357041">
        <w:rPr>
          <w:b/>
          <w:bCs/>
        </w:rPr>
        <w:t>D</w:t>
      </w:r>
      <w:r w:rsidRPr="007B1016">
        <w:rPr>
          <w:b/>
          <w:bCs/>
        </w:rPr>
        <w:t xml:space="preserve">2 to </w:t>
      </w:r>
      <w:r w:rsidR="00357041">
        <w:rPr>
          <w:b/>
          <w:bCs/>
        </w:rPr>
        <w:t>D</w:t>
      </w:r>
      <w:r w:rsidRPr="007B1016">
        <w:rPr>
          <w:b/>
          <w:bCs/>
        </w:rPr>
        <w:t>1</w:t>
      </w:r>
      <w:r w:rsidRPr="007B1016">
        <w:t>.</w:t>
      </w:r>
    </w:p>
    <w:p w:rsidRPr="00B311E6" w:rsidR="007B1016" w:rsidP="007B1016" w:rsidRDefault="00357041" w14:paraId="3C31D29B" w14:textId="020337C0">
      <w:pPr>
        <w:pStyle w:val="CMD"/>
        <w:rPr>
          <w:b/>
          <w:bCs/>
        </w:rPr>
      </w:pPr>
      <w:r>
        <w:t>D</w:t>
      </w:r>
      <w:r w:rsidR="007B1016">
        <w:t xml:space="preserve">2(config)# </w:t>
      </w:r>
      <w:r w:rsidRPr="00B311E6" w:rsidR="007B1016">
        <w:rPr>
          <w:b/>
          <w:bCs/>
        </w:rPr>
        <w:t>interface GigabitEthernet</w:t>
      </w:r>
      <w:r w:rsidRPr="00B311E6">
        <w:rPr>
          <w:b/>
          <w:bCs/>
        </w:rPr>
        <w:t>1</w:t>
      </w:r>
      <w:r w:rsidRPr="00B311E6" w:rsidR="007B1016">
        <w:rPr>
          <w:b/>
          <w:bCs/>
        </w:rPr>
        <w:t>/0/</w:t>
      </w:r>
      <w:r w:rsidRPr="00B311E6">
        <w:rPr>
          <w:b/>
          <w:bCs/>
        </w:rPr>
        <w:t>1</w:t>
      </w:r>
    </w:p>
    <w:p w:rsidR="007B1016" w:rsidP="007B1016" w:rsidRDefault="00357041" w14:paraId="1D8790C9" w14:textId="06D9A95A">
      <w:pPr>
        <w:pStyle w:val="CMD"/>
        <w:rPr>
          <w:b/>
          <w:bCs/>
        </w:rPr>
      </w:pPr>
      <w:r>
        <w:t>D</w:t>
      </w:r>
      <w:r w:rsidR="007B1016">
        <w:t xml:space="preserve">2(config-if)# </w:t>
      </w:r>
      <w:r w:rsidRPr="00B311E6" w:rsidR="007B1016">
        <w:rPr>
          <w:b/>
          <w:bCs/>
        </w:rPr>
        <w:t xml:space="preserve">ospfv3 authentication </w:t>
      </w:r>
      <w:proofErr w:type="spellStart"/>
      <w:r w:rsidRPr="00B311E6" w:rsidR="007B1016">
        <w:rPr>
          <w:b/>
          <w:bCs/>
        </w:rPr>
        <w:t>ipsec</w:t>
      </w:r>
      <w:proofErr w:type="spellEnd"/>
      <w:r w:rsidRPr="00B311E6" w:rsidR="007B1016">
        <w:rPr>
          <w:b/>
          <w:bCs/>
        </w:rPr>
        <w:t xml:space="preserve"> </w:t>
      </w:r>
      <w:proofErr w:type="spellStart"/>
      <w:r w:rsidRPr="00B311E6" w:rsidR="007B1016">
        <w:rPr>
          <w:b/>
          <w:bCs/>
        </w:rPr>
        <w:t>spi</w:t>
      </w:r>
      <w:proofErr w:type="spellEnd"/>
      <w:r w:rsidRPr="00B311E6" w:rsidR="007B1016">
        <w:rPr>
          <w:b/>
          <w:bCs/>
        </w:rPr>
        <w:t xml:space="preserve"> 256 sha1 1234567890123456789012345678901234567890</w:t>
      </w:r>
    </w:p>
    <w:p w:rsidR="00C00911" w:rsidP="00C00911" w:rsidRDefault="00C00911" w14:paraId="0F8DB84C" w14:textId="77777777">
      <w:pPr>
        <w:pStyle w:val="CMDOutput"/>
      </w:pPr>
      <w:r>
        <w:t>*Jan 19 18:31:11.307: %CRYPTO-6-ISAKMP_ON_OFF: ISAKMP is ON</w:t>
      </w:r>
    </w:p>
    <w:p w:rsidR="00C00911" w:rsidP="00C00911" w:rsidRDefault="00C00911" w14:paraId="25D94AD9" w14:textId="77777777">
      <w:pPr>
        <w:pStyle w:val="CMDOutput"/>
      </w:pPr>
      <w:r>
        <w:t xml:space="preserve">*Jan 19 18:31:11.742: %OSPFv3-5-ADJCHG: Process 123, IPv6, </w:t>
      </w:r>
      <w:proofErr w:type="spellStart"/>
      <w:r>
        <w:t>Nbr</w:t>
      </w:r>
      <w:proofErr w:type="spellEnd"/>
      <w:r>
        <w:t xml:space="preserve"> 1.1.1.2 on GigabitEthernet1/0/1 from LOADING to FULL, Loading Done</w:t>
      </w:r>
    </w:p>
    <w:p w:rsidRPr="007B1016" w:rsidR="005B6677" w:rsidP="00C00911" w:rsidRDefault="00C00911" w14:paraId="50529487" w14:textId="0AF63028">
      <w:pPr>
        <w:pStyle w:val="CMDOutput"/>
      </w:pPr>
      <w:r>
        <w:t xml:space="preserve">*Jan 19 18:31:15.738: %OSPFv3-5-ADJCHG: Process 123, IPv4, </w:t>
      </w:r>
      <w:proofErr w:type="spellStart"/>
      <w:r>
        <w:t>Nbr</w:t>
      </w:r>
      <w:proofErr w:type="spellEnd"/>
      <w:r>
        <w:t xml:space="preserve"> 1.1.1.2 on GigabitEthernet1/0/1 from LOADING to FULL, Loading Done</w:t>
      </w:r>
    </w:p>
    <w:p w:rsidR="007B1016" w:rsidP="00C00911" w:rsidRDefault="007B1016" w14:paraId="0A18AE1F" w14:textId="3F12ED0D">
      <w:pPr>
        <w:pStyle w:val="BodyTextL25"/>
      </w:pPr>
      <w:r w:rsidRPr="007B1016">
        <w:t xml:space="preserve">Once authentication is configured on </w:t>
      </w:r>
      <w:r w:rsidR="00B311E6">
        <w:t>D</w:t>
      </w:r>
      <w:r w:rsidRPr="007B1016">
        <w:t xml:space="preserve">2, the OSPFv3 neighbor adjacency between </w:t>
      </w:r>
      <w:r w:rsidR="00B311E6">
        <w:t>D</w:t>
      </w:r>
      <w:r w:rsidRPr="007B1016">
        <w:t xml:space="preserve">1 and </w:t>
      </w:r>
      <w:r w:rsidR="00B311E6">
        <w:t>D</w:t>
      </w:r>
      <w:r w:rsidRPr="007B1016">
        <w:t xml:space="preserve">2 should re-establish for </w:t>
      </w:r>
      <w:r w:rsidRPr="007B1016">
        <w:rPr>
          <w:b/>
          <w:bCs/>
        </w:rPr>
        <w:t>both IPv6 and IPv4 address families</w:t>
      </w:r>
      <w:r w:rsidRPr="007B1016">
        <w:t>.</w:t>
      </w:r>
    </w:p>
    <w:p w:rsidR="007B1016" w:rsidP="00C00911" w:rsidRDefault="007B1016" w14:paraId="4284C28A" w14:textId="0249CA6B">
      <w:pPr>
        <w:pStyle w:val="BodyTextL25"/>
      </w:pPr>
      <w:r w:rsidRPr="007C5D22">
        <w:t>Both routers</w:t>
      </w:r>
      <w:r>
        <w:t xml:space="preserve"> must use:</w:t>
      </w:r>
    </w:p>
    <w:p w:rsidRPr="007B1016" w:rsidR="007B1016" w:rsidP="000564BF" w:rsidRDefault="00532996" w14:paraId="6C285BE5" w14:textId="0F757134">
      <w:pPr>
        <w:pStyle w:val="BulletBody"/>
      </w:pPr>
      <w:r>
        <w:t>T</w:t>
      </w:r>
      <w:r w:rsidRPr="007B1016" w:rsidR="007B1016">
        <w:t xml:space="preserve">he </w:t>
      </w:r>
      <w:r w:rsidRPr="007C5D22" w:rsidR="007B1016">
        <w:t>same SPI value</w:t>
      </w:r>
    </w:p>
    <w:p w:rsidRPr="007B1016" w:rsidR="007B1016" w:rsidP="000564BF" w:rsidRDefault="00532996" w14:paraId="1931827B" w14:textId="2414191D">
      <w:pPr>
        <w:pStyle w:val="BulletBody"/>
      </w:pPr>
      <w:r>
        <w:t>T</w:t>
      </w:r>
      <w:r w:rsidRPr="007B1016" w:rsidR="007B1016">
        <w:t xml:space="preserve">he </w:t>
      </w:r>
      <w:r w:rsidRPr="007C5D22" w:rsidR="007B1016">
        <w:t>same authentication algorithm</w:t>
      </w:r>
    </w:p>
    <w:p w:rsidR="007B1016" w:rsidP="000564BF" w:rsidRDefault="00532996" w14:paraId="5CE18838" w14:textId="4CB899EE">
      <w:pPr>
        <w:pStyle w:val="BulletBody"/>
      </w:pPr>
      <w:r>
        <w:t>T</w:t>
      </w:r>
      <w:r w:rsidRPr="007B1016" w:rsidR="007B1016">
        <w:t xml:space="preserve">he </w:t>
      </w:r>
      <w:r w:rsidRPr="007C5D22" w:rsidR="007B1016">
        <w:t>same key</w:t>
      </w:r>
    </w:p>
    <w:p w:rsidR="007B1016" w:rsidP="00C00911" w:rsidRDefault="007B1016" w14:paraId="552973D2" w14:textId="48D62EC5">
      <w:pPr>
        <w:pStyle w:val="BodyTextL25"/>
      </w:pPr>
      <w:r>
        <w:t>To apply IPsec authentication to an entire area instead, the configuration would be done under the OSPFv3 router process using</w:t>
      </w:r>
      <w:r w:rsidR="009235D0">
        <w:t xml:space="preserve"> the </w:t>
      </w:r>
      <w:r w:rsidRPr="009235D0" w:rsidR="009235D0">
        <w:rPr>
          <w:b/>
          <w:bCs/>
          <w:lang w:val="en"/>
        </w:rPr>
        <w:t>area</w:t>
      </w:r>
      <w:r w:rsidRPr="009235D0" w:rsidR="009235D0">
        <w:rPr>
          <w:lang w:val="en"/>
        </w:rPr>
        <w:t xml:space="preserve"> </w:t>
      </w:r>
      <w:r w:rsidRPr="009235D0" w:rsidR="009235D0">
        <w:rPr>
          <w:b/>
          <w:bCs/>
          <w:i/>
          <w:iCs/>
          <w:lang w:val="en"/>
        </w:rPr>
        <w:t>area-id</w:t>
      </w:r>
      <w:r w:rsidRPr="009235D0" w:rsidR="009235D0">
        <w:rPr>
          <w:lang w:val="en"/>
        </w:rPr>
        <w:t xml:space="preserve"> </w:t>
      </w:r>
      <w:r w:rsidRPr="009235D0" w:rsidR="009235D0">
        <w:rPr>
          <w:b/>
          <w:bCs/>
          <w:lang w:val="en"/>
        </w:rPr>
        <w:t xml:space="preserve">authentication </w:t>
      </w:r>
      <w:proofErr w:type="spellStart"/>
      <w:r w:rsidRPr="009235D0" w:rsidR="009235D0">
        <w:rPr>
          <w:b/>
          <w:bCs/>
          <w:lang w:val="en"/>
        </w:rPr>
        <w:t>ipsec</w:t>
      </w:r>
      <w:proofErr w:type="spellEnd"/>
      <w:r w:rsidRPr="009235D0" w:rsidR="009235D0">
        <w:rPr>
          <w:b/>
          <w:bCs/>
          <w:lang w:val="en"/>
        </w:rPr>
        <w:t xml:space="preserve"> </w:t>
      </w:r>
      <w:proofErr w:type="spellStart"/>
      <w:r w:rsidRPr="009235D0" w:rsidR="009235D0">
        <w:rPr>
          <w:b/>
          <w:bCs/>
          <w:lang w:val="en"/>
        </w:rPr>
        <w:t>spi</w:t>
      </w:r>
      <w:proofErr w:type="spellEnd"/>
      <w:r w:rsidRPr="009235D0" w:rsidR="009235D0">
        <w:rPr>
          <w:b/>
          <w:bCs/>
          <w:lang w:val="en"/>
        </w:rPr>
        <w:t xml:space="preserve"> </w:t>
      </w:r>
      <w:r w:rsidRPr="009235D0" w:rsidR="009235D0">
        <w:rPr>
          <w:lang w:val="en"/>
        </w:rPr>
        <w:t>command</w:t>
      </w:r>
      <w:r w:rsidR="009235D0">
        <w:rPr>
          <w:lang w:val="en"/>
        </w:rPr>
        <w:t>.</w:t>
      </w:r>
    </w:p>
    <w:p w:rsidR="007B1016" w:rsidP="00C00911" w:rsidRDefault="00210D76" w14:paraId="4DE1D9E0" w14:textId="0A4AEAD1">
      <w:pPr>
        <w:pStyle w:val="BodyTextL25"/>
      </w:pPr>
      <w:r w:rsidRPr="00210D76">
        <w:rPr>
          <w:b/>
          <w:bCs/>
        </w:rPr>
        <w:t>Note:</w:t>
      </w:r>
      <w:r w:rsidRPr="00210D76">
        <w:t xml:space="preserve"> When using OSPFv3 with IPsec AH or ESP, SHA-1 is the most commonly supported authentication algorithm across Cisco IOS-XE platforms. Stronger SHA-based algorithms are supported when using the OSPFv3 Authentication Trailer (RFC 7166), which uses key chains instead of IPsec.</w:t>
      </w:r>
    </w:p>
    <w:p w:rsidR="007B1016" w:rsidP="003978C0" w:rsidRDefault="003978C0" w14:paraId="2B8FB64E" w14:textId="163D0A5C">
      <w:pPr>
        <w:pStyle w:val="Heading3"/>
      </w:pPr>
      <w:r>
        <w:t xml:space="preserve">Verify </w:t>
      </w:r>
      <w:r w:rsidR="00555317">
        <w:t>n</w:t>
      </w:r>
      <w:r>
        <w:t xml:space="preserve">eighbor </w:t>
      </w:r>
      <w:r w:rsidR="00555317">
        <w:t>a</w:t>
      </w:r>
      <w:r>
        <w:t xml:space="preserve">djacency and </w:t>
      </w:r>
      <w:r w:rsidR="00555317">
        <w:t>r</w:t>
      </w:r>
      <w:r>
        <w:t xml:space="preserve">eachability after OSPFv3 IPsec AH </w:t>
      </w:r>
      <w:r w:rsidR="00555317">
        <w:t>a</w:t>
      </w:r>
      <w:r>
        <w:t>uthentication</w:t>
      </w:r>
      <w:r w:rsidR="00555317">
        <w:t xml:space="preserve"> is configured.</w:t>
      </w:r>
    </w:p>
    <w:p w:rsidR="007B1016" w:rsidP="003978C0" w:rsidRDefault="003978C0" w14:paraId="2E519C29" w14:textId="61722F08">
      <w:pPr>
        <w:pStyle w:val="SubStepAlpha"/>
      </w:pPr>
      <w:r>
        <w:t>Verify D1's neighbor adjacency was re-established with D2.</w:t>
      </w:r>
    </w:p>
    <w:p w:rsidR="00A4736D" w:rsidP="00555317" w:rsidRDefault="00A4736D" w14:paraId="456149F1" w14:textId="69B52F72">
      <w:pPr>
        <w:pStyle w:val="CMD"/>
      </w:pPr>
      <w:r>
        <w:t xml:space="preserve">D1# </w:t>
      </w:r>
      <w:r w:rsidRPr="00A4736D">
        <w:rPr>
          <w:b/>
          <w:bCs/>
        </w:rPr>
        <w:t>show ospfv3 neighbor</w:t>
      </w:r>
    </w:p>
    <w:p w:rsidR="00A4736D" w:rsidP="00A4736D" w:rsidRDefault="00A4736D" w14:paraId="405E8648" w14:textId="77777777">
      <w:pPr>
        <w:pStyle w:val="CMDOutput"/>
      </w:pPr>
    </w:p>
    <w:p w:rsidR="00A4736D" w:rsidP="00A4736D" w:rsidRDefault="00A4736D" w14:paraId="055248EF" w14:textId="77777777">
      <w:pPr>
        <w:pStyle w:val="CMDOutput"/>
      </w:pPr>
      <w:r>
        <w:t xml:space="preserve">          OSPFv3 123 address-family ipv4 (router-id 1.1.1.2)</w:t>
      </w:r>
    </w:p>
    <w:p w:rsidR="00A4736D" w:rsidP="00A4736D" w:rsidRDefault="00A4736D" w14:paraId="40C4A4F5" w14:textId="77777777">
      <w:pPr>
        <w:pStyle w:val="CMDOutput"/>
      </w:pPr>
    </w:p>
    <w:p w:rsidR="00A4736D" w:rsidP="00A4736D" w:rsidRDefault="00A4736D" w14:paraId="52F92451" w14:textId="77777777">
      <w:pPr>
        <w:pStyle w:val="CMDOutput"/>
      </w:pPr>
      <w:r>
        <w:t>Neighbor ID     Pri   State           Dead Time   Interface ID    Interface</w:t>
      </w:r>
    </w:p>
    <w:p w:rsidR="00A4736D" w:rsidP="00A4736D" w:rsidRDefault="00A4736D" w14:paraId="3AF3250C" w14:textId="77777777">
      <w:pPr>
        <w:pStyle w:val="CMDOutput"/>
      </w:pPr>
      <w:r>
        <w:t>1.1.1.3           0   FULL/  -        00:00:38    9               GigabitEthernet1/0/1</w:t>
      </w:r>
    </w:p>
    <w:p w:rsidR="00A4736D" w:rsidP="00A4736D" w:rsidRDefault="00A4736D" w14:paraId="1CE10D3C" w14:textId="77777777">
      <w:pPr>
        <w:pStyle w:val="CMDOutput"/>
      </w:pPr>
    </w:p>
    <w:p w:rsidR="00A4736D" w:rsidP="00A4736D" w:rsidRDefault="00A4736D" w14:paraId="00C58267" w14:textId="77777777">
      <w:pPr>
        <w:pStyle w:val="CMDOutput"/>
      </w:pPr>
      <w:r>
        <w:t xml:space="preserve">          OSPFv3 123 address-family ipv6 (router-id 1.1.1.2)</w:t>
      </w:r>
    </w:p>
    <w:p w:rsidR="00A4736D" w:rsidP="00A4736D" w:rsidRDefault="00A4736D" w14:paraId="34286776" w14:textId="77777777">
      <w:pPr>
        <w:pStyle w:val="CMDOutput"/>
      </w:pPr>
    </w:p>
    <w:p w:rsidR="00A4736D" w:rsidP="00A4736D" w:rsidRDefault="00A4736D" w14:paraId="0D15DCA2" w14:textId="77777777">
      <w:pPr>
        <w:pStyle w:val="CMDOutput"/>
      </w:pPr>
      <w:r>
        <w:t>Neighbor ID     Pri   State           Dead Time   Interface ID    Interface</w:t>
      </w:r>
    </w:p>
    <w:p w:rsidR="00A4736D" w:rsidP="00A4736D" w:rsidRDefault="00A4736D" w14:paraId="1ABDEBC3" w14:textId="77777777">
      <w:pPr>
        <w:pStyle w:val="CMDOutput"/>
      </w:pPr>
      <w:r>
        <w:t>1.1.1.3           0   FULL/  -        00:00:37    9               GigabitEthernet1/0/1</w:t>
      </w:r>
    </w:p>
    <w:p w:rsidR="003978C0" w:rsidP="003978C0" w:rsidRDefault="003978C0" w14:paraId="68D54C7C" w14:textId="3E29978B">
      <w:pPr>
        <w:pStyle w:val="SubStepAlpha"/>
      </w:pPr>
      <w:r>
        <w:t>Verify D1's reachability to the remote IPv4 network on D2.</w:t>
      </w:r>
    </w:p>
    <w:p w:rsidR="00A4736D" w:rsidP="00555317" w:rsidRDefault="00A4736D" w14:paraId="43B5A783" w14:textId="5DA9FAC3">
      <w:pPr>
        <w:pStyle w:val="CMD"/>
      </w:pPr>
      <w:r>
        <w:t xml:space="preserve">D1# </w:t>
      </w:r>
      <w:r w:rsidRPr="00555317">
        <w:rPr>
          <w:b/>
          <w:bCs/>
        </w:rPr>
        <w:t>show ip route ospfv3 | begin Gateway</w:t>
      </w:r>
    </w:p>
    <w:p w:rsidR="00A4736D" w:rsidP="00A4736D" w:rsidRDefault="00A4736D" w14:paraId="2AE835CA" w14:textId="77777777">
      <w:pPr>
        <w:pStyle w:val="CMDOutput"/>
        <w:tabs>
          <w:tab w:val="left" w:pos="3403"/>
        </w:tabs>
      </w:pPr>
      <w:r>
        <w:t>Gateway of last resort is not set</w:t>
      </w:r>
    </w:p>
    <w:p w:rsidR="00A4736D" w:rsidP="00A4736D" w:rsidRDefault="00A4736D" w14:paraId="2964611F" w14:textId="77777777">
      <w:pPr>
        <w:pStyle w:val="CMDOutput"/>
        <w:tabs>
          <w:tab w:val="left" w:pos="3403"/>
        </w:tabs>
      </w:pPr>
    </w:p>
    <w:p w:rsidR="00A4736D" w:rsidP="00A4736D" w:rsidRDefault="00A4736D" w14:paraId="0AEEBAD5" w14:textId="77777777">
      <w:pPr>
        <w:pStyle w:val="CMDOutput"/>
        <w:tabs>
          <w:tab w:val="left" w:pos="3403"/>
        </w:tabs>
      </w:pPr>
      <w:r>
        <w:t xml:space="preserve">      172.16.0.0/16 is variably </w:t>
      </w:r>
      <w:proofErr w:type="spellStart"/>
      <w:r>
        <w:t>subnetted</w:t>
      </w:r>
      <w:proofErr w:type="spellEnd"/>
      <w:r>
        <w:t>, 7 subnets, 3 masks</w:t>
      </w:r>
    </w:p>
    <w:p w:rsidR="00A4736D" w:rsidP="00A4736D" w:rsidRDefault="00A4736D" w14:paraId="03822552" w14:textId="77777777">
      <w:pPr>
        <w:pStyle w:val="CMDOutput"/>
        <w:tabs>
          <w:tab w:val="left" w:pos="3403"/>
        </w:tabs>
      </w:pPr>
      <w:r>
        <w:t>O        172.16.10.0/24 [110/2] via 172.16.1.2, 01:11:00, GigabitEthernet1/0/1</w:t>
      </w:r>
    </w:p>
    <w:p w:rsidR="003978C0" w:rsidP="003978C0" w:rsidRDefault="003978C0" w14:paraId="4E29DF75" w14:textId="27EBAEB2">
      <w:pPr>
        <w:pStyle w:val="SubStepAlpha"/>
      </w:pPr>
      <w:r>
        <w:t>Verify D1's reachability to the remote IPv6 network on D2.</w:t>
      </w:r>
    </w:p>
    <w:p w:rsidRPr="00167BA3" w:rsidR="00167BA3" w:rsidP="00167BA3" w:rsidRDefault="00167BA3" w14:paraId="543BDD35" w14:textId="77777777">
      <w:pPr>
        <w:pStyle w:val="CMD"/>
      </w:pPr>
      <w:r w:rsidRPr="00167BA3">
        <w:t xml:space="preserve">D1# </w:t>
      </w:r>
      <w:r w:rsidRPr="00167BA3">
        <w:rPr>
          <w:b/>
          <w:bCs/>
        </w:rPr>
        <w:t>show ipv6 route ospf | begin 2001</w:t>
      </w:r>
    </w:p>
    <w:p w:rsidRPr="00167BA3" w:rsidR="00167BA3" w:rsidP="00167BA3" w:rsidRDefault="00167BA3" w14:paraId="17A21A77" w14:textId="77777777">
      <w:pPr>
        <w:pStyle w:val="CMDOutput"/>
      </w:pPr>
      <w:r w:rsidRPr="00167BA3">
        <w:t>O   2001:DB8:ACAD:A010::/64 [110/2]</w:t>
      </w:r>
    </w:p>
    <w:p w:rsidR="003978C0" w:rsidP="00167BA3" w:rsidRDefault="00167BA3" w14:paraId="16AC52AC" w14:textId="40DE0366">
      <w:pPr>
        <w:pStyle w:val="CMDOutput"/>
      </w:pPr>
      <w:r w:rsidRPr="00167BA3">
        <w:t xml:space="preserve">     via FE80::D2:1, GigabitEthernet1/0/1</w:t>
      </w:r>
    </w:p>
    <w:p w:rsidR="006C5AE4" w:rsidP="006C5AE4" w:rsidRDefault="006C5AE4" w14:paraId="0A96BBE7" w14:textId="03A5B099">
      <w:pPr>
        <w:pStyle w:val="Heading3"/>
      </w:pPr>
      <w:r>
        <w:t xml:space="preserve">Verify </w:t>
      </w:r>
      <w:r w:rsidRPr="000F6E38">
        <w:t xml:space="preserve">OSPFv3 IPsec AH </w:t>
      </w:r>
      <w:r>
        <w:t>a</w:t>
      </w:r>
      <w:r w:rsidRPr="000F6E38">
        <w:t>uthentication</w:t>
      </w:r>
      <w:r>
        <w:t xml:space="preserve"> </w:t>
      </w:r>
      <w:r w:rsidR="00431695">
        <w:t xml:space="preserve">using the show crypto </w:t>
      </w:r>
      <w:proofErr w:type="spellStart"/>
      <w:r w:rsidR="00431695">
        <w:t>ipsec</w:t>
      </w:r>
      <w:proofErr w:type="spellEnd"/>
      <w:r w:rsidR="00431695">
        <w:t xml:space="preserve"> </w:t>
      </w:r>
      <w:proofErr w:type="spellStart"/>
      <w:r w:rsidR="00431695">
        <w:t>sa</w:t>
      </w:r>
      <w:proofErr w:type="spellEnd"/>
      <w:r w:rsidR="00431695">
        <w:t xml:space="preserve"> command.</w:t>
      </w:r>
    </w:p>
    <w:p w:rsidR="006C5AE4" w:rsidP="006C5AE4" w:rsidRDefault="006C5AE4" w14:paraId="53B33634" w14:textId="77777777">
      <w:pPr>
        <w:pStyle w:val="BodyText"/>
      </w:pPr>
      <w:r w:rsidRPr="00807406">
        <w:t xml:space="preserve">The </w:t>
      </w:r>
      <w:r w:rsidRPr="00807406">
        <w:rPr>
          <w:b/>
          <w:bCs/>
        </w:rPr>
        <w:t xml:space="preserve">show crypto </w:t>
      </w:r>
      <w:proofErr w:type="spellStart"/>
      <w:r w:rsidRPr="00807406">
        <w:rPr>
          <w:b/>
          <w:bCs/>
        </w:rPr>
        <w:t>ipsec</w:t>
      </w:r>
      <w:proofErr w:type="spellEnd"/>
      <w:r w:rsidRPr="00807406">
        <w:rPr>
          <w:b/>
          <w:bCs/>
        </w:rPr>
        <w:t xml:space="preserve"> </w:t>
      </w:r>
      <w:proofErr w:type="spellStart"/>
      <w:r w:rsidRPr="00807406">
        <w:rPr>
          <w:b/>
          <w:bCs/>
        </w:rPr>
        <w:t>sa</w:t>
      </w:r>
      <w:proofErr w:type="spellEnd"/>
      <w:r w:rsidRPr="00807406">
        <w:t xml:space="preserve"> command confirms that IPsec Authentication Header (AH) is actively protecting OSPFv3 routing exchanges on the D1–D2 link.</w:t>
      </w:r>
    </w:p>
    <w:p w:rsidR="006C5AE4" w:rsidP="006C5AE4" w:rsidRDefault="006C5AE4" w14:paraId="1D3345F4" w14:textId="77777777">
      <w:pPr>
        <w:pStyle w:val="CMD"/>
      </w:pPr>
      <w:r>
        <w:t xml:space="preserve">D1# </w:t>
      </w:r>
      <w:r w:rsidRPr="00167BA3">
        <w:rPr>
          <w:b/>
          <w:bCs/>
        </w:rPr>
        <w:t xml:space="preserve">show crypto </w:t>
      </w:r>
      <w:proofErr w:type="spellStart"/>
      <w:r w:rsidRPr="00167BA3">
        <w:rPr>
          <w:b/>
          <w:bCs/>
        </w:rPr>
        <w:t>ipsec</w:t>
      </w:r>
      <w:proofErr w:type="spellEnd"/>
      <w:r w:rsidRPr="00167BA3">
        <w:rPr>
          <w:b/>
          <w:bCs/>
        </w:rPr>
        <w:t xml:space="preserve"> </w:t>
      </w:r>
      <w:proofErr w:type="spellStart"/>
      <w:r w:rsidRPr="00167BA3">
        <w:rPr>
          <w:b/>
          <w:bCs/>
        </w:rPr>
        <w:t>sa</w:t>
      </w:r>
      <w:proofErr w:type="spellEnd"/>
    </w:p>
    <w:p w:rsidR="006C5AE4" w:rsidP="006C5AE4" w:rsidRDefault="006C5AE4" w14:paraId="530F6C0B" w14:textId="77777777">
      <w:pPr>
        <w:pStyle w:val="CMDOutput"/>
      </w:pPr>
    </w:p>
    <w:p w:rsidR="006C5AE4" w:rsidP="006C5AE4" w:rsidRDefault="006C5AE4" w14:paraId="11B0CA00" w14:textId="77777777">
      <w:pPr>
        <w:pStyle w:val="CMDOutput"/>
      </w:pPr>
      <w:r>
        <w:t>interface: GigabitEthernet1/0/1</w:t>
      </w:r>
    </w:p>
    <w:p w:rsidR="006C5AE4" w:rsidP="006C5AE4" w:rsidRDefault="006C5AE4" w14:paraId="464219F9" w14:textId="77777777">
      <w:pPr>
        <w:pStyle w:val="CMDOutput"/>
      </w:pPr>
      <w:r>
        <w:t xml:space="preserve">    Crypto map tag: GigabitEthernet1/0/1-OSPF-MAP, local </w:t>
      </w:r>
      <w:proofErr w:type="spellStart"/>
      <w:r>
        <w:t>addr</w:t>
      </w:r>
      <w:proofErr w:type="spellEnd"/>
      <w:r>
        <w:t xml:space="preserve"> FE80::D1:1</w:t>
      </w:r>
    </w:p>
    <w:p w:rsidR="006C5AE4" w:rsidP="006C5AE4" w:rsidRDefault="006C5AE4" w14:paraId="70EB333B" w14:textId="77777777">
      <w:pPr>
        <w:pStyle w:val="CMDOutput"/>
      </w:pPr>
    </w:p>
    <w:p w:rsidR="006C5AE4" w:rsidP="006C5AE4" w:rsidRDefault="006C5AE4" w14:paraId="0A194D1B" w14:textId="77777777">
      <w:pPr>
        <w:pStyle w:val="CMDOutput"/>
      </w:pPr>
      <w:r>
        <w:t xml:space="preserve">   </w:t>
      </w:r>
      <w:r w:rsidRPr="00807406">
        <w:rPr>
          <w:highlight w:val="yellow"/>
        </w:rPr>
        <w:t>IPsecv6 policy name: OSPFv3-256</w:t>
      </w:r>
    </w:p>
    <w:p w:rsidR="006C5AE4" w:rsidP="006C5AE4" w:rsidRDefault="006C5AE4" w14:paraId="07AFC33A" w14:textId="77777777">
      <w:pPr>
        <w:pStyle w:val="CMDOutput"/>
      </w:pPr>
    </w:p>
    <w:p w:rsidR="006C5AE4" w:rsidP="006C5AE4" w:rsidRDefault="006C5AE4" w14:paraId="7CE1474E" w14:textId="77777777">
      <w:pPr>
        <w:pStyle w:val="CMDOutput"/>
      </w:pPr>
      <w:r>
        <w:t xml:space="preserve">   protected </w:t>
      </w:r>
      <w:proofErr w:type="spellStart"/>
      <w:r>
        <w:t>vrf</w:t>
      </w:r>
      <w:proofErr w:type="spellEnd"/>
      <w:r>
        <w:t>: (none)</w:t>
      </w:r>
    </w:p>
    <w:p w:rsidR="006C5AE4" w:rsidP="006C5AE4" w:rsidRDefault="006C5AE4" w14:paraId="6979873A" w14:textId="77777777">
      <w:pPr>
        <w:pStyle w:val="CMDOutput"/>
      </w:pPr>
      <w:r>
        <w:t xml:space="preserve">   local  ident (</w:t>
      </w:r>
      <w:proofErr w:type="spellStart"/>
      <w:r>
        <w:t>addr</w:t>
      </w:r>
      <w:proofErr w:type="spellEnd"/>
      <w:r>
        <w:t>/mask/</w:t>
      </w:r>
      <w:proofErr w:type="spellStart"/>
      <w:r>
        <w:t>prot</w:t>
      </w:r>
      <w:proofErr w:type="spellEnd"/>
      <w:r>
        <w:t>/port): (FE80::/10/89/0)</w:t>
      </w:r>
    </w:p>
    <w:p w:rsidR="006C5AE4" w:rsidP="006C5AE4" w:rsidRDefault="006C5AE4" w14:paraId="76459AB4" w14:textId="77777777">
      <w:pPr>
        <w:pStyle w:val="CMDOutput"/>
      </w:pPr>
      <w:r>
        <w:t xml:space="preserve">   remote ident (</w:t>
      </w:r>
      <w:proofErr w:type="spellStart"/>
      <w:r>
        <w:t>addr</w:t>
      </w:r>
      <w:proofErr w:type="spellEnd"/>
      <w:r>
        <w:t>/mask/</w:t>
      </w:r>
      <w:proofErr w:type="spellStart"/>
      <w:r>
        <w:t>prot</w:t>
      </w:r>
      <w:proofErr w:type="spellEnd"/>
      <w:r>
        <w:t>/port): (::/0/89/0)</w:t>
      </w:r>
    </w:p>
    <w:p w:rsidR="006C5AE4" w:rsidP="006C5AE4" w:rsidRDefault="006C5AE4" w14:paraId="674CD50A" w14:textId="77777777">
      <w:pPr>
        <w:pStyle w:val="CMDOutput"/>
      </w:pPr>
      <w:r>
        <w:t xml:space="preserve">   </w:t>
      </w:r>
      <w:proofErr w:type="spellStart"/>
      <w:r>
        <w:t>current_peer</w:t>
      </w:r>
      <w:proofErr w:type="spellEnd"/>
      <w:r>
        <w:t xml:space="preserve"> FF02::5 port 500</w:t>
      </w:r>
    </w:p>
    <w:p w:rsidR="006C5AE4" w:rsidP="006C5AE4" w:rsidRDefault="006C5AE4" w14:paraId="0995BEF9" w14:textId="77777777">
      <w:pPr>
        <w:pStyle w:val="CMDOutput"/>
      </w:pPr>
      <w:r>
        <w:t xml:space="preserve">     PERMIT, flags={</w:t>
      </w:r>
      <w:proofErr w:type="spellStart"/>
      <w:r>
        <w:t>origin_is_acl</w:t>
      </w:r>
      <w:proofErr w:type="spellEnd"/>
      <w:r>
        <w:t>,}</w:t>
      </w:r>
    </w:p>
    <w:p w:rsidR="006C5AE4" w:rsidP="006C5AE4" w:rsidRDefault="006C5AE4" w14:paraId="50CBFDDE" w14:textId="77777777">
      <w:pPr>
        <w:pStyle w:val="CMDOutput"/>
      </w:pPr>
      <w:r>
        <w:t xml:space="preserve">    #pkts </w:t>
      </w:r>
      <w:proofErr w:type="spellStart"/>
      <w:r>
        <w:t>encaps</w:t>
      </w:r>
      <w:proofErr w:type="spellEnd"/>
      <w:r>
        <w:t xml:space="preserve">: 143, #pkts encrypt: 143, </w:t>
      </w:r>
      <w:r w:rsidRPr="00D05073">
        <w:rPr>
          <w:highlight w:val="yellow"/>
        </w:rPr>
        <w:t>#pkts digest: 143</w:t>
      </w:r>
    </w:p>
    <w:p w:rsidR="006C5AE4" w:rsidP="006C5AE4" w:rsidRDefault="006C5AE4" w14:paraId="3CD71C51" w14:textId="77777777">
      <w:pPr>
        <w:pStyle w:val="CMDOutput"/>
      </w:pPr>
      <w:r>
        <w:t xml:space="preserve">    #pkts </w:t>
      </w:r>
      <w:proofErr w:type="spellStart"/>
      <w:r>
        <w:t>decaps</w:t>
      </w:r>
      <w:proofErr w:type="spellEnd"/>
      <w:r>
        <w:t xml:space="preserve">: 143, #pkts decrypt: 143, </w:t>
      </w:r>
      <w:r w:rsidRPr="00D05073">
        <w:rPr>
          <w:highlight w:val="yellow"/>
        </w:rPr>
        <w:t>#pkts verify: 143</w:t>
      </w:r>
    </w:p>
    <w:p w:rsidR="006C5AE4" w:rsidP="006C5AE4" w:rsidRDefault="006C5AE4" w14:paraId="23663422" w14:textId="77777777">
      <w:pPr>
        <w:pStyle w:val="CMDOutput"/>
      </w:pPr>
      <w:r>
        <w:t xml:space="preserve">    #pkts compressed: 0, #pkts decompressed: 0</w:t>
      </w:r>
    </w:p>
    <w:p w:rsidR="006C5AE4" w:rsidP="006C5AE4" w:rsidRDefault="006C5AE4" w14:paraId="22EAB4A0" w14:textId="77777777">
      <w:pPr>
        <w:pStyle w:val="CMDOutput"/>
      </w:pPr>
      <w:r>
        <w:t xml:space="preserve">    #pkts not compressed: 0, #pkts </w:t>
      </w:r>
      <w:proofErr w:type="spellStart"/>
      <w:r>
        <w:t>compr</w:t>
      </w:r>
      <w:proofErr w:type="spellEnd"/>
      <w:r>
        <w:t>. failed: 0</w:t>
      </w:r>
    </w:p>
    <w:p w:rsidR="006C5AE4" w:rsidP="006C5AE4" w:rsidRDefault="006C5AE4" w14:paraId="2120216A" w14:textId="77777777">
      <w:pPr>
        <w:pStyle w:val="CMDOutput"/>
      </w:pPr>
      <w:r>
        <w:t xml:space="preserve">    #pkts not decompressed: 0, #pkts decompress failed: 0</w:t>
      </w:r>
    </w:p>
    <w:p w:rsidRPr="00D05073" w:rsidR="006C5AE4" w:rsidP="006C5AE4" w:rsidRDefault="006C5AE4" w14:paraId="68AE9754" w14:textId="77777777">
      <w:pPr>
        <w:pStyle w:val="CMDOutput"/>
      </w:pPr>
      <w:r>
        <w:t xml:space="preserve">    </w:t>
      </w:r>
      <w:r w:rsidRPr="00D05073">
        <w:rPr>
          <w:highlight w:val="yellow"/>
        </w:rPr>
        <w:t>#send errors 0, #recv errors 0</w:t>
      </w:r>
    </w:p>
    <w:p w:rsidR="006C5AE4" w:rsidP="006C5AE4" w:rsidRDefault="006C5AE4" w14:paraId="0CF057B9" w14:textId="77777777">
      <w:pPr>
        <w:pStyle w:val="CMDOutput"/>
      </w:pPr>
    </w:p>
    <w:p w:rsidR="006C5AE4" w:rsidP="006C5AE4" w:rsidRDefault="006C5AE4" w14:paraId="7B61FE63" w14:textId="77777777">
      <w:pPr>
        <w:pStyle w:val="CMDOutput"/>
      </w:pPr>
      <w:r>
        <w:t xml:space="preserve">     </w:t>
      </w:r>
      <w:r w:rsidRPr="00807406">
        <w:rPr>
          <w:highlight w:val="yellow"/>
        </w:rPr>
        <w:t xml:space="preserve">local crypto </w:t>
      </w:r>
      <w:proofErr w:type="spellStart"/>
      <w:r w:rsidRPr="00807406">
        <w:rPr>
          <w:highlight w:val="yellow"/>
        </w:rPr>
        <w:t>endpt</w:t>
      </w:r>
      <w:proofErr w:type="spellEnd"/>
      <w:r w:rsidRPr="00807406">
        <w:rPr>
          <w:highlight w:val="yellow"/>
        </w:rPr>
        <w:t>.: FE80::D1:1</w:t>
      </w:r>
      <w:r>
        <w:t>,</w:t>
      </w:r>
    </w:p>
    <w:p w:rsidR="006C5AE4" w:rsidP="006C5AE4" w:rsidRDefault="006C5AE4" w14:paraId="79692648" w14:textId="77777777">
      <w:pPr>
        <w:pStyle w:val="CMDOutput"/>
      </w:pPr>
      <w:r>
        <w:t xml:space="preserve">     </w:t>
      </w:r>
      <w:r w:rsidRPr="00807406">
        <w:rPr>
          <w:highlight w:val="yellow"/>
        </w:rPr>
        <w:t xml:space="preserve">remote crypto </w:t>
      </w:r>
      <w:proofErr w:type="spellStart"/>
      <w:r w:rsidRPr="00807406">
        <w:rPr>
          <w:highlight w:val="yellow"/>
        </w:rPr>
        <w:t>endpt</w:t>
      </w:r>
      <w:proofErr w:type="spellEnd"/>
      <w:r w:rsidRPr="00807406">
        <w:rPr>
          <w:highlight w:val="yellow"/>
        </w:rPr>
        <w:t>.: FF02::5</w:t>
      </w:r>
    </w:p>
    <w:p w:rsidR="006C5AE4" w:rsidP="006C5AE4" w:rsidRDefault="006C5AE4" w14:paraId="51EE7DFC" w14:textId="77777777">
      <w:pPr>
        <w:pStyle w:val="CMDOutput"/>
      </w:pPr>
      <w:r>
        <w:t xml:space="preserve">     plaintext </w:t>
      </w:r>
      <w:proofErr w:type="spellStart"/>
      <w:r>
        <w:t>mtu</w:t>
      </w:r>
      <w:proofErr w:type="spellEnd"/>
      <w:r>
        <w:t xml:space="preserve"> 1476, path </w:t>
      </w:r>
      <w:proofErr w:type="spellStart"/>
      <w:r>
        <w:t>mtu</w:t>
      </w:r>
      <w:proofErr w:type="spellEnd"/>
      <w:r>
        <w:t xml:space="preserve"> 1500, ipv6 </w:t>
      </w:r>
      <w:proofErr w:type="spellStart"/>
      <w:r>
        <w:t>mtu</w:t>
      </w:r>
      <w:proofErr w:type="spellEnd"/>
      <w:r>
        <w:t xml:space="preserve"> 1500, ipv6 </w:t>
      </w:r>
      <w:proofErr w:type="spellStart"/>
      <w:r>
        <w:t>mtu</w:t>
      </w:r>
      <w:proofErr w:type="spellEnd"/>
      <w:r>
        <w:t xml:space="preserve"> </w:t>
      </w:r>
      <w:proofErr w:type="spellStart"/>
      <w:r>
        <w:t>idb</w:t>
      </w:r>
      <w:proofErr w:type="spellEnd"/>
      <w:r>
        <w:t xml:space="preserve"> GigabitEthernet1/0/1</w:t>
      </w:r>
    </w:p>
    <w:p w:rsidRPr="00807406" w:rsidR="006C5AE4" w:rsidP="006C5AE4" w:rsidRDefault="006C5AE4" w14:paraId="456400B1" w14:textId="77777777">
      <w:pPr>
        <w:pStyle w:val="CMDOutput"/>
      </w:pPr>
      <w:r>
        <w:t xml:space="preserve">     </w:t>
      </w:r>
      <w:r w:rsidRPr="00807406">
        <w:rPr>
          <w:highlight w:val="yellow"/>
        </w:rPr>
        <w:t xml:space="preserve">current outbound </w:t>
      </w:r>
      <w:proofErr w:type="spellStart"/>
      <w:r w:rsidRPr="00807406">
        <w:rPr>
          <w:highlight w:val="yellow"/>
        </w:rPr>
        <w:t>spi</w:t>
      </w:r>
      <w:proofErr w:type="spellEnd"/>
      <w:r w:rsidRPr="00807406">
        <w:rPr>
          <w:highlight w:val="yellow"/>
        </w:rPr>
        <w:t>: 0x100(256)</w:t>
      </w:r>
    </w:p>
    <w:p w:rsidR="006C5AE4" w:rsidP="006C5AE4" w:rsidRDefault="006C5AE4" w14:paraId="287B5F78" w14:textId="77777777">
      <w:pPr>
        <w:pStyle w:val="CMDOutput"/>
      </w:pPr>
      <w:r>
        <w:t xml:space="preserve">     PFS (Y/N): N, DH group: none</w:t>
      </w:r>
    </w:p>
    <w:p w:rsidR="006C5AE4" w:rsidP="006C5AE4" w:rsidRDefault="006C5AE4" w14:paraId="200A37EB" w14:textId="77777777">
      <w:pPr>
        <w:pStyle w:val="CMDOutput"/>
      </w:pPr>
    </w:p>
    <w:p w:rsidR="006C5AE4" w:rsidP="006C5AE4" w:rsidRDefault="006C5AE4" w14:paraId="430FE420" w14:textId="77777777">
      <w:pPr>
        <w:pStyle w:val="CMDOutput"/>
      </w:pPr>
      <w:r>
        <w:t xml:space="preserve">     inbound </w:t>
      </w:r>
      <w:proofErr w:type="spellStart"/>
      <w:r>
        <w:t>esp</w:t>
      </w:r>
      <w:proofErr w:type="spellEnd"/>
      <w:r>
        <w:t xml:space="preserve"> </w:t>
      </w:r>
      <w:proofErr w:type="spellStart"/>
      <w:r>
        <w:t>sas</w:t>
      </w:r>
      <w:proofErr w:type="spellEnd"/>
      <w:r>
        <w:t>:</w:t>
      </w:r>
    </w:p>
    <w:p w:rsidR="006C5AE4" w:rsidP="006C5AE4" w:rsidRDefault="006C5AE4" w14:paraId="53AF6A7A" w14:textId="77777777">
      <w:pPr>
        <w:pStyle w:val="CMDOutput"/>
      </w:pPr>
    </w:p>
    <w:p w:rsidR="006C5AE4" w:rsidP="006C5AE4" w:rsidRDefault="006C5AE4" w14:paraId="0B94B5C5" w14:textId="77777777">
      <w:pPr>
        <w:pStyle w:val="CMDOutput"/>
      </w:pPr>
      <w:r>
        <w:t xml:space="preserve">     inbound ah </w:t>
      </w:r>
      <w:proofErr w:type="spellStart"/>
      <w:r>
        <w:t>sas</w:t>
      </w:r>
      <w:proofErr w:type="spellEnd"/>
      <w:r>
        <w:t>:</w:t>
      </w:r>
    </w:p>
    <w:p w:rsidR="006C5AE4" w:rsidP="006C5AE4" w:rsidRDefault="006C5AE4" w14:paraId="630E0C2C" w14:textId="77777777">
      <w:pPr>
        <w:pStyle w:val="CMDOutput"/>
      </w:pPr>
      <w:r>
        <w:t xml:space="preserve">      </w:t>
      </w:r>
      <w:proofErr w:type="spellStart"/>
      <w:r>
        <w:t>spi</w:t>
      </w:r>
      <w:proofErr w:type="spellEnd"/>
      <w:r>
        <w:t>: 0x100(256)</w:t>
      </w:r>
    </w:p>
    <w:p w:rsidR="006C5AE4" w:rsidP="006C5AE4" w:rsidRDefault="006C5AE4" w14:paraId="2CF5EA5F" w14:textId="77777777">
      <w:pPr>
        <w:pStyle w:val="CMDOutput"/>
      </w:pPr>
      <w:r>
        <w:t xml:space="preserve">        </w:t>
      </w:r>
      <w:r w:rsidRPr="00807406">
        <w:rPr>
          <w:highlight w:val="yellow"/>
        </w:rPr>
        <w:t>transform: ah-sha-hmac</w:t>
      </w:r>
      <w:r>
        <w:t xml:space="preserve"> ,</w:t>
      </w:r>
    </w:p>
    <w:p w:rsidR="006C5AE4" w:rsidP="006C5AE4" w:rsidRDefault="006C5AE4" w14:paraId="712D180C" w14:textId="77777777">
      <w:pPr>
        <w:pStyle w:val="CMDOutput"/>
      </w:pPr>
      <w:r>
        <w:lastRenderedPageBreak/>
        <w:t xml:space="preserve">        in use settings ={Transport, }</w:t>
      </w:r>
    </w:p>
    <w:p w:rsidR="006C5AE4" w:rsidP="006C5AE4" w:rsidRDefault="006C5AE4" w14:paraId="6A0086E2" w14:textId="77777777">
      <w:pPr>
        <w:pStyle w:val="CMDOutput"/>
      </w:pPr>
      <w:r>
        <w:t xml:space="preserve">        conn id: 1, </w:t>
      </w:r>
      <w:proofErr w:type="spellStart"/>
      <w:r>
        <w:t>flow_id</w:t>
      </w:r>
      <w:proofErr w:type="spellEnd"/>
      <w:r>
        <w:t xml:space="preserve">: SW:1, </w:t>
      </w:r>
      <w:proofErr w:type="spellStart"/>
      <w:r>
        <w:t>sibling_flags</w:t>
      </w:r>
      <w:proofErr w:type="spellEnd"/>
      <w:r>
        <w:t xml:space="preserve"> FFFFFFFF80000011, crypto map: GigabitEthernet1/0/1-OSPF-MAP, initiator : False</w:t>
      </w:r>
    </w:p>
    <w:p w:rsidR="006C5AE4" w:rsidP="006C5AE4" w:rsidRDefault="006C5AE4" w14:paraId="31437620" w14:textId="77777777">
      <w:pPr>
        <w:pStyle w:val="CMDOutput"/>
      </w:pPr>
      <w:r>
        <w:t xml:space="preserve">        </w:t>
      </w:r>
      <w:proofErr w:type="spellStart"/>
      <w:r>
        <w:t>sa</w:t>
      </w:r>
      <w:proofErr w:type="spellEnd"/>
      <w:r>
        <w:t xml:space="preserve"> timing: remaining key lifetime (sec): 0</w:t>
      </w:r>
    </w:p>
    <w:p w:rsidR="006C5AE4" w:rsidP="006C5AE4" w:rsidRDefault="006C5AE4" w14:paraId="0417844B" w14:textId="77777777">
      <w:pPr>
        <w:pStyle w:val="CMDOutput"/>
      </w:pPr>
      <w:r>
        <w:t xml:space="preserve">        Kilobyte Volume Rekey has been disabled</w:t>
      </w:r>
    </w:p>
    <w:p w:rsidR="006C5AE4" w:rsidP="006C5AE4" w:rsidRDefault="006C5AE4" w14:paraId="153ADC7C" w14:textId="77777777">
      <w:pPr>
        <w:pStyle w:val="CMDOutput"/>
      </w:pPr>
      <w:r>
        <w:t xml:space="preserve">        replay detection support: N</w:t>
      </w:r>
    </w:p>
    <w:p w:rsidR="006C5AE4" w:rsidP="006C5AE4" w:rsidRDefault="006C5AE4" w14:paraId="0E292D1C" w14:textId="77777777">
      <w:pPr>
        <w:pStyle w:val="CMDOutput"/>
      </w:pPr>
      <w:r>
        <w:t xml:space="preserve">        Status: ACTIVE(ACTIVE)</w:t>
      </w:r>
    </w:p>
    <w:p w:rsidR="006C5AE4" w:rsidP="006C5AE4" w:rsidRDefault="006C5AE4" w14:paraId="5CB43727" w14:textId="77777777">
      <w:pPr>
        <w:pStyle w:val="CMDOutput"/>
      </w:pPr>
    </w:p>
    <w:p w:rsidR="006C5AE4" w:rsidP="006C5AE4" w:rsidRDefault="006C5AE4" w14:paraId="08B4C4EA" w14:textId="77777777">
      <w:pPr>
        <w:pStyle w:val="CMDOutput"/>
      </w:pPr>
      <w:r>
        <w:t xml:space="preserve">     inbound </w:t>
      </w:r>
      <w:proofErr w:type="spellStart"/>
      <w:r>
        <w:t>pcp</w:t>
      </w:r>
      <w:proofErr w:type="spellEnd"/>
      <w:r>
        <w:t xml:space="preserve"> </w:t>
      </w:r>
      <w:proofErr w:type="spellStart"/>
      <w:r>
        <w:t>sas</w:t>
      </w:r>
      <w:proofErr w:type="spellEnd"/>
      <w:r>
        <w:t>:</w:t>
      </w:r>
    </w:p>
    <w:p w:rsidR="006C5AE4" w:rsidP="006C5AE4" w:rsidRDefault="006C5AE4" w14:paraId="19F2EE25" w14:textId="77777777">
      <w:pPr>
        <w:pStyle w:val="CMDOutput"/>
      </w:pPr>
    </w:p>
    <w:p w:rsidR="006C5AE4" w:rsidP="006C5AE4" w:rsidRDefault="006C5AE4" w14:paraId="17A6D092" w14:textId="77777777">
      <w:pPr>
        <w:pStyle w:val="CMDOutput"/>
      </w:pPr>
      <w:r>
        <w:t xml:space="preserve">     outbound </w:t>
      </w:r>
      <w:proofErr w:type="spellStart"/>
      <w:r>
        <w:t>esp</w:t>
      </w:r>
      <w:proofErr w:type="spellEnd"/>
      <w:r>
        <w:t xml:space="preserve"> </w:t>
      </w:r>
      <w:proofErr w:type="spellStart"/>
      <w:r>
        <w:t>sas</w:t>
      </w:r>
      <w:proofErr w:type="spellEnd"/>
      <w:r>
        <w:t>:</w:t>
      </w:r>
    </w:p>
    <w:p w:rsidR="006C5AE4" w:rsidP="006C5AE4" w:rsidRDefault="006C5AE4" w14:paraId="759C1D52" w14:textId="77777777">
      <w:pPr>
        <w:pStyle w:val="CMDOutput"/>
      </w:pPr>
    </w:p>
    <w:p w:rsidR="006C5AE4" w:rsidP="006C5AE4" w:rsidRDefault="006C5AE4" w14:paraId="011DBA0B" w14:textId="77777777">
      <w:pPr>
        <w:pStyle w:val="CMDOutput"/>
      </w:pPr>
      <w:r>
        <w:t xml:space="preserve">     outbound ah </w:t>
      </w:r>
      <w:proofErr w:type="spellStart"/>
      <w:r>
        <w:t>sas</w:t>
      </w:r>
      <w:proofErr w:type="spellEnd"/>
      <w:r>
        <w:t>:</w:t>
      </w:r>
    </w:p>
    <w:p w:rsidR="006C5AE4" w:rsidP="006C5AE4" w:rsidRDefault="006C5AE4" w14:paraId="6C76F729" w14:textId="77777777">
      <w:pPr>
        <w:pStyle w:val="CMDOutput"/>
      </w:pPr>
      <w:r>
        <w:t xml:space="preserve">      </w:t>
      </w:r>
      <w:proofErr w:type="spellStart"/>
      <w:r>
        <w:t>spi</w:t>
      </w:r>
      <w:proofErr w:type="spellEnd"/>
      <w:r>
        <w:t>: 0x100(256)</w:t>
      </w:r>
    </w:p>
    <w:p w:rsidR="006C5AE4" w:rsidP="006C5AE4" w:rsidRDefault="006C5AE4" w14:paraId="2AF4BE75" w14:textId="77777777">
      <w:pPr>
        <w:pStyle w:val="CMDOutput"/>
      </w:pPr>
      <w:r>
        <w:t xml:space="preserve">        transform: ah-sha-hmac ,</w:t>
      </w:r>
    </w:p>
    <w:p w:rsidR="006C5AE4" w:rsidP="006C5AE4" w:rsidRDefault="006C5AE4" w14:paraId="0A3B565D" w14:textId="77777777">
      <w:pPr>
        <w:pStyle w:val="CMDOutput"/>
      </w:pPr>
      <w:r>
        <w:t xml:space="preserve">        in use settings ={Transport, }</w:t>
      </w:r>
    </w:p>
    <w:p w:rsidR="006C5AE4" w:rsidP="006C5AE4" w:rsidRDefault="006C5AE4" w14:paraId="216CE8AE" w14:textId="77777777">
      <w:pPr>
        <w:pStyle w:val="CMDOutput"/>
      </w:pPr>
      <w:r>
        <w:t xml:space="preserve">        conn id: 2, </w:t>
      </w:r>
      <w:proofErr w:type="spellStart"/>
      <w:r>
        <w:t>flow_id</w:t>
      </w:r>
      <w:proofErr w:type="spellEnd"/>
      <w:r>
        <w:t xml:space="preserve">: SW:2, </w:t>
      </w:r>
      <w:proofErr w:type="spellStart"/>
      <w:r>
        <w:t>sibling_flags</w:t>
      </w:r>
      <w:proofErr w:type="spellEnd"/>
      <w:r>
        <w:t xml:space="preserve"> FFFFFFFF80000011, crypto map: GigabitEthernet1/0/1-OSPF-MAP, initiator : False</w:t>
      </w:r>
    </w:p>
    <w:p w:rsidR="006C5AE4" w:rsidP="006C5AE4" w:rsidRDefault="006C5AE4" w14:paraId="6A272C35" w14:textId="77777777">
      <w:pPr>
        <w:pStyle w:val="CMDOutput"/>
      </w:pPr>
      <w:r>
        <w:t xml:space="preserve">        </w:t>
      </w:r>
      <w:proofErr w:type="spellStart"/>
      <w:r>
        <w:t>sa</w:t>
      </w:r>
      <w:proofErr w:type="spellEnd"/>
      <w:r>
        <w:t xml:space="preserve"> timing: remaining key lifetime (sec): 0</w:t>
      </w:r>
    </w:p>
    <w:p w:rsidR="006C5AE4" w:rsidP="006C5AE4" w:rsidRDefault="006C5AE4" w14:paraId="7BD7D4A7" w14:textId="77777777">
      <w:pPr>
        <w:pStyle w:val="CMDOutput"/>
      </w:pPr>
      <w:r>
        <w:t xml:space="preserve">        Kilobyte Volume Rekey has been disabled</w:t>
      </w:r>
    </w:p>
    <w:p w:rsidR="006C5AE4" w:rsidP="006C5AE4" w:rsidRDefault="006C5AE4" w14:paraId="2205FDFC" w14:textId="77777777">
      <w:pPr>
        <w:pStyle w:val="CMDOutput"/>
      </w:pPr>
      <w:r>
        <w:t xml:space="preserve">        replay detection support: N</w:t>
      </w:r>
    </w:p>
    <w:p w:rsidR="006C5AE4" w:rsidP="006C5AE4" w:rsidRDefault="006C5AE4" w14:paraId="5AED7500" w14:textId="77777777">
      <w:pPr>
        <w:pStyle w:val="CMDOutput"/>
      </w:pPr>
      <w:r>
        <w:t xml:space="preserve">        Status: ACTIVE(ACTIVE)</w:t>
      </w:r>
    </w:p>
    <w:p w:rsidR="006C5AE4" w:rsidP="006C5AE4" w:rsidRDefault="006C5AE4" w14:paraId="62AE73A3" w14:textId="77777777">
      <w:pPr>
        <w:pStyle w:val="CMDOutput"/>
      </w:pPr>
    </w:p>
    <w:p w:rsidR="006C5AE4" w:rsidP="006C5AE4" w:rsidRDefault="006C5AE4" w14:paraId="599730F8" w14:textId="77777777">
      <w:pPr>
        <w:pStyle w:val="CMDOutput"/>
      </w:pPr>
      <w:r>
        <w:t xml:space="preserve">     outbound </w:t>
      </w:r>
      <w:proofErr w:type="spellStart"/>
      <w:r>
        <w:t>pcp</w:t>
      </w:r>
      <w:proofErr w:type="spellEnd"/>
      <w:r>
        <w:t xml:space="preserve"> </w:t>
      </w:r>
      <w:proofErr w:type="spellStart"/>
      <w:r>
        <w:t>sas</w:t>
      </w:r>
      <w:proofErr w:type="spellEnd"/>
      <w:r>
        <w:t>:</w:t>
      </w:r>
    </w:p>
    <w:p w:rsidR="006C5AE4" w:rsidP="006C5AE4" w:rsidRDefault="006C5AE4" w14:paraId="183E847F" w14:textId="77777777">
      <w:pPr>
        <w:pStyle w:val="BodyTextL25"/>
      </w:pPr>
      <w:r>
        <w:t>Examining the output above:</w:t>
      </w:r>
    </w:p>
    <w:p w:rsidRPr="000564BF" w:rsidR="006C5AE4" w:rsidP="000564BF" w:rsidRDefault="006C5AE4" w14:paraId="316DACEB" w14:textId="0035B5CC">
      <w:pPr>
        <w:pStyle w:val="BulletBody"/>
      </w:pPr>
      <w:r w:rsidRPr="004545F5">
        <w:rPr>
          <w:b/>
          <w:bCs/>
        </w:rPr>
        <w:t>IPsecv6 policy name: OSPFv3-256</w:t>
      </w:r>
      <w:r w:rsidR="007243F1">
        <w:t xml:space="preserve"> - </w:t>
      </w:r>
      <w:r w:rsidRPr="000564BF">
        <w:t>This confirms that an IPsec policy created specifically for OSPFv3 is applied to the interface.</w:t>
      </w:r>
    </w:p>
    <w:p w:rsidR="006C5AE4" w:rsidP="000564BF" w:rsidRDefault="006C5AE4" w14:paraId="578F705D" w14:textId="27A50E73">
      <w:pPr>
        <w:pStyle w:val="BulletBody"/>
      </w:pPr>
      <w:r w:rsidRPr="00A27357">
        <w:rPr>
          <w:b/>
          <w:bCs/>
        </w:rPr>
        <w:t>#pkts digest: 143</w:t>
      </w:r>
      <w:r>
        <w:t>, #</w:t>
      </w:r>
      <w:r w:rsidRPr="00A27357">
        <w:rPr>
          <w:b/>
          <w:bCs/>
        </w:rPr>
        <w:t>pkts verify: 143</w:t>
      </w:r>
      <w:r>
        <w:t xml:space="preserve">, and </w:t>
      </w:r>
      <w:r w:rsidRPr="00A27357">
        <w:rPr>
          <w:b/>
          <w:bCs/>
        </w:rPr>
        <w:t>#send errors 0, #recv errors 0</w:t>
      </w:r>
      <w:r w:rsidR="007243F1">
        <w:t xml:space="preserve"> - </w:t>
      </w:r>
      <w:r>
        <w:t>These counters show that OSPFv3 packets are being successfully authenticated and verified, with no authentication failures.</w:t>
      </w:r>
    </w:p>
    <w:p w:rsidR="006C5AE4" w:rsidP="000564BF" w:rsidRDefault="006C5AE4" w14:paraId="34D67415" w14:textId="553316B7">
      <w:pPr>
        <w:pStyle w:val="BulletBody"/>
      </w:pPr>
      <w:r w:rsidRPr="00807406">
        <w:rPr>
          <w:b/>
          <w:bCs/>
        </w:rPr>
        <w:t xml:space="preserve">local crypto </w:t>
      </w:r>
      <w:proofErr w:type="spellStart"/>
      <w:r w:rsidRPr="00807406">
        <w:rPr>
          <w:b/>
          <w:bCs/>
        </w:rPr>
        <w:t>endpt</w:t>
      </w:r>
      <w:proofErr w:type="spellEnd"/>
      <w:r w:rsidRPr="00807406">
        <w:rPr>
          <w:b/>
          <w:bCs/>
        </w:rPr>
        <w:t>.: FE80::D1:1</w:t>
      </w:r>
      <w:r>
        <w:t xml:space="preserve"> and </w:t>
      </w:r>
      <w:r w:rsidRPr="00807406">
        <w:rPr>
          <w:b/>
          <w:bCs/>
        </w:rPr>
        <w:t xml:space="preserve">remote crypto </w:t>
      </w:r>
      <w:proofErr w:type="spellStart"/>
      <w:r w:rsidRPr="00807406">
        <w:rPr>
          <w:b/>
          <w:bCs/>
        </w:rPr>
        <w:t>endpt</w:t>
      </w:r>
      <w:proofErr w:type="spellEnd"/>
      <w:r w:rsidRPr="00807406">
        <w:rPr>
          <w:b/>
          <w:bCs/>
        </w:rPr>
        <w:t>.: FF02::5</w:t>
      </w:r>
      <w:r w:rsidR="007243F1">
        <w:t xml:space="preserve"> - </w:t>
      </w:r>
      <w:r>
        <w:t>This confirms that OSPFv3 control traffic is protected over IPv6 using the OSPFv3 multicast address (FF02::5), consistent with OSPFv3 operation.</w:t>
      </w:r>
    </w:p>
    <w:p w:rsidR="006C5AE4" w:rsidP="000564BF" w:rsidRDefault="006C5AE4" w14:paraId="22300A5E" w14:textId="79B263E0">
      <w:pPr>
        <w:pStyle w:val="BulletBody"/>
      </w:pPr>
      <w:r w:rsidRPr="00807406">
        <w:rPr>
          <w:b/>
          <w:bCs/>
        </w:rPr>
        <w:t xml:space="preserve">current outbound </w:t>
      </w:r>
      <w:proofErr w:type="spellStart"/>
      <w:r w:rsidRPr="00807406">
        <w:rPr>
          <w:b/>
          <w:bCs/>
        </w:rPr>
        <w:t>spi</w:t>
      </w:r>
      <w:proofErr w:type="spellEnd"/>
      <w:r w:rsidRPr="00807406">
        <w:rPr>
          <w:b/>
          <w:bCs/>
        </w:rPr>
        <w:t>: 0x100(256)</w:t>
      </w:r>
      <w:r w:rsidR="007243F1">
        <w:t xml:space="preserve"> - </w:t>
      </w:r>
      <w:r>
        <w:t>The SPI value matches the configured SPI (256), verifying that the correct security association is being used.</w:t>
      </w:r>
    </w:p>
    <w:p w:rsidR="006C5AE4" w:rsidP="000564BF" w:rsidRDefault="006C5AE4" w14:paraId="280A8F97" w14:textId="7F72E1B0">
      <w:pPr>
        <w:pStyle w:val="BulletBody"/>
      </w:pPr>
      <w:r w:rsidRPr="00257AD8">
        <w:rPr>
          <w:b/>
          <w:bCs/>
        </w:rPr>
        <w:t>transform: ah-sha-hmac</w:t>
      </w:r>
      <w:r w:rsidR="007243F1">
        <w:t xml:space="preserve"> - </w:t>
      </w:r>
      <w:r>
        <w:t>This confirms that IPsec AH is in use and that packets are being authenticated and integrity-protected using SHA-based HMAC.</w:t>
      </w:r>
    </w:p>
    <w:p w:rsidR="006C5AE4" w:rsidP="006C5AE4" w:rsidRDefault="006C5AE4" w14:paraId="38336CB9" w14:textId="77777777">
      <w:pPr>
        <w:pStyle w:val="BodyTextL25"/>
      </w:pPr>
      <w:r w:rsidRPr="00D05073">
        <w:t>This output confirms that IPsec AH is actively protecting OSPFv3 routing traffic on the D1–D2 link. The presence of active inbound and outbound AH security associations, matching SPI values, SHA-based authentication, and successful packet verification counters demonstrates that OSPFv3 authentication and integrity checking are functioning as intended.</w:t>
      </w:r>
    </w:p>
    <w:p w:rsidR="000F6E38" w:rsidP="0084142B" w:rsidRDefault="0084142B" w14:paraId="70C8FA0D" w14:textId="45D54C2C">
      <w:pPr>
        <w:pStyle w:val="Heading3"/>
      </w:pPr>
      <w:r>
        <w:t xml:space="preserve">Verify </w:t>
      </w:r>
      <w:r w:rsidRPr="000F6E38">
        <w:t>OSPFv3 IPsec AH Authentication</w:t>
      </w:r>
      <w:r>
        <w:t xml:space="preserve"> using </w:t>
      </w:r>
      <w:r w:rsidR="00431695">
        <w:t xml:space="preserve">the </w:t>
      </w:r>
      <w:r w:rsidRPr="0084142B">
        <w:t xml:space="preserve">show </w:t>
      </w:r>
      <w:r>
        <w:t>ospfv3 interface</w:t>
      </w:r>
      <w:r w:rsidR="00431695">
        <w:t xml:space="preserve"> command.</w:t>
      </w:r>
    </w:p>
    <w:p w:rsidR="0084142B" w:rsidP="00431695" w:rsidRDefault="0084142B" w14:paraId="14B26DC2" w14:textId="0540FD80">
      <w:pPr>
        <w:pStyle w:val="BodyTextL25"/>
      </w:pPr>
      <w:r w:rsidRPr="0084142B">
        <w:t xml:space="preserve">The </w:t>
      </w:r>
      <w:r w:rsidRPr="00226731">
        <w:rPr>
          <w:b/>
          <w:bCs/>
        </w:rPr>
        <w:t>show ospfv3 interface</w:t>
      </w:r>
      <w:r w:rsidRPr="0084142B">
        <w:t xml:space="preserve"> command provides a protocol-level view of OSPFv3 operation on an interface and is useful for confirming that IPsec authentication is enabled and functioning. In this output, D1 displays the OSPFv3 status for </w:t>
      </w:r>
      <w:r w:rsidRPr="0084142B">
        <w:rPr>
          <w:b/>
          <w:bCs/>
        </w:rPr>
        <w:t>both address families</w:t>
      </w:r>
      <w:r w:rsidR="00DF2971">
        <w:t xml:space="preserve"> </w:t>
      </w:r>
      <w:r w:rsidRPr="0084142B">
        <w:t>on the same interface, allowing us to verify that authentication is applied consistently.</w:t>
      </w:r>
    </w:p>
    <w:p w:rsidRPr="0058037B" w:rsidR="009415A9" w:rsidP="009415A9" w:rsidRDefault="009415A9" w14:paraId="51703A7B" w14:textId="2AC3E793">
      <w:pPr>
        <w:pStyle w:val="CMDOutput"/>
        <w:rPr>
          <w:b/>
          <w:bCs/>
        </w:rPr>
      </w:pPr>
      <w:r>
        <w:t>D1#</w:t>
      </w:r>
      <w:r w:rsidR="0058037B">
        <w:t xml:space="preserve"> </w:t>
      </w:r>
      <w:r w:rsidRPr="0058037B">
        <w:rPr>
          <w:b/>
          <w:bCs/>
        </w:rPr>
        <w:t>show ospfv3 interface g 1/0/1</w:t>
      </w:r>
    </w:p>
    <w:p w:rsidR="009415A9" w:rsidP="009415A9" w:rsidRDefault="009415A9" w14:paraId="5980714D" w14:textId="77777777">
      <w:pPr>
        <w:pStyle w:val="CMDOutput"/>
      </w:pPr>
      <w:r w:rsidRPr="0058037B">
        <w:rPr>
          <w:highlight w:val="yellow"/>
        </w:rPr>
        <w:t>GigabitEthernet1/0/1</w:t>
      </w:r>
      <w:r>
        <w:t xml:space="preserve"> is up, line protocol is up (connected) </w:t>
      </w:r>
    </w:p>
    <w:p w:rsidR="009415A9" w:rsidP="009415A9" w:rsidRDefault="009415A9" w14:paraId="2F87710A" w14:textId="77777777">
      <w:pPr>
        <w:pStyle w:val="CMDOutput"/>
      </w:pPr>
      <w:r>
        <w:lastRenderedPageBreak/>
        <w:t xml:space="preserve">  </w:t>
      </w:r>
      <w:r w:rsidRPr="0058037B">
        <w:rPr>
          <w:highlight w:val="yellow"/>
        </w:rPr>
        <w:t>Link Local Address FE80::D1:1</w:t>
      </w:r>
      <w:r>
        <w:t>, Interface ID 9 (</w:t>
      </w:r>
      <w:proofErr w:type="spellStart"/>
      <w:r>
        <w:t>snmp</w:t>
      </w:r>
      <w:proofErr w:type="spellEnd"/>
      <w:r>
        <w:t>-if-index)</w:t>
      </w:r>
    </w:p>
    <w:p w:rsidR="009415A9" w:rsidP="009415A9" w:rsidRDefault="009415A9" w14:paraId="7A084CD8" w14:textId="77777777">
      <w:pPr>
        <w:pStyle w:val="CMDOutput"/>
      </w:pPr>
      <w:r>
        <w:t xml:space="preserve">  </w:t>
      </w:r>
      <w:r w:rsidRPr="0058037B">
        <w:rPr>
          <w:highlight w:val="yellow"/>
        </w:rPr>
        <w:t>Internet Address 172.16.1.1/30</w:t>
      </w:r>
    </w:p>
    <w:p w:rsidR="009415A9" w:rsidP="009415A9" w:rsidRDefault="009415A9" w14:paraId="2B78EDDC" w14:textId="77777777">
      <w:pPr>
        <w:pStyle w:val="CMDOutput"/>
      </w:pPr>
      <w:r>
        <w:t xml:space="preserve">  Area 0, Process ID 123, </w:t>
      </w:r>
      <w:r w:rsidRPr="00037A57">
        <w:rPr>
          <w:highlight w:val="yellow"/>
        </w:rPr>
        <w:t>Instance ID 64</w:t>
      </w:r>
      <w:r>
        <w:t>, Router ID 1.1.1.2</w:t>
      </w:r>
    </w:p>
    <w:p w:rsidR="009415A9" w:rsidP="009415A9" w:rsidRDefault="009415A9" w14:paraId="5949E045" w14:textId="77777777">
      <w:pPr>
        <w:pStyle w:val="CMDOutput"/>
      </w:pPr>
      <w:r>
        <w:t xml:space="preserve">  Network Type POINT_TO_POINT, Cost: 1</w:t>
      </w:r>
    </w:p>
    <w:p w:rsidR="009415A9" w:rsidP="009415A9" w:rsidRDefault="009415A9" w14:paraId="022D9E9F" w14:textId="77777777">
      <w:pPr>
        <w:pStyle w:val="CMDOutput"/>
      </w:pPr>
      <w:r>
        <w:t xml:space="preserve">  </w:t>
      </w:r>
      <w:r w:rsidRPr="0058037B">
        <w:rPr>
          <w:highlight w:val="yellow"/>
        </w:rPr>
        <w:t>SHA-1 authentication SPI 256, secure socket UP (errors: 0)</w:t>
      </w:r>
    </w:p>
    <w:p w:rsidR="009415A9" w:rsidP="009415A9" w:rsidRDefault="009415A9" w14:paraId="2B2AEE4A" w14:textId="77777777">
      <w:pPr>
        <w:pStyle w:val="CMDOutput"/>
      </w:pPr>
      <w:r>
        <w:t xml:space="preserve">  Transmit Delay is 1 sec, State POINT_TO_POINT</w:t>
      </w:r>
    </w:p>
    <w:p w:rsidR="009415A9" w:rsidP="009415A9" w:rsidRDefault="0058037B" w14:paraId="74A9279C" w14:textId="4AA2DE89">
      <w:pPr>
        <w:pStyle w:val="CMDOutput"/>
      </w:pPr>
      <w:r>
        <w:t xml:space="preserve">  &lt;output omitted&gt;</w:t>
      </w:r>
    </w:p>
    <w:p w:rsidR="009415A9" w:rsidP="009415A9" w:rsidRDefault="009415A9" w14:paraId="18617BD8" w14:textId="77777777">
      <w:pPr>
        <w:pStyle w:val="CMDOutput"/>
      </w:pPr>
      <w:r>
        <w:t xml:space="preserve">  Neighbor Count is 1, Adjacent neighbor count is 1 </w:t>
      </w:r>
    </w:p>
    <w:p w:rsidR="009415A9" w:rsidP="009415A9" w:rsidRDefault="009415A9" w14:paraId="6ED8BDCC" w14:textId="77777777">
      <w:pPr>
        <w:pStyle w:val="CMDOutput"/>
      </w:pPr>
      <w:r>
        <w:t xml:space="preserve">    Adjacent with neighbor 1.1.1.3</w:t>
      </w:r>
    </w:p>
    <w:p w:rsidR="009415A9" w:rsidP="009415A9" w:rsidRDefault="009415A9" w14:paraId="0BF61B05" w14:textId="77777777">
      <w:pPr>
        <w:pStyle w:val="CMDOutput"/>
      </w:pPr>
      <w:r>
        <w:t xml:space="preserve">  Suppress hello for 0 neighbor(s)</w:t>
      </w:r>
    </w:p>
    <w:p w:rsidR="009415A9" w:rsidP="009415A9" w:rsidRDefault="009415A9" w14:paraId="7B775578" w14:textId="77777777">
      <w:pPr>
        <w:pStyle w:val="CMDOutput"/>
      </w:pPr>
      <w:r w:rsidRPr="0058037B">
        <w:rPr>
          <w:highlight w:val="yellow"/>
        </w:rPr>
        <w:t>GigabitEthernet1/0/1</w:t>
      </w:r>
      <w:r>
        <w:t xml:space="preserve"> is up, line protocol is up (connected) </w:t>
      </w:r>
    </w:p>
    <w:p w:rsidR="009415A9" w:rsidP="009415A9" w:rsidRDefault="009415A9" w14:paraId="2C16E7D0" w14:textId="77777777">
      <w:pPr>
        <w:pStyle w:val="CMDOutput"/>
      </w:pPr>
      <w:r>
        <w:t xml:space="preserve">  </w:t>
      </w:r>
      <w:r w:rsidRPr="0058037B">
        <w:rPr>
          <w:highlight w:val="yellow"/>
        </w:rPr>
        <w:t>Link Local Address FE80::D1:1</w:t>
      </w:r>
      <w:r>
        <w:t>, Interface ID 9 (</w:t>
      </w:r>
      <w:proofErr w:type="spellStart"/>
      <w:r>
        <w:t>snmp</w:t>
      </w:r>
      <w:proofErr w:type="spellEnd"/>
      <w:r>
        <w:t>-if-index)</w:t>
      </w:r>
    </w:p>
    <w:p w:rsidR="009415A9" w:rsidP="009415A9" w:rsidRDefault="009415A9" w14:paraId="05C7DCED" w14:textId="77777777">
      <w:pPr>
        <w:pStyle w:val="CMDOutput"/>
      </w:pPr>
      <w:r>
        <w:t xml:space="preserve">  Area 0, Process ID 123, </w:t>
      </w:r>
      <w:r w:rsidRPr="00037A57">
        <w:rPr>
          <w:highlight w:val="yellow"/>
        </w:rPr>
        <w:t>Instance ID 0</w:t>
      </w:r>
      <w:r>
        <w:t>, Router ID 1.1.1.2</w:t>
      </w:r>
    </w:p>
    <w:p w:rsidR="009415A9" w:rsidP="009415A9" w:rsidRDefault="009415A9" w14:paraId="5F7312B7" w14:textId="77777777">
      <w:pPr>
        <w:pStyle w:val="CMDOutput"/>
      </w:pPr>
      <w:r>
        <w:t xml:space="preserve">  Network Type POINT_TO_POINT, Cost: 1</w:t>
      </w:r>
    </w:p>
    <w:p w:rsidR="009415A9" w:rsidP="009415A9" w:rsidRDefault="009415A9" w14:paraId="5CA1CD2C" w14:textId="77777777">
      <w:pPr>
        <w:pStyle w:val="CMDOutput"/>
      </w:pPr>
      <w:r>
        <w:t xml:space="preserve">  </w:t>
      </w:r>
      <w:r w:rsidRPr="0058037B">
        <w:rPr>
          <w:highlight w:val="yellow"/>
        </w:rPr>
        <w:t>SHA-1 authentication SPI 256, secure socket UP (errors: 0)</w:t>
      </w:r>
    </w:p>
    <w:p w:rsidR="009415A9" w:rsidP="009415A9" w:rsidRDefault="009415A9" w14:paraId="4648F0E4" w14:textId="77777777">
      <w:pPr>
        <w:pStyle w:val="CMDOutput"/>
      </w:pPr>
      <w:r>
        <w:t xml:space="preserve">  Transmit Delay is 1 sec, State POINT_TO_POINT</w:t>
      </w:r>
    </w:p>
    <w:p w:rsidR="009415A9" w:rsidP="0058037B" w:rsidRDefault="009415A9" w14:paraId="201CD32C" w14:textId="06FE8096">
      <w:pPr>
        <w:pStyle w:val="CMDOutput"/>
      </w:pPr>
      <w:r>
        <w:t xml:space="preserve">  </w:t>
      </w:r>
      <w:r w:rsidR="0058037B">
        <w:t>&lt;output omitted&gt;</w:t>
      </w:r>
    </w:p>
    <w:p w:rsidR="009415A9" w:rsidP="009415A9" w:rsidRDefault="009415A9" w14:paraId="0CDE0053" w14:textId="77777777">
      <w:pPr>
        <w:pStyle w:val="CMDOutput"/>
      </w:pPr>
      <w:r>
        <w:t xml:space="preserve">  Neighbor Count is 1, Adjacent neighbor count is 1 </w:t>
      </w:r>
    </w:p>
    <w:p w:rsidR="009415A9" w:rsidP="009415A9" w:rsidRDefault="009415A9" w14:paraId="3BBF329D" w14:textId="77777777">
      <w:pPr>
        <w:pStyle w:val="CMDOutput"/>
      </w:pPr>
      <w:r>
        <w:t xml:space="preserve">    Adjacent with neighbor 1.1.1.3</w:t>
      </w:r>
    </w:p>
    <w:p w:rsidR="009415A9" w:rsidP="009415A9" w:rsidRDefault="009415A9" w14:paraId="31058F4C" w14:textId="77777777">
      <w:pPr>
        <w:pStyle w:val="CMDOutput"/>
      </w:pPr>
      <w:r>
        <w:t xml:space="preserve">  Suppress hello for 0 neighbor(s)</w:t>
      </w:r>
    </w:p>
    <w:p w:rsidR="0084142B" w:rsidP="00DF2971" w:rsidRDefault="009415A9" w14:paraId="1DF027B4" w14:textId="35858E9E">
      <w:pPr>
        <w:pStyle w:val="CMDOutput"/>
      </w:pPr>
      <w:r>
        <w:t>D1#</w:t>
      </w:r>
    </w:p>
    <w:p w:rsidR="00037A57" w:rsidP="00DF2971" w:rsidRDefault="00037A57" w14:paraId="7654D59B" w14:textId="615A6113">
      <w:pPr>
        <w:pStyle w:val="BodyTextL25"/>
      </w:pPr>
      <w:r w:rsidRPr="00037A57">
        <w:t xml:space="preserve">The output appears twice because OSPFv3 is running with address families. The first instance represents the </w:t>
      </w:r>
      <w:r w:rsidRPr="00037A57">
        <w:rPr>
          <w:b/>
          <w:bCs/>
        </w:rPr>
        <w:t>IPv4 address family</w:t>
      </w:r>
      <w:r w:rsidRPr="00037A57">
        <w:t xml:space="preserve">, indicated by the </w:t>
      </w:r>
      <w:r w:rsidRPr="00037A57">
        <w:rPr>
          <w:b/>
          <w:bCs/>
        </w:rPr>
        <w:t>presence of the IPv4 interface address (172.16.1.1/30)</w:t>
      </w:r>
      <w:r w:rsidRPr="00037A57">
        <w:t xml:space="preserve"> and Instance ID 64. In this case, OSPFv3 is being used to advertise IPv4 routes, even though the protocol itself still operates over IPv6. The second instance represents the </w:t>
      </w:r>
      <w:r w:rsidRPr="00037A57">
        <w:rPr>
          <w:b/>
          <w:bCs/>
        </w:rPr>
        <w:t>IPv6 address family</w:t>
      </w:r>
      <w:r w:rsidRPr="00037A57">
        <w:t>, where OSPFv3 exchanges IPv6 routing information using only IPv6 addressing</w:t>
      </w:r>
      <w:r w:rsidR="00A8666C">
        <w:t xml:space="preserve"> and instance ID 0</w:t>
      </w:r>
      <w:r w:rsidRPr="00037A57">
        <w:t>.</w:t>
      </w:r>
      <w:r>
        <w:t xml:space="preserve"> </w:t>
      </w:r>
      <w:r w:rsidR="00A8666C">
        <w:t xml:space="preserve">This IPv6 instance only has an IPv6 link-local address. </w:t>
      </w:r>
      <w:r>
        <w:t>Both instances contain the IPv6 link-local address because OSPFv3 uses IPv6 to exchange routing information.</w:t>
      </w:r>
    </w:p>
    <w:p w:rsidRPr="00037A57" w:rsidR="00037A57" w:rsidP="00DF2971" w:rsidRDefault="00037A57" w14:paraId="7646BDB7" w14:textId="0A121B51">
      <w:pPr>
        <w:pStyle w:val="BodyTextL25"/>
      </w:pPr>
      <w:r w:rsidRPr="00037A57">
        <w:t xml:space="preserve">The </w:t>
      </w:r>
      <w:r w:rsidR="00532996">
        <w:t>important</w:t>
      </w:r>
      <w:r w:rsidRPr="00037A57">
        <w:t xml:space="preserve"> line confirming successful authentication is shown in </w:t>
      </w:r>
      <w:r w:rsidRPr="00037A57">
        <w:rPr>
          <w:b/>
          <w:bCs/>
        </w:rPr>
        <w:t>both sections</w:t>
      </w:r>
      <w:r w:rsidRPr="00037A57">
        <w:t xml:space="preserve"> of the output:</w:t>
      </w:r>
    </w:p>
    <w:p w:rsidRPr="00037A57" w:rsidR="00037A57" w:rsidP="00037A57" w:rsidRDefault="00037A57" w14:paraId="12E914F0" w14:textId="77777777">
      <w:pPr>
        <w:pStyle w:val="CMDOutput"/>
      </w:pPr>
      <w:r w:rsidRPr="00037A57">
        <w:t>SHA-1 authentication SPI 256, secure socket UP (errors: 0)</w:t>
      </w:r>
    </w:p>
    <w:p w:rsidRPr="00037A57" w:rsidR="00037A57" w:rsidP="00DF2971" w:rsidRDefault="00037A57" w14:paraId="12D4ED9E" w14:textId="77777777">
      <w:pPr>
        <w:pStyle w:val="BodyTextL25"/>
      </w:pPr>
      <w:r w:rsidRPr="00037A57">
        <w:t>This line indicates that:</w:t>
      </w:r>
    </w:p>
    <w:p w:rsidRPr="00037A57" w:rsidR="00037A57" w:rsidP="00B64513" w:rsidRDefault="00037A57" w14:paraId="0DAC833E" w14:textId="77777777">
      <w:pPr>
        <w:pStyle w:val="BulletBody"/>
      </w:pPr>
      <w:r w:rsidRPr="00B64513">
        <w:rPr>
          <w:b/>
          <w:bCs/>
        </w:rPr>
        <w:t>SHA-1 authentication</w:t>
      </w:r>
      <w:r w:rsidRPr="00037A57">
        <w:t xml:space="preserve"> is being used with </w:t>
      </w:r>
      <w:r w:rsidRPr="00B64513">
        <w:rPr>
          <w:b/>
          <w:bCs/>
        </w:rPr>
        <w:t>IPsec AH</w:t>
      </w:r>
    </w:p>
    <w:p w:rsidRPr="00037A57" w:rsidR="00037A57" w:rsidP="00B64513" w:rsidRDefault="00037A57" w14:paraId="2E33A7E2" w14:textId="77777777">
      <w:pPr>
        <w:pStyle w:val="BulletBody"/>
      </w:pPr>
      <w:r w:rsidRPr="00037A57">
        <w:t xml:space="preserve">The configured </w:t>
      </w:r>
      <w:r w:rsidRPr="00037A57">
        <w:rPr>
          <w:b/>
          <w:bCs/>
        </w:rPr>
        <w:t>SPI value (256)</w:t>
      </w:r>
      <w:r w:rsidRPr="00037A57">
        <w:t xml:space="preserve"> matches the authentication policy</w:t>
      </w:r>
    </w:p>
    <w:p w:rsidRPr="00037A57" w:rsidR="00037A57" w:rsidP="00B64513" w:rsidRDefault="00037A57" w14:paraId="0EBC5216" w14:textId="77777777">
      <w:pPr>
        <w:pStyle w:val="BulletBody"/>
      </w:pPr>
      <w:r w:rsidRPr="00037A57">
        <w:t xml:space="preserve">The </w:t>
      </w:r>
      <w:r w:rsidRPr="00037A57">
        <w:rPr>
          <w:b/>
          <w:bCs/>
        </w:rPr>
        <w:t>secure socket is UP</w:t>
      </w:r>
      <w:r w:rsidRPr="00037A57">
        <w:t>, meaning authentication has been successfully established</w:t>
      </w:r>
    </w:p>
    <w:p w:rsidRPr="00037A57" w:rsidR="00037A57" w:rsidP="00B64513" w:rsidRDefault="00037A57" w14:paraId="69A5C652" w14:textId="77777777">
      <w:pPr>
        <w:pStyle w:val="BulletBody"/>
      </w:pPr>
      <w:r w:rsidRPr="00B64513">
        <w:rPr>
          <w:b/>
          <w:bCs/>
        </w:rPr>
        <w:t>No authentication errors</w:t>
      </w:r>
      <w:r w:rsidRPr="00037A57">
        <w:t xml:space="preserve"> have occurred</w:t>
      </w:r>
    </w:p>
    <w:p w:rsidRPr="006E3D0E" w:rsidR="00664AF4" w:rsidP="00664AF4" w:rsidRDefault="004610C3" w14:paraId="5F94E255" w14:textId="619751EA">
      <w:pPr>
        <w:pStyle w:val="Heading2"/>
      </w:pPr>
      <w:r>
        <w:t xml:space="preserve">OSPFv3 </w:t>
      </w:r>
      <w:r w:rsidRPr="004610C3">
        <w:t>IPsec ESP (encryption + authentication)</w:t>
      </w:r>
      <w:r w:rsidRPr="006E3D0E" w:rsidR="00664AF4">
        <w:t xml:space="preserve"> </w:t>
      </w:r>
    </w:p>
    <w:p w:rsidR="008B2764" w:rsidP="008B2764" w:rsidRDefault="008B2764" w14:paraId="453D89E5" w14:textId="2D82545A">
      <w:pPr>
        <w:pStyle w:val="BodyText"/>
      </w:pPr>
      <w:r>
        <w:t xml:space="preserve">In the previous section, you secured OSPFv3 routing updates using </w:t>
      </w:r>
      <w:r w:rsidRPr="008B2764">
        <w:rPr>
          <w:b/>
          <w:bCs/>
        </w:rPr>
        <w:t>IPsec AH</w:t>
      </w:r>
      <w:r>
        <w:t xml:space="preserve">, which provides </w:t>
      </w:r>
      <w:r w:rsidRPr="008B2764">
        <w:rPr>
          <w:b/>
          <w:bCs/>
        </w:rPr>
        <w:t>authentication and integrity</w:t>
      </w:r>
      <w:r>
        <w:t xml:space="preserve"> but does </w:t>
      </w:r>
      <w:r w:rsidRPr="008B2764">
        <w:rPr>
          <w:b/>
          <w:bCs/>
        </w:rPr>
        <w:t>not encrypt</w:t>
      </w:r>
      <w:r>
        <w:t xml:space="preserve"> the contents of OSPF packets. While AH ensures that routing updates come from a trusted neighbor and have not been altered in transit, the routing information itself remains visible to anyone who can capture the packets on the link.</w:t>
      </w:r>
    </w:p>
    <w:p w:rsidR="008B2764" w:rsidP="008B2764" w:rsidRDefault="008B2764" w14:paraId="00BCF56A" w14:textId="60F6158D">
      <w:pPr>
        <w:pStyle w:val="BodyText"/>
      </w:pPr>
      <w:r>
        <w:t xml:space="preserve">In this part, you will extend that security model by configuring </w:t>
      </w:r>
      <w:r w:rsidRPr="008B2764">
        <w:rPr>
          <w:b/>
          <w:bCs/>
        </w:rPr>
        <w:t>IPsec ESP (Encapsulating Security Payload)</w:t>
      </w:r>
      <w:r>
        <w:t xml:space="preserve"> for OSPFv3. ESP builds on the protection offered by AH by adding </w:t>
      </w:r>
      <w:r w:rsidRPr="008B2764">
        <w:rPr>
          <w:b/>
          <w:bCs/>
        </w:rPr>
        <w:t>confidentiality through encryption</w:t>
      </w:r>
      <w:r>
        <w:t xml:space="preserve">, while still providing authentication and integrity checks. This means OSPFv3 routing updates are not only verified and protected from tampering, but are also </w:t>
      </w:r>
      <w:r w:rsidRPr="004C0B7E">
        <w:rPr>
          <w:b/>
          <w:bCs/>
        </w:rPr>
        <w:t>encrypted</w:t>
      </w:r>
      <w:r>
        <w:t>, preventing unauthorized devices from viewing routing information.</w:t>
      </w:r>
    </w:p>
    <w:p w:rsidR="008B2764" w:rsidP="00317D0A" w:rsidRDefault="008B2764" w14:paraId="1382ACA1" w14:textId="4E12481F">
      <w:pPr>
        <w:pStyle w:val="Heading6"/>
      </w:pPr>
      <w:r>
        <w:t>How ESP Is Similar to IPsec AH</w:t>
      </w:r>
    </w:p>
    <w:p w:rsidR="008B2764" w:rsidP="00317D0A" w:rsidRDefault="008B2764" w14:paraId="0C6594D2" w14:textId="2A0F8C3E">
      <w:pPr>
        <w:pStyle w:val="BodyTextL25"/>
      </w:pPr>
      <w:r>
        <w:lastRenderedPageBreak/>
        <w:t>From a configuration and operational perspective, IPsec ESP behaves similarly to IPsec AH in several important ways:</w:t>
      </w:r>
    </w:p>
    <w:p w:rsidRPr="004C0B7E" w:rsidR="008B2764" w:rsidP="001D23E7" w:rsidRDefault="008B2764" w14:paraId="3057AFF6" w14:textId="3183E23E">
      <w:pPr>
        <w:pStyle w:val="BulletBody"/>
      </w:pPr>
      <w:r w:rsidRPr="004C0B7E">
        <w:t xml:space="preserve">Both mechanisms rely on </w:t>
      </w:r>
      <w:r w:rsidRPr="001D23E7">
        <w:rPr>
          <w:b/>
          <w:bCs/>
        </w:rPr>
        <w:t>IPsec security associations (SAs)</w:t>
      </w:r>
      <w:r w:rsidRPr="004C0B7E">
        <w:t>.</w:t>
      </w:r>
    </w:p>
    <w:p w:rsidRPr="004C0B7E" w:rsidR="008B2764" w:rsidP="001D23E7" w:rsidRDefault="008B2764" w14:paraId="1C2949A8" w14:textId="2B8B3573">
      <w:pPr>
        <w:pStyle w:val="BulletBody"/>
      </w:pPr>
      <w:r w:rsidRPr="004C0B7E">
        <w:t xml:space="preserve">Both require a </w:t>
      </w:r>
      <w:r w:rsidRPr="001D23E7">
        <w:rPr>
          <w:b/>
          <w:bCs/>
        </w:rPr>
        <w:t>Security Parameters Index (SPI)</w:t>
      </w:r>
      <w:r w:rsidRPr="004C0B7E">
        <w:t xml:space="preserve"> and a </w:t>
      </w:r>
      <w:r w:rsidRPr="001D23E7">
        <w:rPr>
          <w:b/>
          <w:bCs/>
        </w:rPr>
        <w:t>shared key</w:t>
      </w:r>
      <w:r w:rsidRPr="004C0B7E">
        <w:t>.</w:t>
      </w:r>
    </w:p>
    <w:p w:rsidRPr="004C0B7E" w:rsidR="008B2764" w:rsidP="001D23E7" w:rsidRDefault="008B2764" w14:paraId="284C1D0D" w14:textId="168E36DA">
      <w:pPr>
        <w:pStyle w:val="BulletBody"/>
      </w:pPr>
      <w:r w:rsidRPr="004C0B7E">
        <w:t xml:space="preserve">Both can be applied </w:t>
      </w:r>
      <w:r w:rsidRPr="001D23E7">
        <w:rPr>
          <w:b/>
          <w:bCs/>
        </w:rPr>
        <w:t>per interface or per OSPFv3 area</w:t>
      </w:r>
      <w:r w:rsidRPr="004C0B7E">
        <w:t>.</w:t>
      </w:r>
    </w:p>
    <w:p w:rsidR="008B2764" w:rsidP="001D23E7" w:rsidRDefault="008B2764" w14:paraId="18415AA5" w14:textId="16BB569F">
      <w:pPr>
        <w:pStyle w:val="BulletBody"/>
      </w:pPr>
      <w:r w:rsidRPr="004C0B7E">
        <w:t>Both protect</w:t>
      </w:r>
      <w:r>
        <w:t xml:space="preserve"> OSPFv3 traffic carried over </w:t>
      </w:r>
      <w:r w:rsidRPr="001D23E7">
        <w:rPr>
          <w:b/>
          <w:bCs/>
        </w:rPr>
        <w:t>IPv6</w:t>
      </w:r>
      <w:r>
        <w:t>, regardless of whether IPv4 or IPv6 routes are being advertised.</w:t>
      </w:r>
    </w:p>
    <w:p w:rsidR="008B2764" w:rsidP="001D23E7" w:rsidRDefault="008B2764" w14:paraId="7876C897" w14:textId="76D2F8DA">
      <w:pPr>
        <w:pStyle w:val="BodyTextL25"/>
      </w:pPr>
      <w:r>
        <w:t xml:space="preserve">As with AH, </w:t>
      </w:r>
      <w:r w:rsidRPr="00316E59">
        <w:rPr>
          <w:b/>
          <w:bCs/>
        </w:rPr>
        <w:t>all neighboring routers must be configured with matching parameters</w:t>
      </w:r>
      <w:r>
        <w:t xml:space="preserve"> (SPI, algorithms, and keys) </w:t>
      </w:r>
      <w:r w:rsidR="00912CD4">
        <w:t>to</w:t>
      </w:r>
      <w:r>
        <w:t xml:space="preserve"> form and maintain OSPF adjacencies.</w:t>
      </w:r>
    </w:p>
    <w:p w:rsidR="008B2764" w:rsidP="001D23E7" w:rsidRDefault="008B2764" w14:paraId="7FFA392B" w14:textId="77777777">
      <w:pPr>
        <w:pStyle w:val="Heading6"/>
      </w:pPr>
      <w:r>
        <w:t>How ESP Differs from IPsec AH</w:t>
      </w:r>
    </w:p>
    <w:p w:rsidR="008B2764" w:rsidP="001D23E7" w:rsidRDefault="008B2764" w14:paraId="7D983FAA" w14:textId="084AAD8F">
      <w:pPr>
        <w:pStyle w:val="BodyTextL25"/>
      </w:pPr>
      <w:r>
        <w:t xml:space="preserve">The key difference is that </w:t>
      </w:r>
      <w:r w:rsidRPr="00A043C8">
        <w:rPr>
          <w:b/>
          <w:bCs/>
        </w:rPr>
        <w:t>ESP encrypts the OSPFv3 payload</w:t>
      </w:r>
      <w:r>
        <w:t>, whereas AH does not.</w:t>
      </w:r>
    </w:p>
    <w:p w:rsidR="0042099E" w:rsidP="001D23E7" w:rsidRDefault="0042099E" w14:paraId="780B8A11" w14:textId="120E4439">
      <w:pPr>
        <w:pStyle w:val="BodyTextL25"/>
      </w:pPr>
      <w:r>
        <w:t xml:space="preserve">With IPsec </w:t>
      </w:r>
      <w:r w:rsidRPr="00B470DA">
        <w:rPr>
          <w:b/>
          <w:bCs/>
        </w:rPr>
        <w:t>AH</w:t>
      </w:r>
      <w:r>
        <w:t>:</w:t>
      </w:r>
    </w:p>
    <w:p w:rsidR="0042099E" w:rsidP="00912CD4" w:rsidRDefault="0042099E" w14:paraId="7C1B5E28" w14:textId="485BF362">
      <w:pPr>
        <w:pStyle w:val="BulletBody"/>
      </w:pPr>
      <w:r w:rsidRPr="00B470DA">
        <w:rPr>
          <w:b/>
          <w:bCs/>
        </w:rPr>
        <w:t>Routing updates are authenticated</w:t>
      </w:r>
      <w:r>
        <w:t>, ensuring they originate from a trusted neighbor.</w:t>
      </w:r>
    </w:p>
    <w:p w:rsidR="0042099E" w:rsidP="00912CD4" w:rsidRDefault="0042099E" w14:paraId="0747B8D8" w14:textId="0A94C4AE">
      <w:pPr>
        <w:pStyle w:val="BulletBody"/>
      </w:pPr>
      <w:r w:rsidRPr="00B470DA">
        <w:rPr>
          <w:b/>
          <w:bCs/>
        </w:rPr>
        <w:t>Routing updates are protected from modification</w:t>
      </w:r>
      <w:r>
        <w:t>, providing integrity.</w:t>
      </w:r>
    </w:p>
    <w:p w:rsidR="0042099E" w:rsidP="00912CD4" w:rsidRDefault="00B470DA" w14:paraId="1F854056" w14:textId="13AAAB56">
      <w:pPr>
        <w:pStyle w:val="BulletBody"/>
      </w:pPr>
      <w:r w:rsidRPr="00B470DA">
        <w:rPr>
          <w:b/>
          <w:bCs/>
        </w:rPr>
        <w:t>Routing updates are not encrypted</w:t>
      </w:r>
      <w:r w:rsidRPr="00B470DA">
        <w:t xml:space="preserve"> and remain visible on the wire</w:t>
      </w:r>
    </w:p>
    <w:p w:rsidR="00B470DA" w:rsidP="001D23E7" w:rsidRDefault="00B470DA" w14:paraId="724A2B78" w14:textId="06D65CF4">
      <w:pPr>
        <w:pStyle w:val="BodyTextL25"/>
      </w:pPr>
      <w:r w:rsidRPr="00B470DA">
        <w:rPr>
          <w:b/>
          <w:bCs/>
        </w:rPr>
        <w:t>Note</w:t>
      </w:r>
      <w:r w:rsidRPr="00B470DA">
        <w:t>: While AH itself does not encrypt packets, routing updates could still be encrypted if the link is protected by an external VPN or tunnel.</w:t>
      </w:r>
    </w:p>
    <w:p w:rsidR="0042099E" w:rsidP="001D23E7" w:rsidRDefault="0042099E" w14:paraId="20A2767E" w14:textId="3ADAADCC">
      <w:pPr>
        <w:pStyle w:val="BodyTextL25"/>
      </w:pPr>
      <w:r>
        <w:t xml:space="preserve">With IPsec </w:t>
      </w:r>
      <w:r w:rsidRPr="00B470DA">
        <w:rPr>
          <w:b/>
          <w:bCs/>
        </w:rPr>
        <w:t>ESP</w:t>
      </w:r>
      <w:r>
        <w:t>:</w:t>
      </w:r>
    </w:p>
    <w:p w:rsidR="0042099E" w:rsidP="00912CD4" w:rsidRDefault="0042099E" w14:paraId="4057500D" w14:textId="1AAFB1C4">
      <w:pPr>
        <w:pStyle w:val="BulletBody"/>
      </w:pPr>
      <w:r w:rsidRPr="00B470DA">
        <w:rPr>
          <w:b/>
          <w:bCs/>
        </w:rPr>
        <w:t>Routing updates are authenticated</w:t>
      </w:r>
      <w:r>
        <w:t>, ensuring they originate from a trusted neighbor.</w:t>
      </w:r>
    </w:p>
    <w:p w:rsidR="0042099E" w:rsidP="00912CD4" w:rsidRDefault="0042099E" w14:paraId="4CF52BA6" w14:textId="614365F9">
      <w:pPr>
        <w:pStyle w:val="BulletBody"/>
      </w:pPr>
      <w:r w:rsidRPr="00B470DA">
        <w:rPr>
          <w:b/>
          <w:bCs/>
        </w:rPr>
        <w:t>Routing updates are protected from modification</w:t>
      </w:r>
      <w:r>
        <w:t>, providing integrity.</w:t>
      </w:r>
    </w:p>
    <w:p w:rsidR="0042099E" w:rsidP="00912CD4" w:rsidRDefault="0042099E" w14:paraId="636065F3" w14:textId="6FD56CED">
      <w:pPr>
        <w:pStyle w:val="BulletBody"/>
      </w:pPr>
      <w:r w:rsidRPr="00B470DA">
        <w:rPr>
          <w:b/>
          <w:bCs/>
        </w:rPr>
        <w:t>Routing updates are encrypted</w:t>
      </w:r>
      <w:r>
        <w:t>, providing confidentiality and hiding packet contents from capture.</w:t>
      </w:r>
    </w:p>
    <w:p w:rsidR="008B2764" w:rsidP="001D23E7" w:rsidRDefault="008B2764" w14:paraId="14EABD0C" w14:textId="48D05B41">
      <w:pPr>
        <w:pStyle w:val="BodyTextL25"/>
      </w:pPr>
      <w:r>
        <w:t xml:space="preserve">Because ESP provides stronger protection, it is typically preferred in environments where </w:t>
      </w:r>
      <w:r w:rsidRPr="00487E19">
        <w:rPr>
          <w:b/>
          <w:bCs/>
        </w:rPr>
        <w:t>routing information confidentiality is important</w:t>
      </w:r>
      <w:r>
        <w:t>.</w:t>
      </w:r>
    </w:p>
    <w:p w:rsidR="008B2764" w:rsidP="00926881" w:rsidRDefault="008B2764" w14:paraId="56B4824A" w14:textId="387C51D9">
      <w:pPr>
        <w:pStyle w:val="Heading6"/>
      </w:pPr>
      <w:r>
        <w:t>Security Parameters and SPI Usage</w:t>
      </w:r>
    </w:p>
    <w:p w:rsidR="008B2764" w:rsidP="00926881" w:rsidRDefault="008B2764" w14:paraId="5531D842" w14:textId="61372CD2">
      <w:pPr>
        <w:pStyle w:val="BodyTextL25"/>
      </w:pPr>
      <w:r>
        <w:t xml:space="preserve">When configuring OSPFv3 IPsec ESP, each interface must use a </w:t>
      </w:r>
      <w:r w:rsidRPr="00487E19">
        <w:rPr>
          <w:b/>
          <w:bCs/>
        </w:rPr>
        <w:t>unique SPI value</w:t>
      </w:r>
      <w:r>
        <w:t>. The SPI identifies the security association used to protect packets on that link. In this lab, the SPI used between one pair of neighbors is intentionally different from the SPI used on other links to reinforce this best practice.</w:t>
      </w:r>
    </w:p>
    <w:p w:rsidR="008B2764" w:rsidP="00926881" w:rsidRDefault="008B2764" w14:paraId="2DA1075F" w14:textId="67B33C45">
      <w:pPr>
        <w:pStyle w:val="BodyTextL25"/>
      </w:pPr>
      <w:r>
        <w:t xml:space="preserve">If ESP parameters are not correctly configured on both ends of the link, the OSPFv3 adjacency will fail after the dead timer expires. Once matching ESP settings are applied on both routers, the adjacency is automatically re-established for </w:t>
      </w:r>
      <w:r w:rsidRPr="00487E19">
        <w:rPr>
          <w:b/>
          <w:bCs/>
        </w:rPr>
        <w:t>both IPv4 and IPv6 address families</w:t>
      </w:r>
      <w:r>
        <w:t>.</w:t>
      </w:r>
    </w:p>
    <w:p w:rsidR="008B2764" w:rsidP="00926881" w:rsidRDefault="008B2764" w14:paraId="66255E81" w14:textId="1E8CE78F">
      <w:pPr>
        <w:pStyle w:val="Heading6"/>
      </w:pPr>
      <w:r w:rsidRPr="00487E19">
        <w:t>Supported ESP and AH Algorithm Options</w:t>
      </w:r>
    </w:p>
    <w:p w:rsidR="00B841B2" w:rsidP="00926881" w:rsidRDefault="008B2764" w14:paraId="3EF422D8" w14:textId="4A89F942">
      <w:pPr>
        <w:pStyle w:val="BodyTextL25"/>
      </w:pPr>
      <w:r>
        <w:t>The following table</w:t>
      </w:r>
      <w:r w:rsidR="00B841B2">
        <w:t>s</w:t>
      </w:r>
      <w:r>
        <w:t xml:space="preserve"> summarize the encryption and authentication options available when configuring OSPFv3 using IPsec ESP and AH:</w:t>
      </w:r>
    </w:p>
    <w:p w:rsidR="001C7C80" w:rsidP="00926881" w:rsidRDefault="00B841B2" w14:paraId="40B64929" w14:textId="3516E633">
      <w:pPr>
        <w:pStyle w:val="BodyTextL25"/>
      </w:pPr>
      <w:r w:rsidRPr="00B841B2">
        <w:rPr>
          <w:b/>
          <w:bCs/>
        </w:rPr>
        <w:t>Note:</w:t>
      </w:r>
      <w:r w:rsidRPr="00B841B2">
        <w:t xml:space="preserve"> All key lengths shown below are expressed as </w:t>
      </w:r>
      <w:r w:rsidRPr="00B841B2">
        <w:rPr>
          <w:b/>
          <w:bCs/>
        </w:rPr>
        <w:t>hexadecimal strings</w:t>
      </w:r>
      <w:r w:rsidRPr="00B841B2">
        <w:t>.</w:t>
      </w:r>
      <w:r>
        <w:t xml:space="preserve"> </w:t>
      </w:r>
      <w:r w:rsidRPr="00B841B2">
        <w:rPr>
          <w:b/>
          <w:bCs/>
        </w:rPr>
        <w:t>1 hex character = 4 bits</w:t>
      </w:r>
    </w:p>
    <w:p w:rsidR="001C7C80" w:rsidP="00826107" w:rsidRDefault="008C7F7C" w14:paraId="1B6EA47E" w14:textId="4A71BD32">
      <w:pPr>
        <w:pStyle w:val="Heading6"/>
      </w:pPr>
      <w:r>
        <w:t>Encryption Algorithms (ESP)</w:t>
      </w:r>
    </w:p>
    <w:p w:rsidR="00B841B2" w:rsidP="00926881" w:rsidRDefault="00D65CFA" w14:paraId="1CC1287E" w14:textId="18F7DE0D">
      <w:pPr>
        <w:pStyle w:val="BodyTextL25"/>
      </w:pPr>
      <w:r w:rsidRPr="00D65CFA">
        <w:t>The table</w:t>
      </w:r>
      <w:r w:rsidR="00532996">
        <w:t xml:space="preserve"> below</w:t>
      </w:r>
      <w:r w:rsidRPr="00D65CFA">
        <w:t xml:space="preserve"> summarizes the </w:t>
      </w:r>
      <w:r w:rsidRPr="00D65CFA">
        <w:rPr>
          <w:b/>
          <w:bCs/>
        </w:rPr>
        <w:t>encryption algorithms supported by IPsec ESP when used with OSPFv3</w:t>
      </w:r>
      <w:r w:rsidRPr="00D65CFA">
        <w:t xml:space="preserve">, along with their required key sizes. ESP provides </w:t>
      </w:r>
      <w:r w:rsidRPr="00D65CFA">
        <w:rPr>
          <w:b/>
          <w:bCs/>
        </w:rPr>
        <w:t>confidentiality</w:t>
      </w:r>
      <w:r w:rsidRPr="00D65CFA">
        <w:t xml:space="preserve"> by encrypting OSPFv3 routing updates, preventing unauthorized devices from viewing routing information. When configuring ESP, the encryption key must be entered as a </w:t>
      </w:r>
      <w:r w:rsidRPr="00D65CFA">
        <w:rPr>
          <w:b/>
          <w:bCs/>
        </w:rPr>
        <w:t>hexadecimal string of a specific length</w:t>
      </w:r>
      <w:r w:rsidRPr="00D65CFA">
        <w:t>, which depends on the selected algorithm and key size.</w:t>
      </w:r>
    </w:p>
    <w:tbl>
      <w:tblPr>
        <w:tblStyle w:val="LabTableStyle"/>
        <w:tblW w:w="0" w:type="auto"/>
        <w:tblLook w:val="04A0" w:firstRow="1" w:lastRow="0" w:firstColumn="1" w:lastColumn="0" w:noHBand="0" w:noVBand="1"/>
      </w:tblPr>
      <w:tblGrid>
        <w:gridCol w:w="2275"/>
        <w:gridCol w:w="1053"/>
        <w:gridCol w:w="2242"/>
        <w:gridCol w:w="3877"/>
      </w:tblGrid>
      <w:tr w:rsidRPr="008C7F7C" w:rsidR="008C7F7C" w:rsidTr="00926881" w14:paraId="74F42684"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8C7F7C" w:rsidR="008C7F7C" w:rsidP="008C7F7C" w:rsidRDefault="008C7F7C" w14:paraId="43E3A0E8" w14:textId="4AD88BF8">
            <w:pPr>
              <w:pStyle w:val="BodyText"/>
              <w:rPr>
                <w:b/>
                <w:bCs/>
              </w:rPr>
            </w:pPr>
            <w:r w:rsidRPr="008C7F7C">
              <w:rPr>
                <w:b/>
                <w:bCs/>
              </w:rPr>
              <w:lastRenderedPageBreak/>
              <w:t xml:space="preserve">Encryption Algorithm </w:t>
            </w:r>
            <w:r w:rsidR="00FE6CA7">
              <w:rPr>
                <w:b/>
                <w:bCs/>
              </w:rPr>
              <w:br/>
            </w:r>
            <w:r w:rsidRPr="008C7F7C">
              <w:rPr>
                <w:b/>
                <w:bCs/>
              </w:rPr>
              <w:t>(ESP)</w:t>
            </w:r>
          </w:p>
        </w:tc>
        <w:tc>
          <w:tcPr>
            <w:tcW w:w="0" w:type="auto"/>
            <w:hideMark/>
          </w:tcPr>
          <w:p w:rsidRPr="008C7F7C" w:rsidR="008C7F7C" w:rsidP="008C7F7C" w:rsidRDefault="008C7F7C" w14:paraId="0EA0BF40" w14:textId="707E83E7">
            <w:pPr>
              <w:pStyle w:val="BodyText"/>
              <w:rPr>
                <w:b/>
                <w:bCs/>
              </w:rPr>
            </w:pPr>
            <w:r w:rsidRPr="008C7F7C">
              <w:rPr>
                <w:b/>
                <w:bCs/>
              </w:rPr>
              <w:t xml:space="preserve">Key Size </w:t>
            </w:r>
            <w:r w:rsidR="00FE6CA7">
              <w:rPr>
                <w:b/>
                <w:bCs/>
              </w:rPr>
              <w:br/>
            </w:r>
            <w:r w:rsidRPr="008C7F7C">
              <w:rPr>
                <w:b/>
                <w:bCs/>
              </w:rPr>
              <w:t>(bits)</w:t>
            </w:r>
          </w:p>
        </w:tc>
        <w:tc>
          <w:tcPr>
            <w:tcW w:w="0" w:type="auto"/>
            <w:hideMark/>
          </w:tcPr>
          <w:p w:rsidRPr="008C7F7C" w:rsidR="008C7F7C" w:rsidP="008C7F7C" w:rsidRDefault="008C7F7C" w14:paraId="47D5A675" w14:textId="1AB5C879">
            <w:pPr>
              <w:pStyle w:val="BodyText"/>
              <w:rPr>
                <w:b/>
                <w:bCs/>
              </w:rPr>
            </w:pPr>
            <w:r w:rsidRPr="008C7F7C">
              <w:rPr>
                <w:b/>
                <w:bCs/>
              </w:rPr>
              <w:t xml:space="preserve">Required Key Length </w:t>
            </w:r>
            <w:r w:rsidR="00FE6CA7">
              <w:rPr>
                <w:b/>
                <w:bCs/>
              </w:rPr>
              <w:br/>
            </w:r>
            <w:r w:rsidRPr="008C7F7C">
              <w:rPr>
                <w:b/>
                <w:bCs/>
              </w:rPr>
              <w:t>(Hex Characters)</w:t>
            </w:r>
          </w:p>
        </w:tc>
        <w:tc>
          <w:tcPr>
            <w:tcW w:w="0" w:type="auto"/>
            <w:hideMark/>
          </w:tcPr>
          <w:p w:rsidRPr="008C7F7C" w:rsidR="008C7F7C" w:rsidP="008C7F7C" w:rsidRDefault="008C7F7C" w14:paraId="6A5FB6C9" w14:textId="77777777">
            <w:pPr>
              <w:pStyle w:val="BodyText"/>
              <w:rPr>
                <w:b/>
                <w:bCs/>
              </w:rPr>
            </w:pPr>
            <w:r w:rsidRPr="008C7F7C">
              <w:rPr>
                <w:b/>
                <w:bCs/>
              </w:rPr>
              <w:t>Notes</w:t>
            </w:r>
          </w:p>
        </w:tc>
      </w:tr>
      <w:tr w:rsidRPr="008C7F7C" w:rsidR="008C7F7C" w:rsidTr="00926881" w14:paraId="686F9E53" w14:textId="77777777">
        <w:tc>
          <w:tcPr>
            <w:tcW w:w="0" w:type="auto"/>
            <w:hideMark/>
          </w:tcPr>
          <w:p w:rsidRPr="008C7F7C" w:rsidR="008C7F7C" w:rsidP="008C7F7C" w:rsidRDefault="008C7F7C" w14:paraId="55768C90" w14:textId="77777777">
            <w:pPr>
              <w:pStyle w:val="BodyText"/>
            </w:pPr>
            <w:r w:rsidRPr="008C7F7C">
              <w:t>DES</w:t>
            </w:r>
          </w:p>
        </w:tc>
        <w:tc>
          <w:tcPr>
            <w:tcW w:w="0" w:type="auto"/>
            <w:hideMark/>
          </w:tcPr>
          <w:p w:rsidRPr="008C7F7C" w:rsidR="008C7F7C" w:rsidP="008C7F7C" w:rsidRDefault="008C7F7C" w14:paraId="3FFB5ED5" w14:textId="77777777">
            <w:pPr>
              <w:pStyle w:val="BodyText"/>
            </w:pPr>
            <w:r w:rsidRPr="008C7F7C">
              <w:t>64-bit</w:t>
            </w:r>
          </w:p>
        </w:tc>
        <w:tc>
          <w:tcPr>
            <w:tcW w:w="0" w:type="auto"/>
            <w:hideMark/>
          </w:tcPr>
          <w:p w:rsidRPr="008C7F7C" w:rsidR="008C7F7C" w:rsidP="008C7F7C" w:rsidRDefault="008C7F7C" w14:paraId="2971E826" w14:textId="77777777">
            <w:pPr>
              <w:pStyle w:val="BodyText"/>
            </w:pPr>
            <w:r w:rsidRPr="008C7F7C">
              <w:t>16 characters</w:t>
            </w:r>
          </w:p>
        </w:tc>
        <w:tc>
          <w:tcPr>
            <w:tcW w:w="0" w:type="auto"/>
            <w:hideMark/>
          </w:tcPr>
          <w:p w:rsidRPr="008C7F7C" w:rsidR="008C7F7C" w:rsidP="008C7F7C" w:rsidRDefault="008C7F7C" w14:paraId="11E3BA52" w14:textId="77777777">
            <w:pPr>
              <w:pStyle w:val="BodyText"/>
            </w:pPr>
            <w:r w:rsidRPr="008C7F7C">
              <w:t>Legacy, not recommended</w:t>
            </w:r>
          </w:p>
        </w:tc>
      </w:tr>
      <w:tr w:rsidRPr="008C7F7C" w:rsidR="008C7F7C" w:rsidTr="00926881" w14:paraId="765EEF05" w14:textId="77777777">
        <w:tc>
          <w:tcPr>
            <w:tcW w:w="0" w:type="auto"/>
            <w:hideMark/>
          </w:tcPr>
          <w:p w:rsidRPr="008C7F7C" w:rsidR="008C7F7C" w:rsidP="008C7F7C" w:rsidRDefault="008C7F7C" w14:paraId="1D19BB62" w14:textId="77777777">
            <w:pPr>
              <w:pStyle w:val="BodyText"/>
            </w:pPr>
            <w:r w:rsidRPr="008C7F7C">
              <w:t>3DES</w:t>
            </w:r>
          </w:p>
        </w:tc>
        <w:tc>
          <w:tcPr>
            <w:tcW w:w="0" w:type="auto"/>
            <w:hideMark/>
          </w:tcPr>
          <w:p w:rsidRPr="008C7F7C" w:rsidR="008C7F7C" w:rsidP="008C7F7C" w:rsidRDefault="008C7F7C" w14:paraId="7F366149" w14:textId="77777777">
            <w:pPr>
              <w:pStyle w:val="BodyText"/>
            </w:pPr>
            <w:r w:rsidRPr="008C7F7C">
              <w:t>192-bit</w:t>
            </w:r>
          </w:p>
        </w:tc>
        <w:tc>
          <w:tcPr>
            <w:tcW w:w="0" w:type="auto"/>
            <w:hideMark/>
          </w:tcPr>
          <w:p w:rsidRPr="008C7F7C" w:rsidR="008C7F7C" w:rsidP="008C7F7C" w:rsidRDefault="008C7F7C" w14:paraId="643F20AF" w14:textId="77777777">
            <w:pPr>
              <w:pStyle w:val="BodyText"/>
            </w:pPr>
            <w:r w:rsidRPr="008C7F7C">
              <w:t>48 characters</w:t>
            </w:r>
          </w:p>
        </w:tc>
        <w:tc>
          <w:tcPr>
            <w:tcW w:w="0" w:type="auto"/>
            <w:hideMark/>
          </w:tcPr>
          <w:p w:rsidRPr="008C7F7C" w:rsidR="008C7F7C" w:rsidP="008C7F7C" w:rsidRDefault="008C7F7C" w14:paraId="64D5BA74" w14:textId="77777777">
            <w:pPr>
              <w:pStyle w:val="BodyText"/>
            </w:pPr>
            <w:r w:rsidRPr="008C7F7C">
              <w:t>Legacy, stronger than DES</w:t>
            </w:r>
          </w:p>
        </w:tc>
      </w:tr>
      <w:tr w:rsidRPr="008C7F7C" w:rsidR="008C7F7C" w:rsidTr="00926881" w14:paraId="09748C66" w14:textId="77777777">
        <w:tc>
          <w:tcPr>
            <w:tcW w:w="0" w:type="auto"/>
            <w:hideMark/>
          </w:tcPr>
          <w:p w:rsidRPr="008C7F7C" w:rsidR="008C7F7C" w:rsidP="008C7F7C" w:rsidRDefault="008C7F7C" w14:paraId="33048ED3" w14:textId="77777777">
            <w:pPr>
              <w:pStyle w:val="BodyText"/>
            </w:pPr>
            <w:r w:rsidRPr="008C7F7C">
              <w:t>AES-CBC</w:t>
            </w:r>
          </w:p>
        </w:tc>
        <w:tc>
          <w:tcPr>
            <w:tcW w:w="0" w:type="auto"/>
            <w:hideMark/>
          </w:tcPr>
          <w:p w:rsidRPr="008C7F7C" w:rsidR="008C7F7C" w:rsidP="008C7F7C" w:rsidRDefault="008C7F7C" w14:paraId="50E7FFCE" w14:textId="77777777">
            <w:pPr>
              <w:pStyle w:val="BodyText"/>
            </w:pPr>
            <w:r w:rsidRPr="008C7F7C">
              <w:t>128-bit</w:t>
            </w:r>
          </w:p>
        </w:tc>
        <w:tc>
          <w:tcPr>
            <w:tcW w:w="0" w:type="auto"/>
            <w:hideMark/>
          </w:tcPr>
          <w:p w:rsidRPr="008C7F7C" w:rsidR="008C7F7C" w:rsidP="008C7F7C" w:rsidRDefault="008C7F7C" w14:paraId="6F4D62CA" w14:textId="77777777">
            <w:pPr>
              <w:pStyle w:val="BodyText"/>
            </w:pPr>
            <w:r w:rsidRPr="008C7F7C">
              <w:t>32 characters</w:t>
            </w:r>
          </w:p>
        </w:tc>
        <w:tc>
          <w:tcPr>
            <w:tcW w:w="0" w:type="auto"/>
            <w:hideMark/>
          </w:tcPr>
          <w:p w:rsidRPr="008C7F7C" w:rsidR="008C7F7C" w:rsidP="008C7F7C" w:rsidRDefault="008C7F7C" w14:paraId="06D3E13D" w14:textId="35D3907C">
            <w:pPr>
              <w:pStyle w:val="BodyText"/>
            </w:pPr>
            <w:r w:rsidRPr="008C7F7C">
              <w:t>Common, recommended</w:t>
            </w:r>
            <w:r w:rsidR="000B3A87">
              <w:t>, used in this lab</w:t>
            </w:r>
          </w:p>
        </w:tc>
      </w:tr>
      <w:tr w:rsidRPr="008C7F7C" w:rsidR="008C7F7C" w:rsidTr="00926881" w14:paraId="094A8434" w14:textId="77777777">
        <w:tc>
          <w:tcPr>
            <w:tcW w:w="0" w:type="auto"/>
            <w:hideMark/>
          </w:tcPr>
          <w:p w:rsidRPr="008C7F7C" w:rsidR="008C7F7C" w:rsidP="008C7F7C" w:rsidRDefault="008C7F7C" w14:paraId="573AD11D" w14:textId="77777777">
            <w:pPr>
              <w:pStyle w:val="BodyText"/>
            </w:pPr>
            <w:r w:rsidRPr="008C7F7C">
              <w:t>AES-CBC</w:t>
            </w:r>
          </w:p>
        </w:tc>
        <w:tc>
          <w:tcPr>
            <w:tcW w:w="0" w:type="auto"/>
            <w:hideMark/>
          </w:tcPr>
          <w:p w:rsidRPr="008C7F7C" w:rsidR="008C7F7C" w:rsidP="008C7F7C" w:rsidRDefault="008C7F7C" w14:paraId="067517E3" w14:textId="77777777">
            <w:pPr>
              <w:pStyle w:val="BodyText"/>
            </w:pPr>
            <w:r w:rsidRPr="008C7F7C">
              <w:t>192-bit</w:t>
            </w:r>
          </w:p>
        </w:tc>
        <w:tc>
          <w:tcPr>
            <w:tcW w:w="0" w:type="auto"/>
            <w:hideMark/>
          </w:tcPr>
          <w:p w:rsidRPr="008C7F7C" w:rsidR="008C7F7C" w:rsidP="008C7F7C" w:rsidRDefault="008C7F7C" w14:paraId="5522047A" w14:textId="77777777">
            <w:pPr>
              <w:pStyle w:val="BodyText"/>
            </w:pPr>
            <w:r w:rsidRPr="008C7F7C">
              <w:t>48 characters</w:t>
            </w:r>
          </w:p>
        </w:tc>
        <w:tc>
          <w:tcPr>
            <w:tcW w:w="0" w:type="auto"/>
            <w:hideMark/>
          </w:tcPr>
          <w:p w:rsidRPr="008C7F7C" w:rsidR="008C7F7C" w:rsidP="008C7F7C" w:rsidRDefault="008C7F7C" w14:paraId="1512B22F" w14:textId="77777777">
            <w:pPr>
              <w:pStyle w:val="BodyText"/>
            </w:pPr>
            <w:r w:rsidRPr="008C7F7C">
              <w:t>Stronger encryption</w:t>
            </w:r>
          </w:p>
        </w:tc>
      </w:tr>
      <w:tr w:rsidRPr="008C7F7C" w:rsidR="008C7F7C" w:rsidTr="00926881" w14:paraId="5442BC04" w14:textId="77777777">
        <w:tc>
          <w:tcPr>
            <w:tcW w:w="0" w:type="auto"/>
            <w:hideMark/>
          </w:tcPr>
          <w:p w:rsidRPr="008C7F7C" w:rsidR="008C7F7C" w:rsidP="008C7F7C" w:rsidRDefault="008C7F7C" w14:paraId="0ABE6B2D" w14:textId="77777777">
            <w:pPr>
              <w:pStyle w:val="BodyText"/>
            </w:pPr>
            <w:r w:rsidRPr="008C7F7C">
              <w:t>AES-CBC</w:t>
            </w:r>
          </w:p>
        </w:tc>
        <w:tc>
          <w:tcPr>
            <w:tcW w:w="0" w:type="auto"/>
            <w:hideMark/>
          </w:tcPr>
          <w:p w:rsidRPr="008C7F7C" w:rsidR="008C7F7C" w:rsidP="008C7F7C" w:rsidRDefault="008C7F7C" w14:paraId="46225E3C" w14:textId="77777777">
            <w:pPr>
              <w:pStyle w:val="BodyText"/>
            </w:pPr>
            <w:r w:rsidRPr="008C7F7C">
              <w:t>256-bit</w:t>
            </w:r>
          </w:p>
        </w:tc>
        <w:tc>
          <w:tcPr>
            <w:tcW w:w="0" w:type="auto"/>
            <w:hideMark/>
          </w:tcPr>
          <w:p w:rsidRPr="008C7F7C" w:rsidR="008C7F7C" w:rsidP="008C7F7C" w:rsidRDefault="008C7F7C" w14:paraId="2F86092D" w14:textId="77777777">
            <w:pPr>
              <w:pStyle w:val="BodyText"/>
            </w:pPr>
            <w:r w:rsidRPr="008C7F7C">
              <w:t>64 characters</w:t>
            </w:r>
          </w:p>
        </w:tc>
        <w:tc>
          <w:tcPr>
            <w:tcW w:w="0" w:type="auto"/>
            <w:hideMark/>
          </w:tcPr>
          <w:p w:rsidRPr="008C7F7C" w:rsidR="008C7F7C" w:rsidP="008C7F7C" w:rsidRDefault="008C7F7C" w14:paraId="441AD3F8" w14:textId="77777777">
            <w:pPr>
              <w:pStyle w:val="BodyText"/>
            </w:pPr>
            <w:r w:rsidRPr="008C7F7C">
              <w:t>Strongest option</w:t>
            </w:r>
          </w:p>
        </w:tc>
      </w:tr>
    </w:tbl>
    <w:p w:rsidRPr="00926881" w:rsidR="001C7C80" w:rsidP="00926881" w:rsidRDefault="00214F09" w14:paraId="2AF99D48" w14:textId="33994C40">
      <w:pPr>
        <w:pStyle w:val="Heading6"/>
      </w:pPr>
      <w:r w:rsidRPr="00926881">
        <w:t>Authentication Algorithms</w:t>
      </w:r>
    </w:p>
    <w:p w:rsidR="00D65CFA" w:rsidP="00926881" w:rsidRDefault="00D65CFA" w14:paraId="44615089" w14:textId="48F9ED6A">
      <w:pPr>
        <w:pStyle w:val="BodyTextL25"/>
      </w:pPr>
      <w:r w:rsidRPr="00D65CFA">
        <w:t xml:space="preserve">The table below lists the </w:t>
      </w:r>
      <w:r w:rsidRPr="00D65CFA">
        <w:rPr>
          <w:b/>
          <w:bCs/>
        </w:rPr>
        <w:t>authentication algorithms supported by IPsec AH for OSPFv3</w:t>
      </w:r>
      <w:r w:rsidRPr="00D65CFA">
        <w:t xml:space="preserve">, along with their required key lengths. AH provides </w:t>
      </w:r>
      <w:r w:rsidRPr="00D65CFA">
        <w:rPr>
          <w:b/>
          <w:bCs/>
        </w:rPr>
        <w:t>authentication and integrity</w:t>
      </w:r>
      <w:r w:rsidRPr="00D65CFA">
        <w:t xml:space="preserve">, ensuring that OSPFv3 routing updates originate from trusted neighbors and have not been modified in transit. Like ESP, AH requires keys to be specified as </w:t>
      </w:r>
      <w:r w:rsidRPr="00D65CFA">
        <w:rPr>
          <w:b/>
          <w:bCs/>
        </w:rPr>
        <w:t>hexadecimal strings</w:t>
      </w:r>
      <w:r w:rsidRPr="00D65CFA">
        <w:t>, and the length of the key must exactly match the requirements of the selected algorithm.</w:t>
      </w:r>
    </w:p>
    <w:tbl>
      <w:tblPr>
        <w:tblStyle w:val="LabTableStyle"/>
        <w:tblW w:w="0" w:type="auto"/>
        <w:tblLook w:val="04A0" w:firstRow="1" w:lastRow="0" w:firstColumn="1" w:lastColumn="0" w:noHBand="0" w:noVBand="1"/>
      </w:tblPr>
      <w:tblGrid>
        <w:gridCol w:w="2604"/>
        <w:gridCol w:w="1672"/>
        <w:gridCol w:w="2206"/>
        <w:gridCol w:w="3592"/>
      </w:tblGrid>
      <w:tr w:rsidRPr="00214F09" w:rsidR="00214F09" w:rsidTr="00FE6CA7" w14:paraId="44F0A459" w14:textId="77777777">
        <w:trPr>
          <w:cnfStyle w:val="100000000000" w:firstRow="1" w:lastRow="0" w:firstColumn="0" w:lastColumn="0" w:oddVBand="0" w:evenVBand="0" w:oddHBand="0" w:evenHBand="0" w:firstRowFirstColumn="0" w:firstRowLastColumn="0" w:lastRowFirstColumn="0" w:lastRowLastColumn="0"/>
        </w:trPr>
        <w:tc>
          <w:tcPr>
            <w:tcW w:w="2695" w:type="dxa"/>
            <w:hideMark/>
          </w:tcPr>
          <w:p w:rsidRPr="00214F09" w:rsidR="00214F09" w:rsidP="00214F09" w:rsidRDefault="00214F09" w14:paraId="7114791B" w14:textId="40A03904">
            <w:pPr>
              <w:pStyle w:val="BodyText"/>
              <w:rPr>
                <w:b/>
                <w:bCs/>
              </w:rPr>
            </w:pPr>
            <w:r w:rsidRPr="00214F09">
              <w:rPr>
                <w:b/>
                <w:bCs/>
              </w:rPr>
              <w:t xml:space="preserve">Authentication Algorithm </w:t>
            </w:r>
            <w:r w:rsidR="00FE6CA7">
              <w:rPr>
                <w:b/>
                <w:bCs/>
              </w:rPr>
              <w:br/>
            </w:r>
            <w:r w:rsidRPr="00214F09">
              <w:rPr>
                <w:b/>
                <w:bCs/>
              </w:rPr>
              <w:t>(AH)</w:t>
            </w:r>
          </w:p>
        </w:tc>
        <w:tc>
          <w:tcPr>
            <w:tcW w:w="1762" w:type="dxa"/>
            <w:hideMark/>
          </w:tcPr>
          <w:p w:rsidRPr="00214F09" w:rsidR="00214F09" w:rsidP="00214F09" w:rsidRDefault="00214F09" w14:paraId="397703EF" w14:textId="77777777">
            <w:pPr>
              <w:pStyle w:val="BodyText"/>
              <w:rPr>
                <w:b/>
                <w:bCs/>
              </w:rPr>
            </w:pPr>
            <w:r w:rsidRPr="00214F09">
              <w:rPr>
                <w:b/>
                <w:bCs/>
              </w:rPr>
              <w:t>Hash Size (bits)</w:t>
            </w:r>
          </w:p>
        </w:tc>
        <w:tc>
          <w:tcPr>
            <w:tcW w:w="2288" w:type="dxa"/>
            <w:hideMark/>
          </w:tcPr>
          <w:p w:rsidRPr="00214F09" w:rsidR="00214F09" w:rsidP="00214F09" w:rsidRDefault="00214F09" w14:paraId="25DEBCDF" w14:textId="296F23B3">
            <w:pPr>
              <w:pStyle w:val="BodyText"/>
              <w:rPr>
                <w:b/>
                <w:bCs/>
              </w:rPr>
            </w:pPr>
            <w:r w:rsidRPr="00214F09">
              <w:rPr>
                <w:b/>
                <w:bCs/>
              </w:rPr>
              <w:t xml:space="preserve">Required Key Length </w:t>
            </w:r>
            <w:r w:rsidR="00FE6CA7">
              <w:rPr>
                <w:b/>
                <w:bCs/>
              </w:rPr>
              <w:br/>
            </w:r>
            <w:r w:rsidRPr="00214F09">
              <w:rPr>
                <w:b/>
                <w:bCs/>
              </w:rPr>
              <w:t>(Hex Characters)</w:t>
            </w:r>
          </w:p>
        </w:tc>
        <w:tc>
          <w:tcPr>
            <w:tcW w:w="3835" w:type="dxa"/>
            <w:hideMark/>
          </w:tcPr>
          <w:p w:rsidRPr="00214F09" w:rsidR="00214F09" w:rsidP="00214F09" w:rsidRDefault="00214F09" w14:paraId="6D0070B4" w14:textId="77777777">
            <w:pPr>
              <w:pStyle w:val="BodyText"/>
              <w:rPr>
                <w:b/>
                <w:bCs/>
              </w:rPr>
            </w:pPr>
            <w:r w:rsidRPr="00214F09">
              <w:rPr>
                <w:b/>
                <w:bCs/>
              </w:rPr>
              <w:t>Notes</w:t>
            </w:r>
          </w:p>
        </w:tc>
      </w:tr>
      <w:tr w:rsidRPr="00214F09" w:rsidR="00214F09" w:rsidTr="00FE6CA7" w14:paraId="04B20284" w14:textId="77777777">
        <w:tc>
          <w:tcPr>
            <w:tcW w:w="2695" w:type="dxa"/>
            <w:hideMark/>
          </w:tcPr>
          <w:p w:rsidRPr="00214F09" w:rsidR="00214F09" w:rsidP="00214F09" w:rsidRDefault="00214F09" w14:paraId="5EDDC704" w14:textId="77777777">
            <w:pPr>
              <w:pStyle w:val="BodyText"/>
            </w:pPr>
            <w:r w:rsidRPr="00214F09">
              <w:t>MD5</w:t>
            </w:r>
          </w:p>
        </w:tc>
        <w:tc>
          <w:tcPr>
            <w:tcW w:w="1762" w:type="dxa"/>
            <w:hideMark/>
          </w:tcPr>
          <w:p w:rsidRPr="00214F09" w:rsidR="00214F09" w:rsidP="00214F09" w:rsidRDefault="00214F09" w14:paraId="7D28D8BD" w14:textId="77777777">
            <w:pPr>
              <w:pStyle w:val="BodyText"/>
            </w:pPr>
            <w:r w:rsidRPr="00214F09">
              <w:t>128-bit</w:t>
            </w:r>
          </w:p>
        </w:tc>
        <w:tc>
          <w:tcPr>
            <w:tcW w:w="2288" w:type="dxa"/>
            <w:hideMark/>
          </w:tcPr>
          <w:p w:rsidRPr="00214F09" w:rsidR="00214F09" w:rsidP="00214F09" w:rsidRDefault="00214F09" w14:paraId="230FC745" w14:textId="77777777">
            <w:pPr>
              <w:pStyle w:val="BodyText"/>
            </w:pPr>
            <w:r w:rsidRPr="00214F09">
              <w:t>32 characters</w:t>
            </w:r>
          </w:p>
        </w:tc>
        <w:tc>
          <w:tcPr>
            <w:tcW w:w="3835" w:type="dxa"/>
            <w:hideMark/>
          </w:tcPr>
          <w:p w:rsidRPr="00214F09" w:rsidR="00214F09" w:rsidP="00214F09" w:rsidRDefault="00214F09" w14:paraId="2F5C583E" w14:textId="77777777">
            <w:pPr>
              <w:pStyle w:val="BodyText"/>
            </w:pPr>
            <w:r w:rsidRPr="00214F09">
              <w:t>Legacy, weak</w:t>
            </w:r>
          </w:p>
        </w:tc>
      </w:tr>
      <w:tr w:rsidRPr="00214F09" w:rsidR="00214F09" w:rsidTr="00FE6CA7" w14:paraId="557A5861" w14:textId="77777777">
        <w:tc>
          <w:tcPr>
            <w:tcW w:w="2695" w:type="dxa"/>
            <w:hideMark/>
          </w:tcPr>
          <w:p w:rsidRPr="00214F09" w:rsidR="00214F09" w:rsidP="00214F09" w:rsidRDefault="00214F09" w14:paraId="3C173A13" w14:textId="77777777">
            <w:pPr>
              <w:pStyle w:val="BodyText"/>
            </w:pPr>
            <w:r w:rsidRPr="00214F09">
              <w:t>SHA-1</w:t>
            </w:r>
          </w:p>
        </w:tc>
        <w:tc>
          <w:tcPr>
            <w:tcW w:w="1762" w:type="dxa"/>
            <w:hideMark/>
          </w:tcPr>
          <w:p w:rsidRPr="00214F09" w:rsidR="00214F09" w:rsidP="00214F09" w:rsidRDefault="00214F09" w14:paraId="621BC69D" w14:textId="77777777">
            <w:pPr>
              <w:pStyle w:val="BodyText"/>
            </w:pPr>
            <w:r w:rsidRPr="00214F09">
              <w:t>160-bit</w:t>
            </w:r>
          </w:p>
        </w:tc>
        <w:tc>
          <w:tcPr>
            <w:tcW w:w="2288" w:type="dxa"/>
            <w:hideMark/>
          </w:tcPr>
          <w:p w:rsidRPr="00214F09" w:rsidR="00214F09" w:rsidP="00214F09" w:rsidRDefault="00214F09" w14:paraId="5E9F5B76" w14:textId="77777777">
            <w:pPr>
              <w:pStyle w:val="BodyText"/>
            </w:pPr>
            <w:r w:rsidRPr="00214F09">
              <w:t>40 characters</w:t>
            </w:r>
          </w:p>
        </w:tc>
        <w:tc>
          <w:tcPr>
            <w:tcW w:w="3835" w:type="dxa"/>
            <w:hideMark/>
          </w:tcPr>
          <w:p w:rsidRPr="00214F09" w:rsidR="00214F09" w:rsidP="00214F09" w:rsidRDefault="00214F09" w14:paraId="2284A352" w14:textId="77777777">
            <w:pPr>
              <w:pStyle w:val="BodyText"/>
            </w:pPr>
            <w:r w:rsidRPr="00214F09">
              <w:t>Used in this lab</w:t>
            </w:r>
          </w:p>
        </w:tc>
      </w:tr>
      <w:tr w:rsidRPr="00214F09" w:rsidR="00214F09" w:rsidTr="00FE6CA7" w14:paraId="58A240F0" w14:textId="77777777">
        <w:tc>
          <w:tcPr>
            <w:tcW w:w="2695" w:type="dxa"/>
            <w:hideMark/>
          </w:tcPr>
          <w:p w:rsidRPr="00214F09" w:rsidR="00214F09" w:rsidP="00214F09" w:rsidRDefault="00214F09" w14:paraId="519D680A" w14:textId="77777777">
            <w:pPr>
              <w:pStyle w:val="BodyText"/>
            </w:pPr>
            <w:r w:rsidRPr="00214F09">
              <w:t xml:space="preserve">SHA-256 </w:t>
            </w:r>
            <w:r w:rsidRPr="00214F09">
              <w:rPr>
                <w:i/>
                <w:iCs/>
              </w:rPr>
              <w:t>(platform dependent)</w:t>
            </w:r>
          </w:p>
        </w:tc>
        <w:tc>
          <w:tcPr>
            <w:tcW w:w="1762" w:type="dxa"/>
            <w:hideMark/>
          </w:tcPr>
          <w:p w:rsidRPr="00214F09" w:rsidR="00214F09" w:rsidP="00214F09" w:rsidRDefault="00214F09" w14:paraId="1EAD2991" w14:textId="77777777">
            <w:pPr>
              <w:pStyle w:val="BodyText"/>
            </w:pPr>
            <w:r w:rsidRPr="00214F09">
              <w:t>256-bit</w:t>
            </w:r>
          </w:p>
        </w:tc>
        <w:tc>
          <w:tcPr>
            <w:tcW w:w="2288" w:type="dxa"/>
            <w:hideMark/>
          </w:tcPr>
          <w:p w:rsidRPr="00214F09" w:rsidR="00214F09" w:rsidP="00214F09" w:rsidRDefault="00214F09" w14:paraId="742062A9" w14:textId="77777777">
            <w:pPr>
              <w:pStyle w:val="BodyText"/>
            </w:pPr>
            <w:r w:rsidRPr="00214F09">
              <w:t>64 characters</w:t>
            </w:r>
          </w:p>
        </w:tc>
        <w:tc>
          <w:tcPr>
            <w:tcW w:w="3835" w:type="dxa"/>
            <w:hideMark/>
          </w:tcPr>
          <w:p w:rsidRPr="00214F09" w:rsidR="00214F09" w:rsidP="00214F09" w:rsidRDefault="00214F09" w14:paraId="1975D612" w14:textId="77777777">
            <w:pPr>
              <w:pStyle w:val="BodyText"/>
            </w:pPr>
            <w:r w:rsidRPr="00214F09">
              <w:t>More secure, may not be available on all devices</w:t>
            </w:r>
          </w:p>
        </w:tc>
      </w:tr>
    </w:tbl>
    <w:p w:rsidR="001C7C80" w:rsidP="00ED1C4D" w:rsidRDefault="00ED1C4D" w14:paraId="1B03B0CD" w14:textId="7E819FAA">
      <w:pPr>
        <w:pStyle w:val="Heading3"/>
      </w:pPr>
      <w:r>
        <w:t xml:space="preserve">Remove OSPFv3 IPsec AH </w:t>
      </w:r>
      <w:r w:rsidR="00CD2B30">
        <w:t>c</w:t>
      </w:r>
      <w:r>
        <w:t>onfigurations on D1 and D2</w:t>
      </w:r>
      <w:r w:rsidR="00CD2B30">
        <w:t xml:space="preserve">. </w:t>
      </w:r>
    </w:p>
    <w:p w:rsidR="001C7C80" w:rsidP="00CD2B30" w:rsidRDefault="00ED1C4D" w14:paraId="2A580ED5" w14:textId="0F48E285">
      <w:pPr>
        <w:pStyle w:val="BodyTextL25"/>
      </w:pPr>
      <w:r>
        <w:t>On both D1 and D2, remove the IPsec AH configurations.</w:t>
      </w:r>
      <w:r w:rsidR="00381400">
        <w:t xml:space="preserve"> If you do it fast enough, neighbor adjacency should </w:t>
      </w:r>
      <w:r w:rsidR="00F5144B">
        <w:t>remain FULL.</w:t>
      </w:r>
    </w:p>
    <w:p w:rsidR="00ED1C4D" w:rsidP="00ED1C4D" w:rsidRDefault="00ED1C4D" w14:paraId="6674A2BA" w14:textId="0D95CD1D">
      <w:pPr>
        <w:pStyle w:val="CMD"/>
      </w:pPr>
      <w:r>
        <w:t xml:space="preserve">D1(config)# </w:t>
      </w:r>
      <w:r w:rsidRPr="00ED1C4D">
        <w:rPr>
          <w:b/>
          <w:bCs/>
        </w:rPr>
        <w:t>interface GigabitEthernet1/0/1</w:t>
      </w:r>
    </w:p>
    <w:p w:rsidR="001C7C80" w:rsidP="00ED1C4D" w:rsidRDefault="00ED1C4D" w14:paraId="4E867943" w14:textId="12B76DD9">
      <w:pPr>
        <w:pStyle w:val="CMD"/>
        <w:rPr>
          <w:b/>
          <w:bCs/>
        </w:rPr>
      </w:pPr>
      <w:r>
        <w:t xml:space="preserve">D1(config-if)# </w:t>
      </w:r>
      <w:r w:rsidRPr="00ED1C4D">
        <w:rPr>
          <w:b/>
          <w:bCs/>
        </w:rPr>
        <w:t xml:space="preserve">no ospfv3 authentication </w:t>
      </w:r>
      <w:proofErr w:type="spellStart"/>
      <w:r w:rsidRPr="00ED1C4D">
        <w:rPr>
          <w:b/>
          <w:bCs/>
        </w:rPr>
        <w:t>ipsec</w:t>
      </w:r>
      <w:proofErr w:type="spellEnd"/>
      <w:r w:rsidRPr="00ED1C4D">
        <w:rPr>
          <w:b/>
          <w:bCs/>
        </w:rPr>
        <w:t xml:space="preserve"> </w:t>
      </w:r>
      <w:proofErr w:type="spellStart"/>
      <w:r w:rsidRPr="00ED1C4D">
        <w:rPr>
          <w:b/>
          <w:bCs/>
        </w:rPr>
        <w:t>spi</w:t>
      </w:r>
      <w:proofErr w:type="spellEnd"/>
      <w:r w:rsidRPr="00ED1C4D">
        <w:rPr>
          <w:b/>
          <w:bCs/>
        </w:rPr>
        <w:t xml:space="preserve"> 256 sha1 1234567890123456789012345678901234567890</w:t>
      </w:r>
    </w:p>
    <w:p w:rsidR="00ED1C4D" w:rsidP="00381400" w:rsidRDefault="00957B3A" w14:paraId="5300F969" w14:textId="39D02BA1">
      <w:pPr>
        <w:pStyle w:val="CMDOutput"/>
      </w:pPr>
      <w:r w:rsidRPr="00957B3A">
        <w:t>*Jan 19 19:00:14.796: %CRYPTO-6-ISAKMP_ON_OFF: ISAKMP is OFF</w:t>
      </w:r>
    </w:p>
    <w:p w:rsidR="00957B3A" w:rsidP="00ED1C4D" w:rsidRDefault="00957B3A" w14:paraId="1C1D30FA" w14:textId="77777777">
      <w:pPr>
        <w:pStyle w:val="CMD"/>
      </w:pPr>
    </w:p>
    <w:p w:rsidRPr="00ED1C4D" w:rsidR="00ED1C4D" w:rsidP="00ED1C4D" w:rsidRDefault="00ED1C4D" w14:paraId="6C8BABEF" w14:textId="0F49B9EE">
      <w:pPr>
        <w:pStyle w:val="CMD"/>
      </w:pPr>
      <w:r w:rsidRPr="00ED1C4D">
        <w:t>D</w:t>
      </w:r>
      <w:r>
        <w:t>2(</w:t>
      </w:r>
      <w:r w:rsidRPr="00ED1C4D">
        <w:t xml:space="preserve">config)# </w:t>
      </w:r>
      <w:r w:rsidRPr="00ED1C4D">
        <w:rPr>
          <w:b/>
          <w:bCs/>
        </w:rPr>
        <w:t>interface GigabitEthernet1/0/1</w:t>
      </w:r>
    </w:p>
    <w:p w:rsidR="001C7C80" w:rsidP="00CD2B30" w:rsidRDefault="00ED1C4D" w14:paraId="105FB1C8" w14:textId="2F55BDDC">
      <w:pPr>
        <w:pStyle w:val="CMD"/>
        <w:rPr>
          <w:b/>
          <w:bCs/>
        </w:rPr>
      </w:pPr>
      <w:r w:rsidRPr="00ED1C4D">
        <w:t>D</w:t>
      </w:r>
      <w:r>
        <w:t>2</w:t>
      </w:r>
      <w:r w:rsidRPr="00ED1C4D">
        <w:t xml:space="preserve">(config-if)# </w:t>
      </w:r>
      <w:r w:rsidRPr="00ED1C4D">
        <w:rPr>
          <w:b/>
          <w:bCs/>
        </w:rPr>
        <w:t xml:space="preserve">no ospfv3 authentication </w:t>
      </w:r>
      <w:proofErr w:type="spellStart"/>
      <w:r w:rsidRPr="00ED1C4D">
        <w:rPr>
          <w:b/>
          <w:bCs/>
        </w:rPr>
        <w:t>ipsec</w:t>
      </w:r>
      <w:proofErr w:type="spellEnd"/>
      <w:r w:rsidRPr="00ED1C4D">
        <w:rPr>
          <w:b/>
          <w:bCs/>
        </w:rPr>
        <w:t xml:space="preserve"> </w:t>
      </w:r>
      <w:proofErr w:type="spellStart"/>
      <w:r w:rsidRPr="00ED1C4D">
        <w:rPr>
          <w:b/>
          <w:bCs/>
        </w:rPr>
        <w:t>spi</w:t>
      </w:r>
      <w:proofErr w:type="spellEnd"/>
      <w:r w:rsidRPr="00ED1C4D">
        <w:rPr>
          <w:b/>
          <w:bCs/>
        </w:rPr>
        <w:t xml:space="preserve"> 256 sha1 1234567890123456789012345678901234567890</w:t>
      </w:r>
    </w:p>
    <w:p w:rsidR="00381400" w:rsidP="00381400" w:rsidRDefault="00381400" w14:paraId="7F0273E5" w14:textId="6C5B399D">
      <w:pPr>
        <w:pStyle w:val="CMDOutput"/>
      </w:pPr>
      <w:r w:rsidRPr="00381400">
        <w:t>*Jan 19 20:18:01.993: %CRYPTO-6-ISAKMP_ON_OFF: ISAKMP is OFF</w:t>
      </w:r>
    </w:p>
    <w:p w:rsidR="001C7C80" w:rsidP="00194C4D" w:rsidRDefault="00194C4D" w14:paraId="5D4B71A5" w14:textId="12FA9954">
      <w:pPr>
        <w:pStyle w:val="Heading3"/>
      </w:pPr>
      <w:r w:rsidRPr="00194C4D">
        <w:t>Configure OSPFv3 IPsec ESP Encryption Between D1 and D2</w:t>
      </w:r>
    </w:p>
    <w:p w:rsidRPr="003B7D0D" w:rsidR="003B7D0D" w:rsidP="00F5144B" w:rsidRDefault="003B7D0D" w14:paraId="1C4A3298" w14:textId="77777777">
      <w:pPr>
        <w:pStyle w:val="BodyTextL25"/>
      </w:pPr>
      <w:r w:rsidRPr="003B7D0D">
        <w:t xml:space="preserve">In this step, you will secure OSPFv3 routing updates between </w:t>
      </w:r>
      <w:r w:rsidRPr="003B7D0D">
        <w:rPr>
          <w:b/>
          <w:bCs/>
        </w:rPr>
        <w:t>D1 and D2</w:t>
      </w:r>
      <w:r w:rsidRPr="003B7D0D">
        <w:t xml:space="preserve"> using </w:t>
      </w:r>
      <w:r w:rsidRPr="003B7D0D">
        <w:rPr>
          <w:b/>
          <w:bCs/>
        </w:rPr>
        <w:t>IPsec ESP</w:t>
      </w:r>
      <w:r w:rsidRPr="003B7D0D">
        <w:t xml:space="preserve">, which provides </w:t>
      </w:r>
      <w:r w:rsidRPr="003B7D0D">
        <w:rPr>
          <w:b/>
          <w:bCs/>
        </w:rPr>
        <w:t>encryption, authentication, and integrity</w:t>
      </w:r>
      <w:r w:rsidRPr="003B7D0D">
        <w:t xml:space="preserve">. The ESP configuration is applied </w:t>
      </w:r>
      <w:r w:rsidRPr="003B7D0D">
        <w:rPr>
          <w:b/>
          <w:bCs/>
        </w:rPr>
        <w:t>only to the directly connected link</w:t>
      </w:r>
      <w:r w:rsidRPr="003B7D0D">
        <w:t xml:space="preserve"> between the two devices so that other OSPFv3 interfaces are not affected.</w:t>
      </w:r>
    </w:p>
    <w:p w:rsidRPr="003B7D0D" w:rsidR="003B7D0D" w:rsidP="00F5144B" w:rsidRDefault="003B7D0D" w14:paraId="6583ABE3" w14:textId="77777777">
      <w:pPr>
        <w:pStyle w:val="BodyTextL25"/>
      </w:pPr>
      <w:r w:rsidRPr="003B7D0D">
        <w:lastRenderedPageBreak/>
        <w:t>Just as in the previous AH-based configuration, both devices must be configured with:</w:t>
      </w:r>
    </w:p>
    <w:p w:rsidRPr="003B7D0D" w:rsidR="003B7D0D" w:rsidP="00F5144B" w:rsidRDefault="003B7D0D" w14:paraId="076605ED" w14:textId="77777777">
      <w:pPr>
        <w:pStyle w:val="BulletBody"/>
      </w:pPr>
      <w:r w:rsidRPr="003B7D0D">
        <w:t xml:space="preserve">The </w:t>
      </w:r>
      <w:r w:rsidRPr="00F5144B">
        <w:rPr>
          <w:b/>
          <w:bCs/>
        </w:rPr>
        <w:t>same SPI</w:t>
      </w:r>
    </w:p>
    <w:p w:rsidRPr="003B7D0D" w:rsidR="003B7D0D" w:rsidP="00F5144B" w:rsidRDefault="003B7D0D" w14:paraId="6FFDFC22" w14:textId="77777777">
      <w:pPr>
        <w:pStyle w:val="BulletBody"/>
      </w:pPr>
      <w:r w:rsidRPr="003B7D0D">
        <w:t xml:space="preserve">The </w:t>
      </w:r>
      <w:r w:rsidRPr="00F5144B">
        <w:rPr>
          <w:b/>
          <w:bCs/>
        </w:rPr>
        <w:t>same encryption algorithm and key</w:t>
      </w:r>
    </w:p>
    <w:p w:rsidRPr="003B7D0D" w:rsidR="003B7D0D" w:rsidP="00F5144B" w:rsidRDefault="003B7D0D" w14:paraId="7DBE968A" w14:textId="77777777">
      <w:pPr>
        <w:pStyle w:val="BulletBody"/>
      </w:pPr>
      <w:r w:rsidRPr="003B7D0D">
        <w:t xml:space="preserve">The </w:t>
      </w:r>
      <w:r w:rsidRPr="00F5144B">
        <w:rPr>
          <w:b/>
          <w:bCs/>
        </w:rPr>
        <w:t>same authentication algorithm and key</w:t>
      </w:r>
    </w:p>
    <w:p w:rsidR="001C7C80" w:rsidP="00F5144B" w:rsidRDefault="003B7D0D" w14:paraId="4FEC8C11" w14:textId="0E042E6E">
      <w:pPr>
        <w:pStyle w:val="BodyTextL25"/>
      </w:pPr>
      <w:r w:rsidRPr="003B7D0D">
        <w:t xml:space="preserve">A </w:t>
      </w:r>
      <w:r w:rsidRPr="003B7D0D">
        <w:rPr>
          <w:b/>
          <w:bCs/>
        </w:rPr>
        <w:t>unique SPI</w:t>
      </w:r>
      <w:r w:rsidRPr="003B7D0D">
        <w:t xml:space="preserve"> should be used per secured link to avoid conflicts with other OSPFv3 IPsec associations.</w:t>
      </w:r>
    </w:p>
    <w:p w:rsidRPr="00F5144B" w:rsidR="003B7D0D" w:rsidP="00F5144B" w:rsidRDefault="003B7D0D" w14:paraId="41F97267" w14:textId="6EC193D7">
      <w:pPr>
        <w:pStyle w:val="SubStepAlpha"/>
      </w:pPr>
      <w:r w:rsidRPr="00F5144B">
        <w:t>Configure ESP on D1</w:t>
      </w:r>
      <w:r w:rsidR="00F5144B">
        <w:t>.</w:t>
      </w:r>
    </w:p>
    <w:p w:rsidR="003B7D0D" w:rsidP="00B62974" w:rsidRDefault="003B7D0D" w14:paraId="0CE74E4F" w14:textId="1A605BF3">
      <w:pPr>
        <w:pStyle w:val="BodyTextL50"/>
      </w:pPr>
      <w:r w:rsidRPr="003B7D0D">
        <w:t xml:space="preserve">On </w:t>
      </w:r>
      <w:r w:rsidRPr="003B7D0D">
        <w:rPr>
          <w:b/>
          <w:bCs/>
        </w:rPr>
        <w:t>D1</w:t>
      </w:r>
      <w:r w:rsidRPr="003B7D0D">
        <w:t xml:space="preserve">, enable OSPFv3 IPsec ESP encryption on the interface connecting to D2. </w:t>
      </w:r>
    </w:p>
    <w:p w:rsidRPr="003B7D0D" w:rsidR="00B62974" w:rsidP="00023D37" w:rsidRDefault="00856550" w14:paraId="22570A2D" w14:textId="42B1CCFB">
      <w:pPr>
        <w:pStyle w:val="BodyTextL50"/>
      </w:pPr>
      <w:r w:rsidRPr="00856550">
        <w:rPr>
          <w:b/>
          <w:bCs/>
        </w:rPr>
        <w:t>Note:</w:t>
      </w:r>
      <w:r>
        <w:t xml:space="preserve"> </w:t>
      </w:r>
      <w:r w:rsidR="00CD2B30">
        <w:t xml:space="preserve">The format of this lab shows the </w:t>
      </w:r>
      <w:r w:rsidRPr="00856550" w:rsidR="00CD2B30">
        <w:rPr>
          <w:b/>
          <w:bCs/>
        </w:rPr>
        <w:t xml:space="preserve">ospfv3 encryption </w:t>
      </w:r>
      <w:proofErr w:type="spellStart"/>
      <w:r w:rsidRPr="00856550" w:rsidR="00CD2B30">
        <w:rPr>
          <w:b/>
          <w:bCs/>
        </w:rPr>
        <w:t>ipsec</w:t>
      </w:r>
      <w:proofErr w:type="spellEnd"/>
      <w:r w:rsidRPr="00856550" w:rsidR="00CD2B30">
        <w:rPr>
          <w:b/>
          <w:bCs/>
        </w:rPr>
        <w:t xml:space="preserve"> </w:t>
      </w:r>
      <w:proofErr w:type="spellStart"/>
      <w:r w:rsidRPr="00856550" w:rsidR="00CD2B30">
        <w:rPr>
          <w:b/>
          <w:bCs/>
        </w:rPr>
        <w:t>spi</w:t>
      </w:r>
      <w:proofErr w:type="spellEnd"/>
      <w:r w:rsidRPr="00856550" w:rsidR="00CD2B30">
        <w:t xml:space="preserve"> </w:t>
      </w:r>
      <w:r w:rsidR="00CD2B30">
        <w:t xml:space="preserve">command on two lines. </w:t>
      </w:r>
      <w:r w:rsidRPr="00856550">
        <w:t xml:space="preserve">The command </w:t>
      </w:r>
      <w:r w:rsidRPr="00856550">
        <w:rPr>
          <w:b/>
          <w:bCs/>
        </w:rPr>
        <w:t>must be entered as a single uninterrupted line</w:t>
      </w:r>
      <w:r w:rsidRPr="00856550">
        <w:t>.</w:t>
      </w:r>
    </w:p>
    <w:p w:rsidR="00B62974" w:rsidP="00B62974" w:rsidRDefault="00B62974" w14:paraId="40EC7DD0" w14:textId="77777777">
      <w:pPr>
        <w:pStyle w:val="CMD"/>
      </w:pPr>
      <w:r>
        <w:t xml:space="preserve">D1(config)# </w:t>
      </w:r>
      <w:r w:rsidRPr="00B62974">
        <w:rPr>
          <w:b/>
          <w:bCs/>
        </w:rPr>
        <w:t>interface GigabitEthernet1/0/1</w:t>
      </w:r>
    </w:p>
    <w:p w:rsidR="00B62974" w:rsidP="00F5144B" w:rsidRDefault="00B62974" w14:paraId="735E3DAC" w14:textId="756E2F8C">
      <w:pPr>
        <w:pStyle w:val="CMD"/>
        <w:rPr>
          <w:b/>
          <w:bCs/>
        </w:rPr>
      </w:pPr>
      <w:r>
        <w:t xml:space="preserve">D1(config-if)# </w:t>
      </w:r>
      <w:r w:rsidRPr="00B62974">
        <w:rPr>
          <w:b/>
          <w:bCs/>
        </w:rPr>
        <w:t xml:space="preserve">ospfv3 encryption </w:t>
      </w:r>
      <w:proofErr w:type="spellStart"/>
      <w:r w:rsidRPr="00B62974">
        <w:rPr>
          <w:b/>
          <w:bCs/>
        </w:rPr>
        <w:t>ipsec</w:t>
      </w:r>
      <w:proofErr w:type="spellEnd"/>
      <w:r w:rsidRPr="00B62974">
        <w:rPr>
          <w:b/>
          <w:bCs/>
        </w:rPr>
        <w:t xml:space="preserve"> </w:t>
      </w:r>
      <w:proofErr w:type="spellStart"/>
      <w:r w:rsidRPr="00B62974">
        <w:rPr>
          <w:b/>
          <w:bCs/>
        </w:rPr>
        <w:t>spi</w:t>
      </w:r>
      <w:proofErr w:type="spellEnd"/>
      <w:r w:rsidRPr="00B62974">
        <w:rPr>
          <w:b/>
          <w:bCs/>
        </w:rPr>
        <w:t xml:space="preserve"> 257 </w:t>
      </w:r>
      <w:proofErr w:type="spellStart"/>
      <w:r w:rsidRPr="00B62974">
        <w:rPr>
          <w:b/>
          <w:bCs/>
        </w:rPr>
        <w:t>esp</w:t>
      </w:r>
      <w:proofErr w:type="spellEnd"/>
      <w:r w:rsidRPr="00B62974">
        <w:rPr>
          <w:b/>
          <w:bCs/>
        </w:rPr>
        <w:t xml:space="preserve"> aes-</w:t>
      </w:r>
      <w:proofErr w:type="spellStart"/>
      <w:r w:rsidRPr="00B62974">
        <w:rPr>
          <w:b/>
          <w:bCs/>
        </w:rPr>
        <w:t>cbc</w:t>
      </w:r>
      <w:proofErr w:type="spellEnd"/>
      <w:r w:rsidRPr="00B62974">
        <w:rPr>
          <w:b/>
          <w:bCs/>
        </w:rPr>
        <w:t xml:space="preserve"> 128</w:t>
      </w:r>
      <w:r w:rsidR="00023D37">
        <w:rPr>
          <w:b/>
          <w:bCs/>
        </w:rPr>
        <w:t xml:space="preserve"> </w:t>
      </w:r>
      <w:r w:rsidRPr="00B62974">
        <w:rPr>
          <w:b/>
          <w:bCs/>
        </w:rPr>
        <w:t>12345678901234567890123456789012</w:t>
      </w:r>
      <w:r w:rsidR="00023D37">
        <w:rPr>
          <w:b/>
          <w:bCs/>
        </w:rPr>
        <w:t xml:space="preserve"> </w:t>
      </w:r>
      <w:r w:rsidRPr="00B62974">
        <w:rPr>
          <w:b/>
          <w:bCs/>
        </w:rPr>
        <w:t>sha1 1234567890123456789012345678901234567890</w:t>
      </w:r>
    </w:p>
    <w:p w:rsidR="003621A9" w:rsidP="00934B45" w:rsidRDefault="003621A9" w14:paraId="3BF4E252" w14:textId="77777777">
      <w:pPr>
        <w:pStyle w:val="CMDOutput"/>
      </w:pPr>
      <w:r w:rsidRPr="003621A9">
        <w:t>*Jan 19 20:20:54.860: %CRYPTO-6-ISAKMP_ON_OFF: ISAKMP is ON</w:t>
      </w:r>
    </w:p>
    <w:p w:rsidR="00934B45" w:rsidP="00934B45" w:rsidRDefault="00934B45" w14:paraId="3C594D7A" w14:textId="188B8834">
      <w:pPr>
        <w:pStyle w:val="CMDOutput"/>
      </w:pPr>
      <w:r>
        <w:t xml:space="preserve">*Jan 19 20:21:26.667: %OSPFv3-5-ADJCHG: Process 123, IPv4, </w:t>
      </w:r>
      <w:proofErr w:type="spellStart"/>
      <w:r>
        <w:t>Nbr</w:t>
      </w:r>
      <w:proofErr w:type="spellEnd"/>
      <w:r>
        <w:t xml:space="preserve"> 1.1.1.3 on GigabitEthernet1/0/1 from FULL to DOWN, Neighbor Down: Dead timer expired</w:t>
      </w:r>
    </w:p>
    <w:p w:rsidRPr="009F1EC7" w:rsidR="00F5144B" w:rsidP="00934B45" w:rsidRDefault="00934B45" w14:paraId="1EC84E99" w14:textId="588FB81E">
      <w:pPr>
        <w:pStyle w:val="CMDOutput"/>
      </w:pPr>
      <w:r>
        <w:t xml:space="preserve">*Jan 19 20:21:30.023: %OSPFv3-5-ADJCHG: Process 123, IPv6, </w:t>
      </w:r>
      <w:proofErr w:type="spellStart"/>
      <w:r>
        <w:t>Nbr</w:t>
      </w:r>
      <w:proofErr w:type="spellEnd"/>
      <w:r>
        <w:t xml:space="preserve"> 1.1.1.3 on GigabitEthernet1/0/1 from FULL to DOWN, Neighbor Down: Dead timer expired</w:t>
      </w:r>
    </w:p>
    <w:p w:rsidR="001C7C80" w:rsidP="00B62974" w:rsidRDefault="00B62974" w14:paraId="1C43D645" w14:textId="4CDE05CD">
      <w:pPr>
        <w:pStyle w:val="BodyTextL50"/>
      </w:pPr>
      <w:r w:rsidRPr="00B62974">
        <w:rPr>
          <w:b/>
          <w:bCs/>
        </w:rPr>
        <w:t>Note</w:t>
      </w:r>
      <w:r>
        <w:t xml:space="preserve">: </w:t>
      </w:r>
      <w:r w:rsidR="009F1EC7">
        <w:t>After the dead time</w:t>
      </w:r>
      <w:r w:rsidR="009C7ABD">
        <w:t>r</w:t>
      </w:r>
      <w:r w:rsidR="009F1EC7">
        <w:t xml:space="preserve"> expires</w:t>
      </w:r>
      <w:r w:rsidRPr="00B62974">
        <w:t>, OSPFv3 adjacency will drop because encryption is enabled on D1 but not yet configured on D2.</w:t>
      </w:r>
    </w:p>
    <w:p w:rsidR="00B62974" w:rsidP="00B62974" w:rsidRDefault="00B62974" w14:paraId="4ED4DEFE" w14:textId="7C77607A">
      <w:pPr>
        <w:pStyle w:val="BodyTextL50"/>
      </w:pPr>
      <w:r>
        <w:t>Explanation:</w:t>
      </w:r>
    </w:p>
    <w:p w:rsidR="00B62974" w:rsidP="000564BF" w:rsidRDefault="00B62974" w14:paraId="6FB2732F" w14:textId="3E333DC1">
      <w:pPr>
        <w:pStyle w:val="BulletBody"/>
      </w:pPr>
      <w:r w:rsidRPr="00B62974">
        <w:t xml:space="preserve">The </w:t>
      </w:r>
      <w:r w:rsidRPr="00B62974">
        <w:rPr>
          <w:b/>
          <w:bCs/>
        </w:rPr>
        <w:t xml:space="preserve">ospfv3 encryption </w:t>
      </w:r>
      <w:proofErr w:type="spellStart"/>
      <w:r w:rsidRPr="00B62974">
        <w:rPr>
          <w:b/>
          <w:bCs/>
        </w:rPr>
        <w:t>ipsec</w:t>
      </w:r>
      <w:proofErr w:type="spellEnd"/>
      <w:r w:rsidRPr="00B62974">
        <w:rPr>
          <w:b/>
          <w:bCs/>
        </w:rPr>
        <w:t xml:space="preserve"> </w:t>
      </w:r>
      <w:proofErr w:type="spellStart"/>
      <w:r w:rsidRPr="00B62974">
        <w:rPr>
          <w:b/>
          <w:bCs/>
        </w:rPr>
        <w:t>spi</w:t>
      </w:r>
      <w:proofErr w:type="spellEnd"/>
      <w:r w:rsidRPr="00B62974">
        <w:t xml:space="preserve"> command enables </w:t>
      </w:r>
      <w:r w:rsidRPr="00B62974">
        <w:rPr>
          <w:b/>
          <w:bCs/>
        </w:rPr>
        <w:t>ESP encryption</w:t>
      </w:r>
      <w:r w:rsidRPr="00B62974">
        <w:t xml:space="preserve"> for OSPFv3 on a per-interface basis.</w:t>
      </w:r>
    </w:p>
    <w:p w:rsidR="0086220B" w:rsidP="000564BF" w:rsidRDefault="0086220B" w14:paraId="5D754AAE" w14:textId="77777777">
      <w:pPr>
        <w:pStyle w:val="BulletBody"/>
      </w:pPr>
      <w:r w:rsidRPr="0086220B">
        <w:rPr>
          <w:b/>
          <w:bCs/>
        </w:rPr>
        <w:t>SPI 257</w:t>
      </w:r>
      <w:r w:rsidRPr="0086220B">
        <w:t xml:space="preserve"> is used to uniquely identify the IPsec security association for OSPFv3 encryption on this interface and must match on both neighbors.</w:t>
      </w:r>
    </w:p>
    <w:p w:rsidRPr="00B62974" w:rsidR="00B62974" w:rsidP="000564BF" w:rsidRDefault="00B62974" w14:paraId="2BF9D44D" w14:textId="5606E72C">
      <w:pPr>
        <w:pStyle w:val="BulletBody"/>
      </w:pPr>
      <w:r w:rsidRPr="00B62974">
        <w:rPr>
          <w:b/>
          <w:bCs/>
        </w:rPr>
        <w:t>AES-CBC 128-bit</w:t>
      </w:r>
      <w:r w:rsidRPr="00B62974">
        <w:t xml:space="preserve"> encrypts the OSPFv3 payload, providing confidentiality</w:t>
      </w:r>
      <w:r w:rsidRPr="00E810E7" w:rsidR="00E810E7">
        <w:t xml:space="preserve"> </w:t>
      </w:r>
      <w:r w:rsidRPr="0086220B" w:rsidR="00E810E7">
        <w:t>and must match on both neighbors</w:t>
      </w:r>
      <w:r w:rsidR="00E810E7">
        <w:t>.</w:t>
      </w:r>
    </w:p>
    <w:p w:rsidRPr="00B62974" w:rsidR="00B62974" w:rsidP="000564BF" w:rsidRDefault="00B62974" w14:paraId="2A525C20" w14:textId="4FB40AF0">
      <w:pPr>
        <w:pStyle w:val="BulletBody"/>
      </w:pPr>
      <w:r w:rsidRPr="00B62974">
        <w:rPr>
          <w:b/>
          <w:bCs/>
        </w:rPr>
        <w:t>SHA-1</w:t>
      </w:r>
      <w:r w:rsidRPr="00B62974">
        <w:t xml:space="preserve"> ensures authentication and integrity of routing updates</w:t>
      </w:r>
      <w:r w:rsidRPr="00E810E7" w:rsidR="00E810E7">
        <w:t xml:space="preserve"> </w:t>
      </w:r>
      <w:r w:rsidRPr="0086220B" w:rsidR="00E810E7">
        <w:t>and must match on both neighbors</w:t>
      </w:r>
      <w:r w:rsidRPr="00B62974">
        <w:t>.</w:t>
      </w:r>
    </w:p>
    <w:p w:rsidRPr="00B62974" w:rsidR="00B62974" w:rsidP="000564BF" w:rsidRDefault="00B62974" w14:paraId="34A4FC69" w14:textId="3E6B013D">
      <w:pPr>
        <w:pStyle w:val="BulletBody"/>
      </w:pPr>
      <w:r w:rsidRPr="00B62974">
        <w:t xml:space="preserve">Because OSPFv3 is running with </w:t>
      </w:r>
      <w:r w:rsidRPr="00B62974">
        <w:rPr>
          <w:b/>
          <w:bCs/>
        </w:rPr>
        <w:t>address families</w:t>
      </w:r>
      <w:r w:rsidRPr="00B62974">
        <w:t xml:space="preserve">, the adjacency is re-established for </w:t>
      </w:r>
      <w:r w:rsidRPr="00B62974">
        <w:rPr>
          <w:b/>
          <w:bCs/>
        </w:rPr>
        <w:t>both IPv4 and IPv6</w:t>
      </w:r>
      <w:r w:rsidRPr="00B62974">
        <w:t>, even though the protocol itself operates over IPv6.</w:t>
      </w:r>
    </w:p>
    <w:p w:rsidR="001C7C80" w:rsidP="003A2F39" w:rsidRDefault="00B62974" w14:paraId="51BE25D1" w14:textId="7AE6BA3D">
      <w:pPr>
        <w:pStyle w:val="BulletBody"/>
      </w:pPr>
      <w:r w:rsidRPr="00B62974">
        <w:t xml:space="preserve">Applying the configuration at the </w:t>
      </w:r>
      <w:r w:rsidRPr="00B62974">
        <w:rPr>
          <w:b/>
          <w:bCs/>
        </w:rPr>
        <w:t>interface level</w:t>
      </w:r>
      <w:r w:rsidRPr="00B62974">
        <w:t xml:space="preserve"> ensures that </w:t>
      </w:r>
      <w:r w:rsidRPr="00C5442C">
        <w:rPr>
          <w:b/>
          <w:bCs/>
        </w:rPr>
        <w:t>only the intended link is secured</w:t>
      </w:r>
      <w:r w:rsidRPr="00B62974">
        <w:t>.</w:t>
      </w:r>
    </w:p>
    <w:p w:rsidRPr="009C7ABD" w:rsidR="00B62974" w:rsidP="009C7ABD" w:rsidRDefault="00B62974" w14:paraId="1CBF89A4" w14:textId="5163478F">
      <w:pPr>
        <w:pStyle w:val="SubStepAlpha"/>
      </w:pPr>
      <w:r w:rsidRPr="009C7ABD">
        <w:t>Configure ESP on D2</w:t>
      </w:r>
      <w:r w:rsidR="009C7ABD">
        <w:t>.</w:t>
      </w:r>
    </w:p>
    <w:p w:rsidRPr="003B7D0D" w:rsidR="00B62974" w:rsidP="00B62974" w:rsidRDefault="00B62974" w14:paraId="7B102C6B" w14:textId="5755CDF9">
      <w:pPr>
        <w:pStyle w:val="BodyTextL50"/>
      </w:pPr>
      <w:r w:rsidRPr="00B62974">
        <w:t xml:space="preserve">Next, apply the </w:t>
      </w:r>
      <w:r w:rsidRPr="00B62974">
        <w:rPr>
          <w:b/>
          <w:bCs/>
        </w:rPr>
        <w:t>same ESP configuration</w:t>
      </w:r>
      <w:r w:rsidRPr="00B62974">
        <w:t xml:space="preserve"> on </w:t>
      </w:r>
      <w:r w:rsidRPr="00B62974">
        <w:rPr>
          <w:b/>
          <w:bCs/>
        </w:rPr>
        <w:t>D2</w:t>
      </w:r>
      <w:r w:rsidRPr="00B62974">
        <w:t xml:space="preserve"> for the link back to D1.</w:t>
      </w:r>
    </w:p>
    <w:p w:rsidRPr="00B62974" w:rsidR="00B62974" w:rsidP="00B62974" w:rsidRDefault="00B62974" w14:paraId="16ECBC61" w14:textId="77777777">
      <w:pPr>
        <w:pStyle w:val="CMD"/>
        <w:rPr>
          <w:b/>
          <w:bCs/>
        </w:rPr>
      </w:pPr>
      <w:r>
        <w:t xml:space="preserve">D2(config)# </w:t>
      </w:r>
      <w:r w:rsidRPr="00B62974">
        <w:rPr>
          <w:b/>
          <w:bCs/>
        </w:rPr>
        <w:t>interface GigabitEthernet1/0/1</w:t>
      </w:r>
    </w:p>
    <w:p w:rsidR="001C7C80" w:rsidP="009C7ABD" w:rsidRDefault="00B62974" w14:paraId="35F13D52" w14:textId="7F00410C">
      <w:pPr>
        <w:pStyle w:val="CMD"/>
        <w:rPr>
          <w:b/>
          <w:bCs/>
        </w:rPr>
      </w:pPr>
      <w:r w:rsidRPr="003C5A07">
        <w:t>D2(config-if)#</w:t>
      </w:r>
      <w:r w:rsidRPr="00B62974">
        <w:rPr>
          <w:b/>
          <w:bCs/>
        </w:rPr>
        <w:t xml:space="preserve"> </w:t>
      </w:r>
      <w:r w:rsidRPr="00B62974" w:rsidR="009C7ABD">
        <w:rPr>
          <w:b/>
          <w:bCs/>
        </w:rPr>
        <w:t xml:space="preserve">ospfv3 encryption </w:t>
      </w:r>
      <w:proofErr w:type="spellStart"/>
      <w:r w:rsidRPr="00B62974" w:rsidR="009C7ABD">
        <w:rPr>
          <w:b/>
          <w:bCs/>
        </w:rPr>
        <w:t>ipsec</w:t>
      </w:r>
      <w:proofErr w:type="spellEnd"/>
      <w:r w:rsidRPr="00B62974" w:rsidR="009C7ABD">
        <w:rPr>
          <w:b/>
          <w:bCs/>
        </w:rPr>
        <w:t xml:space="preserve"> </w:t>
      </w:r>
      <w:proofErr w:type="spellStart"/>
      <w:r w:rsidRPr="00B62974" w:rsidR="009C7ABD">
        <w:rPr>
          <w:b/>
          <w:bCs/>
        </w:rPr>
        <w:t>spi</w:t>
      </w:r>
      <w:proofErr w:type="spellEnd"/>
      <w:r w:rsidRPr="00B62974" w:rsidR="009C7ABD">
        <w:rPr>
          <w:b/>
          <w:bCs/>
        </w:rPr>
        <w:t xml:space="preserve"> 257 </w:t>
      </w:r>
      <w:proofErr w:type="spellStart"/>
      <w:r w:rsidRPr="00B62974" w:rsidR="009C7ABD">
        <w:rPr>
          <w:b/>
          <w:bCs/>
        </w:rPr>
        <w:t>esp</w:t>
      </w:r>
      <w:proofErr w:type="spellEnd"/>
      <w:r w:rsidRPr="00B62974" w:rsidR="009C7ABD">
        <w:rPr>
          <w:b/>
          <w:bCs/>
        </w:rPr>
        <w:t xml:space="preserve"> aes-</w:t>
      </w:r>
      <w:proofErr w:type="spellStart"/>
      <w:r w:rsidRPr="00B62974" w:rsidR="009C7ABD">
        <w:rPr>
          <w:b/>
          <w:bCs/>
        </w:rPr>
        <w:t>cbc</w:t>
      </w:r>
      <w:proofErr w:type="spellEnd"/>
      <w:r w:rsidRPr="00B62974" w:rsidR="009C7ABD">
        <w:rPr>
          <w:b/>
          <w:bCs/>
        </w:rPr>
        <w:t xml:space="preserve"> 128</w:t>
      </w:r>
      <w:r w:rsidR="009C7ABD">
        <w:rPr>
          <w:b/>
          <w:bCs/>
        </w:rPr>
        <w:t xml:space="preserve"> </w:t>
      </w:r>
      <w:r w:rsidRPr="00B62974" w:rsidR="009C7ABD">
        <w:rPr>
          <w:b/>
          <w:bCs/>
        </w:rPr>
        <w:t>12345678901234567890123456789012</w:t>
      </w:r>
      <w:r w:rsidR="009C7ABD">
        <w:rPr>
          <w:b/>
          <w:bCs/>
        </w:rPr>
        <w:t xml:space="preserve"> </w:t>
      </w:r>
      <w:r w:rsidRPr="00B62974" w:rsidR="009C7ABD">
        <w:rPr>
          <w:b/>
          <w:bCs/>
        </w:rPr>
        <w:t>sha1 1234567890123456789012345678901234567890</w:t>
      </w:r>
    </w:p>
    <w:p w:rsidRPr="004012EF" w:rsidR="004012EF" w:rsidP="004012EF" w:rsidRDefault="004012EF" w14:paraId="09A2D879" w14:textId="77777777">
      <w:pPr>
        <w:pStyle w:val="CMDOutput"/>
      </w:pPr>
      <w:r w:rsidRPr="004012EF">
        <w:t>*Jan 19 19:04:51.558: %CRYPTO-6-ISAKMP_ON_OFF: ISAKMP is ON</w:t>
      </w:r>
    </w:p>
    <w:p w:rsidRPr="004012EF" w:rsidR="004012EF" w:rsidP="004012EF" w:rsidRDefault="004012EF" w14:paraId="7A1785F2" w14:textId="77777777">
      <w:pPr>
        <w:pStyle w:val="CMDOutput"/>
      </w:pPr>
      <w:r w:rsidRPr="004012EF">
        <w:t xml:space="preserve">*Jan 19 19:04:52.703: %OSPFv3-5-ADJCHG: Process 123, IPv4, </w:t>
      </w:r>
      <w:proofErr w:type="spellStart"/>
      <w:r w:rsidRPr="004012EF">
        <w:t>Nbr</w:t>
      </w:r>
      <w:proofErr w:type="spellEnd"/>
      <w:r w:rsidRPr="004012EF">
        <w:t xml:space="preserve"> 1.1.1.2 on GigabitEthernet1/0/1 from LOADING to FULL, Loading Done</w:t>
      </w:r>
    </w:p>
    <w:p w:rsidRPr="00B62974" w:rsidR="004012EF" w:rsidP="004012EF" w:rsidRDefault="004012EF" w14:paraId="3BBF1BE6" w14:textId="3E13EFF6">
      <w:pPr>
        <w:pStyle w:val="CMDOutput"/>
      </w:pPr>
      <w:r w:rsidRPr="004012EF">
        <w:t xml:space="preserve">*Jan 19 19:04:58.478: %OSPFv3-5-ADJCHG: Process 123, IPv6, </w:t>
      </w:r>
      <w:proofErr w:type="spellStart"/>
      <w:r w:rsidRPr="004012EF">
        <w:t>Nbr</w:t>
      </w:r>
      <w:proofErr w:type="spellEnd"/>
      <w:r w:rsidRPr="004012EF">
        <w:t xml:space="preserve"> 1.1.1.2 on GigabitEthernet1/0/1 from LOADING to FULL, Loading Done</w:t>
      </w:r>
    </w:p>
    <w:p w:rsidR="001C7C80" w:rsidP="00B62974" w:rsidRDefault="00B62974" w14:paraId="24A2DCE8" w14:textId="4E83FF4A">
      <w:pPr>
        <w:pStyle w:val="BodyTextL50"/>
      </w:pPr>
      <w:r w:rsidRPr="00B62974">
        <w:rPr>
          <w:b/>
          <w:bCs/>
        </w:rPr>
        <w:t>Note</w:t>
      </w:r>
      <w:r>
        <w:t xml:space="preserve">: </w:t>
      </w:r>
      <w:r w:rsidRPr="00B62974">
        <w:t>Once the configuration matches on both devices, the OSPFv3 adjacency is automatically re-established.</w:t>
      </w:r>
    </w:p>
    <w:p w:rsidR="00520A08" w:rsidP="00520A08" w:rsidRDefault="00520A08" w14:paraId="60EBC2F3" w14:textId="57EAF28D">
      <w:pPr>
        <w:pStyle w:val="Heading3"/>
      </w:pPr>
      <w:r>
        <w:lastRenderedPageBreak/>
        <w:t xml:space="preserve">Verify </w:t>
      </w:r>
      <w:r w:rsidR="004012EF">
        <w:t>n</w:t>
      </w:r>
      <w:r>
        <w:t xml:space="preserve">eighbor </w:t>
      </w:r>
      <w:r w:rsidR="004012EF">
        <w:t>a</w:t>
      </w:r>
      <w:r>
        <w:t xml:space="preserve">djacency and </w:t>
      </w:r>
      <w:r w:rsidR="004012EF">
        <w:t>r</w:t>
      </w:r>
      <w:r>
        <w:t xml:space="preserve">eachability after OSPFv3 IPsec ESP </w:t>
      </w:r>
      <w:r w:rsidR="004012EF">
        <w:t>a</w:t>
      </w:r>
      <w:r>
        <w:t>uthentication</w:t>
      </w:r>
      <w:r w:rsidR="004012EF">
        <w:t xml:space="preserve"> is configured.</w:t>
      </w:r>
    </w:p>
    <w:p w:rsidR="00520A08" w:rsidP="00520A08" w:rsidRDefault="00520A08" w14:paraId="4FA2DEC9" w14:textId="77777777">
      <w:pPr>
        <w:pStyle w:val="SubStepAlpha"/>
      </w:pPr>
      <w:r>
        <w:t>Verify D1's neighbor adjacency was re-established with D2.</w:t>
      </w:r>
    </w:p>
    <w:p w:rsidR="00520A08" w:rsidP="008571C2" w:rsidRDefault="00520A08" w14:paraId="36499E2F" w14:textId="77777777">
      <w:pPr>
        <w:pStyle w:val="CMD"/>
      </w:pPr>
      <w:r>
        <w:t xml:space="preserve">D1# </w:t>
      </w:r>
      <w:r w:rsidRPr="00A4736D">
        <w:rPr>
          <w:b/>
          <w:bCs/>
        </w:rPr>
        <w:t>show ospfv3 neighbor</w:t>
      </w:r>
      <w:r>
        <w:t xml:space="preserve">                </w:t>
      </w:r>
    </w:p>
    <w:p w:rsidR="00520A08" w:rsidP="00520A08" w:rsidRDefault="00520A08" w14:paraId="414650C2" w14:textId="77777777">
      <w:pPr>
        <w:pStyle w:val="CMDOutput"/>
      </w:pPr>
    </w:p>
    <w:p w:rsidR="00520A08" w:rsidP="00520A08" w:rsidRDefault="00520A08" w14:paraId="4194FA98" w14:textId="77777777">
      <w:pPr>
        <w:pStyle w:val="CMDOutput"/>
      </w:pPr>
      <w:r>
        <w:t xml:space="preserve">          OSPFv3 123 address-family ipv4 (router-id 1.1.1.2)</w:t>
      </w:r>
    </w:p>
    <w:p w:rsidR="00520A08" w:rsidP="00520A08" w:rsidRDefault="00520A08" w14:paraId="0B5E6413" w14:textId="77777777">
      <w:pPr>
        <w:pStyle w:val="CMDOutput"/>
      </w:pPr>
    </w:p>
    <w:p w:rsidR="00520A08" w:rsidP="00520A08" w:rsidRDefault="00520A08" w14:paraId="3F31F1FD" w14:textId="77777777">
      <w:pPr>
        <w:pStyle w:val="CMDOutput"/>
      </w:pPr>
      <w:r>
        <w:t>Neighbor ID     Pri   State           Dead Time   Interface ID    Interface</w:t>
      </w:r>
    </w:p>
    <w:p w:rsidR="00520A08" w:rsidP="00520A08" w:rsidRDefault="00520A08" w14:paraId="7A1D3C84" w14:textId="1846EF2C">
      <w:pPr>
        <w:pStyle w:val="CMDOutput"/>
      </w:pPr>
      <w:r>
        <w:t>1.1.1.3           0   FULL/  -        00:00:33    9               GigabitEthernet1/0/1</w:t>
      </w:r>
    </w:p>
    <w:p w:rsidR="00520A08" w:rsidP="00520A08" w:rsidRDefault="00520A08" w14:paraId="4EA78A57" w14:textId="77777777">
      <w:pPr>
        <w:pStyle w:val="CMDOutput"/>
      </w:pPr>
    </w:p>
    <w:p w:rsidR="00520A08" w:rsidP="00520A08" w:rsidRDefault="00520A08" w14:paraId="0C730526" w14:textId="77777777">
      <w:pPr>
        <w:pStyle w:val="CMDOutput"/>
      </w:pPr>
      <w:r>
        <w:t xml:space="preserve">          OSPFv3 123 address-family ipv6 (router-id 1.1.1.2)</w:t>
      </w:r>
    </w:p>
    <w:p w:rsidR="00520A08" w:rsidP="00520A08" w:rsidRDefault="00520A08" w14:paraId="3399389B" w14:textId="77777777">
      <w:pPr>
        <w:pStyle w:val="CMDOutput"/>
      </w:pPr>
    </w:p>
    <w:p w:rsidR="00520A08" w:rsidP="00520A08" w:rsidRDefault="00520A08" w14:paraId="181D55D2" w14:textId="77777777">
      <w:pPr>
        <w:pStyle w:val="CMDOutput"/>
      </w:pPr>
      <w:r>
        <w:t>Neighbor ID     Pri   State           Dead Time   Interface ID    Interface</w:t>
      </w:r>
    </w:p>
    <w:p w:rsidR="00520A08" w:rsidP="00520A08" w:rsidRDefault="00520A08" w14:paraId="38722604" w14:textId="10E55E52">
      <w:pPr>
        <w:pStyle w:val="CMDOutput"/>
      </w:pPr>
      <w:r>
        <w:t>1.1.1.3           0   FULL/  -        00:00:35    9               GigabitEthernet1/0/1</w:t>
      </w:r>
    </w:p>
    <w:p w:rsidR="00520A08" w:rsidP="00520A08" w:rsidRDefault="00520A08" w14:paraId="5FBAABEB" w14:textId="77777777">
      <w:pPr>
        <w:pStyle w:val="SubStepAlpha"/>
      </w:pPr>
      <w:r>
        <w:t>Verify D1's reachability to the remote IPv4 network on D2.</w:t>
      </w:r>
    </w:p>
    <w:p w:rsidR="00520A08" w:rsidP="008571C2" w:rsidRDefault="00520A08" w14:paraId="17622FC3" w14:textId="77777777">
      <w:pPr>
        <w:pStyle w:val="CMD"/>
      </w:pPr>
      <w:r>
        <w:t xml:space="preserve">D1# </w:t>
      </w:r>
      <w:r w:rsidRPr="008571C2">
        <w:rPr>
          <w:b/>
          <w:bCs/>
        </w:rPr>
        <w:t>show ip route ospfv3 | begin Gateway</w:t>
      </w:r>
    </w:p>
    <w:p w:rsidR="00520A08" w:rsidP="00520A08" w:rsidRDefault="00520A08" w14:paraId="2CCF1A11" w14:textId="77777777">
      <w:pPr>
        <w:pStyle w:val="CMDOutput"/>
        <w:tabs>
          <w:tab w:val="left" w:pos="3403"/>
        </w:tabs>
      </w:pPr>
      <w:r>
        <w:t>Gateway of last resort is not set</w:t>
      </w:r>
    </w:p>
    <w:p w:rsidR="00520A08" w:rsidP="00520A08" w:rsidRDefault="00520A08" w14:paraId="2027C9EE" w14:textId="77777777">
      <w:pPr>
        <w:pStyle w:val="CMDOutput"/>
        <w:tabs>
          <w:tab w:val="left" w:pos="3403"/>
        </w:tabs>
      </w:pPr>
    </w:p>
    <w:p w:rsidR="00520A08" w:rsidP="00520A08" w:rsidRDefault="00520A08" w14:paraId="317A7B70" w14:textId="77777777">
      <w:pPr>
        <w:pStyle w:val="CMDOutput"/>
        <w:tabs>
          <w:tab w:val="left" w:pos="3403"/>
        </w:tabs>
      </w:pPr>
      <w:r>
        <w:t xml:space="preserve">      172.16.0.0/16 is variably </w:t>
      </w:r>
      <w:proofErr w:type="spellStart"/>
      <w:r>
        <w:t>subnetted</w:t>
      </w:r>
      <w:proofErr w:type="spellEnd"/>
      <w:r>
        <w:t>, 7 subnets, 3 masks</w:t>
      </w:r>
    </w:p>
    <w:p w:rsidR="00520A08" w:rsidP="00520A08" w:rsidRDefault="00520A08" w14:paraId="42DE5892" w14:textId="0D49BB88">
      <w:pPr>
        <w:pStyle w:val="CMDOutput"/>
        <w:tabs>
          <w:tab w:val="left" w:pos="3403"/>
        </w:tabs>
      </w:pPr>
      <w:r>
        <w:t>O        172.16.10.0/24 [110/2] via 172.16.1.2, 04:04:43, GigabitEthernet1/0/1</w:t>
      </w:r>
    </w:p>
    <w:p w:rsidR="00520A08" w:rsidP="00520A08" w:rsidRDefault="00520A08" w14:paraId="66F8AD8E" w14:textId="77777777">
      <w:pPr>
        <w:pStyle w:val="CMDOutput"/>
        <w:tabs>
          <w:tab w:val="left" w:pos="3403"/>
        </w:tabs>
      </w:pPr>
      <w:r>
        <w:t>D1#</w:t>
      </w:r>
    </w:p>
    <w:p w:rsidR="00520A08" w:rsidP="00520A08" w:rsidRDefault="00520A08" w14:paraId="6D271C97" w14:textId="77777777">
      <w:pPr>
        <w:pStyle w:val="SubStepAlpha"/>
      </w:pPr>
      <w:r>
        <w:t>Verify D1's reachability to the remote IPv6 network on D2.</w:t>
      </w:r>
    </w:p>
    <w:p w:rsidRPr="008B336F" w:rsidR="008B336F" w:rsidP="008B336F" w:rsidRDefault="008B336F" w14:paraId="4F0DC978" w14:textId="77777777">
      <w:pPr>
        <w:pStyle w:val="CMD"/>
      </w:pPr>
      <w:r w:rsidRPr="008B336F">
        <w:t xml:space="preserve">D1# </w:t>
      </w:r>
      <w:r w:rsidRPr="008B336F">
        <w:rPr>
          <w:b/>
          <w:bCs/>
        </w:rPr>
        <w:t>show ipv6 route ospf | begin 2001</w:t>
      </w:r>
    </w:p>
    <w:p w:rsidRPr="008B336F" w:rsidR="008B336F" w:rsidP="008B336F" w:rsidRDefault="008B336F" w14:paraId="5EF6E598" w14:textId="77777777">
      <w:pPr>
        <w:pStyle w:val="CMDOutput"/>
      </w:pPr>
      <w:r w:rsidRPr="008B336F">
        <w:t>O   2001:DB8:ACAD:A010::/64 [110/2]</w:t>
      </w:r>
    </w:p>
    <w:p w:rsidR="001C7C80" w:rsidP="008B336F" w:rsidRDefault="008B336F" w14:paraId="21956AD0" w14:textId="3AEAAF55">
      <w:pPr>
        <w:pStyle w:val="CMDOutput"/>
      </w:pPr>
      <w:r w:rsidRPr="008B336F">
        <w:t xml:space="preserve">     via FE80::D2:1, GigabitEthernet1/0/1</w:t>
      </w:r>
    </w:p>
    <w:p w:rsidRPr="00B3108F" w:rsidR="00B3108F" w:rsidP="00B3108F" w:rsidRDefault="00B3108F" w14:paraId="234FC453" w14:textId="7707C08A">
      <w:pPr>
        <w:pStyle w:val="Heading3"/>
      </w:pPr>
      <w:r w:rsidRPr="00B3108F">
        <w:t>Verify OSPFv3 IPsec AH Authentication using</w:t>
      </w:r>
      <w:r w:rsidR="008B336F">
        <w:t xml:space="preserve"> the</w:t>
      </w:r>
      <w:r w:rsidRPr="00B3108F">
        <w:t xml:space="preserve"> show crypto </w:t>
      </w:r>
      <w:proofErr w:type="spellStart"/>
      <w:r w:rsidRPr="00B3108F">
        <w:t>ipsec</w:t>
      </w:r>
      <w:proofErr w:type="spellEnd"/>
      <w:r w:rsidRPr="00B3108F">
        <w:t xml:space="preserve"> </w:t>
      </w:r>
      <w:proofErr w:type="spellStart"/>
      <w:r w:rsidRPr="00B3108F">
        <w:t>sa</w:t>
      </w:r>
      <w:proofErr w:type="spellEnd"/>
      <w:r w:rsidR="008B336F">
        <w:t xml:space="preserve"> command.</w:t>
      </w:r>
    </w:p>
    <w:p w:rsidR="00B3108F" w:rsidP="008B336F" w:rsidRDefault="00B3108F" w14:paraId="1E9CD6A7" w14:textId="6C00B1FC">
      <w:pPr>
        <w:pStyle w:val="BodyTextL25"/>
      </w:pPr>
      <w:r w:rsidRPr="00B3108F">
        <w:t xml:space="preserve">The </w:t>
      </w:r>
      <w:r w:rsidRPr="008B336F">
        <w:rPr>
          <w:b/>
          <w:bCs/>
        </w:rPr>
        <w:t xml:space="preserve">show crypto </w:t>
      </w:r>
      <w:proofErr w:type="spellStart"/>
      <w:r w:rsidRPr="008B336F">
        <w:rPr>
          <w:b/>
          <w:bCs/>
        </w:rPr>
        <w:t>ipsec</w:t>
      </w:r>
      <w:proofErr w:type="spellEnd"/>
      <w:r w:rsidRPr="008B336F">
        <w:rPr>
          <w:b/>
          <w:bCs/>
        </w:rPr>
        <w:t xml:space="preserve"> </w:t>
      </w:r>
      <w:proofErr w:type="spellStart"/>
      <w:r w:rsidRPr="008B336F">
        <w:rPr>
          <w:b/>
          <w:bCs/>
        </w:rPr>
        <w:t>sa</w:t>
      </w:r>
      <w:proofErr w:type="spellEnd"/>
      <w:r w:rsidRPr="00B3108F">
        <w:t xml:space="preserve"> command confirms that </w:t>
      </w:r>
      <w:r w:rsidRPr="00B3108F">
        <w:rPr>
          <w:b/>
          <w:bCs/>
        </w:rPr>
        <w:t>IPsec ESP</w:t>
      </w:r>
      <w:r w:rsidRPr="00B3108F">
        <w:t xml:space="preserve"> is actively protecting OSPFv3 routing exchanges on the </w:t>
      </w:r>
      <w:r w:rsidRPr="00B3108F">
        <w:rPr>
          <w:b/>
          <w:bCs/>
        </w:rPr>
        <w:t>D1–D2 link</w:t>
      </w:r>
      <w:r w:rsidRPr="00B3108F">
        <w:t xml:space="preserve">. Unlike IPsec AH, ESP provides </w:t>
      </w:r>
      <w:r w:rsidRPr="00B3108F">
        <w:rPr>
          <w:b/>
          <w:bCs/>
        </w:rPr>
        <w:t>encryption, authentication, and integrity</w:t>
      </w:r>
      <w:r w:rsidRPr="00B3108F">
        <w:t>, ensuring that OSPFv3 routing updates are confidential, authenticated, and protected from modification.</w:t>
      </w:r>
    </w:p>
    <w:p w:rsidRPr="008B336F" w:rsidR="00B3108F" w:rsidP="008B336F" w:rsidRDefault="00B3108F" w14:paraId="0B998B5E" w14:textId="59F1456A">
      <w:pPr>
        <w:pStyle w:val="CMD"/>
        <w:rPr>
          <w:b/>
          <w:bCs/>
        </w:rPr>
      </w:pPr>
      <w:r>
        <w:t>D1#</w:t>
      </w:r>
      <w:r w:rsidR="008B336F">
        <w:t xml:space="preserve"> </w:t>
      </w:r>
      <w:r w:rsidRPr="008B336F">
        <w:rPr>
          <w:b/>
          <w:bCs/>
        </w:rPr>
        <w:t xml:space="preserve">show crypto </w:t>
      </w:r>
      <w:proofErr w:type="spellStart"/>
      <w:r w:rsidRPr="008B336F">
        <w:rPr>
          <w:b/>
          <w:bCs/>
        </w:rPr>
        <w:t>ipsec</w:t>
      </w:r>
      <w:proofErr w:type="spellEnd"/>
      <w:r w:rsidRPr="008B336F">
        <w:rPr>
          <w:b/>
          <w:bCs/>
        </w:rPr>
        <w:t xml:space="preserve"> </w:t>
      </w:r>
      <w:proofErr w:type="spellStart"/>
      <w:r w:rsidRPr="008B336F">
        <w:rPr>
          <w:b/>
          <w:bCs/>
        </w:rPr>
        <w:t>sa</w:t>
      </w:r>
      <w:proofErr w:type="spellEnd"/>
    </w:p>
    <w:p w:rsidR="00B3108F" w:rsidP="00B3108F" w:rsidRDefault="00B3108F" w14:paraId="1C843EBC" w14:textId="77777777">
      <w:pPr>
        <w:pStyle w:val="CMDOutput"/>
      </w:pPr>
    </w:p>
    <w:p w:rsidR="00B3108F" w:rsidP="00B3108F" w:rsidRDefault="00B3108F" w14:paraId="186784DF" w14:textId="77777777">
      <w:pPr>
        <w:pStyle w:val="CMDOutput"/>
      </w:pPr>
      <w:r>
        <w:t>interface: GigabitEthernet1/0/1</w:t>
      </w:r>
    </w:p>
    <w:p w:rsidR="00B3108F" w:rsidP="00B3108F" w:rsidRDefault="00B3108F" w14:paraId="566118EE" w14:textId="77777777">
      <w:pPr>
        <w:pStyle w:val="CMDOutput"/>
      </w:pPr>
      <w:r>
        <w:t xml:space="preserve">    Crypto map tag: GigabitEthernet1/0/1-OSPF-MAP, local </w:t>
      </w:r>
      <w:proofErr w:type="spellStart"/>
      <w:r>
        <w:t>addr</w:t>
      </w:r>
      <w:proofErr w:type="spellEnd"/>
      <w:r>
        <w:t xml:space="preserve"> FE80::D1:1</w:t>
      </w:r>
    </w:p>
    <w:p w:rsidR="00B3108F" w:rsidP="00B3108F" w:rsidRDefault="00B3108F" w14:paraId="66064BF5" w14:textId="77777777">
      <w:pPr>
        <w:pStyle w:val="CMDOutput"/>
      </w:pPr>
    </w:p>
    <w:p w:rsidR="00B3108F" w:rsidP="00B3108F" w:rsidRDefault="00B3108F" w14:paraId="1A9CEC9E" w14:textId="77777777">
      <w:pPr>
        <w:pStyle w:val="CMDOutput"/>
      </w:pPr>
      <w:r>
        <w:t xml:space="preserve">   </w:t>
      </w:r>
      <w:r w:rsidRPr="004530C4">
        <w:rPr>
          <w:highlight w:val="yellow"/>
        </w:rPr>
        <w:t>IPsecv6 policy name: OSPFv3-257</w:t>
      </w:r>
    </w:p>
    <w:p w:rsidR="00B3108F" w:rsidP="00B3108F" w:rsidRDefault="00B3108F" w14:paraId="112E317C" w14:textId="77777777">
      <w:pPr>
        <w:pStyle w:val="CMDOutput"/>
      </w:pPr>
    </w:p>
    <w:p w:rsidR="00B3108F" w:rsidP="00B3108F" w:rsidRDefault="00B3108F" w14:paraId="342D0B7C" w14:textId="77777777">
      <w:pPr>
        <w:pStyle w:val="CMDOutput"/>
      </w:pPr>
      <w:r>
        <w:t xml:space="preserve">   protected </w:t>
      </w:r>
      <w:proofErr w:type="spellStart"/>
      <w:r>
        <w:t>vrf</w:t>
      </w:r>
      <w:proofErr w:type="spellEnd"/>
      <w:r>
        <w:t>: (none)</w:t>
      </w:r>
    </w:p>
    <w:p w:rsidR="00B3108F" w:rsidP="00B3108F" w:rsidRDefault="00B3108F" w14:paraId="3F1E58AE" w14:textId="77777777">
      <w:pPr>
        <w:pStyle w:val="CMDOutput"/>
      </w:pPr>
      <w:r>
        <w:t xml:space="preserve">   local  ident (</w:t>
      </w:r>
      <w:proofErr w:type="spellStart"/>
      <w:r>
        <w:t>addr</w:t>
      </w:r>
      <w:proofErr w:type="spellEnd"/>
      <w:r>
        <w:t>/mask/</w:t>
      </w:r>
      <w:proofErr w:type="spellStart"/>
      <w:r>
        <w:t>prot</w:t>
      </w:r>
      <w:proofErr w:type="spellEnd"/>
      <w:r>
        <w:t>/port): (FE80::/10/89/0)</w:t>
      </w:r>
    </w:p>
    <w:p w:rsidR="00B3108F" w:rsidP="00B3108F" w:rsidRDefault="00B3108F" w14:paraId="0A3CF3BD" w14:textId="77777777">
      <w:pPr>
        <w:pStyle w:val="CMDOutput"/>
      </w:pPr>
      <w:r>
        <w:t xml:space="preserve">   remote ident (</w:t>
      </w:r>
      <w:proofErr w:type="spellStart"/>
      <w:r>
        <w:t>addr</w:t>
      </w:r>
      <w:proofErr w:type="spellEnd"/>
      <w:r>
        <w:t>/mask/</w:t>
      </w:r>
      <w:proofErr w:type="spellStart"/>
      <w:r>
        <w:t>prot</w:t>
      </w:r>
      <w:proofErr w:type="spellEnd"/>
      <w:r>
        <w:t>/port): (::/0/89/0)</w:t>
      </w:r>
    </w:p>
    <w:p w:rsidR="00B3108F" w:rsidP="00B3108F" w:rsidRDefault="00B3108F" w14:paraId="5F5F5C0C" w14:textId="77777777">
      <w:pPr>
        <w:pStyle w:val="CMDOutput"/>
      </w:pPr>
      <w:r>
        <w:t xml:space="preserve">   </w:t>
      </w:r>
      <w:proofErr w:type="spellStart"/>
      <w:r>
        <w:t>current_peer</w:t>
      </w:r>
      <w:proofErr w:type="spellEnd"/>
      <w:r>
        <w:t xml:space="preserve"> FF02::5 port 500</w:t>
      </w:r>
    </w:p>
    <w:p w:rsidR="00B3108F" w:rsidP="00B3108F" w:rsidRDefault="00B3108F" w14:paraId="685B0FA6" w14:textId="77777777">
      <w:pPr>
        <w:pStyle w:val="CMDOutput"/>
      </w:pPr>
      <w:r>
        <w:t xml:space="preserve">     PERMIT, flags={</w:t>
      </w:r>
      <w:proofErr w:type="spellStart"/>
      <w:r>
        <w:t>origin_is_acl</w:t>
      </w:r>
      <w:proofErr w:type="spellEnd"/>
      <w:r>
        <w:t>,}</w:t>
      </w:r>
    </w:p>
    <w:p w:rsidR="00B3108F" w:rsidP="00B3108F" w:rsidRDefault="00B3108F" w14:paraId="0874449A" w14:textId="77777777">
      <w:pPr>
        <w:pStyle w:val="CMDOutput"/>
      </w:pPr>
      <w:r>
        <w:t xml:space="preserve">    </w:t>
      </w:r>
      <w:r w:rsidRPr="004530C4">
        <w:rPr>
          <w:highlight w:val="yellow"/>
        </w:rPr>
        <w:t xml:space="preserve">#pkts </w:t>
      </w:r>
      <w:proofErr w:type="spellStart"/>
      <w:r w:rsidRPr="004530C4">
        <w:rPr>
          <w:highlight w:val="yellow"/>
        </w:rPr>
        <w:t>encaps</w:t>
      </w:r>
      <w:proofErr w:type="spellEnd"/>
      <w:r w:rsidRPr="004530C4">
        <w:rPr>
          <w:highlight w:val="yellow"/>
        </w:rPr>
        <w:t>: 108, #pkts encrypt: 108, #pkts digest: 108</w:t>
      </w:r>
    </w:p>
    <w:p w:rsidR="00B3108F" w:rsidP="00B3108F" w:rsidRDefault="00B3108F" w14:paraId="6F786DA2" w14:textId="77777777">
      <w:pPr>
        <w:pStyle w:val="CMDOutput"/>
      </w:pPr>
      <w:r>
        <w:t xml:space="preserve">    </w:t>
      </w:r>
      <w:r w:rsidRPr="004530C4">
        <w:rPr>
          <w:highlight w:val="yellow"/>
        </w:rPr>
        <w:t xml:space="preserve">#pkts </w:t>
      </w:r>
      <w:proofErr w:type="spellStart"/>
      <w:r w:rsidRPr="004530C4">
        <w:rPr>
          <w:highlight w:val="yellow"/>
        </w:rPr>
        <w:t>decaps</w:t>
      </w:r>
      <w:proofErr w:type="spellEnd"/>
      <w:r w:rsidRPr="004530C4">
        <w:rPr>
          <w:highlight w:val="yellow"/>
        </w:rPr>
        <w:t>: 107, #pkts decrypt: 107, #pkts verify: 107</w:t>
      </w:r>
    </w:p>
    <w:p w:rsidR="00B3108F" w:rsidP="00B3108F" w:rsidRDefault="00B3108F" w14:paraId="7A12C7B3" w14:textId="77777777">
      <w:pPr>
        <w:pStyle w:val="CMDOutput"/>
      </w:pPr>
      <w:r>
        <w:t xml:space="preserve">    #pkts compressed: 0, #pkts decompressed: 0</w:t>
      </w:r>
    </w:p>
    <w:p w:rsidR="00B3108F" w:rsidP="00B3108F" w:rsidRDefault="00B3108F" w14:paraId="3D8414F0" w14:textId="77777777">
      <w:pPr>
        <w:pStyle w:val="CMDOutput"/>
      </w:pPr>
      <w:r>
        <w:t xml:space="preserve">    #pkts not compressed: 0, #pkts </w:t>
      </w:r>
      <w:proofErr w:type="spellStart"/>
      <w:r>
        <w:t>compr</w:t>
      </w:r>
      <w:proofErr w:type="spellEnd"/>
      <w:r>
        <w:t>. failed: 0</w:t>
      </w:r>
    </w:p>
    <w:p w:rsidR="00B3108F" w:rsidP="00B3108F" w:rsidRDefault="00B3108F" w14:paraId="0F241F38" w14:textId="77777777">
      <w:pPr>
        <w:pStyle w:val="CMDOutput"/>
      </w:pPr>
      <w:r>
        <w:t xml:space="preserve">    #pkts not decompressed: 0, #pkts decompress failed: 0</w:t>
      </w:r>
    </w:p>
    <w:p w:rsidR="00B3108F" w:rsidP="00B3108F" w:rsidRDefault="00B3108F" w14:paraId="77CE6DA0" w14:textId="77777777">
      <w:pPr>
        <w:pStyle w:val="CMDOutput"/>
      </w:pPr>
      <w:r>
        <w:lastRenderedPageBreak/>
        <w:t xml:space="preserve">    #send errors 0, #recv errors 0</w:t>
      </w:r>
    </w:p>
    <w:p w:rsidR="00B3108F" w:rsidP="00B3108F" w:rsidRDefault="00B3108F" w14:paraId="45507B80" w14:textId="77777777">
      <w:pPr>
        <w:pStyle w:val="CMDOutput"/>
      </w:pPr>
    </w:p>
    <w:p w:rsidR="00B3108F" w:rsidP="00B3108F" w:rsidRDefault="00B3108F" w14:paraId="3B9EB863" w14:textId="77777777">
      <w:pPr>
        <w:pStyle w:val="CMDOutput"/>
      </w:pPr>
      <w:r>
        <w:t xml:space="preserve">     </w:t>
      </w:r>
      <w:r w:rsidRPr="004530C4">
        <w:rPr>
          <w:highlight w:val="yellow"/>
        </w:rPr>
        <w:t xml:space="preserve">local crypto </w:t>
      </w:r>
      <w:proofErr w:type="spellStart"/>
      <w:r w:rsidRPr="004530C4">
        <w:rPr>
          <w:highlight w:val="yellow"/>
        </w:rPr>
        <w:t>endpt</w:t>
      </w:r>
      <w:proofErr w:type="spellEnd"/>
      <w:r w:rsidRPr="004530C4">
        <w:rPr>
          <w:highlight w:val="yellow"/>
        </w:rPr>
        <w:t>.: FE80::D1:1,</w:t>
      </w:r>
    </w:p>
    <w:p w:rsidR="00B3108F" w:rsidP="00B3108F" w:rsidRDefault="00B3108F" w14:paraId="53149477" w14:textId="77777777">
      <w:pPr>
        <w:pStyle w:val="CMDOutput"/>
      </w:pPr>
      <w:r>
        <w:t xml:space="preserve">     </w:t>
      </w:r>
      <w:r w:rsidRPr="004530C4">
        <w:rPr>
          <w:highlight w:val="yellow"/>
        </w:rPr>
        <w:t xml:space="preserve">remote crypto </w:t>
      </w:r>
      <w:proofErr w:type="spellStart"/>
      <w:r w:rsidRPr="004530C4">
        <w:rPr>
          <w:highlight w:val="yellow"/>
        </w:rPr>
        <w:t>endpt</w:t>
      </w:r>
      <w:proofErr w:type="spellEnd"/>
      <w:r w:rsidRPr="004530C4">
        <w:rPr>
          <w:highlight w:val="yellow"/>
        </w:rPr>
        <w:t>.: FF02::5</w:t>
      </w:r>
    </w:p>
    <w:p w:rsidR="00B3108F" w:rsidP="00B3108F" w:rsidRDefault="00B3108F" w14:paraId="579085A7" w14:textId="77777777">
      <w:pPr>
        <w:pStyle w:val="CMDOutput"/>
      </w:pPr>
      <w:r>
        <w:t xml:space="preserve">     plaintext </w:t>
      </w:r>
      <w:proofErr w:type="spellStart"/>
      <w:r>
        <w:t>mtu</w:t>
      </w:r>
      <w:proofErr w:type="spellEnd"/>
      <w:r>
        <w:t xml:space="preserve"> 1462, path </w:t>
      </w:r>
      <w:proofErr w:type="spellStart"/>
      <w:r>
        <w:t>mtu</w:t>
      </w:r>
      <w:proofErr w:type="spellEnd"/>
      <w:r>
        <w:t xml:space="preserve"> 1500, ipv6 </w:t>
      </w:r>
      <w:proofErr w:type="spellStart"/>
      <w:r>
        <w:t>mtu</w:t>
      </w:r>
      <w:proofErr w:type="spellEnd"/>
      <w:r>
        <w:t xml:space="preserve"> 1500, ipv6 </w:t>
      </w:r>
      <w:proofErr w:type="spellStart"/>
      <w:r>
        <w:t>mtu</w:t>
      </w:r>
      <w:proofErr w:type="spellEnd"/>
      <w:r>
        <w:t xml:space="preserve"> </w:t>
      </w:r>
      <w:proofErr w:type="spellStart"/>
      <w:r>
        <w:t>idb</w:t>
      </w:r>
      <w:proofErr w:type="spellEnd"/>
      <w:r>
        <w:t xml:space="preserve"> GigabitEthernet1/0/1</w:t>
      </w:r>
    </w:p>
    <w:p w:rsidR="00B3108F" w:rsidP="00B3108F" w:rsidRDefault="00B3108F" w14:paraId="5E642B23" w14:textId="77777777">
      <w:pPr>
        <w:pStyle w:val="CMDOutput"/>
      </w:pPr>
      <w:r>
        <w:t xml:space="preserve">     </w:t>
      </w:r>
      <w:r w:rsidRPr="004530C4">
        <w:rPr>
          <w:highlight w:val="yellow"/>
        </w:rPr>
        <w:t xml:space="preserve">current outbound </w:t>
      </w:r>
      <w:proofErr w:type="spellStart"/>
      <w:r w:rsidRPr="004530C4">
        <w:rPr>
          <w:highlight w:val="yellow"/>
        </w:rPr>
        <w:t>spi</w:t>
      </w:r>
      <w:proofErr w:type="spellEnd"/>
      <w:r w:rsidRPr="004530C4">
        <w:rPr>
          <w:highlight w:val="yellow"/>
        </w:rPr>
        <w:t>: 0x101(257)</w:t>
      </w:r>
    </w:p>
    <w:p w:rsidR="00B3108F" w:rsidP="00B3108F" w:rsidRDefault="00B3108F" w14:paraId="43D7C4E4" w14:textId="77777777">
      <w:pPr>
        <w:pStyle w:val="CMDOutput"/>
      </w:pPr>
      <w:r>
        <w:t xml:space="preserve">     PFS (Y/N): N, DH group: none</w:t>
      </w:r>
    </w:p>
    <w:p w:rsidR="00B3108F" w:rsidP="00B3108F" w:rsidRDefault="00B3108F" w14:paraId="47A93D3D" w14:textId="77777777">
      <w:pPr>
        <w:pStyle w:val="CMDOutput"/>
      </w:pPr>
    </w:p>
    <w:p w:rsidR="00B3108F" w:rsidP="00B3108F" w:rsidRDefault="00B3108F" w14:paraId="429F21E7" w14:textId="77777777">
      <w:pPr>
        <w:pStyle w:val="CMDOutput"/>
      </w:pPr>
      <w:r>
        <w:t xml:space="preserve">     </w:t>
      </w:r>
      <w:r w:rsidRPr="004530C4">
        <w:rPr>
          <w:highlight w:val="yellow"/>
        </w:rPr>
        <w:t xml:space="preserve">inbound </w:t>
      </w:r>
      <w:proofErr w:type="spellStart"/>
      <w:r w:rsidRPr="004530C4">
        <w:rPr>
          <w:highlight w:val="yellow"/>
        </w:rPr>
        <w:t>esp</w:t>
      </w:r>
      <w:proofErr w:type="spellEnd"/>
      <w:r w:rsidRPr="004530C4">
        <w:rPr>
          <w:highlight w:val="yellow"/>
        </w:rPr>
        <w:t xml:space="preserve"> </w:t>
      </w:r>
      <w:proofErr w:type="spellStart"/>
      <w:r w:rsidRPr="004530C4">
        <w:rPr>
          <w:highlight w:val="yellow"/>
        </w:rPr>
        <w:t>sas</w:t>
      </w:r>
      <w:proofErr w:type="spellEnd"/>
      <w:r w:rsidRPr="004530C4">
        <w:rPr>
          <w:highlight w:val="yellow"/>
        </w:rPr>
        <w:t>:</w:t>
      </w:r>
    </w:p>
    <w:p w:rsidR="00B3108F" w:rsidP="00B3108F" w:rsidRDefault="00B3108F" w14:paraId="6DE48577" w14:textId="77777777">
      <w:pPr>
        <w:pStyle w:val="CMDOutput"/>
      </w:pPr>
      <w:r>
        <w:t xml:space="preserve">      </w:t>
      </w:r>
      <w:proofErr w:type="spellStart"/>
      <w:r>
        <w:t>spi</w:t>
      </w:r>
      <w:proofErr w:type="spellEnd"/>
      <w:r>
        <w:t>: 0x101(257)</w:t>
      </w:r>
    </w:p>
    <w:p w:rsidR="00B3108F" w:rsidP="00B3108F" w:rsidRDefault="00B3108F" w14:paraId="72E10B4E" w14:textId="77777777">
      <w:pPr>
        <w:pStyle w:val="CMDOutput"/>
      </w:pPr>
      <w:r>
        <w:t xml:space="preserve">        </w:t>
      </w:r>
      <w:r w:rsidRPr="004530C4">
        <w:rPr>
          <w:highlight w:val="yellow"/>
        </w:rPr>
        <w:t xml:space="preserve">transform: esp-aes </w:t>
      </w:r>
      <w:proofErr w:type="spellStart"/>
      <w:r w:rsidRPr="004530C4">
        <w:rPr>
          <w:highlight w:val="yellow"/>
        </w:rPr>
        <w:t>esp</w:t>
      </w:r>
      <w:proofErr w:type="spellEnd"/>
      <w:r w:rsidRPr="004530C4">
        <w:rPr>
          <w:highlight w:val="yellow"/>
        </w:rPr>
        <w:t>-sha-hmac</w:t>
      </w:r>
      <w:r>
        <w:t xml:space="preserve"> ,</w:t>
      </w:r>
    </w:p>
    <w:p w:rsidR="00B3108F" w:rsidP="00B3108F" w:rsidRDefault="00B3108F" w14:paraId="3E7BB0E3" w14:textId="77777777">
      <w:pPr>
        <w:pStyle w:val="CMDOutput"/>
      </w:pPr>
      <w:r>
        <w:t xml:space="preserve">        in use settings ={Transport, }</w:t>
      </w:r>
    </w:p>
    <w:p w:rsidR="00B3108F" w:rsidP="00B3108F" w:rsidRDefault="00B3108F" w14:paraId="2A3DD08E" w14:textId="77777777">
      <w:pPr>
        <w:pStyle w:val="CMDOutput"/>
      </w:pPr>
      <w:r>
        <w:t xml:space="preserve">        conn id: 3, </w:t>
      </w:r>
      <w:proofErr w:type="spellStart"/>
      <w:r>
        <w:t>flow_id</w:t>
      </w:r>
      <w:proofErr w:type="spellEnd"/>
      <w:r>
        <w:t xml:space="preserve">: SW:3, </w:t>
      </w:r>
      <w:proofErr w:type="spellStart"/>
      <w:r>
        <w:t>sibling_flags</w:t>
      </w:r>
      <w:proofErr w:type="spellEnd"/>
      <w:r>
        <w:t xml:space="preserve"> FFFFFFFF80000001, crypto map: GigabitEthernet1/0/1-OSPF-MAP, initiator : False</w:t>
      </w:r>
    </w:p>
    <w:p w:rsidR="00B3108F" w:rsidP="00B3108F" w:rsidRDefault="00B3108F" w14:paraId="20769421" w14:textId="77777777">
      <w:pPr>
        <w:pStyle w:val="CMDOutput"/>
      </w:pPr>
      <w:r>
        <w:t xml:space="preserve">        </w:t>
      </w:r>
      <w:proofErr w:type="spellStart"/>
      <w:r>
        <w:t>sa</w:t>
      </w:r>
      <w:proofErr w:type="spellEnd"/>
      <w:r>
        <w:t xml:space="preserve"> timing: remaining key lifetime (sec): 0</w:t>
      </w:r>
    </w:p>
    <w:p w:rsidR="00B3108F" w:rsidP="00B3108F" w:rsidRDefault="00B3108F" w14:paraId="001D86D7" w14:textId="77777777">
      <w:pPr>
        <w:pStyle w:val="CMDOutput"/>
      </w:pPr>
      <w:r>
        <w:t xml:space="preserve">        Kilobyte Volume Rekey has been disabled</w:t>
      </w:r>
    </w:p>
    <w:p w:rsidR="00B3108F" w:rsidP="00B3108F" w:rsidRDefault="00B3108F" w14:paraId="07CA9936" w14:textId="77777777">
      <w:pPr>
        <w:pStyle w:val="CMDOutput"/>
      </w:pPr>
      <w:r>
        <w:t xml:space="preserve">        IV size: 16 bytes</w:t>
      </w:r>
    </w:p>
    <w:p w:rsidR="00B3108F" w:rsidP="00B3108F" w:rsidRDefault="00B3108F" w14:paraId="02645B74" w14:textId="77777777">
      <w:pPr>
        <w:pStyle w:val="CMDOutput"/>
      </w:pPr>
      <w:r>
        <w:t xml:space="preserve">        replay detection support: N</w:t>
      </w:r>
    </w:p>
    <w:p w:rsidR="00B3108F" w:rsidP="00B3108F" w:rsidRDefault="00B3108F" w14:paraId="5F1520C9" w14:textId="77777777">
      <w:pPr>
        <w:pStyle w:val="CMDOutput"/>
      </w:pPr>
      <w:r>
        <w:t xml:space="preserve">        Status: ACTIVE(ACTIVE)</w:t>
      </w:r>
    </w:p>
    <w:p w:rsidR="00B3108F" w:rsidP="00B3108F" w:rsidRDefault="00B3108F" w14:paraId="48979DAF" w14:textId="77777777">
      <w:pPr>
        <w:pStyle w:val="CMDOutput"/>
      </w:pPr>
    </w:p>
    <w:p w:rsidR="00B3108F" w:rsidP="00B3108F" w:rsidRDefault="00B3108F" w14:paraId="7B892447" w14:textId="77777777">
      <w:pPr>
        <w:pStyle w:val="CMDOutput"/>
      </w:pPr>
      <w:r>
        <w:t xml:space="preserve">     inbound ah </w:t>
      </w:r>
      <w:proofErr w:type="spellStart"/>
      <w:r>
        <w:t>sas</w:t>
      </w:r>
      <w:proofErr w:type="spellEnd"/>
      <w:r>
        <w:t>:</w:t>
      </w:r>
    </w:p>
    <w:p w:rsidR="00B3108F" w:rsidP="00B3108F" w:rsidRDefault="00B3108F" w14:paraId="5741B299" w14:textId="77777777">
      <w:pPr>
        <w:pStyle w:val="CMDOutput"/>
      </w:pPr>
    </w:p>
    <w:p w:rsidR="00B3108F" w:rsidP="00B3108F" w:rsidRDefault="00B3108F" w14:paraId="0E6D8CB3" w14:textId="77777777">
      <w:pPr>
        <w:pStyle w:val="CMDOutput"/>
      </w:pPr>
      <w:r>
        <w:t xml:space="preserve">     inbound </w:t>
      </w:r>
      <w:proofErr w:type="spellStart"/>
      <w:r>
        <w:t>pcp</w:t>
      </w:r>
      <w:proofErr w:type="spellEnd"/>
      <w:r>
        <w:t xml:space="preserve"> </w:t>
      </w:r>
      <w:proofErr w:type="spellStart"/>
      <w:r>
        <w:t>sas</w:t>
      </w:r>
      <w:proofErr w:type="spellEnd"/>
      <w:r>
        <w:t>:</w:t>
      </w:r>
    </w:p>
    <w:p w:rsidR="00B3108F" w:rsidP="00B3108F" w:rsidRDefault="00B3108F" w14:paraId="1BBB5ED6" w14:textId="77777777">
      <w:pPr>
        <w:pStyle w:val="CMDOutput"/>
      </w:pPr>
    </w:p>
    <w:p w:rsidR="00B3108F" w:rsidP="00B3108F" w:rsidRDefault="00B3108F" w14:paraId="7E31E6DE" w14:textId="77777777">
      <w:pPr>
        <w:pStyle w:val="CMDOutput"/>
      </w:pPr>
      <w:r>
        <w:t xml:space="preserve">     </w:t>
      </w:r>
      <w:r w:rsidRPr="004530C4">
        <w:rPr>
          <w:highlight w:val="yellow"/>
        </w:rPr>
        <w:t xml:space="preserve">outbound </w:t>
      </w:r>
      <w:proofErr w:type="spellStart"/>
      <w:r w:rsidRPr="004530C4">
        <w:rPr>
          <w:highlight w:val="yellow"/>
        </w:rPr>
        <w:t>esp</w:t>
      </w:r>
      <w:proofErr w:type="spellEnd"/>
      <w:r w:rsidRPr="004530C4">
        <w:rPr>
          <w:highlight w:val="yellow"/>
        </w:rPr>
        <w:t xml:space="preserve"> </w:t>
      </w:r>
      <w:proofErr w:type="spellStart"/>
      <w:r w:rsidRPr="004530C4">
        <w:rPr>
          <w:highlight w:val="yellow"/>
        </w:rPr>
        <w:t>sas</w:t>
      </w:r>
      <w:proofErr w:type="spellEnd"/>
      <w:r w:rsidRPr="004530C4">
        <w:rPr>
          <w:highlight w:val="yellow"/>
        </w:rPr>
        <w:t>:</w:t>
      </w:r>
    </w:p>
    <w:p w:rsidR="00B3108F" w:rsidP="00B3108F" w:rsidRDefault="00B3108F" w14:paraId="5B72DC84" w14:textId="77777777">
      <w:pPr>
        <w:pStyle w:val="CMDOutput"/>
      </w:pPr>
      <w:r>
        <w:t xml:space="preserve">      </w:t>
      </w:r>
      <w:proofErr w:type="spellStart"/>
      <w:r>
        <w:t>spi</w:t>
      </w:r>
      <w:proofErr w:type="spellEnd"/>
      <w:r>
        <w:t>: 0x101(257)</w:t>
      </w:r>
    </w:p>
    <w:p w:rsidR="00B3108F" w:rsidP="00B3108F" w:rsidRDefault="00B3108F" w14:paraId="6082962F" w14:textId="77777777">
      <w:pPr>
        <w:pStyle w:val="CMDOutput"/>
      </w:pPr>
      <w:r>
        <w:t xml:space="preserve">        </w:t>
      </w:r>
      <w:r w:rsidRPr="004530C4">
        <w:rPr>
          <w:highlight w:val="yellow"/>
        </w:rPr>
        <w:t xml:space="preserve">transform: esp-aes </w:t>
      </w:r>
      <w:proofErr w:type="spellStart"/>
      <w:r w:rsidRPr="004530C4">
        <w:rPr>
          <w:highlight w:val="yellow"/>
        </w:rPr>
        <w:t>esp</w:t>
      </w:r>
      <w:proofErr w:type="spellEnd"/>
      <w:r w:rsidRPr="004530C4">
        <w:rPr>
          <w:highlight w:val="yellow"/>
        </w:rPr>
        <w:t>-sha-hmac</w:t>
      </w:r>
      <w:r>
        <w:t xml:space="preserve"> ,</w:t>
      </w:r>
    </w:p>
    <w:p w:rsidR="00B3108F" w:rsidP="00B3108F" w:rsidRDefault="00B3108F" w14:paraId="0CC867F0" w14:textId="77777777">
      <w:pPr>
        <w:pStyle w:val="CMDOutput"/>
      </w:pPr>
      <w:r>
        <w:t xml:space="preserve">        in use settings ={Transport, }</w:t>
      </w:r>
    </w:p>
    <w:p w:rsidR="00B3108F" w:rsidP="00B3108F" w:rsidRDefault="00B3108F" w14:paraId="7F481403" w14:textId="77777777">
      <w:pPr>
        <w:pStyle w:val="CMDOutput"/>
      </w:pPr>
      <w:r>
        <w:t xml:space="preserve">        conn id: 4, </w:t>
      </w:r>
      <w:proofErr w:type="spellStart"/>
      <w:r>
        <w:t>flow_id</w:t>
      </w:r>
      <w:proofErr w:type="spellEnd"/>
      <w:r>
        <w:t xml:space="preserve">: SW:4, </w:t>
      </w:r>
      <w:proofErr w:type="spellStart"/>
      <w:r>
        <w:t>sibling_flags</w:t>
      </w:r>
      <w:proofErr w:type="spellEnd"/>
      <w:r>
        <w:t xml:space="preserve"> FFFFFFFF80000001, crypto map: GigabitEthernet1/0/1-OSPF-MAP, initiator : False</w:t>
      </w:r>
    </w:p>
    <w:p w:rsidR="00B3108F" w:rsidP="00B3108F" w:rsidRDefault="00B3108F" w14:paraId="0B34AF47" w14:textId="77777777">
      <w:pPr>
        <w:pStyle w:val="CMDOutput"/>
      </w:pPr>
      <w:r>
        <w:t xml:space="preserve">        </w:t>
      </w:r>
      <w:proofErr w:type="spellStart"/>
      <w:r>
        <w:t>sa</w:t>
      </w:r>
      <w:proofErr w:type="spellEnd"/>
      <w:r>
        <w:t xml:space="preserve"> timing: remaining key lifetime (sec): 0</w:t>
      </w:r>
    </w:p>
    <w:p w:rsidR="00B3108F" w:rsidP="00B3108F" w:rsidRDefault="00B3108F" w14:paraId="7F34F7C1" w14:textId="77777777">
      <w:pPr>
        <w:pStyle w:val="CMDOutput"/>
      </w:pPr>
      <w:r>
        <w:t xml:space="preserve">        Kilobyte Volume Rekey has been disabled</w:t>
      </w:r>
    </w:p>
    <w:p w:rsidR="00B3108F" w:rsidP="00B3108F" w:rsidRDefault="00B3108F" w14:paraId="2E119376" w14:textId="77777777">
      <w:pPr>
        <w:pStyle w:val="CMDOutput"/>
      </w:pPr>
      <w:r>
        <w:t xml:space="preserve">        IV size: 16 bytes</w:t>
      </w:r>
    </w:p>
    <w:p w:rsidR="00B3108F" w:rsidP="00B3108F" w:rsidRDefault="00B3108F" w14:paraId="7352E284" w14:textId="77777777">
      <w:pPr>
        <w:pStyle w:val="CMDOutput"/>
      </w:pPr>
      <w:r>
        <w:t xml:space="preserve">        replay detection support: N</w:t>
      </w:r>
    </w:p>
    <w:p w:rsidR="00B3108F" w:rsidP="00B3108F" w:rsidRDefault="00B3108F" w14:paraId="4DC8DB30" w14:textId="77777777">
      <w:pPr>
        <w:pStyle w:val="CMDOutput"/>
      </w:pPr>
      <w:r>
        <w:t xml:space="preserve">        </w:t>
      </w:r>
      <w:r w:rsidRPr="004530C4">
        <w:rPr>
          <w:highlight w:val="yellow"/>
        </w:rPr>
        <w:t>Status: ACTIVE(ACTIVE)</w:t>
      </w:r>
    </w:p>
    <w:p w:rsidR="00B3108F" w:rsidP="00B3108F" w:rsidRDefault="00B3108F" w14:paraId="2D8D9662" w14:textId="77777777">
      <w:pPr>
        <w:pStyle w:val="CMDOutput"/>
      </w:pPr>
    </w:p>
    <w:p w:rsidR="00B3108F" w:rsidP="00B3108F" w:rsidRDefault="00B3108F" w14:paraId="2BCEEE31" w14:textId="77777777">
      <w:pPr>
        <w:pStyle w:val="CMDOutput"/>
      </w:pPr>
      <w:r>
        <w:t xml:space="preserve">     outbound ah </w:t>
      </w:r>
      <w:proofErr w:type="spellStart"/>
      <w:r>
        <w:t>sas</w:t>
      </w:r>
      <w:proofErr w:type="spellEnd"/>
      <w:r>
        <w:t>:</w:t>
      </w:r>
    </w:p>
    <w:p w:rsidR="00B3108F" w:rsidP="00B3108F" w:rsidRDefault="00B3108F" w14:paraId="3C94974E" w14:textId="77777777">
      <w:pPr>
        <w:pStyle w:val="CMDOutput"/>
      </w:pPr>
    </w:p>
    <w:p w:rsidR="00B3108F" w:rsidP="00B3108F" w:rsidRDefault="00B3108F" w14:paraId="2B7D6C72" w14:textId="77777777">
      <w:pPr>
        <w:pStyle w:val="CMDOutput"/>
      </w:pPr>
      <w:r>
        <w:t xml:space="preserve">     outbound </w:t>
      </w:r>
      <w:proofErr w:type="spellStart"/>
      <w:r>
        <w:t>pcp</w:t>
      </w:r>
      <w:proofErr w:type="spellEnd"/>
      <w:r>
        <w:t xml:space="preserve"> </w:t>
      </w:r>
      <w:proofErr w:type="spellStart"/>
      <w:r>
        <w:t>sas</w:t>
      </w:r>
      <w:proofErr w:type="spellEnd"/>
      <w:r>
        <w:t>:</w:t>
      </w:r>
    </w:p>
    <w:p w:rsidRPr="00B3108F" w:rsidR="00B3108F" w:rsidP="008B336F" w:rsidRDefault="00B3108F" w14:paraId="5C9C4913" w14:textId="2CDE05B1">
      <w:pPr>
        <w:pStyle w:val="BodyTextL25Bold"/>
      </w:pPr>
      <w:r w:rsidRPr="00B3108F">
        <w:t>Examining the output above:</w:t>
      </w:r>
    </w:p>
    <w:p w:rsidRPr="00C60740" w:rsidR="00B3108F" w:rsidP="008B336F" w:rsidRDefault="00B3108F" w14:paraId="57B1B9DA" w14:textId="47A694BD">
      <w:pPr>
        <w:pStyle w:val="BulletBody"/>
      </w:pPr>
      <w:r w:rsidRPr="0067487D">
        <w:rPr>
          <w:b/>
          <w:bCs/>
        </w:rPr>
        <w:t>IPsecv6 policy name: OSPFv3-257</w:t>
      </w:r>
      <w:r w:rsidR="00F2599C">
        <w:t xml:space="preserve"> - </w:t>
      </w:r>
      <w:r w:rsidRPr="00C60740">
        <w:t xml:space="preserve">This confirms that an IPsec policy created specifically for </w:t>
      </w:r>
      <w:r w:rsidRPr="00215438">
        <w:rPr>
          <w:b/>
          <w:bCs/>
        </w:rPr>
        <w:t>OSPFv3 ESP</w:t>
      </w:r>
      <w:r w:rsidRPr="00C60740">
        <w:t xml:space="preserve"> is applied to the interface. The policy name reflects the configured SPI value (257).</w:t>
      </w:r>
    </w:p>
    <w:p w:rsidRPr="00C60740" w:rsidR="00B3108F" w:rsidP="008B336F" w:rsidRDefault="00B3108F" w14:paraId="03960165" w14:textId="29AC252E">
      <w:pPr>
        <w:pStyle w:val="BulletBody"/>
      </w:pPr>
      <w:r w:rsidRPr="0067487D">
        <w:rPr>
          <w:b/>
          <w:bCs/>
        </w:rPr>
        <w:t xml:space="preserve">#pkts </w:t>
      </w:r>
      <w:proofErr w:type="spellStart"/>
      <w:r w:rsidRPr="0067487D">
        <w:rPr>
          <w:b/>
          <w:bCs/>
        </w:rPr>
        <w:t>encaps</w:t>
      </w:r>
      <w:proofErr w:type="spellEnd"/>
      <w:r w:rsidRPr="0067487D">
        <w:rPr>
          <w:b/>
          <w:bCs/>
        </w:rPr>
        <w:t xml:space="preserve"> </w:t>
      </w:r>
      <w:r w:rsidRPr="0067487D">
        <w:t xml:space="preserve">/ </w:t>
      </w:r>
      <w:r w:rsidRPr="0067487D">
        <w:rPr>
          <w:b/>
          <w:bCs/>
        </w:rPr>
        <w:t xml:space="preserve">encrypt </w:t>
      </w:r>
      <w:r w:rsidRPr="0067487D">
        <w:t xml:space="preserve">/ </w:t>
      </w:r>
      <w:r w:rsidRPr="0067487D">
        <w:rPr>
          <w:b/>
          <w:bCs/>
        </w:rPr>
        <w:t>digest</w:t>
      </w:r>
      <w:r w:rsidRPr="00C60740">
        <w:t xml:space="preserve"> and </w:t>
      </w:r>
      <w:r w:rsidRPr="0067487D">
        <w:rPr>
          <w:b/>
          <w:bCs/>
        </w:rPr>
        <w:t xml:space="preserve">#pkts </w:t>
      </w:r>
      <w:proofErr w:type="spellStart"/>
      <w:r w:rsidRPr="0067487D">
        <w:rPr>
          <w:b/>
          <w:bCs/>
        </w:rPr>
        <w:t>decaps</w:t>
      </w:r>
      <w:proofErr w:type="spellEnd"/>
      <w:r w:rsidRPr="0067487D">
        <w:rPr>
          <w:b/>
          <w:bCs/>
        </w:rPr>
        <w:t xml:space="preserve"> </w:t>
      </w:r>
      <w:r w:rsidRPr="0067487D">
        <w:t xml:space="preserve">/ </w:t>
      </w:r>
      <w:r w:rsidRPr="0067487D">
        <w:rPr>
          <w:b/>
          <w:bCs/>
        </w:rPr>
        <w:t xml:space="preserve">decrypt </w:t>
      </w:r>
      <w:r w:rsidRPr="0067487D">
        <w:t xml:space="preserve">/ </w:t>
      </w:r>
      <w:r w:rsidRPr="0067487D">
        <w:rPr>
          <w:b/>
          <w:bCs/>
        </w:rPr>
        <w:t>verify</w:t>
      </w:r>
      <w:r w:rsidR="00F2599C">
        <w:t xml:space="preserve"> - </w:t>
      </w:r>
      <w:r w:rsidRPr="00C60740">
        <w:t xml:space="preserve">These counters show that OSPFv3 packets are being successfully </w:t>
      </w:r>
      <w:r w:rsidRPr="00215438">
        <w:rPr>
          <w:b/>
          <w:bCs/>
        </w:rPr>
        <w:t>encrypted, authenticated, decrypted, and verified</w:t>
      </w:r>
      <w:r w:rsidRPr="00C60740">
        <w:t>. The absence of send or receive errors confirms that ESP is functioning correctly on the link.</w:t>
      </w:r>
    </w:p>
    <w:p w:rsidRPr="00C60740" w:rsidR="00B3108F" w:rsidP="008B336F" w:rsidRDefault="00B3108F" w14:paraId="7C893088" w14:textId="48191B9F">
      <w:pPr>
        <w:pStyle w:val="BulletBody"/>
      </w:pPr>
      <w:r w:rsidRPr="0067487D">
        <w:rPr>
          <w:b/>
          <w:bCs/>
        </w:rPr>
        <w:t xml:space="preserve">local crypto </w:t>
      </w:r>
      <w:proofErr w:type="spellStart"/>
      <w:r w:rsidRPr="0067487D">
        <w:rPr>
          <w:b/>
          <w:bCs/>
        </w:rPr>
        <w:t>endpt</w:t>
      </w:r>
      <w:proofErr w:type="spellEnd"/>
      <w:r w:rsidRPr="0067487D">
        <w:rPr>
          <w:b/>
          <w:bCs/>
        </w:rPr>
        <w:t>.: FE80::D1:1</w:t>
      </w:r>
      <w:r w:rsidRPr="00C60740">
        <w:t xml:space="preserve"> and </w:t>
      </w:r>
      <w:r w:rsidRPr="0067487D">
        <w:rPr>
          <w:b/>
          <w:bCs/>
        </w:rPr>
        <w:t xml:space="preserve">remote crypto </w:t>
      </w:r>
      <w:proofErr w:type="spellStart"/>
      <w:r w:rsidRPr="0067487D">
        <w:rPr>
          <w:b/>
          <w:bCs/>
        </w:rPr>
        <w:t>endpt</w:t>
      </w:r>
      <w:proofErr w:type="spellEnd"/>
      <w:r w:rsidRPr="0067487D">
        <w:rPr>
          <w:b/>
          <w:bCs/>
        </w:rPr>
        <w:t>.: FF02::5</w:t>
      </w:r>
      <w:r w:rsidR="00F2599C">
        <w:t xml:space="preserve"> - </w:t>
      </w:r>
      <w:r w:rsidRPr="00C60740">
        <w:t xml:space="preserve">This confirms that OSPFv3 control traffic is protected over IPv6 using </w:t>
      </w:r>
      <w:r w:rsidRPr="00215438">
        <w:rPr>
          <w:b/>
          <w:bCs/>
        </w:rPr>
        <w:t>link-local addresses</w:t>
      </w:r>
      <w:r w:rsidRPr="00C60740">
        <w:t xml:space="preserve"> and the OSPFv3 </w:t>
      </w:r>
      <w:r w:rsidRPr="00215438">
        <w:rPr>
          <w:b/>
          <w:bCs/>
        </w:rPr>
        <w:t>multicast address</w:t>
      </w:r>
      <w:r w:rsidRPr="00C60740">
        <w:t xml:space="preserve"> (FF02::5), which is consistent with OSPFv3 operation.</w:t>
      </w:r>
    </w:p>
    <w:p w:rsidRPr="00C60740" w:rsidR="00B3108F" w:rsidP="008B336F" w:rsidRDefault="00B3108F" w14:paraId="2A6B1696" w14:textId="32FDAF4A">
      <w:pPr>
        <w:pStyle w:val="BulletBody"/>
      </w:pPr>
      <w:r w:rsidRPr="0067487D">
        <w:rPr>
          <w:b/>
          <w:bCs/>
        </w:rPr>
        <w:lastRenderedPageBreak/>
        <w:t xml:space="preserve">current outbound </w:t>
      </w:r>
      <w:proofErr w:type="spellStart"/>
      <w:r w:rsidRPr="0067487D">
        <w:rPr>
          <w:b/>
          <w:bCs/>
        </w:rPr>
        <w:t>spi</w:t>
      </w:r>
      <w:proofErr w:type="spellEnd"/>
      <w:r w:rsidRPr="0067487D">
        <w:rPr>
          <w:b/>
          <w:bCs/>
        </w:rPr>
        <w:t>: 0x101 (257</w:t>
      </w:r>
      <w:r w:rsidR="00F2599C">
        <w:t xml:space="preserve"> - </w:t>
      </w:r>
      <w:r w:rsidRPr="00C60740">
        <w:t xml:space="preserve">The SPI value matches the configured SPI (257), verifying that the correct </w:t>
      </w:r>
      <w:r w:rsidRPr="00215438">
        <w:rPr>
          <w:b/>
          <w:bCs/>
        </w:rPr>
        <w:t>security association</w:t>
      </w:r>
      <w:r w:rsidRPr="00C60740">
        <w:t xml:space="preserve"> is being used for ESP encryption.</w:t>
      </w:r>
    </w:p>
    <w:p w:rsidRPr="00C60740" w:rsidR="00B3108F" w:rsidP="008B336F" w:rsidRDefault="00B3108F" w14:paraId="784089FF" w14:textId="652C9E41">
      <w:pPr>
        <w:pStyle w:val="BulletBody"/>
      </w:pPr>
      <w:r w:rsidRPr="0067487D">
        <w:rPr>
          <w:b/>
          <w:bCs/>
        </w:rPr>
        <w:t xml:space="preserve">inbound </w:t>
      </w:r>
      <w:proofErr w:type="spellStart"/>
      <w:r w:rsidRPr="0067487D">
        <w:rPr>
          <w:b/>
          <w:bCs/>
        </w:rPr>
        <w:t>esp</w:t>
      </w:r>
      <w:proofErr w:type="spellEnd"/>
      <w:r w:rsidRPr="0067487D">
        <w:rPr>
          <w:b/>
          <w:bCs/>
        </w:rPr>
        <w:t xml:space="preserve"> </w:t>
      </w:r>
      <w:proofErr w:type="spellStart"/>
      <w:r w:rsidRPr="0067487D">
        <w:rPr>
          <w:b/>
          <w:bCs/>
        </w:rPr>
        <w:t>sas</w:t>
      </w:r>
      <w:proofErr w:type="spellEnd"/>
      <w:r w:rsidRPr="00C60740">
        <w:t xml:space="preserve"> / </w:t>
      </w:r>
      <w:r w:rsidRPr="0067487D">
        <w:rPr>
          <w:b/>
          <w:bCs/>
        </w:rPr>
        <w:t xml:space="preserve">outbound </w:t>
      </w:r>
      <w:proofErr w:type="spellStart"/>
      <w:r w:rsidRPr="0067487D">
        <w:rPr>
          <w:b/>
          <w:bCs/>
        </w:rPr>
        <w:t>esp</w:t>
      </w:r>
      <w:proofErr w:type="spellEnd"/>
      <w:r w:rsidRPr="0067487D">
        <w:rPr>
          <w:b/>
          <w:bCs/>
        </w:rPr>
        <w:t xml:space="preserve"> </w:t>
      </w:r>
      <w:proofErr w:type="spellStart"/>
      <w:r w:rsidRPr="0067487D">
        <w:rPr>
          <w:b/>
          <w:bCs/>
        </w:rPr>
        <w:t>sas</w:t>
      </w:r>
      <w:proofErr w:type="spellEnd"/>
      <w:r w:rsidR="00F2599C">
        <w:t xml:space="preserve"> - </w:t>
      </w:r>
      <w:r w:rsidRPr="00C60740">
        <w:t xml:space="preserve">The presence of active inbound and outbound </w:t>
      </w:r>
      <w:r w:rsidRPr="00215438">
        <w:rPr>
          <w:b/>
          <w:bCs/>
        </w:rPr>
        <w:t>ESP security associations</w:t>
      </w:r>
      <w:r w:rsidRPr="00C60740">
        <w:t xml:space="preserve"> confirms that ESP (not AH) is protecting the OSPFv3 packets on this interface.</w:t>
      </w:r>
    </w:p>
    <w:p w:rsidRPr="00C60740" w:rsidR="00B3108F" w:rsidP="008B336F" w:rsidRDefault="00B3108F" w14:paraId="6CA50D6E" w14:textId="150E1BE5">
      <w:pPr>
        <w:pStyle w:val="BulletBody"/>
      </w:pPr>
      <w:r w:rsidRPr="009347BB">
        <w:rPr>
          <w:b/>
          <w:bCs/>
        </w:rPr>
        <w:t xml:space="preserve">transform: esp-aes </w:t>
      </w:r>
      <w:proofErr w:type="spellStart"/>
      <w:r w:rsidRPr="009347BB">
        <w:rPr>
          <w:b/>
          <w:bCs/>
        </w:rPr>
        <w:t>esp</w:t>
      </w:r>
      <w:proofErr w:type="spellEnd"/>
      <w:r w:rsidRPr="009347BB">
        <w:rPr>
          <w:b/>
          <w:bCs/>
        </w:rPr>
        <w:t>-sha-hmac</w:t>
      </w:r>
      <w:r w:rsidR="00F2599C">
        <w:t xml:space="preserve"> - </w:t>
      </w:r>
      <w:r w:rsidRPr="00C60740">
        <w:t xml:space="preserve">This confirms that </w:t>
      </w:r>
      <w:r w:rsidRPr="00215438">
        <w:rPr>
          <w:b/>
          <w:bCs/>
        </w:rPr>
        <w:t>AES</w:t>
      </w:r>
      <w:r w:rsidRPr="00C60740">
        <w:t xml:space="preserve"> is being used to encrypt the OSPFv3 payload and </w:t>
      </w:r>
      <w:r w:rsidRPr="00215438">
        <w:rPr>
          <w:b/>
          <w:bCs/>
        </w:rPr>
        <w:t>SHA-based HMAC</w:t>
      </w:r>
      <w:r w:rsidRPr="00C60740">
        <w:t xml:space="preserve"> is being used to authenticate and verify packet integrity.</w:t>
      </w:r>
    </w:p>
    <w:p w:rsidR="00226731" w:rsidP="00226731" w:rsidRDefault="00B3108F" w14:paraId="5B5D64F7" w14:textId="2EF239A3">
      <w:pPr>
        <w:pStyle w:val="BulletBody"/>
      </w:pPr>
      <w:r w:rsidRPr="009347BB">
        <w:rPr>
          <w:b/>
          <w:bCs/>
        </w:rPr>
        <w:t>Status: ACTIVE(ACTIVE</w:t>
      </w:r>
      <w:r w:rsidR="00F2599C">
        <w:rPr>
          <w:b/>
          <w:bCs/>
        </w:rPr>
        <w:t>)</w:t>
      </w:r>
      <w:r w:rsidR="00F2599C">
        <w:t xml:space="preserve"> - </w:t>
      </w:r>
      <w:r w:rsidRPr="00C60740">
        <w:t>Indicates</w:t>
      </w:r>
      <w:r>
        <w:t xml:space="preserve"> that the ESP security associations are currently active and in use.</w:t>
      </w:r>
    </w:p>
    <w:p w:rsidR="00226731" w:rsidP="00226731" w:rsidRDefault="00226731" w14:paraId="28F73FF5" w14:textId="555EF4E0">
      <w:pPr>
        <w:pStyle w:val="Heading3"/>
      </w:pPr>
      <w:r>
        <w:t xml:space="preserve">Verify </w:t>
      </w:r>
      <w:r w:rsidRPr="000F6E38">
        <w:t xml:space="preserve">OSPFv3 IPsec </w:t>
      </w:r>
      <w:r>
        <w:t>ESP</w:t>
      </w:r>
      <w:r w:rsidRPr="000F6E38">
        <w:t xml:space="preserve"> Authentication</w:t>
      </w:r>
      <w:r>
        <w:t xml:space="preserve"> using </w:t>
      </w:r>
      <w:r w:rsidR="000B16E2">
        <w:t xml:space="preserve">the </w:t>
      </w:r>
      <w:r w:rsidRPr="0084142B">
        <w:t xml:space="preserve">show </w:t>
      </w:r>
      <w:r>
        <w:t>ospfv3 interface</w:t>
      </w:r>
      <w:r w:rsidR="000B16E2">
        <w:t xml:space="preserve"> command.</w:t>
      </w:r>
    </w:p>
    <w:p w:rsidR="00226731" w:rsidP="000B16E2" w:rsidRDefault="00226731" w14:paraId="305D66E2" w14:textId="5FC8339C">
      <w:pPr>
        <w:pStyle w:val="BodyTextL25"/>
      </w:pPr>
      <w:r w:rsidRPr="00226731">
        <w:t xml:space="preserve">The show ospfv3 interface command provides confirmation that </w:t>
      </w:r>
      <w:r w:rsidRPr="00226731">
        <w:rPr>
          <w:b/>
          <w:bCs/>
        </w:rPr>
        <w:t>IPsec ESP encryption</w:t>
      </w:r>
      <w:r w:rsidRPr="00226731">
        <w:t xml:space="preserve"> is enabled and operational on the OSPFv3 interface. This output is similar to what was observed with IPsec AH; however, it now reflects the use of </w:t>
      </w:r>
      <w:r w:rsidRPr="00226731">
        <w:rPr>
          <w:b/>
          <w:bCs/>
        </w:rPr>
        <w:t>encryption in addition to authentication and integrity</w:t>
      </w:r>
      <w:r w:rsidRPr="00226731">
        <w:t>.</w:t>
      </w:r>
    </w:p>
    <w:p w:rsidRPr="0098264A" w:rsidR="0098264A" w:rsidP="000B16E2" w:rsidRDefault="0098264A" w14:paraId="479FFA78" w14:textId="5CE0ACF1">
      <w:pPr>
        <w:pStyle w:val="CMD"/>
      </w:pPr>
      <w:r>
        <w:t xml:space="preserve">D1# </w:t>
      </w:r>
      <w:r w:rsidRPr="000B16E2">
        <w:rPr>
          <w:b/>
          <w:bCs/>
        </w:rPr>
        <w:t>show ospfv3 interface g 1/0/1</w:t>
      </w:r>
    </w:p>
    <w:p w:rsidR="0098264A" w:rsidP="0098264A" w:rsidRDefault="0098264A" w14:paraId="5F589CCB" w14:textId="77777777">
      <w:pPr>
        <w:pStyle w:val="CMDOutput"/>
      </w:pPr>
      <w:r>
        <w:t xml:space="preserve">GigabitEthernet1/0/1 is up, line protocol is up (connected) </w:t>
      </w:r>
    </w:p>
    <w:p w:rsidR="0098264A" w:rsidP="0098264A" w:rsidRDefault="0098264A" w14:paraId="6583F15C" w14:textId="77777777">
      <w:pPr>
        <w:pStyle w:val="CMDOutput"/>
      </w:pPr>
      <w:r>
        <w:t xml:space="preserve">  Link Local Address FE80::D1:1, Interface ID 9 (</w:t>
      </w:r>
      <w:proofErr w:type="spellStart"/>
      <w:r>
        <w:t>snmp</w:t>
      </w:r>
      <w:proofErr w:type="spellEnd"/>
      <w:r>
        <w:t>-if-index)</w:t>
      </w:r>
    </w:p>
    <w:p w:rsidR="0098264A" w:rsidP="0098264A" w:rsidRDefault="0098264A" w14:paraId="11CF398E" w14:textId="77777777">
      <w:pPr>
        <w:pStyle w:val="CMDOutput"/>
      </w:pPr>
      <w:r>
        <w:t xml:space="preserve">  Internet Address 172.16.1.1/30</w:t>
      </w:r>
    </w:p>
    <w:p w:rsidR="0098264A" w:rsidP="0098264A" w:rsidRDefault="0098264A" w14:paraId="55DFBBF9" w14:textId="77777777">
      <w:pPr>
        <w:pStyle w:val="CMDOutput"/>
      </w:pPr>
      <w:r>
        <w:t xml:space="preserve">  Area 0, Process ID 123, Instance ID 64, Router ID 1.1.1.2</w:t>
      </w:r>
    </w:p>
    <w:p w:rsidR="0098264A" w:rsidP="0098264A" w:rsidRDefault="0098264A" w14:paraId="033B32ED" w14:textId="77777777">
      <w:pPr>
        <w:pStyle w:val="CMDOutput"/>
      </w:pPr>
      <w:r>
        <w:t xml:space="preserve">  Network Type POINT_TO_POINT, Cost: 1</w:t>
      </w:r>
    </w:p>
    <w:p w:rsidR="0098264A" w:rsidP="0098264A" w:rsidRDefault="0098264A" w14:paraId="111D5E0E" w14:textId="77777777">
      <w:pPr>
        <w:pStyle w:val="CMDOutput"/>
      </w:pPr>
      <w:r>
        <w:t xml:space="preserve">  </w:t>
      </w:r>
      <w:r w:rsidRPr="0098264A">
        <w:rPr>
          <w:highlight w:val="yellow"/>
        </w:rPr>
        <w:t>AES-CBC-128 encryption SHA-1 auth SPI 257, secure socket UP (errors: 0)</w:t>
      </w:r>
    </w:p>
    <w:p w:rsidR="0098264A" w:rsidP="0098264A" w:rsidRDefault="00282088" w14:paraId="55C868CB" w14:textId="66A75D27">
      <w:pPr>
        <w:pStyle w:val="CMDOutput"/>
      </w:pPr>
      <w:r>
        <w:t xml:space="preserve">  &lt;output omitted&gt;</w:t>
      </w:r>
    </w:p>
    <w:p w:rsidR="0098264A" w:rsidP="0098264A" w:rsidRDefault="0098264A" w14:paraId="04691681" w14:textId="77777777">
      <w:pPr>
        <w:pStyle w:val="CMDOutput"/>
      </w:pPr>
      <w:r>
        <w:t xml:space="preserve">  Neighbor Count is 1, Adjacent neighbor count is 1 </w:t>
      </w:r>
    </w:p>
    <w:p w:rsidR="0098264A" w:rsidP="0098264A" w:rsidRDefault="0098264A" w14:paraId="4E9115C6" w14:textId="77777777">
      <w:pPr>
        <w:pStyle w:val="CMDOutput"/>
      </w:pPr>
      <w:r>
        <w:t xml:space="preserve">    Adjacent with neighbor 1.1.1.3</w:t>
      </w:r>
    </w:p>
    <w:p w:rsidR="0098264A" w:rsidP="0098264A" w:rsidRDefault="0098264A" w14:paraId="2EFD2EA3" w14:textId="77777777">
      <w:pPr>
        <w:pStyle w:val="CMDOutput"/>
      </w:pPr>
      <w:r>
        <w:t xml:space="preserve">  Suppress hello for 0 neighbor(s)</w:t>
      </w:r>
    </w:p>
    <w:p w:rsidR="0098264A" w:rsidP="0098264A" w:rsidRDefault="0098264A" w14:paraId="41F2F7A9" w14:textId="77777777">
      <w:pPr>
        <w:pStyle w:val="CMDOutput"/>
      </w:pPr>
      <w:r>
        <w:t xml:space="preserve">GigabitEthernet1/0/1 is up, line protocol is up (connected) </w:t>
      </w:r>
    </w:p>
    <w:p w:rsidR="0098264A" w:rsidP="0098264A" w:rsidRDefault="0098264A" w14:paraId="2113DD12" w14:textId="77777777">
      <w:pPr>
        <w:pStyle w:val="CMDOutput"/>
      </w:pPr>
      <w:r>
        <w:t xml:space="preserve">  Link Local Address FE80::D1:1, Interface ID 9 (</w:t>
      </w:r>
      <w:proofErr w:type="spellStart"/>
      <w:r>
        <w:t>snmp</w:t>
      </w:r>
      <w:proofErr w:type="spellEnd"/>
      <w:r>
        <w:t>-if-index)</w:t>
      </w:r>
    </w:p>
    <w:p w:rsidR="0098264A" w:rsidP="0098264A" w:rsidRDefault="0098264A" w14:paraId="1214CABE" w14:textId="77777777">
      <w:pPr>
        <w:pStyle w:val="CMDOutput"/>
      </w:pPr>
      <w:r>
        <w:t xml:space="preserve">  Area 0, Process ID 123, Instance ID 0, Router ID 1.1.1.2</w:t>
      </w:r>
    </w:p>
    <w:p w:rsidR="0098264A" w:rsidP="0098264A" w:rsidRDefault="0098264A" w14:paraId="42B28E46" w14:textId="77777777">
      <w:pPr>
        <w:pStyle w:val="CMDOutput"/>
      </w:pPr>
      <w:r>
        <w:t xml:space="preserve">  Network Type POINT_TO_POINT, Cost: 1</w:t>
      </w:r>
    </w:p>
    <w:p w:rsidR="0098264A" w:rsidP="0098264A" w:rsidRDefault="0098264A" w14:paraId="5708F68F" w14:textId="77777777">
      <w:pPr>
        <w:pStyle w:val="CMDOutput"/>
      </w:pPr>
      <w:r>
        <w:t xml:space="preserve">  </w:t>
      </w:r>
      <w:r w:rsidRPr="0098264A">
        <w:rPr>
          <w:highlight w:val="yellow"/>
        </w:rPr>
        <w:t>AES-CBC-128 encryption SHA-1 auth SPI 257, secure socket UP (errors: 0)</w:t>
      </w:r>
    </w:p>
    <w:p w:rsidR="0098264A" w:rsidP="0098264A" w:rsidRDefault="00282088" w14:paraId="57D683C0" w14:textId="71F8056F">
      <w:pPr>
        <w:pStyle w:val="CMDOutput"/>
      </w:pPr>
      <w:r>
        <w:t xml:space="preserve">  &lt;output omitted&gt;</w:t>
      </w:r>
    </w:p>
    <w:p w:rsidR="0098264A" w:rsidP="0098264A" w:rsidRDefault="0098264A" w14:paraId="5B893251" w14:textId="77777777">
      <w:pPr>
        <w:pStyle w:val="CMDOutput"/>
      </w:pPr>
      <w:r>
        <w:t xml:space="preserve">  Neighbor Count is 1, Adjacent neighbor count is 1 </w:t>
      </w:r>
    </w:p>
    <w:p w:rsidR="0098264A" w:rsidP="0098264A" w:rsidRDefault="0098264A" w14:paraId="395C37E6" w14:textId="77777777">
      <w:pPr>
        <w:pStyle w:val="CMDOutput"/>
      </w:pPr>
      <w:r>
        <w:t xml:space="preserve">    Adjacent with neighbor 1.1.1.3</w:t>
      </w:r>
    </w:p>
    <w:p w:rsidR="0098264A" w:rsidP="0098264A" w:rsidRDefault="0098264A" w14:paraId="21D950AB" w14:textId="77777777">
      <w:pPr>
        <w:pStyle w:val="CMDOutput"/>
      </w:pPr>
      <w:r>
        <w:t xml:space="preserve">  Suppress hello for 0 neighbor(s)</w:t>
      </w:r>
    </w:p>
    <w:p w:rsidR="0098264A" w:rsidP="000B16E2" w:rsidRDefault="00F2599C" w14:paraId="3E79F70C" w14:textId="1F5A8D4C">
      <w:pPr>
        <w:pStyle w:val="BodyTextL25"/>
      </w:pPr>
      <w:r>
        <w:t>Examine the following</w:t>
      </w:r>
      <w:r w:rsidR="0098264A">
        <w:t xml:space="preserve"> line:</w:t>
      </w:r>
    </w:p>
    <w:p w:rsidR="0098264A" w:rsidP="0098264A" w:rsidRDefault="0098264A" w14:paraId="68074F10" w14:textId="77777777">
      <w:pPr>
        <w:pStyle w:val="CMDOutput"/>
      </w:pPr>
      <w:r>
        <w:t>AES-CBC-128 encryption SHA-1 auth SPI 257</w:t>
      </w:r>
    </w:p>
    <w:p w:rsidR="0098264A" w:rsidP="000B16E2" w:rsidRDefault="0098264A" w14:paraId="3BDF6B60" w14:textId="5940E040">
      <w:pPr>
        <w:pStyle w:val="BodyTextL25"/>
      </w:pPr>
      <w:r>
        <w:t>This confirms that IPsec ESP is in use, with:</w:t>
      </w:r>
    </w:p>
    <w:p w:rsidR="0098264A" w:rsidP="001A4E40" w:rsidRDefault="0098264A" w14:paraId="4A4D76E8" w14:textId="3697D021">
      <w:pPr>
        <w:pStyle w:val="BulletBody"/>
      </w:pPr>
      <w:r w:rsidRPr="0098264A">
        <w:rPr>
          <w:b/>
          <w:bCs/>
        </w:rPr>
        <w:t>AES-CBC 128-bit</w:t>
      </w:r>
      <w:r>
        <w:t xml:space="preserve"> providing encryption (confidentiality)</w:t>
      </w:r>
    </w:p>
    <w:p w:rsidR="0098264A" w:rsidP="001A4E40" w:rsidRDefault="0098264A" w14:paraId="20B2A10D" w14:textId="791841AD">
      <w:pPr>
        <w:pStyle w:val="BulletBody"/>
      </w:pPr>
      <w:r w:rsidRPr="0098264A">
        <w:rPr>
          <w:b/>
          <w:bCs/>
        </w:rPr>
        <w:t>SHA-1</w:t>
      </w:r>
      <w:r>
        <w:t xml:space="preserve"> providing authentication and integrity</w:t>
      </w:r>
    </w:p>
    <w:p w:rsidR="0098264A" w:rsidP="001A4E40" w:rsidRDefault="0098264A" w14:paraId="4D01F554" w14:textId="73AA60E2">
      <w:pPr>
        <w:pStyle w:val="BulletBody"/>
      </w:pPr>
      <w:r w:rsidRPr="0098264A">
        <w:rPr>
          <w:b/>
          <w:bCs/>
        </w:rPr>
        <w:t>SPI 257</w:t>
      </w:r>
      <w:r>
        <w:t xml:space="preserve"> identifying the active IPsec security association in the AH configuration, this line referenced only authentication (no encryption).</w:t>
      </w:r>
    </w:p>
    <w:p w:rsidR="0098264A" w:rsidP="001A4E40" w:rsidRDefault="0098264A" w14:paraId="5F2D87D5" w14:textId="0BEFAA6A">
      <w:pPr>
        <w:pStyle w:val="BodyTextL25"/>
      </w:pPr>
      <w:r w:rsidRPr="0098264A">
        <w:rPr>
          <w:b/>
          <w:bCs/>
        </w:rPr>
        <w:t>Note:</w:t>
      </w:r>
      <w:r w:rsidRPr="0098264A">
        <w:t xml:space="preserve"> As with previous OSPFv3 verification steps, the output appears twice—once for the IPv4 address family (Instance ID 64) and once for the IPv6 address family (Instance ID 0). Although OSPFv3 is advertising both IPv4 and IPv6 routes, the protocol—and therefore IPsec—continues to operate over IPv6, using the interface’s link-local address.</w:t>
      </w:r>
    </w:p>
    <w:p w:rsidR="004610C3" w:rsidP="003A2F39" w:rsidRDefault="004610C3" w14:paraId="100B340F" w14:textId="4CF36DCB">
      <w:pPr>
        <w:pStyle w:val="Heading2"/>
      </w:pPr>
      <w:r>
        <w:lastRenderedPageBreak/>
        <w:t xml:space="preserve">OSPFv3 </w:t>
      </w:r>
      <w:r w:rsidRPr="004610C3">
        <w:t>Authentication Trailer (RFC 7166)</w:t>
      </w:r>
      <w:r w:rsidRPr="006E3D0E">
        <w:t xml:space="preserve"> </w:t>
      </w:r>
    </w:p>
    <w:p w:rsidRPr="00CD57AD" w:rsidR="00CD57AD" w:rsidP="004C6D70" w:rsidRDefault="00CD57AD" w14:paraId="27BA4BAF" w14:textId="77777777">
      <w:pPr>
        <w:pStyle w:val="BodyText"/>
      </w:pPr>
      <w:r w:rsidRPr="00CD57AD">
        <w:t xml:space="preserve">Up to this point in the lab, you have secured OSPFv3 using </w:t>
      </w:r>
      <w:r w:rsidRPr="00CD57AD">
        <w:rPr>
          <w:b/>
          <w:bCs/>
        </w:rPr>
        <w:t>IPsec AH and IPsec ESP</w:t>
      </w:r>
      <w:r w:rsidRPr="00CD57AD">
        <w:t xml:space="preserve">, which operate at the IPv6 layer and protect OSPFv3 packets using </w:t>
      </w:r>
      <w:r w:rsidRPr="00BF47E5">
        <w:rPr>
          <w:b/>
          <w:bCs/>
        </w:rPr>
        <w:t>standard IPsec security associations</w:t>
      </w:r>
      <w:r w:rsidRPr="00CD57AD">
        <w:t xml:space="preserve">. This reflects the original design philosophy of OSPFv3: </w:t>
      </w:r>
      <w:r w:rsidRPr="00CD57AD">
        <w:rPr>
          <w:i/>
          <w:iCs/>
        </w:rPr>
        <w:t>remove authentication from the routing protocol itself and rely on IPsec for security</w:t>
      </w:r>
      <w:r w:rsidRPr="00CD57AD">
        <w:t>.</w:t>
      </w:r>
    </w:p>
    <w:p w:rsidRPr="00CD57AD" w:rsidR="00CD57AD" w:rsidP="004C6D70" w:rsidRDefault="00CD57AD" w14:paraId="30F647D9" w14:textId="77777777">
      <w:pPr>
        <w:pStyle w:val="BodyText"/>
      </w:pPr>
      <w:r w:rsidRPr="00CD57AD">
        <w:t>However, in real networks, this approach is not always practical.</w:t>
      </w:r>
    </w:p>
    <w:p w:rsidRPr="00CD57AD" w:rsidR="00CD57AD" w:rsidP="004C6D70" w:rsidRDefault="00CD57AD" w14:paraId="732F3069" w14:textId="09A23F95">
      <w:pPr>
        <w:pStyle w:val="BodyText"/>
      </w:pPr>
      <w:r w:rsidRPr="00CD57AD">
        <w:t>Configuring and maintaining IPsec</w:t>
      </w:r>
      <w:r w:rsidR="00651977">
        <w:t xml:space="preserve">, </w:t>
      </w:r>
      <w:r w:rsidRPr="00CD57AD">
        <w:t>especially for routing protocol traffic</w:t>
      </w:r>
      <w:r w:rsidR="00651977">
        <w:t xml:space="preserve">, </w:t>
      </w:r>
      <w:r w:rsidRPr="00CD57AD">
        <w:t>can introduce operational complexity. Some platforms, images, or deployment environments may not fully support IPsec for OSPFv3</w:t>
      </w:r>
      <w:r w:rsidR="000D6D01">
        <w:t xml:space="preserve"> (as is the case </w:t>
      </w:r>
      <w:r w:rsidR="00ED4953">
        <w:t>with</w:t>
      </w:r>
      <w:r w:rsidR="000D6D01">
        <w:t xml:space="preserve"> some Cisco IOS-XE router platforms)</w:t>
      </w:r>
      <w:r w:rsidRPr="00CD57AD">
        <w:t>, or administrators may prefer a lighter-weight solution that more closely resembles the authentication model used in OSPFv2.</w:t>
      </w:r>
    </w:p>
    <w:p w:rsidR="00CD57AD" w:rsidP="004C6D70" w:rsidRDefault="00CD57AD" w14:paraId="74613184" w14:textId="77777777">
      <w:pPr>
        <w:pStyle w:val="BodyText"/>
      </w:pPr>
      <w:r w:rsidRPr="00CD57AD">
        <w:t xml:space="preserve">To address this gap, </w:t>
      </w:r>
      <w:r w:rsidRPr="00CD57AD">
        <w:rPr>
          <w:b/>
          <w:bCs/>
        </w:rPr>
        <w:t>RFC 7166</w:t>
      </w:r>
      <w:r w:rsidRPr="00CD57AD">
        <w:t xml:space="preserve"> introduces the </w:t>
      </w:r>
      <w:r w:rsidRPr="00CD57AD">
        <w:rPr>
          <w:b/>
          <w:bCs/>
        </w:rPr>
        <w:t>OSPFv3 Authentication Trailer</w:t>
      </w:r>
      <w:r w:rsidRPr="00CD57AD">
        <w:t xml:space="preserve">, a protocol-level authentication mechanism that provides cryptographic protection </w:t>
      </w:r>
      <w:r w:rsidRPr="00A41BAF">
        <w:rPr>
          <w:b/>
          <w:bCs/>
          <w:i/>
          <w:iCs/>
        </w:rPr>
        <w:t>without</w:t>
      </w:r>
      <w:r w:rsidRPr="00A41BAF">
        <w:rPr>
          <w:b/>
          <w:bCs/>
        </w:rPr>
        <w:t xml:space="preserve"> using IPsec</w:t>
      </w:r>
      <w:r w:rsidRPr="00CD57AD">
        <w:t>.</w:t>
      </w:r>
    </w:p>
    <w:p w:rsidR="00561E19" w:rsidP="004C6D70" w:rsidRDefault="00561E19" w14:paraId="21D63592" w14:textId="0A41038B">
      <w:pPr>
        <w:pStyle w:val="BodyText"/>
      </w:pPr>
      <w:r>
        <w:t>T</w:t>
      </w:r>
      <w:r w:rsidRPr="00561E19">
        <w:t>he OSPFv3 Authentication Trailer is not part of the OSPFv3 packet header; it is a separate trailer appended to the end of the packet and is indicated by the AT-bit in the OSPFv3 Options field</w:t>
      </w:r>
      <w:r>
        <w:t>, which is part of the OSPFv3 Header</w:t>
      </w:r>
      <w:r w:rsidRPr="00561E19">
        <w:t>.</w:t>
      </w:r>
    </w:p>
    <w:p w:rsidR="00561E19" w:rsidP="004C6D70" w:rsidRDefault="00561E19" w14:paraId="4D64D885" w14:textId="7EACE07A">
      <w:pPr>
        <w:pStyle w:val="BodyText"/>
      </w:pPr>
      <w:r>
        <w:t>Encapsulation is as follows:</w:t>
      </w:r>
    </w:p>
    <w:p w:rsidRPr="00561E19" w:rsidR="00561E19" w:rsidP="00E93AFA" w:rsidRDefault="00561E19" w14:paraId="4EED1B37" w14:textId="2629EE52">
      <w:pPr>
        <w:pStyle w:val="BodyTextL25"/>
        <w:numPr>
          <w:ilvl w:val="0"/>
          <w:numId w:val="51"/>
        </w:numPr>
      </w:pPr>
      <w:r w:rsidRPr="00561E19">
        <w:rPr>
          <w:b/>
          <w:bCs/>
        </w:rPr>
        <w:t>OSPFv3 Header</w:t>
      </w:r>
      <w:r w:rsidRPr="00561E19">
        <w:t xml:space="preserve"> (includes Options field with AT-bit set) </w:t>
      </w:r>
    </w:p>
    <w:p w:rsidRPr="00561E19" w:rsidR="00561E19" w:rsidP="00E93AFA" w:rsidRDefault="00561E19" w14:paraId="7939E83D" w14:textId="2DD88BC9">
      <w:pPr>
        <w:pStyle w:val="BodyTextL25"/>
        <w:numPr>
          <w:ilvl w:val="0"/>
          <w:numId w:val="51"/>
        </w:numPr>
      </w:pPr>
      <w:r w:rsidRPr="00561E19">
        <w:rPr>
          <w:b/>
          <w:bCs/>
        </w:rPr>
        <w:t>OSPFv3 Payload</w:t>
      </w:r>
      <w:r w:rsidRPr="00561E19">
        <w:t xml:space="preserve"> </w:t>
      </w:r>
    </w:p>
    <w:p w:rsidRPr="00561E19" w:rsidR="00561E19" w:rsidP="00E93AFA" w:rsidRDefault="00561E19" w14:paraId="5CA51BD8" w14:textId="7EA227A9">
      <w:pPr>
        <w:pStyle w:val="BodyTextL25"/>
        <w:numPr>
          <w:ilvl w:val="0"/>
          <w:numId w:val="51"/>
        </w:numPr>
      </w:pPr>
      <w:r w:rsidRPr="00561E19">
        <w:rPr>
          <w:b/>
          <w:bCs/>
        </w:rPr>
        <w:t>Authentication Trailer</w:t>
      </w:r>
      <w:r w:rsidRPr="00561E19">
        <w:t xml:space="preserve"> (HMAC, etc.) </w:t>
      </w:r>
    </w:p>
    <w:p w:rsidR="00CD57AD" w:rsidP="00C00EEF" w:rsidRDefault="00C00EEF" w14:paraId="7BAFED30" w14:textId="5EED87A6">
      <w:pPr>
        <w:pStyle w:val="BodyText"/>
      </w:pPr>
      <w:r w:rsidRPr="00CD57AD">
        <w:t>It offers a simpler operational model than IPsec while still protecting OSPFv3 from spoofing and tampering—making it an important tool in the OSPFv3 security toolbox.</w:t>
      </w:r>
    </w:p>
    <w:p w:rsidRPr="00CD57AD" w:rsidR="00CD57AD" w:rsidP="0094273E" w:rsidRDefault="00CD57AD" w14:paraId="003F9E4A" w14:textId="1B4F79B3">
      <w:pPr>
        <w:pStyle w:val="Heading6"/>
      </w:pPr>
      <w:r w:rsidRPr="00CD57AD">
        <w:t>What the Authentication Trailer Is and Is Not</w:t>
      </w:r>
    </w:p>
    <w:p w:rsidRPr="00CD57AD" w:rsidR="00CD57AD" w:rsidP="0094273E" w:rsidRDefault="00CD57AD" w14:paraId="23A81F34" w14:textId="77777777">
      <w:pPr>
        <w:pStyle w:val="BodyTextL25"/>
      </w:pPr>
      <w:r w:rsidRPr="00CD57AD">
        <w:t xml:space="preserve">The OSPFv3 Authentication Trailer adds a </w:t>
      </w:r>
      <w:r w:rsidRPr="00CD57AD">
        <w:rPr>
          <w:b/>
          <w:bCs/>
        </w:rPr>
        <w:t>cryptographic authentication block to the end of each OSPFv3 packet</w:t>
      </w:r>
      <w:r w:rsidRPr="00CD57AD">
        <w:t xml:space="preserve">. This trailer contains an </w:t>
      </w:r>
      <w:r w:rsidRPr="00363F7F">
        <w:rPr>
          <w:b/>
          <w:bCs/>
        </w:rPr>
        <w:t>HMAC (Hashed Message Authentication Code)</w:t>
      </w:r>
      <w:r w:rsidRPr="00CD57AD">
        <w:t xml:space="preserve"> calculated using a shared secret and a secure hash algorithm (such as </w:t>
      </w:r>
      <w:r w:rsidRPr="00363F7F">
        <w:rPr>
          <w:b/>
          <w:bCs/>
        </w:rPr>
        <w:t>SHA-256</w:t>
      </w:r>
      <w:r w:rsidRPr="00CD57AD">
        <w:t>).</w:t>
      </w:r>
    </w:p>
    <w:p w:rsidRPr="00CD57AD" w:rsidR="00CD57AD" w:rsidP="0094273E" w:rsidRDefault="00CD57AD" w14:paraId="03C1C8B7" w14:textId="77777777">
      <w:pPr>
        <w:pStyle w:val="BodyTextL25"/>
      </w:pPr>
      <w:r w:rsidRPr="00CD57AD">
        <w:t>It provides:</w:t>
      </w:r>
    </w:p>
    <w:p w:rsidRPr="00CD57AD" w:rsidR="00CD57AD" w:rsidP="0094273E" w:rsidRDefault="00CD57AD" w14:paraId="3C3DC688" w14:textId="1C81AA5F">
      <w:pPr>
        <w:pStyle w:val="BulletBody"/>
      </w:pPr>
      <w:r w:rsidRPr="00CD57AD">
        <w:rPr>
          <w:b/>
          <w:bCs/>
        </w:rPr>
        <w:t>Authentication</w:t>
      </w:r>
      <w:r w:rsidR="00E93AFA">
        <w:t xml:space="preserve"> - </w:t>
      </w:r>
      <w:r w:rsidRPr="00CD57AD">
        <w:t>verifies that OSPF packets come from a trusted neighbor</w:t>
      </w:r>
    </w:p>
    <w:p w:rsidRPr="00CD57AD" w:rsidR="00CD57AD" w:rsidP="0094273E" w:rsidRDefault="00CD57AD" w14:paraId="28F63622" w14:textId="2027EA8F">
      <w:pPr>
        <w:pStyle w:val="BulletBody"/>
      </w:pPr>
      <w:r w:rsidRPr="00CD57AD">
        <w:rPr>
          <w:b/>
          <w:bCs/>
        </w:rPr>
        <w:t>Integrity</w:t>
      </w:r>
      <w:r w:rsidR="00E93AFA">
        <w:t xml:space="preserve"> - </w:t>
      </w:r>
      <w:r w:rsidRPr="00CD57AD">
        <w:t>ensures that packets have not been modified in transit</w:t>
      </w:r>
    </w:p>
    <w:p w:rsidRPr="00CD57AD" w:rsidR="00CD57AD" w:rsidP="0094273E" w:rsidRDefault="00CD57AD" w14:paraId="08879151" w14:textId="77777777">
      <w:pPr>
        <w:pStyle w:val="BodyTextL25"/>
      </w:pPr>
      <w:r w:rsidRPr="00CD57AD">
        <w:t xml:space="preserve">It does </w:t>
      </w:r>
      <w:r w:rsidRPr="00CD57AD">
        <w:rPr>
          <w:b/>
          <w:bCs/>
        </w:rPr>
        <w:t>not</w:t>
      </w:r>
      <w:r w:rsidRPr="00CD57AD">
        <w:t xml:space="preserve"> provide:</w:t>
      </w:r>
    </w:p>
    <w:p w:rsidRPr="00CD57AD" w:rsidR="00CD57AD" w:rsidP="0094273E" w:rsidRDefault="00CD57AD" w14:paraId="53DE9788" w14:textId="55F78D75">
      <w:pPr>
        <w:pStyle w:val="BulletBody"/>
      </w:pPr>
      <w:r w:rsidRPr="00CD57AD">
        <w:rPr>
          <w:b/>
          <w:bCs/>
        </w:rPr>
        <w:t>Encryption</w:t>
      </w:r>
      <w:r w:rsidR="00E93AFA">
        <w:t xml:space="preserve"> - </w:t>
      </w:r>
      <w:r w:rsidRPr="00CD57AD">
        <w:t>OSPFv3 packet contents remain visible on the wire</w:t>
      </w:r>
    </w:p>
    <w:p w:rsidRPr="00CD57AD" w:rsidR="00CD57AD" w:rsidP="0094273E" w:rsidRDefault="00363F7F" w14:paraId="435F8160" w14:textId="22A397FC">
      <w:pPr>
        <w:pStyle w:val="BodyTextL25"/>
      </w:pPr>
      <w:r w:rsidRPr="00363F7F">
        <w:t xml:space="preserve">OSPFv3 Authentication Trailer (RFC 7166) provides cryptographic authentication similar in purpose to OSPFv2 Type 2 (MD5) </w:t>
      </w:r>
      <w:r w:rsidRPr="00363F7F" w:rsidR="0094273E">
        <w:t>authentication but</w:t>
      </w:r>
      <w:r w:rsidRPr="00363F7F">
        <w:t xml:space="preserve"> uses modern HMAC-SHA algorithms and a trailer-based design that aligns with OSPFv3’s architecture.</w:t>
      </w:r>
    </w:p>
    <w:p w:rsidRPr="00CD57AD" w:rsidR="00CD57AD" w:rsidP="00356FEB" w:rsidRDefault="00CD57AD" w14:paraId="3C115C3D" w14:textId="272B4E17">
      <w:pPr>
        <w:pStyle w:val="Heading6"/>
      </w:pPr>
      <w:r w:rsidRPr="00CD57AD">
        <w:t>Why This Exists Alongside IPsec</w:t>
      </w:r>
    </w:p>
    <w:p w:rsidRPr="00CD57AD" w:rsidR="00CD57AD" w:rsidP="00356FEB" w:rsidRDefault="00CD57AD" w14:paraId="010C59F8" w14:textId="77777777">
      <w:pPr>
        <w:pStyle w:val="BodyTextL25"/>
      </w:pPr>
      <w:r w:rsidRPr="00CD57AD">
        <w:t xml:space="preserve">The Authentication Trailer is </w:t>
      </w:r>
      <w:r w:rsidRPr="00CD57AD">
        <w:rPr>
          <w:b/>
          <w:bCs/>
        </w:rPr>
        <w:t>not a replacement for IPsec</w:t>
      </w:r>
      <w:r w:rsidRPr="00CD57AD">
        <w:t xml:space="preserve">. Instead, it is an </w:t>
      </w:r>
      <w:r w:rsidRPr="00CD57AD">
        <w:rPr>
          <w:b/>
          <w:bCs/>
        </w:rPr>
        <w:t>alternative</w:t>
      </w:r>
      <w:r w:rsidRPr="00CD57AD">
        <w:t xml:space="preserve"> designed for environments where:</w:t>
      </w:r>
    </w:p>
    <w:p w:rsidRPr="00CD57AD" w:rsidR="00CD57AD" w:rsidP="00356FEB" w:rsidRDefault="00CD57AD" w14:paraId="51E42F59" w14:textId="6D48CF16">
      <w:pPr>
        <w:pStyle w:val="BulletBody"/>
      </w:pPr>
      <w:r w:rsidRPr="00356FEB">
        <w:rPr>
          <w:b/>
          <w:bCs/>
        </w:rPr>
        <w:t>IPsec is difficult to deploy</w:t>
      </w:r>
      <w:r w:rsidRPr="00CD57AD">
        <w:t xml:space="preserve"> or operationally heavy</w:t>
      </w:r>
      <w:r w:rsidR="00E93AFA">
        <w:t>.</w:t>
      </w:r>
    </w:p>
    <w:p w:rsidRPr="00CD57AD" w:rsidR="00CD57AD" w:rsidP="00356FEB" w:rsidRDefault="00CD57AD" w14:paraId="39F94246" w14:textId="1D3D73A8">
      <w:pPr>
        <w:pStyle w:val="BulletBody"/>
      </w:pPr>
      <w:r w:rsidRPr="00E0099C">
        <w:t>Simpler</w:t>
      </w:r>
      <w:r w:rsidRPr="00CD57AD">
        <w:t xml:space="preserve"> </w:t>
      </w:r>
      <w:r w:rsidRPr="00356FEB">
        <w:rPr>
          <w:b/>
          <w:bCs/>
        </w:rPr>
        <w:t>protocol-level authentication</w:t>
      </w:r>
      <w:r w:rsidRPr="00CD57AD">
        <w:t xml:space="preserve"> is </w:t>
      </w:r>
      <w:r w:rsidRPr="00E0099C">
        <w:t>preferred</w:t>
      </w:r>
      <w:r w:rsidR="00E93AFA">
        <w:t>.</w:t>
      </w:r>
    </w:p>
    <w:p w:rsidRPr="00CD57AD" w:rsidR="00CD57AD" w:rsidP="00356FEB" w:rsidRDefault="00CD57AD" w14:paraId="2A704DAC" w14:textId="598AC6D3">
      <w:pPr>
        <w:pStyle w:val="BulletBody"/>
      </w:pPr>
      <w:r w:rsidRPr="00356FEB">
        <w:rPr>
          <w:b/>
          <w:bCs/>
        </w:rPr>
        <w:t>Strong cryptographic authentication</w:t>
      </w:r>
      <w:r w:rsidRPr="00CD57AD">
        <w:t xml:space="preserve"> is still </w:t>
      </w:r>
      <w:r w:rsidRPr="00E0099C">
        <w:t>required</w:t>
      </w:r>
      <w:r w:rsidR="00E93AFA">
        <w:t>.</w:t>
      </w:r>
    </w:p>
    <w:p w:rsidRPr="00CD57AD" w:rsidR="00CD57AD" w:rsidP="00356FEB" w:rsidRDefault="00CD57AD" w14:paraId="31609BF2" w14:textId="77777777">
      <w:pPr>
        <w:pStyle w:val="BodyTextL25"/>
      </w:pPr>
      <w:r w:rsidRPr="00CD57AD">
        <w:t>In other words:</w:t>
      </w:r>
    </w:p>
    <w:p w:rsidRPr="00CD57AD" w:rsidR="00CD57AD" w:rsidP="00356FEB" w:rsidRDefault="00CD57AD" w14:paraId="624B724C" w14:textId="3BFA81D7">
      <w:pPr>
        <w:pStyle w:val="BulletBody"/>
      </w:pPr>
      <w:r w:rsidRPr="00CD57AD">
        <w:rPr>
          <w:b/>
          <w:bCs/>
        </w:rPr>
        <w:t>IPsec AH / ESP</w:t>
      </w:r>
      <w:r w:rsidRPr="00CD57AD">
        <w:t xml:space="preserve"> </w:t>
      </w:r>
      <w:r w:rsidR="00E80F88">
        <w:t>uses</w:t>
      </w:r>
      <w:r w:rsidRPr="00CD57AD">
        <w:t xml:space="preserve"> Network-layer security (IPv6 extension headers)</w:t>
      </w:r>
      <w:r w:rsidR="00E93AFA">
        <w:t>.</w:t>
      </w:r>
    </w:p>
    <w:p w:rsidRPr="00CD57AD" w:rsidR="00CD57AD" w:rsidP="00356FEB" w:rsidRDefault="00CD57AD" w14:paraId="036CB038" w14:textId="1453F23F">
      <w:pPr>
        <w:pStyle w:val="BulletBody"/>
      </w:pPr>
      <w:r w:rsidRPr="00CD57AD">
        <w:rPr>
          <w:b/>
          <w:bCs/>
        </w:rPr>
        <w:t>Authentication Trailer (RFC 7166)</w:t>
      </w:r>
      <w:r w:rsidRPr="00CD57AD">
        <w:t xml:space="preserve"> </w:t>
      </w:r>
      <w:r w:rsidR="00E80F88">
        <w:t>uses</w:t>
      </w:r>
      <w:r w:rsidRPr="00CD57AD">
        <w:t xml:space="preserve"> OSPFv3 protocol-layer security</w:t>
      </w:r>
      <w:r w:rsidR="00E93AFA">
        <w:t>.</w:t>
      </w:r>
    </w:p>
    <w:p w:rsidRPr="00CD57AD" w:rsidR="00CD57AD" w:rsidP="00356FEB" w:rsidRDefault="00CD57AD" w14:paraId="7BB10951" w14:textId="77777777">
      <w:pPr>
        <w:pStyle w:val="BodyTextL25"/>
      </w:pPr>
      <w:r w:rsidRPr="00CD57AD">
        <w:lastRenderedPageBreak/>
        <w:t>Both approaches protect OSPFv3 routing exchanges, but they do so at different layers and with different tradeoffs.</w:t>
      </w:r>
    </w:p>
    <w:p w:rsidRPr="00CD57AD" w:rsidR="00CD57AD" w:rsidP="00356FEB" w:rsidRDefault="00CD57AD" w14:paraId="33C800B9" w14:textId="7B3CED87">
      <w:pPr>
        <w:pStyle w:val="Heading6"/>
      </w:pPr>
      <w:r w:rsidRPr="00CD57AD">
        <w:t>How Authentication Trailer Works at a High Level</w:t>
      </w:r>
    </w:p>
    <w:p w:rsidRPr="00CD57AD" w:rsidR="00CD57AD" w:rsidP="00D44961" w:rsidRDefault="00CD57AD" w14:paraId="1AD07680" w14:textId="77777777">
      <w:pPr>
        <w:pStyle w:val="BodyTextL25"/>
      </w:pPr>
      <w:r w:rsidRPr="00CD57AD">
        <w:t xml:space="preserve">When </w:t>
      </w:r>
      <w:r w:rsidRPr="003B1258">
        <w:t>Authentication Trailer</w:t>
      </w:r>
      <w:r w:rsidRPr="00CD57AD">
        <w:t xml:space="preserve"> is enabled:</w:t>
      </w:r>
    </w:p>
    <w:p w:rsidRPr="00CD57AD" w:rsidR="00CD57AD" w:rsidP="00CD57AD" w:rsidRDefault="00CD57AD" w14:paraId="4A5ED64E" w14:textId="77777777">
      <w:pPr>
        <w:pStyle w:val="BodyText"/>
        <w:numPr>
          <w:ilvl w:val="0"/>
          <w:numId w:val="47"/>
        </w:numPr>
      </w:pPr>
      <w:r w:rsidRPr="003B1258">
        <w:rPr>
          <w:b/>
          <w:bCs/>
        </w:rPr>
        <w:t>OSPFv3 appends</w:t>
      </w:r>
      <w:r w:rsidRPr="00CD57AD">
        <w:t xml:space="preserve"> an </w:t>
      </w:r>
      <w:r w:rsidRPr="003B1258">
        <w:rPr>
          <w:b/>
          <w:bCs/>
        </w:rPr>
        <w:t>authentication trailer</w:t>
      </w:r>
      <w:r w:rsidRPr="00CD57AD">
        <w:t xml:space="preserve"> to each packet</w:t>
      </w:r>
    </w:p>
    <w:p w:rsidRPr="00CD57AD" w:rsidR="00CD57AD" w:rsidP="00CD57AD" w:rsidRDefault="00CD57AD" w14:paraId="335044F4" w14:textId="1EDACB38">
      <w:pPr>
        <w:pStyle w:val="BodyText"/>
        <w:numPr>
          <w:ilvl w:val="0"/>
          <w:numId w:val="47"/>
        </w:numPr>
      </w:pPr>
      <w:r w:rsidRPr="00CD57AD">
        <w:t>A cryptographic hash (</w:t>
      </w:r>
      <w:r w:rsidRPr="003B1258">
        <w:rPr>
          <w:b/>
          <w:bCs/>
        </w:rPr>
        <w:t>HMAC</w:t>
      </w:r>
      <w:r w:rsidRPr="00CD57AD">
        <w:t xml:space="preserve">) is </w:t>
      </w:r>
      <w:r w:rsidRPr="003B1258">
        <w:rPr>
          <w:b/>
          <w:bCs/>
        </w:rPr>
        <w:t>calculated</w:t>
      </w:r>
      <w:r w:rsidRPr="00CD57AD">
        <w:t xml:space="preserve"> over the packet contents</w:t>
      </w:r>
      <w:r w:rsidR="00601AE6">
        <w:t xml:space="preserve"> </w:t>
      </w:r>
      <w:r w:rsidR="005505F4">
        <w:t xml:space="preserve">using a process </w:t>
      </w:r>
      <w:r w:rsidR="00D44961">
        <w:t>like</w:t>
      </w:r>
      <w:r w:rsidR="005505F4">
        <w:t xml:space="preserve"> OSPFv2 MD5 authentication, but with modern SHA-based algorithms.</w:t>
      </w:r>
    </w:p>
    <w:p w:rsidRPr="00CD57AD" w:rsidR="00CD57AD" w:rsidP="00CD57AD" w:rsidRDefault="00CD57AD" w14:paraId="29721D95" w14:textId="77777777">
      <w:pPr>
        <w:pStyle w:val="BodyText"/>
        <w:numPr>
          <w:ilvl w:val="0"/>
          <w:numId w:val="47"/>
        </w:numPr>
      </w:pPr>
      <w:r w:rsidRPr="00CD57AD">
        <w:t xml:space="preserve">The </w:t>
      </w:r>
      <w:r w:rsidRPr="00CD57AD">
        <w:rPr>
          <w:b/>
          <w:bCs/>
        </w:rPr>
        <w:t>AT-bit</w:t>
      </w:r>
      <w:r w:rsidRPr="00CD57AD">
        <w:t xml:space="preserve"> (Authentication Trailer bit) is set in </w:t>
      </w:r>
      <w:r w:rsidRPr="003B1258">
        <w:rPr>
          <w:b/>
          <w:bCs/>
        </w:rPr>
        <w:t>OSPFv3 Hello</w:t>
      </w:r>
      <w:r w:rsidRPr="00CD57AD">
        <w:t xml:space="preserve"> and </w:t>
      </w:r>
      <w:r w:rsidRPr="003B1258">
        <w:rPr>
          <w:b/>
          <w:bCs/>
        </w:rPr>
        <w:t>DBD</w:t>
      </w:r>
      <w:r w:rsidRPr="00CD57AD">
        <w:t xml:space="preserve"> packets</w:t>
      </w:r>
    </w:p>
    <w:p w:rsidRPr="00CD57AD" w:rsidR="00CD57AD" w:rsidP="00CD57AD" w:rsidRDefault="00CD57AD" w14:paraId="19E5A7E9" w14:textId="77777777">
      <w:pPr>
        <w:pStyle w:val="BodyText"/>
        <w:numPr>
          <w:ilvl w:val="0"/>
          <w:numId w:val="47"/>
        </w:numPr>
      </w:pPr>
      <w:r w:rsidRPr="003B1258">
        <w:rPr>
          <w:b/>
          <w:bCs/>
        </w:rPr>
        <w:t>Neighbors</w:t>
      </w:r>
      <w:r w:rsidRPr="00CD57AD">
        <w:t xml:space="preserve"> that </w:t>
      </w:r>
      <w:r w:rsidRPr="003B1258">
        <w:rPr>
          <w:b/>
          <w:bCs/>
        </w:rPr>
        <w:t>do not support or match</w:t>
      </w:r>
      <w:r w:rsidRPr="00CD57AD">
        <w:t xml:space="preserve"> the authentication parameters will </w:t>
      </w:r>
      <w:r w:rsidRPr="003B1258">
        <w:rPr>
          <w:b/>
          <w:bCs/>
        </w:rPr>
        <w:t>not form adjacencies</w:t>
      </w:r>
    </w:p>
    <w:p w:rsidRPr="00D44961" w:rsidR="00CD57AD" w:rsidP="00D44961" w:rsidRDefault="00CD57AD" w14:paraId="103D9E26" w14:textId="710967A6">
      <w:pPr>
        <w:pStyle w:val="BodyTextL25"/>
      </w:pPr>
      <w:r w:rsidRPr="00CD57AD">
        <w:t>The result is cryptographically protected OSPFv3 routing updates without IPsec.</w:t>
      </w:r>
    </w:p>
    <w:p w:rsidRPr="00CD57AD" w:rsidR="00CD57AD" w:rsidP="000C40AC" w:rsidRDefault="00CD57AD" w14:paraId="261895B1" w14:textId="1EFDF8C7">
      <w:pPr>
        <w:pStyle w:val="Heading6"/>
      </w:pPr>
      <w:r w:rsidRPr="00CD57AD">
        <w:t>Configuration Model</w:t>
      </w:r>
    </w:p>
    <w:p w:rsidRPr="00CD57AD" w:rsidR="00CD57AD" w:rsidP="000C40AC" w:rsidRDefault="00CD57AD" w14:paraId="18335E00" w14:textId="77777777">
      <w:pPr>
        <w:pStyle w:val="BodyTextL25"/>
      </w:pPr>
      <w:r w:rsidRPr="00CD57AD">
        <w:t xml:space="preserve">Unlike IPsec-based authentication, the Authentication Trailer uses </w:t>
      </w:r>
      <w:r w:rsidRPr="00CD57AD">
        <w:rPr>
          <w:b/>
          <w:bCs/>
        </w:rPr>
        <w:t>Cisco IOS key chains</w:t>
      </w:r>
      <w:r w:rsidRPr="00CD57AD">
        <w:t>, similar to other routing protocols:</w:t>
      </w:r>
    </w:p>
    <w:p w:rsidRPr="00CD57AD" w:rsidR="00CD57AD" w:rsidP="000C40AC" w:rsidRDefault="00CD57AD" w14:paraId="05A9F068" w14:textId="72DE3B66">
      <w:pPr>
        <w:pStyle w:val="BulletBody"/>
      </w:pPr>
      <w:r w:rsidRPr="00CD57AD">
        <w:t xml:space="preserve">A key chain </w:t>
      </w:r>
      <w:r w:rsidRPr="00C00EEF">
        <w:t>defines</w:t>
      </w:r>
      <w:r w:rsidR="00335F6C">
        <w:t xml:space="preserve"> the following</w:t>
      </w:r>
      <w:r w:rsidRPr="00CD57AD">
        <w:t>:</w:t>
      </w:r>
    </w:p>
    <w:p w:rsidRPr="00CD57AD" w:rsidR="00CD57AD" w:rsidP="00CD57AD" w:rsidRDefault="00CD57AD" w14:paraId="6378876B" w14:textId="77777777">
      <w:pPr>
        <w:pStyle w:val="BodyText"/>
        <w:numPr>
          <w:ilvl w:val="1"/>
          <w:numId w:val="48"/>
        </w:numPr>
      </w:pPr>
      <w:r w:rsidRPr="00CD57AD">
        <w:t xml:space="preserve">The </w:t>
      </w:r>
      <w:r w:rsidRPr="00C00EEF">
        <w:rPr>
          <w:b/>
          <w:bCs/>
        </w:rPr>
        <w:t>hash algorithm</w:t>
      </w:r>
      <w:r w:rsidRPr="00CD57AD">
        <w:t xml:space="preserve"> (for example, </w:t>
      </w:r>
      <w:r w:rsidRPr="00C00EEF">
        <w:rPr>
          <w:b/>
          <w:bCs/>
        </w:rPr>
        <w:t>HMAC-SHA-256</w:t>
      </w:r>
      <w:r w:rsidRPr="00CD57AD">
        <w:t>)</w:t>
      </w:r>
    </w:p>
    <w:p w:rsidRPr="00C00EEF" w:rsidR="00CD57AD" w:rsidP="00CD57AD" w:rsidRDefault="00CD57AD" w14:paraId="21EFF235" w14:textId="77777777">
      <w:pPr>
        <w:pStyle w:val="BodyText"/>
        <w:numPr>
          <w:ilvl w:val="1"/>
          <w:numId w:val="48"/>
        </w:numPr>
        <w:rPr>
          <w:b/>
          <w:bCs/>
        </w:rPr>
      </w:pPr>
      <w:r w:rsidRPr="00C00EEF">
        <w:rPr>
          <w:b/>
          <w:bCs/>
        </w:rPr>
        <w:t>One or more keys</w:t>
      </w:r>
    </w:p>
    <w:p w:rsidRPr="00CD57AD" w:rsidR="00CD57AD" w:rsidP="000C40AC" w:rsidRDefault="00CD57AD" w14:paraId="0D2BA908" w14:textId="09FE2A3B">
      <w:pPr>
        <w:pStyle w:val="BulletBody"/>
      </w:pPr>
      <w:r w:rsidRPr="00CD57AD">
        <w:t xml:space="preserve">The </w:t>
      </w:r>
      <w:r w:rsidRPr="00C00EEF">
        <w:t>key chain</w:t>
      </w:r>
      <w:r w:rsidRPr="00CD57AD">
        <w:t xml:space="preserve"> is </w:t>
      </w:r>
      <w:r w:rsidRPr="00C00EEF">
        <w:t>applied</w:t>
      </w:r>
      <w:r w:rsidR="00335F6C">
        <w:t xml:space="preserve"> in the following ways</w:t>
      </w:r>
      <w:r w:rsidRPr="00CD57AD">
        <w:t>:</w:t>
      </w:r>
    </w:p>
    <w:p w:rsidR="00335F6C" w:rsidP="00CD57AD" w:rsidRDefault="00CD57AD" w14:paraId="78E48EBE" w14:textId="77777777">
      <w:pPr>
        <w:pStyle w:val="BodyText"/>
        <w:numPr>
          <w:ilvl w:val="1"/>
          <w:numId w:val="48"/>
        </w:numPr>
      </w:pPr>
      <w:r w:rsidRPr="00CD57AD">
        <w:t xml:space="preserve">Per interface </w:t>
      </w:r>
    </w:p>
    <w:p w:rsidRPr="00CD57AD" w:rsidR="00CD57AD" w:rsidP="00335F6C" w:rsidRDefault="00CD57AD" w14:paraId="5F006036" w14:textId="76A6D273">
      <w:pPr>
        <w:pStyle w:val="BodyText"/>
        <w:ind w:left="1440"/>
      </w:pPr>
      <w:r w:rsidRPr="00CD57AD">
        <w:rPr>
          <w:b/>
          <w:bCs/>
        </w:rPr>
        <w:t>or</w:t>
      </w:r>
    </w:p>
    <w:p w:rsidRPr="00CD57AD" w:rsidR="00CD57AD" w:rsidP="00CD57AD" w:rsidRDefault="00CD57AD" w14:paraId="2C77DC53" w14:textId="77777777">
      <w:pPr>
        <w:pStyle w:val="BodyText"/>
        <w:numPr>
          <w:ilvl w:val="1"/>
          <w:numId w:val="48"/>
        </w:numPr>
      </w:pPr>
      <w:r w:rsidRPr="00CD57AD">
        <w:t>Per OSPFv3 area</w:t>
      </w:r>
    </w:p>
    <w:p w:rsidR="00CD57AD" w:rsidP="0038090F" w:rsidRDefault="00CD57AD" w14:paraId="01C68FCF" w14:textId="7245FF77">
      <w:pPr>
        <w:pStyle w:val="BodyTextL25"/>
      </w:pPr>
      <w:r w:rsidRPr="00CD57AD">
        <w:t>This makes Authentication Trailer familiar to administrators who have configured authentication for OSPFv2, EIGRP, or IS-IS.</w:t>
      </w:r>
    </w:p>
    <w:p w:rsidR="003C5A07" w:rsidP="003C5A07" w:rsidRDefault="003C5A07" w14:paraId="06512D94" w14:textId="0266730B">
      <w:pPr>
        <w:pStyle w:val="Heading3"/>
      </w:pPr>
      <w:r>
        <w:t>Remove OSPFv3 IPsec ESP Configurations on D1 and D2</w:t>
      </w:r>
      <w:r w:rsidR="0038090F">
        <w:t>.</w:t>
      </w:r>
    </w:p>
    <w:p w:rsidR="003C5A07" w:rsidP="0038090F" w:rsidRDefault="003C5A07" w14:paraId="734E2FE6" w14:textId="2AB6B5B8">
      <w:pPr>
        <w:pStyle w:val="BodyTextL25"/>
      </w:pPr>
      <w:r>
        <w:t>On both D1 and D2, remove the IPsec ESP configurations.</w:t>
      </w:r>
      <w:r w:rsidR="00881AF8">
        <w:t xml:space="preserve"> If you do this fast enough, neighbor adjacencies should not be impacted.</w:t>
      </w:r>
    </w:p>
    <w:p w:rsidRPr="003C5A07" w:rsidR="003C5A07" w:rsidP="003C5A07" w:rsidRDefault="003C5A07" w14:paraId="2ABBD5C1" w14:textId="77777777">
      <w:pPr>
        <w:pStyle w:val="CMD"/>
      </w:pPr>
      <w:r w:rsidRPr="003C5A07">
        <w:t xml:space="preserve">D1(config)# </w:t>
      </w:r>
      <w:r w:rsidRPr="003C5A07">
        <w:rPr>
          <w:b/>
          <w:bCs/>
        </w:rPr>
        <w:t>interface GigabitEthernet1/0/1</w:t>
      </w:r>
    </w:p>
    <w:p w:rsidRPr="003C5A07" w:rsidR="003C5A07" w:rsidP="0038090F" w:rsidRDefault="003C5A07" w14:paraId="4470775B" w14:textId="75180292">
      <w:pPr>
        <w:pStyle w:val="CMD"/>
        <w:rPr>
          <w:b/>
          <w:bCs/>
        </w:rPr>
      </w:pPr>
      <w:r w:rsidRPr="003C5A07">
        <w:t xml:space="preserve">D1(config-if)# </w:t>
      </w:r>
      <w:r>
        <w:rPr>
          <w:b/>
          <w:bCs/>
        </w:rPr>
        <w:t xml:space="preserve">no </w:t>
      </w:r>
      <w:r w:rsidRPr="00B62974" w:rsidR="0038090F">
        <w:rPr>
          <w:b/>
          <w:bCs/>
        </w:rPr>
        <w:t xml:space="preserve">ospfv3 encryption </w:t>
      </w:r>
      <w:proofErr w:type="spellStart"/>
      <w:r w:rsidRPr="00B62974" w:rsidR="0038090F">
        <w:rPr>
          <w:b/>
          <w:bCs/>
        </w:rPr>
        <w:t>ipsec</w:t>
      </w:r>
      <w:proofErr w:type="spellEnd"/>
      <w:r w:rsidRPr="00B62974" w:rsidR="0038090F">
        <w:rPr>
          <w:b/>
          <w:bCs/>
        </w:rPr>
        <w:t xml:space="preserve"> </w:t>
      </w:r>
      <w:proofErr w:type="spellStart"/>
      <w:r w:rsidRPr="00B62974" w:rsidR="0038090F">
        <w:rPr>
          <w:b/>
          <w:bCs/>
        </w:rPr>
        <w:t>spi</w:t>
      </w:r>
      <w:proofErr w:type="spellEnd"/>
      <w:r w:rsidRPr="00B62974" w:rsidR="0038090F">
        <w:rPr>
          <w:b/>
          <w:bCs/>
        </w:rPr>
        <w:t xml:space="preserve"> 257 </w:t>
      </w:r>
      <w:proofErr w:type="spellStart"/>
      <w:r w:rsidRPr="00B62974" w:rsidR="0038090F">
        <w:rPr>
          <w:b/>
          <w:bCs/>
        </w:rPr>
        <w:t>esp</w:t>
      </w:r>
      <w:proofErr w:type="spellEnd"/>
      <w:r w:rsidRPr="00B62974" w:rsidR="0038090F">
        <w:rPr>
          <w:b/>
          <w:bCs/>
        </w:rPr>
        <w:t xml:space="preserve"> aes-</w:t>
      </w:r>
      <w:proofErr w:type="spellStart"/>
      <w:r w:rsidRPr="00B62974" w:rsidR="0038090F">
        <w:rPr>
          <w:b/>
          <w:bCs/>
        </w:rPr>
        <w:t>cbc</w:t>
      </w:r>
      <w:proofErr w:type="spellEnd"/>
      <w:r w:rsidRPr="00B62974" w:rsidR="0038090F">
        <w:rPr>
          <w:b/>
          <w:bCs/>
        </w:rPr>
        <w:t xml:space="preserve"> 128</w:t>
      </w:r>
      <w:r w:rsidR="0038090F">
        <w:rPr>
          <w:b/>
          <w:bCs/>
        </w:rPr>
        <w:t xml:space="preserve"> </w:t>
      </w:r>
      <w:r w:rsidRPr="00B62974" w:rsidR="0038090F">
        <w:rPr>
          <w:b/>
          <w:bCs/>
        </w:rPr>
        <w:t>12345678901234567890123456789012</w:t>
      </w:r>
      <w:r w:rsidR="0038090F">
        <w:rPr>
          <w:b/>
          <w:bCs/>
        </w:rPr>
        <w:t xml:space="preserve"> </w:t>
      </w:r>
      <w:r w:rsidRPr="00B62974" w:rsidR="0038090F">
        <w:rPr>
          <w:b/>
          <w:bCs/>
        </w:rPr>
        <w:t>sha1 1234567890123456789012345678901234567890</w:t>
      </w:r>
    </w:p>
    <w:p w:rsidR="00150625" w:rsidP="002B2513" w:rsidRDefault="002B2513" w14:paraId="65EE059B" w14:textId="4EC2D6F9">
      <w:pPr>
        <w:pStyle w:val="CMDOutput"/>
      </w:pPr>
      <w:r w:rsidRPr="002B2513">
        <w:t>*Jan 19 20:39:06.545: %CRYPTO-6-ISAKMP_ON_OFF: ISAKMP is OFF</w:t>
      </w:r>
    </w:p>
    <w:p w:rsidR="002B2513" w:rsidP="002B2513" w:rsidRDefault="002B2513" w14:paraId="3DE0B3CE" w14:textId="77777777">
      <w:pPr>
        <w:pStyle w:val="CMDOutput"/>
      </w:pPr>
    </w:p>
    <w:p w:rsidRPr="003C5A07" w:rsidR="003C5A07" w:rsidP="003C5A07" w:rsidRDefault="003C5A07" w14:paraId="733A0F9A" w14:textId="3DA45F6F">
      <w:pPr>
        <w:pStyle w:val="CMD"/>
      </w:pPr>
      <w:r w:rsidRPr="003C5A07">
        <w:t>D</w:t>
      </w:r>
      <w:r>
        <w:t>2(</w:t>
      </w:r>
      <w:r w:rsidRPr="003C5A07">
        <w:t xml:space="preserve">config)# </w:t>
      </w:r>
      <w:r w:rsidRPr="003C5A07">
        <w:rPr>
          <w:b/>
          <w:bCs/>
        </w:rPr>
        <w:t>interface GigabitEthernet1/0/1</w:t>
      </w:r>
    </w:p>
    <w:p w:rsidR="003C5A07" w:rsidP="0038090F" w:rsidRDefault="003C5A07" w14:paraId="6D8D19E4" w14:textId="0A00DB15">
      <w:pPr>
        <w:pStyle w:val="CMD"/>
        <w:rPr>
          <w:b/>
          <w:bCs/>
        </w:rPr>
      </w:pPr>
      <w:r w:rsidRPr="003C5A07">
        <w:t>D</w:t>
      </w:r>
      <w:r>
        <w:t>2</w:t>
      </w:r>
      <w:r w:rsidRPr="003C5A07">
        <w:t xml:space="preserve">(config-if)# </w:t>
      </w:r>
      <w:r w:rsidRPr="003C5A07">
        <w:rPr>
          <w:b/>
          <w:bCs/>
        </w:rPr>
        <w:t xml:space="preserve">no </w:t>
      </w:r>
      <w:r w:rsidRPr="00B62974" w:rsidR="0038090F">
        <w:rPr>
          <w:b/>
          <w:bCs/>
        </w:rPr>
        <w:t xml:space="preserve">ospfv3 encryption </w:t>
      </w:r>
      <w:proofErr w:type="spellStart"/>
      <w:r w:rsidRPr="00B62974" w:rsidR="0038090F">
        <w:rPr>
          <w:b/>
          <w:bCs/>
        </w:rPr>
        <w:t>ipsec</w:t>
      </w:r>
      <w:proofErr w:type="spellEnd"/>
      <w:r w:rsidRPr="00B62974" w:rsidR="0038090F">
        <w:rPr>
          <w:b/>
          <w:bCs/>
        </w:rPr>
        <w:t xml:space="preserve"> </w:t>
      </w:r>
      <w:proofErr w:type="spellStart"/>
      <w:r w:rsidRPr="00B62974" w:rsidR="0038090F">
        <w:rPr>
          <w:b/>
          <w:bCs/>
        </w:rPr>
        <w:t>spi</w:t>
      </w:r>
      <w:proofErr w:type="spellEnd"/>
      <w:r w:rsidRPr="00B62974" w:rsidR="0038090F">
        <w:rPr>
          <w:b/>
          <w:bCs/>
        </w:rPr>
        <w:t xml:space="preserve"> 257 </w:t>
      </w:r>
      <w:proofErr w:type="spellStart"/>
      <w:r w:rsidRPr="00B62974" w:rsidR="0038090F">
        <w:rPr>
          <w:b/>
          <w:bCs/>
        </w:rPr>
        <w:t>esp</w:t>
      </w:r>
      <w:proofErr w:type="spellEnd"/>
      <w:r w:rsidRPr="00B62974" w:rsidR="0038090F">
        <w:rPr>
          <w:b/>
          <w:bCs/>
        </w:rPr>
        <w:t xml:space="preserve"> aes-</w:t>
      </w:r>
      <w:proofErr w:type="spellStart"/>
      <w:r w:rsidRPr="00B62974" w:rsidR="0038090F">
        <w:rPr>
          <w:b/>
          <w:bCs/>
        </w:rPr>
        <w:t>cbc</w:t>
      </w:r>
      <w:proofErr w:type="spellEnd"/>
      <w:r w:rsidRPr="00B62974" w:rsidR="0038090F">
        <w:rPr>
          <w:b/>
          <w:bCs/>
        </w:rPr>
        <w:t xml:space="preserve"> 128</w:t>
      </w:r>
      <w:r w:rsidR="0038090F">
        <w:rPr>
          <w:b/>
          <w:bCs/>
        </w:rPr>
        <w:t xml:space="preserve"> </w:t>
      </w:r>
      <w:r w:rsidRPr="00B62974" w:rsidR="0038090F">
        <w:rPr>
          <w:b/>
          <w:bCs/>
        </w:rPr>
        <w:t>12345678901234567890123456789012</w:t>
      </w:r>
      <w:r w:rsidR="0038090F">
        <w:rPr>
          <w:b/>
          <w:bCs/>
        </w:rPr>
        <w:t xml:space="preserve"> </w:t>
      </w:r>
      <w:r w:rsidRPr="00B62974" w:rsidR="0038090F">
        <w:rPr>
          <w:b/>
          <w:bCs/>
        </w:rPr>
        <w:t>sha1 1234567890123456789012345678901234567890</w:t>
      </w:r>
    </w:p>
    <w:p w:rsidRPr="003C5A07" w:rsidR="002B2513" w:rsidP="002B2513" w:rsidRDefault="002B2513" w14:paraId="005C116C" w14:textId="15ECF832">
      <w:pPr>
        <w:pStyle w:val="CMDOutput"/>
      </w:pPr>
      <w:r w:rsidRPr="002B2513">
        <w:t>*Jan 19 19:21:18.573: %CRYPTO-6-ISAKMP_ON_OFF: ISAKMP is OFF</w:t>
      </w:r>
    </w:p>
    <w:p w:rsidR="003C5A07" w:rsidP="003C5A07" w:rsidRDefault="00FF026B" w14:paraId="44751CB6" w14:textId="1802E71A">
      <w:pPr>
        <w:pStyle w:val="Heading3"/>
      </w:pPr>
      <w:r w:rsidRPr="00FF026B">
        <w:t>Configure the Key Chain on D1</w:t>
      </w:r>
      <w:r>
        <w:t xml:space="preserve"> and D2</w:t>
      </w:r>
      <w:r w:rsidR="00704332">
        <w:t>.</w:t>
      </w:r>
    </w:p>
    <w:p w:rsidRPr="00FF026B" w:rsidR="00FF026B" w:rsidP="00704332" w:rsidRDefault="00FF026B" w14:paraId="007C7B0B" w14:textId="77777777">
      <w:pPr>
        <w:pStyle w:val="BodyTextL25"/>
      </w:pPr>
      <w:r w:rsidRPr="00FF026B">
        <w:t xml:space="preserve">A </w:t>
      </w:r>
      <w:r w:rsidRPr="00FF026B">
        <w:rPr>
          <w:b/>
          <w:bCs/>
        </w:rPr>
        <w:t>key chain</w:t>
      </w:r>
      <w:r w:rsidRPr="00FF026B">
        <w:t xml:space="preserve"> is a structured way to define and manage cryptographic keys used for routing protocol authentication. Instead of configuring a single static password directly on an interface, key chains allow you to define one or more keys, each identified by a </w:t>
      </w:r>
      <w:r w:rsidRPr="00FF026B">
        <w:rPr>
          <w:b/>
          <w:bCs/>
        </w:rPr>
        <w:t>key ID</w:t>
      </w:r>
      <w:r w:rsidRPr="00FF026B">
        <w:t>, along with the cryptographic algorithm used to generate authentication information.</w:t>
      </w:r>
    </w:p>
    <w:p w:rsidRPr="00FF026B" w:rsidR="00FF026B" w:rsidP="00704332" w:rsidRDefault="00FF026B" w14:paraId="1EC42456" w14:textId="040E2B6B">
      <w:pPr>
        <w:pStyle w:val="BodyTextL25"/>
      </w:pPr>
      <w:r w:rsidRPr="00FF026B">
        <w:lastRenderedPageBreak/>
        <w:t xml:space="preserve">Key chains are commonly used by routing protocols such as </w:t>
      </w:r>
      <w:r w:rsidRPr="00FF026B">
        <w:rPr>
          <w:b/>
          <w:bCs/>
        </w:rPr>
        <w:t>OSPF, EIGRP, and IS-IS</w:t>
      </w:r>
      <w:r w:rsidRPr="00FF026B">
        <w:t xml:space="preserve"> to provide </w:t>
      </w:r>
      <w:r w:rsidRPr="00FF026B">
        <w:rPr>
          <w:b/>
          <w:bCs/>
        </w:rPr>
        <w:t>cryptographic authentication and integrity</w:t>
      </w:r>
      <w:r w:rsidRPr="00FF026B">
        <w:t xml:space="preserve"> for routing updates.</w:t>
      </w:r>
    </w:p>
    <w:p w:rsidR="003C5A07" w:rsidP="00FF026B" w:rsidRDefault="00FF026B" w14:paraId="079900B2" w14:textId="51805F3D">
      <w:pPr>
        <w:pStyle w:val="SubStepAlpha"/>
      </w:pPr>
      <w:r>
        <w:t>Configure the key chain for D1.</w:t>
      </w:r>
    </w:p>
    <w:p w:rsidR="00FF026B" w:rsidP="00FF026B" w:rsidRDefault="00FF026B" w14:paraId="02F85C4E" w14:textId="77777777">
      <w:pPr>
        <w:pStyle w:val="CMD"/>
      </w:pPr>
      <w:r>
        <w:t xml:space="preserve">D1(config)# </w:t>
      </w:r>
      <w:r w:rsidRPr="00FF026B">
        <w:rPr>
          <w:b/>
          <w:bCs/>
        </w:rPr>
        <w:t>key chain OSPF_KEYS</w:t>
      </w:r>
    </w:p>
    <w:p w:rsidRPr="00FF026B" w:rsidR="00FF026B" w:rsidP="00FF026B" w:rsidRDefault="00FF026B" w14:paraId="0CF9C9D2" w14:textId="77777777">
      <w:pPr>
        <w:pStyle w:val="CMD"/>
        <w:rPr>
          <w:b/>
          <w:bCs/>
        </w:rPr>
      </w:pPr>
      <w:r>
        <w:t xml:space="preserve">D1(config-keychain)# </w:t>
      </w:r>
      <w:r w:rsidRPr="00FF026B">
        <w:rPr>
          <w:b/>
          <w:bCs/>
        </w:rPr>
        <w:t>key 1</w:t>
      </w:r>
    </w:p>
    <w:p w:rsidR="00FF026B" w:rsidP="00FF026B" w:rsidRDefault="00FF026B" w14:paraId="65C03A95" w14:textId="77777777">
      <w:pPr>
        <w:pStyle w:val="CMD"/>
      </w:pPr>
      <w:r>
        <w:t xml:space="preserve">D1(config-keychain-key)# </w:t>
      </w:r>
      <w:r w:rsidRPr="00FF026B">
        <w:rPr>
          <w:b/>
          <w:bCs/>
        </w:rPr>
        <w:t>cryptographic-algorithm hmac-sha-256</w:t>
      </w:r>
    </w:p>
    <w:p w:rsidR="003C5A07" w:rsidP="00FF026B" w:rsidRDefault="00FF026B" w14:paraId="3DD50A56" w14:textId="1A9446EE">
      <w:pPr>
        <w:pStyle w:val="CMD"/>
      </w:pPr>
      <w:r>
        <w:t xml:space="preserve">D1(config-keychain-key)# </w:t>
      </w:r>
      <w:r w:rsidRPr="00FF026B">
        <w:rPr>
          <w:b/>
          <w:bCs/>
        </w:rPr>
        <w:t>key-string CRYPTOKEY</w:t>
      </w:r>
    </w:p>
    <w:p w:rsidR="003C5A07" w:rsidP="00FF026B" w:rsidRDefault="00FF026B" w14:paraId="0E414FC6" w14:textId="3942C4B0">
      <w:pPr>
        <w:pStyle w:val="SubStepAlpha"/>
      </w:pPr>
      <w:r>
        <w:t>Configure the same key chain for D2.</w:t>
      </w:r>
    </w:p>
    <w:p w:rsidR="00FF026B" w:rsidP="00FF026B" w:rsidRDefault="00FF026B" w14:paraId="6A771CB0" w14:textId="77777777">
      <w:pPr>
        <w:pStyle w:val="CMD"/>
      </w:pPr>
      <w:r>
        <w:t xml:space="preserve">D2(config)# </w:t>
      </w:r>
      <w:r w:rsidRPr="00FF026B">
        <w:rPr>
          <w:b/>
          <w:bCs/>
        </w:rPr>
        <w:t>key chain OSPF_KEYS</w:t>
      </w:r>
    </w:p>
    <w:p w:rsidRPr="00FF026B" w:rsidR="00FF026B" w:rsidP="00FF026B" w:rsidRDefault="00FF026B" w14:paraId="76948000" w14:textId="77777777">
      <w:pPr>
        <w:pStyle w:val="CMD"/>
        <w:rPr>
          <w:b/>
          <w:bCs/>
        </w:rPr>
      </w:pPr>
      <w:r>
        <w:t xml:space="preserve">D2(config-keychain)# </w:t>
      </w:r>
      <w:r w:rsidRPr="00FF026B">
        <w:rPr>
          <w:b/>
          <w:bCs/>
        </w:rPr>
        <w:t>key 1</w:t>
      </w:r>
    </w:p>
    <w:p w:rsidR="00FF026B" w:rsidP="00FF026B" w:rsidRDefault="00FF026B" w14:paraId="39FF67B4" w14:textId="77777777">
      <w:pPr>
        <w:pStyle w:val="CMD"/>
      </w:pPr>
      <w:r>
        <w:t xml:space="preserve">D2(config-keychain-key)# </w:t>
      </w:r>
      <w:r w:rsidRPr="00FF026B">
        <w:rPr>
          <w:b/>
          <w:bCs/>
        </w:rPr>
        <w:t>cryptographic-algorithm hmac-sha-256</w:t>
      </w:r>
    </w:p>
    <w:p w:rsidR="003C5A07" w:rsidP="00FF026B" w:rsidRDefault="00FF026B" w14:paraId="1C2C7D5B" w14:textId="163A26DB">
      <w:pPr>
        <w:pStyle w:val="CMD"/>
      </w:pPr>
      <w:r>
        <w:t xml:space="preserve">D2(config-keychain-key)# </w:t>
      </w:r>
      <w:r w:rsidRPr="00FF026B">
        <w:rPr>
          <w:b/>
          <w:bCs/>
        </w:rPr>
        <w:t>key-string CRYPTOKEY</w:t>
      </w:r>
    </w:p>
    <w:p w:rsidRPr="00766EDE" w:rsidR="00766EDE" w:rsidP="00704332" w:rsidRDefault="00766EDE" w14:paraId="5217D6BD" w14:textId="6375E927">
      <w:pPr>
        <w:pStyle w:val="BodyTextL25Bold"/>
      </w:pPr>
      <w:r w:rsidRPr="00766EDE">
        <w:t>Explanation</w:t>
      </w:r>
    </w:p>
    <w:p w:rsidR="00766EDE" w:rsidP="00704332" w:rsidRDefault="00766EDE" w14:paraId="4BA5B571" w14:textId="3D7E617F">
      <w:pPr>
        <w:pStyle w:val="BulletBody"/>
      </w:pPr>
      <w:r>
        <w:t xml:space="preserve">The </w:t>
      </w:r>
      <w:r w:rsidRPr="00766EDE">
        <w:rPr>
          <w:b/>
          <w:bCs/>
        </w:rPr>
        <w:t>key chain name</w:t>
      </w:r>
      <w:r>
        <w:t xml:space="preserve"> (</w:t>
      </w:r>
      <w:r w:rsidRPr="00766EDE">
        <w:rPr>
          <w:b/>
          <w:bCs/>
        </w:rPr>
        <w:t>OSPF_KEYS</w:t>
      </w:r>
      <w:r>
        <w:t>) is a logical container for one or more authentication keys.</w:t>
      </w:r>
    </w:p>
    <w:p w:rsidR="00766EDE" w:rsidP="00704332" w:rsidRDefault="00766EDE" w14:paraId="276701C3" w14:textId="346F274B">
      <w:pPr>
        <w:pStyle w:val="BulletBody"/>
      </w:pPr>
      <w:r w:rsidRPr="00766EDE">
        <w:rPr>
          <w:b/>
          <w:bCs/>
        </w:rPr>
        <w:t>Key ID 1</w:t>
      </w:r>
      <w:r>
        <w:t xml:space="preserve"> uniquely identifies the key within the key chain.</w:t>
      </w:r>
    </w:p>
    <w:p w:rsidR="00766EDE" w:rsidP="00704332" w:rsidRDefault="00766EDE" w14:paraId="6E236CA5" w14:textId="27434024">
      <w:pPr>
        <w:pStyle w:val="BulletBody"/>
      </w:pPr>
      <w:r w:rsidRPr="00766EDE">
        <w:rPr>
          <w:b/>
          <w:bCs/>
        </w:rPr>
        <w:t>HMAC-SHA-256</w:t>
      </w:r>
      <w:r>
        <w:t xml:space="preserve"> is used to generate a secure hash that provides authentication and integrity for OSPFv3 packets.</w:t>
      </w:r>
    </w:p>
    <w:p w:rsidR="00766EDE" w:rsidP="00704332" w:rsidRDefault="00766EDE" w14:paraId="44E08758" w14:textId="5A005B06">
      <w:pPr>
        <w:pStyle w:val="BulletBody"/>
      </w:pPr>
      <w:r>
        <w:t xml:space="preserve">The </w:t>
      </w:r>
      <w:r w:rsidRPr="00766EDE">
        <w:rPr>
          <w:b/>
          <w:bCs/>
        </w:rPr>
        <w:t xml:space="preserve">key-string </w:t>
      </w:r>
      <w:r>
        <w:t>(</w:t>
      </w:r>
      <w:r w:rsidRPr="00766EDE">
        <w:rPr>
          <w:b/>
          <w:bCs/>
        </w:rPr>
        <w:t>CRYPTOKEY</w:t>
      </w:r>
      <w:r>
        <w:t>) is the shared secret used to compute the HMAC and must be identical on both neighbors.</w:t>
      </w:r>
    </w:p>
    <w:p w:rsidR="003C5A07" w:rsidP="00704332" w:rsidRDefault="00766EDE" w14:paraId="15F5C4B9" w14:textId="577CC39B">
      <w:pPr>
        <w:pStyle w:val="BulletBody"/>
      </w:pPr>
      <w:r w:rsidRPr="00766EDE">
        <w:rPr>
          <w:b/>
          <w:bCs/>
        </w:rPr>
        <w:t>No send or accept lifetimes</w:t>
      </w:r>
      <w:r>
        <w:t xml:space="preserve"> are configured, so the key is </w:t>
      </w:r>
      <w:r w:rsidRPr="00766EDE">
        <w:rPr>
          <w:b/>
          <w:bCs/>
        </w:rPr>
        <w:t>always valid by default</w:t>
      </w:r>
      <w:r>
        <w:t xml:space="preserve">. </w:t>
      </w:r>
      <w:r w:rsidRPr="00766EDE">
        <w:t>When a key chain contains multiple keys, OSPF selects the key to use based on key lifetimes. The key with a valid send lifetime is used to authenticate outgoing packets, while any key with a valid accept lifetime may be used to verify incoming packets. This allows for overlapping keys during key rollover so that OSPF adjacencies are not disrupted. If no lifetimes are configured, all keys are always valid and the key with the highest key ID is used for sending.</w:t>
      </w:r>
    </w:p>
    <w:p w:rsidRPr="008263B0" w:rsidR="008263B0" w:rsidP="00704332" w:rsidRDefault="008263B0" w14:paraId="0210F1AA" w14:textId="7B01DA2A">
      <w:pPr>
        <w:pStyle w:val="BodyTextL25"/>
      </w:pPr>
      <w:r w:rsidRPr="008263B0">
        <w:rPr>
          <w:b/>
          <w:bCs/>
        </w:rPr>
        <w:t>Note:</w:t>
      </w:r>
      <w:r w:rsidRPr="008263B0">
        <w:t xml:space="preserve"> A key chain is configured once and can be applied to multiple OSPFv3 interfaces or areas, allowing the same authentication parameters to be reused without redefining them.</w:t>
      </w:r>
    </w:p>
    <w:p w:rsidR="00FF026B" w:rsidP="00EB46AD" w:rsidRDefault="00FF026B" w14:paraId="29D53FB5" w14:textId="4D38EAC0">
      <w:pPr>
        <w:pStyle w:val="Heading6"/>
      </w:pPr>
      <w:r>
        <w:t>Why Use Key Chains?</w:t>
      </w:r>
    </w:p>
    <w:p w:rsidR="00FF026B" w:rsidP="00EB46AD" w:rsidRDefault="00FF026B" w14:paraId="2DB9459D" w14:textId="1B929DD8">
      <w:pPr>
        <w:pStyle w:val="BodyTextL25"/>
      </w:pPr>
      <w:r>
        <w:t>Key chains provide several important advantages:</w:t>
      </w:r>
    </w:p>
    <w:p w:rsidRPr="00FF026B" w:rsidR="00FF026B" w:rsidP="00EB46AD" w:rsidRDefault="00FF026B" w14:paraId="28642054" w14:textId="1F0B58DE">
      <w:pPr>
        <w:pStyle w:val="BulletBody"/>
      </w:pPr>
      <w:r w:rsidRPr="00FF026B">
        <w:rPr>
          <w:b/>
          <w:bCs/>
        </w:rPr>
        <w:t>Stronger security</w:t>
      </w:r>
      <w:r w:rsidR="008269C9">
        <w:t xml:space="preserve"> - </w:t>
      </w:r>
      <w:r w:rsidRPr="00FF026B">
        <w:t>They support modern cryptographic algorithms such as HMAC-SHA-256, which are significantly more secure than legacy methods like MD5.</w:t>
      </w:r>
    </w:p>
    <w:p w:rsidRPr="00FF026B" w:rsidR="00FF026B" w:rsidP="00EB46AD" w:rsidRDefault="00FF026B" w14:paraId="4EDD0388" w14:textId="6AB1CE58">
      <w:pPr>
        <w:pStyle w:val="BulletBody"/>
      </w:pPr>
      <w:r w:rsidRPr="00FF026B">
        <w:rPr>
          <w:b/>
          <w:bCs/>
        </w:rPr>
        <w:t>Key rollover without downtime</w:t>
      </w:r>
      <w:r w:rsidR="008269C9">
        <w:t xml:space="preserve"> - </w:t>
      </w:r>
      <w:r w:rsidRPr="00FF026B">
        <w:t>Multiple keys can be defined in a single key chain, allowing administrators to change keys without breaking routing adjacencies.</w:t>
      </w:r>
    </w:p>
    <w:p w:rsidRPr="00FF026B" w:rsidR="00FF026B" w:rsidP="00EB46AD" w:rsidRDefault="00FF026B" w14:paraId="734342B4" w14:textId="10459BBE">
      <w:pPr>
        <w:pStyle w:val="BulletBody"/>
      </w:pPr>
      <w:r w:rsidRPr="00FF026B">
        <w:rPr>
          <w:b/>
          <w:bCs/>
        </w:rPr>
        <w:t>Clear separation of policy and application</w:t>
      </w:r>
      <w:r w:rsidR="008269C9">
        <w:t xml:space="preserve"> - </w:t>
      </w:r>
      <w:r w:rsidRPr="00FF026B">
        <w:t>The key chain defines how authentication is performed, while OSPFv3 simply references the key chain where needed.</w:t>
      </w:r>
    </w:p>
    <w:p w:rsidR="00FF026B" w:rsidP="00EB46AD" w:rsidRDefault="00FF026B" w14:paraId="062C56E9" w14:textId="647651E3">
      <w:pPr>
        <w:pStyle w:val="BulletBody"/>
      </w:pPr>
      <w:r w:rsidRPr="00FF026B">
        <w:rPr>
          <w:b/>
          <w:bCs/>
        </w:rPr>
        <w:t>Consistency across interfaces and protocols</w:t>
      </w:r>
      <w:r w:rsidR="008269C9">
        <w:t xml:space="preserve"> - </w:t>
      </w:r>
      <w:r w:rsidRPr="00FF026B">
        <w:t>The same key chain can be reused across multiple interfaces or applied to an entire OSPFv3 area</w:t>
      </w:r>
      <w:r>
        <w:t>.</w:t>
      </w:r>
    </w:p>
    <w:p w:rsidR="00F76CC7" w:rsidP="00F76CC7" w:rsidRDefault="00F76CC7" w14:paraId="4AF63317" w14:textId="77777777">
      <w:pPr>
        <w:pStyle w:val="Heading3"/>
      </w:pPr>
      <w:r w:rsidRPr="00EB39DC">
        <w:t>Apply the Key Chain to OSPFv3 Area 0</w:t>
      </w:r>
    </w:p>
    <w:p w:rsidRPr="00EB39DC" w:rsidR="00F76CC7" w:rsidP="00F76CC7" w:rsidRDefault="00F76CC7" w14:paraId="6212D777" w14:textId="77777777">
      <w:pPr>
        <w:pStyle w:val="BodyTextL25"/>
      </w:pPr>
      <w:r w:rsidRPr="00EB39DC">
        <w:t xml:space="preserve">In this step, you will </w:t>
      </w:r>
      <w:r w:rsidRPr="00EB39DC">
        <w:rPr>
          <w:b/>
          <w:bCs/>
        </w:rPr>
        <w:t>enable OSPFv3 Authentication Trailer (RFC 7166)</w:t>
      </w:r>
      <w:r w:rsidRPr="00EB39DC">
        <w:t xml:space="preserve"> by associating the previously configured key chain with </w:t>
      </w:r>
      <w:r w:rsidRPr="00EB39DC">
        <w:rPr>
          <w:b/>
          <w:bCs/>
        </w:rPr>
        <w:t>Area 0</w:t>
      </w:r>
      <w:r w:rsidRPr="00EB39DC">
        <w:t xml:space="preserve">. Applying the key chain at the </w:t>
      </w:r>
      <w:r w:rsidRPr="00EB39DC">
        <w:rPr>
          <w:b/>
          <w:bCs/>
        </w:rPr>
        <w:t>area level</w:t>
      </w:r>
      <w:r w:rsidRPr="00EB39DC">
        <w:t xml:space="preserve"> ensures that cryptographic authentication is enabled for </w:t>
      </w:r>
      <w:r w:rsidRPr="00EB39DC">
        <w:rPr>
          <w:b/>
          <w:bCs/>
        </w:rPr>
        <w:t>all OSPFv3 interfaces in Area 0</w:t>
      </w:r>
      <w:r w:rsidRPr="00EB39DC">
        <w:t xml:space="preserve"> and for </w:t>
      </w:r>
      <w:r w:rsidRPr="00EB39DC">
        <w:rPr>
          <w:b/>
          <w:bCs/>
        </w:rPr>
        <w:t>both IPv4 and IPv6 address families</w:t>
      </w:r>
      <w:r w:rsidRPr="00EB39DC">
        <w:t>.</w:t>
      </w:r>
    </w:p>
    <w:p w:rsidRPr="00EB39DC" w:rsidR="00F76CC7" w:rsidP="00F76CC7" w:rsidRDefault="00F76CC7" w14:paraId="07E0CF78" w14:textId="77777777">
      <w:pPr>
        <w:pStyle w:val="BodyTextL25"/>
      </w:pPr>
      <w:r w:rsidRPr="00EB39DC">
        <w:lastRenderedPageBreak/>
        <w:t xml:space="preserve">To clearly illustrate how OSPF authentication behaves, the key chain is first applied on </w:t>
      </w:r>
      <w:r w:rsidRPr="00EB39DC">
        <w:rPr>
          <w:b/>
          <w:bCs/>
        </w:rPr>
        <w:t>D1 only</w:t>
      </w:r>
      <w:r w:rsidRPr="00EB39DC">
        <w:t xml:space="preserve">. This creates an authentication mismatch, causing the OSPFv3 adjacency to drop. Once the same configuration is applied on </w:t>
      </w:r>
      <w:r w:rsidRPr="00EB39DC">
        <w:rPr>
          <w:b/>
          <w:bCs/>
        </w:rPr>
        <w:t>D2</w:t>
      </w:r>
      <w:r w:rsidRPr="00EB39DC">
        <w:t>, the adjacency is re-established</w:t>
      </w:r>
      <w:r>
        <w:t>.</w:t>
      </w:r>
    </w:p>
    <w:p w:rsidR="00F76CC7" w:rsidP="00F76CC7" w:rsidRDefault="00F76CC7" w14:paraId="5683DCE6" w14:textId="77777777">
      <w:pPr>
        <w:pStyle w:val="SubStepAlpha"/>
      </w:pPr>
      <w:r w:rsidRPr="00B252C0">
        <w:t xml:space="preserve">On </w:t>
      </w:r>
      <w:r w:rsidRPr="00B252C0">
        <w:rPr>
          <w:b/>
          <w:bCs/>
        </w:rPr>
        <w:t>D1</w:t>
      </w:r>
      <w:r w:rsidRPr="00B252C0">
        <w:t>, enable OSPFv3 cryptographic authentication for Area 0 using the OSPF_KEYS key chain:</w:t>
      </w:r>
      <w:r>
        <w:t xml:space="preserve"> </w:t>
      </w:r>
    </w:p>
    <w:p w:rsidRPr="00B252C0" w:rsidR="00F76CC7" w:rsidP="00F76CC7" w:rsidRDefault="00F76CC7" w14:paraId="1BBE4723" w14:textId="77777777">
      <w:pPr>
        <w:pStyle w:val="CMD"/>
        <w:rPr>
          <w:b/>
          <w:bCs/>
        </w:rPr>
      </w:pPr>
      <w:r>
        <w:t xml:space="preserve">D1(config)# </w:t>
      </w:r>
      <w:r w:rsidRPr="00B252C0">
        <w:rPr>
          <w:b/>
          <w:bCs/>
        </w:rPr>
        <w:t>router ospfv3 123</w:t>
      </w:r>
    </w:p>
    <w:p w:rsidR="00F76CC7" w:rsidP="00F76CC7" w:rsidRDefault="00F76CC7" w14:paraId="6DBBCC8C" w14:textId="77777777">
      <w:pPr>
        <w:pStyle w:val="CMD"/>
        <w:rPr>
          <w:b/>
          <w:bCs/>
        </w:rPr>
      </w:pPr>
      <w:r>
        <w:t xml:space="preserve">D1(config-router)# </w:t>
      </w:r>
      <w:r w:rsidRPr="00B252C0">
        <w:rPr>
          <w:b/>
          <w:bCs/>
        </w:rPr>
        <w:t>area 0 authentication key-chain OSPF_KEYS</w:t>
      </w:r>
    </w:p>
    <w:p w:rsidRPr="002720A3" w:rsidR="002720A3" w:rsidP="002720A3" w:rsidRDefault="002720A3" w14:paraId="0EBFC37B" w14:textId="77777777">
      <w:pPr>
        <w:pStyle w:val="CMDOutput"/>
      </w:pPr>
      <w:r w:rsidRPr="002720A3">
        <w:t xml:space="preserve">*Jan 19 20:50:17.473: %OSPFv3-5-ADJCHG: Process 123, IPv6, </w:t>
      </w:r>
      <w:proofErr w:type="spellStart"/>
      <w:r w:rsidRPr="002720A3">
        <w:t>Nbr</w:t>
      </w:r>
      <w:proofErr w:type="spellEnd"/>
      <w:r w:rsidRPr="002720A3">
        <w:t xml:space="preserve"> 1.1.1.3 on GigabitEthernet1/0/1 from FULL to DOWN, Neighbor Down: Dead timer expired</w:t>
      </w:r>
    </w:p>
    <w:p w:rsidRPr="00B252C0" w:rsidR="002720A3" w:rsidP="002720A3" w:rsidRDefault="002720A3" w14:paraId="38E14E97" w14:textId="6DBAF530">
      <w:pPr>
        <w:pStyle w:val="CMDOutput"/>
      </w:pPr>
      <w:r w:rsidRPr="002720A3">
        <w:t xml:space="preserve">*Jan 19 20:50:18.090: %OSPFv3-5-ADJCHG: Process 123, IPv4, </w:t>
      </w:r>
      <w:proofErr w:type="spellStart"/>
      <w:r w:rsidRPr="002720A3">
        <w:t>Nbr</w:t>
      </w:r>
      <w:proofErr w:type="spellEnd"/>
      <w:r w:rsidRPr="002720A3">
        <w:t xml:space="preserve"> 1.1.1.3 on GigabitEthernet1/0/1 from FULL to DOWN, Neighbor Down: Dead timer expired</w:t>
      </w:r>
    </w:p>
    <w:p w:rsidRPr="00B252C0" w:rsidR="00F76CC7" w:rsidP="00F76CC7" w:rsidRDefault="00F76CC7" w14:paraId="58A317F6" w14:textId="20C92203">
      <w:pPr>
        <w:pStyle w:val="BodyTextL50"/>
      </w:pPr>
      <w:r w:rsidRPr="00B252C0">
        <w:t xml:space="preserve">After this command is entered, OSPFv3 packets sent by D1 include an </w:t>
      </w:r>
      <w:r w:rsidRPr="00B252C0">
        <w:rPr>
          <w:b/>
          <w:bCs/>
        </w:rPr>
        <w:t>Authentication Trailer</w:t>
      </w:r>
      <w:r w:rsidRPr="00B252C0">
        <w:t xml:space="preserve">. </w:t>
      </w:r>
      <w:r w:rsidR="00025E2B">
        <w:t>On D2, y</w:t>
      </w:r>
      <w:r>
        <w:t xml:space="preserve">ou may see </w:t>
      </w:r>
      <w:r w:rsidRPr="00F65371">
        <w:t>errors indicating that unauthenticated</w:t>
      </w:r>
      <w:r>
        <w:t xml:space="preserve"> or </w:t>
      </w:r>
      <w:r w:rsidRPr="00F65371">
        <w:rPr>
          <w:b/>
          <w:bCs/>
        </w:rPr>
        <w:t>invalid packets</w:t>
      </w:r>
      <w:r w:rsidRPr="00F65371">
        <w:t xml:space="preserve"> are being received</w:t>
      </w:r>
      <w:r>
        <w:t xml:space="preserve"> due to a </w:t>
      </w:r>
      <w:r w:rsidRPr="00F65371">
        <w:rPr>
          <w:b/>
          <w:bCs/>
        </w:rPr>
        <w:t>Bad Checksum</w:t>
      </w:r>
      <w:r>
        <w:t xml:space="preserve">. </w:t>
      </w:r>
      <w:r w:rsidRPr="00B252C0">
        <w:t xml:space="preserve">Because D2 is not yet configured to use the same key chain, the </w:t>
      </w:r>
      <w:r w:rsidRPr="00073A4B">
        <w:rPr>
          <w:b/>
          <w:bCs/>
        </w:rPr>
        <w:t xml:space="preserve">OSPFv3 adjacency will </w:t>
      </w:r>
      <w:r>
        <w:rPr>
          <w:b/>
          <w:bCs/>
        </w:rPr>
        <w:t xml:space="preserve">also </w:t>
      </w:r>
      <w:r w:rsidRPr="00073A4B">
        <w:rPr>
          <w:b/>
          <w:bCs/>
        </w:rPr>
        <w:t>fail</w:t>
      </w:r>
      <w:r w:rsidRPr="00B252C0">
        <w:t xml:space="preserve"> </w:t>
      </w:r>
      <w:r>
        <w:t>if</w:t>
      </w:r>
      <w:r w:rsidRPr="00B252C0">
        <w:t xml:space="preserve"> the dead timer expires</w:t>
      </w:r>
      <w:r>
        <w:t xml:space="preserve"> before you configure the adjacent router</w:t>
      </w:r>
      <w:r w:rsidRPr="00B252C0">
        <w:t>.</w:t>
      </w:r>
      <w:r>
        <w:t xml:space="preserve"> </w:t>
      </w:r>
    </w:p>
    <w:p w:rsidR="00F76CC7" w:rsidP="00F76CC7" w:rsidRDefault="00F76CC7" w14:paraId="03DB1103" w14:textId="77777777">
      <w:pPr>
        <w:pStyle w:val="SubStepAlpha"/>
      </w:pPr>
      <w:r>
        <w:t>A</w:t>
      </w:r>
      <w:r w:rsidRPr="00073A4B">
        <w:t xml:space="preserve">pply the same key chain to Area 0 on </w:t>
      </w:r>
      <w:r w:rsidRPr="00073A4B">
        <w:rPr>
          <w:b/>
          <w:bCs/>
        </w:rPr>
        <w:t>D2</w:t>
      </w:r>
      <w:r w:rsidRPr="00073A4B">
        <w:t>.</w:t>
      </w:r>
    </w:p>
    <w:p w:rsidRPr="008D0A3C" w:rsidR="008D0A3C" w:rsidP="008D0A3C" w:rsidRDefault="008D0A3C" w14:paraId="1FEB6C29" w14:textId="77777777">
      <w:pPr>
        <w:pStyle w:val="CMDOutput"/>
      </w:pPr>
      <w:r w:rsidRPr="008D0A3C">
        <w:t>*Jan 19 19:32:16.575: %OSPFv3-4-ERRRCV: OSPFv3-123-IPv4 Received invalid packet: Bad Checksum from FE80::D1:1, GigabitEthernet1/0/1</w:t>
      </w:r>
    </w:p>
    <w:p w:rsidRPr="008D0A3C" w:rsidR="008D0A3C" w:rsidP="008D0A3C" w:rsidRDefault="008D0A3C" w14:paraId="32C4E497" w14:textId="77777777">
      <w:pPr>
        <w:pStyle w:val="CMDOutput"/>
      </w:pPr>
      <w:r w:rsidRPr="008D0A3C">
        <w:t xml:space="preserve">*Jan 19 19:32:19.301: %OSPFv3-5-ADJCHG: Process 123, IPv4, </w:t>
      </w:r>
      <w:proofErr w:type="spellStart"/>
      <w:r w:rsidRPr="008D0A3C">
        <w:t>Nbr</w:t>
      </w:r>
      <w:proofErr w:type="spellEnd"/>
      <w:r w:rsidRPr="008D0A3C">
        <w:t xml:space="preserve"> 1.1.1.2 on GigabitEthernet1/0/1 from FULL to DOWN, Neighbor Down: Dead timer expired</w:t>
      </w:r>
    </w:p>
    <w:p w:rsidR="008D0A3C" w:rsidP="008D0A3C" w:rsidRDefault="008D0A3C" w14:paraId="23787BA1" w14:textId="77777777">
      <w:pPr>
        <w:pStyle w:val="CMDOutput"/>
      </w:pPr>
      <w:r w:rsidRPr="008D0A3C">
        <w:t xml:space="preserve">*Jan 19 19:32:21.029: %OSPFv3-5-ADJCHG: Process 123, IPv6, </w:t>
      </w:r>
      <w:proofErr w:type="spellStart"/>
      <w:r w:rsidRPr="008D0A3C">
        <w:t>Nbr</w:t>
      </w:r>
      <w:proofErr w:type="spellEnd"/>
      <w:r w:rsidRPr="008D0A3C">
        <w:t xml:space="preserve"> 1.1.1.2 on GigabitEthernet1/0/1 from FULL to DOWN, Neighbor Down: Dead timer expired</w:t>
      </w:r>
    </w:p>
    <w:p w:rsidRPr="00BD3F62" w:rsidR="00F76CC7" w:rsidP="008D0A3C" w:rsidRDefault="00F76CC7" w14:paraId="06284F00" w14:textId="260EDE72">
      <w:pPr>
        <w:pStyle w:val="CMD"/>
        <w:rPr>
          <w:b/>
          <w:bCs/>
        </w:rPr>
      </w:pPr>
      <w:r>
        <w:t xml:space="preserve">D2(config)# </w:t>
      </w:r>
      <w:r w:rsidRPr="00BD3F62">
        <w:rPr>
          <w:b/>
          <w:bCs/>
        </w:rPr>
        <w:t>router ospfv3 123</w:t>
      </w:r>
    </w:p>
    <w:p w:rsidR="00F76CC7" w:rsidP="00F76CC7" w:rsidRDefault="00F76CC7" w14:paraId="536B5B3C" w14:textId="77777777">
      <w:pPr>
        <w:pStyle w:val="CMD"/>
        <w:rPr>
          <w:b/>
          <w:bCs/>
        </w:rPr>
      </w:pPr>
      <w:r>
        <w:t xml:space="preserve">D2(config-router)# </w:t>
      </w:r>
      <w:r w:rsidRPr="00BD3F62">
        <w:rPr>
          <w:b/>
          <w:bCs/>
        </w:rPr>
        <w:t>area 0 authentication key-chain OSPF_KEYS</w:t>
      </w:r>
    </w:p>
    <w:p w:rsidRPr="00983B7D" w:rsidR="00983B7D" w:rsidP="00983B7D" w:rsidRDefault="00983B7D" w14:paraId="6B685739" w14:textId="77777777">
      <w:pPr>
        <w:pStyle w:val="CMDOutput"/>
      </w:pPr>
      <w:r w:rsidRPr="00983B7D">
        <w:t xml:space="preserve">*Jan 19 19:41:36.147: %OSPFv3-5-ADJCHG: Process 123, IPv6, </w:t>
      </w:r>
      <w:proofErr w:type="spellStart"/>
      <w:r w:rsidRPr="00983B7D">
        <w:t>Nbr</w:t>
      </w:r>
      <w:proofErr w:type="spellEnd"/>
      <w:r w:rsidRPr="00983B7D">
        <w:t xml:space="preserve"> 1.1.1.2 on GigabitEthernet1/0/1 from LOADING to FULL, Loading Done</w:t>
      </w:r>
    </w:p>
    <w:p w:rsidRPr="00BD3F62" w:rsidR="008D0A3C" w:rsidP="00983B7D" w:rsidRDefault="00983B7D" w14:paraId="459ABFB4" w14:textId="1CE711FB">
      <w:pPr>
        <w:pStyle w:val="CMDOutput"/>
      </w:pPr>
      <w:r w:rsidRPr="00983B7D">
        <w:t xml:space="preserve">*Jan 19 19:41:36.202: %OSPFv3-5-ADJCHG: Process 123, IPv4, </w:t>
      </w:r>
      <w:proofErr w:type="spellStart"/>
      <w:r w:rsidRPr="00983B7D">
        <w:t>Nbr</w:t>
      </w:r>
      <w:proofErr w:type="spellEnd"/>
      <w:r w:rsidRPr="00983B7D">
        <w:t xml:space="preserve"> 1.1.1.2 on GigabitEthernet1/0/1 from LOADING to FULL, Loading Done</w:t>
      </w:r>
    </w:p>
    <w:p w:rsidR="00F76CC7" w:rsidP="00F76CC7" w:rsidRDefault="00F76CC7" w14:paraId="5897FB64" w14:textId="3B6E2535">
      <w:pPr>
        <w:pStyle w:val="BodyTextL50"/>
      </w:pPr>
      <w:r w:rsidRPr="00073A4B">
        <w:t xml:space="preserve">Once this configuration matches on both routers, </w:t>
      </w:r>
      <w:r>
        <w:t>you should see message</w:t>
      </w:r>
      <w:r w:rsidR="008269C9">
        <w:t>s</w:t>
      </w:r>
      <w:r>
        <w:t xml:space="preserve"> indicating that</w:t>
      </w:r>
      <w:r w:rsidRPr="00073A4B">
        <w:t xml:space="preserve"> OSPFv3 </w:t>
      </w:r>
      <w:r w:rsidRPr="00073A4B">
        <w:rPr>
          <w:b/>
          <w:bCs/>
        </w:rPr>
        <w:t>adjacency is automatically re-established</w:t>
      </w:r>
      <w:r w:rsidRPr="00073A4B">
        <w:t xml:space="preserve"> for </w:t>
      </w:r>
      <w:r w:rsidRPr="00073A4B">
        <w:rPr>
          <w:b/>
          <w:bCs/>
        </w:rPr>
        <w:t>both address families</w:t>
      </w:r>
      <w:r w:rsidRPr="00073A4B">
        <w:t>.</w:t>
      </w:r>
    </w:p>
    <w:p w:rsidRPr="00CA7291" w:rsidR="00F76CC7" w:rsidP="00983B7D" w:rsidRDefault="00F76CC7" w14:paraId="59940910" w14:textId="77777777">
      <w:pPr>
        <w:pStyle w:val="BodyTextL25Bold"/>
      </w:pPr>
      <w:r w:rsidRPr="00CA7291">
        <w:t>Explanation</w:t>
      </w:r>
    </w:p>
    <w:p w:rsidR="00F76CC7" w:rsidP="008A3F05" w:rsidRDefault="00F76CC7" w14:paraId="1F2C8D92" w14:textId="77777777">
      <w:pPr>
        <w:pStyle w:val="BulletBody"/>
      </w:pPr>
      <w:r>
        <w:t xml:space="preserve">The </w:t>
      </w:r>
      <w:r w:rsidRPr="008A3F05">
        <w:rPr>
          <w:b/>
          <w:bCs/>
        </w:rPr>
        <w:t>area 0 authentication key-chain</w:t>
      </w:r>
      <w:r>
        <w:t xml:space="preserve"> command enables </w:t>
      </w:r>
      <w:r w:rsidRPr="008A3F05">
        <w:rPr>
          <w:b/>
          <w:bCs/>
        </w:rPr>
        <w:t>OSPFv3 Authentication Trailer</w:t>
      </w:r>
      <w:r>
        <w:t xml:space="preserve"> for the entire area.</w:t>
      </w:r>
    </w:p>
    <w:p w:rsidR="00F76CC7" w:rsidP="008A3F05" w:rsidRDefault="00F76CC7" w14:paraId="0B3FDCF4" w14:textId="77777777">
      <w:pPr>
        <w:pStyle w:val="BulletBody"/>
      </w:pPr>
      <w:r>
        <w:t xml:space="preserve">The configured key chain is used to generate and verify </w:t>
      </w:r>
      <w:r w:rsidRPr="008A3F05">
        <w:rPr>
          <w:b/>
          <w:bCs/>
        </w:rPr>
        <w:t>HMAC-SHA-256</w:t>
      </w:r>
      <w:r>
        <w:t xml:space="preserve"> authentication data.</w:t>
      </w:r>
    </w:p>
    <w:p w:rsidR="00F76CC7" w:rsidP="008A3F05" w:rsidRDefault="00F76CC7" w14:paraId="2C0C37FC" w14:textId="77777777">
      <w:pPr>
        <w:pStyle w:val="BulletBody"/>
      </w:pPr>
      <w:r>
        <w:t xml:space="preserve">Because authentication is applied at the </w:t>
      </w:r>
      <w:r w:rsidRPr="008A3F05">
        <w:rPr>
          <w:b/>
          <w:bCs/>
        </w:rPr>
        <w:t>area level</w:t>
      </w:r>
      <w:r>
        <w:t xml:space="preserve">, it automatically applies to </w:t>
      </w:r>
      <w:r w:rsidRPr="00CA7291">
        <w:t xml:space="preserve">all </w:t>
      </w:r>
      <w:r w:rsidRPr="008A3F05">
        <w:rPr>
          <w:b/>
          <w:bCs/>
        </w:rPr>
        <w:t>OSPFv3 interfaces in Area 0</w:t>
      </w:r>
      <w:r>
        <w:t>.</w:t>
      </w:r>
    </w:p>
    <w:p w:rsidR="00F76CC7" w:rsidP="008A3F05" w:rsidRDefault="00F76CC7" w14:paraId="6BCC92FD" w14:textId="77777777">
      <w:pPr>
        <w:pStyle w:val="BulletBody"/>
      </w:pPr>
      <w:r>
        <w:t>OSPFv3 adjacencies fail when authentication parameters do not match on both neighbors and recover once they are consistent.</w:t>
      </w:r>
    </w:p>
    <w:p w:rsidR="00F76CC7" w:rsidP="008A3F05" w:rsidRDefault="00F76CC7" w14:paraId="222FE8F3" w14:textId="77777777">
      <w:pPr>
        <w:pStyle w:val="BulletBody"/>
      </w:pPr>
      <w:r>
        <w:t xml:space="preserve">Since OSPFv3 is running with </w:t>
      </w:r>
      <w:r w:rsidRPr="008A3F05">
        <w:rPr>
          <w:b/>
          <w:bCs/>
        </w:rPr>
        <w:t>address families</w:t>
      </w:r>
      <w:r>
        <w:t xml:space="preserve">, authentication is enforced for </w:t>
      </w:r>
      <w:r w:rsidRPr="008A3F05">
        <w:rPr>
          <w:b/>
          <w:bCs/>
        </w:rPr>
        <w:t>both IPv4 and IPv6 adjacencies</w:t>
      </w:r>
      <w:r>
        <w:t>, even though the protocol operates over IPv6.</w:t>
      </w:r>
    </w:p>
    <w:p w:rsidR="00F76CC7" w:rsidP="008A3F05" w:rsidRDefault="00F76CC7" w14:paraId="230881A1" w14:textId="77777777">
      <w:pPr>
        <w:pStyle w:val="BodyTextL50"/>
      </w:pPr>
      <w:r w:rsidRPr="0081031B">
        <w:t>Applying a key chain to an OSPFv3 area enables protocol-level cryptographic authentication without IPsec. All routers in the area must be configured with matching authentication parameters for OSPFv3 neighbor adjacencies to form.</w:t>
      </w:r>
    </w:p>
    <w:p w:rsidRPr="0081031B" w:rsidR="00F76CC7" w:rsidP="008A3F05" w:rsidRDefault="00F76CC7" w14:paraId="1861BEAE" w14:textId="77777777">
      <w:pPr>
        <w:pStyle w:val="Heading6"/>
      </w:pPr>
      <w:r w:rsidRPr="0081031B">
        <w:t>Applying an OSPFv3 Authentication Trailer Key Chain at the Interface Level</w:t>
      </w:r>
    </w:p>
    <w:p w:rsidRPr="0081031B" w:rsidR="00F76CC7" w:rsidP="008A3F05" w:rsidRDefault="00F76CC7" w14:paraId="78DCCDBC" w14:textId="77777777">
      <w:pPr>
        <w:pStyle w:val="BodyTextL25"/>
      </w:pPr>
      <w:r w:rsidRPr="0081031B">
        <w:t xml:space="preserve">In addition to applying a key chain at the </w:t>
      </w:r>
      <w:r w:rsidRPr="0081031B">
        <w:rPr>
          <w:b/>
          <w:bCs/>
        </w:rPr>
        <w:t>OSPFv3 area level</w:t>
      </w:r>
      <w:r w:rsidRPr="0081031B">
        <w:t xml:space="preserve">, OSPFv3 Authentication Trailer can also be enabled </w:t>
      </w:r>
      <w:r w:rsidRPr="0081031B">
        <w:rPr>
          <w:b/>
          <w:bCs/>
        </w:rPr>
        <w:t>per interface</w:t>
      </w:r>
      <w:r w:rsidRPr="0081031B">
        <w:t xml:space="preserve">. Applying authentication at the interface level allows you to secure </w:t>
      </w:r>
      <w:r w:rsidRPr="0081031B">
        <w:rPr>
          <w:b/>
          <w:bCs/>
        </w:rPr>
        <w:t>only a specific link</w:t>
      </w:r>
      <w:r w:rsidRPr="0081031B">
        <w:t>, rather than all interfaces in an area.</w:t>
      </w:r>
    </w:p>
    <w:p w:rsidRPr="0081031B" w:rsidR="00F76CC7" w:rsidP="008A3F05" w:rsidRDefault="00F76CC7" w14:paraId="49CD8BCC" w14:textId="77777777">
      <w:pPr>
        <w:pStyle w:val="BodyTextL25"/>
      </w:pPr>
      <w:r w:rsidRPr="0081031B">
        <w:lastRenderedPageBreak/>
        <w:t>This approach is useful when:</w:t>
      </w:r>
    </w:p>
    <w:p w:rsidRPr="0081031B" w:rsidR="00F76CC7" w:rsidP="008A3F05" w:rsidRDefault="00F76CC7" w14:paraId="6D78FD87" w14:textId="0B964132">
      <w:pPr>
        <w:pStyle w:val="BulletBody"/>
      </w:pPr>
      <w:r w:rsidRPr="0081031B">
        <w:t>Only certain links require authentication</w:t>
      </w:r>
      <w:r w:rsidR="008269C9">
        <w:t>.</w:t>
      </w:r>
    </w:p>
    <w:p w:rsidRPr="0081031B" w:rsidR="00F76CC7" w:rsidP="008A3F05" w:rsidRDefault="00F76CC7" w14:paraId="55A31DE0" w14:textId="1E4FC49A">
      <w:pPr>
        <w:pStyle w:val="BulletBody"/>
      </w:pPr>
      <w:r w:rsidRPr="0081031B">
        <w:t>Different interfaces need different authentication policies</w:t>
      </w:r>
      <w:r w:rsidR="008269C9">
        <w:t>.</w:t>
      </w:r>
    </w:p>
    <w:p w:rsidRPr="0081031B" w:rsidR="00F76CC7" w:rsidP="008A3F05" w:rsidRDefault="00F76CC7" w14:paraId="6DBE01B3" w14:textId="75360C94">
      <w:pPr>
        <w:pStyle w:val="BulletBody"/>
      </w:pPr>
      <w:r w:rsidRPr="0081031B">
        <w:t>You want more granular control over OSPFv3 security</w:t>
      </w:r>
      <w:r w:rsidR="008269C9">
        <w:t>.</w:t>
      </w:r>
    </w:p>
    <w:p w:rsidRPr="0081031B" w:rsidR="00F76CC7" w:rsidP="00225F58" w:rsidRDefault="00F76CC7" w14:paraId="2D541C60" w14:textId="77777777">
      <w:pPr>
        <w:pStyle w:val="BodyTextL25"/>
      </w:pPr>
      <w:r w:rsidRPr="0081031B">
        <w:t>If authentication is configured both at the area level and the interface level, the interface-level configuration takes precedence.</w:t>
      </w:r>
    </w:p>
    <w:p w:rsidR="00F76CC7" w:rsidP="00225F58" w:rsidRDefault="00F76CC7" w14:paraId="0ED15B88" w14:textId="77777777">
      <w:pPr>
        <w:pStyle w:val="BodyTextL25"/>
      </w:pPr>
      <w:r w:rsidRPr="0081031B">
        <w:t xml:space="preserve">The following </w:t>
      </w:r>
      <w:r>
        <w:t xml:space="preserve">is an </w:t>
      </w:r>
      <w:r w:rsidRPr="0081031B">
        <w:t xml:space="preserve">example </w:t>
      </w:r>
      <w:r>
        <w:t>of how to apply</w:t>
      </w:r>
      <w:r w:rsidRPr="0081031B">
        <w:t xml:space="preserve"> the OSPF_KEYS key chain directly to an OSPFv3-enabled interface:</w:t>
      </w:r>
    </w:p>
    <w:p w:rsidRPr="0081031B" w:rsidR="00F76CC7" w:rsidP="00F76CC7" w:rsidRDefault="00F76CC7" w14:paraId="10B11CEB" w14:textId="77777777">
      <w:pPr>
        <w:pStyle w:val="CMD"/>
        <w:rPr>
          <w:b/>
          <w:bCs/>
        </w:rPr>
      </w:pPr>
      <w:r>
        <w:t xml:space="preserve">Router(config)# </w:t>
      </w:r>
      <w:r w:rsidRPr="0081031B">
        <w:rPr>
          <w:b/>
          <w:bCs/>
        </w:rPr>
        <w:t>interface GigabitEthernet1/0/1</w:t>
      </w:r>
    </w:p>
    <w:p w:rsidR="00F76CC7" w:rsidP="00F76CC7" w:rsidRDefault="00F76CC7" w14:paraId="75AF12CC" w14:textId="77777777">
      <w:pPr>
        <w:pStyle w:val="CMD"/>
      </w:pPr>
      <w:r>
        <w:t xml:space="preserve">Router(config-if)# </w:t>
      </w:r>
      <w:r w:rsidRPr="0081031B">
        <w:rPr>
          <w:b/>
          <w:bCs/>
        </w:rPr>
        <w:t>ospfv3 authentication key-chain OSPF_KEYS</w:t>
      </w:r>
    </w:p>
    <w:p w:rsidR="00A6634C" w:rsidP="00A6634C" w:rsidRDefault="00A6634C" w14:paraId="215C4F2D" w14:textId="7BD455AA">
      <w:pPr>
        <w:pStyle w:val="Heading3"/>
      </w:pPr>
      <w:r>
        <w:t xml:space="preserve">Verify </w:t>
      </w:r>
      <w:r w:rsidR="0029653C">
        <w:t>n</w:t>
      </w:r>
      <w:r>
        <w:t xml:space="preserve">eighbor </w:t>
      </w:r>
      <w:r w:rsidR="0029653C">
        <w:t>a</w:t>
      </w:r>
      <w:r>
        <w:t xml:space="preserve">djacency and </w:t>
      </w:r>
      <w:r w:rsidR="00780962">
        <w:t>re</w:t>
      </w:r>
      <w:r>
        <w:t>achability after OSPFv3 AH Trailer Authentication</w:t>
      </w:r>
    </w:p>
    <w:p w:rsidR="00A6634C" w:rsidP="00A6634C" w:rsidRDefault="00A6634C" w14:paraId="6D563754" w14:textId="77777777">
      <w:pPr>
        <w:pStyle w:val="SubStepAlpha"/>
      </w:pPr>
      <w:r>
        <w:t>Verify D1's neighbor adjacency was re-established with D2.</w:t>
      </w:r>
    </w:p>
    <w:p w:rsidR="00A6634C" w:rsidP="00225F58" w:rsidRDefault="00A6634C" w14:paraId="1F958462" w14:textId="77777777">
      <w:pPr>
        <w:pStyle w:val="CMD"/>
      </w:pPr>
      <w:r>
        <w:t xml:space="preserve">D1# </w:t>
      </w:r>
      <w:r w:rsidRPr="00A4736D">
        <w:rPr>
          <w:b/>
          <w:bCs/>
        </w:rPr>
        <w:t>show ospfv3 neighbor</w:t>
      </w:r>
      <w:r>
        <w:t xml:space="preserve">                </w:t>
      </w:r>
    </w:p>
    <w:p w:rsidR="00A6634C" w:rsidP="00A6634C" w:rsidRDefault="00A6634C" w14:paraId="4604689C" w14:textId="77777777">
      <w:pPr>
        <w:pStyle w:val="CMDOutput"/>
      </w:pPr>
    </w:p>
    <w:p w:rsidR="00A6634C" w:rsidP="00A6634C" w:rsidRDefault="00A6634C" w14:paraId="322E0DAD" w14:textId="77777777">
      <w:pPr>
        <w:pStyle w:val="CMDOutput"/>
      </w:pPr>
      <w:r>
        <w:t xml:space="preserve">          OSPFv3 123 address-family ipv4 (router-id 1.1.1.2)</w:t>
      </w:r>
    </w:p>
    <w:p w:rsidR="00A6634C" w:rsidP="00A6634C" w:rsidRDefault="00A6634C" w14:paraId="2BCF79FE" w14:textId="77777777">
      <w:pPr>
        <w:pStyle w:val="CMDOutput"/>
      </w:pPr>
    </w:p>
    <w:p w:rsidR="00A6634C" w:rsidP="00A6634C" w:rsidRDefault="00A6634C" w14:paraId="5187DE70" w14:textId="77777777">
      <w:pPr>
        <w:pStyle w:val="CMDOutput"/>
      </w:pPr>
      <w:r>
        <w:t>Neighbor ID     Pri   State           Dead Time   Interface ID    Interface</w:t>
      </w:r>
    </w:p>
    <w:p w:rsidR="00A6634C" w:rsidP="00A6634C" w:rsidRDefault="00A6634C" w14:paraId="646D4E5E" w14:textId="2D6386BC">
      <w:pPr>
        <w:pStyle w:val="CMDOutput"/>
      </w:pPr>
      <w:r>
        <w:t>1.1.1.3           0   FULL/  -        00:00:3</w:t>
      </w:r>
      <w:r w:rsidR="009C200D">
        <w:t>2</w:t>
      </w:r>
      <w:r>
        <w:t xml:space="preserve">    9               GigabitEthernet1/0/1</w:t>
      </w:r>
    </w:p>
    <w:p w:rsidR="00A6634C" w:rsidP="00A6634C" w:rsidRDefault="00A6634C" w14:paraId="50646AA0" w14:textId="77777777">
      <w:pPr>
        <w:pStyle w:val="CMDOutput"/>
      </w:pPr>
    </w:p>
    <w:p w:rsidR="00A6634C" w:rsidP="00A6634C" w:rsidRDefault="00A6634C" w14:paraId="375B6D58" w14:textId="77777777">
      <w:pPr>
        <w:pStyle w:val="CMDOutput"/>
      </w:pPr>
      <w:r>
        <w:t xml:space="preserve">          OSPFv3 123 address-family ipv6 (router-id 1.1.1.2)</w:t>
      </w:r>
    </w:p>
    <w:p w:rsidR="00A6634C" w:rsidP="00A6634C" w:rsidRDefault="00A6634C" w14:paraId="497E8E0D" w14:textId="77777777">
      <w:pPr>
        <w:pStyle w:val="CMDOutput"/>
      </w:pPr>
    </w:p>
    <w:p w:rsidR="00A6634C" w:rsidP="00A6634C" w:rsidRDefault="00A6634C" w14:paraId="171C74B2" w14:textId="77777777">
      <w:pPr>
        <w:pStyle w:val="CMDOutput"/>
      </w:pPr>
      <w:r>
        <w:t>Neighbor ID     Pri   State           Dead Time   Interface ID    Interface</w:t>
      </w:r>
    </w:p>
    <w:p w:rsidR="00A6634C" w:rsidP="00A6634C" w:rsidRDefault="00A6634C" w14:paraId="39B5A0B0" w14:textId="25CD2173">
      <w:pPr>
        <w:pStyle w:val="CMDOutput"/>
      </w:pPr>
      <w:r>
        <w:t>1.1.1.3           0   FULL/  -        00:00:3</w:t>
      </w:r>
      <w:r w:rsidR="009C200D">
        <w:t>0</w:t>
      </w:r>
      <w:r>
        <w:t xml:space="preserve">    9               GigabitEthernet1/0/1</w:t>
      </w:r>
    </w:p>
    <w:p w:rsidR="00A6634C" w:rsidP="00A6634C" w:rsidRDefault="00A6634C" w14:paraId="118F797C" w14:textId="77777777">
      <w:pPr>
        <w:pStyle w:val="SubStepAlpha"/>
      </w:pPr>
      <w:r>
        <w:t>Verify D1's reachability to the remote IPv4 network on D2.</w:t>
      </w:r>
    </w:p>
    <w:p w:rsidR="00A6634C" w:rsidP="00225F58" w:rsidRDefault="00A6634C" w14:paraId="48344D8F" w14:textId="77777777">
      <w:pPr>
        <w:pStyle w:val="CMD"/>
      </w:pPr>
      <w:r>
        <w:t xml:space="preserve">D1# </w:t>
      </w:r>
      <w:r w:rsidRPr="00225F58">
        <w:rPr>
          <w:b/>
          <w:bCs/>
        </w:rPr>
        <w:t>show ip route ospfv3 | begin Gateway</w:t>
      </w:r>
    </w:p>
    <w:p w:rsidR="00A6634C" w:rsidP="00A6634C" w:rsidRDefault="00A6634C" w14:paraId="199033AE" w14:textId="77777777">
      <w:pPr>
        <w:pStyle w:val="CMDOutput"/>
        <w:tabs>
          <w:tab w:val="left" w:pos="3403"/>
        </w:tabs>
      </w:pPr>
      <w:r>
        <w:t>Gateway of last resort is not set</w:t>
      </w:r>
    </w:p>
    <w:p w:rsidR="00A6634C" w:rsidP="00A6634C" w:rsidRDefault="00A6634C" w14:paraId="4C1B4DB0" w14:textId="77777777">
      <w:pPr>
        <w:pStyle w:val="CMDOutput"/>
        <w:tabs>
          <w:tab w:val="left" w:pos="3403"/>
        </w:tabs>
      </w:pPr>
    </w:p>
    <w:p w:rsidR="00A6634C" w:rsidP="00A6634C" w:rsidRDefault="00A6634C" w14:paraId="4E802A9C" w14:textId="77777777">
      <w:pPr>
        <w:pStyle w:val="CMDOutput"/>
        <w:tabs>
          <w:tab w:val="left" w:pos="3403"/>
        </w:tabs>
      </w:pPr>
      <w:r>
        <w:t xml:space="preserve">      172.16.0.0/16 is variably </w:t>
      </w:r>
      <w:proofErr w:type="spellStart"/>
      <w:r>
        <w:t>subnetted</w:t>
      </w:r>
      <w:proofErr w:type="spellEnd"/>
      <w:r>
        <w:t>, 7 subnets, 3 masks</w:t>
      </w:r>
    </w:p>
    <w:p w:rsidR="00A6634C" w:rsidP="00A6634C" w:rsidRDefault="00A6634C" w14:paraId="25EF7C10" w14:textId="3EDE57AB">
      <w:pPr>
        <w:pStyle w:val="CMDOutput"/>
        <w:tabs>
          <w:tab w:val="left" w:pos="3403"/>
        </w:tabs>
      </w:pPr>
      <w:r>
        <w:t>O        172.16.10.0/24 [110/2] via 172.16.1.2, 0</w:t>
      </w:r>
      <w:r w:rsidR="009C200D">
        <w:t>6</w:t>
      </w:r>
      <w:r>
        <w:t>:0</w:t>
      </w:r>
      <w:r w:rsidR="009C200D">
        <w:t>8</w:t>
      </w:r>
      <w:r>
        <w:t>:</w:t>
      </w:r>
      <w:r w:rsidR="009C200D">
        <w:t>35</w:t>
      </w:r>
      <w:r>
        <w:t>, GigabitEthernet1/0/1</w:t>
      </w:r>
    </w:p>
    <w:p w:rsidR="00A6634C" w:rsidP="00A6634C" w:rsidRDefault="00A6634C" w14:paraId="6F774009" w14:textId="77777777">
      <w:pPr>
        <w:pStyle w:val="CMDOutput"/>
        <w:tabs>
          <w:tab w:val="left" w:pos="3403"/>
        </w:tabs>
      </w:pPr>
      <w:r>
        <w:t>D1#</w:t>
      </w:r>
    </w:p>
    <w:p w:rsidR="00A6634C" w:rsidP="00A6634C" w:rsidRDefault="00A6634C" w14:paraId="4CE08B63" w14:textId="77777777">
      <w:pPr>
        <w:pStyle w:val="SubStepAlpha"/>
      </w:pPr>
      <w:r>
        <w:t>Verify D1's reachability to the remote IPv6 network on D2.</w:t>
      </w:r>
    </w:p>
    <w:p w:rsidRPr="00A65568" w:rsidR="00A65568" w:rsidP="00A65568" w:rsidRDefault="00A65568" w14:paraId="58660E3A" w14:textId="77777777">
      <w:pPr>
        <w:pStyle w:val="CMD"/>
      </w:pPr>
      <w:r w:rsidRPr="00A65568">
        <w:t xml:space="preserve">D1# </w:t>
      </w:r>
      <w:r w:rsidRPr="00A65568">
        <w:rPr>
          <w:b/>
          <w:bCs/>
        </w:rPr>
        <w:t>show ipv6 route ospf | begin 2001</w:t>
      </w:r>
    </w:p>
    <w:p w:rsidRPr="00A65568" w:rsidR="00A65568" w:rsidP="00A65568" w:rsidRDefault="00A65568" w14:paraId="5E3CA8B3" w14:textId="77777777">
      <w:pPr>
        <w:pStyle w:val="CMDOutput"/>
      </w:pPr>
      <w:r w:rsidRPr="00A65568">
        <w:t>O   2001:DB8:ACAD:A010::/64 [110/2]</w:t>
      </w:r>
    </w:p>
    <w:p w:rsidR="00A6634C" w:rsidP="00A65568" w:rsidRDefault="00A65568" w14:paraId="31B14C74" w14:textId="5820CEDE">
      <w:pPr>
        <w:pStyle w:val="CMDOutput"/>
      </w:pPr>
      <w:r w:rsidRPr="00A65568">
        <w:t xml:space="preserve">     via FE80::D2:1, GigabitEthernet1/0/1</w:t>
      </w:r>
    </w:p>
    <w:p w:rsidR="00FF026B" w:rsidP="008263B0" w:rsidRDefault="008263B0" w14:paraId="016FDBD2" w14:textId="67C5ACAD">
      <w:pPr>
        <w:pStyle w:val="Heading3"/>
      </w:pPr>
      <w:r>
        <w:t>V</w:t>
      </w:r>
      <w:r w:rsidRPr="008263B0">
        <w:t xml:space="preserve">erify the OSPFv3 Authentication Trailer </w:t>
      </w:r>
      <w:r w:rsidR="00A65568">
        <w:t>k</w:t>
      </w:r>
      <w:r w:rsidRPr="008263B0">
        <w:t xml:space="preserve">ey </w:t>
      </w:r>
      <w:r w:rsidR="00A65568">
        <w:t>c</w:t>
      </w:r>
      <w:r w:rsidRPr="008263B0">
        <w:t>hai</w:t>
      </w:r>
      <w:r w:rsidR="00A6634C">
        <w:t>n</w:t>
      </w:r>
      <w:r w:rsidR="00A65568">
        <w:t>.</w:t>
      </w:r>
    </w:p>
    <w:p w:rsidRPr="008263B0" w:rsidR="008263B0" w:rsidP="00A65568" w:rsidRDefault="008263B0" w14:paraId="28FB4C3E" w14:textId="55CA1E27">
      <w:pPr>
        <w:pStyle w:val="BodyTextL25"/>
      </w:pPr>
      <w:r>
        <w:t>V</w:t>
      </w:r>
      <w:r w:rsidRPr="008263B0">
        <w:t xml:space="preserve">erify that the </w:t>
      </w:r>
      <w:r w:rsidRPr="008263B0">
        <w:rPr>
          <w:b/>
          <w:bCs/>
        </w:rPr>
        <w:t>key chain</w:t>
      </w:r>
      <w:r w:rsidRPr="008263B0">
        <w:t xml:space="preserve"> used for OSPFv3 Authentication Trailer has been configured correctly</w:t>
      </w:r>
      <w:r>
        <w:t xml:space="preserve"> using the </w:t>
      </w:r>
      <w:r w:rsidRPr="008263B0">
        <w:rPr>
          <w:b/>
          <w:bCs/>
        </w:rPr>
        <w:t xml:space="preserve">show key chain </w:t>
      </w:r>
      <w:r>
        <w:t>command</w:t>
      </w:r>
      <w:r w:rsidRPr="008263B0">
        <w:t xml:space="preserve">. The </w:t>
      </w:r>
      <w:r w:rsidRPr="008269C9">
        <w:rPr>
          <w:b/>
          <w:bCs/>
        </w:rPr>
        <w:t>show key chain</w:t>
      </w:r>
      <w:r w:rsidRPr="008263B0">
        <w:t xml:space="preserve"> command displays all key chains defined on the router, including key IDs, key strings, and lifetime information.</w:t>
      </w:r>
    </w:p>
    <w:p w:rsidR="008263B0" w:rsidP="008263B0" w:rsidRDefault="008263B0" w14:paraId="775A2C9F" w14:textId="73BA74CF">
      <w:pPr>
        <w:pStyle w:val="CMDOutput"/>
      </w:pPr>
      <w:r w:rsidRPr="008263B0">
        <w:t xml:space="preserve">D1# </w:t>
      </w:r>
      <w:r w:rsidRPr="009C200D">
        <w:rPr>
          <w:b/>
          <w:bCs/>
        </w:rPr>
        <w:t>show key chain</w:t>
      </w:r>
    </w:p>
    <w:p w:rsidR="008263B0" w:rsidP="008263B0" w:rsidRDefault="008263B0" w14:paraId="59B1AF11" w14:textId="7E5754B9">
      <w:pPr>
        <w:pStyle w:val="CMDOutput"/>
      </w:pPr>
      <w:r>
        <w:t>Key-chain OSPF_KEYS:</w:t>
      </w:r>
    </w:p>
    <w:p w:rsidR="009C200D" w:rsidP="009C200D" w:rsidRDefault="009C200D" w14:paraId="59BC2E3D" w14:textId="77777777">
      <w:pPr>
        <w:pStyle w:val="CMDOutput"/>
      </w:pPr>
      <w:r>
        <w:t xml:space="preserve">    key 1 -- text "CRYPTOKEY"</w:t>
      </w:r>
    </w:p>
    <w:p w:rsidR="009C200D" w:rsidP="009C200D" w:rsidRDefault="009C200D" w14:paraId="2346CB3B" w14:textId="77777777">
      <w:pPr>
        <w:pStyle w:val="CMDOutput"/>
      </w:pPr>
      <w:r>
        <w:t xml:space="preserve">        cryptographic-algorithm: hmac-sha-256</w:t>
      </w:r>
    </w:p>
    <w:p w:rsidR="009C200D" w:rsidP="009C200D" w:rsidRDefault="009C200D" w14:paraId="6DEF4D94" w14:textId="77777777">
      <w:pPr>
        <w:pStyle w:val="CMDOutput"/>
      </w:pPr>
      <w:r>
        <w:t xml:space="preserve">        accept lifetime (always valid) - (always valid) [valid now]</w:t>
      </w:r>
    </w:p>
    <w:p w:rsidR="009C200D" w:rsidP="009C200D" w:rsidRDefault="009C200D" w14:paraId="6640EEF5" w14:textId="77777777">
      <w:pPr>
        <w:pStyle w:val="CMDOutput"/>
      </w:pPr>
      <w:r>
        <w:lastRenderedPageBreak/>
        <w:t xml:space="preserve">        send lifetime (always valid) - (always valid) [valid now]</w:t>
      </w:r>
      <w:r w:rsidR="008263B0">
        <w:t xml:space="preserve">  </w:t>
      </w:r>
    </w:p>
    <w:p w:rsidR="008263B0" w:rsidP="00A65568" w:rsidRDefault="008263B0" w14:paraId="5DC65D36" w14:textId="13389155">
      <w:pPr>
        <w:pStyle w:val="BodyTextL25Bold"/>
      </w:pPr>
      <w:r w:rsidRPr="008263B0">
        <w:t>Explanation</w:t>
      </w:r>
    </w:p>
    <w:p w:rsidR="008263B0" w:rsidP="00A65568" w:rsidRDefault="008263B0" w14:paraId="03948FEE" w14:textId="0E6669B6">
      <w:pPr>
        <w:pStyle w:val="BulletBody"/>
      </w:pPr>
      <w:r w:rsidRPr="008263B0">
        <w:rPr>
          <w:b/>
          <w:bCs/>
        </w:rPr>
        <w:t xml:space="preserve">Key-chain OSPF_KEYS </w:t>
      </w:r>
      <w:r>
        <w:t xml:space="preserve">confirms that the key chain </w:t>
      </w:r>
      <w:r w:rsidRPr="009C200D" w:rsidR="009C200D">
        <w:rPr>
          <w:b/>
          <w:bCs/>
        </w:rPr>
        <w:t>OSPF_KEYS</w:t>
      </w:r>
      <w:r w:rsidR="009C200D">
        <w:t xml:space="preserve"> </w:t>
      </w:r>
      <w:r>
        <w:t xml:space="preserve">has been created </w:t>
      </w:r>
      <w:r w:rsidR="00163A10">
        <w:t>successfully</w:t>
      </w:r>
      <w:r w:rsidR="009C200D">
        <w:t xml:space="preserve"> and </w:t>
      </w:r>
      <w:r w:rsidRPr="009C200D" w:rsidR="00163A10">
        <w:t>is</w:t>
      </w:r>
      <w:r w:rsidRPr="009C200D" w:rsidR="009C200D">
        <w:t xml:space="preserve"> used by OSPFv3 for cryptographic authentication</w:t>
      </w:r>
      <w:r>
        <w:t>.</w:t>
      </w:r>
    </w:p>
    <w:p w:rsidR="008263B0" w:rsidP="00A65568" w:rsidRDefault="008263B0" w14:paraId="58603201" w14:textId="09F22304">
      <w:pPr>
        <w:pStyle w:val="BulletBody"/>
      </w:pPr>
      <w:r w:rsidRPr="008263B0">
        <w:rPr>
          <w:b/>
          <w:bCs/>
        </w:rPr>
        <w:t>Key 1</w:t>
      </w:r>
      <w:r w:rsidRPr="009C200D" w:rsidR="009C200D">
        <w:rPr>
          <w:sz w:val="22"/>
        </w:rPr>
        <w:t xml:space="preserve"> </w:t>
      </w:r>
      <w:r w:rsidR="009C200D">
        <w:rPr>
          <w:b/>
          <w:bCs/>
        </w:rPr>
        <w:t>--</w:t>
      </w:r>
      <w:r w:rsidRPr="009C200D" w:rsidR="009C200D">
        <w:rPr>
          <w:b/>
          <w:bCs/>
        </w:rPr>
        <w:t xml:space="preserve"> text "CRYPTOKEY"</w:t>
      </w:r>
      <w:r>
        <w:t xml:space="preserve"> is the only key defined in the key chain and will be used for authentication.</w:t>
      </w:r>
      <w:r w:rsidR="009C200D">
        <w:t xml:space="preserve"> It d</w:t>
      </w:r>
      <w:r w:rsidRPr="009C200D" w:rsidR="009C200D">
        <w:t xml:space="preserve">efines </w:t>
      </w:r>
      <w:r w:rsidRPr="009C200D" w:rsidR="009C200D">
        <w:rPr>
          <w:b/>
          <w:bCs/>
        </w:rPr>
        <w:t>key ID 1</w:t>
      </w:r>
      <w:r w:rsidRPr="009C200D" w:rsidR="009C200D">
        <w:t xml:space="preserve"> with the shared secret </w:t>
      </w:r>
      <w:r w:rsidRPr="009C200D" w:rsidR="009C200D">
        <w:rPr>
          <w:b/>
          <w:bCs/>
        </w:rPr>
        <w:t>CRYPTOKEY</w:t>
      </w:r>
      <w:r w:rsidRPr="009C200D" w:rsidR="009C200D">
        <w:t xml:space="preserve"> that neighboring routers must match to authenticate OSPFv3 packets</w:t>
      </w:r>
      <w:r w:rsidR="008269C9">
        <w:t>.</w:t>
      </w:r>
    </w:p>
    <w:p w:rsidR="009C200D" w:rsidP="00A65568" w:rsidRDefault="009C200D" w14:paraId="7B968BFA" w14:textId="2E3B31F7">
      <w:pPr>
        <w:pStyle w:val="BulletBody"/>
      </w:pPr>
      <w:r w:rsidRPr="009C200D">
        <w:rPr>
          <w:b/>
          <w:bCs/>
        </w:rPr>
        <w:t>cryptographic-algorithm: hmac-sha-256</w:t>
      </w:r>
      <w:r>
        <w:rPr>
          <w:b/>
          <w:bCs/>
        </w:rPr>
        <w:t xml:space="preserve"> </w:t>
      </w:r>
      <w:r>
        <w:t>s</w:t>
      </w:r>
      <w:r w:rsidRPr="009C200D">
        <w:t xml:space="preserve">pecifies that </w:t>
      </w:r>
      <w:r w:rsidRPr="009C200D">
        <w:rPr>
          <w:b/>
          <w:bCs/>
        </w:rPr>
        <w:t>HMAC</w:t>
      </w:r>
      <w:r w:rsidRPr="009C200D">
        <w:t xml:space="preserve"> with the </w:t>
      </w:r>
      <w:r w:rsidRPr="009C200D">
        <w:rPr>
          <w:b/>
          <w:bCs/>
        </w:rPr>
        <w:t>SHA-256 hashing algorithm</w:t>
      </w:r>
      <w:r w:rsidRPr="009C200D">
        <w:t xml:space="preserve"> is used to authenticate and protect the integrity of OSPFv3 packets.</w:t>
      </w:r>
    </w:p>
    <w:p w:rsidR="008263B0" w:rsidP="00A65568" w:rsidRDefault="008263B0" w14:paraId="14F3CAE8" w14:textId="144E76BE">
      <w:pPr>
        <w:pStyle w:val="BulletBody"/>
      </w:pPr>
      <w:r>
        <w:t xml:space="preserve">The </w:t>
      </w:r>
      <w:r w:rsidRPr="008263B0">
        <w:rPr>
          <w:b/>
          <w:bCs/>
        </w:rPr>
        <w:t>accept lifetime</w:t>
      </w:r>
      <w:r>
        <w:t xml:space="preserve"> and </w:t>
      </w:r>
      <w:r w:rsidRPr="008263B0">
        <w:rPr>
          <w:b/>
          <w:bCs/>
        </w:rPr>
        <w:t>send lifetime</w:t>
      </w:r>
      <w:r>
        <w:t xml:space="preserve"> are shown as </w:t>
      </w:r>
      <w:r w:rsidRPr="008263B0">
        <w:rPr>
          <w:b/>
          <w:bCs/>
        </w:rPr>
        <w:t>always valid</w:t>
      </w:r>
      <w:r>
        <w:t>, indicating that no explicit lifetimes were configured</w:t>
      </w:r>
      <w:r w:rsidRPr="009C200D" w:rsidR="009C200D">
        <w:rPr>
          <w:sz w:val="22"/>
        </w:rPr>
        <w:t xml:space="preserve"> </w:t>
      </w:r>
      <w:r w:rsidR="009C200D">
        <w:t>This i</w:t>
      </w:r>
      <w:r w:rsidRPr="009C200D" w:rsidR="009C200D">
        <w:t>ndicates that this key is always accepted for verifying received</w:t>
      </w:r>
      <w:r w:rsidR="009C200D">
        <w:t xml:space="preserve"> and sent</w:t>
      </w:r>
      <w:r w:rsidRPr="009C200D" w:rsidR="009C200D">
        <w:t xml:space="preserve"> OSPFv3 packets.</w:t>
      </w:r>
    </w:p>
    <w:p w:rsidR="008263B0" w:rsidP="00A65568" w:rsidRDefault="008263B0" w14:paraId="306F0D2E" w14:textId="786351EA">
      <w:pPr>
        <w:pStyle w:val="BulletBody"/>
      </w:pPr>
      <w:r>
        <w:t>Because the key is currently valid for both sending and receiving, it can be used immediately by OSPFv3 Authentication Trailer.</w:t>
      </w:r>
    </w:p>
    <w:p w:rsidR="008263B0" w:rsidP="00A65568" w:rsidRDefault="008263B0" w14:paraId="4928D172" w14:textId="2F596305">
      <w:pPr>
        <w:pStyle w:val="BodyTextL25"/>
      </w:pPr>
      <w:r>
        <w:t>This output verifies that the key chain is properly configured and ready to be applied to OSPFv3 interfaces or areas.</w:t>
      </w:r>
    </w:p>
    <w:p w:rsidR="001F4123" w:rsidP="001F4123" w:rsidRDefault="001F4123" w14:paraId="64BFB186" w14:textId="7101DE95">
      <w:pPr>
        <w:pStyle w:val="Heading3"/>
      </w:pPr>
      <w:r>
        <w:t xml:space="preserve">Verify OSPFv3 AH Authentication Trailer on the </w:t>
      </w:r>
      <w:r w:rsidR="00FC4D05">
        <w:t>i</w:t>
      </w:r>
      <w:r>
        <w:t>nterface</w:t>
      </w:r>
      <w:r w:rsidR="00FC4D05">
        <w:t>.</w:t>
      </w:r>
    </w:p>
    <w:p w:rsidRPr="001F4123" w:rsidR="001F4123" w:rsidP="00FC4D05" w:rsidRDefault="001F4123" w14:paraId="3FD09852" w14:textId="77777777">
      <w:pPr>
        <w:pStyle w:val="BodyTextL25"/>
      </w:pPr>
      <w:r w:rsidRPr="001F4123">
        <w:t xml:space="preserve">In this step, you will verify that </w:t>
      </w:r>
      <w:r w:rsidRPr="001F4123">
        <w:rPr>
          <w:b/>
          <w:bCs/>
        </w:rPr>
        <w:t>OSPFv3 Authentication Trailer (RFC 7166)</w:t>
      </w:r>
      <w:r w:rsidRPr="001F4123">
        <w:t xml:space="preserve"> is enabled and functioning on the OSPFv3 interface. The show ospfv3 interface command confirms that cryptographic authentication is active, identifies the key chain and algorithm in use, and shows that neighbor adjacencies are successfully formed.</w:t>
      </w:r>
    </w:p>
    <w:p w:rsidRPr="001F4123" w:rsidR="001F4123" w:rsidP="00FC4D05" w:rsidRDefault="001F4123" w14:paraId="40704959" w14:textId="22081B4E">
      <w:pPr>
        <w:pStyle w:val="BodyTextL25"/>
      </w:pPr>
      <w:r w:rsidRPr="001F4123">
        <w:t xml:space="preserve">On </w:t>
      </w:r>
      <w:r w:rsidRPr="001F4123">
        <w:rPr>
          <w:b/>
          <w:bCs/>
        </w:rPr>
        <w:t>D1</w:t>
      </w:r>
      <w:r w:rsidRPr="001F4123">
        <w:t>, enter the following command:</w:t>
      </w:r>
    </w:p>
    <w:p w:rsidR="001F4123" w:rsidP="00FC4D05" w:rsidRDefault="001F4123" w14:paraId="0A1E3D88" w14:textId="02683ADB">
      <w:pPr>
        <w:pStyle w:val="CMD"/>
      </w:pPr>
      <w:r w:rsidRPr="001F4123">
        <w:t xml:space="preserve">D1# </w:t>
      </w:r>
      <w:r w:rsidRPr="00FC4D05">
        <w:rPr>
          <w:b/>
          <w:bCs/>
        </w:rPr>
        <w:t>show ospfv3 interface GigabitEthernet1/0/1</w:t>
      </w:r>
    </w:p>
    <w:p w:rsidR="00E24EC2" w:rsidP="00E24EC2" w:rsidRDefault="00E24EC2" w14:paraId="43595665" w14:textId="77777777">
      <w:pPr>
        <w:pStyle w:val="CMDOutput"/>
      </w:pPr>
      <w:r>
        <w:t xml:space="preserve">GigabitEthernet1/0/1 is up, line protocol is up (connected) </w:t>
      </w:r>
    </w:p>
    <w:p w:rsidR="00E24EC2" w:rsidP="00E24EC2" w:rsidRDefault="00E24EC2" w14:paraId="555441CC" w14:textId="77777777">
      <w:pPr>
        <w:pStyle w:val="CMDOutput"/>
      </w:pPr>
      <w:r>
        <w:t xml:space="preserve">  Link Local Address FE80::D1:1, Interface ID 9 (</w:t>
      </w:r>
      <w:proofErr w:type="spellStart"/>
      <w:r>
        <w:t>snmp</w:t>
      </w:r>
      <w:proofErr w:type="spellEnd"/>
      <w:r>
        <w:t>-if-index)</w:t>
      </w:r>
    </w:p>
    <w:p w:rsidR="00E24EC2" w:rsidP="00E24EC2" w:rsidRDefault="00E24EC2" w14:paraId="1C6D1889" w14:textId="77777777">
      <w:pPr>
        <w:pStyle w:val="CMDOutput"/>
      </w:pPr>
      <w:r>
        <w:t xml:space="preserve">  Internet Address 172.16.1.1/30</w:t>
      </w:r>
    </w:p>
    <w:p w:rsidR="00E24EC2" w:rsidP="00E24EC2" w:rsidRDefault="00E24EC2" w14:paraId="2053090D" w14:textId="77777777">
      <w:pPr>
        <w:pStyle w:val="CMDOutput"/>
      </w:pPr>
      <w:r>
        <w:t xml:space="preserve">  Area 0, Process ID 123, Instance ID 64, Router ID 1.1.1.2</w:t>
      </w:r>
    </w:p>
    <w:p w:rsidR="00E24EC2" w:rsidP="00E24EC2" w:rsidRDefault="00E24EC2" w14:paraId="2C8F03ED" w14:textId="77777777">
      <w:pPr>
        <w:pStyle w:val="CMDOutput"/>
      </w:pPr>
      <w:r>
        <w:t xml:space="preserve">  Network Type POINT_TO_POINT, Cost: 1</w:t>
      </w:r>
    </w:p>
    <w:p w:rsidR="00E24EC2" w:rsidP="00E24EC2" w:rsidRDefault="00E24EC2" w14:paraId="05966A87" w14:textId="77777777">
      <w:pPr>
        <w:pStyle w:val="CMDOutput"/>
      </w:pPr>
      <w:r>
        <w:t xml:space="preserve">  </w:t>
      </w:r>
      <w:r w:rsidRPr="00E24EC2">
        <w:rPr>
          <w:highlight w:val="yellow"/>
        </w:rPr>
        <w:t>Cryptographic authentication enabled</w:t>
      </w:r>
    </w:p>
    <w:p w:rsidR="00E24EC2" w:rsidP="00E24EC2" w:rsidRDefault="00E24EC2" w14:paraId="76815ED5" w14:textId="77777777">
      <w:pPr>
        <w:pStyle w:val="CMDOutput"/>
      </w:pPr>
      <w:r>
        <w:t xml:space="preserve">    </w:t>
      </w:r>
      <w:r w:rsidRPr="00E24EC2">
        <w:rPr>
          <w:highlight w:val="yellow"/>
        </w:rPr>
        <w:t>Sending SA: Key 1, Algorithm HMAC-SHA-256 - key chain OSPF_KEYS</w:t>
      </w:r>
    </w:p>
    <w:p w:rsidR="006A70CE" w:rsidP="00E24EC2" w:rsidRDefault="006A70CE" w14:paraId="49298D8F" w14:textId="77777777">
      <w:pPr>
        <w:pStyle w:val="CMDOutput"/>
      </w:pPr>
    </w:p>
    <w:p w:rsidR="00E24EC2" w:rsidP="00E24EC2" w:rsidRDefault="00E24EC2" w14:paraId="6625683D" w14:textId="559B7D7A">
      <w:pPr>
        <w:pStyle w:val="CMDOutput"/>
      </w:pPr>
      <w:r>
        <w:t xml:space="preserve">  &lt;output omitted&gt;</w:t>
      </w:r>
    </w:p>
    <w:p w:rsidR="006A70CE" w:rsidP="00E24EC2" w:rsidRDefault="006A70CE" w14:paraId="5C945191" w14:textId="77777777">
      <w:pPr>
        <w:pStyle w:val="CMDOutput"/>
      </w:pPr>
    </w:p>
    <w:p w:rsidR="00E24EC2" w:rsidP="00E24EC2" w:rsidRDefault="00E24EC2" w14:paraId="441CD715" w14:textId="5A28716D">
      <w:pPr>
        <w:pStyle w:val="CMDOutput"/>
      </w:pPr>
      <w:r>
        <w:t xml:space="preserve">  Neighbor Count is 1, Adjacent neighbor count is 1 </w:t>
      </w:r>
    </w:p>
    <w:p w:rsidR="00E24EC2" w:rsidP="00E24EC2" w:rsidRDefault="00E24EC2" w14:paraId="21742230" w14:textId="77777777">
      <w:pPr>
        <w:pStyle w:val="CMDOutput"/>
      </w:pPr>
      <w:r>
        <w:t xml:space="preserve">    </w:t>
      </w:r>
      <w:r w:rsidRPr="00E24EC2">
        <w:rPr>
          <w:highlight w:val="yellow"/>
        </w:rPr>
        <w:t>Adjacent with neighbor 1.1.1.3</w:t>
      </w:r>
    </w:p>
    <w:p w:rsidR="00E24EC2" w:rsidP="00E24EC2" w:rsidRDefault="00E24EC2" w14:paraId="7F5051F1" w14:textId="77777777">
      <w:pPr>
        <w:pStyle w:val="CMDOutput"/>
      </w:pPr>
      <w:r>
        <w:t xml:space="preserve">  Suppress hello for 0 neighbor(s)</w:t>
      </w:r>
    </w:p>
    <w:p w:rsidR="00E24EC2" w:rsidP="00E24EC2" w:rsidRDefault="00E24EC2" w14:paraId="476487D5" w14:textId="77777777">
      <w:pPr>
        <w:pStyle w:val="CMDOutput"/>
      </w:pPr>
      <w:r>
        <w:t xml:space="preserve">GigabitEthernet1/0/1 is up, line protocol is up (connected) </w:t>
      </w:r>
    </w:p>
    <w:p w:rsidR="00E24EC2" w:rsidP="00E24EC2" w:rsidRDefault="00E24EC2" w14:paraId="76BBC4D3" w14:textId="77777777">
      <w:pPr>
        <w:pStyle w:val="CMDOutput"/>
      </w:pPr>
      <w:r>
        <w:t xml:space="preserve">  Link Local Address FE80::D1:1, Interface ID 9 (</w:t>
      </w:r>
      <w:proofErr w:type="spellStart"/>
      <w:r>
        <w:t>snmp</w:t>
      </w:r>
      <w:proofErr w:type="spellEnd"/>
      <w:r>
        <w:t>-if-index)</w:t>
      </w:r>
    </w:p>
    <w:p w:rsidR="00E24EC2" w:rsidP="00E24EC2" w:rsidRDefault="00E24EC2" w14:paraId="1C7AD9AD" w14:textId="77777777">
      <w:pPr>
        <w:pStyle w:val="CMDOutput"/>
      </w:pPr>
      <w:r>
        <w:t xml:space="preserve">  Area 0, Process ID 123, Instance ID 0, Router ID 1.1.1.2</w:t>
      </w:r>
    </w:p>
    <w:p w:rsidR="00E24EC2" w:rsidP="00E24EC2" w:rsidRDefault="00E24EC2" w14:paraId="2FFD819D" w14:textId="77777777">
      <w:pPr>
        <w:pStyle w:val="CMDOutput"/>
      </w:pPr>
      <w:r>
        <w:t xml:space="preserve">  Network Type POINT_TO_POINT, Cost: 1</w:t>
      </w:r>
    </w:p>
    <w:p w:rsidR="00E24EC2" w:rsidP="00E24EC2" w:rsidRDefault="00E24EC2" w14:paraId="2B622D9E" w14:textId="77777777">
      <w:pPr>
        <w:pStyle w:val="CMDOutput"/>
      </w:pPr>
      <w:r>
        <w:t xml:space="preserve">  </w:t>
      </w:r>
      <w:r w:rsidRPr="00E24EC2">
        <w:rPr>
          <w:highlight w:val="yellow"/>
        </w:rPr>
        <w:t>Cryptographic authentication enabled</w:t>
      </w:r>
    </w:p>
    <w:p w:rsidR="00E24EC2" w:rsidP="00E24EC2" w:rsidRDefault="00E24EC2" w14:paraId="707CC81C" w14:textId="77777777">
      <w:pPr>
        <w:pStyle w:val="CMDOutput"/>
      </w:pPr>
      <w:r>
        <w:t xml:space="preserve">    </w:t>
      </w:r>
      <w:r w:rsidRPr="00E24EC2">
        <w:rPr>
          <w:highlight w:val="yellow"/>
        </w:rPr>
        <w:t>Sending SA: Key 1, Algorithm HMAC-SHA-256 - key chain OSPF_KEYS</w:t>
      </w:r>
    </w:p>
    <w:p w:rsidR="006A70CE" w:rsidP="00E24EC2" w:rsidRDefault="006A70CE" w14:paraId="37F755FB" w14:textId="77777777">
      <w:pPr>
        <w:pStyle w:val="CMDOutput"/>
      </w:pPr>
    </w:p>
    <w:p w:rsidR="00E24EC2" w:rsidP="00E24EC2" w:rsidRDefault="00E24EC2" w14:paraId="05897ADF" w14:textId="410A01E4">
      <w:pPr>
        <w:pStyle w:val="CMDOutput"/>
      </w:pPr>
      <w:r>
        <w:t xml:space="preserve">  &lt;output omitted&gt;</w:t>
      </w:r>
    </w:p>
    <w:p w:rsidR="006A70CE" w:rsidP="00E24EC2" w:rsidRDefault="006A70CE" w14:paraId="6CD7F431" w14:textId="77777777">
      <w:pPr>
        <w:pStyle w:val="CMDOutput"/>
      </w:pPr>
    </w:p>
    <w:p w:rsidR="00E24EC2" w:rsidP="00E24EC2" w:rsidRDefault="00E24EC2" w14:paraId="063B7968" w14:textId="26AA42F8">
      <w:pPr>
        <w:pStyle w:val="CMDOutput"/>
      </w:pPr>
      <w:r>
        <w:t xml:space="preserve">  Neighbor Count is 1, Adjacent neighbor count is 1 </w:t>
      </w:r>
    </w:p>
    <w:p w:rsidR="00E24EC2" w:rsidP="00E24EC2" w:rsidRDefault="00E24EC2" w14:paraId="32AD4DB1" w14:textId="77777777">
      <w:pPr>
        <w:pStyle w:val="CMDOutput"/>
      </w:pPr>
      <w:r>
        <w:t xml:space="preserve">    </w:t>
      </w:r>
      <w:r w:rsidRPr="00E24EC2">
        <w:rPr>
          <w:highlight w:val="yellow"/>
        </w:rPr>
        <w:t>Adjacent with neighbor 1.1.1.3</w:t>
      </w:r>
    </w:p>
    <w:p w:rsidR="00E24EC2" w:rsidP="00E24EC2" w:rsidRDefault="00E24EC2" w14:paraId="3D8A6102" w14:textId="77777777">
      <w:pPr>
        <w:pStyle w:val="CMDOutput"/>
      </w:pPr>
      <w:r>
        <w:lastRenderedPageBreak/>
        <w:t xml:space="preserve">  Suppress hello for 0 neighbor(s)</w:t>
      </w:r>
    </w:p>
    <w:p w:rsidRPr="001F4123" w:rsidR="00E24EC2" w:rsidP="00E24EC2" w:rsidRDefault="00E24EC2" w14:paraId="4E33AD73" w14:textId="00B85E2D">
      <w:pPr>
        <w:pStyle w:val="CMDOutput"/>
      </w:pPr>
      <w:r>
        <w:t>D1#</w:t>
      </w:r>
    </w:p>
    <w:p w:rsidRPr="0049071E" w:rsidR="001F4123" w:rsidP="00586846" w:rsidRDefault="001F4123" w14:paraId="366FE498" w14:textId="2C3D9957">
      <w:pPr>
        <w:pStyle w:val="BodyTextL25Bold"/>
      </w:pPr>
      <w:r w:rsidRPr="0049071E">
        <w:t>Examining the Output</w:t>
      </w:r>
    </w:p>
    <w:p w:rsidR="001F4123" w:rsidP="00586846" w:rsidRDefault="001F4123" w14:paraId="35203D1D" w14:textId="3E191C11">
      <w:pPr>
        <w:pStyle w:val="BodyTextL50"/>
      </w:pPr>
      <w:r>
        <w:t xml:space="preserve">Several </w:t>
      </w:r>
      <w:r w:rsidR="006A70CE">
        <w:t>important</w:t>
      </w:r>
      <w:r>
        <w:t xml:space="preserve"> sections of the output confirm that Authentication Trailer–based cryptographic authentication is correctly configured:</w:t>
      </w:r>
    </w:p>
    <w:p w:rsidR="001F4123" w:rsidP="00586846" w:rsidRDefault="001F4123" w14:paraId="737CD078" w14:textId="29B5C093">
      <w:pPr>
        <w:pStyle w:val="BulletBody"/>
      </w:pPr>
      <w:r w:rsidRPr="009F75D2">
        <w:rPr>
          <w:b/>
          <w:bCs/>
        </w:rPr>
        <w:t>Cryptographic authentication enabled</w:t>
      </w:r>
      <w:r w:rsidR="00586846">
        <w:t xml:space="preserve">: </w:t>
      </w:r>
      <w:r>
        <w:t xml:space="preserve">This line confirms that OSPFv3 Authentication Trailer is active on the interface. Unlike IPsec AH or ESP, this authentication is performed </w:t>
      </w:r>
      <w:r w:rsidRPr="009F75D2">
        <w:rPr>
          <w:b/>
          <w:bCs/>
        </w:rPr>
        <w:t>within the OSPFv3 protocol itself</w:t>
      </w:r>
      <w:r>
        <w:t>, not at the IPv6 layer.</w:t>
      </w:r>
    </w:p>
    <w:p w:rsidR="001F4123" w:rsidP="00586846" w:rsidRDefault="001F4123" w14:paraId="460600D2" w14:textId="63CB33BF">
      <w:pPr>
        <w:pStyle w:val="BulletBody"/>
      </w:pPr>
      <w:r w:rsidRPr="009F75D2">
        <w:rPr>
          <w:b/>
          <w:bCs/>
        </w:rPr>
        <w:t>Sending SA: Key 1, Algorithm HMAC-SHA-256 - key chain OSPF_KEYS</w:t>
      </w:r>
      <w:r w:rsidR="00586846">
        <w:t xml:space="preserve">: </w:t>
      </w:r>
      <w:r>
        <w:t>This line shows:</w:t>
      </w:r>
    </w:p>
    <w:p w:rsidR="001F4123" w:rsidP="00586846" w:rsidRDefault="001F4123" w14:paraId="7707CDEA" w14:textId="15B9117F">
      <w:pPr>
        <w:pStyle w:val="Bulletlevel2"/>
        <w:ind w:left="1440"/>
      </w:pPr>
      <w:r>
        <w:t xml:space="preserve">The </w:t>
      </w:r>
      <w:r w:rsidRPr="009F75D2">
        <w:rPr>
          <w:b/>
          <w:bCs/>
        </w:rPr>
        <w:t>key ID (1)</w:t>
      </w:r>
      <w:r>
        <w:t xml:space="preserve"> currently being used</w:t>
      </w:r>
    </w:p>
    <w:p w:rsidR="001F4123" w:rsidP="00586846" w:rsidRDefault="001F4123" w14:paraId="49B4FDEA" w14:textId="77E0FE6A">
      <w:pPr>
        <w:pStyle w:val="Bulletlevel2"/>
        <w:ind w:left="1440"/>
      </w:pPr>
      <w:r>
        <w:t xml:space="preserve">The </w:t>
      </w:r>
      <w:r w:rsidRPr="009F75D2">
        <w:rPr>
          <w:b/>
          <w:bCs/>
        </w:rPr>
        <w:t xml:space="preserve">HMAC-SHA-256 </w:t>
      </w:r>
      <w:r>
        <w:t>algorithm selected for authentication</w:t>
      </w:r>
    </w:p>
    <w:p w:rsidR="001F4123" w:rsidP="00586846" w:rsidRDefault="001F4123" w14:paraId="3F7DD3C6" w14:textId="77777777">
      <w:pPr>
        <w:pStyle w:val="Bulletlevel2"/>
        <w:ind w:left="1440"/>
      </w:pPr>
      <w:r>
        <w:t xml:space="preserve">The </w:t>
      </w:r>
      <w:r w:rsidRPr="009F75D2">
        <w:rPr>
          <w:b/>
          <w:bCs/>
        </w:rPr>
        <w:t>key chain (OSPF_KEYS)</w:t>
      </w:r>
      <w:r>
        <w:t xml:space="preserve"> supplying the cryptographic parameters</w:t>
      </w:r>
    </w:p>
    <w:p w:rsidR="001F4123" w:rsidP="006A70CE" w:rsidRDefault="001F4123" w14:paraId="745F7993" w14:textId="0D8D1B14">
      <w:pPr>
        <w:pStyle w:val="Bulletlevel2"/>
        <w:numPr>
          <w:ilvl w:val="0"/>
          <w:numId w:val="0"/>
        </w:numPr>
        <w:ind w:left="1080"/>
      </w:pPr>
      <w:r>
        <w:t>Together, these confirm that the correct key chain and algorithm are in use.</w:t>
      </w:r>
    </w:p>
    <w:p w:rsidR="001F4123" w:rsidP="00586846" w:rsidRDefault="00E24EC2" w14:paraId="50A4E573" w14:textId="1521BDA7">
      <w:pPr>
        <w:pStyle w:val="BulletBody"/>
      </w:pPr>
      <w:r w:rsidRPr="00E24EC2">
        <w:rPr>
          <w:b/>
          <w:bCs/>
        </w:rPr>
        <w:t>Adjacent with neighbor</w:t>
      </w:r>
      <w:r w:rsidR="006A70CE">
        <w:t xml:space="preserve"> - </w:t>
      </w:r>
      <w:r w:rsidR="001F4123">
        <w:t>The presence of an adjacent neighbor confirms that both routers are using matching authentication parameters. If the key chain, algorithm, or key value did not match, the adjacency would fail.</w:t>
      </w:r>
    </w:p>
    <w:p w:rsidR="009F75D2" w:rsidP="00586846" w:rsidRDefault="001F4123" w14:paraId="1EFB516B" w14:textId="504A71F4">
      <w:pPr>
        <w:pStyle w:val="BulletBody"/>
      </w:pPr>
      <w:r w:rsidRPr="009F75D2">
        <w:rPr>
          <w:b/>
          <w:bCs/>
        </w:rPr>
        <w:t>Output appears twice (address families)</w:t>
      </w:r>
      <w:r w:rsidR="006A70CE">
        <w:t xml:space="preserve"> -</w:t>
      </w:r>
      <w:r w:rsidRPr="00586846" w:rsidR="00586846">
        <w:t xml:space="preserve"> </w:t>
      </w:r>
      <w:r>
        <w:t>As in previous OSPFv3 verification steps, the output is shown twice</w:t>
      </w:r>
      <w:r w:rsidR="009F75D2">
        <w:t xml:space="preserve"> - Once for the IPv4 address family and once for the IPv6 address family. This confirms that </w:t>
      </w:r>
      <w:r w:rsidRPr="009F75D2" w:rsidR="009F75D2">
        <w:rPr>
          <w:b/>
          <w:bCs/>
        </w:rPr>
        <w:t>Authentication Trailer is enforced for both address families</w:t>
      </w:r>
      <w:r w:rsidR="009F75D2">
        <w:t>, even though OSPFv3 continues to operate over IPv6.</w:t>
      </w:r>
    </w:p>
    <w:p w:rsidR="00A343F8" w:rsidP="00793446" w:rsidRDefault="00793446" w14:paraId="7D451681" w14:textId="464F5991">
      <w:pPr>
        <w:pStyle w:val="ConfigWindow"/>
      </w:pPr>
      <w:r>
        <w:t>End of document</w:t>
      </w:r>
    </w:p>
    <w:p w:rsidRPr="00E05ABD" w:rsidR="00A343F8" w:rsidP="00E05ABD" w:rsidRDefault="00A343F8" w14:paraId="7F8BB9DD" w14:textId="77777777">
      <w:pPr>
        <w:pStyle w:val="Heading1"/>
        <w:rPr>
          <w:rStyle w:val="LabSectionGray"/>
        </w:rPr>
      </w:pPr>
      <w:r w:rsidRPr="00E05ABD">
        <w:rPr>
          <w:rStyle w:val="LabSectionGray"/>
        </w:rPr>
        <w:t>Device Configs - Final</w:t>
      </w:r>
    </w:p>
    <w:p w:rsidRPr="00E05ABD" w:rsidR="00A343F8" w:rsidP="00E05ABD" w:rsidRDefault="00A343F8" w14:paraId="2E6652E4" w14:textId="77777777">
      <w:pPr>
        <w:pStyle w:val="Heading1"/>
        <w:rPr>
          <w:rStyle w:val="LabSectionGray"/>
        </w:rPr>
      </w:pPr>
      <w:r w:rsidRPr="00E05ABD">
        <w:rPr>
          <w:rStyle w:val="LabSectionGray"/>
        </w:rPr>
        <w:t>Router R1</w:t>
      </w:r>
    </w:p>
    <w:p w:rsidRPr="00E05ABD" w:rsidR="00A343F8" w:rsidP="00E05ABD" w:rsidRDefault="00A343F8" w14:paraId="2686B532" w14:textId="58D1C7C7">
      <w:pPr>
        <w:pStyle w:val="DevConfigs"/>
        <w:rPr>
          <w:rStyle w:val="DevConfigGray"/>
        </w:rPr>
      </w:pPr>
      <w:r w:rsidRPr="00E05ABD">
        <w:rPr>
          <w:rStyle w:val="DevConfigGray"/>
        </w:rPr>
        <w:t>R1#</w:t>
      </w:r>
      <w:r w:rsidR="00E05ABD">
        <w:rPr>
          <w:rStyle w:val="DevConfigGray"/>
        </w:rPr>
        <w:t xml:space="preserve"> </w:t>
      </w:r>
      <w:r w:rsidRPr="00E05ABD">
        <w:rPr>
          <w:rStyle w:val="DevConfigGray"/>
          <w:b/>
          <w:bCs/>
        </w:rPr>
        <w:t>show run</w:t>
      </w:r>
      <w:r w:rsidR="00AF35FB">
        <w:rPr>
          <w:rStyle w:val="DevConfigGray"/>
          <w:b/>
          <w:bCs/>
        </w:rPr>
        <w:t xml:space="preserve"> brief</w:t>
      </w:r>
    </w:p>
    <w:p w:rsidRPr="006A70CE" w:rsidR="006A70CE" w:rsidP="006A70CE" w:rsidRDefault="006A70CE" w14:paraId="4132E4A9" w14:textId="77777777">
      <w:pPr>
        <w:pStyle w:val="DevConfigs"/>
        <w:rPr>
          <w:rStyle w:val="DevConfigGray"/>
        </w:rPr>
      </w:pPr>
      <w:r w:rsidRPr="006A70CE">
        <w:rPr>
          <w:rStyle w:val="DevConfigGray"/>
        </w:rPr>
        <w:t>Building configuration...</w:t>
      </w:r>
    </w:p>
    <w:p w:rsidRPr="006A70CE" w:rsidR="006A70CE" w:rsidP="006A70CE" w:rsidRDefault="006A70CE" w14:paraId="587B0474" w14:textId="77777777">
      <w:pPr>
        <w:pStyle w:val="DevConfigs"/>
        <w:rPr>
          <w:rStyle w:val="DevConfigGray"/>
        </w:rPr>
      </w:pPr>
    </w:p>
    <w:p w:rsidRPr="006A70CE" w:rsidR="006A70CE" w:rsidP="006A70CE" w:rsidRDefault="006A70CE" w14:paraId="0266C6E9" w14:textId="77777777">
      <w:pPr>
        <w:pStyle w:val="DevConfigs"/>
        <w:rPr>
          <w:rStyle w:val="DevConfigGray"/>
        </w:rPr>
      </w:pPr>
      <w:r w:rsidRPr="006A70CE">
        <w:rPr>
          <w:rStyle w:val="DevConfigGray"/>
        </w:rPr>
        <w:t>Current configuration : 2170 bytes</w:t>
      </w:r>
    </w:p>
    <w:p w:rsidRPr="006A70CE" w:rsidR="006A70CE" w:rsidP="006A70CE" w:rsidRDefault="006A70CE" w14:paraId="3BE99A48" w14:textId="77777777">
      <w:pPr>
        <w:pStyle w:val="DevConfigs"/>
        <w:rPr>
          <w:rStyle w:val="DevConfigGray"/>
        </w:rPr>
      </w:pPr>
      <w:r w:rsidRPr="006A70CE">
        <w:rPr>
          <w:rStyle w:val="DevConfigGray"/>
        </w:rPr>
        <w:t>version 17.12</w:t>
      </w:r>
    </w:p>
    <w:p w:rsidRPr="006A70CE" w:rsidR="006A70CE" w:rsidP="006A70CE" w:rsidRDefault="006A70CE" w14:paraId="0BD09A7F" w14:textId="77777777">
      <w:pPr>
        <w:pStyle w:val="DevConfigs"/>
        <w:rPr>
          <w:rStyle w:val="DevConfigGray"/>
        </w:rPr>
      </w:pPr>
      <w:r w:rsidRPr="006A70CE">
        <w:rPr>
          <w:rStyle w:val="DevConfigGray"/>
        </w:rPr>
        <w:t>service timestamps debug datetime msec</w:t>
      </w:r>
    </w:p>
    <w:p w:rsidRPr="006A70CE" w:rsidR="006A70CE" w:rsidP="006A70CE" w:rsidRDefault="006A70CE" w14:paraId="5CC3B88D" w14:textId="77777777">
      <w:pPr>
        <w:pStyle w:val="DevConfigs"/>
        <w:rPr>
          <w:rStyle w:val="DevConfigGray"/>
        </w:rPr>
      </w:pPr>
      <w:r w:rsidRPr="006A70CE">
        <w:rPr>
          <w:rStyle w:val="DevConfigGray"/>
        </w:rPr>
        <w:t>service timestamps log datetime msec</w:t>
      </w:r>
    </w:p>
    <w:p w:rsidRPr="006A70CE" w:rsidR="006A70CE" w:rsidP="006A70CE" w:rsidRDefault="006A70CE" w14:paraId="5B8BDED3" w14:textId="77777777">
      <w:pPr>
        <w:pStyle w:val="DevConfigs"/>
        <w:rPr>
          <w:rStyle w:val="DevConfigGray"/>
        </w:rPr>
      </w:pPr>
      <w:r w:rsidRPr="006A70CE">
        <w:rPr>
          <w:rStyle w:val="DevConfigGray"/>
        </w:rPr>
        <w:t>service password-encryption</w:t>
      </w:r>
    </w:p>
    <w:p w:rsidRPr="006A70CE" w:rsidR="006A70CE" w:rsidP="006A70CE" w:rsidRDefault="006A70CE" w14:paraId="1FF02A2F" w14:textId="77777777">
      <w:pPr>
        <w:pStyle w:val="DevConfigs"/>
        <w:rPr>
          <w:rStyle w:val="DevConfigGray"/>
        </w:rPr>
      </w:pPr>
      <w:r w:rsidRPr="006A70CE">
        <w:rPr>
          <w:rStyle w:val="DevConfigGray"/>
        </w:rPr>
        <w:t xml:space="preserve">platform </w:t>
      </w:r>
      <w:proofErr w:type="spellStart"/>
      <w:r w:rsidRPr="006A70CE">
        <w:rPr>
          <w:rStyle w:val="DevConfigGray"/>
        </w:rPr>
        <w:t>qfp</w:t>
      </w:r>
      <w:proofErr w:type="spellEnd"/>
      <w:r w:rsidRPr="006A70CE">
        <w:rPr>
          <w:rStyle w:val="DevConfigGray"/>
        </w:rPr>
        <w:t xml:space="preserve"> utilization monitor load 80</w:t>
      </w:r>
    </w:p>
    <w:p w:rsidRPr="006A70CE" w:rsidR="006A70CE" w:rsidP="006A70CE" w:rsidRDefault="006A70CE" w14:paraId="5B8F0545" w14:textId="77777777">
      <w:pPr>
        <w:pStyle w:val="DevConfigs"/>
        <w:rPr>
          <w:rStyle w:val="DevConfigGray"/>
        </w:rPr>
      </w:pPr>
      <w:r w:rsidRPr="006A70CE">
        <w:rPr>
          <w:rStyle w:val="DevConfigGray"/>
        </w:rPr>
        <w:t>platform punt-keepalive disable-kernel-core</w:t>
      </w:r>
    </w:p>
    <w:p w:rsidRPr="006A70CE" w:rsidR="006A70CE" w:rsidP="006A70CE" w:rsidRDefault="006A70CE" w14:paraId="18CA0AC0" w14:textId="77777777">
      <w:pPr>
        <w:pStyle w:val="DevConfigs"/>
        <w:rPr>
          <w:rStyle w:val="DevConfigGray"/>
        </w:rPr>
      </w:pPr>
      <w:r w:rsidRPr="006A70CE">
        <w:rPr>
          <w:rStyle w:val="DevConfigGray"/>
        </w:rPr>
        <w:t>hostname R1</w:t>
      </w:r>
    </w:p>
    <w:p w:rsidRPr="006A70CE" w:rsidR="006A70CE" w:rsidP="006A70CE" w:rsidRDefault="006A70CE" w14:paraId="1A0B23B2" w14:textId="77777777">
      <w:pPr>
        <w:pStyle w:val="DevConfigs"/>
        <w:rPr>
          <w:rStyle w:val="DevConfigGray"/>
        </w:rPr>
      </w:pPr>
      <w:r w:rsidRPr="006A70CE">
        <w:rPr>
          <w:rStyle w:val="DevConfigGray"/>
        </w:rPr>
        <w:t>boot-start-marker</w:t>
      </w:r>
    </w:p>
    <w:p w:rsidRPr="006A70CE" w:rsidR="006A70CE" w:rsidP="006A70CE" w:rsidRDefault="006A70CE" w14:paraId="38652321" w14:textId="77777777">
      <w:pPr>
        <w:pStyle w:val="DevConfigs"/>
        <w:rPr>
          <w:rStyle w:val="DevConfigGray"/>
        </w:rPr>
      </w:pPr>
      <w:r w:rsidRPr="006A70CE">
        <w:rPr>
          <w:rStyle w:val="DevConfigGray"/>
        </w:rPr>
        <w:t>boot-end-marker</w:t>
      </w:r>
    </w:p>
    <w:p w:rsidRPr="006A70CE" w:rsidR="006A70CE" w:rsidP="006A70CE" w:rsidRDefault="006A70CE" w14:paraId="1B017D0F" w14:textId="77777777">
      <w:pPr>
        <w:pStyle w:val="DevConfigs"/>
        <w:rPr>
          <w:rStyle w:val="DevConfigGray"/>
        </w:rPr>
      </w:pPr>
      <w:proofErr w:type="spellStart"/>
      <w:r w:rsidRPr="006A70CE">
        <w:rPr>
          <w:rStyle w:val="DevConfigGray"/>
        </w:rPr>
        <w:t>vrf</w:t>
      </w:r>
      <w:proofErr w:type="spellEnd"/>
      <w:r w:rsidRPr="006A70CE">
        <w:rPr>
          <w:rStyle w:val="DevConfigGray"/>
        </w:rPr>
        <w:t xml:space="preserve"> definition </w:t>
      </w:r>
      <w:proofErr w:type="spellStart"/>
      <w:r w:rsidRPr="006A70CE">
        <w:rPr>
          <w:rStyle w:val="DevConfigGray"/>
        </w:rPr>
        <w:t>Mgmt-intf</w:t>
      </w:r>
      <w:proofErr w:type="spellEnd"/>
    </w:p>
    <w:p w:rsidRPr="006A70CE" w:rsidR="006A70CE" w:rsidP="006A70CE" w:rsidRDefault="006A70CE" w14:paraId="23277AA6" w14:textId="77777777">
      <w:pPr>
        <w:pStyle w:val="DevConfigs"/>
        <w:rPr>
          <w:rStyle w:val="DevConfigGray"/>
        </w:rPr>
      </w:pPr>
      <w:r w:rsidRPr="006A70CE">
        <w:rPr>
          <w:rStyle w:val="DevConfigGray"/>
        </w:rPr>
        <w:t xml:space="preserve"> address-family ipv4</w:t>
      </w:r>
    </w:p>
    <w:p w:rsidRPr="006A70CE" w:rsidR="006A70CE" w:rsidP="006A70CE" w:rsidRDefault="006A70CE" w14:paraId="3C98EFBF" w14:textId="77777777">
      <w:pPr>
        <w:pStyle w:val="DevConfigs"/>
        <w:rPr>
          <w:rStyle w:val="DevConfigGray"/>
        </w:rPr>
      </w:pPr>
      <w:r w:rsidRPr="006A70CE">
        <w:rPr>
          <w:rStyle w:val="DevConfigGray"/>
        </w:rPr>
        <w:t xml:space="preserve"> exit-address-family</w:t>
      </w:r>
    </w:p>
    <w:p w:rsidRPr="006A70CE" w:rsidR="006A70CE" w:rsidP="006A70CE" w:rsidRDefault="006A70CE" w14:paraId="52324A21" w14:textId="77777777">
      <w:pPr>
        <w:pStyle w:val="DevConfigs"/>
        <w:rPr>
          <w:rStyle w:val="DevConfigGray"/>
        </w:rPr>
      </w:pPr>
      <w:r w:rsidRPr="006A70CE">
        <w:rPr>
          <w:rStyle w:val="DevConfigGray"/>
        </w:rPr>
        <w:t xml:space="preserve"> address-family ipv6</w:t>
      </w:r>
    </w:p>
    <w:p w:rsidRPr="006A70CE" w:rsidR="006A70CE" w:rsidP="006A70CE" w:rsidRDefault="006A70CE" w14:paraId="6E52A25C" w14:textId="77777777">
      <w:pPr>
        <w:pStyle w:val="DevConfigs"/>
        <w:rPr>
          <w:rStyle w:val="DevConfigGray"/>
        </w:rPr>
      </w:pPr>
      <w:r w:rsidRPr="006A70CE">
        <w:rPr>
          <w:rStyle w:val="DevConfigGray"/>
        </w:rPr>
        <w:t xml:space="preserve"> exit-address-family</w:t>
      </w:r>
    </w:p>
    <w:p w:rsidRPr="006A70CE" w:rsidR="006A70CE" w:rsidP="006A70CE" w:rsidRDefault="006A70CE" w14:paraId="732BA379" w14:textId="77777777">
      <w:pPr>
        <w:pStyle w:val="DevConfigs"/>
        <w:rPr>
          <w:rStyle w:val="DevConfigGray"/>
        </w:rPr>
      </w:pPr>
      <w:r w:rsidRPr="006A70CE">
        <w:rPr>
          <w:rStyle w:val="DevConfigGray"/>
        </w:rPr>
        <w:t xml:space="preserve">no </w:t>
      </w:r>
      <w:proofErr w:type="spellStart"/>
      <w:r w:rsidRPr="006A70CE">
        <w:rPr>
          <w:rStyle w:val="DevConfigGray"/>
        </w:rPr>
        <w:t>aaa</w:t>
      </w:r>
      <w:proofErr w:type="spellEnd"/>
      <w:r w:rsidRPr="006A70CE">
        <w:rPr>
          <w:rStyle w:val="DevConfigGray"/>
        </w:rPr>
        <w:t xml:space="preserve"> new-model</w:t>
      </w:r>
    </w:p>
    <w:p w:rsidRPr="006A70CE" w:rsidR="006A70CE" w:rsidP="006A70CE" w:rsidRDefault="006A70CE" w14:paraId="6C2B4321" w14:textId="77777777">
      <w:pPr>
        <w:pStyle w:val="DevConfigs"/>
        <w:rPr>
          <w:rStyle w:val="DevConfigGray"/>
        </w:rPr>
      </w:pPr>
      <w:r w:rsidRPr="006A70CE">
        <w:rPr>
          <w:rStyle w:val="DevConfigGray"/>
        </w:rPr>
        <w:t>no ip domain lookup</w:t>
      </w:r>
    </w:p>
    <w:p w:rsidRPr="006A70CE" w:rsidR="006A70CE" w:rsidP="006A70CE" w:rsidRDefault="006A70CE" w14:paraId="52BB31AA" w14:textId="77777777">
      <w:pPr>
        <w:pStyle w:val="DevConfigs"/>
        <w:rPr>
          <w:rStyle w:val="DevConfigGray"/>
        </w:rPr>
      </w:pPr>
      <w:r w:rsidRPr="006A70CE">
        <w:rPr>
          <w:rStyle w:val="DevConfigGray"/>
        </w:rPr>
        <w:t>login on-success log</w:t>
      </w:r>
    </w:p>
    <w:p w:rsidRPr="006A70CE" w:rsidR="006A70CE" w:rsidP="006A70CE" w:rsidRDefault="006A70CE" w14:paraId="726D1727" w14:textId="77777777">
      <w:pPr>
        <w:pStyle w:val="DevConfigs"/>
        <w:rPr>
          <w:rStyle w:val="DevConfigGray"/>
        </w:rPr>
      </w:pPr>
      <w:r w:rsidRPr="006A70CE">
        <w:rPr>
          <w:rStyle w:val="DevConfigGray"/>
        </w:rPr>
        <w:t>subscriber templating</w:t>
      </w:r>
    </w:p>
    <w:p w:rsidRPr="006A70CE" w:rsidR="006A70CE" w:rsidP="006A70CE" w:rsidRDefault="006A70CE" w14:paraId="5E1E2F8C" w14:textId="77777777">
      <w:pPr>
        <w:pStyle w:val="DevConfigs"/>
        <w:rPr>
          <w:rStyle w:val="DevConfigGray"/>
        </w:rPr>
      </w:pPr>
      <w:r w:rsidRPr="006A70CE">
        <w:rPr>
          <w:rStyle w:val="DevConfigGray"/>
        </w:rPr>
        <w:lastRenderedPageBreak/>
        <w:t>multilink bundle-name authenticated</w:t>
      </w:r>
    </w:p>
    <w:p w:rsidRPr="006A70CE" w:rsidR="006A70CE" w:rsidP="006A70CE" w:rsidRDefault="006A70CE" w14:paraId="4712FBC7"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w:t>
      </w:r>
      <w:proofErr w:type="spellStart"/>
      <w:r w:rsidRPr="006A70CE">
        <w:rPr>
          <w:rStyle w:val="DevConfigGray"/>
        </w:rPr>
        <w:t>trustpoint</w:t>
      </w:r>
      <w:proofErr w:type="spellEnd"/>
      <w:r w:rsidRPr="006A70CE">
        <w:rPr>
          <w:rStyle w:val="DevConfigGray"/>
        </w:rPr>
        <w:t xml:space="preserve"> TP-self-signed-3136391035</w:t>
      </w:r>
    </w:p>
    <w:p w:rsidRPr="006A70CE" w:rsidR="006A70CE" w:rsidP="006A70CE" w:rsidRDefault="006A70CE" w14:paraId="3E51ED0A" w14:textId="77777777">
      <w:pPr>
        <w:pStyle w:val="DevConfigs"/>
        <w:rPr>
          <w:rStyle w:val="DevConfigGray"/>
        </w:rPr>
      </w:pPr>
      <w:r w:rsidRPr="006A70CE">
        <w:rPr>
          <w:rStyle w:val="DevConfigGray"/>
        </w:rPr>
        <w:t xml:space="preserve"> enrollment </w:t>
      </w:r>
      <w:proofErr w:type="spellStart"/>
      <w:r w:rsidRPr="006A70CE">
        <w:rPr>
          <w:rStyle w:val="DevConfigGray"/>
        </w:rPr>
        <w:t>selfsigned</w:t>
      </w:r>
      <w:proofErr w:type="spellEnd"/>
    </w:p>
    <w:p w:rsidRPr="006A70CE" w:rsidR="006A70CE" w:rsidP="006A70CE" w:rsidRDefault="006A70CE" w14:paraId="67FF7A1D" w14:textId="77777777">
      <w:pPr>
        <w:pStyle w:val="DevConfigs"/>
        <w:rPr>
          <w:rStyle w:val="DevConfigGray"/>
        </w:rPr>
      </w:pPr>
      <w:r w:rsidRPr="006A70CE">
        <w:rPr>
          <w:rStyle w:val="DevConfigGray"/>
        </w:rPr>
        <w:t xml:space="preserve"> subject-name </w:t>
      </w:r>
      <w:proofErr w:type="spellStart"/>
      <w:r w:rsidRPr="006A70CE">
        <w:rPr>
          <w:rStyle w:val="DevConfigGray"/>
        </w:rPr>
        <w:t>cn</w:t>
      </w:r>
      <w:proofErr w:type="spellEnd"/>
      <w:r w:rsidRPr="006A70CE">
        <w:rPr>
          <w:rStyle w:val="DevConfigGray"/>
        </w:rPr>
        <w:t>=IOS-Self-Signed-Certificate-3136391035</w:t>
      </w:r>
    </w:p>
    <w:p w:rsidRPr="006A70CE" w:rsidR="006A70CE" w:rsidP="006A70CE" w:rsidRDefault="006A70CE" w14:paraId="4EFC9070" w14:textId="77777777">
      <w:pPr>
        <w:pStyle w:val="DevConfigs"/>
        <w:rPr>
          <w:rStyle w:val="DevConfigGray"/>
        </w:rPr>
      </w:pPr>
      <w:r w:rsidRPr="006A70CE">
        <w:rPr>
          <w:rStyle w:val="DevConfigGray"/>
        </w:rPr>
        <w:t xml:space="preserve"> revocation-check none</w:t>
      </w:r>
    </w:p>
    <w:p w:rsidRPr="006A70CE" w:rsidR="006A70CE" w:rsidP="006A70CE" w:rsidRDefault="006A70CE" w14:paraId="4A3DF3BA" w14:textId="77777777">
      <w:pPr>
        <w:pStyle w:val="DevConfigs"/>
        <w:rPr>
          <w:rStyle w:val="DevConfigGray"/>
        </w:rPr>
      </w:pPr>
      <w:r w:rsidRPr="006A70CE">
        <w:rPr>
          <w:rStyle w:val="DevConfigGray"/>
        </w:rPr>
        <w:t xml:space="preserve"> </w:t>
      </w:r>
      <w:proofErr w:type="spellStart"/>
      <w:r w:rsidRPr="006A70CE">
        <w:rPr>
          <w:rStyle w:val="DevConfigGray"/>
        </w:rPr>
        <w:t>rsakeypair</w:t>
      </w:r>
      <w:proofErr w:type="spellEnd"/>
      <w:r w:rsidRPr="006A70CE">
        <w:rPr>
          <w:rStyle w:val="DevConfigGray"/>
        </w:rPr>
        <w:t xml:space="preserve"> TP-self-signed-3136391035</w:t>
      </w:r>
    </w:p>
    <w:p w:rsidRPr="006A70CE" w:rsidR="006A70CE" w:rsidP="006A70CE" w:rsidRDefault="006A70CE" w14:paraId="45BBF4A5" w14:textId="77777777">
      <w:pPr>
        <w:pStyle w:val="DevConfigs"/>
        <w:rPr>
          <w:rStyle w:val="DevConfigGray"/>
        </w:rPr>
      </w:pPr>
      <w:r w:rsidRPr="006A70CE">
        <w:rPr>
          <w:rStyle w:val="DevConfigGray"/>
        </w:rPr>
        <w:t xml:space="preserve"> hash sha512</w:t>
      </w:r>
    </w:p>
    <w:p w:rsidRPr="006A70CE" w:rsidR="006A70CE" w:rsidP="006A70CE" w:rsidRDefault="006A70CE" w14:paraId="56A5421F"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w:t>
      </w:r>
      <w:proofErr w:type="spellStart"/>
      <w:r w:rsidRPr="006A70CE">
        <w:rPr>
          <w:rStyle w:val="DevConfigGray"/>
        </w:rPr>
        <w:t>trustpoint</w:t>
      </w:r>
      <w:proofErr w:type="spellEnd"/>
      <w:r w:rsidRPr="006A70CE">
        <w:rPr>
          <w:rStyle w:val="DevConfigGray"/>
        </w:rPr>
        <w:t xml:space="preserve"> SLA-</w:t>
      </w:r>
      <w:proofErr w:type="spellStart"/>
      <w:r w:rsidRPr="006A70CE">
        <w:rPr>
          <w:rStyle w:val="DevConfigGray"/>
        </w:rPr>
        <w:t>TrustPoint</w:t>
      </w:r>
      <w:proofErr w:type="spellEnd"/>
    </w:p>
    <w:p w:rsidRPr="006A70CE" w:rsidR="006A70CE" w:rsidP="006A70CE" w:rsidRDefault="006A70CE" w14:paraId="1CE6737C" w14:textId="77777777">
      <w:pPr>
        <w:pStyle w:val="DevConfigs"/>
        <w:rPr>
          <w:rStyle w:val="DevConfigGray"/>
        </w:rPr>
      </w:pPr>
      <w:r w:rsidRPr="006A70CE">
        <w:rPr>
          <w:rStyle w:val="DevConfigGray"/>
        </w:rPr>
        <w:t xml:space="preserve"> enrollment pkcs12</w:t>
      </w:r>
    </w:p>
    <w:p w:rsidRPr="006A70CE" w:rsidR="006A70CE" w:rsidP="006A70CE" w:rsidRDefault="006A70CE" w14:paraId="4FE915D1" w14:textId="77777777">
      <w:pPr>
        <w:pStyle w:val="DevConfigs"/>
        <w:rPr>
          <w:rStyle w:val="DevConfigGray"/>
        </w:rPr>
      </w:pPr>
      <w:r w:rsidRPr="006A70CE">
        <w:rPr>
          <w:rStyle w:val="DevConfigGray"/>
        </w:rPr>
        <w:t xml:space="preserve"> revocation-check </w:t>
      </w:r>
      <w:proofErr w:type="spellStart"/>
      <w:r w:rsidRPr="006A70CE">
        <w:rPr>
          <w:rStyle w:val="DevConfigGray"/>
        </w:rPr>
        <w:t>crl</w:t>
      </w:r>
      <w:proofErr w:type="spellEnd"/>
    </w:p>
    <w:p w:rsidRPr="006A70CE" w:rsidR="006A70CE" w:rsidP="006A70CE" w:rsidRDefault="006A70CE" w14:paraId="3BF6CE7D" w14:textId="77777777">
      <w:pPr>
        <w:pStyle w:val="DevConfigs"/>
        <w:rPr>
          <w:rStyle w:val="DevConfigGray"/>
        </w:rPr>
      </w:pPr>
      <w:r w:rsidRPr="006A70CE">
        <w:rPr>
          <w:rStyle w:val="DevConfigGray"/>
        </w:rPr>
        <w:t xml:space="preserve"> hash sha512</w:t>
      </w:r>
    </w:p>
    <w:p w:rsidRPr="006A70CE" w:rsidR="006A70CE" w:rsidP="006A70CE" w:rsidRDefault="006A70CE" w14:paraId="065C69E8"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certificate chain TP-self-signed-3136391035</w:t>
      </w:r>
    </w:p>
    <w:p w:rsidRPr="006A70CE" w:rsidR="006A70CE" w:rsidP="006A70CE" w:rsidRDefault="006A70CE" w14:paraId="22578A40" w14:textId="77777777">
      <w:pPr>
        <w:pStyle w:val="DevConfigs"/>
        <w:rPr>
          <w:rStyle w:val="DevConfigGray"/>
        </w:rPr>
      </w:pPr>
      <w:r w:rsidRPr="006A70CE">
        <w:rPr>
          <w:rStyle w:val="DevConfigGray"/>
        </w:rPr>
        <w:t xml:space="preserve"> certificate self-signed 01</w:t>
      </w:r>
    </w:p>
    <w:p w:rsidRPr="006A70CE" w:rsidR="006A70CE" w:rsidP="006A70CE" w:rsidRDefault="006A70CE" w14:paraId="135F9018"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certificate chain SLA-</w:t>
      </w:r>
      <w:proofErr w:type="spellStart"/>
      <w:r w:rsidRPr="006A70CE">
        <w:rPr>
          <w:rStyle w:val="DevConfigGray"/>
        </w:rPr>
        <w:t>TrustPoint</w:t>
      </w:r>
      <w:proofErr w:type="spellEnd"/>
    </w:p>
    <w:p w:rsidRPr="006A70CE" w:rsidR="006A70CE" w:rsidP="006A70CE" w:rsidRDefault="006A70CE" w14:paraId="5427B033" w14:textId="77777777">
      <w:pPr>
        <w:pStyle w:val="DevConfigs"/>
        <w:rPr>
          <w:rStyle w:val="DevConfigGray"/>
        </w:rPr>
      </w:pPr>
      <w:r w:rsidRPr="006A70CE">
        <w:rPr>
          <w:rStyle w:val="DevConfigGray"/>
        </w:rPr>
        <w:t xml:space="preserve"> certificate ca 01</w:t>
      </w:r>
    </w:p>
    <w:p w:rsidRPr="006A70CE" w:rsidR="006A70CE" w:rsidP="006A70CE" w:rsidRDefault="006A70CE" w14:paraId="119F794F" w14:textId="77777777">
      <w:pPr>
        <w:pStyle w:val="DevConfigs"/>
        <w:rPr>
          <w:rStyle w:val="DevConfigGray"/>
        </w:rPr>
      </w:pPr>
      <w:r w:rsidRPr="006A70CE">
        <w:rPr>
          <w:rStyle w:val="DevConfigGray"/>
        </w:rPr>
        <w:t>diagnostic bootup level minimal</w:t>
      </w:r>
    </w:p>
    <w:p w:rsidRPr="006A70CE" w:rsidR="006A70CE" w:rsidP="006A70CE" w:rsidRDefault="006A70CE" w14:paraId="2DFD8AF1" w14:textId="77777777">
      <w:pPr>
        <w:pStyle w:val="DevConfigs"/>
        <w:rPr>
          <w:rStyle w:val="DevConfigGray"/>
        </w:rPr>
      </w:pPr>
      <w:r w:rsidRPr="006A70CE">
        <w:rPr>
          <w:rStyle w:val="DevConfigGray"/>
        </w:rPr>
        <w:t xml:space="preserve">license </w:t>
      </w:r>
      <w:proofErr w:type="spellStart"/>
      <w:r w:rsidRPr="006A70CE">
        <w:rPr>
          <w:rStyle w:val="DevConfigGray"/>
        </w:rPr>
        <w:t>udi</w:t>
      </w:r>
      <w:proofErr w:type="spellEnd"/>
      <w:r w:rsidRPr="006A70CE">
        <w:rPr>
          <w:rStyle w:val="DevConfigGray"/>
        </w:rPr>
        <w:t xml:space="preserve"> </w:t>
      </w:r>
      <w:proofErr w:type="spellStart"/>
      <w:r w:rsidRPr="006A70CE">
        <w:rPr>
          <w:rStyle w:val="DevConfigGray"/>
        </w:rPr>
        <w:t>pid</w:t>
      </w:r>
      <w:proofErr w:type="spellEnd"/>
      <w:r w:rsidRPr="006A70CE">
        <w:rPr>
          <w:rStyle w:val="DevConfigGray"/>
        </w:rPr>
        <w:t xml:space="preserve"> ISR4331/K9 </w:t>
      </w:r>
      <w:proofErr w:type="spellStart"/>
      <w:r w:rsidRPr="006A70CE">
        <w:rPr>
          <w:rStyle w:val="DevConfigGray"/>
        </w:rPr>
        <w:t>sn</w:t>
      </w:r>
      <w:proofErr w:type="spellEnd"/>
      <w:r w:rsidRPr="006A70CE">
        <w:rPr>
          <w:rStyle w:val="DevConfigGray"/>
        </w:rPr>
        <w:t xml:space="preserve"> FDO2218007Z</w:t>
      </w:r>
    </w:p>
    <w:p w:rsidRPr="006A70CE" w:rsidR="006A70CE" w:rsidP="006A70CE" w:rsidRDefault="006A70CE" w14:paraId="72C7FEB6" w14:textId="77777777">
      <w:pPr>
        <w:pStyle w:val="DevConfigs"/>
        <w:rPr>
          <w:rStyle w:val="DevConfigGray"/>
        </w:rPr>
      </w:pPr>
      <w:r w:rsidRPr="006A70CE">
        <w:rPr>
          <w:rStyle w:val="DevConfigGray"/>
        </w:rPr>
        <w:t>memory free low-watermark processor 61443</w:t>
      </w:r>
    </w:p>
    <w:p w:rsidRPr="006A70CE" w:rsidR="006A70CE" w:rsidP="006A70CE" w:rsidRDefault="006A70CE" w14:paraId="7D839109" w14:textId="77777777">
      <w:pPr>
        <w:pStyle w:val="DevConfigs"/>
        <w:rPr>
          <w:rStyle w:val="DevConfigGray"/>
        </w:rPr>
      </w:pPr>
      <w:r w:rsidRPr="006A70CE">
        <w:rPr>
          <w:rStyle w:val="DevConfigGray"/>
        </w:rPr>
        <w:t>spanning-tree extend system-id</w:t>
      </w:r>
    </w:p>
    <w:p w:rsidRPr="006A70CE" w:rsidR="006A70CE" w:rsidP="006A70CE" w:rsidRDefault="006A70CE" w14:paraId="3B600F77" w14:textId="77777777">
      <w:pPr>
        <w:pStyle w:val="DevConfigs"/>
        <w:rPr>
          <w:rStyle w:val="DevConfigGray"/>
        </w:rPr>
      </w:pPr>
      <w:r w:rsidRPr="006A70CE">
        <w:rPr>
          <w:rStyle w:val="DevConfigGray"/>
        </w:rPr>
        <w:t>redundancy</w:t>
      </w:r>
    </w:p>
    <w:p w:rsidRPr="006A70CE" w:rsidR="006A70CE" w:rsidP="006A70CE" w:rsidRDefault="006A70CE" w14:paraId="6F3E122F" w14:textId="77777777">
      <w:pPr>
        <w:pStyle w:val="DevConfigs"/>
        <w:rPr>
          <w:rStyle w:val="DevConfigGray"/>
        </w:rPr>
      </w:pPr>
      <w:r w:rsidRPr="006A70CE">
        <w:rPr>
          <w:rStyle w:val="DevConfigGray"/>
        </w:rPr>
        <w:t xml:space="preserve"> mode none</w:t>
      </w:r>
    </w:p>
    <w:p w:rsidRPr="006A70CE" w:rsidR="006A70CE" w:rsidP="006A70CE" w:rsidRDefault="006A70CE" w14:paraId="3B4C79A1" w14:textId="77777777">
      <w:pPr>
        <w:pStyle w:val="DevConfigs"/>
        <w:rPr>
          <w:rStyle w:val="DevConfigGray"/>
        </w:rPr>
      </w:pPr>
      <w:r w:rsidRPr="006A70CE">
        <w:rPr>
          <w:rStyle w:val="DevConfigGray"/>
        </w:rPr>
        <w:t>interface GigabitEthernet0/0/0</w:t>
      </w:r>
    </w:p>
    <w:p w:rsidRPr="006A70CE" w:rsidR="006A70CE" w:rsidP="006A70CE" w:rsidRDefault="006A70CE" w14:paraId="7FE2E655" w14:textId="77777777">
      <w:pPr>
        <w:pStyle w:val="DevConfigs"/>
        <w:rPr>
          <w:rStyle w:val="DevConfigGray"/>
        </w:rPr>
      </w:pPr>
      <w:r w:rsidRPr="006A70CE">
        <w:rPr>
          <w:rStyle w:val="DevConfigGray"/>
        </w:rPr>
        <w:t xml:space="preserve"> no ip address</w:t>
      </w:r>
    </w:p>
    <w:p w:rsidRPr="006A70CE" w:rsidR="006A70CE" w:rsidP="006A70CE" w:rsidRDefault="006A70CE" w14:paraId="3EAB4AB5" w14:textId="77777777">
      <w:pPr>
        <w:pStyle w:val="DevConfigs"/>
        <w:rPr>
          <w:rStyle w:val="DevConfigGray"/>
        </w:rPr>
      </w:pPr>
      <w:r w:rsidRPr="006A70CE">
        <w:rPr>
          <w:rStyle w:val="DevConfigGray"/>
        </w:rPr>
        <w:t xml:space="preserve"> negotiation auto</w:t>
      </w:r>
    </w:p>
    <w:p w:rsidRPr="006A70CE" w:rsidR="006A70CE" w:rsidP="006A70CE" w:rsidRDefault="006A70CE" w14:paraId="4C5DD719" w14:textId="77777777">
      <w:pPr>
        <w:pStyle w:val="DevConfigs"/>
        <w:rPr>
          <w:rStyle w:val="DevConfigGray"/>
        </w:rPr>
      </w:pPr>
      <w:r w:rsidRPr="006A70CE">
        <w:rPr>
          <w:rStyle w:val="DevConfigGray"/>
        </w:rPr>
        <w:t>interface GigabitEthernet0/0/1</w:t>
      </w:r>
    </w:p>
    <w:p w:rsidRPr="006A70CE" w:rsidR="006A70CE" w:rsidP="006A70CE" w:rsidRDefault="006A70CE" w14:paraId="4711AFA6" w14:textId="77777777">
      <w:pPr>
        <w:pStyle w:val="DevConfigs"/>
        <w:rPr>
          <w:rStyle w:val="DevConfigGray"/>
        </w:rPr>
      </w:pPr>
      <w:r w:rsidRPr="006A70CE">
        <w:rPr>
          <w:rStyle w:val="DevConfigGray"/>
        </w:rPr>
        <w:t xml:space="preserve"> ip address 172.16.2.1 255.255.255.252</w:t>
      </w:r>
    </w:p>
    <w:p w:rsidRPr="006A70CE" w:rsidR="006A70CE" w:rsidP="006A70CE" w:rsidRDefault="006A70CE" w14:paraId="0C8C5DC8" w14:textId="77777777">
      <w:pPr>
        <w:pStyle w:val="DevConfigs"/>
        <w:rPr>
          <w:rStyle w:val="DevConfigGray"/>
        </w:rPr>
      </w:pPr>
      <w:r w:rsidRPr="006A70CE">
        <w:rPr>
          <w:rStyle w:val="DevConfigGray"/>
        </w:rPr>
        <w:t xml:space="preserve"> ip ospf authentication message-digest</w:t>
      </w:r>
    </w:p>
    <w:p w:rsidRPr="006A70CE" w:rsidR="006A70CE" w:rsidP="006A70CE" w:rsidRDefault="006A70CE" w14:paraId="7FF67966" w14:textId="77777777">
      <w:pPr>
        <w:pStyle w:val="DevConfigs"/>
        <w:rPr>
          <w:rStyle w:val="DevConfigGray"/>
        </w:rPr>
      </w:pPr>
      <w:r w:rsidRPr="006A70CE">
        <w:rPr>
          <w:rStyle w:val="DevConfigGray"/>
        </w:rPr>
        <w:t xml:space="preserve"> ip ospf message-digest-key 1 md5 7 00171605165E1F0D0A38</w:t>
      </w:r>
    </w:p>
    <w:p w:rsidRPr="006A70CE" w:rsidR="006A70CE" w:rsidP="006A70CE" w:rsidRDefault="006A70CE" w14:paraId="2D9C43A7" w14:textId="77777777">
      <w:pPr>
        <w:pStyle w:val="DevConfigs"/>
        <w:rPr>
          <w:rStyle w:val="DevConfigGray"/>
        </w:rPr>
      </w:pPr>
      <w:r w:rsidRPr="006A70CE">
        <w:rPr>
          <w:rStyle w:val="DevConfigGray"/>
        </w:rPr>
        <w:t xml:space="preserve"> ip ospf network point-to-point</w:t>
      </w:r>
    </w:p>
    <w:p w:rsidRPr="006A70CE" w:rsidR="006A70CE" w:rsidP="006A70CE" w:rsidRDefault="006A70CE" w14:paraId="5EDC3269" w14:textId="77777777">
      <w:pPr>
        <w:pStyle w:val="DevConfigs"/>
        <w:rPr>
          <w:rStyle w:val="DevConfigGray"/>
        </w:rPr>
      </w:pPr>
      <w:r w:rsidRPr="006A70CE">
        <w:rPr>
          <w:rStyle w:val="DevConfigGray"/>
        </w:rPr>
        <w:t xml:space="preserve"> ip ospf 123 area 1</w:t>
      </w:r>
    </w:p>
    <w:p w:rsidRPr="006A70CE" w:rsidR="006A70CE" w:rsidP="006A70CE" w:rsidRDefault="006A70CE" w14:paraId="4086D0B1" w14:textId="77777777">
      <w:pPr>
        <w:pStyle w:val="DevConfigs"/>
        <w:rPr>
          <w:rStyle w:val="DevConfigGray"/>
        </w:rPr>
      </w:pPr>
      <w:r w:rsidRPr="006A70CE">
        <w:rPr>
          <w:rStyle w:val="DevConfigGray"/>
        </w:rPr>
        <w:t xml:space="preserve"> negotiation auto</w:t>
      </w:r>
    </w:p>
    <w:p w:rsidRPr="006A70CE" w:rsidR="006A70CE" w:rsidP="006A70CE" w:rsidRDefault="006A70CE" w14:paraId="0F00FB62" w14:textId="77777777">
      <w:pPr>
        <w:pStyle w:val="DevConfigs"/>
        <w:rPr>
          <w:rStyle w:val="DevConfigGray"/>
        </w:rPr>
      </w:pPr>
      <w:r w:rsidRPr="006A70CE">
        <w:rPr>
          <w:rStyle w:val="DevConfigGray"/>
        </w:rPr>
        <w:t>interface GigabitEthernet0/0/2</w:t>
      </w:r>
    </w:p>
    <w:p w:rsidRPr="006A70CE" w:rsidR="006A70CE" w:rsidP="006A70CE" w:rsidRDefault="006A70CE" w14:paraId="33B8935A" w14:textId="77777777">
      <w:pPr>
        <w:pStyle w:val="DevConfigs"/>
        <w:rPr>
          <w:rStyle w:val="DevConfigGray"/>
        </w:rPr>
      </w:pPr>
      <w:r w:rsidRPr="006A70CE">
        <w:rPr>
          <w:rStyle w:val="DevConfigGray"/>
        </w:rPr>
        <w:t xml:space="preserve"> no ip address</w:t>
      </w:r>
    </w:p>
    <w:p w:rsidRPr="006A70CE" w:rsidR="006A70CE" w:rsidP="006A70CE" w:rsidRDefault="006A70CE" w14:paraId="4AF9B8BD" w14:textId="77777777">
      <w:pPr>
        <w:pStyle w:val="DevConfigs"/>
        <w:rPr>
          <w:rStyle w:val="DevConfigGray"/>
        </w:rPr>
      </w:pPr>
      <w:r w:rsidRPr="006A70CE">
        <w:rPr>
          <w:rStyle w:val="DevConfigGray"/>
        </w:rPr>
        <w:t xml:space="preserve"> negotiation auto</w:t>
      </w:r>
    </w:p>
    <w:p w:rsidRPr="006A70CE" w:rsidR="006A70CE" w:rsidP="006A70CE" w:rsidRDefault="006A70CE" w14:paraId="69310AB7" w14:textId="77777777">
      <w:pPr>
        <w:pStyle w:val="DevConfigs"/>
        <w:rPr>
          <w:rStyle w:val="DevConfigGray"/>
        </w:rPr>
      </w:pPr>
      <w:r w:rsidRPr="006A70CE">
        <w:rPr>
          <w:rStyle w:val="DevConfigGray"/>
        </w:rPr>
        <w:t>interface Serial0/1/0</w:t>
      </w:r>
    </w:p>
    <w:p w:rsidRPr="006A70CE" w:rsidR="006A70CE" w:rsidP="006A70CE" w:rsidRDefault="006A70CE" w14:paraId="19750971" w14:textId="77777777">
      <w:pPr>
        <w:pStyle w:val="DevConfigs"/>
        <w:rPr>
          <w:rStyle w:val="DevConfigGray"/>
        </w:rPr>
      </w:pPr>
      <w:r w:rsidRPr="006A70CE">
        <w:rPr>
          <w:rStyle w:val="DevConfigGray"/>
        </w:rPr>
        <w:t xml:space="preserve"> no ip address</w:t>
      </w:r>
    </w:p>
    <w:p w:rsidRPr="006A70CE" w:rsidR="006A70CE" w:rsidP="006A70CE" w:rsidRDefault="006A70CE" w14:paraId="39F7EA4D" w14:textId="77777777">
      <w:pPr>
        <w:pStyle w:val="DevConfigs"/>
        <w:rPr>
          <w:rStyle w:val="DevConfigGray"/>
        </w:rPr>
      </w:pPr>
      <w:r w:rsidRPr="006A70CE">
        <w:rPr>
          <w:rStyle w:val="DevConfigGray"/>
        </w:rPr>
        <w:t>interface Serial0/1/1</w:t>
      </w:r>
    </w:p>
    <w:p w:rsidRPr="006A70CE" w:rsidR="006A70CE" w:rsidP="006A70CE" w:rsidRDefault="006A70CE" w14:paraId="76E452ED" w14:textId="77777777">
      <w:pPr>
        <w:pStyle w:val="DevConfigs"/>
        <w:rPr>
          <w:rStyle w:val="DevConfigGray"/>
        </w:rPr>
      </w:pPr>
      <w:r w:rsidRPr="006A70CE">
        <w:rPr>
          <w:rStyle w:val="DevConfigGray"/>
        </w:rPr>
        <w:t xml:space="preserve"> no ip address</w:t>
      </w:r>
    </w:p>
    <w:p w:rsidRPr="006A70CE" w:rsidR="006A70CE" w:rsidP="006A70CE" w:rsidRDefault="006A70CE" w14:paraId="304E4ED3" w14:textId="77777777">
      <w:pPr>
        <w:pStyle w:val="DevConfigs"/>
        <w:rPr>
          <w:rStyle w:val="DevConfigGray"/>
        </w:rPr>
      </w:pPr>
      <w:r w:rsidRPr="006A70CE">
        <w:rPr>
          <w:rStyle w:val="DevConfigGray"/>
        </w:rPr>
        <w:t>interface GigabitEthernet0</w:t>
      </w:r>
    </w:p>
    <w:p w:rsidRPr="006A70CE" w:rsidR="006A70CE" w:rsidP="006A70CE" w:rsidRDefault="006A70CE" w14:paraId="4732D0E4" w14:textId="77777777">
      <w:pPr>
        <w:pStyle w:val="DevConfigs"/>
        <w:rPr>
          <w:rStyle w:val="DevConfigGray"/>
        </w:rPr>
      </w:pPr>
      <w:r w:rsidRPr="006A70CE">
        <w:rPr>
          <w:rStyle w:val="DevConfigGray"/>
        </w:rPr>
        <w:t xml:space="preserve"> </w:t>
      </w:r>
      <w:proofErr w:type="spellStart"/>
      <w:r w:rsidRPr="006A70CE">
        <w:rPr>
          <w:rStyle w:val="DevConfigGray"/>
        </w:rPr>
        <w:t>vrf</w:t>
      </w:r>
      <w:proofErr w:type="spellEnd"/>
      <w:r w:rsidRPr="006A70CE">
        <w:rPr>
          <w:rStyle w:val="DevConfigGray"/>
        </w:rPr>
        <w:t xml:space="preserve"> forwarding </w:t>
      </w:r>
      <w:proofErr w:type="spellStart"/>
      <w:r w:rsidRPr="006A70CE">
        <w:rPr>
          <w:rStyle w:val="DevConfigGray"/>
        </w:rPr>
        <w:t>Mgmt-intf</w:t>
      </w:r>
      <w:proofErr w:type="spellEnd"/>
    </w:p>
    <w:p w:rsidRPr="006A70CE" w:rsidR="006A70CE" w:rsidP="006A70CE" w:rsidRDefault="006A70CE" w14:paraId="03848550" w14:textId="77777777">
      <w:pPr>
        <w:pStyle w:val="DevConfigs"/>
        <w:rPr>
          <w:rStyle w:val="DevConfigGray"/>
        </w:rPr>
      </w:pPr>
      <w:r w:rsidRPr="006A70CE">
        <w:rPr>
          <w:rStyle w:val="DevConfigGray"/>
        </w:rPr>
        <w:t xml:space="preserve"> no ip address</w:t>
      </w:r>
    </w:p>
    <w:p w:rsidRPr="006A70CE" w:rsidR="006A70CE" w:rsidP="006A70CE" w:rsidRDefault="006A70CE" w14:paraId="0DFAF04F" w14:textId="77777777">
      <w:pPr>
        <w:pStyle w:val="DevConfigs"/>
        <w:rPr>
          <w:rStyle w:val="DevConfigGray"/>
        </w:rPr>
      </w:pPr>
      <w:r w:rsidRPr="006A70CE">
        <w:rPr>
          <w:rStyle w:val="DevConfigGray"/>
        </w:rPr>
        <w:t xml:space="preserve"> negotiation auto</w:t>
      </w:r>
    </w:p>
    <w:p w:rsidRPr="006A70CE" w:rsidR="006A70CE" w:rsidP="006A70CE" w:rsidRDefault="006A70CE" w14:paraId="6EE1BA8C" w14:textId="77777777">
      <w:pPr>
        <w:pStyle w:val="DevConfigs"/>
        <w:rPr>
          <w:rStyle w:val="DevConfigGray"/>
        </w:rPr>
      </w:pPr>
      <w:r w:rsidRPr="006A70CE">
        <w:rPr>
          <w:rStyle w:val="DevConfigGray"/>
        </w:rPr>
        <w:t>router ospf 123</w:t>
      </w:r>
    </w:p>
    <w:p w:rsidRPr="006A70CE" w:rsidR="006A70CE" w:rsidP="006A70CE" w:rsidRDefault="006A70CE" w14:paraId="64BE815F" w14:textId="77777777">
      <w:pPr>
        <w:pStyle w:val="DevConfigs"/>
        <w:rPr>
          <w:rStyle w:val="DevConfigGray"/>
        </w:rPr>
      </w:pPr>
      <w:r w:rsidRPr="006A70CE">
        <w:rPr>
          <w:rStyle w:val="DevConfigGray"/>
        </w:rPr>
        <w:t xml:space="preserve"> router-id 1.1.1.1</w:t>
      </w:r>
    </w:p>
    <w:p w:rsidRPr="006A70CE" w:rsidR="006A70CE" w:rsidP="006A70CE" w:rsidRDefault="006A70CE" w14:paraId="7B7604BB" w14:textId="77777777">
      <w:pPr>
        <w:pStyle w:val="DevConfigs"/>
        <w:rPr>
          <w:rStyle w:val="DevConfigGray"/>
        </w:rPr>
      </w:pPr>
      <w:r w:rsidRPr="006A70CE">
        <w:rPr>
          <w:rStyle w:val="DevConfigGray"/>
        </w:rPr>
        <w:t xml:space="preserve">ip forward-protocol </w:t>
      </w:r>
      <w:proofErr w:type="spellStart"/>
      <w:r w:rsidRPr="006A70CE">
        <w:rPr>
          <w:rStyle w:val="DevConfigGray"/>
        </w:rPr>
        <w:t>nd</w:t>
      </w:r>
      <w:proofErr w:type="spellEnd"/>
    </w:p>
    <w:p w:rsidRPr="006A70CE" w:rsidR="006A70CE" w:rsidP="006A70CE" w:rsidRDefault="006A70CE" w14:paraId="79A0775C" w14:textId="77777777">
      <w:pPr>
        <w:pStyle w:val="DevConfigs"/>
        <w:rPr>
          <w:rStyle w:val="DevConfigGray"/>
        </w:rPr>
      </w:pPr>
      <w:r w:rsidRPr="006A70CE">
        <w:rPr>
          <w:rStyle w:val="DevConfigGray"/>
        </w:rPr>
        <w:t xml:space="preserve">ip </w:t>
      </w:r>
      <w:proofErr w:type="spellStart"/>
      <w:r w:rsidRPr="006A70CE">
        <w:rPr>
          <w:rStyle w:val="DevConfigGray"/>
        </w:rPr>
        <w:t>tftp</w:t>
      </w:r>
      <w:proofErr w:type="spellEnd"/>
      <w:r w:rsidRPr="006A70CE">
        <w:rPr>
          <w:rStyle w:val="DevConfigGray"/>
        </w:rPr>
        <w:t xml:space="preserve"> source-interface GigabitEthernet0</w:t>
      </w:r>
    </w:p>
    <w:p w:rsidRPr="006A70CE" w:rsidR="006A70CE" w:rsidP="006A70CE" w:rsidRDefault="006A70CE" w14:paraId="1C100753" w14:textId="77777777">
      <w:pPr>
        <w:pStyle w:val="DevConfigs"/>
        <w:rPr>
          <w:rStyle w:val="DevConfigGray"/>
        </w:rPr>
      </w:pPr>
      <w:r w:rsidRPr="006A70CE">
        <w:rPr>
          <w:rStyle w:val="DevConfigGray"/>
        </w:rPr>
        <w:t>ip http server</w:t>
      </w:r>
    </w:p>
    <w:p w:rsidRPr="006A70CE" w:rsidR="006A70CE" w:rsidP="006A70CE" w:rsidRDefault="006A70CE" w14:paraId="2DF5BB38" w14:textId="77777777">
      <w:pPr>
        <w:pStyle w:val="DevConfigs"/>
        <w:rPr>
          <w:rStyle w:val="DevConfigGray"/>
        </w:rPr>
      </w:pPr>
      <w:r w:rsidRPr="006A70CE">
        <w:rPr>
          <w:rStyle w:val="DevConfigGray"/>
        </w:rPr>
        <w:t>ip http authentication local</w:t>
      </w:r>
    </w:p>
    <w:p w:rsidRPr="006A70CE" w:rsidR="006A70CE" w:rsidP="006A70CE" w:rsidRDefault="006A70CE" w14:paraId="471C126F" w14:textId="77777777">
      <w:pPr>
        <w:pStyle w:val="DevConfigs"/>
        <w:rPr>
          <w:rStyle w:val="DevConfigGray"/>
        </w:rPr>
      </w:pPr>
      <w:r w:rsidRPr="006A70CE">
        <w:rPr>
          <w:rStyle w:val="DevConfigGray"/>
        </w:rPr>
        <w:t>ip http secure-server</w:t>
      </w:r>
    </w:p>
    <w:p w:rsidRPr="006A70CE" w:rsidR="006A70CE" w:rsidP="006A70CE" w:rsidRDefault="006A70CE" w14:paraId="1AFC03EB" w14:textId="77777777">
      <w:pPr>
        <w:pStyle w:val="DevConfigs"/>
        <w:rPr>
          <w:rStyle w:val="DevConfigGray"/>
        </w:rPr>
      </w:pPr>
      <w:r w:rsidRPr="006A70CE">
        <w:rPr>
          <w:rStyle w:val="DevConfigGray"/>
        </w:rPr>
        <w:t>ip ssh bulk-mode 131072</w:t>
      </w:r>
    </w:p>
    <w:p w:rsidRPr="006A70CE" w:rsidR="006A70CE" w:rsidP="006A70CE" w:rsidRDefault="006A70CE" w14:paraId="512F0ECF" w14:textId="77777777">
      <w:pPr>
        <w:pStyle w:val="DevConfigs"/>
        <w:rPr>
          <w:rStyle w:val="DevConfigGray"/>
        </w:rPr>
      </w:pPr>
      <w:r w:rsidRPr="006A70CE">
        <w:rPr>
          <w:rStyle w:val="DevConfigGray"/>
        </w:rPr>
        <w:lastRenderedPageBreak/>
        <w:t>control-plane</w:t>
      </w:r>
    </w:p>
    <w:p w:rsidRPr="006A70CE" w:rsidR="006A70CE" w:rsidP="006A70CE" w:rsidRDefault="006A70CE" w14:paraId="1557FD22" w14:textId="77777777">
      <w:pPr>
        <w:pStyle w:val="DevConfigs"/>
        <w:rPr>
          <w:rStyle w:val="DevConfigGray"/>
        </w:rPr>
      </w:pPr>
      <w:r w:rsidRPr="006A70CE">
        <w:rPr>
          <w:rStyle w:val="DevConfigGray"/>
        </w:rPr>
        <w:t>line con 0</w:t>
      </w:r>
    </w:p>
    <w:p w:rsidRPr="006A70CE" w:rsidR="006A70CE" w:rsidP="006A70CE" w:rsidRDefault="006A70CE" w14:paraId="6B96C456" w14:textId="77777777">
      <w:pPr>
        <w:pStyle w:val="DevConfigs"/>
        <w:rPr>
          <w:rStyle w:val="DevConfigGray"/>
        </w:rPr>
      </w:pPr>
      <w:r w:rsidRPr="006A70CE">
        <w:rPr>
          <w:rStyle w:val="DevConfigGray"/>
        </w:rPr>
        <w:t xml:space="preserve"> exec-timeout 0 0</w:t>
      </w:r>
    </w:p>
    <w:p w:rsidRPr="006A70CE" w:rsidR="006A70CE" w:rsidP="006A70CE" w:rsidRDefault="006A70CE" w14:paraId="11F6FFEC" w14:textId="77777777">
      <w:pPr>
        <w:pStyle w:val="DevConfigs"/>
        <w:rPr>
          <w:rStyle w:val="DevConfigGray"/>
        </w:rPr>
      </w:pPr>
      <w:r w:rsidRPr="006A70CE">
        <w:rPr>
          <w:rStyle w:val="DevConfigGray"/>
        </w:rPr>
        <w:t xml:space="preserve"> logging synchronous</w:t>
      </w:r>
    </w:p>
    <w:p w:rsidRPr="006A70CE" w:rsidR="006A70CE" w:rsidP="006A70CE" w:rsidRDefault="006A70CE" w14:paraId="4BC4AAC5" w14:textId="77777777">
      <w:pPr>
        <w:pStyle w:val="DevConfigs"/>
        <w:rPr>
          <w:rStyle w:val="DevConfigGray"/>
        </w:rPr>
      </w:pPr>
      <w:r w:rsidRPr="006A70CE">
        <w:rPr>
          <w:rStyle w:val="DevConfigGray"/>
        </w:rPr>
        <w:t xml:space="preserve"> </w:t>
      </w:r>
      <w:proofErr w:type="spellStart"/>
      <w:r w:rsidRPr="006A70CE">
        <w:rPr>
          <w:rStyle w:val="DevConfigGray"/>
        </w:rPr>
        <w:t>stopbits</w:t>
      </w:r>
      <w:proofErr w:type="spellEnd"/>
      <w:r w:rsidRPr="006A70CE">
        <w:rPr>
          <w:rStyle w:val="DevConfigGray"/>
        </w:rPr>
        <w:t xml:space="preserve"> 1</w:t>
      </w:r>
    </w:p>
    <w:p w:rsidRPr="006A70CE" w:rsidR="006A70CE" w:rsidP="006A70CE" w:rsidRDefault="006A70CE" w14:paraId="52D81D95" w14:textId="77777777">
      <w:pPr>
        <w:pStyle w:val="DevConfigs"/>
        <w:rPr>
          <w:rStyle w:val="DevConfigGray"/>
        </w:rPr>
      </w:pPr>
      <w:r w:rsidRPr="006A70CE">
        <w:rPr>
          <w:rStyle w:val="DevConfigGray"/>
        </w:rPr>
        <w:t>line aux 0</w:t>
      </w:r>
    </w:p>
    <w:p w:rsidRPr="006A70CE" w:rsidR="006A70CE" w:rsidP="006A70CE" w:rsidRDefault="006A70CE" w14:paraId="47F3CB0C" w14:textId="77777777">
      <w:pPr>
        <w:pStyle w:val="DevConfigs"/>
        <w:rPr>
          <w:rStyle w:val="DevConfigGray"/>
        </w:rPr>
      </w:pPr>
      <w:r w:rsidRPr="006A70CE">
        <w:rPr>
          <w:rStyle w:val="DevConfigGray"/>
        </w:rPr>
        <w:t xml:space="preserve">line </w:t>
      </w:r>
      <w:proofErr w:type="spellStart"/>
      <w:r w:rsidRPr="006A70CE">
        <w:rPr>
          <w:rStyle w:val="DevConfigGray"/>
        </w:rPr>
        <w:t>vty</w:t>
      </w:r>
      <w:proofErr w:type="spellEnd"/>
      <w:r w:rsidRPr="006A70CE">
        <w:rPr>
          <w:rStyle w:val="DevConfigGray"/>
        </w:rPr>
        <w:t xml:space="preserve"> 0 4</w:t>
      </w:r>
    </w:p>
    <w:p w:rsidRPr="006A70CE" w:rsidR="006A70CE" w:rsidP="006A70CE" w:rsidRDefault="006A70CE" w14:paraId="6EC1771B" w14:textId="77777777">
      <w:pPr>
        <w:pStyle w:val="DevConfigs"/>
        <w:rPr>
          <w:rStyle w:val="DevConfigGray"/>
        </w:rPr>
      </w:pPr>
      <w:r w:rsidRPr="006A70CE">
        <w:rPr>
          <w:rStyle w:val="DevConfigGray"/>
        </w:rPr>
        <w:t xml:space="preserve"> login</w:t>
      </w:r>
    </w:p>
    <w:p w:rsidRPr="006A70CE" w:rsidR="006A70CE" w:rsidP="006A70CE" w:rsidRDefault="006A70CE" w14:paraId="0F03284B" w14:textId="77777777">
      <w:pPr>
        <w:pStyle w:val="DevConfigs"/>
        <w:rPr>
          <w:rStyle w:val="DevConfigGray"/>
        </w:rPr>
      </w:pPr>
      <w:r w:rsidRPr="006A70CE">
        <w:rPr>
          <w:rStyle w:val="DevConfigGray"/>
        </w:rPr>
        <w:t xml:space="preserve"> transport input ssh</w:t>
      </w:r>
    </w:p>
    <w:p w:rsidRPr="006A70CE" w:rsidR="006A70CE" w:rsidP="006A70CE" w:rsidRDefault="006A70CE" w14:paraId="072D84DD" w14:textId="77777777">
      <w:pPr>
        <w:pStyle w:val="DevConfigs"/>
        <w:rPr>
          <w:rStyle w:val="DevConfigGray"/>
        </w:rPr>
      </w:pPr>
      <w:r w:rsidRPr="006A70CE">
        <w:rPr>
          <w:rStyle w:val="DevConfigGray"/>
        </w:rPr>
        <w:t xml:space="preserve">line </w:t>
      </w:r>
      <w:proofErr w:type="spellStart"/>
      <w:r w:rsidRPr="006A70CE">
        <w:rPr>
          <w:rStyle w:val="DevConfigGray"/>
        </w:rPr>
        <w:t>vty</w:t>
      </w:r>
      <w:proofErr w:type="spellEnd"/>
      <w:r w:rsidRPr="006A70CE">
        <w:rPr>
          <w:rStyle w:val="DevConfigGray"/>
        </w:rPr>
        <w:t xml:space="preserve"> 5 14</w:t>
      </w:r>
    </w:p>
    <w:p w:rsidRPr="006A70CE" w:rsidR="006A70CE" w:rsidP="006A70CE" w:rsidRDefault="006A70CE" w14:paraId="784ECDED" w14:textId="77777777">
      <w:pPr>
        <w:pStyle w:val="DevConfigs"/>
        <w:rPr>
          <w:rStyle w:val="DevConfigGray"/>
        </w:rPr>
      </w:pPr>
      <w:r w:rsidRPr="006A70CE">
        <w:rPr>
          <w:rStyle w:val="DevConfigGray"/>
        </w:rPr>
        <w:t xml:space="preserve"> login</w:t>
      </w:r>
    </w:p>
    <w:p w:rsidRPr="001D135A" w:rsidR="001D135A" w:rsidP="006A70CE" w:rsidRDefault="006A70CE" w14:paraId="4F2BCEA2" w14:textId="023EED6B">
      <w:pPr>
        <w:pStyle w:val="DevConfigs"/>
        <w:rPr>
          <w:rStyle w:val="DevConfigGray"/>
        </w:rPr>
      </w:pPr>
      <w:r w:rsidRPr="006A70CE">
        <w:rPr>
          <w:rStyle w:val="DevConfigGray"/>
        </w:rPr>
        <w:t xml:space="preserve"> transport input </w:t>
      </w:r>
      <w:proofErr w:type="spellStart"/>
      <w:r w:rsidRPr="006A70CE">
        <w:rPr>
          <w:rStyle w:val="DevConfigGray"/>
        </w:rPr>
        <w:t>ssh</w:t>
      </w:r>
      <w:r w:rsidRPr="001D135A" w:rsidR="001D135A">
        <w:rPr>
          <w:rStyle w:val="DevConfigGray"/>
        </w:rPr>
        <w:t>end</w:t>
      </w:r>
      <w:proofErr w:type="spellEnd"/>
    </w:p>
    <w:p w:rsidRPr="001D135A" w:rsidR="001D135A" w:rsidP="001D135A" w:rsidRDefault="001D135A" w14:paraId="5EA30740" w14:textId="77777777">
      <w:pPr>
        <w:pStyle w:val="DevConfigs"/>
        <w:rPr>
          <w:rStyle w:val="DevConfigGray"/>
        </w:rPr>
      </w:pPr>
    </w:p>
    <w:p w:rsidRPr="00E05ABD" w:rsidR="00A343F8" w:rsidP="001D135A" w:rsidRDefault="00A343F8" w14:paraId="79EB432C" w14:textId="741AD8BF">
      <w:pPr>
        <w:pStyle w:val="DevConfigs"/>
        <w:rPr>
          <w:rStyle w:val="DevConfigGray"/>
        </w:rPr>
      </w:pPr>
    </w:p>
    <w:p w:rsidRPr="00E05ABD" w:rsidR="00A343F8" w:rsidP="00E05ABD" w:rsidRDefault="00A343F8" w14:paraId="32EFF31A" w14:textId="72F89275">
      <w:pPr>
        <w:pStyle w:val="Heading1"/>
        <w:rPr>
          <w:rStyle w:val="LabSectionGray"/>
        </w:rPr>
      </w:pPr>
      <w:r w:rsidRPr="00E05ABD">
        <w:rPr>
          <w:rStyle w:val="LabSectionGray"/>
        </w:rPr>
        <w:t>Switch D1</w:t>
      </w:r>
    </w:p>
    <w:p w:rsidRPr="00E05ABD" w:rsidR="00A343F8" w:rsidP="00E05ABD" w:rsidRDefault="00A343F8" w14:paraId="5B09B615" w14:textId="3687432D">
      <w:pPr>
        <w:pStyle w:val="DevConfigs"/>
        <w:rPr>
          <w:rStyle w:val="DevConfigGray"/>
        </w:rPr>
      </w:pPr>
      <w:r w:rsidRPr="00E05ABD">
        <w:rPr>
          <w:rStyle w:val="DevConfigGray"/>
        </w:rPr>
        <w:t>D1#</w:t>
      </w:r>
      <w:r w:rsidR="00E05ABD">
        <w:rPr>
          <w:rStyle w:val="DevConfigGray"/>
        </w:rPr>
        <w:t xml:space="preserve"> </w:t>
      </w:r>
      <w:r w:rsidRPr="00E05ABD">
        <w:rPr>
          <w:rStyle w:val="DevConfigGray"/>
          <w:b/>
          <w:bCs/>
        </w:rPr>
        <w:t>show run</w:t>
      </w:r>
      <w:r w:rsidR="00DA6091">
        <w:rPr>
          <w:rStyle w:val="DevConfigGray"/>
          <w:b/>
          <w:bCs/>
        </w:rPr>
        <w:t xml:space="preserve"> brief</w:t>
      </w:r>
    </w:p>
    <w:p w:rsidRPr="006A70CE" w:rsidR="006A70CE" w:rsidP="006A70CE" w:rsidRDefault="006A70CE" w14:paraId="6D373F91" w14:textId="77777777">
      <w:pPr>
        <w:pStyle w:val="DevConfigs"/>
        <w:rPr>
          <w:rStyle w:val="DevConfigGray"/>
        </w:rPr>
      </w:pPr>
      <w:r w:rsidRPr="006A70CE">
        <w:rPr>
          <w:rStyle w:val="DevConfigGray"/>
        </w:rPr>
        <w:t>Building configuration...</w:t>
      </w:r>
    </w:p>
    <w:p w:rsidRPr="006A70CE" w:rsidR="006A70CE" w:rsidP="006A70CE" w:rsidRDefault="006A70CE" w14:paraId="7B8E81C7" w14:textId="77777777">
      <w:pPr>
        <w:pStyle w:val="DevConfigs"/>
        <w:rPr>
          <w:rStyle w:val="DevConfigGray"/>
        </w:rPr>
      </w:pPr>
    </w:p>
    <w:p w:rsidRPr="006A70CE" w:rsidR="006A70CE" w:rsidP="006A70CE" w:rsidRDefault="006A70CE" w14:paraId="2515A2E9" w14:textId="77777777">
      <w:pPr>
        <w:pStyle w:val="DevConfigs"/>
        <w:rPr>
          <w:rStyle w:val="DevConfigGray"/>
        </w:rPr>
      </w:pPr>
      <w:r w:rsidRPr="006A70CE">
        <w:rPr>
          <w:rStyle w:val="DevConfigGray"/>
        </w:rPr>
        <w:t>Current configuration : 5870 bytes</w:t>
      </w:r>
    </w:p>
    <w:p w:rsidRPr="006A70CE" w:rsidR="006A70CE" w:rsidP="006A70CE" w:rsidRDefault="006A70CE" w14:paraId="4A17829C" w14:textId="77777777">
      <w:pPr>
        <w:pStyle w:val="DevConfigs"/>
        <w:rPr>
          <w:rStyle w:val="DevConfigGray"/>
        </w:rPr>
      </w:pPr>
      <w:r w:rsidRPr="006A70CE">
        <w:rPr>
          <w:rStyle w:val="DevConfigGray"/>
        </w:rPr>
        <w:t>version 17.12</w:t>
      </w:r>
    </w:p>
    <w:p w:rsidRPr="006A70CE" w:rsidR="006A70CE" w:rsidP="006A70CE" w:rsidRDefault="006A70CE" w14:paraId="02FA7CD5" w14:textId="77777777">
      <w:pPr>
        <w:pStyle w:val="DevConfigs"/>
        <w:rPr>
          <w:rStyle w:val="DevConfigGray"/>
        </w:rPr>
      </w:pPr>
      <w:r w:rsidRPr="006A70CE">
        <w:rPr>
          <w:rStyle w:val="DevConfigGray"/>
        </w:rPr>
        <w:t>service timestamps debug datetime msec</w:t>
      </w:r>
    </w:p>
    <w:p w:rsidRPr="006A70CE" w:rsidR="006A70CE" w:rsidP="006A70CE" w:rsidRDefault="006A70CE" w14:paraId="5E93A8E8" w14:textId="77777777">
      <w:pPr>
        <w:pStyle w:val="DevConfigs"/>
        <w:rPr>
          <w:rStyle w:val="DevConfigGray"/>
        </w:rPr>
      </w:pPr>
      <w:r w:rsidRPr="006A70CE">
        <w:rPr>
          <w:rStyle w:val="DevConfigGray"/>
        </w:rPr>
        <w:t>service timestamps log datetime msec</w:t>
      </w:r>
    </w:p>
    <w:p w:rsidRPr="006A70CE" w:rsidR="006A70CE" w:rsidP="006A70CE" w:rsidRDefault="006A70CE" w14:paraId="61C3A898" w14:textId="77777777">
      <w:pPr>
        <w:pStyle w:val="DevConfigs"/>
        <w:rPr>
          <w:rStyle w:val="DevConfigGray"/>
        </w:rPr>
      </w:pPr>
      <w:r w:rsidRPr="006A70CE">
        <w:rPr>
          <w:rStyle w:val="DevConfigGray"/>
        </w:rPr>
        <w:t>platform punt-keepalive disable-kernel-core</w:t>
      </w:r>
    </w:p>
    <w:p w:rsidRPr="006A70CE" w:rsidR="006A70CE" w:rsidP="006A70CE" w:rsidRDefault="006A70CE" w14:paraId="2A27B7AC" w14:textId="77777777">
      <w:pPr>
        <w:pStyle w:val="DevConfigs"/>
        <w:rPr>
          <w:rStyle w:val="DevConfigGray"/>
        </w:rPr>
      </w:pPr>
      <w:r w:rsidRPr="006A70CE">
        <w:rPr>
          <w:rStyle w:val="DevConfigGray"/>
        </w:rPr>
        <w:t>hostname D1</w:t>
      </w:r>
    </w:p>
    <w:p w:rsidRPr="006A70CE" w:rsidR="006A70CE" w:rsidP="006A70CE" w:rsidRDefault="006A70CE" w14:paraId="50BDFCE7" w14:textId="77777777">
      <w:pPr>
        <w:pStyle w:val="DevConfigs"/>
        <w:rPr>
          <w:rStyle w:val="DevConfigGray"/>
        </w:rPr>
      </w:pPr>
      <w:proofErr w:type="spellStart"/>
      <w:r w:rsidRPr="006A70CE">
        <w:rPr>
          <w:rStyle w:val="DevConfigGray"/>
        </w:rPr>
        <w:t>vrf</w:t>
      </w:r>
      <w:proofErr w:type="spellEnd"/>
      <w:r w:rsidRPr="006A70CE">
        <w:rPr>
          <w:rStyle w:val="DevConfigGray"/>
        </w:rPr>
        <w:t xml:space="preserve"> definition </w:t>
      </w:r>
      <w:proofErr w:type="spellStart"/>
      <w:r w:rsidRPr="006A70CE">
        <w:rPr>
          <w:rStyle w:val="DevConfigGray"/>
        </w:rPr>
        <w:t>Mgmt-vrf</w:t>
      </w:r>
      <w:proofErr w:type="spellEnd"/>
    </w:p>
    <w:p w:rsidRPr="006A70CE" w:rsidR="006A70CE" w:rsidP="006A70CE" w:rsidRDefault="006A70CE" w14:paraId="239C0555" w14:textId="77777777">
      <w:pPr>
        <w:pStyle w:val="DevConfigs"/>
        <w:rPr>
          <w:rStyle w:val="DevConfigGray"/>
        </w:rPr>
      </w:pPr>
      <w:r w:rsidRPr="006A70CE">
        <w:rPr>
          <w:rStyle w:val="DevConfigGray"/>
        </w:rPr>
        <w:t xml:space="preserve"> address-family ipv4</w:t>
      </w:r>
    </w:p>
    <w:p w:rsidRPr="006A70CE" w:rsidR="006A70CE" w:rsidP="006A70CE" w:rsidRDefault="006A70CE" w14:paraId="3385586F" w14:textId="77777777">
      <w:pPr>
        <w:pStyle w:val="DevConfigs"/>
        <w:rPr>
          <w:rStyle w:val="DevConfigGray"/>
        </w:rPr>
      </w:pPr>
      <w:r w:rsidRPr="006A70CE">
        <w:rPr>
          <w:rStyle w:val="DevConfigGray"/>
        </w:rPr>
        <w:t xml:space="preserve"> exit-address-family</w:t>
      </w:r>
    </w:p>
    <w:p w:rsidRPr="006A70CE" w:rsidR="006A70CE" w:rsidP="006A70CE" w:rsidRDefault="006A70CE" w14:paraId="1D9E69E7" w14:textId="77777777">
      <w:pPr>
        <w:pStyle w:val="DevConfigs"/>
        <w:rPr>
          <w:rStyle w:val="DevConfigGray"/>
        </w:rPr>
      </w:pPr>
      <w:r w:rsidRPr="006A70CE">
        <w:rPr>
          <w:rStyle w:val="DevConfigGray"/>
        </w:rPr>
        <w:t xml:space="preserve"> address-family ipv6</w:t>
      </w:r>
    </w:p>
    <w:p w:rsidRPr="006A70CE" w:rsidR="006A70CE" w:rsidP="006A70CE" w:rsidRDefault="006A70CE" w14:paraId="615172A5" w14:textId="77777777">
      <w:pPr>
        <w:pStyle w:val="DevConfigs"/>
        <w:rPr>
          <w:rStyle w:val="DevConfigGray"/>
        </w:rPr>
      </w:pPr>
      <w:r w:rsidRPr="006A70CE">
        <w:rPr>
          <w:rStyle w:val="DevConfigGray"/>
        </w:rPr>
        <w:t xml:space="preserve"> exit-address-family</w:t>
      </w:r>
    </w:p>
    <w:p w:rsidRPr="006A70CE" w:rsidR="006A70CE" w:rsidP="006A70CE" w:rsidRDefault="006A70CE" w14:paraId="0CA818D5" w14:textId="77777777">
      <w:pPr>
        <w:pStyle w:val="DevConfigs"/>
        <w:rPr>
          <w:rStyle w:val="DevConfigGray"/>
        </w:rPr>
      </w:pPr>
      <w:r w:rsidRPr="006A70CE">
        <w:rPr>
          <w:rStyle w:val="DevConfigGray"/>
        </w:rPr>
        <w:t xml:space="preserve">no </w:t>
      </w:r>
      <w:proofErr w:type="spellStart"/>
      <w:r w:rsidRPr="006A70CE">
        <w:rPr>
          <w:rStyle w:val="DevConfigGray"/>
        </w:rPr>
        <w:t>aaa</w:t>
      </w:r>
      <w:proofErr w:type="spellEnd"/>
      <w:r w:rsidRPr="006A70CE">
        <w:rPr>
          <w:rStyle w:val="DevConfigGray"/>
        </w:rPr>
        <w:t xml:space="preserve"> new-model</w:t>
      </w:r>
    </w:p>
    <w:p w:rsidRPr="006A70CE" w:rsidR="006A70CE" w:rsidP="006A70CE" w:rsidRDefault="006A70CE" w14:paraId="27CD64A5" w14:textId="77777777">
      <w:pPr>
        <w:pStyle w:val="DevConfigs"/>
        <w:rPr>
          <w:rStyle w:val="DevConfigGray"/>
        </w:rPr>
      </w:pPr>
      <w:r w:rsidRPr="006A70CE">
        <w:rPr>
          <w:rStyle w:val="DevConfigGray"/>
        </w:rPr>
        <w:t>switch 1 provision c9300l-24t-4g</w:t>
      </w:r>
    </w:p>
    <w:p w:rsidRPr="006A70CE" w:rsidR="006A70CE" w:rsidP="006A70CE" w:rsidRDefault="006A70CE" w14:paraId="0D9AC970" w14:textId="77777777">
      <w:pPr>
        <w:pStyle w:val="DevConfigs"/>
        <w:rPr>
          <w:rStyle w:val="DevConfigGray"/>
        </w:rPr>
      </w:pPr>
      <w:r w:rsidRPr="006A70CE">
        <w:rPr>
          <w:rStyle w:val="DevConfigGray"/>
        </w:rPr>
        <w:t>ip routing</w:t>
      </w:r>
    </w:p>
    <w:p w:rsidRPr="006A70CE" w:rsidR="006A70CE" w:rsidP="006A70CE" w:rsidRDefault="006A70CE" w14:paraId="062E89B5" w14:textId="77777777">
      <w:pPr>
        <w:pStyle w:val="DevConfigs"/>
        <w:rPr>
          <w:rStyle w:val="DevConfigGray"/>
        </w:rPr>
      </w:pPr>
      <w:r w:rsidRPr="006A70CE">
        <w:rPr>
          <w:rStyle w:val="DevConfigGray"/>
        </w:rPr>
        <w:t>no ip domain lookup</w:t>
      </w:r>
    </w:p>
    <w:p w:rsidRPr="006A70CE" w:rsidR="006A70CE" w:rsidP="006A70CE" w:rsidRDefault="006A70CE" w14:paraId="4265AB30" w14:textId="77777777">
      <w:pPr>
        <w:pStyle w:val="DevConfigs"/>
        <w:rPr>
          <w:rStyle w:val="DevConfigGray"/>
        </w:rPr>
      </w:pPr>
      <w:r w:rsidRPr="006A70CE">
        <w:rPr>
          <w:rStyle w:val="DevConfigGray"/>
        </w:rPr>
        <w:t>login on-success log</w:t>
      </w:r>
    </w:p>
    <w:p w:rsidRPr="006A70CE" w:rsidR="006A70CE" w:rsidP="006A70CE" w:rsidRDefault="006A70CE" w14:paraId="51652063" w14:textId="77777777">
      <w:pPr>
        <w:pStyle w:val="DevConfigs"/>
        <w:rPr>
          <w:rStyle w:val="DevConfigGray"/>
        </w:rPr>
      </w:pPr>
      <w:r w:rsidRPr="006A70CE">
        <w:rPr>
          <w:rStyle w:val="DevConfigGray"/>
        </w:rPr>
        <w:t xml:space="preserve">ipv6 </w:t>
      </w:r>
      <w:proofErr w:type="spellStart"/>
      <w:r w:rsidRPr="006A70CE">
        <w:rPr>
          <w:rStyle w:val="DevConfigGray"/>
        </w:rPr>
        <w:t>nd</w:t>
      </w:r>
      <w:proofErr w:type="spellEnd"/>
      <w:r w:rsidRPr="006A70CE">
        <w:rPr>
          <w:rStyle w:val="DevConfigGray"/>
        </w:rPr>
        <w:t xml:space="preserve"> cache expire refresh</w:t>
      </w:r>
    </w:p>
    <w:p w:rsidRPr="006A70CE" w:rsidR="006A70CE" w:rsidP="006A70CE" w:rsidRDefault="006A70CE" w14:paraId="2F98488A" w14:textId="77777777">
      <w:pPr>
        <w:pStyle w:val="DevConfigs"/>
        <w:rPr>
          <w:rStyle w:val="DevConfigGray"/>
        </w:rPr>
      </w:pPr>
      <w:r w:rsidRPr="006A70CE">
        <w:rPr>
          <w:rStyle w:val="DevConfigGray"/>
        </w:rPr>
        <w:t>ipv6 unicast-routing</w:t>
      </w:r>
    </w:p>
    <w:p w:rsidRPr="006A70CE" w:rsidR="006A70CE" w:rsidP="006A70CE" w:rsidRDefault="006A70CE" w14:paraId="0023900E" w14:textId="77777777">
      <w:pPr>
        <w:pStyle w:val="DevConfigs"/>
        <w:rPr>
          <w:rStyle w:val="DevConfigGray"/>
        </w:rPr>
      </w:pPr>
      <w:r w:rsidRPr="006A70CE">
        <w:rPr>
          <w:rStyle w:val="DevConfigGray"/>
        </w:rPr>
        <w:t>key chain OSPF_KEYS</w:t>
      </w:r>
    </w:p>
    <w:p w:rsidRPr="006A70CE" w:rsidR="006A70CE" w:rsidP="006A70CE" w:rsidRDefault="006A70CE" w14:paraId="6F5A2C38" w14:textId="77777777">
      <w:pPr>
        <w:pStyle w:val="DevConfigs"/>
        <w:rPr>
          <w:rStyle w:val="DevConfigGray"/>
        </w:rPr>
      </w:pPr>
      <w:r w:rsidRPr="006A70CE">
        <w:rPr>
          <w:rStyle w:val="DevConfigGray"/>
        </w:rPr>
        <w:t xml:space="preserve"> key 1</w:t>
      </w:r>
    </w:p>
    <w:p w:rsidRPr="006A70CE" w:rsidR="006A70CE" w:rsidP="006A70CE" w:rsidRDefault="006A70CE" w14:paraId="715F56F4" w14:textId="77777777">
      <w:pPr>
        <w:pStyle w:val="DevConfigs"/>
        <w:rPr>
          <w:rStyle w:val="DevConfigGray"/>
        </w:rPr>
      </w:pPr>
      <w:r w:rsidRPr="006A70CE">
        <w:rPr>
          <w:rStyle w:val="DevConfigGray"/>
        </w:rPr>
        <w:t xml:space="preserve">  key-string CRYPTOKEY</w:t>
      </w:r>
    </w:p>
    <w:p w:rsidRPr="006A70CE" w:rsidR="006A70CE" w:rsidP="006A70CE" w:rsidRDefault="006A70CE" w14:paraId="7197CB8B" w14:textId="77777777">
      <w:pPr>
        <w:pStyle w:val="DevConfigs"/>
        <w:rPr>
          <w:rStyle w:val="DevConfigGray"/>
        </w:rPr>
      </w:pPr>
      <w:r w:rsidRPr="006A70CE">
        <w:rPr>
          <w:rStyle w:val="DevConfigGray"/>
        </w:rPr>
        <w:t xml:space="preserve">  cryptographic-algorithm hmac-sha-256</w:t>
      </w:r>
    </w:p>
    <w:p w:rsidRPr="006A70CE" w:rsidR="006A70CE" w:rsidP="006A70CE" w:rsidRDefault="006A70CE" w14:paraId="67688BE7"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w:t>
      </w:r>
      <w:proofErr w:type="spellStart"/>
      <w:r w:rsidRPr="006A70CE">
        <w:rPr>
          <w:rStyle w:val="DevConfigGray"/>
        </w:rPr>
        <w:t>trustpoint</w:t>
      </w:r>
      <w:proofErr w:type="spellEnd"/>
      <w:r w:rsidRPr="006A70CE">
        <w:rPr>
          <w:rStyle w:val="DevConfigGray"/>
        </w:rPr>
        <w:t xml:space="preserve"> TP-self-signed-1929813547</w:t>
      </w:r>
    </w:p>
    <w:p w:rsidRPr="006A70CE" w:rsidR="006A70CE" w:rsidP="006A70CE" w:rsidRDefault="006A70CE" w14:paraId="30CC193A" w14:textId="77777777">
      <w:pPr>
        <w:pStyle w:val="DevConfigs"/>
        <w:rPr>
          <w:rStyle w:val="DevConfigGray"/>
        </w:rPr>
      </w:pPr>
      <w:r w:rsidRPr="006A70CE">
        <w:rPr>
          <w:rStyle w:val="DevConfigGray"/>
        </w:rPr>
        <w:t xml:space="preserve"> enrollment </w:t>
      </w:r>
      <w:proofErr w:type="spellStart"/>
      <w:r w:rsidRPr="006A70CE">
        <w:rPr>
          <w:rStyle w:val="DevConfigGray"/>
        </w:rPr>
        <w:t>selfsigned</w:t>
      </w:r>
      <w:proofErr w:type="spellEnd"/>
    </w:p>
    <w:p w:rsidRPr="006A70CE" w:rsidR="006A70CE" w:rsidP="006A70CE" w:rsidRDefault="006A70CE" w14:paraId="20F086A9" w14:textId="77777777">
      <w:pPr>
        <w:pStyle w:val="DevConfigs"/>
        <w:rPr>
          <w:rStyle w:val="DevConfigGray"/>
        </w:rPr>
      </w:pPr>
      <w:r w:rsidRPr="006A70CE">
        <w:rPr>
          <w:rStyle w:val="DevConfigGray"/>
        </w:rPr>
        <w:t xml:space="preserve"> subject-name </w:t>
      </w:r>
      <w:proofErr w:type="spellStart"/>
      <w:r w:rsidRPr="006A70CE">
        <w:rPr>
          <w:rStyle w:val="DevConfigGray"/>
        </w:rPr>
        <w:t>cn</w:t>
      </w:r>
      <w:proofErr w:type="spellEnd"/>
      <w:r w:rsidRPr="006A70CE">
        <w:rPr>
          <w:rStyle w:val="DevConfigGray"/>
        </w:rPr>
        <w:t>=IOS-Self-Signed-Certificate-1929813547</w:t>
      </w:r>
    </w:p>
    <w:p w:rsidRPr="006A70CE" w:rsidR="006A70CE" w:rsidP="006A70CE" w:rsidRDefault="006A70CE" w14:paraId="466ACAE6" w14:textId="77777777">
      <w:pPr>
        <w:pStyle w:val="DevConfigs"/>
        <w:rPr>
          <w:rStyle w:val="DevConfigGray"/>
        </w:rPr>
      </w:pPr>
      <w:r w:rsidRPr="006A70CE">
        <w:rPr>
          <w:rStyle w:val="DevConfigGray"/>
        </w:rPr>
        <w:t xml:space="preserve"> revocation-check none</w:t>
      </w:r>
    </w:p>
    <w:p w:rsidRPr="006A70CE" w:rsidR="006A70CE" w:rsidP="006A70CE" w:rsidRDefault="006A70CE" w14:paraId="09F6BAAA" w14:textId="77777777">
      <w:pPr>
        <w:pStyle w:val="DevConfigs"/>
        <w:rPr>
          <w:rStyle w:val="DevConfigGray"/>
        </w:rPr>
      </w:pPr>
      <w:r w:rsidRPr="006A70CE">
        <w:rPr>
          <w:rStyle w:val="DevConfigGray"/>
        </w:rPr>
        <w:t xml:space="preserve"> </w:t>
      </w:r>
      <w:proofErr w:type="spellStart"/>
      <w:r w:rsidRPr="006A70CE">
        <w:rPr>
          <w:rStyle w:val="DevConfigGray"/>
        </w:rPr>
        <w:t>rsakeypair</w:t>
      </w:r>
      <w:proofErr w:type="spellEnd"/>
      <w:r w:rsidRPr="006A70CE">
        <w:rPr>
          <w:rStyle w:val="DevConfigGray"/>
        </w:rPr>
        <w:t xml:space="preserve"> TP-self-signed-1929813547</w:t>
      </w:r>
    </w:p>
    <w:p w:rsidRPr="006A70CE" w:rsidR="006A70CE" w:rsidP="006A70CE" w:rsidRDefault="006A70CE" w14:paraId="5963CED1" w14:textId="77777777">
      <w:pPr>
        <w:pStyle w:val="DevConfigs"/>
        <w:rPr>
          <w:rStyle w:val="DevConfigGray"/>
        </w:rPr>
      </w:pPr>
      <w:r w:rsidRPr="006A70CE">
        <w:rPr>
          <w:rStyle w:val="DevConfigGray"/>
        </w:rPr>
        <w:t xml:space="preserve"> hash sha512</w:t>
      </w:r>
    </w:p>
    <w:p w:rsidRPr="006A70CE" w:rsidR="006A70CE" w:rsidP="006A70CE" w:rsidRDefault="006A70CE" w14:paraId="65021791"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w:t>
      </w:r>
      <w:proofErr w:type="spellStart"/>
      <w:r w:rsidRPr="006A70CE">
        <w:rPr>
          <w:rStyle w:val="DevConfigGray"/>
        </w:rPr>
        <w:t>trustpoint</w:t>
      </w:r>
      <w:proofErr w:type="spellEnd"/>
      <w:r w:rsidRPr="006A70CE">
        <w:rPr>
          <w:rStyle w:val="DevConfigGray"/>
        </w:rPr>
        <w:t xml:space="preserve"> SLA-</w:t>
      </w:r>
      <w:proofErr w:type="spellStart"/>
      <w:r w:rsidRPr="006A70CE">
        <w:rPr>
          <w:rStyle w:val="DevConfigGray"/>
        </w:rPr>
        <w:t>TrustPoint</w:t>
      </w:r>
      <w:proofErr w:type="spellEnd"/>
    </w:p>
    <w:p w:rsidRPr="006A70CE" w:rsidR="006A70CE" w:rsidP="006A70CE" w:rsidRDefault="006A70CE" w14:paraId="1C4F083E" w14:textId="77777777">
      <w:pPr>
        <w:pStyle w:val="DevConfigs"/>
        <w:rPr>
          <w:rStyle w:val="DevConfigGray"/>
        </w:rPr>
      </w:pPr>
      <w:r w:rsidRPr="006A70CE">
        <w:rPr>
          <w:rStyle w:val="DevConfigGray"/>
        </w:rPr>
        <w:t xml:space="preserve"> enrollment pkcs12</w:t>
      </w:r>
    </w:p>
    <w:p w:rsidRPr="006A70CE" w:rsidR="006A70CE" w:rsidP="006A70CE" w:rsidRDefault="006A70CE" w14:paraId="1EFC01F3" w14:textId="77777777">
      <w:pPr>
        <w:pStyle w:val="DevConfigs"/>
        <w:rPr>
          <w:rStyle w:val="DevConfigGray"/>
        </w:rPr>
      </w:pPr>
      <w:r w:rsidRPr="006A70CE">
        <w:rPr>
          <w:rStyle w:val="DevConfigGray"/>
        </w:rPr>
        <w:lastRenderedPageBreak/>
        <w:t xml:space="preserve"> revocation-check </w:t>
      </w:r>
      <w:proofErr w:type="spellStart"/>
      <w:r w:rsidRPr="006A70CE">
        <w:rPr>
          <w:rStyle w:val="DevConfigGray"/>
        </w:rPr>
        <w:t>crl</w:t>
      </w:r>
      <w:proofErr w:type="spellEnd"/>
    </w:p>
    <w:p w:rsidRPr="006A70CE" w:rsidR="006A70CE" w:rsidP="006A70CE" w:rsidRDefault="006A70CE" w14:paraId="44E38F6F" w14:textId="77777777">
      <w:pPr>
        <w:pStyle w:val="DevConfigs"/>
        <w:rPr>
          <w:rStyle w:val="DevConfigGray"/>
        </w:rPr>
      </w:pPr>
      <w:r w:rsidRPr="006A70CE">
        <w:rPr>
          <w:rStyle w:val="DevConfigGray"/>
        </w:rPr>
        <w:t xml:space="preserve"> hash sha512</w:t>
      </w:r>
    </w:p>
    <w:p w:rsidRPr="006A70CE" w:rsidR="006A70CE" w:rsidP="006A70CE" w:rsidRDefault="006A70CE" w14:paraId="69026C17"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certificate chain TP-self-signed-1929813547</w:t>
      </w:r>
    </w:p>
    <w:p w:rsidRPr="006A70CE" w:rsidR="006A70CE" w:rsidP="006A70CE" w:rsidRDefault="006A70CE" w14:paraId="1CF9953C" w14:textId="77777777">
      <w:pPr>
        <w:pStyle w:val="DevConfigs"/>
        <w:rPr>
          <w:rStyle w:val="DevConfigGray"/>
        </w:rPr>
      </w:pPr>
      <w:r w:rsidRPr="006A70CE">
        <w:rPr>
          <w:rStyle w:val="DevConfigGray"/>
        </w:rPr>
        <w:t xml:space="preserve"> certificate self-signed 01</w:t>
      </w:r>
    </w:p>
    <w:p w:rsidRPr="006A70CE" w:rsidR="006A70CE" w:rsidP="006A70CE" w:rsidRDefault="006A70CE" w14:paraId="2DDEE156"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certificate chain SLA-</w:t>
      </w:r>
      <w:proofErr w:type="spellStart"/>
      <w:r w:rsidRPr="006A70CE">
        <w:rPr>
          <w:rStyle w:val="DevConfigGray"/>
        </w:rPr>
        <w:t>TrustPoint</w:t>
      </w:r>
      <w:proofErr w:type="spellEnd"/>
    </w:p>
    <w:p w:rsidRPr="006A70CE" w:rsidR="006A70CE" w:rsidP="006A70CE" w:rsidRDefault="006A70CE" w14:paraId="5A775F1B" w14:textId="77777777">
      <w:pPr>
        <w:pStyle w:val="DevConfigs"/>
        <w:rPr>
          <w:rStyle w:val="DevConfigGray"/>
        </w:rPr>
      </w:pPr>
      <w:r w:rsidRPr="006A70CE">
        <w:rPr>
          <w:rStyle w:val="DevConfigGray"/>
        </w:rPr>
        <w:t xml:space="preserve"> certificate ca 01</w:t>
      </w:r>
    </w:p>
    <w:p w:rsidRPr="006A70CE" w:rsidR="006A70CE" w:rsidP="006A70CE" w:rsidRDefault="006A70CE" w14:paraId="308877DC" w14:textId="77777777">
      <w:pPr>
        <w:pStyle w:val="DevConfigs"/>
        <w:rPr>
          <w:rStyle w:val="DevConfigGray"/>
        </w:rPr>
      </w:pPr>
      <w:r w:rsidRPr="006A70CE">
        <w:rPr>
          <w:rStyle w:val="DevConfigGray"/>
        </w:rPr>
        <w:t xml:space="preserve">license boot level network-advantage addon </w:t>
      </w:r>
      <w:proofErr w:type="spellStart"/>
      <w:r w:rsidRPr="006A70CE">
        <w:rPr>
          <w:rStyle w:val="DevConfigGray"/>
        </w:rPr>
        <w:t>dna</w:t>
      </w:r>
      <w:proofErr w:type="spellEnd"/>
      <w:r w:rsidRPr="006A70CE">
        <w:rPr>
          <w:rStyle w:val="DevConfigGray"/>
        </w:rPr>
        <w:t>-advantage</w:t>
      </w:r>
    </w:p>
    <w:p w:rsidRPr="006A70CE" w:rsidR="006A70CE" w:rsidP="006A70CE" w:rsidRDefault="006A70CE" w14:paraId="7E6AFFB8" w14:textId="77777777">
      <w:pPr>
        <w:pStyle w:val="DevConfigs"/>
        <w:rPr>
          <w:rStyle w:val="DevConfigGray"/>
        </w:rPr>
      </w:pPr>
      <w:r w:rsidRPr="006A70CE">
        <w:rPr>
          <w:rStyle w:val="DevConfigGray"/>
        </w:rPr>
        <w:t>memory free low-watermark processor 130178</w:t>
      </w:r>
    </w:p>
    <w:p w:rsidRPr="006A70CE" w:rsidR="006A70CE" w:rsidP="006A70CE" w:rsidRDefault="006A70CE" w14:paraId="69E13D03" w14:textId="77777777">
      <w:pPr>
        <w:pStyle w:val="DevConfigs"/>
        <w:rPr>
          <w:rStyle w:val="DevConfigGray"/>
        </w:rPr>
      </w:pPr>
      <w:r w:rsidRPr="006A70CE">
        <w:rPr>
          <w:rStyle w:val="DevConfigGray"/>
        </w:rPr>
        <w:t>diagnostic bootup level minimal</w:t>
      </w:r>
    </w:p>
    <w:p w:rsidRPr="006A70CE" w:rsidR="006A70CE" w:rsidP="006A70CE" w:rsidRDefault="006A70CE" w14:paraId="00EE9002" w14:textId="77777777">
      <w:pPr>
        <w:pStyle w:val="DevConfigs"/>
        <w:rPr>
          <w:rStyle w:val="DevConfigGray"/>
        </w:rPr>
      </w:pPr>
      <w:r w:rsidRPr="006A70CE">
        <w:rPr>
          <w:rStyle w:val="DevConfigGray"/>
        </w:rPr>
        <w:t>spanning-tree mode rapid-</w:t>
      </w:r>
      <w:proofErr w:type="spellStart"/>
      <w:r w:rsidRPr="006A70CE">
        <w:rPr>
          <w:rStyle w:val="DevConfigGray"/>
        </w:rPr>
        <w:t>pvst</w:t>
      </w:r>
      <w:proofErr w:type="spellEnd"/>
    </w:p>
    <w:p w:rsidRPr="006A70CE" w:rsidR="006A70CE" w:rsidP="006A70CE" w:rsidRDefault="006A70CE" w14:paraId="5B175020" w14:textId="77777777">
      <w:pPr>
        <w:pStyle w:val="DevConfigs"/>
        <w:rPr>
          <w:rStyle w:val="DevConfigGray"/>
        </w:rPr>
      </w:pPr>
      <w:r w:rsidRPr="006A70CE">
        <w:rPr>
          <w:rStyle w:val="DevConfigGray"/>
        </w:rPr>
        <w:t>spanning-tree extend system-id</w:t>
      </w:r>
    </w:p>
    <w:p w:rsidRPr="006A70CE" w:rsidR="006A70CE" w:rsidP="006A70CE" w:rsidRDefault="006A70CE" w14:paraId="2869CCB2" w14:textId="77777777">
      <w:pPr>
        <w:pStyle w:val="DevConfigs"/>
        <w:rPr>
          <w:rStyle w:val="DevConfigGray"/>
        </w:rPr>
      </w:pPr>
      <w:r w:rsidRPr="006A70CE">
        <w:rPr>
          <w:rStyle w:val="DevConfigGray"/>
        </w:rPr>
        <w:t>enable secret 9 $9$gNi4X4cm.snAUU$f9KnE2tOJ0nLOvOBfdEzX/EKOeT.EOMwTekLye8vscU</w:t>
      </w:r>
    </w:p>
    <w:p w:rsidRPr="006A70CE" w:rsidR="006A70CE" w:rsidP="006A70CE" w:rsidRDefault="006A70CE" w14:paraId="7DDE8B46" w14:textId="77777777">
      <w:pPr>
        <w:pStyle w:val="DevConfigs"/>
        <w:rPr>
          <w:rStyle w:val="DevConfigGray"/>
        </w:rPr>
      </w:pPr>
      <w:r w:rsidRPr="006A70CE">
        <w:rPr>
          <w:rStyle w:val="DevConfigGray"/>
        </w:rPr>
        <w:t>redundancy</w:t>
      </w:r>
    </w:p>
    <w:p w:rsidRPr="006A70CE" w:rsidR="006A70CE" w:rsidP="006A70CE" w:rsidRDefault="006A70CE" w14:paraId="5D91E8A0" w14:textId="77777777">
      <w:pPr>
        <w:pStyle w:val="DevConfigs"/>
        <w:rPr>
          <w:rStyle w:val="DevConfigGray"/>
        </w:rPr>
      </w:pPr>
      <w:r w:rsidRPr="006A70CE">
        <w:rPr>
          <w:rStyle w:val="DevConfigGray"/>
        </w:rPr>
        <w:t xml:space="preserve"> mode </w:t>
      </w:r>
      <w:proofErr w:type="spellStart"/>
      <w:r w:rsidRPr="006A70CE">
        <w:rPr>
          <w:rStyle w:val="DevConfigGray"/>
        </w:rPr>
        <w:t>sso</w:t>
      </w:r>
      <w:proofErr w:type="spellEnd"/>
    </w:p>
    <w:p w:rsidRPr="006A70CE" w:rsidR="006A70CE" w:rsidP="006A70CE" w:rsidRDefault="006A70CE" w14:paraId="4196270E" w14:textId="77777777">
      <w:pPr>
        <w:pStyle w:val="DevConfigs"/>
        <w:rPr>
          <w:rStyle w:val="DevConfigGray"/>
        </w:rPr>
      </w:pPr>
      <w:r w:rsidRPr="006A70CE">
        <w:rPr>
          <w:rStyle w:val="DevConfigGray"/>
        </w:rPr>
        <w:t>crypto engine compliance shield disable</w:t>
      </w:r>
    </w:p>
    <w:p w:rsidRPr="006A70CE" w:rsidR="006A70CE" w:rsidP="006A70CE" w:rsidRDefault="006A70CE" w14:paraId="38651143" w14:textId="77777777">
      <w:pPr>
        <w:pStyle w:val="DevConfigs"/>
        <w:rPr>
          <w:rStyle w:val="DevConfigGray"/>
        </w:rPr>
      </w:pPr>
      <w:r w:rsidRPr="006A70CE">
        <w:rPr>
          <w:rStyle w:val="DevConfigGray"/>
        </w:rPr>
        <w:t>transceiver type all</w:t>
      </w:r>
    </w:p>
    <w:p w:rsidRPr="006A70CE" w:rsidR="006A70CE" w:rsidP="006A70CE" w:rsidRDefault="006A70CE" w14:paraId="185414A1" w14:textId="77777777">
      <w:pPr>
        <w:pStyle w:val="DevConfigs"/>
        <w:rPr>
          <w:rStyle w:val="DevConfigGray"/>
        </w:rPr>
      </w:pPr>
      <w:r w:rsidRPr="006A70CE">
        <w:rPr>
          <w:rStyle w:val="DevConfigGray"/>
        </w:rPr>
        <w:t xml:space="preserve"> monitoring</w:t>
      </w:r>
    </w:p>
    <w:p w:rsidRPr="006A70CE" w:rsidR="006A70CE" w:rsidP="006A70CE" w:rsidRDefault="006A70CE" w14:paraId="6CA81D6E"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ewlc</w:t>
      </w:r>
      <w:proofErr w:type="spellEnd"/>
      <w:r w:rsidRPr="006A70CE">
        <w:rPr>
          <w:rStyle w:val="DevConfigGray"/>
        </w:rPr>
        <w:t>-control</w:t>
      </w:r>
    </w:p>
    <w:p w:rsidRPr="006A70CE" w:rsidR="006A70CE" w:rsidP="006A70CE" w:rsidRDefault="006A70CE" w14:paraId="087E06F7" w14:textId="77777777">
      <w:pPr>
        <w:pStyle w:val="DevConfigs"/>
        <w:rPr>
          <w:rStyle w:val="DevConfigGray"/>
        </w:rPr>
      </w:pPr>
      <w:r w:rsidRPr="006A70CE">
        <w:rPr>
          <w:rStyle w:val="DevConfigGray"/>
        </w:rPr>
        <w:t xml:space="preserve">  description EWLC Control </w:t>
      </w:r>
    </w:p>
    <w:p w:rsidRPr="006A70CE" w:rsidR="006A70CE" w:rsidP="006A70CE" w:rsidRDefault="006A70CE" w14:paraId="65DDEAE6"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-police-topology-control</w:t>
      </w:r>
    </w:p>
    <w:p w:rsidRPr="006A70CE" w:rsidR="006A70CE" w:rsidP="006A70CE" w:rsidRDefault="006A70CE" w14:paraId="0D896A1A" w14:textId="77777777">
      <w:pPr>
        <w:pStyle w:val="DevConfigs"/>
        <w:rPr>
          <w:rStyle w:val="DevConfigGray"/>
        </w:rPr>
      </w:pPr>
      <w:r w:rsidRPr="006A70CE">
        <w:rPr>
          <w:rStyle w:val="DevConfigGray"/>
        </w:rPr>
        <w:t xml:space="preserve">  description Topology control</w:t>
      </w:r>
    </w:p>
    <w:p w:rsidRPr="006A70CE" w:rsidR="006A70CE" w:rsidP="006A70CE" w:rsidRDefault="006A70CE" w14:paraId="6BB8142D"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sw</w:t>
      </w:r>
      <w:proofErr w:type="spellEnd"/>
      <w:r w:rsidRPr="006A70CE">
        <w:rPr>
          <w:rStyle w:val="DevConfigGray"/>
        </w:rPr>
        <w:t>-forward</w:t>
      </w:r>
    </w:p>
    <w:p w:rsidRPr="006A70CE" w:rsidR="006A70CE" w:rsidP="006A70CE" w:rsidRDefault="006A70CE" w14:paraId="0FEAED0C" w14:textId="77777777">
      <w:pPr>
        <w:pStyle w:val="DevConfigs"/>
        <w:rPr>
          <w:rStyle w:val="DevConfigGray"/>
        </w:rPr>
      </w:pPr>
      <w:r w:rsidRPr="006A70CE">
        <w:rPr>
          <w:rStyle w:val="DevConfigGray"/>
        </w:rPr>
        <w:t xml:space="preserve">  description </w:t>
      </w:r>
      <w:proofErr w:type="spellStart"/>
      <w:r w:rsidRPr="006A70CE">
        <w:rPr>
          <w:rStyle w:val="DevConfigGray"/>
        </w:rPr>
        <w:t>Sw</w:t>
      </w:r>
      <w:proofErr w:type="spellEnd"/>
      <w:r w:rsidRPr="006A70CE">
        <w:rPr>
          <w:rStyle w:val="DevConfigGray"/>
        </w:rPr>
        <w:t xml:space="preserve"> forwarding, L2 LVX data packets, LOGGING, Transit Traffic</w:t>
      </w:r>
    </w:p>
    <w:p w:rsidRPr="006A70CE" w:rsidR="006A70CE" w:rsidP="006A70CE" w:rsidRDefault="006A70CE" w14:paraId="4294B203"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-default</w:t>
      </w:r>
    </w:p>
    <w:p w:rsidRPr="006A70CE" w:rsidR="006A70CE" w:rsidP="006A70CE" w:rsidRDefault="006A70CE" w14:paraId="5D7DEFF6" w14:textId="77777777">
      <w:pPr>
        <w:pStyle w:val="DevConfigs"/>
        <w:rPr>
          <w:rStyle w:val="DevConfigGray"/>
        </w:rPr>
      </w:pPr>
      <w:r w:rsidRPr="006A70CE">
        <w:rPr>
          <w:rStyle w:val="DevConfigGray"/>
        </w:rPr>
        <w:t xml:space="preserve">  description EWLC Data, Inter FED Traffic </w:t>
      </w:r>
    </w:p>
    <w:p w:rsidRPr="006A70CE" w:rsidR="006A70CE" w:rsidP="006A70CE" w:rsidRDefault="006A70CE" w14:paraId="436B8629"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-police-sys-data</w:t>
      </w:r>
    </w:p>
    <w:p w:rsidRPr="006A70CE" w:rsidR="006A70CE" w:rsidP="006A70CE" w:rsidRDefault="006A70CE" w14:paraId="0F06ABEA" w14:textId="77777777">
      <w:pPr>
        <w:pStyle w:val="DevConfigs"/>
        <w:rPr>
          <w:rStyle w:val="DevConfigGray"/>
        </w:rPr>
      </w:pPr>
      <w:r w:rsidRPr="006A70CE">
        <w:rPr>
          <w:rStyle w:val="DevConfigGray"/>
        </w:rPr>
        <w:t xml:space="preserve">  description </w:t>
      </w:r>
      <w:proofErr w:type="spellStart"/>
      <w:r w:rsidRPr="006A70CE">
        <w:rPr>
          <w:rStyle w:val="DevConfigGray"/>
        </w:rPr>
        <w:t>Openflow</w:t>
      </w:r>
      <w:proofErr w:type="spellEnd"/>
      <w:r w:rsidRPr="006A70CE">
        <w:rPr>
          <w:rStyle w:val="DevConfigGray"/>
        </w:rPr>
        <w:t>, Exception, EGR Exception, NFL Sampled Data, RPF Failed</w:t>
      </w:r>
    </w:p>
    <w:p w:rsidRPr="006A70CE" w:rsidR="006A70CE" w:rsidP="006A70CE" w:rsidRDefault="006A70CE" w14:paraId="0DFDDB65"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-police-punt-</w:t>
      </w:r>
      <w:proofErr w:type="spellStart"/>
      <w:r w:rsidRPr="006A70CE">
        <w:rPr>
          <w:rStyle w:val="DevConfigGray"/>
        </w:rPr>
        <w:t>webauth</w:t>
      </w:r>
      <w:proofErr w:type="spellEnd"/>
    </w:p>
    <w:p w:rsidRPr="006A70CE" w:rsidR="006A70CE" w:rsidP="006A70CE" w:rsidRDefault="006A70CE" w14:paraId="5ED66BAF" w14:textId="77777777">
      <w:pPr>
        <w:pStyle w:val="DevConfigs"/>
        <w:rPr>
          <w:rStyle w:val="DevConfigGray"/>
        </w:rPr>
      </w:pPr>
      <w:r w:rsidRPr="006A70CE">
        <w:rPr>
          <w:rStyle w:val="DevConfigGray"/>
        </w:rPr>
        <w:t xml:space="preserve">  description Punt </w:t>
      </w:r>
      <w:proofErr w:type="spellStart"/>
      <w:r w:rsidRPr="006A70CE">
        <w:rPr>
          <w:rStyle w:val="DevConfigGray"/>
        </w:rPr>
        <w:t>Webauth</w:t>
      </w:r>
      <w:proofErr w:type="spellEnd"/>
    </w:p>
    <w:p w:rsidRPr="006A70CE" w:rsidR="006A70CE" w:rsidP="006A70CE" w:rsidRDefault="006A70CE" w14:paraId="62EE090A" w14:textId="77777777">
      <w:pPr>
        <w:pStyle w:val="DevConfigs"/>
        <w:rPr>
          <w:rStyle w:val="DevConfigGray"/>
        </w:rPr>
      </w:pPr>
      <w:r w:rsidRPr="006A70CE">
        <w:rPr>
          <w:rStyle w:val="DevConfigGray"/>
        </w:rPr>
        <w:t>class-map match-any system-cpp-police-l2lvx-control</w:t>
      </w:r>
    </w:p>
    <w:p w:rsidRPr="006A70CE" w:rsidR="006A70CE" w:rsidP="006A70CE" w:rsidRDefault="006A70CE" w14:paraId="60DDB71F" w14:textId="77777777">
      <w:pPr>
        <w:pStyle w:val="DevConfigs"/>
        <w:rPr>
          <w:rStyle w:val="DevConfigGray"/>
        </w:rPr>
      </w:pPr>
      <w:r w:rsidRPr="006A70CE">
        <w:rPr>
          <w:rStyle w:val="DevConfigGray"/>
        </w:rPr>
        <w:t xml:space="preserve">  description L2 LVX control packets</w:t>
      </w:r>
    </w:p>
    <w:p w:rsidRPr="006A70CE" w:rsidR="006A70CE" w:rsidP="006A70CE" w:rsidRDefault="006A70CE" w14:paraId="34C70F15"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forus</w:t>
      </w:r>
      <w:proofErr w:type="spellEnd"/>
    </w:p>
    <w:p w:rsidRPr="006A70CE" w:rsidR="006A70CE" w:rsidP="006A70CE" w:rsidRDefault="006A70CE" w14:paraId="539A64E8" w14:textId="77777777">
      <w:pPr>
        <w:pStyle w:val="DevConfigs"/>
        <w:rPr>
          <w:rStyle w:val="DevConfigGray"/>
        </w:rPr>
      </w:pPr>
      <w:r w:rsidRPr="006A70CE">
        <w:rPr>
          <w:rStyle w:val="DevConfigGray"/>
        </w:rPr>
        <w:t xml:space="preserve">  description </w:t>
      </w:r>
      <w:proofErr w:type="spellStart"/>
      <w:r w:rsidRPr="006A70CE">
        <w:rPr>
          <w:rStyle w:val="DevConfigGray"/>
        </w:rPr>
        <w:t>Forus</w:t>
      </w:r>
      <w:proofErr w:type="spellEnd"/>
      <w:r w:rsidRPr="006A70CE">
        <w:rPr>
          <w:rStyle w:val="DevConfigGray"/>
        </w:rPr>
        <w:t xml:space="preserve"> Address resolution and </w:t>
      </w:r>
      <w:proofErr w:type="spellStart"/>
      <w:r w:rsidRPr="006A70CE">
        <w:rPr>
          <w:rStyle w:val="DevConfigGray"/>
        </w:rPr>
        <w:t>Forus</w:t>
      </w:r>
      <w:proofErr w:type="spellEnd"/>
      <w:r w:rsidRPr="006A70CE">
        <w:rPr>
          <w:rStyle w:val="DevConfigGray"/>
        </w:rPr>
        <w:t xml:space="preserve"> traffic</w:t>
      </w:r>
    </w:p>
    <w:p w:rsidRPr="006A70CE" w:rsidR="006A70CE" w:rsidP="006A70CE" w:rsidRDefault="006A70CE" w14:paraId="651DEEAC"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-police-multicast-end-station</w:t>
      </w:r>
    </w:p>
    <w:p w:rsidRPr="006A70CE" w:rsidR="006A70CE" w:rsidP="006A70CE" w:rsidRDefault="006A70CE" w14:paraId="485A26E2" w14:textId="77777777">
      <w:pPr>
        <w:pStyle w:val="DevConfigs"/>
        <w:rPr>
          <w:rStyle w:val="DevConfigGray"/>
        </w:rPr>
      </w:pPr>
      <w:r w:rsidRPr="006A70CE">
        <w:rPr>
          <w:rStyle w:val="DevConfigGray"/>
        </w:rPr>
        <w:t xml:space="preserve">  description MCAST END STATION</w:t>
      </w:r>
    </w:p>
    <w:p w:rsidRPr="006A70CE" w:rsidR="006A70CE" w:rsidP="006A70CE" w:rsidRDefault="006A70CE" w14:paraId="4592833E"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-police-high-rate-app</w:t>
      </w:r>
    </w:p>
    <w:p w:rsidRPr="006A70CE" w:rsidR="006A70CE" w:rsidP="006A70CE" w:rsidRDefault="006A70CE" w14:paraId="20C1C4E1" w14:textId="77777777">
      <w:pPr>
        <w:pStyle w:val="DevConfigs"/>
        <w:rPr>
          <w:rStyle w:val="DevConfigGray"/>
        </w:rPr>
      </w:pPr>
      <w:r w:rsidRPr="006A70CE">
        <w:rPr>
          <w:rStyle w:val="DevConfigGray"/>
        </w:rPr>
        <w:t xml:space="preserve">  description High Rate Applications </w:t>
      </w:r>
    </w:p>
    <w:p w:rsidRPr="006A70CE" w:rsidR="006A70CE" w:rsidP="006A70CE" w:rsidRDefault="006A70CE" w14:paraId="44AAC008"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-police-multicast</w:t>
      </w:r>
    </w:p>
    <w:p w:rsidRPr="006A70CE" w:rsidR="006A70CE" w:rsidP="006A70CE" w:rsidRDefault="006A70CE" w14:paraId="6595DA01" w14:textId="77777777">
      <w:pPr>
        <w:pStyle w:val="DevConfigs"/>
        <w:rPr>
          <w:rStyle w:val="DevConfigGray"/>
        </w:rPr>
      </w:pPr>
      <w:r w:rsidRPr="006A70CE">
        <w:rPr>
          <w:rStyle w:val="DevConfigGray"/>
        </w:rPr>
        <w:t xml:space="preserve">  description MCAST Data</w:t>
      </w:r>
    </w:p>
    <w:p w:rsidRPr="006A70CE" w:rsidR="006A70CE" w:rsidP="006A70CE" w:rsidRDefault="006A70CE" w14:paraId="40D9562B" w14:textId="77777777">
      <w:pPr>
        <w:pStyle w:val="DevConfigs"/>
        <w:rPr>
          <w:rStyle w:val="DevConfigGray"/>
        </w:rPr>
      </w:pPr>
      <w:r w:rsidRPr="006A70CE">
        <w:rPr>
          <w:rStyle w:val="DevConfigGray"/>
        </w:rPr>
        <w:t>class-map match-any system-cpp-police-l2-control</w:t>
      </w:r>
    </w:p>
    <w:p w:rsidRPr="006A70CE" w:rsidR="006A70CE" w:rsidP="006A70CE" w:rsidRDefault="006A70CE" w14:paraId="6CCB887C" w14:textId="77777777">
      <w:pPr>
        <w:pStyle w:val="DevConfigs"/>
        <w:rPr>
          <w:rStyle w:val="DevConfigGray"/>
        </w:rPr>
      </w:pPr>
      <w:r w:rsidRPr="006A70CE">
        <w:rPr>
          <w:rStyle w:val="DevConfigGray"/>
        </w:rPr>
        <w:t xml:space="preserve">  description L2 control</w:t>
      </w:r>
    </w:p>
    <w:p w:rsidRPr="006A70CE" w:rsidR="006A70CE" w:rsidP="006A70CE" w:rsidRDefault="006A70CE" w14:paraId="573FE738" w14:textId="77777777">
      <w:pPr>
        <w:pStyle w:val="DevConfigs"/>
        <w:rPr>
          <w:rStyle w:val="DevConfigGray"/>
        </w:rPr>
      </w:pPr>
      <w:r w:rsidRPr="006A70CE">
        <w:rPr>
          <w:rStyle w:val="DevConfigGray"/>
        </w:rPr>
        <w:t>class-map match-any system-cpp-police-dot1x-auth</w:t>
      </w:r>
    </w:p>
    <w:p w:rsidRPr="006A70CE" w:rsidR="006A70CE" w:rsidP="006A70CE" w:rsidRDefault="006A70CE" w14:paraId="49963805" w14:textId="77777777">
      <w:pPr>
        <w:pStyle w:val="DevConfigs"/>
        <w:rPr>
          <w:rStyle w:val="DevConfigGray"/>
        </w:rPr>
      </w:pPr>
      <w:r w:rsidRPr="006A70CE">
        <w:rPr>
          <w:rStyle w:val="DevConfigGray"/>
        </w:rPr>
        <w:t xml:space="preserve">  description DOT1X Auth</w:t>
      </w:r>
    </w:p>
    <w:p w:rsidRPr="006A70CE" w:rsidR="006A70CE" w:rsidP="006A70CE" w:rsidRDefault="006A70CE" w14:paraId="22EFE824"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-police-data</w:t>
      </w:r>
    </w:p>
    <w:p w:rsidRPr="006A70CE" w:rsidR="006A70CE" w:rsidP="006A70CE" w:rsidRDefault="006A70CE" w14:paraId="68A97C20" w14:textId="77777777">
      <w:pPr>
        <w:pStyle w:val="DevConfigs"/>
        <w:rPr>
          <w:rStyle w:val="DevConfigGray"/>
        </w:rPr>
      </w:pPr>
      <w:r w:rsidRPr="006A70CE">
        <w:rPr>
          <w:rStyle w:val="DevConfigGray"/>
        </w:rPr>
        <w:t xml:space="preserve">  description ICMP redirect, ICMP_GEN and BROADCAST</w:t>
      </w:r>
    </w:p>
    <w:p w:rsidRPr="006A70CE" w:rsidR="006A70CE" w:rsidP="006A70CE" w:rsidRDefault="006A70CE" w14:paraId="490BC9AA"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stackwise</w:t>
      </w:r>
      <w:proofErr w:type="spellEnd"/>
      <w:r w:rsidRPr="006A70CE">
        <w:rPr>
          <w:rStyle w:val="DevConfigGray"/>
        </w:rPr>
        <w:t>-</w:t>
      </w:r>
      <w:proofErr w:type="spellStart"/>
      <w:r w:rsidRPr="006A70CE">
        <w:rPr>
          <w:rStyle w:val="DevConfigGray"/>
        </w:rPr>
        <w:t>virt</w:t>
      </w:r>
      <w:proofErr w:type="spellEnd"/>
      <w:r w:rsidRPr="006A70CE">
        <w:rPr>
          <w:rStyle w:val="DevConfigGray"/>
        </w:rPr>
        <w:t>-control</w:t>
      </w:r>
    </w:p>
    <w:p w:rsidRPr="006A70CE" w:rsidR="006A70CE" w:rsidP="006A70CE" w:rsidRDefault="006A70CE" w14:paraId="64446A21" w14:textId="77777777">
      <w:pPr>
        <w:pStyle w:val="DevConfigs"/>
        <w:rPr>
          <w:rStyle w:val="DevConfigGray"/>
        </w:rPr>
      </w:pPr>
      <w:r w:rsidRPr="006A70CE">
        <w:rPr>
          <w:rStyle w:val="DevConfigGray"/>
        </w:rPr>
        <w:t xml:space="preserve">  description </w:t>
      </w:r>
      <w:proofErr w:type="spellStart"/>
      <w:r w:rsidRPr="006A70CE">
        <w:rPr>
          <w:rStyle w:val="DevConfigGray"/>
        </w:rPr>
        <w:t>Stackwise</w:t>
      </w:r>
      <w:proofErr w:type="spellEnd"/>
      <w:r w:rsidRPr="006A70CE">
        <w:rPr>
          <w:rStyle w:val="DevConfigGray"/>
        </w:rPr>
        <w:t xml:space="preserve"> Virtual OOB</w:t>
      </w:r>
    </w:p>
    <w:p w:rsidRPr="006A70CE" w:rsidR="006A70CE" w:rsidP="006A70CE" w:rsidRDefault="006A70CE" w14:paraId="2FA858FE" w14:textId="77777777">
      <w:pPr>
        <w:pStyle w:val="DevConfigs"/>
        <w:rPr>
          <w:rStyle w:val="DevConfigGray"/>
        </w:rPr>
      </w:pPr>
      <w:r w:rsidRPr="006A70CE">
        <w:rPr>
          <w:rStyle w:val="DevConfigGray"/>
        </w:rPr>
        <w:t>class-map match-any non-client-</w:t>
      </w:r>
      <w:proofErr w:type="spellStart"/>
      <w:r w:rsidRPr="006A70CE">
        <w:rPr>
          <w:rStyle w:val="DevConfigGray"/>
        </w:rPr>
        <w:t>nrt</w:t>
      </w:r>
      <w:proofErr w:type="spellEnd"/>
      <w:r w:rsidRPr="006A70CE">
        <w:rPr>
          <w:rStyle w:val="DevConfigGray"/>
        </w:rPr>
        <w:t>-class</w:t>
      </w:r>
    </w:p>
    <w:p w:rsidRPr="006A70CE" w:rsidR="006A70CE" w:rsidP="006A70CE" w:rsidRDefault="006A70CE" w14:paraId="686ADC6A"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-police-routing-control</w:t>
      </w:r>
    </w:p>
    <w:p w:rsidRPr="006A70CE" w:rsidR="006A70CE" w:rsidP="006A70CE" w:rsidRDefault="006A70CE" w14:paraId="6696CE09" w14:textId="77777777">
      <w:pPr>
        <w:pStyle w:val="DevConfigs"/>
        <w:rPr>
          <w:rStyle w:val="DevConfigGray"/>
        </w:rPr>
      </w:pPr>
      <w:r w:rsidRPr="006A70CE">
        <w:rPr>
          <w:rStyle w:val="DevConfigGray"/>
        </w:rPr>
        <w:t xml:space="preserve">  description Routing control and Low Latency</w:t>
      </w:r>
    </w:p>
    <w:p w:rsidRPr="006A70CE" w:rsidR="006A70CE" w:rsidP="006A70CE" w:rsidRDefault="006A70CE" w14:paraId="426B0EF4" w14:textId="77777777">
      <w:pPr>
        <w:pStyle w:val="DevConfigs"/>
        <w:rPr>
          <w:rStyle w:val="DevConfigGray"/>
        </w:rPr>
      </w:pPr>
      <w:r w:rsidRPr="006A70CE">
        <w:rPr>
          <w:rStyle w:val="DevConfigGray"/>
        </w:rPr>
        <w:lastRenderedPageBreak/>
        <w:t>class-map match-any system-</w:t>
      </w:r>
      <w:proofErr w:type="spellStart"/>
      <w:r w:rsidRPr="006A70CE">
        <w:rPr>
          <w:rStyle w:val="DevConfigGray"/>
        </w:rPr>
        <w:t>cpp</w:t>
      </w:r>
      <w:proofErr w:type="spellEnd"/>
      <w:r w:rsidRPr="006A70CE">
        <w:rPr>
          <w:rStyle w:val="DevConfigGray"/>
        </w:rPr>
        <w:t>-police-protocol-snooping</w:t>
      </w:r>
    </w:p>
    <w:p w:rsidRPr="006A70CE" w:rsidR="006A70CE" w:rsidP="006A70CE" w:rsidRDefault="006A70CE" w14:paraId="20297EC2" w14:textId="77777777">
      <w:pPr>
        <w:pStyle w:val="DevConfigs"/>
        <w:rPr>
          <w:rStyle w:val="DevConfigGray"/>
        </w:rPr>
      </w:pPr>
      <w:r w:rsidRPr="006A70CE">
        <w:rPr>
          <w:rStyle w:val="DevConfigGray"/>
        </w:rPr>
        <w:t xml:space="preserve">  description Protocol snooping</w:t>
      </w:r>
    </w:p>
    <w:p w:rsidRPr="006A70CE" w:rsidR="006A70CE" w:rsidP="006A70CE" w:rsidRDefault="006A70CE" w14:paraId="72F0A354"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dhcp</w:t>
      </w:r>
      <w:proofErr w:type="spellEnd"/>
      <w:r w:rsidRPr="006A70CE">
        <w:rPr>
          <w:rStyle w:val="DevConfigGray"/>
        </w:rPr>
        <w:t>-snooping</w:t>
      </w:r>
    </w:p>
    <w:p w:rsidRPr="006A70CE" w:rsidR="006A70CE" w:rsidP="006A70CE" w:rsidRDefault="006A70CE" w14:paraId="14B6B8F7" w14:textId="77777777">
      <w:pPr>
        <w:pStyle w:val="DevConfigs"/>
        <w:rPr>
          <w:rStyle w:val="DevConfigGray"/>
        </w:rPr>
      </w:pPr>
      <w:r w:rsidRPr="006A70CE">
        <w:rPr>
          <w:rStyle w:val="DevConfigGray"/>
        </w:rPr>
        <w:t xml:space="preserve">  description DHCP snooping</w:t>
      </w:r>
    </w:p>
    <w:p w:rsidRPr="006A70CE" w:rsidR="006A70CE" w:rsidP="006A70CE" w:rsidRDefault="006A70CE" w14:paraId="40E2A17D"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ios</w:t>
      </w:r>
      <w:proofErr w:type="spellEnd"/>
      <w:r w:rsidRPr="006A70CE">
        <w:rPr>
          <w:rStyle w:val="DevConfigGray"/>
        </w:rPr>
        <w:t>-routing</w:t>
      </w:r>
    </w:p>
    <w:p w:rsidRPr="006A70CE" w:rsidR="006A70CE" w:rsidP="006A70CE" w:rsidRDefault="006A70CE" w14:paraId="515A165F" w14:textId="77777777">
      <w:pPr>
        <w:pStyle w:val="DevConfigs"/>
        <w:rPr>
          <w:rStyle w:val="DevConfigGray"/>
        </w:rPr>
      </w:pPr>
      <w:r w:rsidRPr="006A70CE">
        <w:rPr>
          <w:rStyle w:val="DevConfigGray"/>
        </w:rPr>
        <w:t xml:space="preserve">  description L2 control, Topology control, Routing control, Low Latency</w:t>
      </w:r>
    </w:p>
    <w:p w:rsidRPr="006A70CE" w:rsidR="006A70CE" w:rsidP="006A70CE" w:rsidRDefault="006A70CE" w14:paraId="08190BD0"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-police-system-critical</w:t>
      </w:r>
    </w:p>
    <w:p w:rsidRPr="006A70CE" w:rsidR="006A70CE" w:rsidP="006A70CE" w:rsidRDefault="006A70CE" w14:paraId="43E6E11C" w14:textId="77777777">
      <w:pPr>
        <w:pStyle w:val="DevConfigs"/>
        <w:rPr>
          <w:rStyle w:val="DevConfigGray"/>
        </w:rPr>
      </w:pPr>
      <w:r w:rsidRPr="006A70CE">
        <w:rPr>
          <w:rStyle w:val="DevConfigGray"/>
        </w:rPr>
        <w:t xml:space="preserve">  description System Critical and Gold Pkt</w:t>
      </w:r>
    </w:p>
    <w:p w:rsidRPr="006A70CE" w:rsidR="006A70CE" w:rsidP="006A70CE" w:rsidRDefault="006A70CE" w14:paraId="0B56D201"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ios</w:t>
      </w:r>
      <w:proofErr w:type="spellEnd"/>
      <w:r w:rsidRPr="006A70CE">
        <w:rPr>
          <w:rStyle w:val="DevConfigGray"/>
        </w:rPr>
        <w:t>-feature</w:t>
      </w:r>
    </w:p>
    <w:p w:rsidRPr="006A70CE" w:rsidR="006A70CE" w:rsidP="006A70CE" w:rsidRDefault="006A70CE" w14:paraId="1CC33A3F" w14:textId="77777777">
      <w:pPr>
        <w:pStyle w:val="DevConfigs"/>
        <w:rPr>
          <w:rStyle w:val="DevConfigGray"/>
        </w:rPr>
      </w:pPr>
      <w:r w:rsidRPr="006A70CE">
        <w:rPr>
          <w:rStyle w:val="DevConfigGray"/>
        </w:rPr>
        <w:t xml:space="preserve">  description ICMPGEN,BROADCAST,ICMP,L2LVXCntrl,ProtoSnoop,PuntWebauth,MCASTData,Transit,DOT1XAuth,Swfwd,LOGGING,L2LVXData,ForusTraffic,ForusARP,McastEndStn,Openflow,Exception,EGRExcption,NflSampled,RpfFailed</w:t>
      </w:r>
    </w:p>
    <w:p w:rsidRPr="006A70CE" w:rsidR="006A70CE" w:rsidP="006A70CE" w:rsidRDefault="006A70CE" w14:paraId="089E3A1D" w14:textId="77777777">
      <w:pPr>
        <w:pStyle w:val="DevConfigs"/>
        <w:rPr>
          <w:rStyle w:val="DevConfigGray"/>
        </w:rPr>
      </w:pPr>
      <w:r w:rsidRPr="006A70CE">
        <w:rPr>
          <w:rStyle w:val="DevConfigGray"/>
        </w:rPr>
        <w:t>policy-map system-</w:t>
      </w:r>
      <w:proofErr w:type="spellStart"/>
      <w:r w:rsidRPr="006A70CE">
        <w:rPr>
          <w:rStyle w:val="DevConfigGray"/>
        </w:rPr>
        <w:t>cpp</w:t>
      </w:r>
      <w:proofErr w:type="spellEnd"/>
      <w:r w:rsidRPr="006A70CE">
        <w:rPr>
          <w:rStyle w:val="DevConfigGray"/>
        </w:rPr>
        <w:t>-policy</w:t>
      </w:r>
    </w:p>
    <w:p w:rsidRPr="006A70CE" w:rsidR="006A70CE" w:rsidP="006A70CE" w:rsidRDefault="006A70CE" w14:paraId="392818FE" w14:textId="77777777">
      <w:pPr>
        <w:pStyle w:val="DevConfigs"/>
        <w:rPr>
          <w:rStyle w:val="DevConfigGray"/>
        </w:rPr>
      </w:pPr>
      <w:r w:rsidRPr="006A70CE">
        <w:rPr>
          <w:rStyle w:val="DevConfigGray"/>
        </w:rPr>
        <w:t>interface GigabitEthernet0/0</w:t>
      </w:r>
    </w:p>
    <w:p w:rsidRPr="006A70CE" w:rsidR="006A70CE" w:rsidP="006A70CE" w:rsidRDefault="006A70CE" w14:paraId="5253936D" w14:textId="77777777">
      <w:pPr>
        <w:pStyle w:val="DevConfigs"/>
        <w:rPr>
          <w:rStyle w:val="DevConfigGray"/>
        </w:rPr>
      </w:pPr>
      <w:r w:rsidRPr="006A70CE">
        <w:rPr>
          <w:rStyle w:val="DevConfigGray"/>
        </w:rPr>
        <w:t xml:space="preserve"> </w:t>
      </w:r>
      <w:proofErr w:type="spellStart"/>
      <w:r w:rsidRPr="006A70CE">
        <w:rPr>
          <w:rStyle w:val="DevConfigGray"/>
        </w:rPr>
        <w:t>vrf</w:t>
      </w:r>
      <w:proofErr w:type="spellEnd"/>
      <w:r w:rsidRPr="006A70CE">
        <w:rPr>
          <w:rStyle w:val="DevConfigGray"/>
        </w:rPr>
        <w:t xml:space="preserve"> forwarding </w:t>
      </w:r>
      <w:proofErr w:type="spellStart"/>
      <w:r w:rsidRPr="006A70CE">
        <w:rPr>
          <w:rStyle w:val="DevConfigGray"/>
        </w:rPr>
        <w:t>Mgmt-vrf</w:t>
      </w:r>
      <w:proofErr w:type="spellEnd"/>
    </w:p>
    <w:p w:rsidRPr="006A70CE" w:rsidR="006A70CE" w:rsidP="006A70CE" w:rsidRDefault="006A70CE" w14:paraId="6B4B9D8D" w14:textId="77777777">
      <w:pPr>
        <w:pStyle w:val="DevConfigs"/>
        <w:rPr>
          <w:rStyle w:val="DevConfigGray"/>
        </w:rPr>
      </w:pPr>
      <w:r w:rsidRPr="006A70CE">
        <w:rPr>
          <w:rStyle w:val="DevConfigGray"/>
        </w:rPr>
        <w:t xml:space="preserve"> no ip address</w:t>
      </w:r>
    </w:p>
    <w:p w:rsidRPr="006A70CE" w:rsidR="006A70CE" w:rsidP="006A70CE" w:rsidRDefault="006A70CE" w14:paraId="4EE82C13" w14:textId="77777777">
      <w:pPr>
        <w:pStyle w:val="DevConfigs"/>
        <w:rPr>
          <w:rStyle w:val="DevConfigGray"/>
        </w:rPr>
      </w:pPr>
      <w:r w:rsidRPr="006A70CE">
        <w:rPr>
          <w:rStyle w:val="DevConfigGray"/>
        </w:rPr>
        <w:t xml:space="preserve"> shutdown</w:t>
      </w:r>
    </w:p>
    <w:p w:rsidRPr="006A70CE" w:rsidR="006A70CE" w:rsidP="006A70CE" w:rsidRDefault="006A70CE" w14:paraId="3BEFA680" w14:textId="77777777">
      <w:pPr>
        <w:pStyle w:val="DevConfigs"/>
        <w:rPr>
          <w:rStyle w:val="DevConfigGray"/>
        </w:rPr>
      </w:pPr>
      <w:r w:rsidRPr="006A70CE">
        <w:rPr>
          <w:rStyle w:val="DevConfigGray"/>
        </w:rPr>
        <w:t xml:space="preserve"> negotiation auto</w:t>
      </w:r>
    </w:p>
    <w:p w:rsidRPr="006A70CE" w:rsidR="006A70CE" w:rsidP="006A70CE" w:rsidRDefault="006A70CE" w14:paraId="73D34EEB" w14:textId="77777777">
      <w:pPr>
        <w:pStyle w:val="DevConfigs"/>
        <w:rPr>
          <w:rStyle w:val="DevConfigGray"/>
        </w:rPr>
      </w:pPr>
      <w:r w:rsidRPr="006A70CE">
        <w:rPr>
          <w:rStyle w:val="DevConfigGray"/>
        </w:rPr>
        <w:t>interface GigabitEthernet1/0/1</w:t>
      </w:r>
    </w:p>
    <w:p w:rsidRPr="006A70CE" w:rsidR="006A70CE" w:rsidP="006A70CE" w:rsidRDefault="006A70CE" w14:paraId="0C878616" w14:textId="77777777">
      <w:pPr>
        <w:pStyle w:val="DevConfigs"/>
        <w:rPr>
          <w:rStyle w:val="DevConfigGray"/>
        </w:rPr>
      </w:pPr>
      <w:r w:rsidRPr="006A70CE">
        <w:rPr>
          <w:rStyle w:val="DevConfigGray"/>
        </w:rPr>
        <w:t xml:space="preserve"> no switchport</w:t>
      </w:r>
    </w:p>
    <w:p w:rsidRPr="006A70CE" w:rsidR="006A70CE" w:rsidP="006A70CE" w:rsidRDefault="006A70CE" w14:paraId="462F9F15" w14:textId="77777777">
      <w:pPr>
        <w:pStyle w:val="DevConfigs"/>
        <w:rPr>
          <w:rStyle w:val="DevConfigGray"/>
        </w:rPr>
      </w:pPr>
      <w:r w:rsidRPr="006A70CE">
        <w:rPr>
          <w:rStyle w:val="DevConfigGray"/>
        </w:rPr>
        <w:t xml:space="preserve"> ip address 172.16.1.1 255.255.255.252</w:t>
      </w:r>
    </w:p>
    <w:p w:rsidRPr="006A70CE" w:rsidR="006A70CE" w:rsidP="006A70CE" w:rsidRDefault="006A70CE" w14:paraId="2BF6BF19" w14:textId="77777777">
      <w:pPr>
        <w:pStyle w:val="DevConfigs"/>
        <w:rPr>
          <w:rStyle w:val="DevConfigGray"/>
        </w:rPr>
      </w:pPr>
      <w:r w:rsidRPr="006A70CE">
        <w:rPr>
          <w:rStyle w:val="DevConfigGray"/>
        </w:rPr>
        <w:t xml:space="preserve"> ipv6 address FE80::D1:1 link-local</w:t>
      </w:r>
    </w:p>
    <w:p w:rsidRPr="006A70CE" w:rsidR="006A70CE" w:rsidP="006A70CE" w:rsidRDefault="006A70CE" w14:paraId="340DED16" w14:textId="77777777">
      <w:pPr>
        <w:pStyle w:val="DevConfigs"/>
        <w:rPr>
          <w:rStyle w:val="DevConfigGray"/>
        </w:rPr>
      </w:pPr>
      <w:r w:rsidRPr="006A70CE">
        <w:rPr>
          <w:rStyle w:val="DevConfigGray"/>
        </w:rPr>
        <w:t xml:space="preserve"> ipv6 address 2001:DB8:ACAD:A001::1/64</w:t>
      </w:r>
    </w:p>
    <w:p w:rsidRPr="006A70CE" w:rsidR="006A70CE" w:rsidP="006A70CE" w:rsidRDefault="006A70CE" w14:paraId="154D3804" w14:textId="77777777">
      <w:pPr>
        <w:pStyle w:val="DevConfigs"/>
        <w:rPr>
          <w:rStyle w:val="DevConfigGray"/>
        </w:rPr>
      </w:pPr>
      <w:r w:rsidRPr="006A70CE">
        <w:rPr>
          <w:rStyle w:val="DevConfigGray"/>
        </w:rPr>
        <w:t xml:space="preserve"> ospfv3 network point-to-point</w:t>
      </w:r>
    </w:p>
    <w:p w:rsidRPr="006A70CE" w:rsidR="006A70CE" w:rsidP="006A70CE" w:rsidRDefault="006A70CE" w14:paraId="4E6AAED2" w14:textId="77777777">
      <w:pPr>
        <w:pStyle w:val="DevConfigs"/>
        <w:rPr>
          <w:rStyle w:val="DevConfigGray"/>
        </w:rPr>
      </w:pPr>
      <w:r w:rsidRPr="006A70CE">
        <w:rPr>
          <w:rStyle w:val="DevConfigGray"/>
        </w:rPr>
        <w:t xml:space="preserve"> ospfv3 123 ipv4 area 0</w:t>
      </w:r>
    </w:p>
    <w:p w:rsidRPr="006A70CE" w:rsidR="006A70CE" w:rsidP="006A70CE" w:rsidRDefault="006A70CE" w14:paraId="6DC17F0F" w14:textId="77777777">
      <w:pPr>
        <w:pStyle w:val="DevConfigs"/>
        <w:rPr>
          <w:rStyle w:val="DevConfigGray"/>
        </w:rPr>
      </w:pPr>
      <w:r w:rsidRPr="006A70CE">
        <w:rPr>
          <w:rStyle w:val="DevConfigGray"/>
        </w:rPr>
        <w:t xml:space="preserve"> ospfv3 123 ipv6 area 0</w:t>
      </w:r>
    </w:p>
    <w:p w:rsidRPr="006A70CE" w:rsidR="006A70CE" w:rsidP="006A70CE" w:rsidRDefault="006A70CE" w14:paraId="33345B4F" w14:textId="77777777">
      <w:pPr>
        <w:pStyle w:val="DevConfigs"/>
        <w:rPr>
          <w:rStyle w:val="DevConfigGray"/>
        </w:rPr>
      </w:pPr>
      <w:r w:rsidRPr="006A70CE">
        <w:rPr>
          <w:rStyle w:val="DevConfigGray"/>
        </w:rPr>
        <w:t>interface GigabitEthernet1/0/2</w:t>
      </w:r>
    </w:p>
    <w:p w:rsidRPr="006A70CE" w:rsidR="006A70CE" w:rsidP="006A70CE" w:rsidRDefault="006A70CE" w14:paraId="7A9FBF16" w14:textId="77777777">
      <w:pPr>
        <w:pStyle w:val="DevConfigs"/>
        <w:rPr>
          <w:rStyle w:val="DevConfigGray"/>
        </w:rPr>
      </w:pPr>
      <w:r w:rsidRPr="006A70CE">
        <w:rPr>
          <w:rStyle w:val="DevConfigGray"/>
        </w:rPr>
        <w:t>interface GigabitEthernet1/0/3</w:t>
      </w:r>
    </w:p>
    <w:p w:rsidRPr="006A70CE" w:rsidR="006A70CE" w:rsidP="006A70CE" w:rsidRDefault="006A70CE" w14:paraId="5D72A394" w14:textId="77777777">
      <w:pPr>
        <w:pStyle w:val="DevConfigs"/>
        <w:rPr>
          <w:rStyle w:val="DevConfigGray"/>
        </w:rPr>
      </w:pPr>
      <w:r w:rsidRPr="006A70CE">
        <w:rPr>
          <w:rStyle w:val="DevConfigGray"/>
        </w:rPr>
        <w:t>interface GigabitEthernet1/0/4</w:t>
      </w:r>
    </w:p>
    <w:p w:rsidRPr="006A70CE" w:rsidR="006A70CE" w:rsidP="006A70CE" w:rsidRDefault="006A70CE" w14:paraId="11FA56E2" w14:textId="77777777">
      <w:pPr>
        <w:pStyle w:val="DevConfigs"/>
        <w:rPr>
          <w:rStyle w:val="DevConfigGray"/>
        </w:rPr>
      </w:pPr>
      <w:r w:rsidRPr="006A70CE">
        <w:rPr>
          <w:rStyle w:val="DevConfigGray"/>
        </w:rPr>
        <w:t>interface GigabitEthernet1/0/5</w:t>
      </w:r>
    </w:p>
    <w:p w:rsidRPr="006A70CE" w:rsidR="006A70CE" w:rsidP="006A70CE" w:rsidRDefault="006A70CE" w14:paraId="4BE3E814" w14:textId="77777777">
      <w:pPr>
        <w:pStyle w:val="DevConfigs"/>
        <w:rPr>
          <w:rStyle w:val="DevConfigGray"/>
        </w:rPr>
      </w:pPr>
      <w:r w:rsidRPr="006A70CE">
        <w:rPr>
          <w:rStyle w:val="DevConfigGray"/>
        </w:rPr>
        <w:t>interface GigabitEthernet1/0/6</w:t>
      </w:r>
    </w:p>
    <w:p w:rsidRPr="006A70CE" w:rsidR="006A70CE" w:rsidP="006A70CE" w:rsidRDefault="006A70CE" w14:paraId="014B2827" w14:textId="77777777">
      <w:pPr>
        <w:pStyle w:val="DevConfigs"/>
        <w:rPr>
          <w:rStyle w:val="DevConfigGray"/>
        </w:rPr>
      </w:pPr>
      <w:r w:rsidRPr="006A70CE">
        <w:rPr>
          <w:rStyle w:val="DevConfigGray"/>
        </w:rPr>
        <w:t>interface GigabitEthernet1/0/7</w:t>
      </w:r>
    </w:p>
    <w:p w:rsidRPr="006A70CE" w:rsidR="006A70CE" w:rsidP="006A70CE" w:rsidRDefault="006A70CE" w14:paraId="3B500E53" w14:textId="77777777">
      <w:pPr>
        <w:pStyle w:val="DevConfigs"/>
        <w:rPr>
          <w:rStyle w:val="DevConfigGray"/>
        </w:rPr>
      </w:pPr>
      <w:r w:rsidRPr="006A70CE">
        <w:rPr>
          <w:rStyle w:val="DevConfigGray"/>
        </w:rPr>
        <w:t>interface GigabitEthernet1/0/8</w:t>
      </w:r>
    </w:p>
    <w:p w:rsidRPr="006A70CE" w:rsidR="006A70CE" w:rsidP="006A70CE" w:rsidRDefault="006A70CE" w14:paraId="09425BCD" w14:textId="77777777">
      <w:pPr>
        <w:pStyle w:val="DevConfigs"/>
        <w:rPr>
          <w:rStyle w:val="DevConfigGray"/>
        </w:rPr>
      </w:pPr>
      <w:r w:rsidRPr="006A70CE">
        <w:rPr>
          <w:rStyle w:val="DevConfigGray"/>
        </w:rPr>
        <w:t>interface GigabitEthernet1/0/9</w:t>
      </w:r>
    </w:p>
    <w:p w:rsidRPr="006A70CE" w:rsidR="006A70CE" w:rsidP="006A70CE" w:rsidRDefault="006A70CE" w14:paraId="51C877A7" w14:textId="77777777">
      <w:pPr>
        <w:pStyle w:val="DevConfigs"/>
        <w:rPr>
          <w:rStyle w:val="DevConfigGray"/>
        </w:rPr>
      </w:pPr>
      <w:r w:rsidRPr="006A70CE">
        <w:rPr>
          <w:rStyle w:val="DevConfigGray"/>
        </w:rPr>
        <w:t>interface GigabitEthernet1/0/10</w:t>
      </w:r>
    </w:p>
    <w:p w:rsidRPr="006A70CE" w:rsidR="006A70CE" w:rsidP="006A70CE" w:rsidRDefault="006A70CE" w14:paraId="12A313A5" w14:textId="77777777">
      <w:pPr>
        <w:pStyle w:val="DevConfigs"/>
        <w:rPr>
          <w:rStyle w:val="DevConfigGray"/>
        </w:rPr>
      </w:pPr>
      <w:r w:rsidRPr="006A70CE">
        <w:rPr>
          <w:rStyle w:val="DevConfigGray"/>
        </w:rPr>
        <w:t>interface GigabitEthernet1/0/11</w:t>
      </w:r>
    </w:p>
    <w:p w:rsidRPr="006A70CE" w:rsidR="006A70CE" w:rsidP="006A70CE" w:rsidRDefault="006A70CE" w14:paraId="1535497B" w14:textId="77777777">
      <w:pPr>
        <w:pStyle w:val="DevConfigs"/>
        <w:rPr>
          <w:rStyle w:val="DevConfigGray"/>
        </w:rPr>
      </w:pPr>
      <w:r w:rsidRPr="006A70CE">
        <w:rPr>
          <w:rStyle w:val="DevConfigGray"/>
        </w:rPr>
        <w:t xml:space="preserve"> no switchport</w:t>
      </w:r>
    </w:p>
    <w:p w:rsidRPr="006A70CE" w:rsidR="006A70CE" w:rsidP="006A70CE" w:rsidRDefault="006A70CE" w14:paraId="3850B16D" w14:textId="77777777">
      <w:pPr>
        <w:pStyle w:val="DevConfigs"/>
        <w:rPr>
          <w:rStyle w:val="DevConfigGray"/>
        </w:rPr>
      </w:pPr>
      <w:r w:rsidRPr="006A70CE">
        <w:rPr>
          <w:rStyle w:val="DevConfigGray"/>
        </w:rPr>
        <w:t xml:space="preserve"> ip address 172.16.2.2 255.255.255.252</w:t>
      </w:r>
    </w:p>
    <w:p w:rsidRPr="006A70CE" w:rsidR="006A70CE" w:rsidP="006A70CE" w:rsidRDefault="006A70CE" w14:paraId="0AB36FDA" w14:textId="77777777">
      <w:pPr>
        <w:pStyle w:val="DevConfigs"/>
        <w:rPr>
          <w:rStyle w:val="DevConfigGray"/>
        </w:rPr>
      </w:pPr>
      <w:r w:rsidRPr="006A70CE">
        <w:rPr>
          <w:rStyle w:val="DevConfigGray"/>
        </w:rPr>
        <w:t xml:space="preserve"> ip ospf message-digest-key 1 md5 </w:t>
      </w:r>
      <w:proofErr w:type="spellStart"/>
      <w:r w:rsidRPr="006A70CE">
        <w:rPr>
          <w:rStyle w:val="DevConfigGray"/>
        </w:rPr>
        <w:t>secretkey</w:t>
      </w:r>
      <w:proofErr w:type="spellEnd"/>
    </w:p>
    <w:p w:rsidRPr="006A70CE" w:rsidR="006A70CE" w:rsidP="006A70CE" w:rsidRDefault="006A70CE" w14:paraId="20D6BC17" w14:textId="77777777">
      <w:pPr>
        <w:pStyle w:val="DevConfigs"/>
        <w:rPr>
          <w:rStyle w:val="DevConfigGray"/>
        </w:rPr>
      </w:pPr>
      <w:r w:rsidRPr="006A70CE">
        <w:rPr>
          <w:rStyle w:val="DevConfigGray"/>
        </w:rPr>
        <w:t xml:space="preserve"> ip ospf network point-to-point</w:t>
      </w:r>
    </w:p>
    <w:p w:rsidRPr="006A70CE" w:rsidR="006A70CE" w:rsidP="006A70CE" w:rsidRDefault="006A70CE" w14:paraId="68FA732E" w14:textId="77777777">
      <w:pPr>
        <w:pStyle w:val="DevConfigs"/>
        <w:rPr>
          <w:rStyle w:val="DevConfigGray"/>
        </w:rPr>
      </w:pPr>
      <w:r w:rsidRPr="006A70CE">
        <w:rPr>
          <w:rStyle w:val="DevConfigGray"/>
        </w:rPr>
        <w:t xml:space="preserve"> ip ospf 123 area 1</w:t>
      </w:r>
    </w:p>
    <w:p w:rsidRPr="006A70CE" w:rsidR="006A70CE" w:rsidP="006A70CE" w:rsidRDefault="006A70CE" w14:paraId="6B2187B8" w14:textId="77777777">
      <w:pPr>
        <w:pStyle w:val="DevConfigs"/>
        <w:rPr>
          <w:rStyle w:val="DevConfigGray"/>
        </w:rPr>
      </w:pPr>
      <w:r w:rsidRPr="006A70CE">
        <w:rPr>
          <w:rStyle w:val="DevConfigGray"/>
        </w:rPr>
        <w:t>interface GigabitEthernet1/0/12</w:t>
      </w:r>
    </w:p>
    <w:p w:rsidRPr="006A70CE" w:rsidR="006A70CE" w:rsidP="006A70CE" w:rsidRDefault="006A70CE" w14:paraId="0060A026" w14:textId="77777777">
      <w:pPr>
        <w:pStyle w:val="DevConfigs"/>
        <w:rPr>
          <w:rStyle w:val="DevConfigGray"/>
        </w:rPr>
      </w:pPr>
      <w:r w:rsidRPr="006A70CE">
        <w:rPr>
          <w:rStyle w:val="DevConfigGray"/>
        </w:rPr>
        <w:t>interface GigabitEthernet1/0/13</w:t>
      </w:r>
    </w:p>
    <w:p w:rsidRPr="006A70CE" w:rsidR="006A70CE" w:rsidP="006A70CE" w:rsidRDefault="006A70CE" w14:paraId="15EC807D" w14:textId="77777777">
      <w:pPr>
        <w:pStyle w:val="DevConfigs"/>
        <w:rPr>
          <w:rStyle w:val="DevConfigGray"/>
        </w:rPr>
      </w:pPr>
      <w:r w:rsidRPr="006A70CE">
        <w:rPr>
          <w:rStyle w:val="DevConfigGray"/>
        </w:rPr>
        <w:t>interface GigabitEthernet1/0/14</w:t>
      </w:r>
    </w:p>
    <w:p w:rsidRPr="006A70CE" w:rsidR="006A70CE" w:rsidP="006A70CE" w:rsidRDefault="006A70CE" w14:paraId="2D09F51C" w14:textId="77777777">
      <w:pPr>
        <w:pStyle w:val="DevConfigs"/>
        <w:rPr>
          <w:rStyle w:val="DevConfigGray"/>
        </w:rPr>
      </w:pPr>
      <w:r w:rsidRPr="006A70CE">
        <w:rPr>
          <w:rStyle w:val="DevConfigGray"/>
        </w:rPr>
        <w:t>interface GigabitEthernet1/0/15</w:t>
      </w:r>
    </w:p>
    <w:p w:rsidRPr="006A70CE" w:rsidR="006A70CE" w:rsidP="006A70CE" w:rsidRDefault="006A70CE" w14:paraId="720CEFC4" w14:textId="77777777">
      <w:pPr>
        <w:pStyle w:val="DevConfigs"/>
        <w:rPr>
          <w:rStyle w:val="DevConfigGray"/>
        </w:rPr>
      </w:pPr>
      <w:r w:rsidRPr="006A70CE">
        <w:rPr>
          <w:rStyle w:val="DevConfigGray"/>
        </w:rPr>
        <w:t>interface GigabitEthernet1/0/16</w:t>
      </w:r>
    </w:p>
    <w:p w:rsidRPr="006A70CE" w:rsidR="006A70CE" w:rsidP="006A70CE" w:rsidRDefault="006A70CE" w14:paraId="7557383F" w14:textId="77777777">
      <w:pPr>
        <w:pStyle w:val="DevConfigs"/>
        <w:rPr>
          <w:rStyle w:val="DevConfigGray"/>
        </w:rPr>
      </w:pPr>
      <w:r w:rsidRPr="006A70CE">
        <w:rPr>
          <w:rStyle w:val="DevConfigGray"/>
        </w:rPr>
        <w:t>interface GigabitEthernet1/0/17</w:t>
      </w:r>
    </w:p>
    <w:p w:rsidRPr="006A70CE" w:rsidR="006A70CE" w:rsidP="006A70CE" w:rsidRDefault="006A70CE" w14:paraId="2E15C771" w14:textId="77777777">
      <w:pPr>
        <w:pStyle w:val="DevConfigs"/>
        <w:rPr>
          <w:rStyle w:val="DevConfigGray"/>
        </w:rPr>
      </w:pPr>
      <w:r w:rsidRPr="006A70CE">
        <w:rPr>
          <w:rStyle w:val="DevConfigGray"/>
        </w:rPr>
        <w:t>interface GigabitEthernet1/0/18</w:t>
      </w:r>
    </w:p>
    <w:p w:rsidRPr="006A70CE" w:rsidR="006A70CE" w:rsidP="006A70CE" w:rsidRDefault="006A70CE" w14:paraId="14910BF3" w14:textId="77777777">
      <w:pPr>
        <w:pStyle w:val="DevConfigs"/>
        <w:rPr>
          <w:rStyle w:val="DevConfigGray"/>
        </w:rPr>
      </w:pPr>
      <w:r w:rsidRPr="006A70CE">
        <w:rPr>
          <w:rStyle w:val="DevConfigGray"/>
        </w:rPr>
        <w:t>interface GigabitEthernet1/0/19</w:t>
      </w:r>
    </w:p>
    <w:p w:rsidRPr="006A70CE" w:rsidR="006A70CE" w:rsidP="006A70CE" w:rsidRDefault="006A70CE" w14:paraId="1B843136" w14:textId="77777777">
      <w:pPr>
        <w:pStyle w:val="DevConfigs"/>
        <w:rPr>
          <w:rStyle w:val="DevConfigGray"/>
        </w:rPr>
      </w:pPr>
      <w:r w:rsidRPr="006A70CE">
        <w:rPr>
          <w:rStyle w:val="DevConfigGray"/>
        </w:rPr>
        <w:lastRenderedPageBreak/>
        <w:t>interface GigabitEthernet1/0/20</w:t>
      </w:r>
    </w:p>
    <w:p w:rsidRPr="006A70CE" w:rsidR="006A70CE" w:rsidP="006A70CE" w:rsidRDefault="006A70CE" w14:paraId="3960A67B" w14:textId="77777777">
      <w:pPr>
        <w:pStyle w:val="DevConfigs"/>
        <w:rPr>
          <w:rStyle w:val="DevConfigGray"/>
        </w:rPr>
      </w:pPr>
      <w:r w:rsidRPr="006A70CE">
        <w:rPr>
          <w:rStyle w:val="DevConfigGray"/>
        </w:rPr>
        <w:t>interface GigabitEthernet1/0/21</w:t>
      </w:r>
    </w:p>
    <w:p w:rsidRPr="006A70CE" w:rsidR="006A70CE" w:rsidP="006A70CE" w:rsidRDefault="006A70CE" w14:paraId="4BDF898F" w14:textId="77777777">
      <w:pPr>
        <w:pStyle w:val="DevConfigs"/>
        <w:rPr>
          <w:rStyle w:val="DevConfigGray"/>
        </w:rPr>
      </w:pPr>
      <w:r w:rsidRPr="006A70CE">
        <w:rPr>
          <w:rStyle w:val="DevConfigGray"/>
        </w:rPr>
        <w:t>interface GigabitEthernet1/0/22</w:t>
      </w:r>
    </w:p>
    <w:p w:rsidRPr="006A70CE" w:rsidR="006A70CE" w:rsidP="006A70CE" w:rsidRDefault="006A70CE" w14:paraId="59AD1AB9" w14:textId="77777777">
      <w:pPr>
        <w:pStyle w:val="DevConfigs"/>
        <w:rPr>
          <w:rStyle w:val="DevConfigGray"/>
        </w:rPr>
      </w:pPr>
      <w:r w:rsidRPr="006A70CE">
        <w:rPr>
          <w:rStyle w:val="DevConfigGray"/>
        </w:rPr>
        <w:t>interface GigabitEthernet1/0/23</w:t>
      </w:r>
    </w:p>
    <w:p w:rsidRPr="006A70CE" w:rsidR="006A70CE" w:rsidP="006A70CE" w:rsidRDefault="006A70CE" w14:paraId="60E71B00" w14:textId="77777777">
      <w:pPr>
        <w:pStyle w:val="DevConfigs"/>
        <w:rPr>
          <w:rStyle w:val="DevConfigGray"/>
        </w:rPr>
      </w:pPr>
      <w:r w:rsidRPr="006A70CE">
        <w:rPr>
          <w:rStyle w:val="DevConfigGray"/>
        </w:rPr>
        <w:t xml:space="preserve"> no switchport</w:t>
      </w:r>
    </w:p>
    <w:p w:rsidRPr="006A70CE" w:rsidR="006A70CE" w:rsidP="006A70CE" w:rsidRDefault="006A70CE" w14:paraId="1D03A924" w14:textId="77777777">
      <w:pPr>
        <w:pStyle w:val="DevConfigs"/>
        <w:rPr>
          <w:rStyle w:val="DevConfigGray"/>
        </w:rPr>
      </w:pPr>
      <w:r w:rsidRPr="006A70CE">
        <w:rPr>
          <w:rStyle w:val="DevConfigGray"/>
        </w:rPr>
        <w:t xml:space="preserve"> ip address 172.16.3.1 255.255.255.0</w:t>
      </w:r>
    </w:p>
    <w:p w:rsidRPr="006A70CE" w:rsidR="006A70CE" w:rsidP="006A70CE" w:rsidRDefault="006A70CE" w14:paraId="307C9143" w14:textId="77777777">
      <w:pPr>
        <w:pStyle w:val="DevConfigs"/>
        <w:rPr>
          <w:rStyle w:val="DevConfigGray"/>
        </w:rPr>
      </w:pPr>
      <w:r w:rsidRPr="006A70CE">
        <w:rPr>
          <w:rStyle w:val="DevConfigGray"/>
        </w:rPr>
        <w:t xml:space="preserve"> ip ospf 123 area 1</w:t>
      </w:r>
    </w:p>
    <w:p w:rsidRPr="006A70CE" w:rsidR="006A70CE" w:rsidP="006A70CE" w:rsidRDefault="006A70CE" w14:paraId="35DD803F" w14:textId="77777777">
      <w:pPr>
        <w:pStyle w:val="DevConfigs"/>
        <w:rPr>
          <w:rStyle w:val="DevConfigGray"/>
        </w:rPr>
      </w:pPr>
      <w:r w:rsidRPr="006A70CE">
        <w:rPr>
          <w:rStyle w:val="DevConfigGray"/>
        </w:rPr>
        <w:t>interface GigabitEthernet1/0/24</w:t>
      </w:r>
    </w:p>
    <w:p w:rsidRPr="006A70CE" w:rsidR="006A70CE" w:rsidP="006A70CE" w:rsidRDefault="006A70CE" w14:paraId="0D8DC09D" w14:textId="77777777">
      <w:pPr>
        <w:pStyle w:val="DevConfigs"/>
        <w:rPr>
          <w:rStyle w:val="DevConfigGray"/>
        </w:rPr>
      </w:pPr>
      <w:r w:rsidRPr="006A70CE">
        <w:rPr>
          <w:rStyle w:val="DevConfigGray"/>
        </w:rPr>
        <w:t>interface GigabitEthernet1/1/1</w:t>
      </w:r>
    </w:p>
    <w:p w:rsidRPr="006A70CE" w:rsidR="006A70CE" w:rsidP="006A70CE" w:rsidRDefault="006A70CE" w14:paraId="122304B4" w14:textId="77777777">
      <w:pPr>
        <w:pStyle w:val="DevConfigs"/>
        <w:rPr>
          <w:rStyle w:val="DevConfigGray"/>
        </w:rPr>
      </w:pPr>
      <w:r w:rsidRPr="006A70CE">
        <w:rPr>
          <w:rStyle w:val="DevConfigGray"/>
        </w:rPr>
        <w:t>interface GigabitEthernet1/1/2</w:t>
      </w:r>
    </w:p>
    <w:p w:rsidRPr="006A70CE" w:rsidR="006A70CE" w:rsidP="006A70CE" w:rsidRDefault="006A70CE" w14:paraId="647833AC" w14:textId="77777777">
      <w:pPr>
        <w:pStyle w:val="DevConfigs"/>
        <w:rPr>
          <w:rStyle w:val="DevConfigGray"/>
        </w:rPr>
      </w:pPr>
      <w:r w:rsidRPr="006A70CE">
        <w:rPr>
          <w:rStyle w:val="DevConfigGray"/>
        </w:rPr>
        <w:t>interface GigabitEthernet1/1/3</w:t>
      </w:r>
    </w:p>
    <w:p w:rsidRPr="006A70CE" w:rsidR="006A70CE" w:rsidP="006A70CE" w:rsidRDefault="006A70CE" w14:paraId="726335DB" w14:textId="77777777">
      <w:pPr>
        <w:pStyle w:val="DevConfigs"/>
        <w:rPr>
          <w:rStyle w:val="DevConfigGray"/>
        </w:rPr>
      </w:pPr>
      <w:r w:rsidRPr="006A70CE">
        <w:rPr>
          <w:rStyle w:val="DevConfigGray"/>
        </w:rPr>
        <w:t>interface GigabitEthernet1/1/4</w:t>
      </w:r>
    </w:p>
    <w:p w:rsidRPr="006A70CE" w:rsidR="006A70CE" w:rsidP="006A70CE" w:rsidRDefault="006A70CE" w14:paraId="631613BC" w14:textId="77777777">
      <w:pPr>
        <w:pStyle w:val="DevConfigs"/>
        <w:rPr>
          <w:rStyle w:val="DevConfigGray"/>
        </w:rPr>
      </w:pPr>
      <w:r w:rsidRPr="006A70CE">
        <w:rPr>
          <w:rStyle w:val="DevConfigGray"/>
        </w:rPr>
        <w:t>interface AppGigabitEthernet1/0/1</w:t>
      </w:r>
    </w:p>
    <w:p w:rsidRPr="006A70CE" w:rsidR="006A70CE" w:rsidP="006A70CE" w:rsidRDefault="006A70CE" w14:paraId="60FFF2D4" w14:textId="77777777">
      <w:pPr>
        <w:pStyle w:val="DevConfigs"/>
        <w:rPr>
          <w:rStyle w:val="DevConfigGray"/>
        </w:rPr>
      </w:pPr>
      <w:r w:rsidRPr="006A70CE">
        <w:rPr>
          <w:rStyle w:val="DevConfigGray"/>
        </w:rPr>
        <w:t>interface Vlan1</w:t>
      </w:r>
    </w:p>
    <w:p w:rsidRPr="006A70CE" w:rsidR="006A70CE" w:rsidP="006A70CE" w:rsidRDefault="006A70CE" w14:paraId="56139F8F" w14:textId="77777777">
      <w:pPr>
        <w:pStyle w:val="DevConfigs"/>
        <w:rPr>
          <w:rStyle w:val="DevConfigGray"/>
        </w:rPr>
      </w:pPr>
      <w:r w:rsidRPr="006A70CE">
        <w:rPr>
          <w:rStyle w:val="DevConfigGray"/>
        </w:rPr>
        <w:t xml:space="preserve"> no ip address</w:t>
      </w:r>
    </w:p>
    <w:p w:rsidRPr="006A70CE" w:rsidR="006A70CE" w:rsidP="006A70CE" w:rsidRDefault="006A70CE" w14:paraId="49DD040B" w14:textId="77777777">
      <w:pPr>
        <w:pStyle w:val="DevConfigs"/>
        <w:rPr>
          <w:rStyle w:val="DevConfigGray"/>
        </w:rPr>
      </w:pPr>
      <w:r w:rsidRPr="006A70CE">
        <w:rPr>
          <w:rStyle w:val="DevConfigGray"/>
        </w:rPr>
        <w:t>router ospfv3 123</w:t>
      </w:r>
    </w:p>
    <w:p w:rsidRPr="006A70CE" w:rsidR="006A70CE" w:rsidP="006A70CE" w:rsidRDefault="006A70CE" w14:paraId="3EF104B2" w14:textId="77777777">
      <w:pPr>
        <w:pStyle w:val="DevConfigs"/>
        <w:rPr>
          <w:rStyle w:val="DevConfigGray"/>
        </w:rPr>
      </w:pPr>
      <w:r w:rsidRPr="006A70CE">
        <w:rPr>
          <w:rStyle w:val="DevConfigGray"/>
        </w:rPr>
        <w:t xml:space="preserve"> area 0 authentication key-chain OSPF_KEYS</w:t>
      </w:r>
    </w:p>
    <w:p w:rsidRPr="006A70CE" w:rsidR="006A70CE" w:rsidP="006A70CE" w:rsidRDefault="006A70CE" w14:paraId="3F4DED51" w14:textId="77777777">
      <w:pPr>
        <w:pStyle w:val="DevConfigs"/>
        <w:rPr>
          <w:rStyle w:val="DevConfigGray"/>
        </w:rPr>
      </w:pPr>
      <w:r w:rsidRPr="006A70CE">
        <w:rPr>
          <w:rStyle w:val="DevConfigGray"/>
        </w:rPr>
        <w:t xml:space="preserve"> address-family ipv4 unicast</w:t>
      </w:r>
    </w:p>
    <w:p w:rsidRPr="006A70CE" w:rsidR="006A70CE" w:rsidP="006A70CE" w:rsidRDefault="006A70CE" w14:paraId="2B960F4C" w14:textId="77777777">
      <w:pPr>
        <w:pStyle w:val="DevConfigs"/>
        <w:rPr>
          <w:rStyle w:val="DevConfigGray"/>
        </w:rPr>
      </w:pPr>
      <w:r w:rsidRPr="006A70CE">
        <w:rPr>
          <w:rStyle w:val="DevConfigGray"/>
        </w:rPr>
        <w:t xml:space="preserve">  router-id 1.1.1.2</w:t>
      </w:r>
    </w:p>
    <w:p w:rsidRPr="006A70CE" w:rsidR="006A70CE" w:rsidP="006A70CE" w:rsidRDefault="006A70CE" w14:paraId="36D5AC67" w14:textId="77777777">
      <w:pPr>
        <w:pStyle w:val="DevConfigs"/>
        <w:rPr>
          <w:rStyle w:val="DevConfigGray"/>
        </w:rPr>
      </w:pPr>
      <w:r w:rsidRPr="006A70CE">
        <w:rPr>
          <w:rStyle w:val="DevConfigGray"/>
        </w:rPr>
        <w:t xml:space="preserve"> exit-address-family</w:t>
      </w:r>
    </w:p>
    <w:p w:rsidRPr="006A70CE" w:rsidR="006A70CE" w:rsidP="006A70CE" w:rsidRDefault="006A70CE" w14:paraId="3E43C46F" w14:textId="77777777">
      <w:pPr>
        <w:pStyle w:val="DevConfigs"/>
        <w:rPr>
          <w:rStyle w:val="DevConfigGray"/>
        </w:rPr>
      </w:pPr>
      <w:r w:rsidRPr="006A70CE">
        <w:rPr>
          <w:rStyle w:val="DevConfigGray"/>
        </w:rPr>
        <w:t xml:space="preserve"> address-family ipv6 unicast</w:t>
      </w:r>
    </w:p>
    <w:p w:rsidRPr="006A70CE" w:rsidR="006A70CE" w:rsidP="006A70CE" w:rsidRDefault="006A70CE" w14:paraId="48D3A812" w14:textId="77777777">
      <w:pPr>
        <w:pStyle w:val="DevConfigs"/>
        <w:rPr>
          <w:rStyle w:val="DevConfigGray"/>
        </w:rPr>
      </w:pPr>
      <w:r w:rsidRPr="006A70CE">
        <w:rPr>
          <w:rStyle w:val="DevConfigGray"/>
        </w:rPr>
        <w:t xml:space="preserve">  router-id 1.1.1.2</w:t>
      </w:r>
    </w:p>
    <w:p w:rsidRPr="006A70CE" w:rsidR="006A70CE" w:rsidP="006A70CE" w:rsidRDefault="006A70CE" w14:paraId="7AE39AE5" w14:textId="77777777">
      <w:pPr>
        <w:pStyle w:val="DevConfigs"/>
        <w:rPr>
          <w:rStyle w:val="DevConfigGray"/>
        </w:rPr>
      </w:pPr>
      <w:r w:rsidRPr="006A70CE">
        <w:rPr>
          <w:rStyle w:val="DevConfigGray"/>
        </w:rPr>
        <w:t xml:space="preserve"> exit-address-family</w:t>
      </w:r>
    </w:p>
    <w:p w:rsidRPr="006A70CE" w:rsidR="006A70CE" w:rsidP="006A70CE" w:rsidRDefault="006A70CE" w14:paraId="08BA33AA" w14:textId="77777777">
      <w:pPr>
        <w:pStyle w:val="DevConfigs"/>
        <w:rPr>
          <w:rStyle w:val="DevConfigGray"/>
        </w:rPr>
      </w:pPr>
      <w:r w:rsidRPr="006A70CE">
        <w:rPr>
          <w:rStyle w:val="DevConfigGray"/>
        </w:rPr>
        <w:t>router ospf 123</w:t>
      </w:r>
    </w:p>
    <w:p w:rsidRPr="006A70CE" w:rsidR="006A70CE" w:rsidP="006A70CE" w:rsidRDefault="006A70CE" w14:paraId="6A5CA698" w14:textId="77777777">
      <w:pPr>
        <w:pStyle w:val="DevConfigs"/>
        <w:rPr>
          <w:rStyle w:val="DevConfigGray"/>
        </w:rPr>
      </w:pPr>
      <w:r w:rsidRPr="006A70CE">
        <w:rPr>
          <w:rStyle w:val="DevConfigGray"/>
        </w:rPr>
        <w:t xml:space="preserve"> router-id 1.1.1.2</w:t>
      </w:r>
    </w:p>
    <w:p w:rsidRPr="006A70CE" w:rsidR="006A70CE" w:rsidP="006A70CE" w:rsidRDefault="006A70CE" w14:paraId="7F700B01" w14:textId="77777777">
      <w:pPr>
        <w:pStyle w:val="DevConfigs"/>
        <w:rPr>
          <w:rStyle w:val="DevConfigGray"/>
        </w:rPr>
      </w:pPr>
      <w:r w:rsidRPr="006A70CE">
        <w:rPr>
          <w:rStyle w:val="DevConfigGray"/>
        </w:rPr>
        <w:t xml:space="preserve"> area 1 authentication message-digest</w:t>
      </w:r>
    </w:p>
    <w:p w:rsidRPr="006A70CE" w:rsidR="006A70CE" w:rsidP="006A70CE" w:rsidRDefault="006A70CE" w14:paraId="086313E3" w14:textId="77777777">
      <w:pPr>
        <w:pStyle w:val="DevConfigs"/>
        <w:rPr>
          <w:rStyle w:val="DevConfigGray"/>
        </w:rPr>
      </w:pPr>
      <w:r w:rsidRPr="006A70CE">
        <w:rPr>
          <w:rStyle w:val="DevConfigGray"/>
        </w:rPr>
        <w:t xml:space="preserve"> passive-interface GigabitEthernet1/0/23</w:t>
      </w:r>
    </w:p>
    <w:p w:rsidRPr="006A70CE" w:rsidR="006A70CE" w:rsidP="006A70CE" w:rsidRDefault="006A70CE" w14:paraId="5BFE9BF1" w14:textId="77777777">
      <w:pPr>
        <w:pStyle w:val="DevConfigs"/>
        <w:rPr>
          <w:rStyle w:val="DevConfigGray"/>
        </w:rPr>
      </w:pPr>
      <w:r w:rsidRPr="006A70CE">
        <w:rPr>
          <w:rStyle w:val="DevConfigGray"/>
        </w:rPr>
        <w:t xml:space="preserve">ip forward-protocol </w:t>
      </w:r>
      <w:proofErr w:type="spellStart"/>
      <w:r w:rsidRPr="006A70CE">
        <w:rPr>
          <w:rStyle w:val="DevConfigGray"/>
        </w:rPr>
        <w:t>nd</w:t>
      </w:r>
      <w:proofErr w:type="spellEnd"/>
    </w:p>
    <w:p w:rsidRPr="006A70CE" w:rsidR="006A70CE" w:rsidP="006A70CE" w:rsidRDefault="006A70CE" w14:paraId="51B15A65" w14:textId="77777777">
      <w:pPr>
        <w:pStyle w:val="DevConfigs"/>
        <w:rPr>
          <w:rStyle w:val="DevConfigGray"/>
        </w:rPr>
      </w:pPr>
      <w:r w:rsidRPr="006A70CE">
        <w:rPr>
          <w:rStyle w:val="DevConfigGray"/>
        </w:rPr>
        <w:t>ip http server</w:t>
      </w:r>
    </w:p>
    <w:p w:rsidRPr="006A70CE" w:rsidR="006A70CE" w:rsidP="006A70CE" w:rsidRDefault="006A70CE" w14:paraId="1BE5B979" w14:textId="77777777">
      <w:pPr>
        <w:pStyle w:val="DevConfigs"/>
        <w:rPr>
          <w:rStyle w:val="DevConfigGray"/>
        </w:rPr>
      </w:pPr>
      <w:r w:rsidRPr="006A70CE">
        <w:rPr>
          <w:rStyle w:val="DevConfigGray"/>
        </w:rPr>
        <w:t>ip http authentication local</w:t>
      </w:r>
    </w:p>
    <w:p w:rsidRPr="006A70CE" w:rsidR="006A70CE" w:rsidP="006A70CE" w:rsidRDefault="006A70CE" w14:paraId="57091632" w14:textId="77777777">
      <w:pPr>
        <w:pStyle w:val="DevConfigs"/>
        <w:rPr>
          <w:rStyle w:val="DevConfigGray"/>
        </w:rPr>
      </w:pPr>
      <w:r w:rsidRPr="006A70CE">
        <w:rPr>
          <w:rStyle w:val="DevConfigGray"/>
        </w:rPr>
        <w:t>ip http secure-server</w:t>
      </w:r>
    </w:p>
    <w:p w:rsidRPr="006A70CE" w:rsidR="006A70CE" w:rsidP="006A70CE" w:rsidRDefault="006A70CE" w14:paraId="12A561B2" w14:textId="77777777">
      <w:pPr>
        <w:pStyle w:val="DevConfigs"/>
        <w:rPr>
          <w:rStyle w:val="DevConfigGray"/>
        </w:rPr>
      </w:pPr>
      <w:r w:rsidRPr="006A70CE">
        <w:rPr>
          <w:rStyle w:val="DevConfigGray"/>
        </w:rPr>
        <w:t>ip ssh bulk-mode 131072</w:t>
      </w:r>
    </w:p>
    <w:p w:rsidRPr="006A70CE" w:rsidR="006A70CE" w:rsidP="006A70CE" w:rsidRDefault="006A70CE" w14:paraId="6DA1A1DC" w14:textId="77777777">
      <w:pPr>
        <w:pStyle w:val="DevConfigs"/>
        <w:rPr>
          <w:rStyle w:val="DevConfigGray"/>
        </w:rPr>
      </w:pPr>
      <w:r w:rsidRPr="006A70CE">
        <w:rPr>
          <w:rStyle w:val="DevConfigGray"/>
        </w:rPr>
        <w:t>control-plane</w:t>
      </w:r>
    </w:p>
    <w:p w:rsidRPr="006A70CE" w:rsidR="006A70CE" w:rsidP="006A70CE" w:rsidRDefault="006A70CE" w14:paraId="6CCB579A" w14:textId="77777777">
      <w:pPr>
        <w:pStyle w:val="DevConfigs"/>
        <w:rPr>
          <w:rStyle w:val="DevConfigGray"/>
        </w:rPr>
      </w:pPr>
      <w:r w:rsidRPr="006A70CE">
        <w:rPr>
          <w:rStyle w:val="DevConfigGray"/>
        </w:rPr>
        <w:t xml:space="preserve"> service-policy input system-</w:t>
      </w:r>
      <w:proofErr w:type="spellStart"/>
      <w:r w:rsidRPr="006A70CE">
        <w:rPr>
          <w:rStyle w:val="DevConfigGray"/>
        </w:rPr>
        <w:t>cpp</w:t>
      </w:r>
      <w:proofErr w:type="spellEnd"/>
      <w:r w:rsidRPr="006A70CE">
        <w:rPr>
          <w:rStyle w:val="DevConfigGray"/>
        </w:rPr>
        <w:t>-policy</w:t>
      </w:r>
    </w:p>
    <w:p w:rsidRPr="006A70CE" w:rsidR="006A70CE" w:rsidP="006A70CE" w:rsidRDefault="006A70CE" w14:paraId="4FEC9153" w14:textId="77777777">
      <w:pPr>
        <w:pStyle w:val="DevConfigs"/>
        <w:rPr>
          <w:rStyle w:val="DevConfigGray"/>
        </w:rPr>
      </w:pPr>
      <w:r w:rsidRPr="006A70CE">
        <w:rPr>
          <w:rStyle w:val="DevConfigGray"/>
        </w:rPr>
        <w:t>line con 0</w:t>
      </w:r>
    </w:p>
    <w:p w:rsidRPr="006A70CE" w:rsidR="006A70CE" w:rsidP="006A70CE" w:rsidRDefault="006A70CE" w14:paraId="41900A06" w14:textId="77777777">
      <w:pPr>
        <w:pStyle w:val="DevConfigs"/>
        <w:rPr>
          <w:rStyle w:val="DevConfigGray"/>
        </w:rPr>
      </w:pPr>
      <w:r w:rsidRPr="006A70CE">
        <w:rPr>
          <w:rStyle w:val="DevConfigGray"/>
        </w:rPr>
        <w:t xml:space="preserve"> exec-timeout 0 0</w:t>
      </w:r>
    </w:p>
    <w:p w:rsidRPr="006A70CE" w:rsidR="006A70CE" w:rsidP="006A70CE" w:rsidRDefault="006A70CE" w14:paraId="4DDD5F19" w14:textId="77777777">
      <w:pPr>
        <w:pStyle w:val="DevConfigs"/>
        <w:rPr>
          <w:rStyle w:val="DevConfigGray"/>
        </w:rPr>
      </w:pPr>
      <w:r w:rsidRPr="006A70CE">
        <w:rPr>
          <w:rStyle w:val="DevConfigGray"/>
        </w:rPr>
        <w:t xml:space="preserve"> logging synchronous</w:t>
      </w:r>
    </w:p>
    <w:p w:rsidRPr="006A70CE" w:rsidR="006A70CE" w:rsidP="006A70CE" w:rsidRDefault="006A70CE" w14:paraId="40961088" w14:textId="77777777">
      <w:pPr>
        <w:pStyle w:val="DevConfigs"/>
        <w:rPr>
          <w:rStyle w:val="DevConfigGray"/>
        </w:rPr>
      </w:pPr>
      <w:r w:rsidRPr="006A70CE">
        <w:rPr>
          <w:rStyle w:val="DevConfigGray"/>
        </w:rPr>
        <w:t xml:space="preserve"> </w:t>
      </w:r>
      <w:proofErr w:type="spellStart"/>
      <w:r w:rsidRPr="006A70CE">
        <w:rPr>
          <w:rStyle w:val="DevConfigGray"/>
        </w:rPr>
        <w:t>stopbits</w:t>
      </w:r>
      <w:proofErr w:type="spellEnd"/>
      <w:r w:rsidRPr="006A70CE">
        <w:rPr>
          <w:rStyle w:val="DevConfigGray"/>
        </w:rPr>
        <w:t xml:space="preserve"> 1</w:t>
      </w:r>
    </w:p>
    <w:p w:rsidRPr="006A70CE" w:rsidR="006A70CE" w:rsidP="006A70CE" w:rsidRDefault="006A70CE" w14:paraId="58051210" w14:textId="77777777">
      <w:pPr>
        <w:pStyle w:val="DevConfigs"/>
        <w:rPr>
          <w:rStyle w:val="DevConfigGray"/>
        </w:rPr>
      </w:pPr>
      <w:r w:rsidRPr="006A70CE">
        <w:rPr>
          <w:rStyle w:val="DevConfigGray"/>
        </w:rPr>
        <w:t xml:space="preserve">line </w:t>
      </w:r>
      <w:proofErr w:type="spellStart"/>
      <w:r w:rsidRPr="006A70CE">
        <w:rPr>
          <w:rStyle w:val="DevConfigGray"/>
        </w:rPr>
        <w:t>vty</w:t>
      </w:r>
      <w:proofErr w:type="spellEnd"/>
      <w:r w:rsidRPr="006A70CE">
        <w:rPr>
          <w:rStyle w:val="DevConfigGray"/>
        </w:rPr>
        <w:t xml:space="preserve"> 0 4</w:t>
      </w:r>
    </w:p>
    <w:p w:rsidRPr="006A70CE" w:rsidR="006A70CE" w:rsidP="006A70CE" w:rsidRDefault="006A70CE" w14:paraId="5592D5CA" w14:textId="77777777">
      <w:pPr>
        <w:pStyle w:val="DevConfigs"/>
        <w:rPr>
          <w:rStyle w:val="DevConfigGray"/>
        </w:rPr>
      </w:pPr>
      <w:r w:rsidRPr="006A70CE">
        <w:rPr>
          <w:rStyle w:val="DevConfigGray"/>
        </w:rPr>
        <w:t xml:space="preserve"> login</w:t>
      </w:r>
    </w:p>
    <w:p w:rsidRPr="006A70CE" w:rsidR="006A70CE" w:rsidP="006A70CE" w:rsidRDefault="006A70CE" w14:paraId="7D208863" w14:textId="77777777">
      <w:pPr>
        <w:pStyle w:val="DevConfigs"/>
        <w:rPr>
          <w:rStyle w:val="DevConfigGray"/>
        </w:rPr>
      </w:pPr>
      <w:r w:rsidRPr="006A70CE">
        <w:rPr>
          <w:rStyle w:val="DevConfigGray"/>
        </w:rPr>
        <w:t xml:space="preserve"> transport input ssh</w:t>
      </w:r>
    </w:p>
    <w:p w:rsidRPr="006A70CE" w:rsidR="006A70CE" w:rsidP="006A70CE" w:rsidRDefault="006A70CE" w14:paraId="641D2E48" w14:textId="77777777">
      <w:pPr>
        <w:pStyle w:val="DevConfigs"/>
        <w:rPr>
          <w:rStyle w:val="DevConfigGray"/>
        </w:rPr>
      </w:pPr>
      <w:r w:rsidRPr="006A70CE">
        <w:rPr>
          <w:rStyle w:val="DevConfigGray"/>
        </w:rPr>
        <w:t xml:space="preserve">line </w:t>
      </w:r>
      <w:proofErr w:type="spellStart"/>
      <w:r w:rsidRPr="006A70CE">
        <w:rPr>
          <w:rStyle w:val="DevConfigGray"/>
        </w:rPr>
        <w:t>vty</w:t>
      </w:r>
      <w:proofErr w:type="spellEnd"/>
      <w:r w:rsidRPr="006A70CE">
        <w:rPr>
          <w:rStyle w:val="DevConfigGray"/>
        </w:rPr>
        <w:t xml:space="preserve"> 5 31</w:t>
      </w:r>
    </w:p>
    <w:p w:rsidRPr="006A70CE" w:rsidR="006A70CE" w:rsidP="006A70CE" w:rsidRDefault="006A70CE" w14:paraId="4E8564C9" w14:textId="77777777">
      <w:pPr>
        <w:pStyle w:val="DevConfigs"/>
        <w:rPr>
          <w:rStyle w:val="DevConfigGray"/>
        </w:rPr>
      </w:pPr>
      <w:r w:rsidRPr="006A70CE">
        <w:rPr>
          <w:rStyle w:val="DevConfigGray"/>
        </w:rPr>
        <w:t xml:space="preserve"> login</w:t>
      </w:r>
    </w:p>
    <w:p w:rsidRPr="00E05ABD" w:rsidR="00A343F8" w:rsidP="006A70CE" w:rsidRDefault="006A70CE" w14:paraId="6D0F6247" w14:textId="6E784AAF">
      <w:pPr>
        <w:pStyle w:val="DevConfigs"/>
        <w:rPr>
          <w:rStyle w:val="DevConfigGray"/>
        </w:rPr>
      </w:pPr>
      <w:r w:rsidRPr="006A70CE">
        <w:rPr>
          <w:rStyle w:val="DevConfigGray"/>
        </w:rPr>
        <w:t xml:space="preserve"> transport input </w:t>
      </w:r>
      <w:proofErr w:type="spellStart"/>
      <w:r w:rsidRPr="006A70CE">
        <w:rPr>
          <w:rStyle w:val="DevConfigGray"/>
        </w:rPr>
        <w:t>ssh</w:t>
      </w:r>
      <w:r w:rsidRPr="006428C8" w:rsidR="006428C8">
        <w:rPr>
          <w:rStyle w:val="DevConfigGray"/>
        </w:rPr>
        <w:t>end</w:t>
      </w:r>
      <w:proofErr w:type="spellEnd"/>
    </w:p>
    <w:p w:rsidRPr="00A343F8" w:rsidR="00A343F8" w:rsidP="00A343F8" w:rsidRDefault="00A343F8" w14:paraId="023A3203" w14:textId="77777777">
      <w:pPr>
        <w:pStyle w:val="Heading1"/>
        <w:rPr>
          <w:rStyle w:val="LabSectionGray"/>
        </w:rPr>
      </w:pPr>
      <w:r w:rsidRPr="00A343F8">
        <w:rPr>
          <w:rStyle w:val="LabSectionGray"/>
        </w:rPr>
        <w:t>Switch D2</w:t>
      </w:r>
    </w:p>
    <w:p w:rsidRPr="00A343F8" w:rsidR="00A343F8" w:rsidP="00A343F8" w:rsidRDefault="00A343F8" w14:paraId="0D9D4614" w14:textId="6E650768">
      <w:pPr>
        <w:pStyle w:val="DevConfigs"/>
        <w:rPr>
          <w:rStyle w:val="DevConfigGray"/>
        </w:rPr>
      </w:pPr>
      <w:r w:rsidRPr="00A343F8">
        <w:rPr>
          <w:rStyle w:val="DevConfigGray"/>
        </w:rPr>
        <w:t>D2#</w:t>
      </w:r>
      <w:r>
        <w:rPr>
          <w:rStyle w:val="DevConfigGray"/>
        </w:rPr>
        <w:t xml:space="preserve"> </w:t>
      </w:r>
      <w:r w:rsidRPr="00A343F8">
        <w:rPr>
          <w:rStyle w:val="DevConfigGray"/>
          <w:b/>
          <w:bCs/>
        </w:rPr>
        <w:t>show run</w:t>
      </w:r>
      <w:r w:rsidR="00DA6091">
        <w:rPr>
          <w:rStyle w:val="DevConfigGray"/>
          <w:b/>
          <w:bCs/>
        </w:rPr>
        <w:t xml:space="preserve"> brief</w:t>
      </w:r>
    </w:p>
    <w:p w:rsidRPr="006A70CE" w:rsidR="006A70CE" w:rsidP="006A70CE" w:rsidRDefault="006A70CE" w14:paraId="74E51ABC" w14:textId="77777777">
      <w:pPr>
        <w:pStyle w:val="DevConfigs"/>
        <w:rPr>
          <w:rStyle w:val="DevConfigGray"/>
        </w:rPr>
      </w:pPr>
      <w:r w:rsidRPr="006A70CE">
        <w:rPr>
          <w:rStyle w:val="DevConfigGray"/>
        </w:rPr>
        <w:t>Building configuration...</w:t>
      </w:r>
    </w:p>
    <w:p w:rsidRPr="006A70CE" w:rsidR="006A70CE" w:rsidP="006A70CE" w:rsidRDefault="006A70CE" w14:paraId="143F8E51" w14:textId="77777777">
      <w:pPr>
        <w:pStyle w:val="DevConfigs"/>
        <w:rPr>
          <w:rStyle w:val="DevConfigGray"/>
        </w:rPr>
      </w:pPr>
    </w:p>
    <w:p w:rsidRPr="006A70CE" w:rsidR="006A70CE" w:rsidP="006A70CE" w:rsidRDefault="006A70CE" w14:paraId="6543822E" w14:textId="77777777">
      <w:pPr>
        <w:pStyle w:val="DevConfigs"/>
        <w:rPr>
          <w:rStyle w:val="DevConfigGray"/>
        </w:rPr>
      </w:pPr>
      <w:r w:rsidRPr="006A70CE">
        <w:rPr>
          <w:rStyle w:val="DevConfigGray"/>
        </w:rPr>
        <w:lastRenderedPageBreak/>
        <w:t>Current configuration : 5708 bytes</w:t>
      </w:r>
    </w:p>
    <w:p w:rsidRPr="006A70CE" w:rsidR="006A70CE" w:rsidP="006A70CE" w:rsidRDefault="006A70CE" w14:paraId="69E606DC" w14:textId="77777777">
      <w:pPr>
        <w:pStyle w:val="DevConfigs"/>
        <w:rPr>
          <w:rStyle w:val="DevConfigGray"/>
        </w:rPr>
      </w:pPr>
      <w:r w:rsidRPr="006A70CE">
        <w:rPr>
          <w:rStyle w:val="DevConfigGray"/>
        </w:rPr>
        <w:t>version 17.12</w:t>
      </w:r>
    </w:p>
    <w:p w:rsidRPr="006A70CE" w:rsidR="006A70CE" w:rsidP="006A70CE" w:rsidRDefault="006A70CE" w14:paraId="38A21232" w14:textId="77777777">
      <w:pPr>
        <w:pStyle w:val="DevConfigs"/>
        <w:rPr>
          <w:rStyle w:val="DevConfigGray"/>
        </w:rPr>
      </w:pPr>
      <w:r w:rsidRPr="006A70CE">
        <w:rPr>
          <w:rStyle w:val="DevConfigGray"/>
        </w:rPr>
        <w:t>service timestamps debug datetime msec</w:t>
      </w:r>
    </w:p>
    <w:p w:rsidRPr="006A70CE" w:rsidR="006A70CE" w:rsidP="006A70CE" w:rsidRDefault="006A70CE" w14:paraId="3CA0CDB3" w14:textId="77777777">
      <w:pPr>
        <w:pStyle w:val="DevConfigs"/>
        <w:rPr>
          <w:rStyle w:val="DevConfigGray"/>
        </w:rPr>
      </w:pPr>
      <w:r w:rsidRPr="006A70CE">
        <w:rPr>
          <w:rStyle w:val="DevConfigGray"/>
        </w:rPr>
        <w:t>service timestamps log datetime msec</w:t>
      </w:r>
    </w:p>
    <w:p w:rsidRPr="006A70CE" w:rsidR="006A70CE" w:rsidP="006A70CE" w:rsidRDefault="006A70CE" w14:paraId="00001516" w14:textId="77777777">
      <w:pPr>
        <w:pStyle w:val="DevConfigs"/>
        <w:rPr>
          <w:rStyle w:val="DevConfigGray"/>
        </w:rPr>
      </w:pPr>
      <w:r w:rsidRPr="006A70CE">
        <w:rPr>
          <w:rStyle w:val="DevConfigGray"/>
        </w:rPr>
        <w:t>platform punt-keepalive disable-kernel-core</w:t>
      </w:r>
    </w:p>
    <w:p w:rsidRPr="006A70CE" w:rsidR="006A70CE" w:rsidP="006A70CE" w:rsidRDefault="006A70CE" w14:paraId="1E35A44B" w14:textId="77777777">
      <w:pPr>
        <w:pStyle w:val="DevConfigs"/>
        <w:rPr>
          <w:rStyle w:val="DevConfigGray"/>
        </w:rPr>
      </w:pPr>
      <w:r w:rsidRPr="006A70CE">
        <w:rPr>
          <w:rStyle w:val="DevConfigGray"/>
        </w:rPr>
        <w:t>hostname D2</w:t>
      </w:r>
    </w:p>
    <w:p w:rsidRPr="006A70CE" w:rsidR="006A70CE" w:rsidP="006A70CE" w:rsidRDefault="006A70CE" w14:paraId="0AEC86AD" w14:textId="77777777">
      <w:pPr>
        <w:pStyle w:val="DevConfigs"/>
        <w:rPr>
          <w:rStyle w:val="DevConfigGray"/>
        </w:rPr>
      </w:pPr>
      <w:proofErr w:type="spellStart"/>
      <w:r w:rsidRPr="006A70CE">
        <w:rPr>
          <w:rStyle w:val="DevConfigGray"/>
        </w:rPr>
        <w:t>vrf</w:t>
      </w:r>
      <w:proofErr w:type="spellEnd"/>
      <w:r w:rsidRPr="006A70CE">
        <w:rPr>
          <w:rStyle w:val="DevConfigGray"/>
        </w:rPr>
        <w:t xml:space="preserve"> definition </w:t>
      </w:r>
      <w:proofErr w:type="spellStart"/>
      <w:r w:rsidRPr="006A70CE">
        <w:rPr>
          <w:rStyle w:val="DevConfigGray"/>
        </w:rPr>
        <w:t>Mgmt-vrf</w:t>
      </w:r>
      <w:proofErr w:type="spellEnd"/>
    </w:p>
    <w:p w:rsidRPr="006A70CE" w:rsidR="006A70CE" w:rsidP="006A70CE" w:rsidRDefault="006A70CE" w14:paraId="2EF7494E" w14:textId="77777777">
      <w:pPr>
        <w:pStyle w:val="DevConfigs"/>
        <w:rPr>
          <w:rStyle w:val="DevConfigGray"/>
        </w:rPr>
      </w:pPr>
      <w:r w:rsidRPr="006A70CE">
        <w:rPr>
          <w:rStyle w:val="DevConfigGray"/>
        </w:rPr>
        <w:t xml:space="preserve"> address-family ipv4</w:t>
      </w:r>
    </w:p>
    <w:p w:rsidRPr="006A70CE" w:rsidR="006A70CE" w:rsidP="006A70CE" w:rsidRDefault="006A70CE" w14:paraId="5FC4007D" w14:textId="77777777">
      <w:pPr>
        <w:pStyle w:val="DevConfigs"/>
        <w:rPr>
          <w:rStyle w:val="DevConfigGray"/>
        </w:rPr>
      </w:pPr>
      <w:r w:rsidRPr="006A70CE">
        <w:rPr>
          <w:rStyle w:val="DevConfigGray"/>
        </w:rPr>
        <w:t xml:space="preserve"> exit-address-family</w:t>
      </w:r>
    </w:p>
    <w:p w:rsidRPr="006A70CE" w:rsidR="006A70CE" w:rsidP="006A70CE" w:rsidRDefault="006A70CE" w14:paraId="7D539C5D" w14:textId="77777777">
      <w:pPr>
        <w:pStyle w:val="DevConfigs"/>
        <w:rPr>
          <w:rStyle w:val="DevConfigGray"/>
        </w:rPr>
      </w:pPr>
      <w:r w:rsidRPr="006A70CE">
        <w:rPr>
          <w:rStyle w:val="DevConfigGray"/>
        </w:rPr>
        <w:t xml:space="preserve"> address-family ipv6</w:t>
      </w:r>
    </w:p>
    <w:p w:rsidRPr="006A70CE" w:rsidR="006A70CE" w:rsidP="006A70CE" w:rsidRDefault="006A70CE" w14:paraId="0BA29DA4" w14:textId="77777777">
      <w:pPr>
        <w:pStyle w:val="DevConfigs"/>
        <w:rPr>
          <w:rStyle w:val="DevConfigGray"/>
        </w:rPr>
      </w:pPr>
      <w:r w:rsidRPr="006A70CE">
        <w:rPr>
          <w:rStyle w:val="DevConfigGray"/>
        </w:rPr>
        <w:t xml:space="preserve"> exit-address-family</w:t>
      </w:r>
    </w:p>
    <w:p w:rsidRPr="006A70CE" w:rsidR="006A70CE" w:rsidP="006A70CE" w:rsidRDefault="006A70CE" w14:paraId="788647CF" w14:textId="77777777">
      <w:pPr>
        <w:pStyle w:val="DevConfigs"/>
        <w:rPr>
          <w:rStyle w:val="DevConfigGray"/>
        </w:rPr>
      </w:pPr>
      <w:r w:rsidRPr="006A70CE">
        <w:rPr>
          <w:rStyle w:val="DevConfigGray"/>
        </w:rPr>
        <w:t xml:space="preserve">no </w:t>
      </w:r>
      <w:proofErr w:type="spellStart"/>
      <w:r w:rsidRPr="006A70CE">
        <w:rPr>
          <w:rStyle w:val="DevConfigGray"/>
        </w:rPr>
        <w:t>aaa</w:t>
      </w:r>
      <w:proofErr w:type="spellEnd"/>
      <w:r w:rsidRPr="006A70CE">
        <w:rPr>
          <w:rStyle w:val="DevConfigGray"/>
        </w:rPr>
        <w:t xml:space="preserve"> new-model</w:t>
      </w:r>
    </w:p>
    <w:p w:rsidRPr="006A70CE" w:rsidR="006A70CE" w:rsidP="006A70CE" w:rsidRDefault="006A70CE" w14:paraId="527DC8FC" w14:textId="77777777">
      <w:pPr>
        <w:pStyle w:val="DevConfigs"/>
        <w:rPr>
          <w:rStyle w:val="DevConfigGray"/>
        </w:rPr>
      </w:pPr>
      <w:r w:rsidRPr="006A70CE">
        <w:rPr>
          <w:rStyle w:val="DevConfigGray"/>
        </w:rPr>
        <w:t>switch 1 provision c9300l-24t-4g</w:t>
      </w:r>
    </w:p>
    <w:p w:rsidRPr="006A70CE" w:rsidR="006A70CE" w:rsidP="006A70CE" w:rsidRDefault="006A70CE" w14:paraId="3E943DE5" w14:textId="77777777">
      <w:pPr>
        <w:pStyle w:val="DevConfigs"/>
        <w:rPr>
          <w:rStyle w:val="DevConfigGray"/>
        </w:rPr>
      </w:pPr>
      <w:r w:rsidRPr="006A70CE">
        <w:rPr>
          <w:rStyle w:val="DevConfigGray"/>
        </w:rPr>
        <w:t>ip routing</w:t>
      </w:r>
    </w:p>
    <w:p w:rsidRPr="006A70CE" w:rsidR="006A70CE" w:rsidP="006A70CE" w:rsidRDefault="006A70CE" w14:paraId="58174591" w14:textId="77777777">
      <w:pPr>
        <w:pStyle w:val="DevConfigs"/>
        <w:rPr>
          <w:rStyle w:val="DevConfigGray"/>
        </w:rPr>
      </w:pPr>
      <w:r w:rsidRPr="006A70CE">
        <w:rPr>
          <w:rStyle w:val="DevConfigGray"/>
        </w:rPr>
        <w:t>no ip domain lookup</w:t>
      </w:r>
    </w:p>
    <w:p w:rsidRPr="006A70CE" w:rsidR="006A70CE" w:rsidP="006A70CE" w:rsidRDefault="006A70CE" w14:paraId="0FD4C18B" w14:textId="77777777">
      <w:pPr>
        <w:pStyle w:val="DevConfigs"/>
        <w:rPr>
          <w:rStyle w:val="DevConfigGray"/>
        </w:rPr>
      </w:pPr>
      <w:r w:rsidRPr="006A70CE">
        <w:rPr>
          <w:rStyle w:val="DevConfigGray"/>
        </w:rPr>
        <w:t>login on-success log</w:t>
      </w:r>
    </w:p>
    <w:p w:rsidRPr="006A70CE" w:rsidR="006A70CE" w:rsidP="006A70CE" w:rsidRDefault="006A70CE" w14:paraId="70119A41" w14:textId="77777777">
      <w:pPr>
        <w:pStyle w:val="DevConfigs"/>
        <w:rPr>
          <w:rStyle w:val="DevConfigGray"/>
        </w:rPr>
      </w:pPr>
      <w:r w:rsidRPr="006A70CE">
        <w:rPr>
          <w:rStyle w:val="DevConfigGray"/>
        </w:rPr>
        <w:t xml:space="preserve">ipv6 </w:t>
      </w:r>
      <w:proofErr w:type="spellStart"/>
      <w:r w:rsidRPr="006A70CE">
        <w:rPr>
          <w:rStyle w:val="DevConfigGray"/>
        </w:rPr>
        <w:t>nd</w:t>
      </w:r>
      <w:proofErr w:type="spellEnd"/>
      <w:r w:rsidRPr="006A70CE">
        <w:rPr>
          <w:rStyle w:val="DevConfigGray"/>
        </w:rPr>
        <w:t xml:space="preserve"> cache expire refresh</w:t>
      </w:r>
    </w:p>
    <w:p w:rsidRPr="006A70CE" w:rsidR="006A70CE" w:rsidP="006A70CE" w:rsidRDefault="006A70CE" w14:paraId="6E57A89F" w14:textId="77777777">
      <w:pPr>
        <w:pStyle w:val="DevConfigs"/>
        <w:rPr>
          <w:rStyle w:val="DevConfigGray"/>
        </w:rPr>
      </w:pPr>
      <w:r w:rsidRPr="006A70CE">
        <w:rPr>
          <w:rStyle w:val="DevConfigGray"/>
        </w:rPr>
        <w:t>ipv6 unicast-routing</w:t>
      </w:r>
    </w:p>
    <w:p w:rsidRPr="006A70CE" w:rsidR="006A70CE" w:rsidP="006A70CE" w:rsidRDefault="006A70CE" w14:paraId="33ECC317" w14:textId="77777777">
      <w:pPr>
        <w:pStyle w:val="DevConfigs"/>
        <w:rPr>
          <w:rStyle w:val="DevConfigGray"/>
        </w:rPr>
      </w:pPr>
      <w:r w:rsidRPr="006A70CE">
        <w:rPr>
          <w:rStyle w:val="DevConfigGray"/>
        </w:rPr>
        <w:t>key chain OSPF_KEYS</w:t>
      </w:r>
    </w:p>
    <w:p w:rsidRPr="006A70CE" w:rsidR="006A70CE" w:rsidP="006A70CE" w:rsidRDefault="006A70CE" w14:paraId="1D050F6A" w14:textId="77777777">
      <w:pPr>
        <w:pStyle w:val="DevConfigs"/>
        <w:rPr>
          <w:rStyle w:val="DevConfigGray"/>
        </w:rPr>
      </w:pPr>
      <w:r w:rsidRPr="006A70CE">
        <w:rPr>
          <w:rStyle w:val="DevConfigGray"/>
        </w:rPr>
        <w:t xml:space="preserve"> key 1</w:t>
      </w:r>
    </w:p>
    <w:p w:rsidRPr="006A70CE" w:rsidR="006A70CE" w:rsidP="006A70CE" w:rsidRDefault="006A70CE" w14:paraId="662D28FA" w14:textId="77777777">
      <w:pPr>
        <w:pStyle w:val="DevConfigs"/>
        <w:rPr>
          <w:rStyle w:val="DevConfigGray"/>
        </w:rPr>
      </w:pPr>
      <w:r w:rsidRPr="006A70CE">
        <w:rPr>
          <w:rStyle w:val="DevConfigGray"/>
        </w:rPr>
        <w:t xml:space="preserve">  key-string CRYPTOKEY</w:t>
      </w:r>
    </w:p>
    <w:p w:rsidRPr="006A70CE" w:rsidR="006A70CE" w:rsidP="006A70CE" w:rsidRDefault="006A70CE" w14:paraId="6D89E5FE" w14:textId="77777777">
      <w:pPr>
        <w:pStyle w:val="DevConfigs"/>
        <w:rPr>
          <w:rStyle w:val="DevConfigGray"/>
        </w:rPr>
      </w:pPr>
      <w:r w:rsidRPr="006A70CE">
        <w:rPr>
          <w:rStyle w:val="DevConfigGray"/>
        </w:rPr>
        <w:t xml:space="preserve">  cryptographic-algorithm hmac-sha-256</w:t>
      </w:r>
    </w:p>
    <w:p w:rsidRPr="006A70CE" w:rsidR="006A70CE" w:rsidP="006A70CE" w:rsidRDefault="006A70CE" w14:paraId="5E49460B"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w:t>
      </w:r>
      <w:proofErr w:type="spellStart"/>
      <w:r w:rsidRPr="006A70CE">
        <w:rPr>
          <w:rStyle w:val="DevConfigGray"/>
        </w:rPr>
        <w:t>trustpoint</w:t>
      </w:r>
      <w:proofErr w:type="spellEnd"/>
      <w:r w:rsidRPr="006A70CE">
        <w:rPr>
          <w:rStyle w:val="DevConfigGray"/>
        </w:rPr>
        <w:t xml:space="preserve"> TP-self-signed-1507993010</w:t>
      </w:r>
    </w:p>
    <w:p w:rsidRPr="006A70CE" w:rsidR="006A70CE" w:rsidP="006A70CE" w:rsidRDefault="006A70CE" w14:paraId="3C110F1B" w14:textId="77777777">
      <w:pPr>
        <w:pStyle w:val="DevConfigs"/>
        <w:rPr>
          <w:rStyle w:val="DevConfigGray"/>
        </w:rPr>
      </w:pPr>
      <w:r w:rsidRPr="006A70CE">
        <w:rPr>
          <w:rStyle w:val="DevConfigGray"/>
        </w:rPr>
        <w:t xml:space="preserve"> enrollment </w:t>
      </w:r>
      <w:proofErr w:type="spellStart"/>
      <w:r w:rsidRPr="006A70CE">
        <w:rPr>
          <w:rStyle w:val="DevConfigGray"/>
        </w:rPr>
        <w:t>selfsigned</w:t>
      </w:r>
      <w:proofErr w:type="spellEnd"/>
    </w:p>
    <w:p w:rsidRPr="006A70CE" w:rsidR="006A70CE" w:rsidP="006A70CE" w:rsidRDefault="006A70CE" w14:paraId="757D42FE" w14:textId="77777777">
      <w:pPr>
        <w:pStyle w:val="DevConfigs"/>
        <w:rPr>
          <w:rStyle w:val="DevConfigGray"/>
        </w:rPr>
      </w:pPr>
      <w:r w:rsidRPr="006A70CE">
        <w:rPr>
          <w:rStyle w:val="DevConfigGray"/>
        </w:rPr>
        <w:t xml:space="preserve"> subject-name </w:t>
      </w:r>
      <w:proofErr w:type="spellStart"/>
      <w:r w:rsidRPr="006A70CE">
        <w:rPr>
          <w:rStyle w:val="DevConfigGray"/>
        </w:rPr>
        <w:t>cn</w:t>
      </w:r>
      <w:proofErr w:type="spellEnd"/>
      <w:r w:rsidRPr="006A70CE">
        <w:rPr>
          <w:rStyle w:val="DevConfigGray"/>
        </w:rPr>
        <w:t>=IOS-Self-Signed-Certificate-1507993010</w:t>
      </w:r>
    </w:p>
    <w:p w:rsidRPr="006A70CE" w:rsidR="006A70CE" w:rsidP="006A70CE" w:rsidRDefault="006A70CE" w14:paraId="617FEF5A" w14:textId="77777777">
      <w:pPr>
        <w:pStyle w:val="DevConfigs"/>
        <w:rPr>
          <w:rStyle w:val="DevConfigGray"/>
        </w:rPr>
      </w:pPr>
      <w:r w:rsidRPr="006A70CE">
        <w:rPr>
          <w:rStyle w:val="DevConfigGray"/>
        </w:rPr>
        <w:t xml:space="preserve"> revocation-check none</w:t>
      </w:r>
    </w:p>
    <w:p w:rsidRPr="006A70CE" w:rsidR="006A70CE" w:rsidP="006A70CE" w:rsidRDefault="006A70CE" w14:paraId="040E2AE3" w14:textId="77777777">
      <w:pPr>
        <w:pStyle w:val="DevConfigs"/>
        <w:rPr>
          <w:rStyle w:val="DevConfigGray"/>
        </w:rPr>
      </w:pPr>
      <w:r w:rsidRPr="006A70CE">
        <w:rPr>
          <w:rStyle w:val="DevConfigGray"/>
        </w:rPr>
        <w:t xml:space="preserve"> </w:t>
      </w:r>
      <w:proofErr w:type="spellStart"/>
      <w:r w:rsidRPr="006A70CE">
        <w:rPr>
          <w:rStyle w:val="DevConfigGray"/>
        </w:rPr>
        <w:t>rsakeypair</w:t>
      </w:r>
      <w:proofErr w:type="spellEnd"/>
      <w:r w:rsidRPr="006A70CE">
        <w:rPr>
          <w:rStyle w:val="DevConfigGray"/>
        </w:rPr>
        <w:t xml:space="preserve"> TP-self-signed-1507993010</w:t>
      </w:r>
    </w:p>
    <w:p w:rsidRPr="006A70CE" w:rsidR="006A70CE" w:rsidP="006A70CE" w:rsidRDefault="006A70CE" w14:paraId="2E8FFC1D" w14:textId="77777777">
      <w:pPr>
        <w:pStyle w:val="DevConfigs"/>
        <w:rPr>
          <w:rStyle w:val="DevConfigGray"/>
        </w:rPr>
      </w:pPr>
      <w:r w:rsidRPr="006A70CE">
        <w:rPr>
          <w:rStyle w:val="DevConfigGray"/>
        </w:rPr>
        <w:t xml:space="preserve"> hash sha512</w:t>
      </w:r>
    </w:p>
    <w:p w:rsidRPr="006A70CE" w:rsidR="006A70CE" w:rsidP="006A70CE" w:rsidRDefault="006A70CE" w14:paraId="64C7C078"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w:t>
      </w:r>
      <w:proofErr w:type="spellStart"/>
      <w:r w:rsidRPr="006A70CE">
        <w:rPr>
          <w:rStyle w:val="DevConfigGray"/>
        </w:rPr>
        <w:t>trustpoint</w:t>
      </w:r>
      <w:proofErr w:type="spellEnd"/>
      <w:r w:rsidRPr="006A70CE">
        <w:rPr>
          <w:rStyle w:val="DevConfigGray"/>
        </w:rPr>
        <w:t xml:space="preserve"> SLA-</w:t>
      </w:r>
      <w:proofErr w:type="spellStart"/>
      <w:r w:rsidRPr="006A70CE">
        <w:rPr>
          <w:rStyle w:val="DevConfigGray"/>
        </w:rPr>
        <w:t>TrustPoint</w:t>
      </w:r>
      <w:proofErr w:type="spellEnd"/>
    </w:p>
    <w:p w:rsidRPr="006A70CE" w:rsidR="006A70CE" w:rsidP="006A70CE" w:rsidRDefault="006A70CE" w14:paraId="5E2FB6ED" w14:textId="77777777">
      <w:pPr>
        <w:pStyle w:val="DevConfigs"/>
        <w:rPr>
          <w:rStyle w:val="DevConfigGray"/>
        </w:rPr>
      </w:pPr>
      <w:r w:rsidRPr="006A70CE">
        <w:rPr>
          <w:rStyle w:val="DevConfigGray"/>
        </w:rPr>
        <w:t xml:space="preserve"> enrollment pkcs12</w:t>
      </w:r>
    </w:p>
    <w:p w:rsidRPr="006A70CE" w:rsidR="006A70CE" w:rsidP="006A70CE" w:rsidRDefault="006A70CE" w14:paraId="67897B2F" w14:textId="77777777">
      <w:pPr>
        <w:pStyle w:val="DevConfigs"/>
        <w:rPr>
          <w:rStyle w:val="DevConfigGray"/>
        </w:rPr>
      </w:pPr>
      <w:r w:rsidRPr="006A70CE">
        <w:rPr>
          <w:rStyle w:val="DevConfigGray"/>
        </w:rPr>
        <w:t xml:space="preserve"> revocation-check </w:t>
      </w:r>
      <w:proofErr w:type="spellStart"/>
      <w:r w:rsidRPr="006A70CE">
        <w:rPr>
          <w:rStyle w:val="DevConfigGray"/>
        </w:rPr>
        <w:t>crl</w:t>
      </w:r>
      <w:proofErr w:type="spellEnd"/>
    </w:p>
    <w:p w:rsidRPr="006A70CE" w:rsidR="006A70CE" w:rsidP="006A70CE" w:rsidRDefault="006A70CE" w14:paraId="2047B928" w14:textId="77777777">
      <w:pPr>
        <w:pStyle w:val="DevConfigs"/>
        <w:rPr>
          <w:rStyle w:val="DevConfigGray"/>
        </w:rPr>
      </w:pPr>
      <w:r w:rsidRPr="006A70CE">
        <w:rPr>
          <w:rStyle w:val="DevConfigGray"/>
        </w:rPr>
        <w:t xml:space="preserve"> hash sha512</w:t>
      </w:r>
    </w:p>
    <w:p w:rsidRPr="006A70CE" w:rsidR="006A70CE" w:rsidP="006A70CE" w:rsidRDefault="006A70CE" w14:paraId="7A96E967"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certificate chain TP-self-signed-1507993010</w:t>
      </w:r>
    </w:p>
    <w:p w:rsidRPr="006A70CE" w:rsidR="006A70CE" w:rsidP="006A70CE" w:rsidRDefault="006A70CE" w14:paraId="0A850543" w14:textId="77777777">
      <w:pPr>
        <w:pStyle w:val="DevConfigs"/>
        <w:rPr>
          <w:rStyle w:val="DevConfigGray"/>
        </w:rPr>
      </w:pPr>
      <w:r w:rsidRPr="006A70CE">
        <w:rPr>
          <w:rStyle w:val="DevConfigGray"/>
        </w:rPr>
        <w:t xml:space="preserve"> certificate self-signed 01</w:t>
      </w:r>
    </w:p>
    <w:p w:rsidRPr="006A70CE" w:rsidR="006A70CE" w:rsidP="006A70CE" w:rsidRDefault="006A70CE" w14:paraId="2C27A419" w14:textId="77777777">
      <w:pPr>
        <w:pStyle w:val="DevConfigs"/>
        <w:rPr>
          <w:rStyle w:val="DevConfigGray"/>
        </w:rPr>
      </w:pPr>
      <w:r w:rsidRPr="006A70CE">
        <w:rPr>
          <w:rStyle w:val="DevConfigGray"/>
        </w:rPr>
        <w:t xml:space="preserve">crypto </w:t>
      </w:r>
      <w:proofErr w:type="spellStart"/>
      <w:r w:rsidRPr="006A70CE">
        <w:rPr>
          <w:rStyle w:val="DevConfigGray"/>
        </w:rPr>
        <w:t>pki</w:t>
      </w:r>
      <w:proofErr w:type="spellEnd"/>
      <w:r w:rsidRPr="006A70CE">
        <w:rPr>
          <w:rStyle w:val="DevConfigGray"/>
        </w:rPr>
        <w:t xml:space="preserve"> certificate chain SLA-</w:t>
      </w:r>
      <w:proofErr w:type="spellStart"/>
      <w:r w:rsidRPr="006A70CE">
        <w:rPr>
          <w:rStyle w:val="DevConfigGray"/>
        </w:rPr>
        <w:t>TrustPoint</w:t>
      </w:r>
      <w:proofErr w:type="spellEnd"/>
    </w:p>
    <w:p w:rsidRPr="006A70CE" w:rsidR="006A70CE" w:rsidP="006A70CE" w:rsidRDefault="006A70CE" w14:paraId="07CF14DF" w14:textId="77777777">
      <w:pPr>
        <w:pStyle w:val="DevConfigs"/>
        <w:rPr>
          <w:rStyle w:val="DevConfigGray"/>
        </w:rPr>
      </w:pPr>
      <w:r w:rsidRPr="006A70CE">
        <w:rPr>
          <w:rStyle w:val="DevConfigGray"/>
        </w:rPr>
        <w:t xml:space="preserve"> certificate ca 01</w:t>
      </w:r>
    </w:p>
    <w:p w:rsidRPr="006A70CE" w:rsidR="006A70CE" w:rsidP="006A70CE" w:rsidRDefault="006A70CE" w14:paraId="2E6074EC" w14:textId="77777777">
      <w:pPr>
        <w:pStyle w:val="DevConfigs"/>
        <w:rPr>
          <w:rStyle w:val="DevConfigGray"/>
        </w:rPr>
      </w:pPr>
      <w:r w:rsidRPr="006A70CE">
        <w:rPr>
          <w:rStyle w:val="DevConfigGray"/>
        </w:rPr>
        <w:t xml:space="preserve">license boot level network-advantage addon </w:t>
      </w:r>
      <w:proofErr w:type="spellStart"/>
      <w:r w:rsidRPr="006A70CE">
        <w:rPr>
          <w:rStyle w:val="DevConfigGray"/>
        </w:rPr>
        <w:t>dna</w:t>
      </w:r>
      <w:proofErr w:type="spellEnd"/>
      <w:r w:rsidRPr="006A70CE">
        <w:rPr>
          <w:rStyle w:val="DevConfigGray"/>
        </w:rPr>
        <w:t>-advantage</w:t>
      </w:r>
    </w:p>
    <w:p w:rsidRPr="006A70CE" w:rsidR="006A70CE" w:rsidP="006A70CE" w:rsidRDefault="006A70CE" w14:paraId="45724745" w14:textId="77777777">
      <w:pPr>
        <w:pStyle w:val="DevConfigs"/>
        <w:rPr>
          <w:rStyle w:val="DevConfigGray"/>
        </w:rPr>
      </w:pPr>
      <w:r w:rsidRPr="006A70CE">
        <w:rPr>
          <w:rStyle w:val="DevConfigGray"/>
        </w:rPr>
        <w:t>memory free low-watermark processor 130178</w:t>
      </w:r>
    </w:p>
    <w:p w:rsidRPr="006A70CE" w:rsidR="006A70CE" w:rsidP="006A70CE" w:rsidRDefault="006A70CE" w14:paraId="4C24EB1F" w14:textId="77777777">
      <w:pPr>
        <w:pStyle w:val="DevConfigs"/>
        <w:rPr>
          <w:rStyle w:val="DevConfigGray"/>
        </w:rPr>
      </w:pPr>
      <w:r w:rsidRPr="006A70CE">
        <w:rPr>
          <w:rStyle w:val="DevConfigGray"/>
        </w:rPr>
        <w:t>diagnostic bootup level minimal</w:t>
      </w:r>
    </w:p>
    <w:p w:rsidRPr="006A70CE" w:rsidR="006A70CE" w:rsidP="006A70CE" w:rsidRDefault="006A70CE" w14:paraId="3F5CE1EC" w14:textId="77777777">
      <w:pPr>
        <w:pStyle w:val="DevConfigs"/>
        <w:rPr>
          <w:rStyle w:val="DevConfigGray"/>
        </w:rPr>
      </w:pPr>
      <w:r w:rsidRPr="006A70CE">
        <w:rPr>
          <w:rStyle w:val="DevConfigGray"/>
        </w:rPr>
        <w:t>spanning-tree mode rapid-</w:t>
      </w:r>
      <w:proofErr w:type="spellStart"/>
      <w:r w:rsidRPr="006A70CE">
        <w:rPr>
          <w:rStyle w:val="DevConfigGray"/>
        </w:rPr>
        <w:t>pvst</w:t>
      </w:r>
      <w:proofErr w:type="spellEnd"/>
    </w:p>
    <w:p w:rsidRPr="006A70CE" w:rsidR="006A70CE" w:rsidP="006A70CE" w:rsidRDefault="006A70CE" w14:paraId="6953F685" w14:textId="77777777">
      <w:pPr>
        <w:pStyle w:val="DevConfigs"/>
        <w:rPr>
          <w:rStyle w:val="DevConfigGray"/>
        </w:rPr>
      </w:pPr>
      <w:r w:rsidRPr="006A70CE">
        <w:rPr>
          <w:rStyle w:val="DevConfigGray"/>
        </w:rPr>
        <w:t>spanning-tree extend system-id</w:t>
      </w:r>
    </w:p>
    <w:p w:rsidRPr="006A70CE" w:rsidR="006A70CE" w:rsidP="006A70CE" w:rsidRDefault="006A70CE" w14:paraId="552539B6" w14:textId="77777777">
      <w:pPr>
        <w:pStyle w:val="DevConfigs"/>
        <w:rPr>
          <w:rStyle w:val="DevConfigGray"/>
        </w:rPr>
      </w:pPr>
      <w:r w:rsidRPr="006A70CE">
        <w:rPr>
          <w:rStyle w:val="DevConfigGray"/>
        </w:rPr>
        <w:t>enable secret 9 $9$1GtEBf6fQ9mFIU$60oMCDlnyN.Y0j6mFP6DA1kZ/nG0eJdWlUGNcOgiBpI</w:t>
      </w:r>
    </w:p>
    <w:p w:rsidRPr="006A70CE" w:rsidR="006A70CE" w:rsidP="006A70CE" w:rsidRDefault="006A70CE" w14:paraId="1023DC74" w14:textId="77777777">
      <w:pPr>
        <w:pStyle w:val="DevConfigs"/>
        <w:rPr>
          <w:rStyle w:val="DevConfigGray"/>
        </w:rPr>
      </w:pPr>
      <w:r w:rsidRPr="006A70CE">
        <w:rPr>
          <w:rStyle w:val="DevConfigGray"/>
        </w:rPr>
        <w:t>redundancy</w:t>
      </w:r>
    </w:p>
    <w:p w:rsidRPr="006A70CE" w:rsidR="006A70CE" w:rsidP="006A70CE" w:rsidRDefault="006A70CE" w14:paraId="4ACCFFBE" w14:textId="77777777">
      <w:pPr>
        <w:pStyle w:val="DevConfigs"/>
        <w:rPr>
          <w:rStyle w:val="DevConfigGray"/>
        </w:rPr>
      </w:pPr>
      <w:r w:rsidRPr="006A70CE">
        <w:rPr>
          <w:rStyle w:val="DevConfigGray"/>
        </w:rPr>
        <w:t xml:space="preserve"> mode </w:t>
      </w:r>
      <w:proofErr w:type="spellStart"/>
      <w:r w:rsidRPr="006A70CE">
        <w:rPr>
          <w:rStyle w:val="DevConfigGray"/>
        </w:rPr>
        <w:t>sso</w:t>
      </w:r>
      <w:proofErr w:type="spellEnd"/>
    </w:p>
    <w:p w:rsidRPr="006A70CE" w:rsidR="006A70CE" w:rsidP="006A70CE" w:rsidRDefault="006A70CE" w14:paraId="357BFF4E" w14:textId="77777777">
      <w:pPr>
        <w:pStyle w:val="DevConfigs"/>
        <w:rPr>
          <w:rStyle w:val="DevConfigGray"/>
        </w:rPr>
      </w:pPr>
      <w:r w:rsidRPr="006A70CE">
        <w:rPr>
          <w:rStyle w:val="DevConfigGray"/>
        </w:rPr>
        <w:t>crypto engine compliance shield disable</w:t>
      </w:r>
    </w:p>
    <w:p w:rsidRPr="006A70CE" w:rsidR="006A70CE" w:rsidP="006A70CE" w:rsidRDefault="006A70CE" w14:paraId="70FE20A9" w14:textId="77777777">
      <w:pPr>
        <w:pStyle w:val="DevConfigs"/>
        <w:rPr>
          <w:rStyle w:val="DevConfigGray"/>
        </w:rPr>
      </w:pPr>
      <w:r w:rsidRPr="006A70CE">
        <w:rPr>
          <w:rStyle w:val="DevConfigGray"/>
        </w:rPr>
        <w:t>transceiver type all</w:t>
      </w:r>
    </w:p>
    <w:p w:rsidRPr="006A70CE" w:rsidR="006A70CE" w:rsidP="006A70CE" w:rsidRDefault="006A70CE" w14:paraId="6037DE9E" w14:textId="77777777">
      <w:pPr>
        <w:pStyle w:val="DevConfigs"/>
        <w:rPr>
          <w:rStyle w:val="DevConfigGray"/>
        </w:rPr>
      </w:pPr>
      <w:r w:rsidRPr="006A70CE">
        <w:rPr>
          <w:rStyle w:val="DevConfigGray"/>
        </w:rPr>
        <w:t xml:space="preserve"> monitoring</w:t>
      </w:r>
    </w:p>
    <w:p w:rsidRPr="006A70CE" w:rsidR="006A70CE" w:rsidP="006A70CE" w:rsidRDefault="006A70CE" w14:paraId="5A642A8A"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ewlc</w:t>
      </w:r>
      <w:proofErr w:type="spellEnd"/>
      <w:r w:rsidRPr="006A70CE">
        <w:rPr>
          <w:rStyle w:val="DevConfigGray"/>
        </w:rPr>
        <w:t>-control</w:t>
      </w:r>
    </w:p>
    <w:p w:rsidRPr="006A70CE" w:rsidR="006A70CE" w:rsidP="006A70CE" w:rsidRDefault="006A70CE" w14:paraId="4FC0D37D" w14:textId="77777777">
      <w:pPr>
        <w:pStyle w:val="DevConfigs"/>
        <w:rPr>
          <w:rStyle w:val="DevConfigGray"/>
        </w:rPr>
      </w:pPr>
      <w:r w:rsidRPr="006A70CE">
        <w:rPr>
          <w:rStyle w:val="DevConfigGray"/>
        </w:rPr>
        <w:t xml:space="preserve">  description EWLC Control </w:t>
      </w:r>
    </w:p>
    <w:p w:rsidRPr="006A70CE" w:rsidR="006A70CE" w:rsidP="006A70CE" w:rsidRDefault="006A70CE" w14:paraId="337E36B5"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-police-topology-control</w:t>
      </w:r>
    </w:p>
    <w:p w:rsidRPr="006A70CE" w:rsidR="006A70CE" w:rsidP="006A70CE" w:rsidRDefault="006A70CE" w14:paraId="0C057E7F" w14:textId="77777777">
      <w:pPr>
        <w:pStyle w:val="DevConfigs"/>
        <w:rPr>
          <w:rStyle w:val="DevConfigGray"/>
        </w:rPr>
      </w:pPr>
      <w:r w:rsidRPr="006A70CE">
        <w:rPr>
          <w:rStyle w:val="DevConfigGray"/>
        </w:rPr>
        <w:lastRenderedPageBreak/>
        <w:t xml:space="preserve">  description Topology control</w:t>
      </w:r>
    </w:p>
    <w:p w:rsidRPr="006A70CE" w:rsidR="006A70CE" w:rsidP="006A70CE" w:rsidRDefault="006A70CE" w14:paraId="49D27F37"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sw</w:t>
      </w:r>
      <w:proofErr w:type="spellEnd"/>
      <w:r w:rsidRPr="006A70CE">
        <w:rPr>
          <w:rStyle w:val="DevConfigGray"/>
        </w:rPr>
        <w:t>-forward</w:t>
      </w:r>
    </w:p>
    <w:p w:rsidRPr="006A70CE" w:rsidR="006A70CE" w:rsidP="006A70CE" w:rsidRDefault="006A70CE" w14:paraId="2B6739D9" w14:textId="77777777">
      <w:pPr>
        <w:pStyle w:val="DevConfigs"/>
        <w:rPr>
          <w:rStyle w:val="DevConfigGray"/>
        </w:rPr>
      </w:pPr>
      <w:r w:rsidRPr="006A70CE">
        <w:rPr>
          <w:rStyle w:val="DevConfigGray"/>
        </w:rPr>
        <w:t xml:space="preserve">  description </w:t>
      </w:r>
      <w:proofErr w:type="spellStart"/>
      <w:r w:rsidRPr="006A70CE">
        <w:rPr>
          <w:rStyle w:val="DevConfigGray"/>
        </w:rPr>
        <w:t>Sw</w:t>
      </w:r>
      <w:proofErr w:type="spellEnd"/>
      <w:r w:rsidRPr="006A70CE">
        <w:rPr>
          <w:rStyle w:val="DevConfigGray"/>
        </w:rPr>
        <w:t xml:space="preserve"> forwarding, L2 LVX data packets, LOGGING, Transit Traffic</w:t>
      </w:r>
    </w:p>
    <w:p w:rsidRPr="006A70CE" w:rsidR="006A70CE" w:rsidP="006A70CE" w:rsidRDefault="006A70CE" w14:paraId="3222FDA5"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-default</w:t>
      </w:r>
    </w:p>
    <w:p w:rsidRPr="006A70CE" w:rsidR="006A70CE" w:rsidP="006A70CE" w:rsidRDefault="006A70CE" w14:paraId="0369652F" w14:textId="77777777">
      <w:pPr>
        <w:pStyle w:val="DevConfigs"/>
        <w:rPr>
          <w:rStyle w:val="DevConfigGray"/>
        </w:rPr>
      </w:pPr>
      <w:r w:rsidRPr="006A70CE">
        <w:rPr>
          <w:rStyle w:val="DevConfigGray"/>
        </w:rPr>
        <w:t xml:space="preserve">  description EWLC Data, Inter FED Traffic </w:t>
      </w:r>
    </w:p>
    <w:p w:rsidRPr="006A70CE" w:rsidR="006A70CE" w:rsidP="006A70CE" w:rsidRDefault="006A70CE" w14:paraId="7D5B5F10"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-police-sys-data</w:t>
      </w:r>
    </w:p>
    <w:p w:rsidRPr="006A70CE" w:rsidR="006A70CE" w:rsidP="006A70CE" w:rsidRDefault="006A70CE" w14:paraId="355AE259" w14:textId="77777777">
      <w:pPr>
        <w:pStyle w:val="DevConfigs"/>
        <w:rPr>
          <w:rStyle w:val="DevConfigGray"/>
        </w:rPr>
      </w:pPr>
      <w:r w:rsidRPr="006A70CE">
        <w:rPr>
          <w:rStyle w:val="DevConfigGray"/>
        </w:rPr>
        <w:t xml:space="preserve">  description </w:t>
      </w:r>
      <w:proofErr w:type="spellStart"/>
      <w:r w:rsidRPr="006A70CE">
        <w:rPr>
          <w:rStyle w:val="DevConfigGray"/>
        </w:rPr>
        <w:t>Openflow</w:t>
      </w:r>
      <w:proofErr w:type="spellEnd"/>
      <w:r w:rsidRPr="006A70CE">
        <w:rPr>
          <w:rStyle w:val="DevConfigGray"/>
        </w:rPr>
        <w:t>, Exception, EGR Exception, NFL Sampled Data, RPF Failed</w:t>
      </w:r>
    </w:p>
    <w:p w:rsidRPr="006A70CE" w:rsidR="006A70CE" w:rsidP="006A70CE" w:rsidRDefault="006A70CE" w14:paraId="7AAA3BC8"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-police-punt-</w:t>
      </w:r>
      <w:proofErr w:type="spellStart"/>
      <w:r w:rsidRPr="006A70CE">
        <w:rPr>
          <w:rStyle w:val="DevConfigGray"/>
        </w:rPr>
        <w:t>webauth</w:t>
      </w:r>
      <w:proofErr w:type="spellEnd"/>
    </w:p>
    <w:p w:rsidRPr="006A70CE" w:rsidR="006A70CE" w:rsidP="006A70CE" w:rsidRDefault="006A70CE" w14:paraId="6FC4647C" w14:textId="77777777">
      <w:pPr>
        <w:pStyle w:val="DevConfigs"/>
        <w:rPr>
          <w:rStyle w:val="DevConfigGray"/>
        </w:rPr>
      </w:pPr>
      <w:r w:rsidRPr="006A70CE">
        <w:rPr>
          <w:rStyle w:val="DevConfigGray"/>
        </w:rPr>
        <w:t xml:space="preserve">  description Punt </w:t>
      </w:r>
      <w:proofErr w:type="spellStart"/>
      <w:r w:rsidRPr="006A70CE">
        <w:rPr>
          <w:rStyle w:val="DevConfigGray"/>
        </w:rPr>
        <w:t>Webauth</w:t>
      </w:r>
      <w:proofErr w:type="spellEnd"/>
    </w:p>
    <w:p w:rsidRPr="006A70CE" w:rsidR="006A70CE" w:rsidP="006A70CE" w:rsidRDefault="006A70CE" w14:paraId="5C4FDA90" w14:textId="77777777">
      <w:pPr>
        <w:pStyle w:val="DevConfigs"/>
        <w:rPr>
          <w:rStyle w:val="DevConfigGray"/>
        </w:rPr>
      </w:pPr>
      <w:r w:rsidRPr="006A70CE">
        <w:rPr>
          <w:rStyle w:val="DevConfigGray"/>
        </w:rPr>
        <w:t>class-map match-any system-cpp-police-l2lvx-control</w:t>
      </w:r>
    </w:p>
    <w:p w:rsidRPr="006A70CE" w:rsidR="006A70CE" w:rsidP="006A70CE" w:rsidRDefault="006A70CE" w14:paraId="7E80A757" w14:textId="77777777">
      <w:pPr>
        <w:pStyle w:val="DevConfigs"/>
        <w:rPr>
          <w:rStyle w:val="DevConfigGray"/>
        </w:rPr>
      </w:pPr>
      <w:r w:rsidRPr="006A70CE">
        <w:rPr>
          <w:rStyle w:val="DevConfigGray"/>
        </w:rPr>
        <w:t xml:space="preserve">  description L2 LVX control packets</w:t>
      </w:r>
    </w:p>
    <w:p w:rsidRPr="006A70CE" w:rsidR="006A70CE" w:rsidP="006A70CE" w:rsidRDefault="006A70CE" w14:paraId="28A0BD6D"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forus</w:t>
      </w:r>
      <w:proofErr w:type="spellEnd"/>
    </w:p>
    <w:p w:rsidRPr="006A70CE" w:rsidR="006A70CE" w:rsidP="006A70CE" w:rsidRDefault="006A70CE" w14:paraId="398FCC26" w14:textId="77777777">
      <w:pPr>
        <w:pStyle w:val="DevConfigs"/>
        <w:rPr>
          <w:rStyle w:val="DevConfigGray"/>
        </w:rPr>
      </w:pPr>
      <w:r w:rsidRPr="006A70CE">
        <w:rPr>
          <w:rStyle w:val="DevConfigGray"/>
        </w:rPr>
        <w:t xml:space="preserve">  description </w:t>
      </w:r>
      <w:proofErr w:type="spellStart"/>
      <w:r w:rsidRPr="006A70CE">
        <w:rPr>
          <w:rStyle w:val="DevConfigGray"/>
        </w:rPr>
        <w:t>Forus</w:t>
      </w:r>
      <w:proofErr w:type="spellEnd"/>
      <w:r w:rsidRPr="006A70CE">
        <w:rPr>
          <w:rStyle w:val="DevConfigGray"/>
        </w:rPr>
        <w:t xml:space="preserve"> Address resolution and </w:t>
      </w:r>
      <w:proofErr w:type="spellStart"/>
      <w:r w:rsidRPr="006A70CE">
        <w:rPr>
          <w:rStyle w:val="DevConfigGray"/>
        </w:rPr>
        <w:t>Forus</w:t>
      </w:r>
      <w:proofErr w:type="spellEnd"/>
      <w:r w:rsidRPr="006A70CE">
        <w:rPr>
          <w:rStyle w:val="DevConfigGray"/>
        </w:rPr>
        <w:t xml:space="preserve"> traffic</w:t>
      </w:r>
    </w:p>
    <w:p w:rsidRPr="006A70CE" w:rsidR="006A70CE" w:rsidP="006A70CE" w:rsidRDefault="006A70CE" w14:paraId="5C97A791"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-police-multicast-end-station</w:t>
      </w:r>
    </w:p>
    <w:p w:rsidRPr="006A70CE" w:rsidR="006A70CE" w:rsidP="006A70CE" w:rsidRDefault="006A70CE" w14:paraId="410456BE" w14:textId="77777777">
      <w:pPr>
        <w:pStyle w:val="DevConfigs"/>
        <w:rPr>
          <w:rStyle w:val="DevConfigGray"/>
        </w:rPr>
      </w:pPr>
      <w:r w:rsidRPr="006A70CE">
        <w:rPr>
          <w:rStyle w:val="DevConfigGray"/>
        </w:rPr>
        <w:t xml:space="preserve">  description MCAST END STATION</w:t>
      </w:r>
    </w:p>
    <w:p w:rsidRPr="006A70CE" w:rsidR="006A70CE" w:rsidP="006A70CE" w:rsidRDefault="006A70CE" w14:paraId="5E809488"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-police-high-rate-app</w:t>
      </w:r>
    </w:p>
    <w:p w:rsidRPr="006A70CE" w:rsidR="006A70CE" w:rsidP="006A70CE" w:rsidRDefault="006A70CE" w14:paraId="05CF19A0" w14:textId="77777777">
      <w:pPr>
        <w:pStyle w:val="DevConfigs"/>
        <w:rPr>
          <w:rStyle w:val="DevConfigGray"/>
        </w:rPr>
      </w:pPr>
      <w:r w:rsidRPr="006A70CE">
        <w:rPr>
          <w:rStyle w:val="DevConfigGray"/>
        </w:rPr>
        <w:t xml:space="preserve">  description High Rate Applications </w:t>
      </w:r>
    </w:p>
    <w:p w:rsidRPr="006A70CE" w:rsidR="006A70CE" w:rsidP="006A70CE" w:rsidRDefault="006A70CE" w14:paraId="7516B808"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-police-multicast</w:t>
      </w:r>
    </w:p>
    <w:p w:rsidRPr="006A70CE" w:rsidR="006A70CE" w:rsidP="006A70CE" w:rsidRDefault="006A70CE" w14:paraId="039F11DB" w14:textId="77777777">
      <w:pPr>
        <w:pStyle w:val="DevConfigs"/>
        <w:rPr>
          <w:rStyle w:val="DevConfigGray"/>
        </w:rPr>
      </w:pPr>
      <w:r w:rsidRPr="006A70CE">
        <w:rPr>
          <w:rStyle w:val="DevConfigGray"/>
        </w:rPr>
        <w:t xml:space="preserve">  description MCAST Data</w:t>
      </w:r>
    </w:p>
    <w:p w:rsidRPr="006A70CE" w:rsidR="006A70CE" w:rsidP="006A70CE" w:rsidRDefault="006A70CE" w14:paraId="087CB748" w14:textId="77777777">
      <w:pPr>
        <w:pStyle w:val="DevConfigs"/>
        <w:rPr>
          <w:rStyle w:val="DevConfigGray"/>
        </w:rPr>
      </w:pPr>
      <w:r w:rsidRPr="006A70CE">
        <w:rPr>
          <w:rStyle w:val="DevConfigGray"/>
        </w:rPr>
        <w:t>class-map match-any system-cpp-police-l2-control</w:t>
      </w:r>
    </w:p>
    <w:p w:rsidRPr="006A70CE" w:rsidR="006A70CE" w:rsidP="006A70CE" w:rsidRDefault="006A70CE" w14:paraId="33900BE4" w14:textId="77777777">
      <w:pPr>
        <w:pStyle w:val="DevConfigs"/>
        <w:rPr>
          <w:rStyle w:val="DevConfigGray"/>
        </w:rPr>
      </w:pPr>
      <w:r w:rsidRPr="006A70CE">
        <w:rPr>
          <w:rStyle w:val="DevConfigGray"/>
        </w:rPr>
        <w:t xml:space="preserve">  description L2 control</w:t>
      </w:r>
    </w:p>
    <w:p w:rsidRPr="006A70CE" w:rsidR="006A70CE" w:rsidP="006A70CE" w:rsidRDefault="006A70CE" w14:paraId="3824EF4A" w14:textId="77777777">
      <w:pPr>
        <w:pStyle w:val="DevConfigs"/>
        <w:rPr>
          <w:rStyle w:val="DevConfigGray"/>
        </w:rPr>
      </w:pPr>
      <w:r w:rsidRPr="006A70CE">
        <w:rPr>
          <w:rStyle w:val="DevConfigGray"/>
        </w:rPr>
        <w:t>class-map match-any system-cpp-police-dot1x-auth</w:t>
      </w:r>
    </w:p>
    <w:p w:rsidRPr="006A70CE" w:rsidR="006A70CE" w:rsidP="006A70CE" w:rsidRDefault="006A70CE" w14:paraId="7BFCABF7" w14:textId="77777777">
      <w:pPr>
        <w:pStyle w:val="DevConfigs"/>
        <w:rPr>
          <w:rStyle w:val="DevConfigGray"/>
        </w:rPr>
      </w:pPr>
      <w:r w:rsidRPr="006A70CE">
        <w:rPr>
          <w:rStyle w:val="DevConfigGray"/>
        </w:rPr>
        <w:t xml:space="preserve">  description DOT1X Auth</w:t>
      </w:r>
    </w:p>
    <w:p w:rsidRPr="006A70CE" w:rsidR="006A70CE" w:rsidP="006A70CE" w:rsidRDefault="006A70CE" w14:paraId="275E2AE1"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-police-data</w:t>
      </w:r>
    </w:p>
    <w:p w:rsidRPr="006A70CE" w:rsidR="006A70CE" w:rsidP="006A70CE" w:rsidRDefault="006A70CE" w14:paraId="629FAEDC" w14:textId="77777777">
      <w:pPr>
        <w:pStyle w:val="DevConfigs"/>
        <w:rPr>
          <w:rStyle w:val="DevConfigGray"/>
        </w:rPr>
      </w:pPr>
      <w:r w:rsidRPr="006A70CE">
        <w:rPr>
          <w:rStyle w:val="DevConfigGray"/>
        </w:rPr>
        <w:t xml:space="preserve">  description ICMP redirect, ICMP_GEN and BROADCAST</w:t>
      </w:r>
    </w:p>
    <w:p w:rsidRPr="006A70CE" w:rsidR="006A70CE" w:rsidP="006A70CE" w:rsidRDefault="006A70CE" w14:paraId="230425CF"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stackwise</w:t>
      </w:r>
      <w:proofErr w:type="spellEnd"/>
      <w:r w:rsidRPr="006A70CE">
        <w:rPr>
          <w:rStyle w:val="DevConfigGray"/>
        </w:rPr>
        <w:t>-</w:t>
      </w:r>
      <w:proofErr w:type="spellStart"/>
      <w:r w:rsidRPr="006A70CE">
        <w:rPr>
          <w:rStyle w:val="DevConfigGray"/>
        </w:rPr>
        <w:t>virt</w:t>
      </w:r>
      <w:proofErr w:type="spellEnd"/>
      <w:r w:rsidRPr="006A70CE">
        <w:rPr>
          <w:rStyle w:val="DevConfigGray"/>
        </w:rPr>
        <w:t>-control</w:t>
      </w:r>
    </w:p>
    <w:p w:rsidRPr="006A70CE" w:rsidR="006A70CE" w:rsidP="006A70CE" w:rsidRDefault="006A70CE" w14:paraId="712B41A6" w14:textId="77777777">
      <w:pPr>
        <w:pStyle w:val="DevConfigs"/>
        <w:rPr>
          <w:rStyle w:val="DevConfigGray"/>
        </w:rPr>
      </w:pPr>
      <w:r w:rsidRPr="006A70CE">
        <w:rPr>
          <w:rStyle w:val="DevConfigGray"/>
        </w:rPr>
        <w:t xml:space="preserve">  description </w:t>
      </w:r>
      <w:proofErr w:type="spellStart"/>
      <w:r w:rsidRPr="006A70CE">
        <w:rPr>
          <w:rStyle w:val="DevConfigGray"/>
        </w:rPr>
        <w:t>Stackwise</w:t>
      </w:r>
      <w:proofErr w:type="spellEnd"/>
      <w:r w:rsidRPr="006A70CE">
        <w:rPr>
          <w:rStyle w:val="DevConfigGray"/>
        </w:rPr>
        <w:t xml:space="preserve"> Virtual OOB</w:t>
      </w:r>
    </w:p>
    <w:p w:rsidRPr="006A70CE" w:rsidR="006A70CE" w:rsidP="006A70CE" w:rsidRDefault="006A70CE" w14:paraId="23827A23" w14:textId="77777777">
      <w:pPr>
        <w:pStyle w:val="DevConfigs"/>
        <w:rPr>
          <w:rStyle w:val="DevConfigGray"/>
        </w:rPr>
      </w:pPr>
      <w:r w:rsidRPr="006A70CE">
        <w:rPr>
          <w:rStyle w:val="DevConfigGray"/>
        </w:rPr>
        <w:t>class-map match-any non-client-</w:t>
      </w:r>
      <w:proofErr w:type="spellStart"/>
      <w:r w:rsidRPr="006A70CE">
        <w:rPr>
          <w:rStyle w:val="DevConfigGray"/>
        </w:rPr>
        <w:t>nrt</w:t>
      </w:r>
      <w:proofErr w:type="spellEnd"/>
      <w:r w:rsidRPr="006A70CE">
        <w:rPr>
          <w:rStyle w:val="DevConfigGray"/>
        </w:rPr>
        <w:t>-class</w:t>
      </w:r>
    </w:p>
    <w:p w:rsidRPr="006A70CE" w:rsidR="006A70CE" w:rsidP="006A70CE" w:rsidRDefault="006A70CE" w14:paraId="5F945BDE"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-police-routing-control</w:t>
      </w:r>
    </w:p>
    <w:p w:rsidRPr="006A70CE" w:rsidR="006A70CE" w:rsidP="006A70CE" w:rsidRDefault="006A70CE" w14:paraId="5995349B" w14:textId="77777777">
      <w:pPr>
        <w:pStyle w:val="DevConfigs"/>
        <w:rPr>
          <w:rStyle w:val="DevConfigGray"/>
        </w:rPr>
      </w:pPr>
      <w:r w:rsidRPr="006A70CE">
        <w:rPr>
          <w:rStyle w:val="DevConfigGray"/>
        </w:rPr>
        <w:t xml:space="preserve">  description Routing control and Low Latency</w:t>
      </w:r>
    </w:p>
    <w:p w:rsidRPr="006A70CE" w:rsidR="006A70CE" w:rsidP="006A70CE" w:rsidRDefault="006A70CE" w14:paraId="4C0FF9CC"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-police-protocol-snooping</w:t>
      </w:r>
    </w:p>
    <w:p w:rsidRPr="006A70CE" w:rsidR="006A70CE" w:rsidP="006A70CE" w:rsidRDefault="006A70CE" w14:paraId="1BEED8A2" w14:textId="77777777">
      <w:pPr>
        <w:pStyle w:val="DevConfigs"/>
        <w:rPr>
          <w:rStyle w:val="DevConfigGray"/>
        </w:rPr>
      </w:pPr>
      <w:r w:rsidRPr="006A70CE">
        <w:rPr>
          <w:rStyle w:val="DevConfigGray"/>
        </w:rPr>
        <w:t xml:space="preserve">  description Protocol snooping</w:t>
      </w:r>
    </w:p>
    <w:p w:rsidRPr="006A70CE" w:rsidR="006A70CE" w:rsidP="006A70CE" w:rsidRDefault="006A70CE" w14:paraId="34F98A4E"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dhcp</w:t>
      </w:r>
      <w:proofErr w:type="spellEnd"/>
      <w:r w:rsidRPr="006A70CE">
        <w:rPr>
          <w:rStyle w:val="DevConfigGray"/>
        </w:rPr>
        <w:t>-snooping</w:t>
      </w:r>
    </w:p>
    <w:p w:rsidRPr="006A70CE" w:rsidR="006A70CE" w:rsidP="006A70CE" w:rsidRDefault="006A70CE" w14:paraId="643BA8CD" w14:textId="77777777">
      <w:pPr>
        <w:pStyle w:val="DevConfigs"/>
        <w:rPr>
          <w:rStyle w:val="DevConfigGray"/>
        </w:rPr>
      </w:pPr>
      <w:r w:rsidRPr="006A70CE">
        <w:rPr>
          <w:rStyle w:val="DevConfigGray"/>
        </w:rPr>
        <w:t xml:space="preserve">  description DHCP snooping</w:t>
      </w:r>
    </w:p>
    <w:p w:rsidRPr="006A70CE" w:rsidR="006A70CE" w:rsidP="006A70CE" w:rsidRDefault="006A70CE" w14:paraId="5FC7B1D6"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ios</w:t>
      </w:r>
      <w:proofErr w:type="spellEnd"/>
      <w:r w:rsidRPr="006A70CE">
        <w:rPr>
          <w:rStyle w:val="DevConfigGray"/>
        </w:rPr>
        <w:t>-routing</w:t>
      </w:r>
    </w:p>
    <w:p w:rsidRPr="006A70CE" w:rsidR="006A70CE" w:rsidP="006A70CE" w:rsidRDefault="006A70CE" w14:paraId="0AFE5821" w14:textId="77777777">
      <w:pPr>
        <w:pStyle w:val="DevConfigs"/>
        <w:rPr>
          <w:rStyle w:val="DevConfigGray"/>
        </w:rPr>
      </w:pPr>
      <w:r w:rsidRPr="006A70CE">
        <w:rPr>
          <w:rStyle w:val="DevConfigGray"/>
        </w:rPr>
        <w:t xml:space="preserve">  description L2 control, Topology control, Routing control, Low Latency</w:t>
      </w:r>
    </w:p>
    <w:p w:rsidRPr="006A70CE" w:rsidR="006A70CE" w:rsidP="006A70CE" w:rsidRDefault="006A70CE" w14:paraId="5A87A75A"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-police-system-critical</w:t>
      </w:r>
    </w:p>
    <w:p w:rsidRPr="006A70CE" w:rsidR="006A70CE" w:rsidP="006A70CE" w:rsidRDefault="006A70CE" w14:paraId="212C1ED5" w14:textId="77777777">
      <w:pPr>
        <w:pStyle w:val="DevConfigs"/>
        <w:rPr>
          <w:rStyle w:val="DevConfigGray"/>
        </w:rPr>
      </w:pPr>
      <w:r w:rsidRPr="006A70CE">
        <w:rPr>
          <w:rStyle w:val="DevConfigGray"/>
        </w:rPr>
        <w:t xml:space="preserve">  description System Critical and Gold Pkt</w:t>
      </w:r>
    </w:p>
    <w:p w:rsidRPr="006A70CE" w:rsidR="006A70CE" w:rsidP="006A70CE" w:rsidRDefault="006A70CE" w14:paraId="34A7A3E0" w14:textId="77777777">
      <w:pPr>
        <w:pStyle w:val="DevConfigs"/>
        <w:rPr>
          <w:rStyle w:val="DevConfigGray"/>
        </w:rPr>
      </w:pPr>
      <w:r w:rsidRPr="006A70CE">
        <w:rPr>
          <w:rStyle w:val="DevConfigGray"/>
        </w:rPr>
        <w:t>class-map match-any system-</w:t>
      </w:r>
      <w:proofErr w:type="spellStart"/>
      <w:r w:rsidRPr="006A70CE">
        <w:rPr>
          <w:rStyle w:val="DevConfigGray"/>
        </w:rPr>
        <w:t>cpp</w:t>
      </w:r>
      <w:proofErr w:type="spellEnd"/>
      <w:r w:rsidRPr="006A70CE">
        <w:rPr>
          <w:rStyle w:val="DevConfigGray"/>
        </w:rPr>
        <w:t>-police-</w:t>
      </w:r>
      <w:proofErr w:type="spellStart"/>
      <w:r w:rsidRPr="006A70CE">
        <w:rPr>
          <w:rStyle w:val="DevConfigGray"/>
        </w:rPr>
        <w:t>ios</w:t>
      </w:r>
      <w:proofErr w:type="spellEnd"/>
      <w:r w:rsidRPr="006A70CE">
        <w:rPr>
          <w:rStyle w:val="DevConfigGray"/>
        </w:rPr>
        <w:t>-feature</w:t>
      </w:r>
    </w:p>
    <w:p w:rsidRPr="006A70CE" w:rsidR="006A70CE" w:rsidP="006A70CE" w:rsidRDefault="006A70CE" w14:paraId="1E46A1B1" w14:textId="77777777">
      <w:pPr>
        <w:pStyle w:val="DevConfigs"/>
        <w:rPr>
          <w:rStyle w:val="DevConfigGray"/>
        </w:rPr>
      </w:pPr>
      <w:r w:rsidRPr="006A70CE">
        <w:rPr>
          <w:rStyle w:val="DevConfigGray"/>
        </w:rPr>
        <w:t xml:space="preserve">  description ICMPGEN,BROADCAST,ICMP,L2LVXCntrl,ProtoSnoop,PuntWebauth,MCASTData,Transit,DOT1XAuth,Swfwd,LOGGING,L2LVXData,ForusTraffic,ForusARP,McastEndStn,Openflow,Exception,EGRExcption,NflSampled,RpfFailed</w:t>
      </w:r>
    </w:p>
    <w:p w:rsidRPr="006A70CE" w:rsidR="006A70CE" w:rsidP="006A70CE" w:rsidRDefault="006A70CE" w14:paraId="16B5CA8F" w14:textId="77777777">
      <w:pPr>
        <w:pStyle w:val="DevConfigs"/>
        <w:rPr>
          <w:rStyle w:val="DevConfigGray"/>
        </w:rPr>
      </w:pPr>
      <w:r w:rsidRPr="006A70CE">
        <w:rPr>
          <w:rStyle w:val="DevConfigGray"/>
        </w:rPr>
        <w:t>policy-map system-</w:t>
      </w:r>
      <w:proofErr w:type="spellStart"/>
      <w:r w:rsidRPr="006A70CE">
        <w:rPr>
          <w:rStyle w:val="DevConfigGray"/>
        </w:rPr>
        <w:t>cpp</w:t>
      </w:r>
      <w:proofErr w:type="spellEnd"/>
      <w:r w:rsidRPr="006A70CE">
        <w:rPr>
          <w:rStyle w:val="DevConfigGray"/>
        </w:rPr>
        <w:t>-policy</w:t>
      </w:r>
    </w:p>
    <w:p w:rsidRPr="006A70CE" w:rsidR="006A70CE" w:rsidP="006A70CE" w:rsidRDefault="006A70CE" w14:paraId="57289FD2" w14:textId="77777777">
      <w:pPr>
        <w:pStyle w:val="DevConfigs"/>
        <w:rPr>
          <w:rStyle w:val="DevConfigGray"/>
        </w:rPr>
      </w:pPr>
      <w:r w:rsidRPr="006A70CE">
        <w:rPr>
          <w:rStyle w:val="DevConfigGray"/>
        </w:rPr>
        <w:t>interface GigabitEthernet0/0</w:t>
      </w:r>
    </w:p>
    <w:p w:rsidRPr="006A70CE" w:rsidR="006A70CE" w:rsidP="006A70CE" w:rsidRDefault="006A70CE" w14:paraId="4C882D41" w14:textId="77777777">
      <w:pPr>
        <w:pStyle w:val="DevConfigs"/>
        <w:rPr>
          <w:rStyle w:val="DevConfigGray"/>
        </w:rPr>
      </w:pPr>
      <w:r w:rsidRPr="006A70CE">
        <w:rPr>
          <w:rStyle w:val="DevConfigGray"/>
        </w:rPr>
        <w:t xml:space="preserve"> </w:t>
      </w:r>
      <w:proofErr w:type="spellStart"/>
      <w:r w:rsidRPr="006A70CE">
        <w:rPr>
          <w:rStyle w:val="DevConfigGray"/>
        </w:rPr>
        <w:t>vrf</w:t>
      </w:r>
      <w:proofErr w:type="spellEnd"/>
      <w:r w:rsidRPr="006A70CE">
        <w:rPr>
          <w:rStyle w:val="DevConfigGray"/>
        </w:rPr>
        <w:t xml:space="preserve"> forwarding </w:t>
      </w:r>
      <w:proofErr w:type="spellStart"/>
      <w:r w:rsidRPr="006A70CE">
        <w:rPr>
          <w:rStyle w:val="DevConfigGray"/>
        </w:rPr>
        <w:t>Mgmt-vrf</w:t>
      </w:r>
      <w:proofErr w:type="spellEnd"/>
    </w:p>
    <w:p w:rsidRPr="006A70CE" w:rsidR="006A70CE" w:rsidP="006A70CE" w:rsidRDefault="006A70CE" w14:paraId="1F3CFB05" w14:textId="77777777">
      <w:pPr>
        <w:pStyle w:val="DevConfigs"/>
        <w:rPr>
          <w:rStyle w:val="DevConfigGray"/>
        </w:rPr>
      </w:pPr>
      <w:r w:rsidRPr="006A70CE">
        <w:rPr>
          <w:rStyle w:val="DevConfigGray"/>
        </w:rPr>
        <w:t xml:space="preserve"> no ip address</w:t>
      </w:r>
    </w:p>
    <w:p w:rsidRPr="006A70CE" w:rsidR="006A70CE" w:rsidP="006A70CE" w:rsidRDefault="006A70CE" w14:paraId="0176B195" w14:textId="77777777">
      <w:pPr>
        <w:pStyle w:val="DevConfigs"/>
        <w:rPr>
          <w:rStyle w:val="DevConfigGray"/>
        </w:rPr>
      </w:pPr>
      <w:r w:rsidRPr="006A70CE">
        <w:rPr>
          <w:rStyle w:val="DevConfigGray"/>
        </w:rPr>
        <w:t xml:space="preserve"> shutdown</w:t>
      </w:r>
    </w:p>
    <w:p w:rsidRPr="006A70CE" w:rsidR="006A70CE" w:rsidP="006A70CE" w:rsidRDefault="006A70CE" w14:paraId="41874E89" w14:textId="77777777">
      <w:pPr>
        <w:pStyle w:val="DevConfigs"/>
        <w:rPr>
          <w:rStyle w:val="DevConfigGray"/>
        </w:rPr>
      </w:pPr>
      <w:r w:rsidRPr="006A70CE">
        <w:rPr>
          <w:rStyle w:val="DevConfigGray"/>
        </w:rPr>
        <w:t xml:space="preserve"> negotiation auto</w:t>
      </w:r>
    </w:p>
    <w:p w:rsidRPr="006A70CE" w:rsidR="006A70CE" w:rsidP="006A70CE" w:rsidRDefault="006A70CE" w14:paraId="7EDCBA74" w14:textId="77777777">
      <w:pPr>
        <w:pStyle w:val="DevConfigs"/>
        <w:rPr>
          <w:rStyle w:val="DevConfigGray"/>
        </w:rPr>
      </w:pPr>
      <w:r w:rsidRPr="006A70CE">
        <w:rPr>
          <w:rStyle w:val="DevConfigGray"/>
        </w:rPr>
        <w:t>interface GigabitEthernet1/0/1</w:t>
      </w:r>
    </w:p>
    <w:p w:rsidRPr="006A70CE" w:rsidR="006A70CE" w:rsidP="006A70CE" w:rsidRDefault="006A70CE" w14:paraId="74E9F3E4" w14:textId="77777777">
      <w:pPr>
        <w:pStyle w:val="DevConfigs"/>
        <w:rPr>
          <w:rStyle w:val="DevConfigGray"/>
        </w:rPr>
      </w:pPr>
      <w:r w:rsidRPr="006A70CE">
        <w:rPr>
          <w:rStyle w:val="DevConfigGray"/>
        </w:rPr>
        <w:lastRenderedPageBreak/>
        <w:t xml:space="preserve"> no switchport</w:t>
      </w:r>
    </w:p>
    <w:p w:rsidRPr="006A70CE" w:rsidR="006A70CE" w:rsidP="006A70CE" w:rsidRDefault="006A70CE" w14:paraId="4E3E667E" w14:textId="77777777">
      <w:pPr>
        <w:pStyle w:val="DevConfigs"/>
        <w:rPr>
          <w:rStyle w:val="DevConfigGray"/>
        </w:rPr>
      </w:pPr>
      <w:r w:rsidRPr="006A70CE">
        <w:rPr>
          <w:rStyle w:val="DevConfigGray"/>
        </w:rPr>
        <w:t xml:space="preserve"> ip address 172.16.1.2 255.255.255.252</w:t>
      </w:r>
    </w:p>
    <w:p w:rsidRPr="006A70CE" w:rsidR="006A70CE" w:rsidP="006A70CE" w:rsidRDefault="006A70CE" w14:paraId="4AEEC292" w14:textId="77777777">
      <w:pPr>
        <w:pStyle w:val="DevConfigs"/>
        <w:rPr>
          <w:rStyle w:val="DevConfigGray"/>
        </w:rPr>
      </w:pPr>
      <w:r w:rsidRPr="006A70CE">
        <w:rPr>
          <w:rStyle w:val="DevConfigGray"/>
        </w:rPr>
        <w:t xml:space="preserve"> ipv6 address FE80::D2:1 link-local</w:t>
      </w:r>
    </w:p>
    <w:p w:rsidRPr="006A70CE" w:rsidR="006A70CE" w:rsidP="006A70CE" w:rsidRDefault="006A70CE" w14:paraId="44AB29DD" w14:textId="77777777">
      <w:pPr>
        <w:pStyle w:val="DevConfigs"/>
        <w:rPr>
          <w:rStyle w:val="DevConfigGray"/>
        </w:rPr>
      </w:pPr>
      <w:r w:rsidRPr="006A70CE">
        <w:rPr>
          <w:rStyle w:val="DevConfigGray"/>
        </w:rPr>
        <w:t xml:space="preserve"> ipv6 address 2001:DB8:ACAD:A001::2/64</w:t>
      </w:r>
    </w:p>
    <w:p w:rsidRPr="006A70CE" w:rsidR="006A70CE" w:rsidP="006A70CE" w:rsidRDefault="006A70CE" w14:paraId="7571E06B" w14:textId="77777777">
      <w:pPr>
        <w:pStyle w:val="DevConfigs"/>
        <w:rPr>
          <w:rStyle w:val="DevConfigGray"/>
        </w:rPr>
      </w:pPr>
      <w:r w:rsidRPr="006A70CE">
        <w:rPr>
          <w:rStyle w:val="DevConfigGray"/>
        </w:rPr>
        <w:t xml:space="preserve"> ospfv3 network point-to-point</w:t>
      </w:r>
    </w:p>
    <w:p w:rsidRPr="006A70CE" w:rsidR="006A70CE" w:rsidP="006A70CE" w:rsidRDefault="006A70CE" w14:paraId="2CBB609C" w14:textId="77777777">
      <w:pPr>
        <w:pStyle w:val="DevConfigs"/>
        <w:rPr>
          <w:rStyle w:val="DevConfigGray"/>
        </w:rPr>
      </w:pPr>
      <w:r w:rsidRPr="006A70CE">
        <w:rPr>
          <w:rStyle w:val="DevConfigGray"/>
        </w:rPr>
        <w:t xml:space="preserve"> ospfv3 123 ipv4 area 0</w:t>
      </w:r>
    </w:p>
    <w:p w:rsidRPr="006A70CE" w:rsidR="006A70CE" w:rsidP="006A70CE" w:rsidRDefault="006A70CE" w14:paraId="2B75FE57" w14:textId="77777777">
      <w:pPr>
        <w:pStyle w:val="DevConfigs"/>
        <w:rPr>
          <w:rStyle w:val="DevConfigGray"/>
        </w:rPr>
      </w:pPr>
      <w:r w:rsidRPr="006A70CE">
        <w:rPr>
          <w:rStyle w:val="DevConfigGray"/>
        </w:rPr>
        <w:t xml:space="preserve"> ospfv3 123 ipv6 area 0</w:t>
      </w:r>
    </w:p>
    <w:p w:rsidRPr="006A70CE" w:rsidR="006A70CE" w:rsidP="006A70CE" w:rsidRDefault="006A70CE" w14:paraId="68AB15E3" w14:textId="77777777">
      <w:pPr>
        <w:pStyle w:val="DevConfigs"/>
        <w:rPr>
          <w:rStyle w:val="DevConfigGray"/>
        </w:rPr>
      </w:pPr>
      <w:r w:rsidRPr="006A70CE">
        <w:rPr>
          <w:rStyle w:val="DevConfigGray"/>
        </w:rPr>
        <w:t>interface GigabitEthernet1/0/2</w:t>
      </w:r>
    </w:p>
    <w:p w:rsidRPr="006A70CE" w:rsidR="006A70CE" w:rsidP="006A70CE" w:rsidRDefault="006A70CE" w14:paraId="06738DD8" w14:textId="77777777">
      <w:pPr>
        <w:pStyle w:val="DevConfigs"/>
        <w:rPr>
          <w:rStyle w:val="DevConfigGray"/>
        </w:rPr>
      </w:pPr>
      <w:r w:rsidRPr="006A70CE">
        <w:rPr>
          <w:rStyle w:val="DevConfigGray"/>
        </w:rPr>
        <w:t>interface GigabitEthernet1/0/3</w:t>
      </w:r>
    </w:p>
    <w:p w:rsidRPr="006A70CE" w:rsidR="006A70CE" w:rsidP="006A70CE" w:rsidRDefault="006A70CE" w14:paraId="1A154BEC" w14:textId="77777777">
      <w:pPr>
        <w:pStyle w:val="DevConfigs"/>
        <w:rPr>
          <w:rStyle w:val="DevConfigGray"/>
        </w:rPr>
      </w:pPr>
      <w:r w:rsidRPr="006A70CE">
        <w:rPr>
          <w:rStyle w:val="DevConfigGray"/>
        </w:rPr>
        <w:t>interface GigabitEthernet1/0/4</w:t>
      </w:r>
    </w:p>
    <w:p w:rsidRPr="006A70CE" w:rsidR="006A70CE" w:rsidP="006A70CE" w:rsidRDefault="006A70CE" w14:paraId="3E0E55E8" w14:textId="77777777">
      <w:pPr>
        <w:pStyle w:val="DevConfigs"/>
        <w:rPr>
          <w:rStyle w:val="DevConfigGray"/>
        </w:rPr>
      </w:pPr>
      <w:r w:rsidRPr="006A70CE">
        <w:rPr>
          <w:rStyle w:val="DevConfigGray"/>
        </w:rPr>
        <w:t>interface GigabitEthernet1/0/5</w:t>
      </w:r>
    </w:p>
    <w:p w:rsidRPr="006A70CE" w:rsidR="006A70CE" w:rsidP="006A70CE" w:rsidRDefault="006A70CE" w14:paraId="47026F76" w14:textId="77777777">
      <w:pPr>
        <w:pStyle w:val="DevConfigs"/>
        <w:rPr>
          <w:rStyle w:val="DevConfigGray"/>
        </w:rPr>
      </w:pPr>
      <w:r w:rsidRPr="006A70CE">
        <w:rPr>
          <w:rStyle w:val="DevConfigGray"/>
        </w:rPr>
        <w:t>interface GigabitEthernet1/0/6</w:t>
      </w:r>
    </w:p>
    <w:p w:rsidRPr="006A70CE" w:rsidR="006A70CE" w:rsidP="006A70CE" w:rsidRDefault="006A70CE" w14:paraId="437AD4F6" w14:textId="77777777">
      <w:pPr>
        <w:pStyle w:val="DevConfigs"/>
        <w:rPr>
          <w:rStyle w:val="DevConfigGray"/>
        </w:rPr>
      </w:pPr>
      <w:r w:rsidRPr="006A70CE">
        <w:rPr>
          <w:rStyle w:val="DevConfigGray"/>
        </w:rPr>
        <w:t>interface GigabitEthernet1/0/7</w:t>
      </w:r>
    </w:p>
    <w:p w:rsidRPr="006A70CE" w:rsidR="006A70CE" w:rsidP="006A70CE" w:rsidRDefault="006A70CE" w14:paraId="5A48CC10" w14:textId="77777777">
      <w:pPr>
        <w:pStyle w:val="DevConfigs"/>
        <w:rPr>
          <w:rStyle w:val="DevConfigGray"/>
        </w:rPr>
      </w:pPr>
      <w:r w:rsidRPr="006A70CE">
        <w:rPr>
          <w:rStyle w:val="DevConfigGray"/>
        </w:rPr>
        <w:t>interface GigabitEthernet1/0/8</w:t>
      </w:r>
    </w:p>
    <w:p w:rsidRPr="006A70CE" w:rsidR="006A70CE" w:rsidP="006A70CE" w:rsidRDefault="006A70CE" w14:paraId="35C974D4" w14:textId="77777777">
      <w:pPr>
        <w:pStyle w:val="DevConfigs"/>
        <w:rPr>
          <w:rStyle w:val="DevConfigGray"/>
        </w:rPr>
      </w:pPr>
      <w:r w:rsidRPr="006A70CE">
        <w:rPr>
          <w:rStyle w:val="DevConfigGray"/>
        </w:rPr>
        <w:t>interface GigabitEthernet1/0/9</w:t>
      </w:r>
    </w:p>
    <w:p w:rsidRPr="006A70CE" w:rsidR="006A70CE" w:rsidP="006A70CE" w:rsidRDefault="006A70CE" w14:paraId="0C93BBE4" w14:textId="77777777">
      <w:pPr>
        <w:pStyle w:val="DevConfigs"/>
        <w:rPr>
          <w:rStyle w:val="DevConfigGray"/>
        </w:rPr>
      </w:pPr>
      <w:r w:rsidRPr="006A70CE">
        <w:rPr>
          <w:rStyle w:val="DevConfigGray"/>
        </w:rPr>
        <w:t>interface GigabitEthernet1/0/10</w:t>
      </w:r>
    </w:p>
    <w:p w:rsidRPr="006A70CE" w:rsidR="006A70CE" w:rsidP="006A70CE" w:rsidRDefault="006A70CE" w14:paraId="1A9BC943" w14:textId="77777777">
      <w:pPr>
        <w:pStyle w:val="DevConfigs"/>
        <w:rPr>
          <w:rStyle w:val="DevConfigGray"/>
        </w:rPr>
      </w:pPr>
      <w:r w:rsidRPr="006A70CE">
        <w:rPr>
          <w:rStyle w:val="DevConfigGray"/>
        </w:rPr>
        <w:t>interface GigabitEthernet1/0/11</w:t>
      </w:r>
    </w:p>
    <w:p w:rsidRPr="006A70CE" w:rsidR="006A70CE" w:rsidP="006A70CE" w:rsidRDefault="006A70CE" w14:paraId="6584C1FD" w14:textId="77777777">
      <w:pPr>
        <w:pStyle w:val="DevConfigs"/>
        <w:rPr>
          <w:rStyle w:val="DevConfigGray"/>
        </w:rPr>
      </w:pPr>
      <w:r w:rsidRPr="006A70CE">
        <w:rPr>
          <w:rStyle w:val="DevConfigGray"/>
        </w:rPr>
        <w:t>interface GigabitEthernet1/0/12</w:t>
      </w:r>
    </w:p>
    <w:p w:rsidRPr="006A70CE" w:rsidR="006A70CE" w:rsidP="006A70CE" w:rsidRDefault="006A70CE" w14:paraId="3112FF05" w14:textId="77777777">
      <w:pPr>
        <w:pStyle w:val="DevConfigs"/>
        <w:rPr>
          <w:rStyle w:val="DevConfigGray"/>
        </w:rPr>
      </w:pPr>
      <w:r w:rsidRPr="006A70CE">
        <w:rPr>
          <w:rStyle w:val="DevConfigGray"/>
        </w:rPr>
        <w:t>interface GigabitEthernet1/0/13</w:t>
      </w:r>
    </w:p>
    <w:p w:rsidRPr="006A70CE" w:rsidR="006A70CE" w:rsidP="006A70CE" w:rsidRDefault="006A70CE" w14:paraId="40CE432D" w14:textId="77777777">
      <w:pPr>
        <w:pStyle w:val="DevConfigs"/>
        <w:rPr>
          <w:rStyle w:val="DevConfigGray"/>
        </w:rPr>
      </w:pPr>
      <w:r w:rsidRPr="006A70CE">
        <w:rPr>
          <w:rStyle w:val="DevConfigGray"/>
        </w:rPr>
        <w:t>interface GigabitEthernet1/0/14</w:t>
      </w:r>
    </w:p>
    <w:p w:rsidRPr="006A70CE" w:rsidR="006A70CE" w:rsidP="006A70CE" w:rsidRDefault="006A70CE" w14:paraId="43F3DF74" w14:textId="77777777">
      <w:pPr>
        <w:pStyle w:val="DevConfigs"/>
        <w:rPr>
          <w:rStyle w:val="DevConfigGray"/>
        </w:rPr>
      </w:pPr>
      <w:r w:rsidRPr="006A70CE">
        <w:rPr>
          <w:rStyle w:val="DevConfigGray"/>
        </w:rPr>
        <w:t>interface GigabitEthernet1/0/15</w:t>
      </w:r>
    </w:p>
    <w:p w:rsidRPr="006A70CE" w:rsidR="006A70CE" w:rsidP="006A70CE" w:rsidRDefault="006A70CE" w14:paraId="7DD03144" w14:textId="77777777">
      <w:pPr>
        <w:pStyle w:val="DevConfigs"/>
        <w:rPr>
          <w:rStyle w:val="DevConfigGray"/>
        </w:rPr>
      </w:pPr>
      <w:r w:rsidRPr="006A70CE">
        <w:rPr>
          <w:rStyle w:val="DevConfigGray"/>
        </w:rPr>
        <w:t>interface GigabitEthernet1/0/16</w:t>
      </w:r>
    </w:p>
    <w:p w:rsidRPr="006A70CE" w:rsidR="006A70CE" w:rsidP="006A70CE" w:rsidRDefault="006A70CE" w14:paraId="36FEEC86" w14:textId="77777777">
      <w:pPr>
        <w:pStyle w:val="DevConfigs"/>
        <w:rPr>
          <w:rStyle w:val="DevConfigGray"/>
        </w:rPr>
      </w:pPr>
      <w:r w:rsidRPr="006A70CE">
        <w:rPr>
          <w:rStyle w:val="DevConfigGray"/>
        </w:rPr>
        <w:t>interface GigabitEthernet1/0/17</w:t>
      </w:r>
    </w:p>
    <w:p w:rsidRPr="006A70CE" w:rsidR="006A70CE" w:rsidP="006A70CE" w:rsidRDefault="006A70CE" w14:paraId="6CC49D07" w14:textId="77777777">
      <w:pPr>
        <w:pStyle w:val="DevConfigs"/>
        <w:rPr>
          <w:rStyle w:val="DevConfigGray"/>
        </w:rPr>
      </w:pPr>
      <w:r w:rsidRPr="006A70CE">
        <w:rPr>
          <w:rStyle w:val="DevConfigGray"/>
        </w:rPr>
        <w:t>interface GigabitEthernet1/0/18</w:t>
      </w:r>
    </w:p>
    <w:p w:rsidRPr="006A70CE" w:rsidR="006A70CE" w:rsidP="006A70CE" w:rsidRDefault="006A70CE" w14:paraId="4DC91944" w14:textId="77777777">
      <w:pPr>
        <w:pStyle w:val="DevConfigs"/>
        <w:rPr>
          <w:rStyle w:val="DevConfigGray"/>
        </w:rPr>
      </w:pPr>
      <w:r w:rsidRPr="006A70CE">
        <w:rPr>
          <w:rStyle w:val="DevConfigGray"/>
        </w:rPr>
        <w:t>interface GigabitEthernet1/0/19</w:t>
      </w:r>
    </w:p>
    <w:p w:rsidRPr="006A70CE" w:rsidR="006A70CE" w:rsidP="006A70CE" w:rsidRDefault="006A70CE" w14:paraId="36DB2C22" w14:textId="77777777">
      <w:pPr>
        <w:pStyle w:val="DevConfigs"/>
        <w:rPr>
          <w:rStyle w:val="DevConfigGray"/>
        </w:rPr>
      </w:pPr>
      <w:r w:rsidRPr="006A70CE">
        <w:rPr>
          <w:rStyle w:val="DevConfigGray"/>
        </w:rPr>
        <w:t>interface GigabitEthernet1/0/20</w:t>
      </w:r>
    </w:p>
    <w:p w:rsidRPr="006A70CE" w:rsidR="006A70CE" w:rsidP="006A70CE" w:rsidRDefault="006A70CE" w14:paraId="1138D372" w14:textId="77777777">
      <w:pPr>
        <w:pStyle w:val="DevConfigs"/>
        <w:rPr>
          <w:rStyle w:val="DevConfigGray"/>
        </w:rPr>
      </w:pPr>
      <w:r w:rsidRPr="006A70CE">
        <w:rPr>
          <w:rStyle w:val="DevConfigGray"/>
        </w:rPr>
        <w:t>interface GigabitEthernet1/0/21</w:t>
      </w:r>
    </w:p>
    <w:p w:rsidRPr="006A70CE" w:rsidR="006A70CE" w:rsidP="006A70CE" w:rsidRDefault="006A70CE" w14:paraId="4C146DA4" w14:textId="77777777">
      <w:pPr>
        <w:pStyle w:val="DevConfigs"/>
        <w:rPr>
          <w:rStyle w:val="DevConfigGray"/>
        </w:rPr>
      </w:pPr>
      <w:r w:rsidRPr="006A70CE">
        <w:rPr>
          <w:rStyle w:val="DevConfigGray"/>
        </w:rPr>
        <w:t>interface GigabitEthernet1/0/22</w:t>
      </w:r>
    </w:p>
    <w:p w:rsidRPr="006A70CE" w:rsidR="006A70CE" w:rsidP="006A70CE" w:rsidRDefault="006A70CE" w14:paraId="46BF1361" w14:textId="77777777">
      <w:pPr>
        <w:pStyle w:val="DevConfigs"/>
        <w:rPr>
          <w:rStyle w:val="DevConfigGray"/>
        </w:rPr>
      </w:pPr>
      <w:r w:rsidRPr="006A70CE">
        <w:rPr>
          <w:rStyle w:val="DevConfigGray"/>
        </w:rPr>
        <w:t>interface GigabitEthernet1/0/23</w:t>
      </w:r>
    </w:p>
    <w:p w:rsidRPr="006A70CE" w:rsidR="006A70CE" w:rsidP="006A70CE" w:rsidRDefault="006A70CE" w14:paraId="2B57522C" w14:textId="77777777">
      <w:pPr>
        <w:pStyle w:val="DevConfigs"/>
        <w:rPr>
          <w:rStyle w:val="DevConfigGray"/>
        </w:rPr>
      </w:pPr>
      <w:r w:rsidRPr="006A70CE">
        <w:rPr>
          <w:rStyle w:val="DevConfigGray"/>
        </w:rPr>
        <w:t xml:space="preserve"> no switchport</w:t>
      </w:r>
    </w:p>
    <w:p w:rsidRPr="006A70CE" w:rsidR="006A70CE" w:rsidP="006A70CE" w:rsidRDefault="006A70CE" w14:paraId="4FF824F8" w14:textId="77777777">
      <w:pPr>
        <w:pStyle w:val="DevConfigs"/>
        <w:rPr>
          <w:rStyle w:val="DevConfigGray"/>
        </w:rPr>
      </w:pPr>
      <w:r w:rsidRPr="006A70CE">
        <w:rPr>
          <w:rStyle w:val="DevConfigGray"/>
        </w:rPr>
        <w:t xml:space="preserve"> ip address 172.16.10.1 255.255.255.0</w:t>
      </w:r>
    </w:p>
    <w:p w:rsidRPr="006A70CE" w:rsidR="006A70CE" w:rsidP="006A70CE" w:rsidRDefault="006A70CE" w14:paraId="7DAF26C4" w14:textId="77777777">
      <w:pPr>
        <w:pStyle w:val="DevConfigs"/>
        <w:rPr>
          <w:rStyle w:val="DevConfigGray"/>
        </w:rPr>
      </w:pPr>
      <w:r w:rsidRPr="006A70CE">
        <w:rPr>
          <w:rStyle w:val="DevConfigGray"/>
        </w:rPr>
        <w:t xml:space="preserve"> ipv6 address FE80::D2:2 link-local</w:t>
      </w:r>
    </w:p>
    <w:p w:rsidRPr="006A70CE" w:rsidR="006A70CE" w:rsidP="006A70CE" w:rsidRDefault="006A70CE" w14:paraId="436F23E4" w14:textId="77777777">
      <w:pPr>
        <w:pStyle w:val="DevConfigs"/>
        <w:rPr>
          <w:rStyle w:val="DevConfigGray"/>
        </w:rPr>
      </w:pPr>
      <w:r w:rsidRPr="006A70CE">
        <w:rPr>
          <w:rStyle w:val="DevConfigGray"/>
        </w:rPr>
        <w:t xml:space="preserve"> ipv6 address 2001:DB8:ACAD:A010::1/64</w:t>
      </w:r>
    </w:p>
    <w:p w:rsidRPr="006A70CE" w:rsidR="006A70CE" w:rsidP="006A70CE" w:rsidRDefault="006A70CE" w14:paraId="19C0B0E1" w14:textId="77777777">
      <w:pPr>
        <w:pStyle w:val="DevConfigs"/>
        <w:rPr>
          <w:rStyle w:val="DevConfigGray"/>
        </w:rPr>
      </w:pPr>
      <w:r w:rsidRPr="006A70CE">
        <w:rPr>
          <w:rStyle w:val="DevConfigGray"/>
        </w:rPr>
        <w:t xml:space="preserve"> ospfv3 123 ipv4 area 0</w:t>
      </w:r>
    </w:p>
    <w:p w:rsidRPr="006A70CE" w:rsidR="006A70CE" w:rsidP="006A70CE" w:rsidRDefault="006A70CE" w14:paraId="104E736B" w14:textId="77777777">
      <w:pPr>
        <w:pStyle w:val="DevConfigs"/>
        <w:rPr>
          <w:rStyle w:val="DevConfigGray"/>
        </w:rPr>
      </w:pPr>
      <w:r w:rsidRPr="006A70CE">
        <w:rPr>
          <w:rStyle w:val="DevConfigGray"/>
        </w:rPr>
        <w:t xml:space="preserve"> ospfv3 123 ipv6 area 0</w:t>
      </w:r>
    </w:p>
    <w:p w:rsidRPr="006A70CE" w:rsidR="006A70CE" w:rsidP="006A70CE" w:rsidRDefault="006A70CE" w14:paraId="2CAE94E2" w14:textId="77777777">
      <w:pPr>
        <w:pStyle w:val="DevConfigs"/>
        <w:rPr>
          <w:rStyle w:val="DevConfigGray"/>
        </w:rPr>
      </w:pPr>
      <w:r w:rsidRPr="006A70CE">
        <w:rPr>
          <w:rStyle w:val="DevConfigGray"/>
        </w:rPr>
        <w:t>interface GigabitEthernet1/0/24</w:t>
      </w:r>
    </w:p>
    <w:p w:rsidRPr="006A70CE" w:rsidR="006A70CE" w:rsidP="006A70CE" w:rsidRDefault="006A70CE" w14:paraId="409260BE" w14:textId="77777777">
      <w:pPr>
        <w:pStyle w:val="DevConfigs"/>
        <w:rPr>
          <w:rStyle w:val="DevConfigGray"/>
        </w:rPr>
      </w:pPr>
      <w:r w:rsidRPr="006A70CE">
        <w:rPr>
          <w:rStyle w:val="DevConfigGray"/>
        </w:rPr>
        <w:t>interface GigabitEthernet1/1/1</w:t>
      </w:r>
    </w:p>
    <w:p w:rsidRPr="006A70CE" w:rsidR="006A70CE" w:rsidP="006A70CE" w:rsidRDefault="006A70CE" w14:paraId="4A962D2B" w14:textId="77777777">
      <w:pPr>
        <w:pStyle w:val="DevConfigs"/>
        <w:rPr>
          <w:rStyle w:val="DevConfigGray"/>
        </w:rPr>
      </w:pPr>
      <w:r w:rsidRPr="006A70CE">
        <w:rPr>
          <w:rStyle w:val="DevConfigGray"/>
        </w:rPr>
        <w:t>interface GigabitEthernet1/1/2</w:t>
      </w:r>
    </w:p>
    <w:p w:rsidRPr="006A70CE" w:rsidR="006A70CE" w:rsidP="006A70CE" w:rsidRDefault="006A70CE" w14:paraId="7E4FA3C8" w14:textId="77777777">
      <w:pPr>
        <w:pStyle w:val="DevConfigs"/>
        <w:rPr>
          <w:rStyle w:val="DevConfigGray"/>
        </w:rPr>
      </w:pPr>
      <w:r w:rsidRPr="006A70CE">
        <w:rPr>
          <w:rStyle w:val="DevConfigGray"/>
        </w:rPr>
        <w:t>interface GigabitEthernet1/1/3</w:t>
      </w:r>
    </w:p>
    <w:p w:rsidRPr="006A70CE" w:rsidR="006A70CE" w:rsidP="006A70CE" w:rsidRDefault="006A70CE" w14:paraId="504B35B4" w14:textId="77777777">
      <w:pPr>
        <w:pStyle w:val="DevConfigs"/>
        <w:rPr>
          <w:rStyle w:val="DevConfigGray"/>
        </w:rPr>
      </w:pPr>
      <w:r w:rsidRPr="006A70CE">
        <w:rPr>
          <w:rStyle w:val="DevConfigGray"/>
        </w:rPr>
        <w:t>interface GigabitEthernet1/1/4</w:t>
      </w:r>
    </w:p>
    <w:p w:rsidRPr="006A70CE" w:rsidR="006A70CE" w:rsidP="006A70CE" w:rsidRDefault="006A70CE" w14:paraId="70581294" w14:textId="77777777">
      <w:pPr>
        <w:pStyle w:val="DevConfigs"/>
        <w:rPr>
          <w:rStyle w:val="DevConfigGray"/>
        </w:rPr>
      </w:pPr>
      <w:r w:rsidRPr="006A70CE">
        <w:rPr>
          <w:rStyle w:val="DevConfigGray"/>
        </w:rPr>
        <w:t>interface AppGigabitEthernet1/0/1</w:t>
      </w:r>
    </w:p>
    <w:p w:rsidRPr="006A70CE" w:rsidR="006A70CE" w:rsidP="006A70CE" w:rsidRDefault="006A70CE" w14:paraId="7DCDAFF2" w14:textId="77777777">
      <w:pPr>
        <w:pStyle w:val="DevConfigs"/>
        <w:rPr>
          <w:rStyle w:val="DevConfigGray"/>
        </w:rPr>
      </w:pPr>
      <w:r w:rsidRPr="006A70CE">
        <w:rPr>
          <w:rStyle w:val="DevConfigGray"/>
        </w:rPr>
        <w:t>interface Vlan1</w:t>
      </w:r>
    </w:p>
    <w:p w:rsidRPr="006A70CE" w:rsidR="006A70CE" w:rsidP="006A70CE" w:rsidRDefault="006A70CE" w14:paraId="56E3E49A" w14:textId="77777777">
      <w:pPr>
        <w:pStyle w:val="DevConfigs"/>
        <w:rPr>
          <w:rStyle w:val="DevConfigGray"/>
        </w:rPr>
      </w:pPr>
      <w:r w:rsidRPr="006A70CE">
        <w:rPr>
          <w:rStyle w:val="DevConfigGray"/>
        </w:rPr>
        <w:t xml:space="preserve"> no ip address</w:t>
      </w:r>
    </w:p>
    <w:p w:rsidRPr="006A70CE" w:rsidR="006A70CE" w:rsidP="006A70CE" w:rsidRDefault="006A70CE" w14:paraId="7FC5D45D" w14:textId="77777777">
      <w:pPr>
        <w:pStyle w:val="DevConfigs"/>
        <w:rPr>
          <w:rStyle w:val="DevConfigGray"/>
        </w:rPr>
      </w:pPr>
      <w:r w:rsidRPr="006A70CE">
        <w:rPr>
          <w:rStyle w:val="DevConfigGray"/>
        </w:rPr>
        <w:t>router ospfv3 123</w:t>
      </w:r>
    </w:p>
    <w:p w:rsidRPr="006A70CE" w:rsidR="006A70CE" w:rsidP="006A70CE" w:rsidRDefault="006A70CE" w14:paraId="6370ED9E" w14:textId="77777777">
      <w:pPr>
        <w:pStyle w:val="DevConfigs"/>
        <w:rPr>
          <w:rStyle w:val="DevConfigGray"/>
        </w:rPr>
      </w:pPr>
      <w:r w:rsidRPr="006A70CE">
        <w:rPr>
          <w:rStyle w:val="DevConfigGray"/>
        </w:rPr>
        <w:t xml:space="preserve"> area 0 authentication key-chain OSPF_KEYS</w:t>
      </w:r>
    </w:p>
    <w:p w:rsidRPr="006A70CE" w:rsidR="006A70CE" w:rsidP="006A70CE" w:rsidRDefault="006A70CE" w14:paraId="7E58ADB9" w14:textId="77777777">
      <w:pPr>
        <w:pStyle w:val="DevConfigs"/>
        <w:rPr>
          <w:rStyle w:val="DevConfigGray"/>
        </w:rPr>
      </w:pPr>
      <w:r w:rsidRPr="006A70CE">
        <w:rPr>
          <w:rStyle w:val="DevConfigGray"/>
        </w:rPr>
        <w:t xml:space="preserve"> address-family ipv4 unicast</w:t>
      </w:r>
    </w:p>
    <w:p w:rsidRPr="006A70CE" w:rsidR="006A70CE" w:rsidP="006A70CE" w:rsidRDefault="006A70CE" w14:paraId="2B0D7E8E" w14:textId="77777777">
      <w:pPr>
        <w:pStyle w:val="DevConfigs"/>
        <w:rPr>
          <w:rStyle w:val="DevConfigGray"/>
        </w:rPr>
      </w:pPr>
      <w:r w:rsidRPr="006A70CE">
        <w:rPr>
          <w:rStyle w:val="DevConfigGray"/>
        </w:rPr>
        <w:t xml:space="preserve">  router-id 1.1.1.3</w:t>
      </w:r>
    </w:p>
    <w:p w:rsidRPr="006A70CE" w:rsidR="006A70CE" w:rsidP="006A70CE" w:rsidRDefault="006A70CE" w14:paraId="3FBCDA3D" w14:textId="77777777">
      <w:pPr>
        <w:pStyle w:val="DevConfigs"/>
        <w:rPr>
          <w:rStyle w:val="DevConfigGray"/>
        </w:rPr>
      </w:pPr>
      <w:r w:rsidRPr="006A70CE">
        <w:rPr>
          <w:rStyle w:val="DevConfigGray"/>
        </w:rPr>
        <w:t xml:space="preserve"> exit-address-family</w:t>
      </w:r>
    </w:p>
    <w:p w:rsidRPr="006A70CE" w:rsidR="006A70CE" w:rsidP="006A70CE" w:rsidRDefault="006A70CE" w14:paraId="4B0D2908" w14:textId="77777777">
      <w:pPr>
        <w:pStyle w:val="DevConfigs"/>
        <w:rPr>
          <w:rStyle w:val="DevConfigGray"/>
        </w:rPr>
      </w:pPr>
      <w:r w:rsidRPr="006A70CE">
        <w:rPr>
          <w:rStyle w:val="DevConfigGray"/>
        </w:rPr>
        <w:t xml:space="preserve"> address-family ipv6 unicast</w:t>
      </w:r>
    </w:p>
    <w:p w:rsidRPr="006A70CE" w:rsidR="006A70CE" w:rsidP="006A70CE" w:rsidRDefault="006A70CE" w14:paraId="52EBEDB3" w14:textId="77777777">
      <w:pPr>
        <w:pStyle w:val="DevConfigs"/>
        <w:rPr>
          <w:rStyle w:val="DevConfigGray"/>
        </w:rPr>
      </w:pPr>
      <w:r w:rsidRPr="006A70CE">
        <w:rPr>
          <w:rStyle w:val="DevConfigGray"/>
        </w:rPr>
        <w:t xml:space="preserve">  router-id 1.1.1.3</w:t>
      </w:r>
    </w:p>
    <w:p w:rsidRPr="006A70CE" w:rsidR="006A70CE" w:rsidP="006A70CE" w:rsidRDefault="006A70CE" w14:paraId="400AC50B" w14:textId="77777777">
      <w:pPr>
        <w:pStyle w:val="DevConfigs"/>
        <w:rPr>
          <w:rStyle w:val="DevConfigGray"/>
        </w:rPr>
      </w:pPr>
      <w:r w:rsidRPr="006A70CE">
        <w:rPr>
          <w:rStyle w:val="DevConfigGray"/>
        </w:rPr>
        <w:lastRenderedPageBreak/>
        <w:t xml:space="preserve"> exit-address-family</w:t>
      </w:r>
    </w:p>
    <w:p w:rsidRPr="006A70CE" w:rsidR="006A70CE" w:rsidP="006A70CE" w:rsidRDefault="006A70CE" w14:paraId="783608BD" w14:textId="77777777">
      <w:pPr>
        <w:pStyle w:val="DevConfigs"/>
        <w:rPr>
          <w:rStyle w:val="DevConfigGray"/>
        </w:rPr>
      </w:pPr>
      <w:r w:rsidRPr="006A70CE">
        <w:rPr>
          <w:rStyle w:val="DevConfigGray"/>
        </w:rPr>
        <w:t xml:space="preserve">ip forward-protocol </w:t>
      </w:r>
      <w:proofErr w:type="spellStart"/>
      <w:r w:rsidRPr="006A70CE">
        <w:rPr>
          <w:rStyle w:val="DevConfigGray"/>
        </w:rPr>
        <w:t>nd</w:t>
      </w:r>
      <w:proofErr w:type="spellEnd"/>
    </w:p>
    <w:p w:rsidRPr="006A70CE" w:rsidR="006A70CE" w:rsidP="006A70CE" w:rsidRDefault="006A70CE" w14:paraId="4BFA4161" w14:textId="77777777">
      <w:pPr>
        <w:pStyle w:val="DevConfigs"/>
        <w:rPr>
          <w:rStyle w:val="DevConfigGray"/>
        </w:rPr>
      </w:pPr>
      <w:r w:rsidRPr="006A70CE">
        <w:rPr>
          <w:rStyle w:val="DevConfigGray"/>
        </w:rPr>
        <w:t>ip http server</w:t>
      </w:r>
    </w:p>
    <w:p w:rsidRPr="006A70CE" w:rsidR="006A70CE" w:rsidP="006A70CE" w:rsidRDefault="006A70CE" w14:paraId="5AAB16DB" w14:textId="77777777">
      <w:pPr>
        <w:pStyle w:val="DevConfigs"/>
        <w:rPr>
          <w:rStyle w:val="DevConfigGray"/>
        </w:rPr>
      </w:pPr>
      <w:r w:rsidRPr="006A70CE">
        <w:rPr>
          <w:rStyle w:val="DevConfigGray"/>
        </w:rPr>
        <w:t>ip http authentication local</w:t>
      </w:r>
    </w:p>
    <w:p w:rsidRPr="006A70CE" w:rsidR="006A70CE" w:rsidP="006A70CE" w:rsidRDefault="006A70CE" w14:paraId="7098A99F" w14:textId="77777777">
      <w:pPr>
        <w:pStyle w:val="DevConfigs"/>
        <w:rPr>
          <w:rStyle w:val="DevConfigGray"/>
        </w:rPr>
      </w:pPr>
      <w:r w:rsidRPr="006A70CE">
        <w:rPr>
          <w:rStyle w:val="DevConfigGray"/>
        </w:rPr>
        <w:t>ip http secure-server</w:t>
      </w:r>
    </w:p>
    <w:p w:rsidRPr="006A70CE" w:rsidR="006A70CE" w:rsidP="006A70CE" w:rsidRDefault="006A70CE" w14:paraId="2BB01F57" w14:textId="77777777">
      <w:pPr>
        <w:pStyle w:val="DevConfigs"/>
        <w:rPr>
          <w:rStyle w:val="DevConfigGray"/>
        </w:rPr>
      </w:pPr>
      <w:r w:rsidRPr="006A70CE">
        <w:rPr>
          <w:rStyle w:val="DevConfigGray"/>
        </w:rPr>
        <w:t>ip ssh bulk-mode 131072</w:t>
      </w:r>
    </w:p>
    <w:p w:rsidRPr="006A70CE" w:rsidR="006A70CE" w:rsidP="006A70CE" w:rsidRDefault="006A70CE" w14:paraId="1EAF19B6" w14:textId="77777777">
      <w:pPr>
        <w:pStyle w:val="DevConfigs"/>
        <w:rPr>
          <w:rStyle w:val="DevConfigGray"/>
        </w:rPr>
      </w:pPr>
      <w:r w:rsidRPr="006A70CE">
        <w:rPr>
          <w:rStyle w:val="DevConfigGray"/>
        </w:rPr>
        <w:t>control-plane</w:t>
      </w:r>
    </w:p>
    <w:p w:rsidRPr="006A70CE" w:rsidR="006A70CE" w:rsidP="006A70CE" w:rsidRDefault="006A70CE" w14:paraId="3E7A0B12" w14:textId="77777777">
      <w:pPr>
        <w:pStyle w:val="DevConfigs"/>
        <w:rPr>
          <w:rStyle w:val="DevConfigGray"/>
        </w:rPr>
      </w:pPr>
      <w:r w:rsidRPr="006A70CE">
        <w:rPr>
          <w:rStyle w:val="DevConfigGray"/>
        </w:rPr>
        <w:t xml:space="preserve"> service-policy input system-</w:t>
      </w:r>
      <w:proofErr w:type="spellStart"/>
      <w:r w:rsidRPr="006A70CE">
        <w:rPr>
          <w:rStyle w:val="DevConfigGray"/>
        </w:rPr>
        <w:t>cpp</w:t>
      </w:r>
      <w:proofErr w:type="spellEnd"/>
      <w:r w:rsidRPr="006A70CE">
        <w:rPr>
          <w:rStyle w:val="DevConfigGray"/>
        </w:rPr>
        <w:t>-policy</w:t>
      </w:r>
    </w:p>
    <w:p w:rsidRPr="006A70CE" w:rsidR="006A70CE" w:rsidP="006A70CE" w:rsidRDefault="006A70CE" w14:paraId="6B0794F7" w14:textId="77777777">
      <w:pPr>
        <w:pStyle w:val="DevConfigs"/>
        <w:rPr>
          <w:rStyle w:val="DevConfigGray"/>
        </w:rPr>
      </w:pPr>
      <w:r w:rsidRPr="006A70CE">
        <w:rPr>
          <w:rStyle w:val="DevConfigGray"/>
        </w:rPr>
        <w:t>line con 0</w:t>
      </w:r>
    </w:p>
    <w:p w:rsidRPr="006A70CE" w:rsidR="006A70CE" w:rsidP="006A70CE" w:rsidRDefault="006A70CE" w14:paraId="1CEAC95C" w14:textId="77777777">
      <w:pPr>
        <w:pStyle w:val="DevConfigs"/>
        <w:rPr>
          <w:rStyle w:val="DevConfigGray"/>
        </w:rPr>
      </w:pPr>
      <w:r w:rsidRPr="006A70CE">
        <w:rPr>
          <w:rStyle w:val="DevConfigGray"/>
        </w:rPr>
        <w:t xml:space="preserve"> exec-timeout 0 0</w:t>
      </w:r>
    </w:p>
    <w:p w:rsidRPr="006A70CE" w:rsidR="006A70CE" w:rsidP="006A70CE" w:rsidRDefault="006A70CE" w14:paraId="763B8B30" w14:textId="77777777">
      <w:pPr>
        <w:pStyle w:val="DevConfigs"/>
        <w:rPr>
          <w:rStyle w:val="DevConfigGray"/>
        </w:rPr>
      </w:pPr>
      <w:r w:rsidRPr="006A70CE">
        <w:rPr>
          <w:rStyle w:val="DevConfigGray"/>
        </w:rPr>
        <w:t xml:space="preserve"> logging synchronous</w:t>
      </w:r>
    </w:p>
    <w:p w:rsidRPr="006A70CE" w:rsidR="006A70CE" w:rsidP="006A70CE" w:rsidRDefault="006A70CE" w14:paraId="65579630" w14:textId="77777777">
      <w:pPr>
        <w:pStyle w:val="DevConfigs"/>
        <w:rPr>
          <w:rStyle w:val="DevConfigGray"/>
        </w:rPr>
      </w:pPr>
      <w:r w:rsidRPr="006A70CE">
        <w:rPr>
          <w:rStyle w:val="DevConfigGray"/>
        </w:rPr>
        <w:t xml:space="preserve"> </w:t>
      </w:r>
      <w:proofErr w:type="spellStart"/>
      <w:r w:rsidRPr="006A70CE">
        <w:rPr>
          <w:rStyle w:val="DevConfigGray"/>
        </w:rPr>
        <w:t>stopbits</w:t>
      </w:r>
      <w:proofErr w:type="spellEnd"/>
      <w:r w:rsidRPr="006A70CE">
        <w:rPr>
          <w:rStyle w:val="DevConfigGray"/>
        </w:rPr>
        <w:t xml:space="preserve"> 1</w:t>
      </w:r>
    </w:p>
    <w:p w:rsidRPr="006A70CE" w:rsidR="006A70CE" w:rsidP="006A70CE" w:rsidRDefault="006A70CE" w14:paraId="6C29A30D" w14:textId="77777777">
      <w:pPr>
        <w:pStyle w:val="DevConfigs"/>
        <w:rPr>
          <w:rStyle w:val="DevConfigGray"/>
        </w:rPr>
      </w:pPr>
      <w:r w:rsidRPr="006A70CE">
        <w:rPr>
          <w:rStyle w:val="DevConfigGray"/>
        </w:rPr>
        <w:t xml:space="preserve">line </w:t>
      </w:r>
      <w:proofErr w:type="spellStart"/>
      <w:r w:rsidRPr="006A70CE">
        <w:rPr>
          <w:rStyle w:val="DevConfigGray"/>
        </w:rPr>
        <w:t>vty</w:t>
      </w:r>
      <w:proofErr w:type="spellEnd"/>
      <w:r w:rsidRPr="006A70CE">
        <w:rPr>
          <w:rStyle w:val="DevConfigGray"/>
        </w:rPr>
        <w:t xml:space="preserve"> 0 4</w:t>
      </w:r>
    </w:p>
    <w:p w:rsidRPr="006A70CE" w:rsidR="006A70CE" w:rsidP="006A70CE" w:rsidRDefault="006A70CE" w14:paraId="14610DFB" w14:textId="77777777">
      <w:pPr>
        <w:pStyle w:val="DevConfigs"/>
        <w:rPr>
          <w:rStyle w:val="DevConfigGray"/>
        </w:rPr>
      </w:pPr>
      <w:r w:rsidRPr="006A70CE">
        <w:rPr>
          <w:rStyle w:val="DevConfigGray"/>
        </w:rPr>
        <w:t xml:space="preserve"> login</w:t>
      </w:r>
    </w:p>
    <w:p w:rsidRPr="006A70CE" w:rsidR="006A70CE" w:rsidP="006A70CE" w:rsidRDefault="006A70CE" w14:paraId="6A620B28" w14:textId="77777777">
      <w:pPr>
        <w:pStyle w:val="DevConfigs"/>
        <w:rPr>
          <w:rStyle w:val="DevConfigGray"/>
        </w:rPr>
      </w:pPr>
      <w:r w:rsidRPr="006A70CE">
        <w:rPr>
          <w:rStyle w:val="DevConfigGray"/>
        </w:rPr>
        <w:t xml:space="preserve"> transport input ssh</w:t>
      </w:r>
    </w:p>
    <w:p w:rsidRPr="006A70CE" w:rsidR="006A70CE" w:rsidP="006A70CE" w:rsidRDefault="006A70CE" w14:paraId="4E52E77B" w14:textId="77777777">
      <w:pPr>
        <w:pStyle w:val="DevConfigs"/>
        <w:rPr>
          <w:rStyle w:val="DevConfigGray"/>
        </w:rPr>
      </w:pPr>
      <w:r w:rsidRPr="006A70CE">
        <w:rPr>
          <w:rStyle w:val="DevConfigGray"/>
        </w:rPr>
        <w:t xml:space="preserve">line </w:t>
      </w:r>
      <w:proofErr w:type="spellStart"/>
      <w:r w:rsidRPr="006A70CE">
        <w:rPr>
          <w:rStyle w:val="DevConfigGray"/>
        </w:rPr>
        <w:t>vty</w:t>
      </w:r>
      <w:proofErr w:type="spellEnd"/>
      <w:r w:rsidRPr="006A70CE">
        <w:rPr>
          <w:rStyle w:val="DevConfigGray"/>
        </w:rPr>
        <w:t xml:space="preserve"> 5 31</w:t>
      </w:r>
    </w:p>
    <w:p w:rsidRPr="006A70CE" w:rsidR="006A70CE" w:rsidP="006A70CE" w:rsidRDefault="006A70CE" w14:paraId="5D872D61" w14:textId="77777777">
      <w:pPr>
        <w:pStyle w:val="DevConfigs"/>
        <w:rPr>
          <w:rStyle w:val="DevConfigGray"/>
        </w:rPr>
      </w:pPr>
      <w:r w:rsidRPr="006A70CE">
        <w:rPr>
          <w:rStyle w:val="DevConfigGray"/>
        </w:rPr>
        <w:t xml:space="preserve"> login</w:t>
      </w:r>
    </w:p>
    <w:p w:rsidRPr="00801E48" w:rsidR="00801E48" w:rsidP="006A70CE" w:rsidRDefault="006A70CE" w14:paraId="19BB451F" w14:textId="25E4B7F5">
      <w:pPr>
        <w:pStyle w:val="DevConfigs"/>
        <w:rPr>
          <w:rStyle w:val="DevConfigGray"/>
        </w:rPr>
      </w:pPr>
      <w:r w:rsidRPr="006A70CE">
        <w:rPr>
          <w:rStyle w:val="DevConfigGray"/>
        </w:rPr>
        <w:t xml:space="preserve"> transport input ssh</w:t>
      </w:r>
      <w:r w:rsidRPr="00801E48" w:rsidR="00801E48">
        <w:rPr>
          <w:rStyle w:val="DevConfigGray"/>
        </w:rPr>
        <w:t>!</w:t>
      </w:r>
    </w:p>
    <w:p w:rsidRPr="00C77B29" w:rsidR="00C162C0" w:rsidP="00801E48" w:rsidRDefault="00801E48" w14:paraId="72B25E50" w14:textId="5FBCA797">
      <w:pPr>
        <w:pStyle w:val="DevConfigs"/>
        <w:rPr>
          <w:rStyle w:val="DevConfigGray"/>
          <w:rFonts w:ascii="Arial" w:hAnsi="Arial"/>
          <w:shd w:val="clear" w:color="auto" w:fill="auto"/>
        </w:rPr>
      </w:pPr>
      <w:r w:rsidRPr="00801E48">
        <w:rPr>
          <w:rStyle w:val="DevConfigGray"/>
        </w:rPr>
        <w:t xml:space="preserve">end  </w:t>
      </w:r>
    </w:p>
    <w:sectPr w:rsidRPr="00C77B29" w:rsidR="00C162C0" w:rsidSect="009C3182">
      <w:headerReference w:type="even" r:id="rId17"/>
      <w:headerReference w:type="default" r:id="rId18"/>
      <w:footerReference w:type="even" r:id="rId19"/>
      <w:footerReference w:type="default" r:id="rId20"/>
      <w:headerReference w:type="first" r:id="rId21"/>
      <w:footerReference w:type="first" r:id="rId22"/>
      <w:pgSz w:w="12240" w:h="15840" w:orient="portrait" w:code="1"/>
      <w:pgMar w:top="1526" w:right="1080" w:bottom="1296" w:left="1080"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6D6C" w:rsidP="00710659" w:rsidRDefault="00336D6C" w14:paraId="533586CE" w14:textId="77777777">
      <w:pPr>
        <w:spacing w:after="0" w:line="240" w:lineRule="auto"/>
      </w:pPr>
      <w:r>
        <w:separator/>
      </w:r>
    </w:p>
    <w:p w:rsidR="00336D6C" w:rsidRDefault="00336D6C" w14:paraId="47816314" w14:textId="77777777"/>
  </w:endnote>
  <w:endnote w:type="continuationSeparator" w:id="0">
    <w:p w:rsidR="00336D6C" w:rsidP="00710659" w:rsidRDefault="00336D6C" w14:paraId="521B08F4" w14:textId="77777777">
      <w:pPr>
        <w:spacing w:after="0" w:line="240" w:lineRule="auto"/>
      </w:pPr>
      <w:r>
        <w:continuationSeparator/>
      </w:r>
    </w:p>
    <w:p w:rsidR="00336D6C" w:rsidRDefault="00336D6C" w14:paraId="72335B3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B5423" w:rsidP="003F6013" w:rsidRDefault="00260F8B" w14:paraId="1DB87F06" w14:textId="54C76FC6">
    <w:pPr>
      <w:pStyle w:val="Footer"/>
    </w:pPr>
    <w:r>
      <w:rPr>
        <w:noProof/>
      </w:rPr>
      <mc:AlternateContent>
        <mc:Choice Requires="wps">
          <w:drawing>
            <wp:anchor distT="0" distB="0" distL="0" distR="0" simplePos="0" relativeHeight="251659264" behindDoc="0" locked="0" layoutInCell="1" allowOverlap="1" wp14:anchorId="0217E979" wp14:editId="166A6292">
              <wp:simplePos x="635" y="635"/>
              <wp:positionH relativeFrom="page">
                <wp:align>left</wp:align>
              </wp:positionH>
              <wp:positionV relativeFrom="page">
                <wp:align>bottom</wp:align>
              </wp:positionV>
              <wp:extent cx="258445" cy="246380"/>
              <wp:effectExtent l="0" t="0" r="8255" b="0"/>
              <wp:wrapNone/>
              <wp:docPr id="1992360150"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260F8B" w:rsidR="00260F8B" w:rsidP="00260F8B" w:rsidRDefault="00260F8B" w14:paraId="2B1E8CFC" w14:textId="4E1361EF">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217E979">
              <v:stroke joinstyle="miter"/>
              <v:path gradientshapeok="t" o:connecttype="rect"/>
            </v:shapetype>
            <v:shape id="Text Box 2"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al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v:textbox style="mso-fit-shape-to-text:t" inset="20pt,0,0,15pt">
                <w:txbxContent>
                  <w:p w:rsidRPr="00260F8B" w:rsidR="00260F8B" w:rsidP="00260F8B" w:rsidRDefault="00260F8B" w14:paraId="2B1E8CFC" w14:textId="4E1361EF">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415F6D" w:rsidP="003F6013" w:rsidRDefault="00260F8B" w14:paraId="7700355E" w14:textId="048E28C4">
    <w:pPr>
      <w:pStyle w:val="Footer"/>
      <w:rPr>
        <w:szCs w:val="16"/>
      </w:rPr>
    </w:pPr>
    <w:r>
      <w:rPr>
        <w:noProof/>
      </w:rPr>
      <mc:AlternateContent>
        <mc:Choice Requires="wps">
          <w:drawing>
            <wp:anchor distT="0" distB="0" distL="0" distR="0" simplePos="0" relativeHeight="251660288" behindDoc="0" locked="0" layoutInCell="1" allowOverlap="1" wp14:anchorId="52776136" wp14:editId="21ED3975">
              <wp:simplePos x="635" y="635"/>
              <wp:positionH relativeFrom="page">
                <wp:align>left</wp:align>
              </wp:positionH>
              <wp:positionV relativeFrom="page">
                <wp:align>bottom</wp:align>
              </wp:positionV>
              <wp:extent cx="258445" cy="246380"/>
              <wp:effectExtent l="0" t="0" r="8255" b="0"/>
              <wp:wrapNone/>
              <wp:docPr id="152075263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260F8B" w:rsidR="00260F8B" w:rsidP="00260F8B" w:rsidRDefault="00260F8B" w14:paraId="50A6DB5B" w14:textId="2C3A0023">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2776136">
              <v:stroke joinstyle="miter"/>
              <v:path gradientshapeok="t" o:connecttype="rect"/>
            </v:shapetype>
            <v:shape id="Text Box 3"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al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v:textbox style="mso-fit-shape-to-text:t" inset="20pt,0,0,15pt">
                <w:txbxContent>
                  <w:p w:rsidRPr="00260F8B" w:rsidR="00260F8B" w:rsidP="00260F8B" w:rsidRDefault="00260F8B" w14:paraId="50A6DB5B" w14:textId="2C3A0023">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Pr="00B31F19" w:rsidR="00415F6D">
      <w:rPr>
        <w:rFonts w:ascii="Symbol" w:hAnsi="Symbol" w:eastAsia="Symbol" w:cs="Symbol"/>
      </w:rPr>
      <w:t>ã</w:t>
    </w:r>
    <w:r w:rsidR="00415F6D">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0B3C20">
      <w:rPr>
        <w:noProof/>
      </w:rPr>
      <w:t>2026</w:t>
    </w:r>
    <w:r w:rsidR="00415F6D">
      <w:fldChar w:fldCharType="end"/>
    </w:r>
    <w:r w:rsidR="00415F6D">
      <w:t xml:space="preserve"> </w:t>
    </w:r>
    <w:r w:rsidRPr="00B31F19" w:rsidR="00415F6D">
      <w:t xml:space="preserve">Cisco and/or its affiliates. All rights reserved. Cisco </w:t>
    </w:r>
    <w:r w:rsidR="00415F6D">
      <w:t>Public</w:t>
    </w:r>
    <w:r w:rsidR="00415F6D">
      <w:tab/>
    </w:r>
    <w:r w:rsidRPr="0090659A" w:rsidR="00415F6D">
      <w:rPr>
        <w:szCs w:val="16"/>
      </w:rPr>
      <w:t xml:space="preserve">Page </w:t>
    </w:r>
    <w:r w:rsidRPr="0090659A" w:rsidR="00415F6D">
      <w:rPr>
        <w:b/>
        <w:szCs w:val="16"/>
      </w:rPr>
      <w:fldChar w:fldCharType="begin"/>
    </w:r>
    <w:r w:rsidRPr="0090659A" w:rsidR="00415F6D">
      <w:rPr>
        <w:b/>
        <w:szCs w:val="16"/>
      </w:rPr>
      <w:instrText xml:space="preserve"> PAGE </w:instrText>
    </w:r>
    <w:r w:rsidRPr="0090659A" w:rsidR="00415F6D">
      <w:rPr>
        <w:b/>
        <w:szCs w:val="16"/>
      </w:rPr>
      <w:fldChar w:fldCharType="separate"/>
    </w:r>
    <w:r w:rsidR="00415F6D">
      <w:rPr>
        <w:b/>
        <w:noProof/>
        <w:szCs w:val="16"/>
      </w:rPr>
      <w:t>6</w:t>
    </w:r>
    <w:r w:rsidRPr="0090659A" w:rsidR="00415F6D">
      <w:rPr>
        <w:b/>
        <w:szCs w:val="16"/>
      </w:rPr>
      <w:fldChar w:fldCharType="end"/>
    </w:r>
    <w:r w:rsidRPr="0090659A" w:rsidR="00415F6D">
      <w:rPr>
        <w:szCs w:val="16"/>
      </w:rPr>
      <w:t xml:space="preserve"> of </w:t>
    </w:r>
    <w:r w:rsidRPr="0090659A" w:rsidR="00415F6D">
      <w:rPr>
        <w:b/>
        <w:szCs w:val="16"/>
      </w:rPr>
      <w:fldChar w:fldCharType="begin"/>
    </w:r>
    <w:r w:rsidRPr="0090659A" w:rsidR="00415F6D">
      <w:rPr>
        <w:b/>
        <w:szCs w:val="16"/>
      </w:rPr>
      <w:instrText xml:space="preserve"> NUMPAGES  </w:instrText>
    </w:r>
    <w:r w:rsidRPr="0090659A" w:rsidR="00415F6D">
      <w:rPr>
        <w:b/>
        <w:szCs w:val="16"/>
      </w:rPr>
      <w:fldChar w:fldCharType="separate"/>
    </w:r>
    <w:r w:rsidR="00415F6D">
      <w:rPr>
        <w:b/>
        <w:noProof/>
        <w:szCs w:val="16"/>
      </w:rPr>
      <w:t>6</w:t>
    </w:r>
    <w:r w:rsidRPr="0090659A" w:rsidR="00415F6D">
      <w:rPr>
        <w:b/>
        <w:szCs w:val="16"/>
      </w:rPr>
      <w:fldChar w:fldCharType="end"/>
    </w:r>
    <w:r w:rsidR="00415F6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882B63" w:rsidR="00415F6D" w:rsidP="003F6013" w:rsidRDefault="00260F8B" w14:paraId="63EAAA2C" w14:textId="7EA1707B">
    <w:pPr>
      <w:pStyle w:val="Footer"/>
      <w:rPr>
        <w:szCs w:val="16"/>
      </w:rPr>
    </w:pPr>
    <w:r>
      <w:rPr>
        <w:noProof/>
      </w:rPr>
      <mc:AlternateContent>
        <mc:Choice Requires="wps">
          <w:drawing>
            <wp:anchor distT="0" distB="0" distL="0" distR="0" simplePos="0" relativeHeight="251658240" behindDoc="0" locked="0" layoutInCell="1" allowOverlap="1" wp14:anchorId="1690FA25" wp14:editId="02F18282">
              <wp:simplePos x="685800" y="9439275"/>
              <wp:positionH relativeFrom="page">
                <wp:align>left</wp:align>
              </wp:positionH>
              <wp:positionV relativeFrom="page">
                <wp:align>bottom</wp:align>
              </wp:positionV>
              <wp:extent cx="258445" cy="246380"/>
              <wp:effectExtent l="0" t="0" r="8255" b="0"/>
              <wp:wrapNone/>
              <wp:docPr id="1753937789"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rsidRPr="00260F8B" w:rsidR="00260F8B" w:rsidP="00260F8B" w:rsidRDefault="00260F8B" w14:paraId="6D900BD9" w14:textId="4A23853C">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690FA25">
              <v:stroke joinstyle="miter"/>
              <v:path gradientshapeok="t" o:connecttype="rect"/>
            </v:shapetype>
            <v:shape id="Text Box 1"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al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v:textbox style="mso-fit-shape-to-text:t" inset="20pt,0,0,15pt">
                <w:txbxContent>
                  <w:p w:rsidRPr="00260F8B" w:rsidR="00260F8B" w:rsidP="00260F8B" w:rsidRDefault="00260F8B" w14:paraId="6D900BD9" w14:textId="4A23853C">
                    <w:pPr>
                      <w:spacing w:after="0"/>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Pr="00B31F19" w:rsidR="00415F6D">
      <w:rPr>
        <w:rFonts w:ascii="Symbol" w:hAnsi="Symbol" w:eastAsia="Symbol" w:cs="Symbol"/>
      </w:rPr>
      <w:t>ã</w:t>
    </w:r>
    <w:r w:rsidR="00415F6D">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0B3C20">
      <w:rPr>
        <w:noProof/>
      </w:rPr>
      <w:t>2026</w:t>
    </w:r>
    <w:r w:rsidR="00415F6D">
      <w:fldChar w:fldCharType="end"/>
    </w:r>
    <w:r w:rsidR="00415F6D">
      <w:t xml:space="preserve"> </w:t>
    </w:r>
    <w:r w:rsidRPr="00B31F19" w:rsidR="00415F6D">
      <w:t xml:space="preserve">Cisco and/or its affiliates. All rights reserved. Cisco </w:t>
    </w:r>
    <w:r w:rsidR="00415F6D">
      <w:t>Public</w:t>
    </w:r>
    <w:r w:rsidR="00415F6D">
      <w:tab/>
    </w:r>
    <w:r w:rsidRPr="0090659A" w:rsidR="00415F6D">
      <w:rPr>
        <w:szCs w:val="16"/>
      </w:rPr>
      <w:t xml:space="preserve">Page </w:t>
    </w:r>
    <w:r w:rsidRPr="0090659A" w:rsidR="00415F6D">
      <w:rPr>
        <w:b/>
        <w:szCs w:val="16"/>
      </w:rPr>
      <w:fldChar w:fldCharType="begin"/>
    </w:r>
    <w:r w:rsidRPr="0090659A" w:rsidR="00415F6D">
      <w:rPr>
        <w:b/>
        <w:szCs w:val="16"/>
      </w:rPr>
      <w:instrText xml:space="preserve"> PAGE </w:instrText>
    </w:r>
    <w:r w:rsidRPr="0090659A" w:rsidR="00415F6D">
      <w:rPr>
        <w:b/>
        <w:szCs w:val="16"/>
      </w:rPr>
      <w:fldChar w:fldCharType="separate"/>
    </w:r>
    <w:r w:rsidR="00415F6D">
      <w:rPr>
        <w:b/>
        <w:noProof/>
        <w:szCs w:val="16"/>
      </w:rPr>
      <w:t>1</w:t>
    </w:r>
    <w:r w:rsidRPr="0090659A" w:rsidR="00415F6D">
      <w:rPr>
        <w:b/>
        <w:szCs w:val="16"/>
      </w:rPr>
      <w:fldChar w:fldCharType="end"/>
    </w:r>
    <w:r w:rsidRPr="0090659A" w:rsidR="00415F6D">
      <w:rPr>
        <w:szCs w:val="16"/>
      </w:rPr>
      <w:t xml:space="preserve"> of </w:t>
    </w:r>
    <w:r w:rsidRPr="0090659A" w:rsidR="00415F6D">
      <w:rPr>
        <w:b/>
        <w:szCs w:val="16"/>
      </w:rPr>
      <w:fldChar w:fldCharType="begin"/>
    </w:r>
    <w:r w:rsidRPr="0090659A" w:rsidR="00415F6D">
      <w:rPr>
        <w:b/>
        <w:szCs w:val="16"/>
      </w:rPr>
      <w:instrText xml:space="preserve"> NUMPAGES  </w:instrText>
    </w:r>
    <w:r w:rsidRPr="0090659A" w:rsidR="00415F6D">
      <w:rPr>
        <w:b/>
        <w:szCs w:val="16"/>
      </w:rPr>
      <w:fldChar w:fldCharType="separate"/>
    </w:r>
    <w:r w:rsidR="00415F6D">
      <w:rPr>
        <w:b/>
        <w:noProof/>
        <w:szCs w:val="16"/>
      </w:rPr>
      <w:t>6</w:t>
    </w:r>
    <w:r w:rsidRPr="0090659A" w:rsidR="00415F6D">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6D6C" w:rsidP="00710659" w:rsidRDefault="00336D6C" w14:paraId="189A6247" w14:textId="77777777">
      <w:pPr>
        <w:spacing w:after="0" w:line="240" w:lineRule="auto"/>
      </w:pPr>
      <w:r>
        <w:separator/>
      </w:r>
    </w:p>
    <w:p w:rsidR="00336D6C" w:rsidRDefault="00336D6C" w14:paraId="75B8F743" w14:textId="77777777"/>
  </w:footnote>
  <w:footnote w:type="continuationSeparator" w:id="0">
    <w:p w:rsidR="00336D6C" w:rsidP="00710659" w:rsidRDefault="00336D6C" w14:paraId="1FA60474" w14:textId="77777777">
      <w:pPr>
        <w:spacing w:after="0" w:line="240" w:lineRule="auto"/>
      </w:pPr>
      <w:r>
        <w:continuationSeparator/>
      </w:r>
    </w:p>
    <w:p w:rsidR="00336D6C" w:rsidRDefault="00336D6C" w14:paraId="3F05A9E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49A9" w:rsidRDefault="002C49A9" w14:paraId="5F0F41D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p w:rsidR="00415F6D" w:rsidP="008402F2" w:rsidRDefault="00917B7B" w14:paraId="3B7AA5BE" w14:textId="0D0C4011">
        <w:pPr>
          <w:pStyle w:val="PageHead"/>
        </w:pPr>
        <w:r>
          <w:t xml:space="preserve">Lab </w:t>
        </w:r>
        <w:r w:rsidR="00DD7846">
          <w:t>-</w:t>
        </w:r>
        <w:r>
          <w:t xml:space="preserve"> Configure OSPF Authentication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15F6D" w:rsidP="006C3FCF" w:rsidRDefault="00415F6D" w14:paraId="16F39250" w14:textId="77777777">
    <w:pPr>
      <w:ind w:left="-288"/>
    </w:pPr>
    <w:r>
      <w:rPr>
        <w:noProof/>
      </w:rPr>
      <w:drawing>
        <wp:inline distT="0" distB="0" distL="0" distR="0" wp14:anchorId="568BC222" wp14:editId="4AA36A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hint="default" w:ascii="Arial" w:hAnsi="Arial"/>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2250" w:hanging="360"/>
      </w:pPr>
      <w:rPr>
        <w:rFonts w:hint="default" w:ascii="Courier New" w:hAnsi="Courier New"/>
      </w:rPr>
    </w:lvl>
    <w:lvl w:ilvl="1" w:tplc="04090003" w:tentative="1">
      <w:start w:val="1"/>
      <w:numFmt w:val="bullet"/>
      <w:lvlText w:val="o"/>
      <w:lvlJc w:val="left"/>
      <w:pPr>
        <w:ind w:left="2970" w:hanging="360"/>
      </w:pPr>
      <w:rPr>
        <w:rFonts w:hint="default" w:ascii="Courier New" w:hAnsi="Courier New" w:cs="Courier New"/>
      </w:rPr>
    </w:lvl>
    <w:lvl w:ilvl="2" w:tplc="04090005" w:tentative="1">
      <w:start w:val="1"/>
      <w:numFmt w:val="bullet"/>
      <w:lvlText w:val=""/>
      <w:lvlJc w:val="left"/>
      <w:pPr>
        <w:ind w:left="3690" w:hanging="360"/>
      </w:pPr>
      <w:rPr>
        <w:rFonts w:hint="default" w:ascii="Wingdings" w:hAnsi="Wingdings"/>
      </w:rPr>
    </w:lvl>
    <w:lvl w:ilvl="3" w:tplc="04090001" w:tentative="1">
      <w:start w:val="1"/>
      <w:numFmt w:val="bullet"/>
      <w:lvlText w:val=""/>
      <w:lvlJc w:val="left"/>
      <w:pPr>
        <w:ind w:left="4410" w:hanging="360"/>
      </w:pPr>
      <w:rPr>
        <w:rFonts w:hint="default" w:ascii="Symbol" w:hAnsi="Symbol"/>
      </w:rPr>
    </w:lvl>
    <w:lvl w:ilvl="4" w:tplc="04090003" w:tentative="1">
      <w:start w:val="1"/>
      <w:numFmt w:val="bullet"/>
      <w:lvlText w:val="o"/>
      <w:lvlJc w:val="left"/>
      <w:pPr>
        <w:ind w:left="5130" w:hanging="360"/>
      </w:pPr>
      <w:rPr>
        <w:rFonts w:hint="default" w:ascii="Courier New" w:hAnsi="Courier New" w:cs="Courier New"/>
      </w:rPr>
    </w:lvl>
    <w:lvl w:ilvl="5" w:tplc="04090005" w:tentative="1">
      <w:start w:val="1"/>
      <w:numFmt w:val="bullet"/>
      <w:lvlText w:val=""/>
      <w:lvlJc w:val="left"/>
      <w:pPr>
        <w:ind w:left="5850" w:hanging="360"/>
      </w:pPr>
      <w:rPr>
        <w:rFonts w:hint="default" w:ascii="Wingdings" w:hAnsi="Wingdings"/>
      </w:rPr>
    </w:lvl>
    <w:lvl w:ilvl="6" w:tplc="04090001" w:tentative="1">
      <w:start w:val="1"/>
      <w:numFmt w:val="bullet"/>
      <w:lvlText w:val=""/>
      <w:lvlJc w:val="left"/>
      <w:pPr>
        <w:ind w:left="6570" w:hanging="360"/>
      </w:pPr>
      <w:rPr>
        <w:rFonts w:hint="default" w:ascii="Symbol" w:hAnsi="Symbol"/>
      </w:rPr>
    </w:lvl>
    <w:lvl w:ilvl="7" w:tplc="04090003" w:tentative="1">
      <w:start w:val="1"/>
      <w:numFmt w:val="bullet"/>
      <w:lvlText w:val="o"/>
      <w:lvlJc w:val="left"/>
      <w:pPr>
        <w:ind w:left="7290" w:hanging="360"/>
      </w:pPr>
      <w:rPr>
        <w:rFonts w:hint="default" w:ascii="Courier New" w:hAnsi="Courier New" w:cs="Courier New"/>
      </w:rPr>
    </w:lvl>
    <w:lvl w:ilvl="8" w:tplc="04090005" w:tentative="1">
      <w:start w:val="1"/>
      <w:numFmt w:val="bullet"/>
      <w:lvlText w:val=""/>
      <w:lvlJc w:val="left"/>
      <w:pPr>
        <w:ind w:left="8010" w:hanging="360"/>
      </w:pPr>
      <w:rPr>
        <w:rFonts w:hint="default" w:ascii="Wingdings" w:hAnsi="Wingdings"/>
      </w:rPr>
    </w:lvl>
  </w:abstractNum>
  <w:abstractNum w:abstractNumId="2" w15:restartNumberingAfterBreak="0">
    <w:nsid w:val="11604C75"/>
    <w:multiLevelType w:val="hybridMultilevel"/>
    <w:tmpl w:val="0D4A0E1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43B614C"/>
    <w:multiLevelType w:val="multilevel"/>
    <w:tmpl w:val="F2C64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115075"/>
    <w:multiLevelType w:val="multilevel"/>
    <w:tmpl w:val="B2807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700C46"/>
    <w:multiLevelType w:val="multilevel"/>
    <w:tmpl w:val="08863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BE62A9"/>
    <w:multiLevelType w:val="multilevel"/>
    <w:tmpl w:val="950EA4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DF612DD"/>
    <w:multiLevelType w:val="multilevel"/>
    <w:tmpl w:val="8DCEAC3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hint="default" w:ascii="Symbol" w:hAnsi="Symbol"/>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23E5434F"/>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306"/>
        </w:tabs>
        <w:ind w:left="306" w:hanging="936"/>
      </w:pPr>
      <w:rPr>
        <w:rFonts w:hint="default"/>
      </w:rPr>
    </w:lvl>
    <w:lvl w:ilvl="2">
      <w:start w:val="1"/>
      <w:numFmt w:val="lowerLetter"/>
      <w:lvlText w:val="%3."/>
      <w:lvlJc w:val="left"/>
      <w:pPr>
        <w:tabs>
          <w:tab w:val="num" w:pos="90"/>
        </w:tabs>
        <w:ind w:left="90" w:hanging="360"/>
      </w:pPr>
      <w:rPr>
        <w:rFonts w:hint="default"/>
      </w:rPr>
    </w:lvl>
    <w:lvl w:ilvl="3">
      <w:start w:val="1"/>
      <w:numFmt w:val="lowerLetter"/>
      <w:lvlText w:val="%4."/>
      <w:lvlJc w:val="left"/>
      <w:pPr>
        <w:tabs>
          <w:tab w:val="num" w:pos="450"/>
        </w:tabs>
        <w:ind w:left="450" w:hanging="360"/>
      </w:pPr>
      <w:rPr>
        <w:rFonts w:hint="default"/>
      </w:rPr>
    </w:lvl>
    <w:lvl w:ilvl="4">
      <w:start w:val="1"/>
      <w:numFmt w:val="none"/>
      <w:lvlText w:val="(%5)"/>
      <w:lvlJc w:val="left"/>
      <w:pPr>
        <w:ind w:left="1170" w:hanging="360"/>
      </w:pPr>
      <w:rPr>
        <w:rFonts w:hint="default"/>
      </w:rPr>
    </w:lvl>
    <w:lvl w:ilvl="5">
      <w:start w:val="1"/>
      <w:numFmt w:val="lowerRoman"/>
      <w:lvlText w:val="(%6)"/>
      <w:lvlJc w:val="left"/>
      <w:pPr>
        <w:ind w:left="1530" w:hanging="360"/>
      </w:pPr>
      <w:rPr>
        <w:rFonts w:hint="default"/>
      </w:rPr>
    </w:lvl>
    <w:lvl w:ilvl="6">
      <w:start w:val="1"/>
      <w:numFmt w:val="decimal"/>
      <w:lvlText w:val="%7."/>
      <w:lvlJc w:val="left"/>
      <w:pPr>
        <w:ind w:left="1890" w:hanging="360"/>
      </w:pPr>
      <w:rPr>
        <w:rFonts w:hint="default"/>
      </w:rPr>
    </w:lvl>
    <w:lvl w:ilvl="7">
      <w:start w:val="1"/>
      <w:numFmt w:val="lowerLetter"/>
      <w:lvlText w:val="%8."/>
      <w:lvlJc w:val="left"/>
      <w:pPr>
        <w:ind w:left="2250" w:hanging="360"/>
      </w:pPr>
      <w:rPr>
        <w:rFonts w:hint="default"/>
      </w:rPr>
    </w:lvl>
    <w:lvl w:ilvl="8">
      <w:start w:val="1"/>
      <w:numFmt w:val="lowerRoman"/>
      <w:lvlText w:val="%9."/>
      <w:lvlJc w:val="left"/>
      <w:pPr>
        <w:ind w:left="2610" w:hanging="360"/>
      </w:pPr>
      <w:rPr>
        <w:rFonts w:hint="default"/>
      </w:rPr>
    </w:lvl>
  </w:abstractNum>
  <w:abstractNum w:abstractNumId="12" w15:restartNumberingAfterBreak="0">
    <w:nsid w:val="30DE7C5E"/>
    <w:multiLevelType w:val="multilevel"/>
    <w:tmpl w:val="D32E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E21039"/>
    <w:multiLevelType w:val="hybridMultilevel"/>
    <w:tmpl w:val="9F7CF588"/>
    <w:lvl w:ilvl="0" w:tplc="E7764254">
      <w:start w:val="1"/>
      <w:numFmt w:val="bullet"/>
      <w:pStyle w:val="BulletBody"/>
      <w:lvlText w:val=""/>
      <w:lvlJc w:val="left"/>
      <w:pPr>
        <w:tabs>
          <w:tab w:val="num" w:pos="1080"/>
        </w:tabs>
        <w:ind w:left="1080" w:hanging="360"/>
      </w:pPr>
      <w:rPr>
        <w:rFonts w:hint="default" w:ascii="Symbol" w:hAnsi="Symbol"/>
      </w:rPr>
    </w:lvl>
    <w:lvl w:ilvl="1" w:tplc="FFFFFFFF">
      <w:start w:val="1"/>
      <w:numFmt w:val="bullet"/>
      <w:lvlText w:val="o"/>
      <w:lvlJc w:val="left"/>
      <w:pPr>
        <w:tabs>
          <w:tab w:val="num" w:pos="2160"/>
        </w:tabs>
        <w:ind w:left="2160" w:hanging="360"/>
      </w:pPr>
      <w:rPr>
        <w:rFonts w:hint="default" w:ascii="Courier New" w:hAnsi="Courier New"/>
      </w:rPr>
    </w:lvl>
    <w:lvl w:ilvl="2" w:tplc="FFFFFFFF" w:tentative="1">
      <w:start w:val="1"/>
      <w:numFmt w:val="bullet"/>
      <w:lvlText w:val=""/>
      <w:lvlJc w:val="left"/>
      <w:pPr>
        <w:tabs>
          <w:tab w:val="num" w:pos="2880"/>
        </w:tabs>
        <w:ind w:left="2880" w:hanging="360"/>
      </w:pPr>
      <w:rPr>
        <w:rFonts w:hint="default" w:ascii="Wingdings" w:hAnsi="Wingdings"/>
      </w:rPr>
    </w:lvl>
    <w:lvl w:ilvl="3" w:tplc="FFFFFFFF">
      <w:start w:val="1"/>
      <w:numFmt w:val="bullet"/>
      <w:lvlText w:val=""/>
      <w:lvlJc w:val="left"/>
      <w:pPr>
        <w:tabs>
          <w:tab w:val="num" w:pos="3600"/>
        </w:tabs>
        <w:ind w:left="3600" w:hanging="360"/>
      </w:pPr>
      <w:rPr>
        <w:rFonts w:hint="default" w:ascii="Symbol" w:hAnsi="Symbol"/>
      </w:rPr>
    </w:lvl>
    <w:lvl w:ilvl="4" w:tplc="FFFFFFFF" w:tentative="1">
      <w:start w:val="1"/>
      <w:numFmt w:val="bullet"/>
      <w:lvlText w:val="o"/>
      <w:lvlJc w:val="left"/>
      <w:pPr>
        <w:tabs>
          <w:tab w:val="num" w:pos="4320"/>
        </w:tabs>
        <w:ind w:left="4320" w:hanging="360"/>
      </w:pPr>
      <w:rPr>
        <w:rFonts w:hint="default" w:ascii="Courier New" w:hAnsi="Courier New"/>
      </w:rPr>
    </w:lvl>
    <w:lvl w:ilvl="5" w:tplc="FFFFFFFF" w:tentative="1">
      <w:start w:val="1"/>
      <w:numFmt w:val="bullet"/>
      <w:lvlText w:val=""/>
      <w:lvlJc w:val="left"/>
      <w:pPr>
        <w:tabs>
          <w:tab w:val="num" w:pos="5040"/>
        </w:tabs>
        <w:ind w:left="5040" w:hanging="360"/>
      </w:pPr>
      <w:rPr>
        <w:rFonts w:hint="default" w:ascii="Wingdings" w:hAnsi="Wingdings"/>
      </w:rPr>
    </w:lvl>
    <w:lvl w:ilvl="6" w:tplc="FFFFFFFF" w:tentative="1">
      <w:start w:val="1"/>
      <w:numFmt w:val="bullet"/>
      <w:lvlText w:val=""/>
      <w:lvlJc w:val="left"/>
      <w:pPr>
        <w:tabs>
          <w:tab w:val="num" w:pos="5760"/>
        </w:tabs>
        <w:ind w:left="5760" w:hanging="360"/>
      </w:pPr>
      <w:rPr>
        <w:rFonts w:hint="default" w:ascii="Symbol" w:hAnsi="Symbol"/>
      </w:rPr>
    </w:lvl>
    <w:lvl w:ilvl="7" w:tplc="FFFFFFFF" w:tentative="1">
      <w:start w:val="1"/>
      <w:numFmt w:val="bullet"/>
      <w:lvlText w:val="o"/>
      <w:lvlJc w:val="left"/>
      <w:pPr>
        <w:tabs>
          <w:tab w:val="num" w:pos="6480"/>
        </w:tabs>
        <w:ind w:left="6480" w:hanging="360"/>
      </w:pPr>
      <w:rPr>
        <w:rFonts w:hint="default" w:ascii="Courier New" w:hAnsi="Courier New"/>
      </w:rPr>
    </w:lvl>
    <w:lvl w:ilvl="8" w:tplc="FFFFFFFF" w:tentative="1">
      <w:start w:val="1"/>
      <w:numFmt w:val="bullet"/>
      <w:lvlText w:val=""/>
      <w:lvlJc w:val="left"/>
      <w:pPr>
        <w:tabs>
          <w:tab w:val="num" w:pos="7200"/>
        </w:tabs>
        <w:ind w:left="7200" w:hanging="360"/>
      </w:pPr>
      <w:rPr>
        <w:rFonts w:hint="default" w:ascii="Wingdings" w:hAnsi="Wingdings"/>
      </w:rPr>
    </w:lvl>
  </w:abstractNum>
  <w:abstractNum w:abstractNumId="14" w15:restartNumberingAfterBreak="0">
    <w:nsid w:val="335877BC"/>
    <w:multiLevelType w:val="multilevel"/>
    <w:tmpl w:val="6E2C2D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42D6030"/>
    <w:multiLevelType w:val="multilevel"/>
    <w:tmpl w:val="C7D6F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3CA83A08"/>
    <w:multiLevelType w:val="multilevel"/>
    <w:tmpl w:val="2AB851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52F6BEC"/>
    <w:multiLevelType w:val="multilevel"/>
    <w:tmpl w:val="F768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5346FA"/>
    <w:multiLevelType w:val="multilevel"/>
    <w:tmpl w:val="4850A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75F57A4"/>
    <w:multiLevelType w:val="hybridMultilevel"/>
    <w:tmpl w:val="C83AF67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47BA6F97"/>
    <w:multiLevelType w:val="multilevel"/>
    <w:tmpl w:val="64C2E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8A47E63"/>
    <w:multiLevelType w:val="hybridMultilevel"/>
    <w:tmpl w:val="EBFEF016"/>
    <w:lvl w:ilvl="0" w:tplc="04090001">
      <w:start w:val="1"/>
      <w:numFmt w:val="bullet"/>
      <w:lvlText w:val=""/>
      <w:lvlJc w:val="left"/>
      <w:pPr>
        <w:ind w:left="72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4B9B2FAF"/>
    <w:multiLevelType w:val="hybridMultilevel"/>
    <w:tmpl w:val="A89296EC"/>
    <w:lvl w:ilvl="0" w:tplc="84064C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hint="default" w:ascii="Symbol" w:hAnsi="Symbol"/>
      </w:rPr>
    </w:lvl>
    <w:lvl w:ilvl="1">
      <w:start w:val="1"/>
      <w:numFmt w:val="none"/>
      <w:lvlText w:val="o"/>
      <w:lvlJc w:val="left"/>
      <w:pPr>
        <w:tabs>
          <w:tab w:val="num" w:pos="1080"/>
        </w:tabs>
        <w:ind w:left="1080" w:hanging="360"/>
      </w:pPr>
      <w:rPr>
        <w:rFonts w:hint="default" w:ascii="Arial" w:hAnsi="Arial"/>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7" w15:restartNumberingAfterBreak="0">
    <w:nsid w:val="50DC4780"/>
    <w:multiLevelType w:val="hybridMultilevel"/>
    <w:tmpl w:val="5A7A54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8382343"/>
    <w:multiLevelType w:val="multilevel"/>
    <w:tmpl w:val="E7AE8B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A6C254F"/>
    <w:multiLevelType w:val="multilevel"/>
    <w:tmpl w:val="0FDE2A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3EF26F3"/>
    <w:multiLevelType w:val="hybridMultilevel"/>
    <w:tmpl w:val="D632E52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678E77DC"/>
    <w:multiLevelType w:val="multilevel"/>
    <w:tmpl w:val="F5149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8E615F2"/>
    <w:multiLevelType w:val="hybridMultilevel"/>
    <w:tmpl w:val="9364DE72"/>
    <w:lvl w:ilvl="0" w:tplc="D826CA26">
      <w:start w:val="1005"/>
      <w:numFmt w:val="bullet"/>
      <w:lvlText w:val=""/>
      <w:lvlJc w:val="left"/>
      <w:pPr>
        <w:ind w:left="1080" w:hanging="360"/>
      </w:pPr>
      <w:rPr>
        <w:rFonts w:hint="default" w:ascii="Wingdings" w:hAnsi="Wingdings" w:eastAsia="Calibri"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705E28BD"/>
    <w:multiLevelType w:val="multilevel"/>
    <w:tmpl w:val="28E68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5113DF"/>
    <w:multiLevelType w:val="hybridMultilevel"/>
    <w:tmpl w:val="0D70045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7" w15:restartNumberingAfterBreak="0">
    <w:nsid w:val="75CB2F22"/>
    <w:multiLevelType w:val="multilevel"/>
    <w:tmpl w:val="AA5AD8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67D7841"/>
    <w:multiLevelType w:val="multilevel"/>
    <w:tmpl w:val="714E5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7566CB6"/>
    <w:multiLevelType w:val="multilevel"/>
    <w:tmpl w:val="C7AED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A957D59"/>
    <w:multiLevelType w:val="multilevel"/>
    <w:tmpl w:val="1C9E1A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E7E7178"/>
    <w:multiLevelType w:val="multilevel"/>
    <w:tmpl w:val="8CC29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08997448">
    <w:abstractNumId w:val="26"/>
  </w:num>
  <w:num w:numId="2" w16cid:durableId="2033335683">
    <w:abstractNumId w:val="9"/>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67532306">
    <w:abstractNumId w:val="4"/>
  </w:num>
  <w:num w:numId="4" w16cid:durableId="1403985480">
    <w:abstractNumId w:val="9"/>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26500103">
    <w:abstractNumId w:val="9"/>
    <w:lvlOverride w:ilvl="4">
      <w:lvl w:ilvl="4">
        <w:start w:val="1"/>
        <w:numFmt w:val="decimal"/>
        <w:pStyle w:val="SubStepNum"/>
        <w:lvlText w:val="%5)"/>
        <w:lvlJc w:val="left"/>
        <w:pPr>
          <w:tabs>
            <w:tab w:val="num" w:pos="1080"/>
          </w:tabs>
          <w:ind w:left="1080" w:hanging="360"/>
        </w:pPr>
        <w:rPr>
          <w:rFonts w:hint="default"/>
          <w:b/>
          <w:bCs/>
        </w:rPr>
      </w:lvl>
    </w:lvlOverride>
  </w:num>
  <w:num w:numId="6" w16cid:durableId="1456175840">
    <w:abstractNumId w:val="0"/>
  </w:num>
  <w:num w:numId="7" w16cid:durableId="1186864272">
    <w:abstractNumId w:val="1"/>
  </w:num>
  <w:num w:numId="8" w16cid:durableId="668485892">
    <w:abstractNumId w:val="10"/>
    <w:lvlOverride w:ilvl="0">
      <w:lvl w:ilvl="0">
        <w:start w:val="1"/>
        <w:numFmt w:val="decimal"/>
        <w:lvlText w:val="Part %1:"/>
        <w:lvlJc w:val="left"/>
        <w:pPr>
          <w:tabs>
            <w:tab w:val="num" w:pos="1152"/>
          </w:tabs>
          <w:ind w:left="1152" w:hanging="792"/>
        </w:pPr>
        <w:rPr>
          <w:rFonts w:hint="default"/>
        </w:rPr>
      </w:lvl>
    </w:lvlOverride>
  </w:num>
  <w:num w:numId="9" w16cid:durableId="1804959374">
    <w:abstractNumId w:val="9"/>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904220269">
    <w:abstractNumId w:val="11"/>
  </w:num>
  <w:num w:numId="11" w16cid:durableId="11493212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7277807">
    <w:abstractNumId w:val="33"/>
  </w:num>
  <w:num w:numId="13" w16cid:durableId="1448352355">
    <w:abstractNumId w:val="11"/>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97375053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366334">
    <w:abstractNumId w:val="11"/>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264151348">
    <w:abstractNumId w:val="23"/>
  </w:num>
  <w:num w:numId="17" w16cid:durableId="476920141">
    <w:abstractNumId w:val="35"/>
  </w:num>
  <w:num w:numId="18" w16cid:durableId="926157800">
    <w:abstractNumId w:val="31"/>
  </w:num>
  <w:num w:numId="19" w16cid:durableId="2052916392">
    <w:abstractNumId w:val="17"/>
  </w:num>
  <w:num w:numId="20" w16cid:durableId="1546747635">
    <w:abstractNumId w:val="24"/>
  </w:num>
  <w:num w:numId="21" w16cid:durableId="941105975">
    <w:abstractNumId w:val="3"/>
  </w:num>
  <w:num w:numId="22" w16cid:durableId="1067149839">
    <w:abstractNumId w:val="16"/>
  </w:num>
  <w:num w:numId="23" w16cid:durableId="51199033">
    <w:abstractNumId w:val="30"/>
  </w:num>
  <w:num w:numId="24" w16cid:durableId="1670524">
    <w:abstractNumId w:val="13"/>
  </w:num>
  <w:num w:numId="25" w16cid:durableId="700939272">
    <w:abstractNumId w:val="25"/>
  </w:num>
  <w:num w:numId="26" w16cid:durableId="1830099479">
    <w:abstractNumId w:val="25"/>
    <w:lvlOverride w:ilvl="0">
      <w:startOverride w:val="1"/>
    </w:lvlOverride>
  </w:num>
  <w:num w:numId="27" w16cid:durableId="681661379">
    <w:abstractNumId w:val="2"/>
  </w:num>
  <w:num w:numId="28" w16cid:durableId="982001976">
    <w:abstractNumId w:val="21"/>
  </w:num>
  <w:num w:numId="29" w16cid:durableId="2091076722">
    <w:abstractNumId w:val="15"/>
  </w:num>
  <w:num w:numId="30" w16cid:durableId="725376074">
    <w:abstractNumId w:val="12"/>
  </w:num>
  <w:num w:numId="31" w16cid:durableId="1990398493">
    <w:abstractNumId w:val="19"/>
  </w:num>
  <w:num w:numId="32" w16cid:durableId="20001874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88593586">
    <w:abstractNumId w:val="18"/>
  </w:num>
  <w:num w:numId="34" w16cid:durableId="1516116389">
    <w:abstractNumId w:val="32"/>
  </w:num>
  <w:num w:numId="35" w16cid:durableId="199826677">
    <w:abstractNumId w:val="40"/>
  </w:num>
  <w:num w:numId="36" w16cid:durableId="1564944797">
    <w:abstractNumId w:val="7"/>
  </w:num>
  <w:num w:numId="37" w16cid:durableId="1515419790">
    <w:abstractNumId w:val="8"/>
  </w:num>
  <w:num w:numId="38" w16cid:durableId="254553259">
    <w:abstractNumId w:val="14"/>
  </w:num>
  <w:num w:numId="39" w16cid:durableId="771509270">
    <w:abstractNumId w:val="38"/>
  </w:num>
  <w:num w:numId="40" w16cid:durableId="2119519004">
    <w:abstractNumId w:val="39"/>
  </w:num>
  <w:num w:numId="41" w16cid:durableId="1039478634">
    <w:abstractNumId w:val="41"/>
  </w:num>
  <w:num w:numId="42" w16cid:durableId="110705162">
    <w:abstractNumId w:val="20"/>
  </w:num>
  <w:num w:numId="43" w16cid:durableId="643199116">
    <w:abstractNumId w:val="5"/>
  </w:num>
  <w:num w:numId="44" w16cid:durableId="1864245074">
    <w:abstractNumId w:val="34"/>
  </w:num>
  <w:num w:numId="45" w16cid:durableId="207030270">
    <w:abstractNumId w:val="22"/>
  </w:num>
  <w:num w:numId="46" w16cid:durableId="1456362556">
    <w:abstractNumId w:val="29"/>
  </w:num>
  <w:num w:numId="47" w16cid:durableId="208803003">
    <w:abstractNumId w:val="28"/>
  </w:num>
  <w:num w:numId="48" w16cid:durableId="1404719464">
    <w:abstractNumId w:val="37"/>
  </w:num>
  <w:num w:numId="49" w16cid:durableId="2011253123">
    <w:abstractNumId w:val="6"/>
  </w:num>
  <w:num w:numId="50" w16cid:durableId="506599004">
    <w:abstractNumId w:val="36"/>
  </w:num>
  <w:num w:numId="51" w16cid:durableId="130944506">
    <w:abstractNumId w:val="27"/>
  </w:num>
  <w:numIdMacAtCleanup w:val="4"/>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dirty"/>
  <w:attachedTemplate r:id="rId1"/>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11"/>
    <w:rsid w:val="00000000"/>
    <w:rsid w:val="00001BDF"/>
    <w:rsid w:val="0000380F"/>
    <w:rsid w:val="00003818"/>
    <w:rsid w:val="00004175"/>
    <w:rsid w:val="000059C9"/>
    <w:rsid w:val="00012C22"/>
    <w:rsid w:val="000160F7"/>
    <w:rsid w:val="00016D5B"/>
    <w:rsid w:val="00016F30"/>
    <w:rsid w:val="00017B5D"/>
    <w:rsid w:val="0002047C"/>
    <w:rsid w:val="00021B9A"/>
    <w:rsid w:val="00023D37"/>
    <w:rsid w:val="000242D6"/>
    <w:rsid w:val="00024EE5"/>
    <w:rsid w:val="00025E2B"/>
    <w:rsid w:val="00035FFD"/>
    <w:rsid w:val="00037A57"/>
    <w:rsid w:val="00041AF6"/>
    <w:rsid w:val="00041D0C"/>
    <w:rsid w:val="00044E62"/>
    <w:rsid w:val="00050BA4"/>
    <w:rsid w:val="0005141D"/>
    <w:rsid w:val="00051738"/>
    <w:rsid w:val="0005242B"/>
    <w:rsid w:val="00052548"/>
    <w:rsid w:val="000564BF"/>
    <w:rsid w:val="00060696"/>
    <w:rsid w:val="00062D89"/>
    <w:rsid w:val="000633AA"/>
    <w:rsid w:val="00067A67"/>
    <w:rsid w:val="00070C16"/>
    <w:rsid w:val="00073A4B"/>
    <w:rsid w:val="00075EA9"/>
    <w:rsid w:val="000769CF"/>
    <w:rsid w:val="00080AD8"/>
    <w:rsid w:val="000815D8"/>
    <w:rsid w:val="00084C99"/>
    <w:rsid w:val="00085CC6"/>
    <w:rsid w:val="00090C07"/>
    <w:rsid w:val="0009147A"/>
    <w:rsid w:val="00091E8D"/>
    <w:rsid w:val="0009378D"/>
    <w:rsid w:val="00097163"/>
    <w:rsid w:val="000A18A8"/>
    <w:rsid w:val="000A22C8"/>
    <w:rsid w:val="000A4610"/>
    <w:rsid w:val="000A7544"/>
    <w:rsid w:val="000B16E2"/>
    <w:rsid w:val="000B2344"/>
    <w:rsid w:val="000B3A87"/>
    <w:rsid w:val="000B3C20"/>
    <w:rsid w:val="000B7DE5"/>
    <w:rsid w:val="000C1851"/>
    <w:rsid w:val="000C2118"/>
    <w:rsid w:val="000C333E"/>
    <w:rsid w:val="000C3D05"/>
    <w:rsid w:val="000C40AC"/>
    <w:rsid w:val="000C5EF2"/>
    <w:rsid w:val="000C6425"/>
    <w:rsid w:val="000C6E6E"/>
    <w:rsid w:val="000C7B7D"/>
    <w:rsid w:val="000D27ED"/>
    <w:rsid w:val="000D55B4"/>
    <w:rsid w:val="000D6D01"/>
    <w:rsid w:val="000E22F3"/>
    <w:rsid w:val="000E35B0"/>
    <w:rsid w:val="000E3B51"/>
    <w:rsid w:val="000E65F0"/>
    <w:rsid w:val="000F072C"/>
    <w:rsid w:val="000F2074"/>
    <w:rsid w:val="000F31D7"/>
    <w:rsid w:val="000F6743"/>
    <w:rsid w:val="000F6E38"/>
    <w:rsid w:val="000F7697"/>
    <w:rsid w:val="000F7869"/>
    <w:rsid w:val="001006C2"/>
    <w:rsid w:val="00101BE8"/>
    <w:rsid w:val="00103401"/>
    <w:rsid w:val="00103A44"/>
    <w:rsid w:val="00103D36"/>
    <w:rsid w:val="00103D89"/>
    <w:rsid w:val="0010436E"/>
    <w:rsid w:val="001055D6"/>
    <w:rsid w:val="00107B2B"/>
    <w:rsid w:val="00112AC5"/>
    <w:rsid w:val="001133DD"/>
    <w:rsid w:val="00114C68"/>
    <w:rsid w:val="00120CBE"/>
    <w:rsid w:val="00121BAE"/>
    <w:rsid w:val="00121DE8"/>
    <w:rsid w:val="00123DFA"/>
    <w:rsid w:val="00125399"/>
    <w:rsid w:val="00125806"/>
    <w:rsid w:val="001261C4"/>
    <w:rsid w:val="00130A20"/>
    <w:rsid w:val="001314FB"/>
    <w:rsid w:val="00132319"/>
    <w:rsid w:val="001329C7"/>
    <w:rsid w:val="001366EC"/>
    <w:rsid w:val="0014219C"/>
    <w:rsid w:val="001425ED"/>
    <w:rsid w:val="00143450"/>
    <w:rsid w:val="00144997"/>
    <w:rsid w:val="00150625"/>
    <w:rsid w:val="001523C0"/>
    <w:rsid w:val="001535FE"/>
    <w:rsid w:val="001538F8"/>
    <w:rsid w:val="00154E3A"/>
    <w:rsid w:val="00155352"/>
    <w:rsid w:val="00155954"/>
    <w:rsid w:val="00157902"/>
    <w:rsid w:val="001616AB"/>
    <w:rsid w:val="00162105"/>
    <w:rsid w:val="00162EEA"/>
    <w:rsid w:val="00163164"/>
    <w:rsid w:val="00163A10"/>
    <w:rsid w:val="00166253"/>
    <w:rsid w:val="00167BA3"/>
    <w:rsid w:val="001704B7"/>
    <w:rsid w:val="001708A6"/>
    <w:rsid w:val="001710C0"/>
    <w:rsid w:val="00172AFB"/>
    <w:rsid w:val="001742C5"/>
    <w:rsid w:val="001752F9"/>
    <w:rsid w:val="001772B8"/>
    <w:rsid w:val="001777E4"/>
    <w:rsid w:val="00180FBF"/>
    <w:rsid w:val="001813C3"/>
    <w:rsid w:val="00182CF4"/>
    <w:rsid w:val="0018310A"/>
    <w:rsid w:val="001838B7"/>
    <w:rsid w:val="00186CE1"/>
    <w:rsid w:val="00187788"/>
    <w:rsid w:val="00191F00"/>
    <w:rsid w:val="00192F12"/>
    <w:rsid w:val="00193F14"/>
    <w:rsid w:val="00194C4D"/>
    <w:rsid w:val="00196CBC"/>
    <w:rsid w:val="001970B0"/>
    <w:rsid w:val="0019753E"/>
    <w:rsid w:val="00197614"/>
    <w:rsid w:val="001A0312"/>
    <w:rsid w:val="001A15DA"/>
    <w:rsid w:val="001A2694"/>
    <w:rsid w:val="001A3CC7"/>
    <w:rsid w:val="001A4BAE"/>
    <w:rsid w:val="001A4E40"/>
    <w:rsid w:val="001A67A4"/>
    <w:rsid w:val="001A69AC"/>
    <w:rsid w:val="001A70BC"/>
    <w:rsid w:val="001B1040"/>
    <w:rsid w:val="001B67D8"/>
    <w:rsid w:val="001B6F95"/>
    <w:rsid w:val="001C05A1"/>
    <w:rsid w:val="001C1D9E"/>
    <w:rsid w:val="001C5998"/>
    <w:rsid w:val="001C7C3B"/>
    <w:rsid w:val="001C7C80"/>
    <w:rsid w:val="001D0C49"/>
    <w:rsid w:val="001D135A"/>
    <w:rsid w:val="001D23E7"/>
    <w:rsid w:val="001D3C22"/>
    <w:rsid w:val="001D5A99"/>
    <w:rsid w:val="001D5B6F"/>
    <w:rsid w:val="001E0AB8"/>
    <w:rsid w:val="001E0C3C"/>
    <w:rsid w:val="001E1834"/>
    <w:rsid w:val="001E38E0"/>
    <w:rsid w:val="001E4E72"/>
    <w:rsid w:val="001E62B3"/>
    <w:rsid w:val="001E6424"/>
    <w:rsid w:val="001F0171"/>
    <w:rsid w:val="001F0D77"/>
    <w:rsid w:val="001F1A8D"/>
    <w:rsid w:val="001F3B68"/>
    <w:rsid w:val="001F4123"/>
    <w:rsid w:val="001F643A"/>
    <w:rsid w:val="001F7DD8"/>
    <w:rsid w:val="00200298"/>
    <w:rsid w:val="00201928"/>
    <w:rsid w:val="00203E26"/>
    <w:rsid w:val="0020449C"/>
    <w:rsid w:val="002104C9"/>
    <w:rsid w:val="00210D76"/>
    <w:rsid w:val="00211205"/>
    <w:rsid w:val="002113B8"/>
    <w:rsid w:val="00214F09"/>
    <w:rsid w:val="00215438"/>
    <w:rsid w:val="00215665"/>
    <w:rsid w:val="002163BB"/>
    <w:rsid w:val="0021792C"/>
    <w:rsid w:val="00220909"/>
    <w:rsid w:val="002240AB"/>
    <w:rsid w:val="00224E4D"/>
    <w:rsid w:val="00225E37"/>
    <w:rsid w:val="00225F58"/>
    <w:rsid w:val="00226731"/>
    <w:rsid w:val="00231DCA"/>
    <w:rsid w:val="002353A4"/>
    <w:rsid w:val="00235792"/>
    <w:rsid w:val="00242E3A"/>
    <w:rsid w:val="00246492"/>
    <w:rsid w:val="002506CF"/>
    <w:rsid w:val="0025107F"/>
    <w:rsid w:val="0025632E"/>
    <w:rsid w:val="00257AD8"/>
    <w:rsid w:val="00260CD4"/>
    <w:rsid w:val="00260F8B"/>
    <w:rsid w:val="00261EBA"/>
    <w:rsid w:val="002629D9"/>
    <w:rsid w:val="002639D8"/>
    <w:rsid w:val="00263DDA"/>
    <w:rsid w:val="00265F41"/>
    <w:rsid w:val="00265F77"/>
    <w:rsid w:val="00266C83"/>
    <w:rsid w:val="00270FCC"/>
    <w:rsid w:val="002720A3"/>
    <w:rsid w:val="00275BEC"/>
    <w:rsid w:val="002768DC"/>
    <w:rsid w:val="00282088"/>
    <w:rsid w:val="00283BBC"/>
    <w:rsid w:val="00294C8F"/>
    <w:rsid w:val="0029546E"/>
    <w:rsid w:val="00295D91"/>
    <w:rsid w:val="0029653C"/>
    <w:rsid w:val="002A06D3"/>
    <w:rsid w:val="002A0B2E"/>
    <w:rsid w:val="002A0DC1"/>
    <w:rsid w:val="002A33CD"/>
    <w:rsid w:val="002A6477"/>
    <w:rsid w:val="002A6C56"/>
    <w:rsid w:val="002B2513"/>
    <w:rsid w:val="002B4051"/>
    <w:rsid w:val="002C04C4"/>
    <w:rsid w:val="002C090C"/>
    <w:rsid w:val="002C1243"/>
    <w:rsid w:val="002C17FB"/>
    <w:rsid w:val="002C1815"/>
    <w:rsid w:val="002C2F0E"/>
    <w:rsid w:val="002C475E"/>
    <w:rsid w:val="002C49A9"/>
    <w:rsid w:val="002C4BCC"/>
    <w:rsid w:val="002C6AD6"/>
    <w:rsid w:val="002D59CA"/>
    <w:rsid w:val="002D6C2A"/>
    <w:rsid w:val="002D7A86"/>
    <w:rsid w:val="002E08F6"/>
    <w:rsid w:val="002E4C73"/>
    <w:rsid w:val="002F45FF"/>
    <w:rsid w:val="002F66D3"/>
    <w:rsid w:val="002F68B5"/>
    <w:rsid w:val="002F6D17"/>
    <w:rsid w:val="00302887"/>
    <w:rsid w:val="003056EB"/>
    <w:rsid w:val="003071FF"/>
    <w:rsid w:val="00310652"/>
    <w:rsid w:val="00311065"/>
    <w:rsid w:val="0031371D"/>
    <w:rsid w:val="00316E59"/>
    <w:rsid w:val="00317517"/>
    <w:rsid w:val="0031789F"/>
    <w:rsid w:val="00317D0A"/>
    <w:rsid w:val="00320788"/>
    <w:rsid w:val="003233A3"/>
    <w:rsid w:val="00324868"/>
    <w:rsid w:val="00334C33"/>
    <w:rsid w:val="00335949"/>
    <w:rsid w:val="00335F6C"/>
    <w:rsid w:val="00336D6C"/>
    <w:rsid w:val="0034218C"/>
    <w:rsid w:val="0034455D"/>
    <w:rsid w:val="0034604B"/>
    <w:rsid w:val="00346D17"/>
    <w:rsid w:val="00347972"/>
    <w:rsid w:val="0035469B"/>
    <w:rsid w:val="003559CC"/>
    <w:rsid w:val="00355D4B"/>
    <w:rsid w:val="003569D7"/>
    <w:rsid w:val="00356FEB"/>
    <w:rsid w:val="00357041"/>
    <w:rsid w:val="003608AC"/>
    <w:rsid w:val="003621A9"/>
    <w:rsid w:val="00363A23"/>
    <w:rsid w:val="00363F7F"/>
    <w:rsid w:val="0036440C"/>
    <w:rsid w:val="0036465A"/>
    <w:rsid w:val="00370BE1"/>
    <w:rsid w:val="0038090F"/>
    <w:rsid w:val="00381400"/>
    <w:rsid w:val="003831F6"/>
    <w:rsid w:val="00390C38"/>
    <w:rsid w:val="00392748"/>
    <w:rsid w:val="00392C65"/>
    <w:rsid w:val="00392ED5"/>
    <w:rsid w:val="003978C0"/>
    <w:rsid w:val="003A19DC"/>
    <w:rsid w:val="003A1B2A"/>
    <w:rsid w:val="003A1B45"/>
    <w:rsid w:val="003A220C"/>
    <w:rsid w:val="003A2F39"/>
    <w:rsid w:val="003A45D3"/>
    <w:rsid w:val="003B1258"/>
    <w:rsid w:val="003B24DC"/>
    <w:rsid w:val="003B256A"/>
    <w:rsid w:val="003B46FC"/>
    <w:rsid w:val="003B5767"/>
    <w:rsid w:val="003B7605"/>
    <w:rsid w:val="003B7D0D"/>
    <w:rsid w:val="003C08AA"/>
    <w:rsid w:val="003C0A22"/>
    <w:rsid w:val="003C2A7B"/>
    <w:rsid w:val="003C49EF"/>
    <w:rsid w:val="003C5561"/>
    <w:rsid w:val="003C5A07"/>
    <w:rsid w:val="003C6BCA"/>
    <w:rsid w:val="003C7902"/>
    <w:rsid w:val="003D0BFF"/>
    <w:rsid w:val="003D2C5C"/>
    <w:rsid w:val="003D6EF1"/>
    <w:rsid w:val="003E1C23"/>
    <w:rsid w:val="003E5BE5"/>
    <w:rsid w:val="003E6903"/>
    <w:rsid w:val="003E757B"/>
    <w:rsid w:val="003E7A00"/>
    <w:rsid w:val="003F18D1"/>
    <w:rsid w:val="003F20EC"/>
    <w:rsid w:val="003F4F0E"/>
    <w:rsid w:val="003F5880"/>
    <w:rsid w:val="003F6013"/>
    <w:rsid w:val="003F6096"/>
    <w:rsid w:val="003F6E06"/>
    <w:rsid w:val="004012EF"/>
    <w:rsid w:val="00403C7A"/>
    <w:rsid w:val="00404AA5"/>
    <w:rsid w:val="004057A6"/>
    <w:rsid w:val="00406554"/>
    <w:rsid w:val="00406BF9"/>
    <w:rsid w:val="00407755"/>
    <w:rsid w:val="00410B66"/>
    <w:rsid w:val="0041293B"/>
    <w:rsid w:val="004131B0"/>
    <w:rsid w:val="00415F6D"/>
    <w:rsid w:val="00416C42"/>
    <w:rsid w:val="004201BA"/>
    <w:rsid w:val="0042099E"/>
    <w:rsid w:val="00420B82"/>
    <w:rsid w:val="00422476"/>
    <w:rsid w:val="0042385C"/>
    <w:rsid w:val="00426FA5"/>
    <w:rsid w:val="00431654"/>
    <w:rsid w:val="00431695"/>
    <w:rsid w:val="00431C5C"/>
    <w:rsid w:val="00434926"/>
    <w:rsid w:val="00443ACE"/>
    <w:rsid w:val="00444217"/>
    <w:rsid w:val="00444540"/>
    <w:rsid w:val="004478F4"/>
    <w:rsid w:val="0045005C"/>
    <w:rsid w:val="00450F7A"/>
    <w:rsid w:val="00452C6D"/>
    <w:rsid w:val="004530C4"/>
    <w:rsid w:val="0045425A"/>
    <w:rsid w:val="004545F5"/>
    <w:rsid w:val="00455E0B"/>
    <w:rsid w:val="0045724D"/>
    <w:rsid w:val="00457934"/>
    <w:rsid w:val="004610C3"/>
    <w:rsid w:val="00462885"/>
    <w:rsid w:val="00462B9F"/>
    <w:rsid w:val="004659EE"/>
    <w:rsid w:val="00473E34"/>
    <w:rsid w:val="00476BA9"/>
    <w:rsid w:val="00481650"/>
    <w:rsid w:val="00487E19"/>
    <w:rsid w:val="0049071E"/>
    <w:rsid w:val="00490807"/>
    <w:rsid w:val="00493032"/>
    <w:rsid w:val="004936C2"/>
    <w:rsid w:val="0049379C"/>
    <w:rsid w:val="00495023"/>
    <w:rsid w:val="00496D34"/>
    <w:rsid w:val="004A1CA0"/>
    <w:rsid w:val="004A22E9"/>
    <w:rsid w:val="004A3039"/>
    <w:rsid w:val="004A4ACD"/>
    <w:rsid w:val="004A506C"/>
    <w:rsid w:val="004A5191"/>
    <w:rsid w:val="004A5BC5"/>
    <w:rsid w:val="004B023D"/>
    <w:rsid w:val="004B3D07"/>
    <w:rsid w:val="004C0909"/>
    <w:rsid w:val="004C0B7E"/>
    <w:rsid w:val="004C0B8C"/>
    <w:rsid w:val="004C3F97"/>
    <w:rsid w:val="004C602A"/>
    <w:rsid w:val="004C6D70"/>
    <w:rsid w:val="004C70A7"/>
    <w:rsid w:val="004D01F2"/>
    <w:rsid w:val="004D2CED"/>
    <w:rsid w:val="004D3339"/>
    <w:rsid w:val="004D353F"/>
    <w:rsid w:val="004D36D7"/>
    <w:rsid w:val="004D682B"/>
    <w:rsid w:val="004E6152"/>
    <w:rsid w:val="004F344A"/>
    <w:rsid w:val="004F4EC3"/>
    <w:rsid w:val="004F50E1"/>
    <w:rsid w:val="0050262C"/>
    <w:rsid w:val="005038EF"/>
    <w:rsid w:val="00504ED4"/>
    <w:rsid w:val="00510639"/>
    <w:rsid w:val="00511791"/>
    <w:rsid w:val="005139BE"/>
    <w:rsid w:val="00516142"/>
    <w:rsid w:val="0051681C"/>
    <w:rsid w:val="00520027"/>
    <w:rsid w:val="0052093C"/>
    <w:rsid w:val="00520A08"/>
    <w:rsid w:val="00521B31"/>
    <w:rsid w:val="00522469"/>
    <w:rsid w:val="0052400A"/>
    <w:rsid w:val="00532996"/>
    <w:rsid w:val="00536277"/>
    <w:rsid w:val="00536F43"/>
    <w:rsid w:val="00542616"/>
    <w:rsid w:val="005468C1"/>
    <w:rsid w:val="005505F4"/>
    <w:rsid w:val="005510BA"/>
    <w:rsid w:val="005538C8"/>
    <w:rsid w:val="00554B4E"/>
    <w:rsid w:val="00555317"/>
    <w:rsid w:val="00556C02"/>
    <w:rsid w:val="00557E71"/>
    <w:rsid w:val="00561BB2"/>
    <w:rsid w:val="00561E19"/>
    <w:rsid w:val="00563249"/>
    <w:rsid w:val="005674CA"/>
    <w:rsid w:val="00570A65"/>
    <w:rsid w:val="005762B1"/>
    <w:rsid w:val="0058037B"/>
    <w:rsid w:val="00580456"/>
    <w:rsid w:val="005805BD"/>
    <w:rsid w:val="00580E73"/>
    <w:rsid w:val="00586846"/>
    <w:rsid w:val="00592329"/>
    <w:rsid w:val="00593386"/>
    <w:rsid w:val="00596998"/>
    <w:rsid w:val="0059790F"/>
    <w:rsid w:val="005A59B2"/>
    <w:rsid w:val="005A6E62"/>
    <w:rsid w:val="005B2FB3"/>
    <w:rsid w:val="005B6677"/>
    <w:rsid w:val="005C6DE5"/>
    <w:rsid w:val="005D2716"/>
    <w:rsid w:val="005D2B29"/>
    <w:rsid w:val="005D354A"/>
    <w:rsid w:val="005D3E53"/>
    <w:rsid w:val="005D506C"/>
    <w:rsid w:val="005E3235"/>
    <w:rsid w:val="005E4176"/>
    <w:rsid w:val="005E44A7"/>
    <w:rsid w:val="005E4876"/>
    <w:rsid w:val="005E5088"/>
    <w:rsid w:val="005E65B5"/>
    <w:rsid w:val="005F0301"/>
    <w:rsid w:val="005F3AE9"/>
    <w:rsid w:val="006007BB"/>
    <w:rsid w:val="00601AE6"/>
    <w:rsid w:val="00601DC0"/>
    <w:rsid w:val="006034CB"/>
    <w:rsid w:val="00603503"/>
    <w:rsid w:val="00603C52"/>
    <w:rsid w:val="0060678F"/>
    <w:rsid w:val="0060737B"/>
    <w:rsid w:val="006131CE"/>
    <w:rsid w:val="0061336B"/>
    <w:rsid w:val="00613F12"/>
    <w:rsid w:val="00614129"/>
    <w:rsid w:val="00617D6E"/>
    <w:rsid w:val="00620ED5"/>
    <w:rsid w:val="006219C0"/>
    <w:rsid w:val="00621FD7"/>
    <w:rsid w:val="00622321"/>
    <w:rsid w:val="00622D61"/>
    <w:rsid w:val="00624198"/>
    <w:rsid w:val="00636C28"/>
    <w:rsid w:val="0064238A"/>
    <w:rsid w:val="006428C8"/>
    <w:rsid w:val="006428E5"/>
    <w:rsid w:val="00644958"/>
    <w:rsid w:val="006513FB"/>
    <w:rsid w:val="00651977"/>
    <w:rsid w:val="0065623E"/>
    <w:rsid w:val="00656EEF"/>
    <w:rsid w:val="006576AF"/>
    <w:rsid w:val="00664AF4"/>
    <w:rsid w:val="00672919"/>
    <w:rsid w:val="0067487D"/>
    <w:rsid w:val="00677544"/>
    <w:rsid w:val="00677E59"/>
    <w:rsid w:val="00681687"/>
    <w:rsid w:val="00681BD7"/>
    <w:rsid w:val="00684D27"/>
    <w:rsid w:val="00686295"/>
    <w:rsid w:val="00686587"/>
    <w:rsid w:val="00687BD1"/>
    <w:rsid w:val="006904CF"/>
    <w:rsid w:val="00694EAF"/>
    <w:rsid w:val="00695EE2"/>
    <w:rsid w:val="0069660B"/>
    <w:rsid w:val="006A1B33"/>
    <w:rsid w:val="006A48F1"/>
    <w:rsid w:val="006A70CE"/>
    <w:rsid w:val="006A71A3"/>
    <w:rsid w:val="006B03F2"/>
    <w:rsid w:val="006B14C1"/>
    <w:rsid w:val="006B1639"/>
    <w:rsid w:val="006B3044"/>
    <w:rsid w:val="006B5CA7"/>
    <w:rsid w:val="006B5E89"/>
    <w:rsid w:val="006C19B2"/>
    <w:rsid w:val="006C30A0"/>
    <w:rsid w:val="006C35FF"/>
    <w:rsid w:val="006C3FCF"/>
    <w:rsid w:val="006C57F2"/>
    <w:rsid w:val="006C5949"/>
    <w:rsid w:val="006C5AE4"/>
    <w:rsid w:val="006C6832"/>
    <w:rsid w:val="006C6C60"/>
    <w:rsid w:val="006D0026"/>
    <w:rsid w:val="006D1370"/>
    <w:rsid w:val="006D2C28"/>
    <w:rsid w:val="006D3FC1"/>
    <w:rsid w:val="006D7590"/>
    <w:rsid w:val="006E1C34"/>
    <w:rsid w:val="006E372B"/>
    <w:rsid w:val="006E3D0E"/>
    <w:rsid w:val="006E5FE9"/>
    <w:rsid w:val="006E6581"/>
    <w:rsid w:val="006E71DF"/>
    <w:rsid w:val="006F1616"/>
    <w:rsid w:val="006F1CC4"/>
    <w:rsid w:val="006F2A86"/>
    <w:rsid w:val="006F3163"/>
    <w:rsid w:val="00704332"/>
    <w:rsid w:val="00705FEC"/>
    <w:rsid w:val="00706DE0"/>
    <w:rsid w:val="00710659"/>
    <w:rsid w:val="0071147A"/>
    <w:rsid w:val="0071185D"/>
    <w:rsid w:val="00721E01"/>
    <w:rsid w:val="007222AD"/>
    <w:rsid w:val="007243F1"/>
    <w:rsid w:val="007267CF"/>
    <w:rsid w:val="00731F3F"/>
    <w:rsid w:val="00733BAB"/>
    <w:rsid w:val="00735D24"/>
    <w:rsid w:val="0073604C"/>
    <w:rsid w:val="0073755F"/>
    <w:rsid w:val="00737F00"/>
    <w:rsid w:val="007436BF"/>
    <w:rsid w:val="007443E9"/>
    <w:rsid w:val="00745DCE"/>
    <w:rsid w:val="00751A29"/>
    <w:rsid w:val="00753D89"/>
    <w:rsid w:val="00753DDA"/>
    <w:rsid w:val="00754A6E"/>
    <w:rsid w:val="007550F9"/>
    <w:rsid w:val="007553D8"/>
    <w:rsid w:val="00755C9B"/>
    <w:rsid w:val="00757397"/>
    <w:rsid w:val="00760FE4"/>
    <w:rsid w:val="00761D53"/>
    <w:rsid w:val="007636C2"/>
    <w:rsid w:val="00763D8B"/>
    <w:rsid w:val="007657F6"/>
    <w:rsid w:val="00765CB2"/>
    <w:rsid w:val="00765E47"/>
    <w:rsid w:val="00766EDE"/>
    <w:rsid w:val="0077125A"/>
    <w:rsid w:val="00774F8A"/>
    <w:rsid w:val="00780962"/>
    <w:rsid w:val="00780BE0"/>
    <w:rsid w:val="00780F6B"/>
    <w:rsid w:val="0078405B"/>
    <w:rsid w:val="00786F58"/>
    <w:rsid w:val="00787CC1"/>
    <w:rsid w:val="00790614"/>
    <w:rsid w:val="00792F4E"/>
    <w:rsid w:val="00793446"/>
    <w:rsid w:val="0079398D"/>
    <w:rsid w:val="00796C25"/>
    <w:rsid w:val="00796DAA"/>
    <w:rsid w:val="007A0946"/>
    <w:rsid w:val="007A287C"/>
    <w:rsid w:val="007A3B2A"/>
    <w:rsid w:val="007A6726"/>
    <w:rsid w:val="007A78DF"/>
    <w:rsid w:val="007B0C9D"/>
    <w:rsid w:val="007B1016"/>
    <w:rsid w:val="007B498E"/>
    <w:rsid w:val="007B4B5C"/>
    <w:rsid w:val="007B5522"/>
    <w:rsid w:val="007C0EE0"/>
    <w:rsid w:val="007C1B71"/>
    <w:rsid w:val="007C2FBB"/>
    <w:rsid w:val="007C5D22"/>
    <w:rsid w:val="007C7164"/>
    <w:rsid w:val="007C7413"/>
    <w:rsid w:val="007D1984"/>
    <w:rsid w:val="007D2AFE"/>
    <w:rsid w:val="007D4CFB"/>
    <w:rsid w:val="007E3264"/>
    <w:rsid w:val="007E3FEA"/>
    <w:rsid w:val="007E4151"/>
    <w:rsid w:val="007E6402"/>
    <w:rsid w:val="007F0933"/>
    <w:rsid w:val="007F0A0B"/>
    <w:rsid w:val="007F3A60"/>
    <w:rsid w:val="007F3D0B"/>
    <w:rsid w:val="007F54CD"/>
    <w:rsid w:val="007F59FE"/>
    <w:rsid w:val="007F7C94"/>
    <w:rsid w:val="00800787"/>
    <w:rsid w:val="00801E48"/>
    <w:rsid w:val="00802FFA"/>
    <w:rsid w:val="0080354F"/>
    <w:rsid w:val="00807406"/>
    <w:rsid w:val="0081031B"/>
    <w:rsid w:val="00810E4B"/>
    <w:rsid w:val="008114AA"/>
    <w:rsid w:val="00814BAA"/>
    <w:rsid w:val="00816F0C"/>
    <w:rsid w:val="0082211C"/>
    <w:rsid w:val="00823322"/>
    <w:rsid w:val="00824295"/>
    <w:rsid w:val="00826107"/>
    <w:rsid w:val="008263B0"/>
    <w:rsid w:val="008269C9"/>
    <w:rsid w:val="00827A65"/>
    <w:rsid w:val="00830473"/>
    <w:rsid w:val="008313F3"/>
    <w:rsid w:val="008402F2"/>
    <w:rsid w:val="00840469"/>
    <w:rsid w:val="008405BB"/>
    <w:rsid w:val="0084142B"/>
    <w:rsid w:val="0084564F"/>
    <w:rsid w:val="00846494"/>
    <w:rsid w:val="00847B20"/>
    <w:rsid w:val="008509D3"/>
    <w:rsid w:val="00853418"/>
    <w:rsid w:val="00856550"/>
    <w:rsid w:val="00856EBD"/>
    <w:rsid w:val="008571C2"/>
    <w:rsid w:val="00857CF6"/>
    <w:rsid w:val="00860515"/>
    <w:rsid w:val="008610ED"/>
    <w:rsid w:val="00861C6A"/>
    <w:rsid w:val="0086220B"/>
    <w:rsid w:val="00865199"/>
    <w:rsid w:val="00867EAF"/>
    <w:rsid w:val="00870763"/>
    <w:rsid w:val="008713EA"/>
    <w:rsid w:val="00873C6B"/>
    <w:rsid w:val="00881AF8"/>
    <w:rsid w:val="00882B63"/>
    <w:rsid w:val="00883500"/>
    <w:rsid w:val="0088426A"/>
    <w:rsid w:val="008852BA"/>
    <w:rsid w:val="00890108"/>
    <w:rsid w:val="00893877"/>
    <w:rsid w:val="0089532C"/>
    <w:rsid w:val="00896165"/>
    <w:rsid w:val="00896681"/>
    <w:rsid w:val="008A03CE"/>
    <w:rsid w:val="008A14F5"/>
    <w:rsid w:val="008A24C0"/>
    <w:rsid w:val="008A2749"/>
    <w:rsid w:val="008A3A90"/>
    <w:rsid w:val="008A3F05"/>
    <w:rsid w:val="008A417B"/>
    <w:rsid w:val="008B06D4"/>
    <w:rsid w:val="008B079F"/>
    <w:rsid w:val="008B2764"/>
    <w:rsid w:val="008B336F"/>
    <w:rsid w:val="008B45DC"/>
    <w:rsid w:val="008B4F20"/>
    <w:rsid w:val="008B68E7"/>
    <w:rsid w:val="008B7FFD"/>
    <w:rsid w:val="008C286A"/>
    <w:rsid w:val="008C2920"/>
    <w:rsid w:val="008C3B33"/>
    <w:rsid w:val="008C4307"/>
    <w:rsid w:val="008C6631"/>
    <w:rsid w:val="008C678C"/>
    <w:rsid w:val="008C7F7C"/>
    <w:rsid w:val="008D0A3C"/>
    <w:rsid w:val="008D23DF"/>
    <w:rsid w:val="008D5B69"/>
    <w:rsid w:val="008D73BF"/>
    <w:rsid w:val="008D7F09"/>
    <w:rsid w:val="008E00D5"/>
    <w:rsid w:val="008E3CC2"/>
    <w:rsid w:val="008E5B64"/>
    <w:rsid w:val="008E7DAA"/>
    <w:rsid w:val="008F0094"/>
    <w:rsid w:val="008F03EF"/>
    <w:rsid w:val="008F340F"/>
    <w:rsid w:val="008F554A"/>
    <w:rsid w:val="008F7E1F"/>
    <w:rsid w:val="0090080A"/>
    <w:rsid w:val="009015A4"/>
    <w:rsid w:val="00902ED1"/>
    <w:rsid w:val="00903523"/>
    <w:rsid w:val="00906281"/>
    <w:rsid w:val="0090659A"/>
    <w:rsid w:val="00910BD0"/>
    <w:rsid w:val="00911080"/>
    <w:rsid w:val="00912500"/>
    <w:rsid w:val="00912CD4"/>
    <w:rsid w:val="0091350B"/>
    <w:rsid w:val="00915986"/>
    <w:rsid w:val="009167B2"/>
    <w:rsid w:val="00917624"/>
    <w:rsid w:val="00917B7B"/>
    <w:rsid w:val="009235D0"/>
    <w:rsid w:val="00924C03"/>
    <w:rsid w:val="00925812"/>
    <w:rsid w:val="00926881"/>
    <w:rsid w:val="00926CB2"/>
    <w:rsid w:val="00927C1D"/>
    <w:rsid w:val="00930386"/>
    <w:rsid w:val="00930392"/>
    <w:rsid w:val="009309F5"/>
    <w:rsid w:val="00933237"/>
    <w:rsid w:val="009338E0"/>
    <w:rsid w:val="00933F28"/>
    <w:rsid w:val="009347BB"/>
    <w:rsid w:val="00934B45"/>
    <w:rsid w:val="00936C19"/>
    <w:rsid w:val="00936EFA"/>
    <w:rsid w:val="009400C3"/>
    <w:rsid w:val="009415A9"/>
    <w:rsid w:val="00942299"/>
    <w:rsid w:val="0094273E"/>
    <w:rsid w:val="00943CF2"/>
    <w:rsid w:val="009453F7"/>
    <w:rsid w:val="009476C0"/>
    <w:rsid w:val="00956FD5"/>
    <w:rsid w:val="00957B3A"/>
    <w:rsid w:val="009620EB"/>
    <w:rsid w:val="00963E34"/>
    <w:rsid w:val="00964DFA"/>
    <w:rsid w:val="00970A69"/>
    <w:rsid w:val="0097179D"/>
    <w:rsid w:val="0098155C"/>
    <w:rsid w:val="00981CCA"/>
    <w:rsid w:val="0098264A"/>
    <w:rsid w:val="00983B77"/>
    <w:rsid w:val="00983B7D"/>
    <w:rsid w:val="00996053"/>
    <w:rsid w:val="009972F8"/>
    <w:rsid w:val="00997E71"/>
    <w:rsid w:val="009A0B2F"/>
    <w:rsid w:val="009A12E2"/>
    <w:rsid w:val="009A1CF4"/>
    <w:rsid w:val="009A37D7"/>
    <w:rsid w:val="009A4E17"/>
    <w:rsid w:val="009A6955"/>
    <w:rsid w:val="009B0697"/>
    <w:rsid w:val="009B3024"/>
    <w:rsid w:val="009B341C"/>
    <w:rsid w:val="009B3ADE"/>
    <w:rsid w:val="009B5747"/>
    <w:rsid w:val="009C0B81"/>
    <w:rsid w:val="009C10B2"/>
    <w:rsid w:val="009C200D"/>
    <w:rsid w:val="009C3182"/>
    <w:rsid w:val="009C3851"/>
    <w:rsid w:val="009C7ABD"/>
    <w:rsid w:val="009D2C27"/>
    <w:rsid w:val="009D310B"/>
    <w:rsid w:val="009D503E"/>
    <w:rsid w:val="009D62C6"/>
    <w:rsid w:val="009E2309"/>
    <w:rsid w:val="009E42B9"/>
    <w:rsid w:val="009E4E17"/>
    <w:rsid w:val="009E54B9"/>
    <w:rsid w:val="009F1EC7"/>
    <w:rsid w:val="009F4C2E"/>
    <w:rsid w:val="009F75D2"/>
    <w:rsid w:val="009F7664"/>
    <w:rsid w:val="00A014A3"/>
    <w:rsid w:val="00A027CC"/>
    <w:rsid w:val="00A0412D"/>
    <w:rsid w:val="00A043C8"/>
    <w:rsid w:val="00A04C6A"/>
    <w:rsid w:val="00A05B61"/>
    <w:rsid w:val="00A07B37"/>
    <w:rsid w:val="00A10A9B"/>
    <w:rsid w:val="00A12F11"/>
    <w:rsid w:val="00A15DF0"/>
    <w:rsid w:val="00A21211"/>
    <w:rsid w:val="00A27357"/>
    <w:rsid w:val="00A30F8A"/>
    <w:rsid w:val="00A31D70"/>
    <w:rsid w:val="00A33890"/>
    <w:rsid w:val="00A343F8"/>
    <w:rsid w:val="00A34E7F"/>
    <w:rsid w:val="00A41BAF"/>
    <w:rsid w:val="00A46F0A"/>
    <w:rsid w:val="00A46F25"/>
    <w:rsid w:val="00A4736D"/>
    <w:rsid w:val="00A47CC2"/>
    <w:rsid w:val="00A502BA"/>
    <w:rsid w:val="00A60146"/>
    <w:rsid w:val="00A601A9"/>
    <w:rsid w:val="00A60F6F"/>
    <w:rsid w:val="00A622C4"/>
    <w:rsid w:val="00A6283D"/>
    <w:rsid w:val="00A65568"/>
    <w:rsid w:val="00A6634C"/>
    <w:rsid w:val="00A676FF"/>
    <w:rsid w:val="00A73EBA"/>
    <w:rsid w:val="00A753C7"/>
    <w:rsid w:val="00A754B4"/>
    <w:rsid w:val="00A76665"/>
    <w:rsid w:val="00A76749"/>
    <w:rsid w:val="00A807C1"/>
    <w:rsid w:val="00A82658"/>
    <w:rsid w:val="00A83374"/>
    <w:rsid w:val="00A8666C"/>
    <w:rsid w:val="00A87B4F"/>
    <w:rsid w:val="00A930F4"/>
    <w:rsid w:val="00A96172"/>
    <w:rsid w:val="00A96D52"/>
    <w:rsid w:val="00A97C5F"/>
    <w:rsid w:val="00AA0DA8"/>
    <w:rsid w:val="00AB0BAD"/>
    <w:rsid w:val="00AB0D6A"/>
    <w:rsid w:val="00AB171F"/>
    <w:rsid w:val="00AB43B3"/>
    <w:rsid w:val="00AB49B9"/>
    <w:rsid w:val="00AB501D"/>
    <w:rsid w:val="00AB758A"/>
    <w:rsid w:val="00AC027E"/>
    <w:rsid w:val="00AC05AB"/>
    <w:rsid w:val="00AC1E7E"/>
    <w:rsid w:val="00AC457E"/>
    <w:rsid w:val="00AC507D"/>
    <w:rsid w:val="00AC64D9"/>
    <w:rsid w:val="00AC66E4"/>
    <w:rsid w:val="00AD0118"/>
    <w:rsid w:val="00AD04F2"/>
    <w:rsid w:val="00AD2B8F"/>
    <w:rsid w:val="00AD3370"/>
    <w:rsid w:val="00AD4578"/>
    <w:rsid w:val="00AD5FFC"/>
    <w:rsid w:val="00AD68E9"/>
    <w:rsid w:val="00AD761F"/>
    <w:rsid w:val="00AE1696"/>
    <w:rsid w:val="00AE56C0"/>
    <w:rsid w:val="00AF35FB"/>
    <w:rsid w:val="00AF7ACC"/>
    <w:rsid w:val="00B00914"/>
    <w:rsid w:val="00B02A8E"/>
    <w:rsid w:val="00B052EE"/>
    <w:rsid w:val="00B1081F"/>
    <w:rsid w:val="00B1504B"/>
    <w:rsid w:val="00B178F7"/>
    <w:rsid w:val="00B2496B"/>
    <w:rsid w:val="00B252C0"/>
    <w:rsid w:val="00B27499"/>
    <w:rsid w:val="00B3010D"/>
    <w:rsid w:val="00B30C1E"/>
    <w:rsid w:val="00B3108F"/>
    <w:rsid w:val="00B311E6"/>
    <w:rsid w:val="00B3235A"/>
    <w:rsid w:val="00B32BAA"/>
    <w:rsid w:val="00B33EF5"/>
    <w:rsid w:val="00B35151"/>
    <w:rsid w:val="00B35985"/>
    <w:rsid w:val="00B378AD"/>
    <w:rsid w:val="00B433F2"/>
    <w:rsid w:val="00B458E8"/>
    <w:rsid w:val="00B470DA"/>
    <w:rsid w:val="00B47940"/>
    <w:rsid w:val="00B5397B"/>
    <w:rsid w:val="00B53EE9"/>
    <w:rsid w:val="00B56046"/>
    <w:rsid w:val="00B609C7"/>
    <w:rsid w:val="00B6183E"/>
    <w:rsid w:val="00B62809"/>
    <w:rsid w:val="00B62974"/>
    <w:rsid w:val="00B64513"/>
    <w:rsid w:val="00B7053E"/>
    <w:rsid w:val="00B72F2A"/>
    <w:rsid w:val="00B74716"/>
    <w:rsid w:val="00B7675A"/>
    <w:rsid w:val="00B81898"/>
    <w:rsid w:val="00B82DED"/>
    <w:rsid w:val="00B841B2"/>
    <w:rsid w:val="00B84966"/>
    <w:rsid w:val="00B8530B"/>
    <w:rsid w:val="00B8606B"/>
    <w:rsid w:val="00B878E7"/>
    <w:rsid w:val="00B879CC"/>
    <w:rsid w:val="00B97278"/>
    <w:rsid w:val="00B97943"/>
    <w:rsid w:val="00B97F51"/>
    <w:rsid w:val="00BA1D0B"/>
    <w:rsid w:val="00BA2B50"/>
    <w:rsid w:val="00BA31AB"/>
    <w:rsid w:val="00BA6972"/>
    <w:rsid w:val="00BB1E0D"/>
    <w:rsid w:val="00BB21A3"/>
    <w:rsid w:val="00BB26C8"/>
    <w:rsid w:val="00BB4D9B"/>
    <w:rsid w:val="00BB73FF"/>
    <w:rsid w:val="00BB7688"/>
    <w:rsid w:val="00BC016D"/>
    <w:rsid w:val="00BC6AB5"/>
    <w:rsid w:val="00BC7423"/>
    <w:rsid w:val="00BC7CAC"/>
    <w:rsid w:val="00BD3F62"/>
    <w:rsid w:val="00BD6D76"/>
    <w:rsid w:val="00BE3A73"/>
    <w:rsid w:val="00BE56B3"/>
    <w:rsid w:val="00BE676D"/>
    <w:rsid w:val="00BE7B00"/>
    <w:rsid w:val="00BF04E8"/>
    <w:rsid w:val="00BF16BF"/>
    <w:rsid w:val="00BF21EB"/>
    <w:rsid w:val="00BF47E5"/>
    <w:rsid w:val="00BF4D1F"/>
    <w:rsid w:val="00BF76BE"/>
    <w:rsid w:val="00C00911"/>
    <w:rsid w:val="00C00B78"/>
    <w:rsid w:val="00C00EEF"/>
    <w:rsid w:val="00C02A73"/>
    <w:rsid w:val="00C04C10"/>
    <w:rsid w:val="00C063D2"/>
    <w:rsid w:val="00C07FD9"/>
    <w:rsid w:val="00C10955"/>
    <w:rsid w:val="00C11C4D"/>
    <w:rsid w:val="00C13237"/>
    <w:rsid w:val="00C160EB"/>
    <w:rsid w:val="00C162C0"/>
    <w:rsid w:val="00C1712C"/>
    <w:rsid w:val="00C20634"/>
    <w:rsid w:val="00C212E0"/>
    <w:rsid w:val="00C223C8"/>
    <w:rsid w:val="00C23E16"/>
    <w:rsid w:val="00C24D46"/>
    <w:rsid w:val="00C27E37"/>
    <w:rsid w:val="00C32713"/>
    <w:rsid w:val="00C351B8"/>
    <w:rsid w:val="00C410D9"/>
    <w:rsid w:val="00C432B1"/>
    <w:rsid w:val="00C44DB7"/>
    <w:rsid w:val="00C4510A"/>
    <w:rsid w:val="00C47F2E"/>
    <w:rsid w:val="00C51529"/>
    <w:rsid w:val="00C52BA6"/>
    <w:rsid w:val="00C540D0"/>
    <w:rsid w:val="00C5442C"/>
    <w:rsid w:val="00C5459F"/>
    <w:rsid w:val="00C57A1A"/>
    <w:rsid w:val="00C60740"/>
    <w:rsid w:val="00C60BBD"/>
    <w:rsid w:val="00C6258F"/>
    <w:rsid w:val="00C62C41"/>
    <w:rsid w:val="00C63DF6"/>
    <w:rsid w:val="00C63E58"/>
    <w:rsid w:val="00C6495E"/>
    <w:rsid w:val="00C665A2"/>
    <w:rsid w:val="00C670EE"/>
    <w:rsid w:val="00C67E3B"/>
    <w:rsid w:val="00C71F4C"/>
    <w:rsid w:val="00C73E03"/>
    <w:rsid w:val="00C74EEC"/>
    <w:rsid w:val="00C77B29"/>
    <w:rsid w:val="00C81BB2"/>
    <w:rsid w:val="00C87039"/>
    <w:rsid w:val="00C8718B"/>
    <w:rsid w:val="00C872E4"/>
    <w:rsid w:val="00C878D9"/>
    <w:rsid w:val="00C90311"/>
    <w:rsid w:val="00C91C26"/>
    <w:rsid w:val="00C929DE"/>
    <w:rsid w:val="00C95304"/>
    <w:rsid w:val="00C95429"/>
    <w:rsid w:val="00CA2BB2"/>
    <w:rsid w:val="00CA6E58"/>
    <w:rsid w:val="00CA7291"/>
    <w:rsid w:val="00CA73D5"/>
    <w:rsid w:val="00CB2FC9"/>
    <w:rsid w:val="00CB5068"/>
    <w:rsid w:val="00CB5423"/>
    <w:rsid w:val="00CB7D2B"/>
    <w:rsid w:val="00CC1C87"/>
    <w:rsid w:val="00CC3000"/>
    <w:rsid w:val="00CC4859"/>
    <w:rsid w:val="00CC7A35"/>
    <w:rsid w:val="00CD072A"/>
    <w:rsid w:val="00CD1070"/>
    <w:rsid w:val="00CD2B30"/>
    <w:rsid w:val="00CD2E92"/>
    <w:rsid w:val="00CD40B1"/>
    <w:rsid w:val="00CD51E0"/>
    <w:rsid w:val="00CD57AD"/>
    <w:rsid w:val="00CD7F73"/>
    <w:rsid w:val="00CE26C5"/>
    <w:rsid w:val="00CE36AF"/>
    <w:rsid w:val="00CE47F3"/>
    <w:rsid w:val="00CE4A8C"/>
    <w:rsid w:val="00CE54DD"/>
    <w:rsid w:val="00CE5881"/>
    <w:rsid w:val="00CE7F29"/>
    <w:rsid w:val="00CF0DA5"/>
    <w:rsid w:val="00CF26E3"/>
    <w:rsid w:val="00CF4911"/>
    <w:rsid w:val="00CF4B61"/>
    <w:rsid w:val="00CF5D31"/>
    <w:rsid w:val="00CF5F3B"/>
    <w:rsid w:val="00CF6CCD"/>
    <w:rsid w:val="00CF7733"/>
    <w:rsid w:val="00CF791A"/>
    <w:rsid w:val="00D00513"/>
    <w:rsid w:val="00D00C7A"/>
    <w:rsid w:val="00D00D7D"/>
    <w:rsid w:val="00D030AE"/>
    <w:rsid w:val="00D05073"/>
    <w:rsid w:val="00D05598"/>
    <w:rsid w:val="00D130E9"/>
    <w:rsid w:val="00D139C8"/>
    <w:rsid w:val="00D175D9"/>
    <w:rsid w:val="00D17F81"/>
    <w:rsid w:val="00D23DAA"/>
    <w:rsid w:val="00D2758C"/>
    <w:rsid w:val="00D275CA"/>
    <w:rsid w:val="00D2789B"/>
    <w:rsid w:val="00D345AB"/>
    <w:rsid w:val="00D41566"/>
    <w:rsid w:val="00D44961"/>
    <w:rsid w:val="00D452F4"/>
    <w:rsid w:val="00D458EC"/>
    <w:rsid w:val="00D501B0"/>
    <w:rsid w:val="00D509B3"/>
    <w:rsid w:val="00D52582"/>
    <w:rsid w:val="00D531D0"/>
    <w:rsid w:val="00D54293"/>
    <w:rsid w:val="00D54893"/>
    <w:rsid w:val="00D56A0E"/>
    <w:rsid w:val="00D57AD3"/>
    <w:rsid w:val="00D62F25"/>
    <w:rsid w:val="00D635FE"/>
    <w:rsid w:val="00D65B50"/>
    <w:rsid w:val="00D65CFA"/>
    <w:rsid w:val="00D66A7B"/>
    <w:rsid w:val="00D729DE"/>
    <w:rsid w:val="00D74658"/>
    <w:rsid w:val="00D75B6A"/>
    <w:rsid w:val="00D778DF"/>
    <w:rsid w:val="00D80A28"/>
    <w:rsid w:val="00D8307A"/>
    <w:rsid w:val="00D83B7B"/>
    <w:rsid w:val="00D84BDA"/>
    <w:rsid w:val="00D86D9E"/>
    <w:rsid w:val="00D87013"/>
    <w:rsid w:val="00D876A8"/>
    <w:rsid w:val="00D87F26"/>
    <w:rsid w:val="00D913F0"/>
    <w:rsid w:val="00D91D3E"/>
    <w:rsid w:val="00D92F31"/>
    <w:rsid w:val="00D93063"/>
    <w:rsid w:val="00D933B0"/>
    <w:rsid w:val="00D939C1"/>
    <w:rsid w:val="00D951FC"/>
    <w:rsid w:val="00D96A21"/>
    <w:rsid w:val="00D977E8"/>
    <w:rsid w:val="00D97B16"/>
    <w:rsid w:val="00DA119B"/>
    <w:rsid w:val="00DA6091"/>
    <w:rsid w:val="00DB1C89"/>
    <w:rsid w:val="00DB2610"/>
    <w:rsid w:val="00DB3763"/>
    <w:rsid w:val="00DB4029"/>
    <w:rsid w:val="00DB5D91"/>
    <w:rsid w:val="00DB5F4D"/>
    <w:rsid w:val="00DB66F2"/>
    <w:rsid w:val="00DB675B"/>
    <w:rsid w:val="00DB6DA5"/>
    <w:rsid w:val="00DC076B"/>
    <w:rsid w:val="00DC0FED"/>
    <w:rsid w:val="00DC186F"/>
    <w:rsid w:val="00DC252F"/>
    <w:rsid w:val="00DC6050"/>
    <w:rsid w:val="00DC6445"/>
    <w:rsid w:val="00DD35E1"/>
    <w:rsid w:val="00DD43EA"/>
    <w:rsid w:val="00DD6B0B"/>
    <w:rsid w:val="00DD7846"/>
    <w:rsid w:val="00DE55F9"/>
    <w:rsid w:val="00DE678F"/>
    <w:rsid w:val="00DE6F44"/>
    <w:rsid w:val="00DF1B58"/>
    <w:rsid w:val="00DF1D4D"/>
    <w:rsid w:val="00DF2971"/>
    <w:rsid w:val="00DF3EBE"/>
    <w:rsid w:val="00E0099C"/>
    <w:rsid w:val="00E009DA"/>
    <w:rsid w:val="00E037D9"/>
    <w:rsid w:val="00E04927"/>
    <w:rsid w:val="00E05ABD"/>
    <w:rsid w:val="00E11A48"/>
    <w:rsid w:val="00E130EB"/>
    <w:rsid w:val="00E162CD"/>
    <w:rsid w:val="00E17FA5"/>
    <w:rsid w:val="00E21BFE"/>
    <w:rsid w:val="00E21C88"/>
    <w:rsid w:val="00E223AC"/>
    <w:rsid w:val="00E24EC2"/>
    <w:rsid w:val="00E26930"/>
    <w:rsid w:val="00E27257"/>
    <w:rsid w:val="00E27F4F"/>
    <w:rsid w:val="00E33C65"/>
    <w:rsid w:val="00E36BAC"/>
    <w:rsid w:val="00E3781A"/>
    <w:rsid w:val="00E449D0"/>
    <w:rsid w:val="00E44A34"/>
    <w:rsid w:val="00E4506A"/>
    <w:rsid w:val="00E46282"/>
    <w:rsid w:val="00E5281C"/>
    <w:rsid w:val="00E5315F"/>
    <w:rsid w:val="00E53F99"/>
    <w:rsid w:val="00E56510"/>
    <w:rsid w:val="00E62EA8"/>
    <w:rsid w:val="00E67A6E"/>
    <w:rsid w:val="00E70096"/>
    <w:rsid w:val="00E71B43"/>
    <w:rsid w:val="00E80F88"/>
    <w:rsid w:val="00E810E7"/>
    <w:rsid w:val="00E81612"/>
    <w:rsid w:val="00E82BD7"/>
    <w:rsid w:val="00E859E3"/>
    <w:rsid w:val="00E86691"/>
    <w:rsid w:val="00E86831"/>
    <w:rsid w:val="00E87D18"/>
    <w:rsid w:val="00E87D62"/>
    <w:rsid w:val="00E93AFA"/>
    <w:rsid w:val="00E956C9"/>
    <w:rsid w:val="00E96C64"/>
    <w:rsid w:val="00E97333"/>
    <w:rsid w:val="00EA486E"/>
    <w:rsid w:val="00EA4FA3"/>
    <w:rsid w:val="00EA54ED"/>
    <w:rsid w:val="00EA783A"/>
    <w:rsid w:val="00EB001B"/>
    <w:rsid w:val="00EB3082"/>
    <w:rsid w:val="00EB39DC"/>
    <w:rsid w:val="00EB46AD"/>
    <w:rsid w:val="00EB6C33"/>
    <w:rsid w:val="00EC1DEA"/>
    <w:rsid w:val="00EC6F62"/>
    <w:rsid w:val="00ED1C4D"/>
    <w:rsid w:val="00ED2EA2"/>
    <w:rsid w:val="00ED2EDB"/>
    <w:rsid w:val="00ED2F2F"/>
    <w:rsid w:val="00ED4953"/>
    <w:rsid w:val="00ED6019"/>
    <w:rsid w:val="00ED7830"/>
    <w:rsid w:val="00EE2BFF"/>
    <w:rsid w:val="00EE3909"/>
    <w:rsid w:val="00EF1FCE"/>
    <w:rsid w:val="00EF4205"/>
    <w:rsid w:val="00EF5939"/>
    <w:rsid w:val="00EF6BE4"/>
    <w:rsid w:val="00F01227"/>
    <w:rsid w:val="00F01714"/>
    <w:rsid w:val="00F0258F"/>
    <w:rsid w:val="00F02D06"/>
    <w:rsid w:val="00F033CF"/>
    <w:rsid w:val="00F056E5"/>
    <w:rsid w:val="00F06F50"/>
    <w:rsid w:val="00F06FDD"/>
    <w:rsid w:val="00F10819"/>
    <w:rsid w:val="00F11219"/>
    <w:rsid w:val="00F1577A"/>
    <w:rsid w:val="00F16F35"/>
    <w:rsid w:val="00F17559"/>
    <w:rsid w:val="00F2229D"/>
    <w:rsid w:val="00F2273F"/>
    <w:rsid w:val="00F2599C"/>
    <w:rsid w:val="00F25ABB"/>
    <w:rsid w:val="00F266F0"/>
    <w:rsid w:val="00F26F62"/>
    <w:rsid w:val="00F27963"/>
    <w:rsid w:val="00F30103"/>
    <w:rsid w:val="00F30446"/>
    <w:rsid w:val="00F3667D"/>
    <w:rsid w:val="00F4135D"/>
    <w:rsid w:val="00F41F1B"/>
    <w:rsid w:val="00F46B26"/>
    <w:rsid w:val="00F46BD9"/>
    <w:rsid w:val="00F50B23"/>
    <w:rsid w:val="00F5144B"/>
    <w:rsid w:val="00F52661"/>
    <w:rsid w:val="00F60BE0"/>
    <w:rsid w:val="00F6280E"/>
    <w:rsid w:val="00F65371"/>
    <w:rsid w:val="00F666EC"/>
    <w:rsid w:val="00F7050A"/>
    <w:rsid w:val="00F7149A"/>
    <w:rsid w:val="00F75533"/>
    <w:rsid w:val="00F76CC7"/>
    <w:rsid w:val="00F8036D"/>
    <w:rsid w:val="00F809DC"/>
    <w:rsid w:val="00F86EB0"/>
    <w:rsid w:val="00F91C72"/>
    <w:rsid w:val="00F929A5"/>
    <w:rsid w:val="00F92EAC"/>
    <w:rsid w:val="00FA154B"/>
    <w:rsid w:val="00FA3466"/>
    <w:rsid w:val="00FA3811"/>
    <w:rsid w:val="00FA3B9F"/>
    <w:rsid w:val="00FA3F06"/>
    <w:rsid w:val="00FA4A26"/>
    <w:rsid w:val="00FA4D9C"/>
    <w:rsid w:val="00FA7084"/>
    <w:rsid w:val="00FA7BEF"/>
    <w:rsid w:val="00FB0D77"/>
    <w:rsid w:val="00FB1105"/>
    <w:rsid w:val="00FB1929"/>
    <w:rsid w:val="00FB5FD9"/>
    <w:rsid w:val="00FB6713"/>
    <w:rsid w:val="00FB7FFE"/>
    <w:rsid w:val="00FC1909"/>
    <w:rsid w:val="00FC4D05"/>
    <w:rsid w:val="00FD1398"/>
    <w:rsid w:val="00FD33AB"/>
    <w:rsid w:val="00FD3BA4"/>
    <w:rsid w:val="00FD4724"/>
    <w:rsid w:val="00FD4A68"/>
    <w:rsid w:val="00FD68ED"/>
    <w:rsid w:val="00FD7E00"/>
    <w:rsid w:val="00FE2824"/>
    <w:rsid w:val="00FE2EA5"/>
    <w:rsid w:val="00FE2F0E"/>
    <w:rsid w:val="00FE53F2"/>
    <w:rsid w:val="00FE661F"/>
    <w:rsid w:val="00FE6CA7"/>
    <w:rsid w:val="00FF026B"/>
    <w:rsid w:val="00FF0400"/>
    <w:rsid w:val="00FF041B"/>
    <w:rsid w:val="00FF168D"/>
    <w:rsid w:val="00FF3D6B"/>
    <w:rsid w:val="00FF5407"/>
    <w:rsid w:val="00FF72D8"/>
    <w:rsid w:val="2FA55A46"/>
    <w:rsid w:val="49FFE7BF"/>
    <w:rsid w:val="7B1B4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CB8B2"/>
  <w15:docId w15:val="{649D877F-9BED-487D-AAD2-D52E3D81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qFormat/>
    <w:rsid w:val="00037A5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C6C6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6D0026"/>
    <w:pPr>
      <w:spacing w:before="240" w:line="240" w:lineRule="auto"/>
      <w:outlineLvl w:val="4"/>
    </w:pPr>
    <w:rPr>
      <w:rFonts w:eastAsia="Times New Roman"/>
      <w:b/>
      <w:bCs/>
      <w:sz w:val="26"/>
      <w:szCs w:val="26"/>
    </w:rPr>
  </w:style>
  <w:style w:type="paragraph" w:styleId="Heading6">
    <w:name w:val="heading 6"/>
    <w:basedOn w:val="Normal"/>
    <w:next w:val="Normal"/>
    <w:link w:val="Heading6Char"/>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F26E3"/>
    <w:rPr>
      <w:b/>
      <w:bCs/>
      <w:noProof/>
      <w:sz w:val="26"/>
      <w:szCs w:val="26"/>
    </w:rPr>
  </w:style>
  <w:style w:type="character" w:styleId="Heading2Char" w:customStyle="1">
    <w:name w:val="Heading 2 Char"/>
    <w:link w:val="Heading2"/>
    <w:uiPriority w:val="9"/>
    <w:rsid w:val="00CF26E3"/>
    <w:rPr>
      <w:rFonts w:eastAsia="Times New Roman"/>
      <w:b/>
      <w:bCs/>
      <w:sz w:val="26"/>
      <w:szCs w:val="26"/>
    </w:rPr>
  </w:style>
  <w:style w:type="paragraph" w:styleId="ClientNote" w:customStyle="1">
    <w:name w:val="Client Note"/>
    <w:basedOn w:val="Normal"/>
    <w:next w:val="Normal"/>
    <w:autoRedefine/>
    <w:semiHidden/>
    <w:unhideWhenUsed/>
    <w:qFormat/>
    <w:rsid w:val="003C7902"/>
    <w:pPr>
      <w:spacing w:after="0" w:line="240" w:lineRule="auto"/>
    </w:pPr>
    <w:rPr>
      <w:i/>
      <w:color w:val="FF0000"/>
    </w:rPr>
  </w:style>
  <w:style w:type="paragraph" w:styleId="AnswerLineL25" w:customStyle="1">
    <w:name w:val="Answer Line L25"/>
    <w:basedOn w:val="BodyTextL25"/>
    <w:next w:val="BodyTextL25"/>
    <w:qFormat/>
    <w:rsid w:val="00E859E3"/>
    <w:rPr>
      <w:b/>
      <w:i/>
      <w:color w:val="808080" w:themeColor="background1" w:themeShade="80"/>
    </w:rPr>
  </w:style>
  <w:style w:type="paragraph" w:styleId="PageHead" w:customStyle="1">
    <w:name w:val="Page Head"/>
    <w:basedOn w:val="Normal"/>
    <w:qFormat/>
    <w:rsid w:val="00C52BA6"/>
    <w:pPr>
      <w:pBdr>
        <w:bottom w:val="single" w:color="auto" w:sz="18" w:space="1"/>
      </w:pBdr>
      <w:tabs>
        <w:tab w:val="right" w:pos="10080"/>
      </w:tabs>
    </w:pPr>
    <w:rPr>
      <w:b/>
      <w:sz w:val="20"/>
    </w:rPr>
  </w:style>
  <w:style w:type="paragraph" w:styleId="AnswerLineL50" w:customStyle="1">
    <w:name w:val="Answer Line L50"/>
    <w:basedOn w:val="AnswerLineL25"/>
    <w:next w:val="BodyTextL50"/>
    <w:qFormat/>
    <w:rsid w:val="006C6C60"/>
    <w:pPr>
      <w:spacing w:after="360"/>
      <w:ind w:left="720"/>
    </w:pPr>
    <w:rPr>
      <w:color w:val="FFFFFF" w:themeColor="background1"/>
    </w:rPr>
  </w:style>
  <w:style w:type="paragraph" w:styleId="Header">
    <w:name w:val="header"/>
    <w:basedOn w:val="Normal"/>
    <w:link w:val="HeaderChar"/>
    <w:uiPriority w:val="99"/>
    <w:unhideWhenUsed/>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3F6013"/>
    <w:pPr>
      <w:tabs>
        <w:tab w:val="right" w:pos="10080"/>
        <w:tab w:val="right" w:pos="10800"/>
      </w:tabs>
      <w:spacing w:after="0" w:line="240" w:lineRule="auto"/>
    </w:pPr>
    <w:rPr>
      <w:sz w:val="16"/>
    </w:rPr>
  </w:style>
  <w:style w:type="character" w:styleId="FooterChar" w:customStyle="1">
    <w:name w:val="Footer Char"/>
    <w:link w:val="Footer"/>
    <w:uiPriority w:val="99"/>
    <w:rsid w:val="003F601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rsid w:val="0090659A"/>
    <w:rPr>
      <w:rFonts w:ascii="Tahoma" w:hAnsi="Tahoma" w:cs="Tahoma"/>
      <w:sz w:val="16"/>
      <w:szCs w:val="16"/>
    </w:rPr>
  </w:style>
  <w:style w:type="paragraph" w:styleId="TableText" w:customStyle="1">
    <w:name w:val="Table Text"/>
    <w:basedOn w:val="Normal"/>
    <w:link w:val="TableTextChar"/>
    <w:qFormat/>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ing" w:customStyle="1">
    <w:name w:val="Table Heading"/>
    <w:basedOn w:val="Normal"/>
    <w:qFormat/>
    <w:rsid w:val="00097163"/>
    <w:pPr>
      <w:keepNext/>
      <w:spacing w:before="120" w:after="120"/>
      <w:jc w:val="center"/>
    </w:pPr>
    <w:rPr>
      <w:b/>
      <w:sz w:val="20"/>
    </w:rPr>
  </w:style>
  <w:style w:type="paragraph" w:styleId="Bulletlevel1" w:customStyle="1">
    <w:name w:val="Bullet level 1"/>
    <w:basedOn w:val="BodyTextL25"/>
    <w:qFormat/>
    <w:rsid w:val="00457934"/>
    <w:pPr>
      <w:numPr>
        <w:numId w:val="1"/>
      </w:numPr>
    </w:pPr>
  </w:style>
  <w:style w:type="paragraph" w:styleId="Bulletlevel2" w:customStyle="1">
    <w:name w:val="Bullet level 2"/>
    <w:basedOn w:val="BodyTextL25"/>
    <w:qFormat/>
    <w:rsid w:val="0036440C"/>
    <w:pPr>
      <w:numPr>
        <w:numId w:val="7"/>
      </w:numPr>
      <w:ind w:left="1080"/>
    </w:pPr>
  </w:style>
  <w:style w:type="paragraph" w:styleId="InstNoteRed" w:customStyle="1">
    <w:name w:val="Inst Note Red"/>
    <w:basedOn w:val="Normal"/>
    <w:qFormat/>
    <w:rsid w:val="00D030AE"/>
    <w:pPr>
      <w:spacing w:line="240" w:lineRule="auto"/>
    </w:pPr>
    <w:rPr>
      <w:color w:val="EE0000"/>
      <w:sz w:val="20"/>
    </w:rPr>
  </w:style>
  <w:style w:type="paragraph" w:styleId="ConfigWindow" w:customStyle="1">
    <w:name w:val="Config Window"/>
    <w:basedOn w:val="BodyText"/>
    <w:next w:val="BodyTextL25"/>
    <w:qFormat/>
    <w:rsid w:val="006C6C60"/>
    <w:pPr>
      <w:spacing w:before="0" w:after="0"/>
    </w:pPr>
    <w:rPr>
      <w:i/>
      <w:color w:val="FFFFFF" w:themeColor="background1"/>
      <w:sz w:val="6"/>
    </w:rPr>
  </w:style>
  <w:style w:type="paragraph" w:styleId="SubStepAlpha" w:customStyle="1">
    <w:name w:val="SubStep Alpha"/>
    <w:basedOn w:val="BodyTextL25"/>
    <w:qFormat/>
    <w:rsid w:val="00A76665"/>
    <w:pPr>
      <w:numPr>
        <w:ilvl w:val="3"/>
        <w:numId w:val="5"/>
      </w:numPr>
    </w:pPr>
  </w:style>
  <w:style w:type="paragraph" w:styleId="CMD" w:customStyle="1">
    <w:name w:val="CMD"/>
    <w:basedOn w:val="BodyTextL25"/>
    <w:link w:val="CMDChar"/>
    <w:qFormat/>
    <w:rsid w:val="0010436E"/>
    <w:pPr>
      <w:spacing w:before="60" w:after="60"/>
      <w:ind w:left="720"/>
    </w:pPr>
    <w:rPr>
      <w:rFonts w:ascii="Courier New" w:hAnsi="Courier New"/>
    </w:rPr>
  </w:style>
  <w:style w:type="paragraph" w:styleId="BodyTextL50" w:customStyle="1">
    <w:name w:val="Body Text L50"/>
    <w:basedOn w:val="Normal"/>
    <w:qFormat/>
    <w:rsid w:val="00166253"/>
    <w:pPr>
      <w:spacing w:before="120" w:after="120" w:line="240" w:lineRule="auto"/>
      <w:ind w:left="720"/>
    </w:pPr>
    <w:rPr>
      <w:sz w:val="20"/>
    </w:rPr>
  </w:style>
  <w:style w:type="paragraph" w:styleId="BodyTextL25" w:customStyle="1">
    <w:name w:val="Body Text L25"/>
    <w:basedOn w:val="Normal"/>
    <w:link w:val="BodyTextL25Char"/>
    <w:qFormat/>
    <w:rsid w:val="00D778DF"/>
    <w:pPr>
      <w:spacing w:before="120" w:after="120" w:line="240" w:lineRule="auto"/>
      <w:ind w:left="360"/>
    </w:pPr>
    <w:rPr>
      <w:sz w:val="20"/>
    </w:rPr>
  </w:style>
  <w:style w:type="paragraph" w:styleId="InstNoteRedL50" w:customStyle="1">
    <w:name w:val="Inst Note Red L50"/>
    <w:basedOn w:val="InstNoteRed"/>
    <w:next w:val="Normal"/>
    <w:qFormat/>
    <w:rsid w:val="00D030AE"/>
    <w:pPr>
      <w:spacing w:before="120" w:after="120"/>
      <w:ind w:left="720"/>
    </w:pPr>
  </w:style>
  <w:style w:type="paragraph" w:styleId="DevConfigs" w:customStyle="1">
    <w:name w:val="DevConfigs"/>
    <w:basedOn w:val="Normal"/>
    <w:qFormat/>
    <w:rsid w:val="00215665"/>
    <w:pPr>
      <w:spacing w:before="0" w:after="0"/>
    </w:pPr>
    <w:rPr>
      <w:rFonts w:ascii="Courier New" w:hAnsi="Courier New"/>
      <w:sz w:val="20"/>
    </w:rPr>
  </w:style>
  <w:style w:type="paragraph" w:styleId="Visual" w:customStyle="1">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A930F4"/>
    <w:rPr>
      <w:rFonts w:ascii="Arial" w:hAnsi="Arial"/>
      <w:b/>
      <w:sz w:val="20"/>
      <w:bdr w:val="none" w:color="auto" w:sz="0" w:space="0"/>
      <w:shd w:val="clear" w:color="auto" w:fill="BFBFBF"/>
    </w:rPr>
  </w:style>
  <w:style w:type="character" w:styleId="LabSectionGray" w:customStyle="1">
    <w:name w:val="Lab Section Gray"/>
    <w:uiPriority w:val="1"/>
    <w:qFormat/>
    <w:rsid w:val="00BE3A73"/>
    <w:rPr>
      <w:rFonts w:ascii="Arial" w:hAnsi="Arial"/>
      <w:b w:val="0"/>
      <w:sz w:val="24"/>
      <w:bdr w:val="none" w:color="auto" w:sz="0" w:space="0"/>
      <w:shd w:val="clear" w:color="auto" w:fill="BFBFBF"/>
    </w:rPr>
  </w:style>
  <w:style w:type="paragraph" w:styleId="SubStepNum" w:customStyle="1">
    <w:name w:val="SubStep Num"/>
    <w:basedOn w:val="BodyTextL25"/>
    <w:qFormat/>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abTableStyle" w:customStyle="1">
    <w:name w:val="Lab_Table_Style"/>
    <w:basedOn w:val="TableNormal"/>
    <w:uiPriority w:val="99"/>
    <w:qFormat/>
    <w:rsid w:val="00E87D62"/>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DevConfigGray" w:customStyle="1">
    <w:name w:val="DevConfig Gray"/>
    <w:uiPriority w:val="1"/>
    <w:qFormat/>
    <w:rsid w:val="00A343F8"/>
    <w:rPr>
      <w:rFonts w:ascii="Courier New" w:hAnsi="Courier New"/>
      <w:b w:val="0"/>
      <w:color w:val="auto"/>
      <w:sz w:val="20"/>
      <w:bdr w:val="none" w:color="auto" w:sz="0" w:space="0"/>
      <w:shd w:val="clear" w:color="auto" w:fill="BFBFBF"/>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5"/>
      </w:numPr>
    </w:pPr>
  </w:style>
  <w:style w:type="paragraph" w:styleId="CMDOutput" w:customStyle="1">
    <w:name w:val="CMD Output"/>
    <w:basedOn w:val="BodyTextL25"/>
    <w:link w:val="CMDOutputChar"/>
    <w:qFormat/>
    <w:rsid w:val="00CB2FC9"/>
    <w:pPr>
      <w:spacing w:before="60" w:after="60"/>
      <w:ind w:left="720"/>
    </w:pPr>
    <w:rPr>
      <w:rFonts w:ascii="Courier New" w:hAnsi="Courier New"/>
      <w:sz w:val="18"/>
    </w:rPr>
  </w:style>
  <w:style w:type="paragraph" w:styleId="InstNoteRedL25" w:customStyle="1">
    <w:name w:val="Inst Note Red L25"/>
    <w:basedOn w:val="BodyTextL25"/>
    <w:next w:val="BodyTextL25"/>
    <w:qFormat/>
    <w:rsid w:val="00D030AE"/>
    <w:rPr>
      <w:color w:val="EE0000"/>
    </w:rPr>
  </w:style>
  <w:style w:type="paragraph" w:styleId="BodyTextL25Bold" w:customStyle="1">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HTMLPreformattedChar" w:customStyle="1">
    <w:name w:val="HTML Preformatted Char"/>
    <w:link w:val="HTMLPreformatted"/>
    <w:uiPriority w:val="99"/>
    <w:semiHidden/>
    <w:rsid w:val="00C6495E"/>
    <w:rPr>
      <w:rFonts w:ascii="Courier New" w:hAnsi="Courier New" w:eastAsia="Times New Roman"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styleId="CommentSubjectChar" w:customStyle="1">
    <w:name w:val="Comment Subject Char"/>
    <w:link w:val="CommentSubject"/>
    <w:uiPriority w:val="99"/>
    <w:semiHidden/>
    <w:rsid w:val="000B2344"/>
    <w:rPr>
      <w:b/>
      <w:bCs/>
    </w:rPr>
  </w:style>
  <w:style w:type="paragraph" w:styleId="ReflectionQ" w:customStyle="1">
    <w:name w:val="Reflection Q"/>
    <w:basedOn w:val="BodyTextL25"/>
    <w:qFormat/>
    <w:rsid w:val="00270FCC"/>
    <w:pPr>
      <w:keepNext/>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6C6C60"/>
    <w:rPr>
      <w:rFonts w:eastAsia="Times New Roman"/>
      <w:bCs/>
      <w:color w:val="FFFFFF" w:themeColor="background1"/>
      <w:sz w:val="6"/>
      <w:szCs w:val="28"/>
    </w:rPr>
  </w:style>
  <w:style w:type="character" w:styleId="Heading5Char" w:customStyle="1">
    <w:name w:val="Heading 5 Char"/>
    <w:basedOn w:val="DefaultParagraphFont"/>
    <w:link w:val="Heading5"/>
    <w:rsid w:val="006D0026"/>
    <w:rPr>
      <w:rFonts w:eastAsia="Times New Roman"/>
      <w:b/>
      <w:bCs/>
      <w:sz w:val="26"/>
      <w:szCs w:val="26"/>
    </w:rPr>
  </w:style>
  <w:style w:type="character" w:styleId="Heading6Char" w:customStyle="1">
    <w:name w:val="Heading 6 Char"/>
    <w:basedOn w:val="DefaultParagraphFont"/>
    <w:link w:val="Heading6"/>
    <w:rsid w:val="00BF76BE"/>
    <w:rPr>
      <w:rFonts w:eastAsia="Times New Roman"/>
      <w:b/>
      <w:bCs/>
      <w:sz w:val="22"/>
      <w:szCs w:val="22"/>
    </w:rPr>
  </w:style>
  <w:style w:type="character" w:styleId="Heading7Char" w:customStyle="1">
    <w:name w:val="Heading 7 Char"/>
    <w:basedOn w:val="DefaultParagraphFont"/>
    <w:link w:val="Heading7"/>
    <w:semiHidden/>
    <w:rsid w:val="00BF76BE"/>
    <w:rPr>
      <w:rFonts w:eastAsia="Times New Roman"/>
      <w:szCs w:val="24"/>
    </w:rPr>
  </w:style>
  <w:style w:type="character" w:styleId="Heading8Char" w:customStyle="1">
    <w:name w:val="Heading 8 Char"/>
    <w:basedOn w:val="DefaultParagraphFont"/>
    <w:link w:val="Heading8"/>
    <w:semiHidden/>
    <w:rsid w:val="00BF76BE"/>
    <w:rPr>
      <w:rFonts w:eastAsia="Times New Roman"/>
      <w:i/>
      <w:iCs/>
      <w:szCs w:val="24"/>
    </w:rPr>
  </w:style>
  <w:style w:type="character" w:styleId="Heading9Char" w:customStyle="1">
    <w:name w:val="Heading 9 Char"/>
    <w:basedOn w:val="DefaultParagraphFont"/>
    <w:link w:val="Heading9"/>
    <w:semiHidden/>
    <w:rsid w:val="00BF76BE"/>
    <w:rPr>
      <w:rFonts w:eastAsia="Times New Roman" w:cs="Arial"/>
      <w:sz w:val="22"/>
      <w:szCs w:val="22"/>
    </w:rPr>
  </w:style>
  <w:style w:type="character" w:styleId="Heading3Char" w:customStyle="1">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styleId="EndnoteTextChar" w:customStyle="1">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styleId="FootnoteTextChar" w:customStyle="1">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rPr>
  </w:style>
  <w:style w:type="character" w:styleId="MacroTextChar" w:customStyle="1">
    <w:name w:val="Macro Text Char"/>
    <w:basedOn w:val="DefaultParagraphFont"/>
    <w:link w:val="MacroText"/>
    <w:semiHidden/>
    <w:rsid w:val="00231DCA"/>
    <w:rPr>
      <w:rFonts w:ascii="Courier New" w:hAnsi="Courier New" w:eastAsia="Times New Roman"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semiHidden/>
    <w:rsid w:val="00231DCA"/>
    <w:rPr>
      <w:rFonts w:eastAsia="Times New Roman" w:cs="Arial"/>
    </w:rPr>
  </w:style>
  <w:style w:type="paragraph" w:styleId="BodyTextBold" w:customStyle="1">
    <w:name w:val="Body Text Bold"/>
    <w:basedOn w:val="BodyText"/>
    <w:next w:val="BodyTextL25"/>
    <w:link w:val="BodyTextBoldChar"/>
    <w:qFormat/>
    <w:rsid w:val="00C73E03"/>
    <w:rPr>
      <w:b/>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styleId="TitleChar" w:customStyle="1">
    <w:name w:val="Title Char"/>
    <w:basedOn w:val="DefaultParagraphFont"/>
    <w:link w:val="Title"/>
    <w:rsid w:val="00A33890"/>
    <w:rPr>
      <w:rFonts w:eastAsiaTheme="majorEastAsia" w:cstheme="majorBidi"/>
      <w:b/>
      <w:kern w:val="28"/>
      <w:sz w:val="32"/>
      <w:szCs w:val="56"/>
    </w:rPr>
  </w:style>
  <w:style w:type="table" w:styleId="LabTableStyle1" w:customStyle="1">
    <w:name w:val="Lab_Table_Style1"/>
    <w:basedOn w:val="TableNormal"/>
    <w:uiPriority w:val="99"/>
    <w:qFormat/>
    <w:rsid w:val="00C77B2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CMDRed" w:customStyle="1">
    <w:name w:val="CMD Red"/>
    <w:basedOn w:val="CMD"/>
    <w:link w:val="CMDRedChar"/>
    <w:qFormat/>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istParagraph">
    <w:name w:val="List Paragraph"/>
    <w:basedOn w:val="Normal"/>
    <w:uiPriority w:val="34"/>
    <w:qFormat/>
    <w:rsid w:val="007E4151"/>
    <w:pPr>
      <w:ind w:left="720"/>
      <w:contextualSpacing/>
    </w:pPr>
  </w:style>
  <w:style w:type="paragraph" w:styleId="LabTitle" w:customStyle="1">
    <w:name w:val="Lab Title"/>
    <w:basedOn w:val="Normal"/>
    <w:link w:val="LabTitleChar"/>
    <w:qFormat/>
    <w:rsid w:val="00A343F8"/>
    <w:pPr>
      <w:spacing w:before="0" w:after="0" w:line="240" w:lineRule="auto"/>
    </w:pPr>
    <w:rPr>
      <w:rFonts w:ascii="Times New Roman" w:hAnsi="Times New Roman" w:eastAsia="Times New Roman"/>
      <w:b/>
      <w:sz w:val="32"/>
      <w:szCs w:val="24"/>
    </w:rPr>
  </w:style>
  <w:style w:type="paragraph" w:styleId="BodyText1" w:customStyle="1">
    <w:name w:val="Body Text1"/>
    <w:basedOn w:val="Normal"/>
    <w:qFormat/>
    <w:rsid w:val="00A343F8"/>
    <w:pPr>
      <w:spacing w:before="0" w:after="0" w:line="240" w:lineRule="auto"/>
    </w:pPr>
    <w:rPr>
      <w:rFonts w:ascii="Times New Roman" w:hAnsi="Times New Roman" w:eastAsia="Times New Roman"/>
      <w:sz w:val="20"/>
      <w:szCs w:val="24"/>
    </w:rPr>
  </w:style>
  <w:style w:type="paragraph" w:styleId="Revision">
    <w:name w:val="Revision"/>
    <w:hidden/>
    <w:uiPriority w:val="99"/>
    <w:semiHidden/>
    <w:rsid w:val="00A343F8"/>
    <w:rPr>
      <w:sz w:val="22"/>
      <w:szCs w:val="22"/>
    </w:rPr>
  </w:style>
  <w:style w:type="paragraph" w:styleId="BodyFormat" w:customStyle="1">
    <w:name w:val="Body Format"/>
    <w:basedOn w:val="Normal"/>
    <w:link w:val="BodyFormatChar"/>
    <w:rsid w:val="00A343F8"/>
    <w:pPr>
      <w:spacing w:before="120" w:after="120" w:line="260" w:lineRule="atLeast"/>
      <w:ind w:left="360"/>
    </w:pPr>
    <w:rPr>
      <w:rFonts w:eastAsia="Times New Roman"/>
      <w:sz w:val="20"/>
      <w:szCs w:val="24"/>
    </w:rPr>
  </w:style>
  <w:style w:type="character" w:styleId="BodyFormatChar" w:customStyle="1">
    <w:name w:val="Body Format Char"/>
    <w:link w:val="BodyFormat"/>
    <w:rsid w:val="00A343F8"/>
    <w:rPr>
      <w:rFonts w:eastAsia="Times New Roman"/>
      <w:szCs w:val="24"/>
    </w:rPr>
  </w:style>
  <w:style w:type="character" w:styleId="LabTitleChar" w:customStyle="1">
    <w:name w:val="Lab Title Char"/>
    <w:link w:val="LabTitle"/>
    <w:rsid w:val="00A343F8"/>
    <w:rPr>
      <w:rFonts w:ascii="Times New Roman" w:hAnsi="Times New Roman" w:eastAsia="Times New Roman"/>
      <w:b/>
      <w:sz w:val="32"/>
      <w:szCs w:val="24"/>
    </w:rPr>
  </w:style>
  <w:style w:type="paragraph" w:styleId="BulletBody" w:customStyle="1">
    <w:name w:val="Bullet Body"/>
    <w:basedOn w:val="BodyFormat"/>
    <w:qFormat/>
    <w:rsid w:val="000564BF"/>
    <w:pPr>
      <w:numPr>
        <w:numId w:val="24"/>
      </w:numPr>
      <w:tabs>
        <w:tab w:val="clear" w:pos="1080"/>
        <w:tab w:val="left" w:pos="990"/>
      </w:tabs>
      <w:spacing w:before="60" w:after="60"/>
      <w:ind w:left="990" w:hanging="270"/>
    </w:pPr>
  </w:style>
  <w:style w:type="table" w:styleId="TableGridLight">
    <w:name w:val="Grid Table Light"/>
    <w:basedOn w:val="TableNormal"/>
    <w:uiPriority w:val="40"/>
    <w:rsid w:val="00924C03"/>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Strong">
    <w:name w:val="Strong"/>
    <w:basedOn w:val="DefaultParagraphFont"/>
    <w:uiPriority w:val="22"/>
    <w:qFormat/>
    <w:rsid w:val="004B3D07"/>
    <w:rPr>
      <w:b/>
      <w:bCs/>
    </w:rPr>
  </w:style>
  <w:style w:type="paragraph" w:styleId="NormalWeb">
    <w:name w:val="Normal (Web)"/>
    <w:basedOn w:val="Normal"/>
    <w:uiPriority w:val="99"/>
    <w:semiHidden/>
    <w:unhideWhenUsed/>
    <w:rsid w:val="005805BD"/>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1.xml" Id="rId17" /><Relationship Type="http://schemas.openxmlformats.org/officeDocument/2006/relationships/glossaryDocument" Target="glossary/document.xml" Id="rId25" /><Relationship Type="http://schemas.openxmlformats.org/officeDocument/2006/relationships/customXml" Target="../customXml/item2.xml" Id="rId2"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microsoft.com/office/2011/relationships/people" Target="people.xml" Id="rId24" /><Relationship Type="http://schemas.openxmlformats.org/officeDocument/2006/relationships/numbering" Target="numbering.xml" Id="rId5" /><Relationship Type="http://schemas.microsoft.com/office/2016/09/relationships/commentsIds" Target="commentsIds.xm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footer" Target="footer3.xml" Id="rId22" /></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83F19C21D42EE9E0B308F3798F43F"/>
        <w:category>
          <w:name w:val="General"/>
          <w:gallery w:val="placeholder"/>
        </w:category>
        <w:types>
          <w:type w:val="bbPlcHdr"/>
        </w:types>
        <w:behaviors>
          <w:behavior w:val="content"/>
        </w:behaviors>
        <w:guid w:val="{E57BEA6C-604C-4F14-86F5-DB43173D7126}"/>
      </w:docPartPr>
      <w:docPartBody>
        <w:p w:rsidR="004221B2" w:rsidRDefault="009C10B2">
          <w:pPr>
            <w:pStyle w:val="08D83F19C21D42EE9E0B308F3798F4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B2"/>
    <w:rsid w:val="00015ECF"/>
    <w:rsid w:val="000A18A8"/>
    <w:rsid w:val="000A7AC5"/>
    <w:rsid w:val="001055D6"/>
    <w:rsid w:val="00125399"/>
    <w:rsid w:val="00142AE0"/>
    <w:rsid w:val="001A62AC"/>
    <w:rsid w:val="001B3AB8"/>
    <w:rsid w:val="0024031F"/>
    <w:rsid w:val="002578C2"/>
    <w:rsid w:val="002C17FB"/>
    <w:rsid w:val="003712E1"/>
    <w:rsid w:val="004221B2"/>
    <w:rsid w:val="004838E4"/>
    <w:rsid w:val="004A42C9"/>
    <w:rsid w:val="005160A3"/>
    <w:rsid w:val="006219C0"/>
    <w:rsid w:val="006926EA"/>
    <w:rsid w:val="006F79F1"/>
    <w:rsid w:val="007E35E5"/>
    <w:rsid w:val="007F0933"/>
    <w:rsid w:val="008D5B69"/>
    <w:rsid w:val="0091229B"/>
    <w:rsid w:val="009972F8"/>
    <w:rsid w:val="009C10B2"/>
    <w:rsid w:val="009C1B61"/>
    <w:rsid w:val="00AE1477"/>
    <w:rsid w:val="00BF21EB"/>
    <w:rsid w:val="00C70526"/>
    <w:rsid w:val="00F53EC4"/>
    <w:rsid w:val="00FB0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8D83F19C21D42EE9E0B308F3798F43F">
    <w:name w:val="08D83F19C21D42EE9E0B308F3798F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7abb003736edb4b4552f65a457e9be15">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33c3492facb1bd0095dfa4335a247f42"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Props1.xml><?xml version="1.0" encoding="utf-8"?>
<ds:datastoreItem xmlns:ds="http://schemas.openxmlformats.org/officeDocument/2006/customXml" ds:itemID="{25571973-E15A-4109-B205-FCC1F5A66698}">
  <ds:schemaRefs>
    <ds:schemaRef ds:uri="http://schemas.microsoft.com/sharepoint/v3/contenttype/forms"/>
  </ds:schemaRefs>
</ds:datastoreItem>
</file>

<file path=customXml/itemProps2.xml><?xml version="1.0" encoding="utf-8"?>
<ds:datastoreItem xmlns:ds="http://schemas.openxmlformats.org/officeDocument/2006/customXml" ds:itemID="{F65BB953-C12A-48E7-81A4-E4A3260A4C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8A7F8A-83BE-4DFE-A9E4-45707F2DB1E4}">
  <ds:schemaRefs>
    <ds:schemaRef ds:uri="http://schemas.openxmlformats.org/officeDocument/2006/bibliography"/>
  </ds:schemaRefs>
</ds:datastoreItem>
</file>

<file path=customXml/itemProps4.xml><?xml version="1.0" encoding="utf-8"?>
<ds:datastoreItem xmlns:ds="http://schemas.openxmlformats.org/officeDocument/2006/customXml" ds:itemID="{9FAADFF1-F353-470F-BD6A-9837D6CBEB69}">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Lab_Template - ILM_2019_Accessibility.dotx</ap:Template>
  <ap:Application>Microsoft Word for the web</ap:Application>
  <ap:DocSecurity>0</ap:DocSecurity>
  <ap:ScaleCrop>false</ap:ScaleCrop>
  <ap:Company>Cisco Systems,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 Configure OSPF Authentication</dc:title>
  <dc:subject/>
  <dc:creator>Allan Johnson -X (alljohns - UNICON INC at Cisco)</dc:creator>
  <keywords/>
  <dc:description>2020</dc:description>
  <lastModifiedBy>Dave Holzinger -X (dholzing - UNICON INC at Cisco)</lastModifiedBy>
  <revision>5</revision>
  <lastPrinted>2020-02-09T16:09:00.0000000Z</lastPrinted>
  <dcterms:created xsi:type="dcterms:W3CDTF">2026-01-23T20:48:00.0000000Z</dcterms:created>
  <dcterms:modified xsi:type="dcterms:W3CDTF">2026-01-26T22:01:44.3974021Z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688af77d,76c100d6,5aa4d7fd</vt:lpwstr>
  </property>
  <property fmtid="{D5CDD505-2E9C-101B-9397-08002B2CF9AE}" pid="4" name="ClassificationContentMarkingFooterFontProps">
    <vt:lpwstr>#000000,1,Calibri</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2025-09-29T21:05:32Z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6c901f12-f1fa-408a-849b-ab84493b5198</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