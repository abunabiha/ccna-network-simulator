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9D664D" w14:textId="78A2C617" w:rsidR="004D36D7" w:rsidRPr="00FD4A68" w:rsidRDefault="00000000" w:rsidP="007E4151">
      <w:pPr>
        <w:pStyle w:val="Title"/>
        <w:rPr>
          <w:rStyle w:val="LabTitleInstVersred"/>
          <w:b/>
          <w:color w:val="auto"/>
        </w:rPr>
      </w:pPr>
      <w:sdt>
        <w:sdtPr>
          <w:rPr>
            <w:rFonts w:ascii="Arial" w:hAnsi="Arial"/>
            <w:b w:val="0"/>
            <w:color w:val="000000" w:themeColor="text1"/>
          </w:rPr>
          <w:alias w:val="Title"/>
          <w:tag w:val=""/>
          <w:id w:val="-487021785"/>
          <w:placeholder>
            <w:docPart w:val="08D83F19C21D42EE9E0B308F3798F43F"/>
          </w:placeholder>
          <w:dataBinding w:prefixMappings="xmlns:ns0='http://purl.org/dc/elements/1.1/' xmlns:ns1='http://schemas.openxmlformats.org/package/2006/metadata/core-properties' " w:xpath="/ns1:coreProperties[1]/ns0:title[1]" w:storeItemID="{6C3C8BC8-F283-45AE-878A-BAB7291924A1}"/>
          <w:text/>
        </w:sdtPr>
        <w:sdtContent>
          <w:r w:rsidR="000D02CB" w:rsidRPr="000D02CB">
            <w:rPr>
              <w:rFonts w:ascii="Arial" w:hAnsi="Arial"/>
              <w:b w:val="0"/>
              <w:color w:val="000000" w:themeColor="text1"/>
            </w:rPr>
            <w:t>Lab - Configure OSPF Stub Areas and Summarization</w:t>
          </w:r>
        </w:sdtContent>
      </w:sdt>
      <w:r w:rsidR="004D36D7" w:rsidRPr="00FD4A68">
        <w:t xml:space="preserve"> </w:t>
      </w:r>
      <w:r w:rsidR="00D84BDA" w:rsidRPr="00FD4A68">
        <w:rPr>
          <w:rStyle w:val="LabTitleInstVersred"/>
        </w:rPr>
        <w:t>(Instructor Version)</w:t>
      </w:r>
    </w:p>
    <w:p w14:paraId="456A5C9B" w14:textId="77777777" w:rsidR="00D778DF" w:rsidRPr="009A1CF4" w:rsidRDefault="00D778DF" w:rsidP="00D778DF">
      <w:pPr>
        <w:pStyle w:val="InstNoteRed"/>
      </w:pPr>
      <w:r w:rsidRPr="009A1CF4">
        <w:rPr>
          <w:b/>
        </w:rPr>
        <w:t>Instructor Note</w:t>
      </w:r>
      <w:r w:rsidRPr="001C05A1">
        <w:t>:</w:t>
      </w:r>
      <w:r w:rsidRPr="009A1CF4">
        <w:t xml:space="preserve"> Red </w:t>
      </w:r>
      <w:r>
        <w:t xml:space="preserve">font color </w:t>
      </w:r>
      <w:r w:rsidR="006F1616">
        <w:t>or g</w:t>
      </w:r>
      <w:r w:rsidRPr="009A1CF4">
        <w:t>ray highlights indicate text that appears in the instructor copy only.</w:t>
      </w:r>
    </w:p>
    <w:p w14:paraId="1C6F8ED6" w14:textId="77777777" w:rsidR="00D778DF" w:rsidRPr="00E70096" w:rsidRDefault="00D778DF" w:rsidP="00D452F4">
      <w:pPr>
        <w:pStyle w:val="Heading1"/>
      </w:pPr>
      <w:r w:rsidRPr="00E70096">
        <w:t>Topology</w:t>
      </w:r>
    </w:p>
    <w:p w14:paraId="73ACBFB4" w14:textId="25F2A2DE" w:rsidR="00CA6E58" w:rsidRDefault="003D4B7A" w:rsidP="00D778DF">
      <w:pPr>
        <w:pStyle w:val="Visual"/>
      </w:pPr>
      <w:r w:rsidRPr="003D4B7A">
        <w:rPr>
          <w:noProof/>
        </w:rPr>
        <w:drawing>
          <wp:inline distT="0" distB="0" distL="0" distR="0" wp14:anchorId="685EECCC" wp14:editId="3F690753">
            <wp:extent cx="6400800" cy="4557395"/>
            <wp:effectExtent l="0" t="0" r="0" b="1905"/>
            <wp:docPr id="874835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835132" name=""/>
                    <pic:cNvPicPr/>
                  </pic:nvPicPr>
                  <pic:blipFill>
                    <a:blip r:embed="rId11"/>
                    <a:stretch>
                      <a:fillRect/>
                    </a:stretch>
                  </pic:blipFill>
                  <pic:spPr>
                    <a:xfrm>
                      <a:off x="0" y="0"/>
                      <a:ext cx="6400800" cy="4557395"/>
                    </a:xfrm>
                    <a:prstGeom prst="rect">
                      <a:avLst/>
                    </a:prstGeom>
                  </pic:spPr>
                </pic:pic>
              </a:graphicData>
            </a:graphic>
          </wp:inline>
        </w:drawing>
      </w:r>
    </w:p>
    <w:p w14:paraId="04808F35" w14:textId="77777777" w:rsidR="000D02CB" w:rsidRPr="00111132" w:rsidRDefault="000D02CB" w:rsidP="00D778DF">
      <w:pPr>
        <w:pStyle w:val="Visual"/>
        <w:rPr>
          <w:rFonts w:ascii="Arial" w:hAnsi="Arial" w:cs="Arial"/>
        </w:rPr>
      </w:pPr>
    </w:p>
    <w:p w14:paraId="433F4B48" w14:textId="77777777" w:rsidR="00D778DF" w:rsidRPr="00111132" w:rsidRDefault="00D778DF" w:rsidP="00D452F4">
      <w:pPr>
        <w:pStyle w:val="Heading1"/>
        <w:rPr>
          <w:rFonts w:cs="Arial"/>
        </w:rPr>
      </w:pPr>
      <w:r w:rsidRPr="00111132">
        <w:rPr>
          <w:rFonts w:cs="Arial"/>
        </w:rPr>
        <w:t>Addressing Table</w:t>
      </w:r>
    </w:p>
    <w:tbl>
      <w:tblPr>
        <w:tblStyle w:val="LabTableStyle1"/>
        <w:tblW w:w="10039" w:type="dxa"/>
        <w:tblLayout w:type="fixed"/>
        <w:tblLook w:val="04A0" w:firstRow="1" w:lastRow="0" w:firstColumn="1" w:lastColumn="0" w:noHBand="0" w:noVBand="1"/>
      </w:tblPr>
      <w:tblGrid>
        <w:gridCol w:w="1437"/>
        <w:gridCol w:w="1620"/>
        <w:gridCol w:w="2250"/>
        <w:gridCol w:w="3022"/>
        <w:gridCol w:w="1710"/>
      </w:tblGrid>
      <w:tr w:rsidR="007E4151" w:rsidRPr="00111132" w14:paraId="694D097E" w14:textId="77777777" w:rsidTr="00C24D46">
        <w:trPr>
          <w:cnfStyle w:val="100000000000" w:firstRow="1" w:lastRow="0" w:firstColumn="0" w:lastColumn="0" w:oddVBand="0" w:evenVBand="0" w:oddHBand="0" w:evenHBand="0" w:firstRowFirstColumn="0" w:firstRowLastColumn="0" w:lastRowFirstColumn="0" w:lastRowLastColumn="0"/>
          <w:tblHeader/>
        </w:trPr>
        <w:tc>
          <w:tcPr>
            <w:tcW w:w="1437" w:type="dxa"/>
          </w:tcPr>
          <w:p w14:paraId="6E37D428" w14:textId="77777777" w:rsidR="007E4151" w:rsidRPr="00111132" w:rsidRDefault="007E4151" w:rsidP="00BC6AB5">
            <w:pPr>
              <w:pStyle w:val="TableHeading"/>
              <w:rPr>
                <w:rFonts w:ascii="Arial" w:hAnsi="Arial" w:cs="Arial"/>
              </w:rPr>
            </w:pPr>
            <w:r w:rsidRPr="00111132">
              <w:rPr>
                <w:rFonts w:ascii="Arial" w:hAnsi="Arial" w:cs="Arial"/>
              </w:rPr>
              <w:t>Device</w:t>
            </w:r>
          </w:p>
        </w:tc>
        <w:tc>
          <w:tcPr>
            <w:tcW w:w="1620" w:type="dxa"/>
          </w:tcPr>
          <w:p w14:paraId="6ED2FBEA" w14:textId="77777777" w:rsidR="007E4151" w:rsidRPr="00111132" w:rsidRDefault="007E4151" w:rsidP="00BC6AB5">
            <w:pPr>
              <w:pStyle w:val="TableHeading"/>
              <w:rPr>
                <w:rFonts w:ascii="Arial" w:hAnsi="Arial" w:cs="Arial"/>
              </w:rPr>
            </w:pPr>
            <w:r w:rsidRPr="00111132">
              <w:rPr>
                <w:rFonts w:ascii="Arial" w:hAnsi="Arial" w:cs="Arial"/>
              </w:rPr>
              <w:t>Interface</w:t>
            </w:r>
          </w:p>
        </w:tc>
        <w:tc>
          <w:tcPr>
            <w:tcW w:w="2250" w:type="dxa"/>
          </w:tcPr>
          <w:p w14:paraId="2F1723BD" w14:textId="77777777" w:rsidR="007E4151" w:rsidRPr="00111132" w:rsidRDefault="007E4151" w:rsidP="00BC6AB5">
            <w:pPr>
              <w:pStyle w:val="TableHeading"/>
              <w:rPr>
                <w:rFonts w:ascii="Arial" w:hAnsi="Arial" w:cs="Arial"/>
              </w:rPr>
            </w:pPr>
            <w:r w:rsidRPr="00111132">
              <w:rPr>
                <w:rFonts w:ascii="Arial" w:hAnsi="Arial" w:cs="Arial"/>
              </w:rPr>
              <w:t>IPv4 Address</w:t>
            </w:r>
          </w:p>
        </w:tc>
        <w:tc>
          <w:tcPr>
            <w:tcW w:w="3022" w:type="dxa"/>
          </w:tcPr>
          <w:p w14:paraId="25C2DA82" w14:textId="77777777" w:rsidR="007E4151" w:rsidRPr="00111132" w:rsidRDefault="007E4151" w:rsidP="00BC6AB5">
            <w:pPr>
              <w:pStyle w:val="TableHeading"/>
              <w:rPr>
                <w:rFonts w:ascii="Arial" w:hAnsi="Arial" w:cs="Arial"/>
              </w:rPr>
            </w:pPr>
            <w:r w:rsidRPr="00111132">
              <w:rPr>
                <w:rFonts w:ascii="Arial" w:hAnsi="Arial" w:cs="Arial"/>
              </w:rPr>
              <w:t>IPv6 Address</w:t>
            </w:r>
          </w:p>
        </w:tc>
        <w:tc>
          <w:tcPr>
            <w:tcW w:w="1710" w:type="dxa"/>
          </w:tcPr>
          <w:p w14:paraId="3F4586B1" w14:textId="77777777" w:rsidR="007E4151" w:rsidRPr="00111132" w:rsidRDefault="007E4151" w:rsidP="00BC6AB5">
            <w:pPr>
              <w:pStyle w:val="TableHeading"/>
              <w:rPr>
                <w:rFonts w:ascii="Arial" w:hAnsi="Arial" w:cs="Arial"/>
              </w:rPr>
            </w:pPr>
            <w:r w:rsidRPr="00111132">
              <w:rPr>
                <w:rFonts w:ascii="Arial" w:hAnsi="Arial" w:cs="Arial"/>
              </w:rPr>
              <w:t>IPv6 Link-Local</w:t>
            </w:r>
          </w:p>
        </w:tc>
      </w:tr>
      <w:tr w:rsidR="007E4151" w:rsidRPr="00111132" w14:paraId="2610F3F8" w14:textId="77777777" w:rsidTr="00C24D46">
        <w:tc>
          <w:tcPr>
            <w:tcW w:w="1437" w:type="dxa"/>
            <w:tcBorders>
              <w:bottom w:val="nil"/>
            </w:tcBorders>
          </w:tcPr>
          <w:p w14:paraId="4B7214C5" w14:textId="77777777" w:rsidR="007E4151" w:rsidRPr="00111132" w:rsidRDefault="007E4151" w:rsidP="00BC6AB5">
            <w:pPr>
              <w:pStyle w:val="TableText"/>
              <w:rPr>
                <w:rFonts w:ascii="Arial" w:hAnsi="Arial" w:cs="Arial"/>
              </w:rPr>
            </w:pPr>
            <w:r w:rsidRPr="00111132">
              <w:rPr>
                <w:rFonts w:ascii="Arial" w:hAnsi="Arial" w:cs="Arial"/>
              </w:rPr>
              <w:t>R1</w:t>
            </w:r>
          </w:p>
        </w:tc>
        <w:tc>
          <w:tcPr>
            <w:tcW w:w="1620" w:type="dxa"/>
          </w:tcPr>
          <w:p w14:paraId="729395EA" w14:textId="77777777" w:rsidR="007E4151" w:rsidRPr="00111132" w:rsidRDefault="007E4151" w:rsidP="00BC6AB5">
            <w:pPr>
              <w:pStyle w:val="TableText"/>
              <w:rPr>
                <w:rFonts w:ascii="Arial" w:hAnsi="Arial" w:cs="Arial"/>
              </w:rPr>
            </w:pPr>
            <w:r w:rsidRPr="00111132">
              <w:rPr>
                <w:rFonts w:ascii="Arial" w:hAnsi="Arial" w:cs="Arial"/>
              </w:rPr>
              <w:t>G0/0/0</w:t>
            </w:r>
          </w:p>
        </w:tc>
        <w:tc>
          <w:tcPr>
            <w:tcW w:w="2250" w:type="dxa"/>
          </w:tcPr>
          <w:p w14:paraId="22EB35BC" w14:textId="77777777" w:rsidR="007E4151" w:rsidRPr="00111132" w:rsidRDefault="007E4151" w:rsidP="00BC6AB5">
            <w:pPr>
              <w:pStyle w:val="TableText"/>
              <w:rPr>
                <w:rFonts w:ascii="Arial" w:hAnsi="Arial" w:cs="Arial"/>
              </w:rPr>
            </w:pPr>
            <w:r w:rsidRPr="00111132">
              <w:rPr>
                <w:rFonts w:ascii="Arial" w:hAnsi="Arial" w:cs="Arial"/>
              </w:rPr>
              <w:t>172.16.0.2/30</w:t>
            </w:r>
          </w:p>
        </w:tc>
        <w:tc>
          <w:tcPr>
            <w:tcW w:w="3022" w:type="dxa"/>
          </w:tcPr>
          <w:p w14:paraId="34792D5D" w14:textId="77777777" w:rsidR="007E4151" w:rsidRPr="00111132" w:rsidRDefault="007E4151" w:rsidP="00BC6AB5">
            <w:pPr>
              <w:pStyle w:val="TableText"/>
              <w:rPr>
                <w:rFonts w:ascii="Arial" w:hAnsi="Arial" w:cs="Arial"/>
              </w:rPr>
            </w:pPr>
            <w:r w:rsidRPr="00111132">
              <w:rPr>
                <w:rFonts w:ascii="Arial" w:hAnsi="Arial" w:cs="Arial"/>
              </w:rPr>
              <w:t>2001:db8:acad:a001::2/64</w:t>
            </w:r>
          </w:p>
        </w:tc>
        <w:tc>
          <w:tcPr>
            <w:tcW w:w="1710" w:type="dxa"/>
          </w:tcPr>
          <w:p w14:paraId="27CE07E0" w14:textId="77777777" w:rsidR="007E4151" w:rsidRPr="00111132" w:rsidRDefault="007E4151" w:rsidP="00BC6AB5">
            <w:pPr>
              <w:pStyle w:val="TableText"/>
              <w:rPr>
                <w:rFonts w:ascii="Arial" w:hAnsi="Arial" w:cs="Arial"/>
              </w:rPr>
            </w:pPr>
            <w:r w:rsidRPr="00111132">
              <w:rPr>
                <w:rFonts w:ascii="Arial" w:hAnsi="Arial" w:cs="Arial"/>
              </w:rPr>
              <w:t>fe80::1:2</w:t>
            </w:r>
          </w:p>
        </w:tc>
      </w:tr>
      <w:tr w:rsidR="007E4151" w:rsidRPr="00111132" w14:paraId="00FE4EEE" w14:textId="77777777" w:rsidTr="00C24D46">
        <w:tc>
          <w:tcPr>
            <w:tcW w:w="1437" w:type="dxa"/>
            <w:tcBorders>
              <w:top w:val="nil"/>
              <w:bottom w:val="single" w:sz="2" w:space="0" w:color="auto"/>
            </w:tcBorders>
          </w:tcPr>
          <w:p w14:paraId="736C3187" w14:textId="77777777" w:rsidR="007E4151" w:rsidRPr="00111132" w:rsidRDefault="007E4151" w:rsidP="00BC6AB5">
            <w:pPr>
              <w:pStyle w:val="ConfigWindow"/>
              <w:rPr>
                <w:rFonts w:cs="Arial"/>
              </w:rPr>
            </w:pPr>
            <w:r w:rsidRPr="00111132">
              <w:rPr>
                <w:rFonts w:cs="Arial"/>
              </w:rPr>
              <w:t>R1</w:t>
            </w:r>
          </w:p>
        </w:tc>
        <w:tc>
          <w:tcPr>
            <w:tcW w:w="1620" w:type="dxa"/>
          </w:tcPr>
          <w:p w14:paraId="18B51057" w14:textId="77777777" w:rsidR="007E4151" w:rsidRPr="00111132" w:rsidRDefault="007E4151" w:rsidP="00BC6AB5">
            <w:pPr>
              <w:pStyle w:val="TableText"/>
              <w:rPr>
                <w:rFonts w:ascii="Arial" w:hAnsi="Arial" w:cs="Arial"/>
              </w:rPr>
            </w:pPr>
            <w:r w:rsidRPr="00111132">
              <w:rPr>
                <w:rFonts w:ascii="Arial" w:hAnsi="Arial" w:cs="Arial"/>
              </w:rPr>
              <w:t>G0/0/1</w:t>
            </w:r>
          </w:p>
        </w:tc>
        <w:tc>
          <w:tcPr>
            <w:tcW w:w="2250" w:type="dxa"/>
          </w:tcPr>
          <w:p w14:paraId="75409CAA" w14:textId="77777777" w:rsidR="007E4151" w:rsidRPr="00111132" w:rsidRDefault="007E4151" w:rsidP="00BC6AB5">
            <w:pPr>
              <w:pStyle w:val="TableText"/>
              <w:rPr>
                <w:rFonts w:ascii="Arial" w:hAnsi="Arial" w:cs="Arial"/>
              </w:rPr>
            </w:pPr>
            <w:r w:rsidRPr="00111132">
              <w:rPr>
                <w:rFonts w:ascii="Arial" w:hAnsi="Arial" w:cs="Arial"/>
              </w:rPr>
              <w:t>10.10.0.1/30</w:t>
            </w:r>
          </w:p>
        </w:tc>
        <w:tc>
          <w:tcPr>
            <w:tcW w:w="3022" w:type="dxa"/>
          </w:tcPr>
          <w:p w14:paraId="4AC71567" w14:textId="77777777" w:rsidR="007E4151" w:rsidRPr="00111132" w:rsidRDefault="007E4151" w:rsidP="00BC6AB5">
            <w:pPr>
              <w:pStyle w:val="TableText"/>
              <w:rPr>
                <w:rFonts w:ascii="Arial" w:hAnsi="Arial" w:cs="Arial"/>
              </w:rPr>
            </w:pPr>
            <w:r w:rsidRPr="00111132">
              <w:rPr>
                <w:rFonts w:ascii="Arial" w:hAnsi="Arial" w:cs="Arial"/>
              </w:rPr>
              <w:t>2001:db8:acad:1001::1/64</w:t>
            </w:r>
          </w:p>
        </w:tc>
        <w:tc>
          <w:tcPr>
            <w:tcW w:w="1710" w:type="dxa"/>
          </w:tcPr>
          <w:p w14:paraId="528CDCC5" w14:textId="77777777" w:rsidR="007E4151" w:rsidRPr="00111132" w:rsidRDefault="007E4151" w:rsidP="00BC6AB5">
            <w:pPr>
              <w:pStyle w:val="TableText"/>
              <w:rPr>
                <w:rFonts w:ascii="Arial" w:hAnsi="Arial" w:cs="Arial"/>
              </w:rPr>
            </w:pPr>
            <w:r w:rsidRPr="00111132">
              <w:rPr>
                <w:rFonts w:ascii="Arial" w:hAnsi="Arial" w:cs="Arial"/>
              </w:rPr>
              <w:t>fe80::1:1</w:t>
            </w:r>
          </w:p>
        </w:tc>
      </w:tr>
      <w:tr w:rsidR="007E4151" w:rsidRPr="00111132" w14:paraId="00601BB0" w14:textId="77777777" w:rsidTr="00C24D46">
        <w:tc>
          <w:tcPr>
            <w:tcW w:w="1437" w:type="dxa"/>
            <w:tcBorders>
              <w:bottom w:val="nil"/>
            </w:tcBorders>
          </w:tcPr>
          <w:p w14:paraId="3726C060" w14:textId="77777777" w:rsidR="007E4151" w:rsidRPr="00111132" w:rsidRDefault="007E4151" w:rsidP="00BC6AB5">
            <w:pPr>
              <w:pStyle w:val="TableText"/>
              <w:rPr>
                <w:rFonts w:ascii="Arial" w:hAnsi="Arial" w:cs="Arial"/>
              </w:rPr>
            </w:pPr>
            <w:r w:rsidRPr="00111132">
              <w:rPr>
                <w:rFonts w:ascii="Arial" w:hAnsi="Arial" w:cs="Arial"/>
              </w:rPr>
              <w:t>R2</w:t>
            </w:r>
          </w:p>
        </w:tc>
        <w:tc>
          <w:tcPr>
            <w:tcW w:w="1620" w:type="dxa"/>
          </w:tcPr>
          <w:p w14:paraId="64AEFA64" w14:textId="77777777" w:rsidR="007E4151" w:rsidRPr="00111132" w:rsidRDefault="007E4151" w:rsidP="00BC6AB5">
            <w:pPr>
              <w:pStyle w:val="TableText"/>
              <w:rPr>
                <w:rFonts w:ascii="Arial" w:hAnsi="Arial" w:cs="Arial"/>
              </w:rPr>
            </w:pPr>
            <w:r w:rsidRPr="00111132">
              <w:rPr>
                <w:rFonts w:ascii="Arial" w:hAnsi="Arial" w:cs="Arial"/>
              </w:rPr>
              <w:t>Lo0</w:t>
            </w:r>
          </w:p>
        </w:tc>
        <w:tc>
          <w:tcPr>
            <w:tcW w:w="2250" w:type="dxa"/>
          </w:tcPr>
          <w:p w14:paraId="27C8B9A1" w14:textId="77777777" w:rsidR="007E4151" w:rsidRPr="00111132" w:rsidRDefault="007E4151" w:rsidP="00BC6AB5">
            <w:pPr>
              <w:pStyle w:val="TableText"/>
              <w:rPr>
                <w:rFonts w:ascii="Arial" w:hAnsi="Arial" w:cs="Arial"/>
              </w:rPr>
            </w:pPr>
            <w:r w:rsidRPr="00111132">
              <w:rPr>
                <w:rFonts w:ascii="Arial" w:hAnsi="Arial" w:cs="Arial"/>
              </w:rPr>
              <w:t>209.165.200.225/27</w:t>
            </w:r>
          </w:p>
        </w:tc>
        <w:tc>
          <w:tcPr>
            <w:tcW w:w="3022" w:type="dxa"/>
          </w:tcPr>
          <w:p w14:paraId="5A860D29" w14:textId="77777777" w:rsidR="007E4151" w:rsidRPr="00111132" w:rsidRDefault="007E4151" w:rsidP="00BC6AB5">
            <w:pPr>
              <w:pStyle w:val="TableText"/>
              <w:rPr>
                <w:rFonts w:ascii="Arial" w:hAnsi="Arial" w:cs="Arial"/>
              </w:rPr>
            </w:pPr>
            <w:r w:rsidRPr="00111132">
              <w:rPr>
                <w:rFonts w:ascii="Arial" w:hAnsi="Arial" w:cs="Arial"/>
              </w:rPr>
              <w:t>2001:db8:feed:209::1/64</w:t>
            </w:r>
          </w:p>
        </w:tc>
        <w:tc>
          <w:tcPr>
            <w:tcW w:w="1710" w:type="dxa"/>
          </w:tcPr>
          <w:p w14:paraId="63B3B629" w14:textId="77777777" w:rsidR="007E4151" w:rsidRPr="00111132" w:rsidRDefault="007E4151" w:rsidP="00BC6AB5">
            <w:pPr>
              <w:pStyle w:val="TableText"/>
              <w:rPr>
                <w:rFonts w:ascii="Arial" w:hAnsi="Arial" w:cs="Arial"/>
              </w:rPr>
            </w:pPr>
            <w:r w:rsidRPr="00111132">
              <w:rPr>
                <w:rFonts w:ascii="Arial" w:hAnsi="Arial" w:cs="Arial"/>
              </w:rPr>
              <w:t>fe80::2:3</w:t>
            </w:r>
          </w:p>
        </w:tc>
      </w:tr>
      <w:tr w:rsidR="00C26966" w:rsidRPr="00111132" w14:paraId="6BEF61B2" w14:textId="77777777" w:rsidTr="00C24D46">
        <w:tc>
          <w:tcPr>
            <w:tcW w:w="1437" w:type="dxa"/>
            <w:tcBorders>
              <w:top w:val="nil"/>
              <w:bottom w:val="nil"/>
            </w:tcBorders>
          </w:tcPr>
          <w:p w14:paraId="66459046" w14:textId="77777777" w:rsidR="00C26966" w:rsidRPr="00111132" w:rsidRDefault="00C26966" w:rsidP="00C26966">
            <w:pPr>
              <w:pStyle w:val="ConfigWindow"/>
              <w:rPr>
                <w:rFonts w:cs="Arial"/>
              </w:rPr>
            </w:pPr>
          </w:p>
        </w:tc>
        <w:tc>
          <w:tcPr>
            <w:tcW w:w="1620" w:type="dxa"/>
          </w:tcPr>
          <w:p w14:paraId="15BCC77E" w14:textId="5935E9DF" w:rsidR="00C26966" w:rsidRPr="00111132" w:rsidRDefault="00C26966" w:rsidP="00C26966">
            <w:pPr>
              <w:pStyle w:val="TableText"/>
              <w:rPr>
                <w:rFonts w:ascii="Arial" w:hAnsi="Arial" w:cs="Arial"/>
              </w:rPr>
            </w:pPr>
            <w:r w:rsidRPr="00111132">
              <w:rPr>
                <w:rFonts w:ascii="Arial" w:hAnsi="Arial" w:cs="Arial"/>
              </w:rPr>
              <w:t>Lo</w:t>
            </w:r>
            <w:r>
              <w:rPr>
                <w:rFonts w:ascii="Arial" w:hAnsi="Arial" w:cs="Arial"/>
              </w:rPr>
              <w:t>1</w:t>
            </w:r>
          </w:p>
        </w:tc>
        <w:tc>
          <w:tcPr>
            <w:tcW w:w="2250" w:type="dxa"/>
          </w:tcPr>
          <w:p w14:paraId="063DDC22" w14:textId="1FB83BB8" w:rsidR="00C26966" w:rsidRPr="00111132" w:rsidRDefault="00C26966" w:rsidP="00C26966">
            <w:pPr>
              <w:pStyle w:val="TableText"/>
              <w:rPr>
                <w:rFonts w:ascii="Arial" w:hAnsi="Arial" w:cs="Arial"/>
              </w:rPr>
            </w:pPr>
            <w:r>
              <w:rPr>
                <w:rFonts w:ascii="Arial" w:hAnsi="Arial" w:cs="Arial"/>
              </w:rPr>
              <w:t>N/A</w:t>
            </w:r>
          </w:p>
        </w:tc>
        <w:tc>
          <w:tcPr>
            <w:tcW w:w="3022" w:type="dxa"/>
          </w:tcPr>
          <w:p w14:paraId="0E32B00A" w14:textId="30760874" w:rsidR="00C26966" w:rsidRPr="00111132" w:rsidRDefault="00C26966" w:rsidP="00C26966">
            <w:pPr>
              <w:pStyle w:val="TableText"/>
              <w:rPr>
                <w:rFonts w:ascii="Arial" w:hAnsi="Arial" w:cs="Arial"/>
              </w:rPr>
            </w:pPr>
            <w:r w:rsidRPr="00111132">
              <w:rPr>
                <w:rFonts w:ascii="Arial" w:hAnsi="Arial" w:cs="Arial"/>
              </w:rPr>
              <w:t>2001:db8:feed:2</w:t>
            </w:r>
            <w:r>
              <w:rPr>
                <w:rFonts w:ascii="Arial" w:hAnsi="Arial" w:cs="Arial"/>
              </w:rPr>
              <w:t>10</w:t>
            </w:r>
            <w:r w:rsidRPr="00111132">
              <w:rPr>
                <w:rFonts w:ascii="Arial" w:hAnsi="Arial" w:cs="Arial"/>
              </w:rPr>
              <w:t>::1/64</w:t>
            </w:r>
          </w:p>
        </w:tc>
        <w:tc>
          <w:tcPr>
            <w:tcW w:w="1710" w:type="dxa"/>
          </w:tcPr>
          <w:p w14:paraId="49981F23" w14:textId="16E68F80" w:rsidR="00C26966" w:rsidRPr="00111132" w:rsidRDefault="00C26966" w:rsidP="00C26966">
            <w:pPr>
              <w:pStyle w:val="TableText"/>
              <w:rPr>
                <w:rFonts w:ascii="Arial" w:hAnsi="Arial" w:cs="Arial"/>
              </w:rPr>
            </w:pPr>
            <w:r w:rsidRPr="00111132">
              <w:rPr>
                <w:rFonts w:ascii="Arial" w:hAnsi="Arial" w:cs="Arial"/>
              </w:rPr>
              <w:t>fe80::2:</w:t>
            </w:r>
            <w:r>
              <w:rPr>
                <w:rFonts w:ascii="Arial" w:hAnsi="Arial" w:cs="Arial"/>
              </w:rPr>
              <w:t>4</w:t>
            </w:r>
          </w:p>
        </w:tc>
      </w:tr>
      <w:tr w:rsidR="007E4151" w:rsidRPr="00111132" w14:paraId="4743F216" w14:textId="77777777" w:rsidTr="00C24D46">
        <w:tc>
          <w:tcPr>
            <w:tcW w:w="1437" w:type="dxa"/>
            <w:tcBorders>
              <w:top w:val="nil"/>
              <w:bottom w:val="nil"/>
            </w:tcBorders>
          </w:tcPr>
          <w:p w14:paraId="0212EBC9" w14:textId="77777777" w:rsidR="007E4151" w:rsidRPr="00111132" w:rsidRDefault="007E4151" w:rsidP="00774F8A">
            <w:pPr>
              <w:pStyle w:val="ConfigWindow"/>
              <w:rPr>
                <w:rFonts w:cs="Arial"/>
              </w:rPr>
            </w:pPr>
            <w:r w:rsidRPr="00111132">
              <w:rPr>
                <w:rFonts w:cs="Arial"/>
              </w:rPr>
              <w:t>R2</w:t>
            </w:r>
          </w:p>
        </w:tc>
        <w:tc>
          <w:tcPr>
            <w:tcW w:w="1620" w:type="dxa"/>
          </w:tcPr>
          <w:p w14:paraId="2AEC1E04" w14:textId="77777777" w:rsidR="007E4151" w:rsidRPr="00111132" w:rsidRDefault="007E4151" w:rsidP="00BC6AB5">
            <w:pPr>
              <w:pStyle w:val="TableText"/>
              <w:rPr>
                <w:rFonts w:ascii="Arial" w:hAnsi="Arial" w:cs="Arial"/>
              </w:rPr>
            </w:pPr>
            <w:r w:rsidRPr="00111132">
              <w:rPr>
                <w:rFonts w:ascii="Arial" w:hAnsi="Arial" w:cs="Arial"/>
              </w:rPr>
              <w:t>G0/0/0</w:t>
            </w:r>
          </w:p>
        </w:tc>
        <w:tc>
          <w:tcPr>
            <w:tcW w:w="2250" w:type="dxa"/>
          </w:tcPr>
          <w:p w14:paraId="3F4856CF" w14:textId="77777777" w:rsidR="007E4151" w:rsidRPr="00111132" w:rsidRDefault="007E4151" w:rsidP="00BC6AB5">
            <w:pPr>
              <w:pStyle w:val="TableText"/>
              <w:rPr>
                <w:rFonts w:ascii="Arial" w:hAnsi="Arial" w:cs="Arial"/>
              </w:rPr>
            </w:pPr>
            <w:r w:rsidRPr="00111132">
              <w:rPr>
                <w:rFonts w:ascii="Arial" w:hAnsi="Arial" w:cs="Arial"/>
              </w:rPr>
              <w:t>172.16.0.1/30</w:t>
            </w:r>
          </w:p>
        </w:tc>
        <w:tc>
          <w:tcPr>
            <w:tcW w:w="3022" w:type="dxa"/>
          </w:tcPr>
          <w:p w14:paraId="55371535" w14:textId="77777777" w:rsidR="007E4151" w:rsidRPr="00111132" w:rsidRDefault="007E4151" w:rsidP="00BC6AB5">
            <w:pPr>
              <w:pStyle w:val="TableText"/>
              <w:rPr>
                <w:rFonts w:ascii="Arial" w:hAnsi="Arial" w:cs="Arial"/>
              </w:rPr>
            </w:pPr>
            <w:r w:rsidRPr="00111132">
              <w:rPr>
                <w:rFonts w:ascii="Arial" w:hAnsi="Arial" w:cs="Arial"/>
              </w:rPr>
              <w:t>2001:db8:acad:a001::1/64</w:t>
            </w:r>
          </w:p>
        </w:tc>
        <w:tc>
          <w:tcPr>
            <w:tcW w:w="1710" w:type="dxa"/>
          </w:tcPr>
          <w:p w14:paraId="3D3577DB" w14:textId="77777777" w:rsidR="007E4151" w:rsidRPr="00111132" w:rsidRDefault="007E4151" w:rsidP="00BC6AB5">
            <w:pPr>
              <w:pStyle w:val="TableText"/>
              <w:rPr>
                <w:rFonts w:ascii="Arial" w:hAnsi="Arial" w:cs="Arial"/>
              </w:rPr>
            </w:pPr>
            <w:r w:rsidRPr="00111132">
              <w:rPr>
                <w:rFonts w:ascii="Arial" w:hAnsi="Arial" w:cs="Arial"/>
              </w:rPr>
              <w:t>fe80::2:1</w:t>
            </w:r>
          </w:p>
        </w:tc>
      </w:tr>
      <w:tr w:rsidR="007E4151" w:rsidRPr="00111132" w14:paraId="4BBCF899" w14:textId="77777777" w:rsidTr="00C24D46">
        <w:tc>
          <w:tcPr>
            <w:tcW w:w="1437" w:type="dxa"/>
            <w:tcBorders>
              <w:top w:val="nil"/>
              <w:bottom w:val="single" w:sz="2" w:space="0" w:color="auto"/>
            </w:tcBorders>
          </w:tcPr>
          <w:p w14:paraId="14AB148E" w14:textId="77777777" w:rsidR="007E4151" w:rsidRPr="00111132" w:rsidRDefault="007E4151" w:rsidP="00774F8A">
            <w:pPr>
              <w:pStyle w:val="ConfigWindow"/>
              <w:rPr>
                <w:rFonts w:cs="Arial"/>
              </w:rPr>
            </w:pPr>
            <w:r w:rsidRPr="00111132">
              <w:rPr>
                <w:rFonts w:cs="Arial"/>
              </w:rPr>
              <w:t>R2</w:t>
            </w:r>
          </w:p>
        </w:tc>
        <w:tc>
          <w:tcPr>
            <w:tcW w:w="1620" w:type="dxa"/>
          </w:tcPr>
          <w:p w14:paraId="024047E8" w14:textId="77777777" w:rsidR="007E4151" w:rsidRPr="00111132" w:rsidRDefault="007E4151" w:rsidP="00BC6AB5">
            <w:pPr>
              <w:pStyle w:val="TableText"/>
              <w:rPr>
                <w:rFonts w:ascii="Arial" w:hAnsi="Arial" w:cs="Arial"/>
              </w:rPr>
            </w:pPr>
            <w:r w:rsidRPr="00111132">
              <w:rPr>
                <w:rFonts w:ascii="Arial" w:hAnsi="Arial" w:cs="Arial"/>
              </w:rPr>
              <w:t>G0/0/1</w:t>
            </w:r>
          </w:p>
        </w:tc>
        <w:tc>
          <w:tcPr>
            <w:tcW w:w="2250" w:type="dxa"/>
          </w:tcPr>
          <w:p w14:paraId="77134B39" w14:textId="77777777" w:rsidR="007E4151" w:rsidRPr="00111132" w:rsidRDefault="007E4151" w:rsidP="00BC6AB5">
            <w:pPr>
              <w:pStyle w:val="TableText"/>
              <w:rPr>
                <w:rFonts w:ascii="Arial" w:hAnsi="Arial" w:cs="Arial"/>
              </w:rPr>
            </w:pPr>
            <w:r w:rsidRPr="00111132">
              <w:rPr>
                <w:rFonts w:ascii="Arial" w:hAnsi="Arial" w:cs="Arial"/>
              </w:rPr>
              <w:t>172.16.1.1/30</w:t>
            </w:r>
          </w:p>
        </w:tc>
        <w:tc>
          <w:tcPr>
            <w:tcW w:w="3022" w:type="dxa"/>
          </w:tcPr>
          <w:p w14:paraId="3A39AF8A" w14:textId="77777777" w:rsidR="007E4151" w:rsidRPr="00111132" w:rsidRDefault="007E4151" w:rsidP="00BC6AB5">
            <w:pPr>
              <w:pStyle w:val="TableText"/>
              <w:rPr>
                <w:rFonts w:ascii="Arial" w:hAnsi="Arial" w:cs="Arial"/>
              </w:rPr>
            </w:pPr>
            <w:r w:rsidRPr="00111132">
              <w:rPr>
                <w:rFonts w:ascii="Arial" w:hAnsi="Arial" w:cs="Arial"/>
              </w:rPr>
              <w:t>2001:db8:acad:a002::1/64</w:t>
            </w:r>
          </w:p>
        </w:tc>
        <w:tc>
          <w:tcPr>
            <w:tcW w:w="1710" w:type="dxa"/>
          </w:tcPr>
          <w:p w14:paraId="521005D7" w14:textId="77777777" w:rsidR="007E4151" w:rsidRPr="00111132" w:rsidRDefault="007E4151" w:rsidP="00BC6AB5">
            <w:pPr>
              <w:pStyle w:val="TableText"/>
              <w:rPr>
                <w:rFonts w:ascii="Arial" w:hAnsi="Arial" w:cs="Arial"/>
              </w:rPr>
            </w:pPr>
            <w:r w:rsidRPr="00111132">
              <w:rPr>
                <w:rFonts w:ascii="Arial" w:hAnsi="Arial" w:cs="Arial"/>
              </w:rPr>
              <w:t>fe80::2:2</w:t>
            </w:r>
          </w:p>
        </w:tc>
      </w:tr>
      <w:tr w:rsidR="00C24D46" w:rsidRPr="00111132" w14:paraId="3BD0CA22" w14:textId="77777777" w:rsidTr="00C26966">
        <w:tc>
          <w:tcPr>
            <w:tcW w:w="1437" w:type="dxa"/>
            <w:vMerge w:val="restart"/>
            <w:vAlign w:val="top"/>
          </w:tcPr>
          <w:p w14:paraId="6CC52D93" w14:textId="77777777" w:rsidR="00C24D46" w:rsidRPr="00111132" w:rsidRDefault="00C24D46" w:rsidP="00C24D46">
            <w:pPr>
              <w:pStyle w:val="TableText"/>
              <w:rPr>
                <w:rFonts w:ascii="Arial" w:hAnsi="Arial" w:cs="Arial"/>
              </w:rPr>
            </w:pPr>
            <w:r w:rsidRPr="00111132">
              <w:rPr>
                <w:rFonts w:ascii="Arial" w:hAnsi="Arial" w:cs="Arial"/>
              </w:rPr>
              <w:lastRenderedPageBreak/>
              <w:t>R3</w:t>
            </w:r>
          </w:p>
          <w:p w14:paraId="2B99EA36" w14:textId="63725FC7" w:rsidR="00C24D46" w:rsidRPr="00111132" w:rsidRDefault="00C24D46" w:rsidP="00C24D46">
            <w:pPr>
              <w:pStyle w:val="ConfigWindow"/>
              <w:rPr>
                <w:rFonts w:cs="Arial"/>
              </w:rPr>
            </w:pPr>
            <w:r w:rsidRPr="00111132">
              <w:rPr>
                <w:rFonts w:cs="Arial"/>
              </w:rPr>
              <w:t>R3</w:t>
            </w:r>
          </w:p>
        </w:tc>
        <w:tc>
          <w:tcPr>
            <w:tcW w:w="1620" w:type="dxa"/>
          </w:tcPr>
          <w:p w14:paraId="4ABAF148" w14:textId="77777777" w:rsidR="00C24D46" w:rsidRPr="00111132" w:rsidRDefault="00C24D46" w:rsidP="00BC6AB5">
            <w:pPr>
              <w:pStyle w:val="TableText"/>
              <w:rPr>
                <w:rFonts w:ascii="Arial" w:hAnsi="Arial" w:cs="Arial"/>
              </w:rPr>
            </w:pPr>
            <w:r w:rsidRPr="00111132">
              <w:rPr>
                <w:rFonts w:ascii="Arial" w:hAnsi="Arial" w:cs="Arial"/>
              </w:rPr>
              <w:t>G0/0/0</w:t>
            </w:r>
          </w:p>
        </w:tc>
        <w:tc>
          <w:tcPr>
            <w:tcW w:w="2250" w:type="dxa"/>
          </w:tcPr>
          <w:p w14:paraId="00C744EE" w14:textId="77777777" w:rsidR="00C24D46" w:rsidRPr="00111132" w:rsidRDefault="00C24D46" w:rsidP="00BC6AB5">
            <w:pPr>
              <w:pStyle w:val="TableText"/>
              <w:rPr>
                <w:rFonts w:ascii="Arial" w:hAnsi="Arial" w:cs="Arial"/>
              </w:rPr>
            </w:pPr>
            <w:r w:rsidRPr="00111132">
              <w:rPr>
                <w:rFonts w:ascii="Arial" w:hAnsi="Arial" w:cs="Arial"/>
              </w:rPr>
              <w:t>172.16.1.2/30</w:t>
            </w:r>
          </w:p>
        </w:tc>
        <w:tc>
          <w:tcPr>
            <w:tcW w:w="3022" w:type="dxa"/>
          </w:tcPr>
          <w:p w14:paraId="77AC15E8" w14:textId="77777777" w:rsidR="00C24D46" w:rsidRPr="00111132" w:rsidRDefault="00C24D46" w:rsidP="00BC6AB5">
            <w:pPr>
              <w:pStyle w:val="TableText"/>
              <w:rPr>
                <w:rFonts w:ascii="Arial" w:hAnsi="Arial" w:cs="Arial"/>
              </w:rPr>
            </w:pPr>
            <w:r w:rsidRPr="00111132">
              <w:rPr>
                <w:rFonts w:ascii="Arial" w:hAnsi="Arial" w:cs="Arial"/>
              </w:rPr>
              <w:t>2001:db8:acad:a002::2/64</w:t>
            </w:r>
          </w:p>
        </w:tc>
        <w:tc>
          <w:tcPr>
            <w:tcW w:w="1710" w:type="dxa"/>
          </w:tcPr>
          <w:p w14:paraId="1FD14F02" w14:textId="77777777" w:rsidR="00C24D46" w:rsidRPr="00111132" w:rsidRDefault="00C24D46" w:rsidP="00BC6AB5">
            <w:pPr>
              <w:pStyle w:val="TableText"/>
              <w:rPr>
                <w:rFonts w:ascii="Arial" w:hAnsi="Arial" w:cs="Arial"/>
              </w:rPr>
            </w:pPr>
            <w:r w:rsidRPr="00111132">
              <w:rPr>
                <w:rFonts w:ascii="Arial" w:hAnsi="Arial" w:cs="Arial"/>
              </w:rPr>
              <w:t>fe80::3:2</w:t>
            </w:r>
          </w:p>
        </w:tc>
      </w:tr>
      <w:tr w:rsidR="00C24D46" w:rsidRPr="00111132" w14:paraId="3DA07797" w14:textId="77777777" w:rsidTr="00F11DFF">
        <w:tc>
          <w:tcPr>
            <w:tcW w:w="1437" w:type="dxa"/>
            <w:vMerge/>
            <w:tcBorders>
              <w:bottom w:val="single" w:sz="2" w:space="0" w:color="auto"/>
            </w:tcBorders>
          </w:tcPr>
          <w:p w14:paraId="53E73BFD" w14:textId="42FDEAE7" w:rsidR="00C24D46" w:rsidRPr="00111132" w:rsidRDefault="00C24D46" w:rsidP="00774F8A">
            <w:pPr>
              <w:pStyle w:val="ConfigWindow"/>
              <w:rPr>
                <w:rFonts w:cs="Arial"/>
              </w:rPr>
            </w:pPr>
          </w:p>
        </w:tc>
        <w:tc>
          <w:tcPr>
            <w:tcW w:w="1620" w:type="dxa"/>
          </w:tcPr>
          <w:p w14:paraId="68F5373E" w14:textId="77777777" w:rsidR="00C24D46" w:rsidRPr="00111132" w:rsidRDefault="00C24D46" w:rsidP="00BC6AB5">
            <w:pPr>
              <w:pStyle w:val="TableText"/>
              <w:rPr>
                <w:rFonts w:ascii="Arial" w:hAnsi="Arial" w:cs="Arial"/>
              </w:rPr>
            </w:pPr>
            <w:r w:rsidRPr="00111132">
              <w:rPr>
                <w:rFonts w:ascii="Arial" w:hAnsi="Arial" w:cs="Arial"/>
              </w:rPr>
              <w:t>G0/0/1</w:t>
            </w:r>
          </w:p>
        </w:tc>
        <w:tc>
          <w:tcPr>
            <w:tcW w:w="2250" w:type="dxa"/>
          </w:tcPr>
          <w:p w14:paraId="225539AA" w14:textId="77777777" w:rsidR="00C24D46" w:rsidRPr="00111132" w:rsidRDefault="00C24D46" w:rsidP="00BC6AB5">
            <w:pPr>
              <w:pStyle w:val="TableText"/>
              <w:rPr>
                <w:rFonts w:ascii="Arial" w:hAnsi="Arial" w:cs="Arial"/>
              </w:rPr>
            </w:pPr>
            <w:r w:rsidRPr="00111132">
              <w:rPr>
                <w:rFonts w:ascii="Arial" w:hAnsi="Arial" w:cs="Arial"/>
              </w:rPr>
              <w:t>10.10.4.1/30</w:t>
            </w:r>
          </w:p>
        </w:tc>
        <w:tc>
          <w:tcPr>
            <w:tcW w:w="3022" w:type="dxa"/>
          </w:tcPr>
          <w:p w14:paraId="3A91F710" w14:textId="77777777" w:rsidR="00C24D46" w:rsidRPr="00111132" w:rsidRDefault="00C24D46" w:rsidP="00BC6AB5">
            <w:pPr>
              <w:pStyle w:val="TableText"/>
              <w:rPr>
                <w:rFonts w:ascii="Arial" w:hAnsi="Arial" w:cs="Arial"/>
              </w:rPr>
            </w:pPr>
            <w:r w:rsidRPr="00111132">
              <w:rPr>
                <w:rFonts w:ascii="Arial" w:hAnsi="Arial" w:cs="Arial"/>
              </w:rPr>
              <w:t>2001:db8:acad:2001::1/64</w:t>
            </w:r>
          </w:p>
        </w:tc>
        <w:tc>
          <w:tcPr>
            <w:tcW w:w="1710" w:type="dxa"/>
          </w:tcPr>
          <w:p w14:paraId="0CC00585" w14:textId="77777777" w:rsidR="00C24D46" w:rsidRPr="00111132" w:rsidRDefault="00C24D46" w:rsidP="00BC6AB5">
            <w:pPr>
              <w:pStyle w:val="TableText"/>
              <w:rPr>
                <w:rFonts w:ascii="Arial" w:hAnsi="Arial" w:cs="Arial"/>
              </w:rPr>
            </w:pPr>
            <w:r w:rsidRPr="00111132">
              <w:rPr>
                <w:rFonts w:ascii="Arial" w:hAnsi="Arial" w:cs="Arial"/>
              </w:rPr>
              <w:t>fe80::3:1</w:t>
            </w:r>
          </w:p>
        </w:tc>
      </w:tr>
      <w:tr w:rsidR="00C24D46" w:rsidRPr="00111132" w14:paraId="3A6A381B" w14:textId="77777777" w:rsidTr="00C26966">
        <w:tc>
          <w:tcPr>
            <w:tcW w:w="1437" w:type="dxa"/>
            <w:vMerge w:val="restart"/>
            <w:vAlign w:val="top"/>
          </w:tcPr>
          <w:p w14:paraId="08E3FE56" w14:textId="77777777" w:rsidR="00C24D46" w:rsidRPr="00111132" w:rsidRDefault="00C24D46" w:rsidP="00C24D46">
            <w:pPr>
              <w:pStyle w:val="TableText"/>
              <w:rPr>
                <w:rFonts w:ascii="Arial" w:hAnsi="Arial" w:cs="Arial"/>
              </w:rPr>
            </w:pPr>
            <w:r w:rsidRPr="00111132">
              <w:rPr>
                <w:rFonts w:ascii="Arial" w:hAnsi="Arial" w:cs="Arial"/>
              </w:rPr>
              <w:t>D1</w:t>
            </w:r>
          </w:p>
          <w:p w14:paraId="50189F24" w14:textId="2DA0D3CE" w:rsidR="00C24D46" w:rsidRPr="00111132" w:rsidRDefault="00C24D46" w:rsidP="00C24D46">
            <w:pPr>
              <w:pStyle w:val="ConfigWindow"/>
              <w:rPr>
                <w:rFonts w:cs="Arial"/>
              </w:rPr>
            </w:pPr>
            <w:r w:rsidRPr="00111132">
              <w:rPr>
                <w:rFonts w:cs="Arial"/>
              </w:rPr>
              <w:t>D1</w:t>
            </w:r>
          </w:p>
        </w:tc>
        <w:tc>
          <w:tcPr>
            <w:tcW w:w="1620" w:type="dxa"/>
          </w:tcPr>
          <w:p w14:paraId="5B9E0643" w14:textId="77777777" w:rsidR="00C24D46" w:rsidRPr="00111132" w:rsidRDefault="00C24D46" w:rsidP="00BC6AB5">
            <w:pPr>
              <w:pStyle w:val="TableText"/>
              <w:rPr>
                <w:rFonts w:ascii="Arial" w:hAnsi="Arial" w:cs="Arial"/>
              </w:rPr>
            </w:pPr>
            <w:r w:rsidRPr="00111132">
              <w:rPr>
                <w:rFonts w:ascii="Arial" w:hAnsi="Arial" w:cs="Arial"/>
              </w:rPr>
              <w:t>G1/0/11</w:t>
            </w:r>
          </w:p>
        </w:tc>
        <w:tc>
          <w:tcPr>
            <w:tcW w:w="2250" w:type="dxa"/>
          </w:tcPr>
          <w:p w14:paraId="58631E8A" w14:textId="688508C9" w:rsidR="00C24D46" w:rsidRPr="00111132" w:rsidRDefault="00493032" w:rsidP="00BC6AB5">
            <w:pPr>
              <w:pStyle w:val="TableText"/>
              <w:rPr>
                <w:rFonts w:ascii="Arial" w:hAnsi="Arial" w:cs="Arial"/>
              </w:rPr>
            </w:pPr>
            <w:r w:rsidRPr="00111132">
              <w:rPr>
                <w:rFonts w:ascii="Arial" w:hAnsi="Arial" w:cs="Arial"/>
              </w:rPr>
              <w:t>N/A</w:t>
            </w:r>
          </w:p>
        </w:tc>
        <w:tc>
          <w:tcPr>
            <w:tcW w:w="3022" w:type="dxa"/>
          </w:tcPr>
          <w:p w14:paraId="6D978B0B" w14:textId="77777777" w:rsidR="00C24D46" w:rsidRPr="00111132" w:rsidRDefault="00C24D46" w:rsidP="00BC6AB5">
            <w:pPr>
              <w:pStyle w:val="TableText"/>
              <w:rPr>
                <w:rFonts w:ascii="Arial" w:hAnsi="Arial" w:cs="Arial"/>
              </w:rPr>
            </w:pPr>
            <w:r w:rsidRPr="00111132">
              <w:rPr>
                <w:rFonts w:ascii="Arial" w:hAnsi="Arial" w:cs="Arial"/>
              </w:rPr>
              <w:t>2001:db8:acad:1001::2/64</w:t>
            </w:r>
          </w:p>
        </w:tc>
        <w:tc>
          <w:tcPr>
            <w:tcW w:w="1710" w:type="dxa"/>
          </w:tcPr>
          <w:p w14:paraId="69BE08F3" w14:textId="77777777" w:rsidR="00C24D46" w:rsidRPr="00111132" w:rsidRDefault="00C24D46" w:rsidP="00BC6AB5">
            <w:pPr>
              <w:pStyle w:val="TableText"/>
              <w:rPr>
                <w:rFonts w:ascii="Arial" w:hAnsi="Arial" w:cs="Arial"/>
              </w:rPr>
            </w:pPr>
            <w:r w:rsidRPr="00111132">
              <w:rPr>
                <w:rFonts w:ascii="Arial" w:hAnsi="Arial" w:cs="Arial"/>
              </w:rPr>
              <w:t>fe80::d1:2</w:t>
            </w:r>
          </w:p>
        </w:tc>
      </w:tr>
      <w:tr w:rsidR="00C24D46" w:rsidRPr="00111132" w14:paraId="680A482F" w14:textId="77777777" w:rsidTr="00C24D46">
        <w:tc>
          <w:tcPr>
            <w:tcW w:w="1437" w:type="dxa"/>
            <w:vMerge/>
            <w:tcBorders>
              <w:bottom w:val="single" w:sz="2" w:space="0" w:color="auto"/>
            </w:tcBorders>
          </w:tcPr>
          <w:p w14:paraId="17F737E2" w14:textId="6B14C48D" w:rsidR="00C24D46" w:rsidRPr="00111132" w:rsidRDefault="00C24D46" w:rsidP="00774F8A">
            <w:pPr>
              <w:pStyle w:val="ConfigWindow"/>
              <w:rPr>
                <w:rFonts w:cs="Arial"/>
              </w:rPr>
            </w:pPr>
          </w:p>
        </w:tc>
        <w:tc>
          <w:tcPr>
            <w:tcW w:w="1620" w:type="dxa"/>
          </w:tcPr>
          <w:p w14:paraId="022784F0" w14:textId="77777777" w:rsidR="00C24D46" w:rsidRPr="00111132" w:rsidRDefault="00C24D46" w:rsidP="00BC6AB5">
            <w:pPr>
              <w:pStyle w:val="TableText"/>
              <w:rPr>
                <w:rFonts w:ascii="Arial" w:hAnsi="Arial" w:cs="Arial"/>
              </w:rPr>
            </w:pPr>
            <w:r w:rsidRPr="00111132">
              <w:rPr>
                <w:rFonts w:ascii="Arial" w:hAnsi="Arial" w:cs="Arial"/>
              </w:rPr>
              <w:t>G1/0/23</w:t>
            </w:r>
          </w:p>
        </w:tc>
        <w:tc>
          <w:tcPr>
            <w:tcW w:w="2250" w:type="dxa"/>
          </w:tcPr>
          <w:p w14:paraId="4123A8A1" w14:textId="52AEE880" w:rsidR="00C24D46" w:rsidRPr="00111132" w:rsidRDefault="00493032" w:rsidP="00BC6AB5">
            <w:pPr>
              <w:pStyle w:val="TableText"/>
              <w:rPr>
                <w:rFonts w:ascii="Arial" w:hAnsi="Arial" w:cs="Arial"/>
              </w:rPr>
            </w:pPr>
            <w:r w:rsidRPr="00111132">
              <w:rPr>
                <w:rFonts w:ascii="Arial" w:hAnsi="Arial" w:cs="Arial"/>
              </w:rPr>
              <w:t>N/A</w:t>
            </w:r>
          </w:p>
        </w:tc>
        <w:tc>
          <w:tcPr>
            <w:tcW w:w="3022" w:type="dxa"/>
          </w:tcPr>
          <w:p w14:paraId="1009003C" w14:textId="77777777" w:rsidR="00C24D46" w:rsidRPr="00111132" w:rsidRDefault="00C24D46" w:rsidP="00BC6AB5">
            <w:pPr>
              <w:pStyle w:val="TableText"/>
              <w:rPr>
                <w:rFonts w:ascii="Arial" w:hAnsi="Arial" w:cs="Arial"/>
              </w:rPr>
            </w:pPr>
            <w:r w:rsidRPr="00111132">
              <w:rPr>
                <w:rFonts w:ascii="Arial" w:hAnsi="Arial" w:cs="Arial"/>
              </w:rPr>
              <w:t>2001:db8:acad:1002::1/64</w:t>
            </w:r>
          </w:p>
        </w:tc>
        <w:tc>
          <w:tcPr>
            <w:tcW w:w="1710" w:type="dxa"/>
          </w:tcPr>
          <w:p w14:paraId="445ABCD0" w14:textId="77777777" w:rsidR="00C24D46" w:rsidRPr="00111132" w:rsidRDefault="00C24D46" w:rsidP="00BC6AB5">
            <w:pPr>
              <w:pStyle w:val="TableText"/>
              <w:rPr>
                <w:rFonts w:ascii="Arial" w:hAnsi="Arial" w:cs="Arial"/>
              </w:rPr>
            </w:pPr>
            <w:r w:rsidRPr="00111132">
              <w:rPr>
                <w:rFonts w:ascii="Arial" w:hAnsi="Arial" w:cs="Arial"/>
              </w:rPr>
              <w:t>fe80::d1:1</w:t>
            </w:r>
          </w:p>
        </w:tc>
      </w:tr>
      <w:tr w:rsidR="007E4151" w:rsidRPr="00111132" w14:paraId="791BF8B5" w14:textId="77777777" w:rsidTr="00C24D46">
        <w:tc>
          <w:tcPr>
            <w:tcW w:w="1437" w:type="dxa"/>
            <w:tcBorders>
              <w:bottom w:val="nil"/>
            </w:tcBorders>
          </w:tcPr>
          <w:p w14:paraId="6D801DFF" w14:textId="77777777" w:rsidR="007E4151" w:rsidRPr="00111132" w:rsidRDefault="007E4151" w:rsidP="00BC6AB5">
            <w:pPr>
              <w:pStyle w:val="TableText"/>
              <w:rPr>
                <w:rFonts w:ascii="Arial" w:hAnsi="Arial" w:cs="Arial"/>
              </w:rPr>
            </w:pPr>
            <w:r w:rsidRPr="00111132">
              <w:rPr>
                <w:rFonts w:ascii="Arial" w:hAnsi="Arial" w:cs="Arial"/>
              </w:rPr>
              <w:t>D2</w:t>
            </w:r>
          </w:p>
        </w:tc>
        <w:tc>
          <w:tcPr>
            <w:tcW w:w="1620" w:type="dxa"/>
          </w:tcPr>
          <w:p w14:paraId="670BA131" w14:textId="77777777" w:rsidR="007E4151" w:rsidRPr="00111132" w:rsidRDefault="007E4151" w:rsidP="00BC6AB5">
            <w:pPr>
              <w:pStyle w:val="TableText"/>
              <w:rPr>
                <w:rFonts w:ascii="Arial" w:hAnsi="Arial" w:cs="Arial"/>
              </w:rPr>
            </w:pPr>
            <w:r w:rsidRPr="00111132">
              <w:rPr>
                <w:rFonts w:ascii="Arial" w:hAnsi="Arial" w:cs="Arial"/>
              </w:rPr>
              <w:t>G1/0/11</w:t>
            </w:r>
          </w:p>
        </w:tc>
        <w:tc>
          <w:tcPr>
            <w:tcW w:w="2250" w:type="dxa"/>
          </w:tcPr>
          <w:p w14:paraId="4433C1D2" w14:textId="77777777" w:rsidR="007E4151" w:rsidRPr="00111132" w:rsidRDefault="007E4151" w:rsidP="00BC6AB5">
            <w:pPr>
              <w:pStyle w:val="TableText"/>
              <w:rPr>
                <w:rFonts w:ascii="Arial" w:hAnsi="Arial" w:cs="Arial"/>
              </w:rPr>
            </w:pPr>
            <w:r w:rsidRPr="00111132">
              <w:rPr>
                <w:rFonts w:ascii="Arial" w:hAnsi="Arial" w:cs="Arial"/>
              </w:rPr>
              <w:t>10.10.4.2/30</w:t>
            </w:r>
          </w:p>
        </w:tc>
        <w:tc>
          <w:tcPr>
            <w:tcW w:w="3022" w:type="dxa"/>
          </w:tcPr>
          <w:p w14:paraId="109F7A25" w14:textId="77777777" w:rsidR="007E4151" w:rsidRPr="00111132" w:rsidRDefault="007E4151" w:rsidP="00BC6AB5">
            <w:pPr>
              <w:pStyle w:val="TableText"/>
              <w:rPr>
                <w:rFonts w:ascii="Arial" w:hAnsi="Arial" w:cs="Arial"/>
              </w:rPr>
            </w:pPr>
            <w:r w:rsidRPr="00111132">
              <w:rPr>
                <w:rFonts w:ascii="Arial" w:hAnsi="Arial" w:cs="Arial"/>
              </w:rPr>
              <w:t>2001:db8:acad:2001::2/64</w:t>
            </w:r>
          </w:p>
        </w:tc>
        <w:tc>
          <w:tcPr>
            <w:tcW w:w="1710" w:type="dxa"/>
          </w:tcPr>
          <w:p w14:paraId="511DA3A6" w14:textId="77777777" w:rsidR="007E4151" w:rsidRPr="00111132" w:rsidRDefault="007E4151" w:rsidP="00BC6AB5">
            <w:pPr>
              <w:pStyle w:val="TableText"/>
              <w:rPr>
                <w:rFonts w:ascii="Arial" w:hAnsi="Arial" w:cs="Arial"/>
              </w:rPr>
            </w:pPr>
            <w:r w:rsidRPr="00111132">
              <w:rPr>
                <w:rFonts w:ascii="Arial" w:hAnsi="Arial" w:cs="Arial"/>
              </w:rPr>
              <w:t>fe80::d2:2</w:t>
            </w:r>
          </w:p>
        </w:tc>
      </w:tr>
      <w:tr w:rsidR="007E4151" w:rsidRPr="00111132" w14:paraId="0D854BD5" w14:textId="77777777" w:rsidTr="00C24D46">
        <w:tc>
          <w:tcPr>
            <w:tcW w:w="1437" w:type="dxa"/>
            <w:tcBorders>
              <w:top w:val="nil"/>
            </w:tcBorders>
          </w:tcPr>
          <w:p w14:paraId="41213D0D" w14:textId="77777777" w:rsidR="007E4151" w:rsidRPr="00111132" w:rsidRDefault="007E4151" w:rsidP="00774F8A">
            <w:pPr>
              <w:pStyle w:val="ConfigWindow"/>
              <w:rPr>
                <w:rFonts w:cs="Arial"/>
              </w:rPr>
            </w:pPr>
            <w:r w:rsidRPr="00111132">
              <w:rPr>
                <w:rFonts w:cs="Arial"/>
              </w:rPr>
              <w:t>D2</w:t>
            </w:r>
          </w:p>
        </w:tc>
        <w:tc>
          <w:tcPr>
            <w:tcW w:w="1620" w:type="dxa"/>
          </w:tcPr>
          <w:p w14:paraId="332FFAF5" w14:textId="77777777" w:rsidR="007E4151" w:rsidRPr="00111132" w:rsidRDefault="007E4151" w:rsidP="00BC6AB5">
            <w:pPr>
              <w:pStyle w:val="TableText"/>
              <w:rPr>
                <w:rFonts w:ascii="Arial" w:hAnsi="Arial" w:cs="Arial"/>
              </w:rPr>
            </w:pPr>
            <w:r w:rsidRPr="00111132">
              <w:rPr>
                <w:rFonts w:ascii="Arial" w:hAnsi="Arial" w:cs="Arial"/>
              </w:rPr>
              <w:t>G1/0/23</w:t>
            </w:r>
          </w:p>
        </w:tc>
        <w:tc>
          <w:tcPr>
            <w:tcW w:w="2250" w:type="dxa"/>
          </w:tcPr>
          <w:p w14:paraId="52BB5DAC" w14:textId="77777777" w:rsidR="007E4151" w:rsidRPr="00111132" w:rsidRDefault="007E4151" w:rsidP="00BC6AB5">
            <w:pPr>
              <w:pStyle w:val="TableText"/>
              <w:rPr>
                <w:rFonts w:ascii="Arial" w:hAnsi="Arial" w:cs="Arial"/>
              </w:rPr>
            </w:pPr>
            <w:r w:rsidRPr="00111132">
              <w:rPr>
                <w:rFonts w:ascii="Arial" w:hAnsi="Arial" w:cs="Arial"/>
              </w:rPr>
              <w:t>10.10.5.1/24</w:t>
            </w:r>
          </w:p>
        </w:tc>
        <w:tc>
          <w:tcPr>
            <w:tcW w:w="3022" w:type="dxa"/>
          </w:tcPr>
          <w:p w14:paraId="79057310" w14:textId="77777777" w:rsidR="007E4151" w:rsidRPr="00111132" w:rsidRDefault="007E4151" w:rsidP="00BC6AB5">
            <w:pPr>
              <w:pStyle w:val="TableText"/>
              <w:rPr>
                <w:rFonts w:ascii="Arial" w:hAnsi="Arial" w:cs="Arial"/>
              </w:rPr>
            </w:pPr>
            <w:r w:rsidRPr="00111132">
              <w:rPr>
                <w:rFonts w:ascii="Arial" w:hAnsi="Arial" w:cs="Arial"/>
              </w:rPr>
              <w:t>2001:db8:acad:2002::1/64</w:t>
            </w:r>
          </w:p>
        </w:tc>
        <w:tc>
          <w:tcPr>
            <w:tcW w:w="1710" w:type="dxa"/>
          </w:tcPr>
          <w:p w14:paraId="611C1603" w14:textId="77777777" w:rsidR="007E4151" w:rsidRPr="00111132" w:rsidRDefault="007E4151" w:rsidP="00BC6AB5">
            <w:pPr>
              <w:pStyle w:val="TableText"/>
              <w:rPr>
                <w:rFonts w:ascii="Arial" w:hAnsi="Arial" w:cs="Arial"/>
              </w:rPr>
            </w:pPr>
            <w:r w:rsidRPr="00111132">
              <w:rPr>
                <w:rFonts w:ascii="Arial" w:hAnsi="Arial" w:cs="Arial"/>
              </w:rPr>
              <w:t>fe80::d2:1</w:t>
            </w:r>
          </w:p>
        </w:tc>
      </w:tr>
    </w:tbl>
    <w:p w14:paraId="14AD0E6F" w14:textId="77777777" w:rsidR="00D778DF" w:rsidRPr="00111132" w:rsidRDefault="00D778DF" w:rsidP="00D452F4">
      <w:pPr>
        <w:pStyle w:val="Heading1"/>
        <w:rPr>
          <w:rFonts w:cs="Arial"/>
        </w:rPr>
      </w:pPr>
      <w:r w:rsidRPr="00111132">
        <w:rPr>
          <w:rFonts w:cs="Arial"/>
        </w:rPr>
        <w:t>Objectives</w:t>
      </w:r>
    </w:p>
    <w:p w14:paraId="4E0F64AE" w14:textId="66F516D5" w:rsidR="007E4151" w:rsidRDefault="007E4151" w:rsidP="007E4151">
      <w:pPr>
        <w:pStyle w:val="BodyTextL25Bold"/>
        <w:rPr>
          <w:rFonts w:cs="Arial"/>
        </w:rPr>
      </w:pPr>
      <w:r w:rsidRPr="00111132">
        <w:rPr>
          <w:rFonts w:cs="Arial"/>
        </w:rPr>
        <w:t>Part</w:t>
      </w:r>
      <w:r w:rsidR="00774F8A" w:rsidRPr="00111132">
        <w:rPr>
          <w:rFonts w:cs="Arial"/>
        </w:rPr>
        <w:t xml:space="preserve"> </w:t>
      </w:r>
      <w:r w:rsidRPr="00111132">
        <w:rPr>
          <w:rFonts w:cs="Arial"/>
        </w:rPr>
        <w:t>1: Build the Topology and Configure Basic Device Settings and IP Addressing</w:t>
      </w:r>
    </w:p>
    <w:p w14:paraId="3C85E67C" w14:textId="5325448C" w:rsidR="00313B29" w:rsidRDefault="00313B29" w:rsidP="00313B29">
      <w:pPr>
        <w:pStyle w:val="BodyTextL25Bold"/>
        <w:rPr>
          <w:rFonts w:cs="Arial"/>
        </w:rPr>
      </w:pPr>
      <w:r>
        <w:rPr>
          <w:rFonts w:cs="Arial"/>
        </w:rPr>
        <w:t xml:space="preserve">Part 2: </w:t>
      </w:r>
      <w:r w:rsidRPr="00313B29">
        <w:rPr>
          <w:rFonts w:cs="Arial"/>
        </w:rPr>
        <w:t>Create</w:t>
      </w:r>
      <w:r w:rsidR="00D424EE">
        <w:rPr>
          <w:rFonts w:cs="Arial"/>
        </w:rPr>
        <w:t xml:space="preserve"> an</w:t>
      </w:r>
      <w:r w:rsidRPr="00313B29">
        <w:rPr>
          <w:rFonts w:cs="Arial"/>
        </w:rPr>
        <w:t xml:space="preserve"> IPv6 Static Route on R2 and Redistribute via OSPFv3</w:t>
      </w:r>
    </w:p>
    <w:p w14:paraId="19DEEAA7" w14:textId="77777777" w:rsidR="00313B29" w:rsidRDefault="00313B29" w:rsidP="00313B29">
      <w:pPr>
        <w:pStyle w:val="BodyTextL25Bold"/>
        <w:rPr>
          <w:rFonts w:cs="Arial"/>
          <w:bCs/>
        </w:rPr>
      </w:pPr>
      <w:r>
        <w:rPr>
          <w:rFonts w:cs="Arial"/>
          <w:bCs/>
        </w:rPr>
        <w:t xml:space="preserve">Part 3: </w:t>
      </w:r>
      <w:r w:rsidRPr="00313B29">
        <w:rPr>
          <w:rFonts w:cs="Arial"/>
          <w:bCs/>
        </w:rPr>
        <w:t>Understanding OSPFv3 LSAs</w:t>
      </w:r>
    </w:p>
    <w:p w14:paraId="10DC964A" w14:textId="77777777" w:rsidR="00313B29" w:rsidRDefault="00313B29" w:rsidP="00313B29">
      <w:pPr>
        <w:pStyle w:val="BodyTextL25Bold"/>
        <w:rPr>
          <w:rFonts w:cs="Arial"/>
          <w:bCs/>
        </w:rPr>
      </w:pPr>
      <w:r>
        <w:rPr>
          <w:rFonts w:cs="Arial"/>
          <w:bCs/>
        </w:rPr>
        <w:t xml:space="preserve">Part 4: </w:t>
      </w:r>
      <w:r w:rsidRPr="00313B29">
        <w:rPr>
          <w:rFonts w:cs="Arial"/>
          <w:bCs/>
        </w:rPr>
        <w:t>OSPFv3 Stub Areas</w:t>
      </w:r>
    </w:p>
    <w:p w14:paraId="5D8081D6" w14:textId="31C2769F" w:rsidR="00313B29" w:rsidRPr="00313B29" w:rsidRDefault="00313B29" w:rsidP="00313B29">
      <w:pPr>
        <w:pStyle w:val="BodyTextL25Bold"/>
        <w:rPr>
          <w:rFonts w:cs="Arial"/>
          <w:bCs/>
        </w:rPr>
      </w:pPr>
      <w:r>
        <w:rPr>
          <w:rFonts w:cs="Arial"/>
          <w:bCs/>
        </w:rPr>
        <w:t xml:space="preserve">Part 5: </w:t>
      </w:r>
      <w:r w:rsidRPr="00313B29">
        <w:rPr>
          <w:rFonts w:cs="Arial"/>
          <w:bCs/>
        </w:rPr>
        <w:t>OSPFv3 Totally Stubby Areas</w:t>
      </w:r>
    </w:p>
    <w:p w14:paraId="2E844DA2" w14:textId="099A5616" w:rsidR="00313B29" w:rsidRDefault="00313B29" w:rsidP="00313B29">
      <w:pPr>
        <w:pStyle w:val="BodyTextL25Bold"/>
        <w:rPr>
          <w:rFonts w:cs="Arial"/>
          <w:bCs/>
        </w:rPr>
      </w:pPr>
      <w:r>
        <w:rPr>
          <w:rFonts w:cs="Arial"/>
          <w:bCs/>
        </w:rPr>
        <w:t xml:space="preserve">Part 6: </w:t>
      </w:r>
      <w:r w:rsidRPr="00313B29">
        <w:rPr>
          <w:rFonts w:cs="Arial"/>
          <w:bCs/>
        </w:rPr>
        <w:t>OSPFv3 NSSA</w:t>
      </w:r>
    </w:p>
    <w:p w14:paraId="7476AFA4" w14:textId="5ABBC2B5" w:rsidR="00961E31" w:rsidRDefault="00961E31" w:rsidP="00313B29">
      <w:pPr>
        <w:pStyle w:val="BodyTextL25Bold"/>
        <w:rPr>
          <w:rFonts w:cs="Arial"/>
          <w:bCs/>
        </w:rPr>
      </w:pPr>
      <w:r>
        <w:rPr>
          <w:rFonts w:cs="Arial"/>
          <w:bCs/>
        </w:rPr>
        <w:t>Part 7: OSPFv3 Totally NSSA</w:t>
      </w:r>
    </w:p>
    <w:p w14:paraId="232DF71B" w14:textId="00C74167" w:rsidR="00A31DA1" w:rsidRPr="00313B29" w:rsidRDefault="00A31DA1" w:rsidP="00313B29">
      <w:pPr>
        <w:pStyle w:val="BodyTextL25Bold"/>
        <w:rPr>
          <w:rFonts w:cs="Arial"/>
          <w:bCs/>
        </w:rPr>
      </w:pPr>
      <w:r>
        <w:rPr>
          <w:rFonts w:cs="Arial"/>
          <w:bCs/>
        </w:rPr>
        <w:t xml:space="preserve">Part </w:t>
      </w:r>
      <w:r w:rsidR="00961E31">
        <w:rPr>
          <w:rFonts w:cs="Arial"/>
          <w:bCs/>
        </w:rPr>
        <w:t>8</w:t>
      </w:r>
      <w:r>
        <w:rPr>
          <w:rFonts w:cs="Arial"/>
          <w:bCs/>
        </w:rPr>
        <w:t>: Reachability for All Areas</w:t>
      </w:r>
    </w:p>
    <w:p w14:paraId="693079AD" w14:textId="1DC188F5" w:rsidR="00D778DF" w:rsidRPr="00111132" w:rsidRDefault="00D778DF" w:rsidP="00D452F4">
      <w:pPr>
        <w:pStyle w:val="Heading1"/>
        <w:rPr>
          <w:rFonts w:cs="Arial"/>
        </w:rPr>
      </w:pPr>
      <w:r w:rsidRPr="00111132">
        <w:rPr>
          <w:rFonts w:cs="Arial"/>
        </w:rPr>
        <w:t>Background / Scenario</w:t>
      </w:r>
    </w:p>
    <w:p w14:paraId="36C1FEF0" w14:textId="00E53B73" w:rsidR="00386DC0" w:rsidRPr="00386DC0" w:rsidRDefault="00386DC0" w:rsidP="00386DC0">
      <w:pPr>
        <w:pStyle w:val="BodyTextL25"/>
        <w:rPr>
          <w:rFonts w:cs="Arial"/>
        </w:rPr>
      </w:pPr>
      <w:r w:rsidRPr="00386DC0">
        <w:rPr>
          <w:rFonts w:cs="Arial"/>
        </w:rPr>
        <w:t xml:space="preserve">In this lab, you will build upon the same </w:t>
      </w:r>
      <w:r w:rsidRPr="00386DC0">
        <w:rPr>
          <w:rFonts w:cs="Arial"/>
          <w:b/>
          <w:bCs/>
        </w:rPr>
        <w:t>multiarea OSPFv3 topology</w:t>
      </w:r>
      <w:r w:rsidRPr="00386DC0">
        <w:rPr>
          <w:rFonts w:cs="Arial"/>
        </w:rPr>
        <w:t xml:space="preserve"> introduced in </w:t>
      </w:r>
      <w:r w:rsidRPr="00386DC0">
        <w:rPr>
          <w:rFonts w:cs="Arial"/>
          <w:b/>
          <w:bCs/>
        </w:rPr>
        <w:t xml:space="preserve">Lab 7.1.1 </w:t>
      </w:r>
      <w:r w:rsidR="000A2EB0">
        <w:rPr>
          <w:rFonts w:cs="Arial"/>
          <w:b/>
          <w:bCs/>
        </w:rPr>
        <w:t>-</w:t>
      </w:r>
      <w:r w:rsidRPr="00386DC0">
        <w:rPr>
          <w:rFonts w:cs="Arial"/>
          <w:b/>
          <w:bCs/>
        </w:rPr>
        <w:t xml:space="preserve"> Implement Multiarea OSPFv3</w:t>
      </w:r>
      <w:r w:rsidRPr="00386DC0">
        <w:rPr>
          <w:rFonts w:cs="Arial"/>
        </w:rPr>
        <w:t xml:space="preserve">, while focusing on how different OSPF area types control routing information using Link-State Advertisements (LSAs). The physical topology and general roles of the devices remain familiar, allowing you to concentrate on understanding </w:t>
      </w:r>
      <w:r w:rsidRPr="00386DC0">
        <w:rPr>
          <w:rFonts w:cs="Arial"/>
          <w:b/>
          <w:bCs/>
        </w:rPr>
        <w:t xml:space="preserve">stub areas, totally stubby areas, </w:t>
      </w:r>
      <w:r w:rsidRPr="00172BA2">
        <w:rPr>
          <w:rFonts w:cs="Arial"/>
        </w:rPr>
        <w:t>and</w:t>
      </w:r>
      <w:r w:rsidRPr="00386DC0">
        <w:rPr>
          <w:rFonts w:cs="Arial"/>
          <w:b/>
          <w:bCs/>
        </w:rPr>
        <w:t xml:space="preserve"> </w:t>
      </w:r>
      <w:r w:rsidR="000A2EB0" w:rsidRPr="00172BA2">
        <w:rPr>
          <w:rFonts w:cs="Arial"/>
          <w:b/>
        </w:rPr>
        <w:t>Not-So-Stubby Areas (</w:t>
      </w:r>
      <w:r w:rsidRPr="000A2EB0">
        <w:rPr>
          <w:rFonts w:cs="Arial"/>
          <w:b/>
        </w:rPr>
        <w:t>NSSAs</w:t>
      </w:r>
      <w:r w:rsidR="000A2EB0" w:rsidRPr="000A2EB0">
        <w:rPr>
          <w:rFonts w:cs="Arial"/>
          <w:b/>
        </w:rPr>
        <w:t>)</w:t>
      </w:r>
      <w:r w:rsidRPr="00386DC0">
        <w:rPr>
          <w:rFonts w:cs="Arial"/>
        </w:rPr>
        <w:t xml:space="preserve"> rather than relearning the network layout</w:t>
      </w:r>
      <w:r>
        <w:rPr>
          <w:rFonts w:cs="Arial"/>
        </w:rPr>
        <w:t>.</w:t>
      </w:r>
      <w:r w:rsidRPr="00386DC0">
        <w:rPr>
          <w:rFonts w:cs="Arial"/>
        </w:rPr>
        <w:t xml:space="preserve"> </w:t>
      </w:r>
    </w:p>
    <w:p w14:paraId="473F2159" w14:textId="77777777" w:rsidR="00386DC0" w:rsidRPr="00386DC0" w:rsidRDefault="00386DC0" w:rsidP="00386DC0">
      <w:pPr>
        <w:pStyle w:val="BodyTextL25"/>
        <w:rPr>
          <w:rFonts w:cs="Arial"/>
        </w:rPr>
      </w:pPr>
      <w:r w:rsidRPr="00386DC0">
        <w:rPr>
          <w:rFonts w:cs="Arial"/>
        </w:rPr>
        <w:t>Several intentional changes have been made compared to Lab 7.1.1:</w:t>
      </w:r>
    </w:p>
    <w:p w14:paraId="5BEF3AF5" w14:textId="77777777" w:rsidR="00386DC0" w:rsidRPr="00386DC0" w:rsidRDefault="00386DC0" w:rsidP="00FA3A3D">
      <w:pPr>
        <w:pStyle w:val="BodyTextL25"/>
        <w:numPr>
          <w:ilvl w:val="0"/>
          <w:numId w:val="33"/>
        </w:numPr>
        <w:rPr>
          <w:rFonts w:cs="Arial"/>
        </w:rPr>
      </w:pPr>
      <w:r w:rsidRPr="00386DC0">
        <w:rPr>
          <w:rFonts w:cs="Arial"/>
          <w:b/>
          <w:bCs/>
        </w:rPr>
        <w:t>All routers and Layer 3 switches run OSPFv3 using Address Families (AF)</w:t>
      </w:r>
      <w:r w:rsidRPr="00386DC0">
        <w:rPr>
          <w:rFonts w:cs="Arial"/>
        </w:rPr>
        <w:t xml:space="preserve"> for IPv4 and IPv6, instead of using OSPFv2 for IPv4.</w:t>
      </w:r>
    </w:p>
    <w:p w14:paraId="03B5AADD" w14:textId="77777777" w:rsidR="00386DC0" w:rsidRPr="00386DC0" w:rsidRDefault="00386DC0" w:rsidP="00FA3A3D">
      <w:pPr>
        <w:pStyle w:val="BodyTextL25"/>
        <w:numPr>
          <w:ilvl w:val="0"/>
          <w:numId w:val="33"/>
        </w:numPr>
        <w:rPr>
          <w:rFonts w:cs="Arial"/>
        </w:rPr>
      </w:pPr>
      <w:r w:rsidRPr="00386DC0">
        <w:rPr>
          <w:rFonts w:cs="Arial"/>
          <w:b/>
          <w:bCs/>
        </w:rPr>
        <w:t>All inter-router links are configured as OSPF point-to-point networks</w:t>
      </w:r>
      <w:r w:rsidRPr="00386DC0">
        <w:rPr>
          <w:rFonts w:cs="Arial"/>
        </w:rPr>
        <w:t>, eliminating Designated Router (DR) and Network LSA behavior and simplifying the analysis of LSAs.</w:t>
      </w:r>
    </w:p>
    <w:p w14:paraId="6B689C4D" w14:textId="77777777" w:rsidR="00386DC0" w:rsidRPr="00386DC0" w:rsidRDefault="00386DC0" w:rsidP="00FA3A3D">
      <w:pPr>
        <w:pStyle w:val="BodyTextL25"/>
        <w:numPr>
          <w:ilvl w:val="0"/>
          <w:numId w:val="33"/>
        </w:numPr>
        <w:rPr>
          <w:rFonts w:cs="Arial"/>
        </w:rPr>
      </w:pPr>
      <w:r w:rsidRPr="00386DC0">
        <w:rPr>
          <w:rFonts w:cs="Arial"/>
          <w:b/>
          <w:bCs/>
        </w:rPr>
        <w:t>No route summarization is configured</w:t>
      </w:r>
      <w:r w:rsidRPr="00386DC0">
        <w:rPr>
          <w:rFonts w:cs="Arial"/>
        </w:rPr>
        <w:t>, allowing you to clearly observe how individual prefixes are advertised or suppressed as area types change.</w:t>
      </w:r>
    </w:p>
    <w:p w14:paraId="274122C5" w14:textId="77777777" w:rsidR="00386DC0" w:rsidRPr="00386DC0" w:rsidRDefault="00386DC0" w:rsidP="00FA3A3D">
      <w:pPr>
        <w:pStyle w:val="BodyTextL25"/>
        <w:numPr>
          <w:ilvl w:val="0"/>
          <w:numId w:val="33"/>
        </w:numPr>
        <w:rPr>
          <w:rFonts w:cs="Arial"/>
        </w:rPr>
      </w:pPr>
      <w:r w:rsidRPr="00386DC0">
        <w:rPr>
          <w:rFonts w:cs="Arial"/>
          <w:b/>
          <w:bCs/>
        </w:rPr>
        <w:t>Router R2 includes an additional IPv6 Loopback interface</w:t>
      </w:r>
      <w:r w:rsidRPr="00386DC0">
        <w:rPr>
          <w:rFonts w:cs="Arial"/>
        </w:rPr>
        <w:t xml:space="preserve"> and an </w:t>
      </w:r>
      <w:r w:rsidRPr="00386DC0">
        <w:rPr>
          <w:rFonts w:cs="Arial"/>
          <w:b/>
          <w:bCs/>
        </w:rPr>
        <w:t>IPv6 static route</w:t>
      </w:r>
      <w:r w:rsidRPr="00386DC0">
        <w:rPr>
          <w:rFonts w:cs="Arial"/>
        </w:rPr>
        <w:t xml:space="preserve"> that is redistributed into OSPFv3, providing a concrete example of external routing information that will behave differently in </w:t>
      </w:r>
      <w:proofErr w:type="gramStart"/>
      <w:r w:rsidRPr="00386DC0">
        <w:rPr>
          <w:rFonts w:cs="Arial"/>
        </w:rPr>
        <w:t>normal, stub, totally</w:t>
      </w:r>
      <w:proofErr w:type="gramEnd"/>
      <w:r w:rsidRPr="00386DC0">
        <w:rPr>
          <w:rFonts w:cs="Arial"/>
        </w:rPr>
        <w:t xml:space="preserve"> stubby, and NSSA areas.</w:t>
      </w:r>
    </w:p>
    <w:p w14:paraId="08DFAF85" w14:textId="77777777" w:rsidR="00386DC0" w:rsidRPr="00386DC0" w:rsidRDefault="00386DC0" w:rsidP="00386DC0">
      <w:pPr>
        <w:pStyle w:val="BodyTextL25"/>
        <w:rPr>
          <w:rFonts w:cs="Arial"/>
        </w:rPr>
      </w:pPr>
      <w:r w:rsidRPr="00386DC0">
        <w:rPr>
          <w:rFonts w:cs="Arial"/>
        </w:rPr>
        <w:t xml:space="preserve">Throughout this lab, you will examine how OSPFv3 uses LSAs to control routing information distribution while maintaining full end-to-end reachability. By comparing routing tables and LSDB contents across different area types, you will see that OSPF area design affects the </w:t>
      </w:r>
      <w:r w:rsidRPr="00386DC0">
        <w:rPr>
          <w:rFonts w:cs="Arial"/>
          <w:b/>
          <w:bCs/>
        </w:rPr>
        <w:t>control plane</w:t>
      </w:r>
      <w:r w:rsidRPr="00386DC0">
        <w:rPr>
          <w:rFonts w:cs="Arial"/>
        </w:rPr>
        <w:t xml:space="preserve">, not the </w:t>
      </w:r>
      <w:r w:rsidRPr="00386DC0">
        <w:rPr>
          <w:rFonts w:cs="Arial"/>
          <w:b/>
          <w:bCs/>
        </w:rPr>
        <w:t>data plane</w:t>
      </w:r>
      <w:r w:rsidRPr="00386DC0">
        <w:rPr>
          <w:rFonts w:cs="Arial"/>
        </w:rPr>
        <w:t>, and that traffic forwarding continues to work even as routing information is selectively filtered.</w:t>
      </w:r>
    </w:p>
    <w:p w14:paraId="21194EAF" w14:textId="4BA44BE0" w:rsidR="003F6013" w:rsidRPr="00111132" w:rsidRDefault="003F6013" w:rsidP="003F6013">
      <w:pPr>
        <w:pStyle w:val="BodyTextL25"/>
        <w:rPr>
          <w:rFonts w:cs="Arial"/>
          <w:b/>
        </w:rPr>
      </w:pPr>
      <w:r w:rsidRPr="00111132">
        <w:rPr>
          <w:rFonts w:eastAsia="Arial" w:cs="Arial"/>
          <w:b/>
        </w:rPr>
        <w:t>Note</w:t>
      </w:r>
      <w:r w:rsidRPr="00111132">
        <w:rPr>
          <w:rFonts w:eastAsia="Arial" w:cs="Arial"/>
        </w:rPr>
        <w:t xml:space="preserve">: The routers used with this CCNP hands-on lab </w:t>
      </w:r>
      <w:r w:rsidR="00D424EE">
        <w:rPr>
          <w:rFonts w:eastAsia="Arial" w:cs="Arial"/>
        </w:rPr>
        <w:t>are</w:t>
      </w:r>
      <w:r w:rsidRPr="00111132">
        <w:rPr>
          <w:rFonts w:eastAsia="Arial" w:cs="Arial"/>
        </w:rPr>
        <w:t xml:space="preserve"> Cisco 8200L</w:t>
      </w:r>
      <w:r w:rsidR="00D424EE">
        <w:rPr>
          <w:rFonts w:eastAsia="Arial" w:cs="Arial"/>
        </w:rPr>
        <w:t>s</w:t>
      </w:r>
      <w:r w:rsidRPr="00111132">
        <w:rPr>
          <w:rFonts w:eastAsia="Arial" w:cs="Arial"/>
        </w:rPr>
        <w:t xml:space="preserve"> and the two Layer 3 switches are Catalyst 9300L switches</w:t>
      </w:r>
      <w:r w:rsidR="00AD2B8F" w:rsidRPr="00111132">
        <w:rPr>
          <w:rFonts w:eastAsia="Arial" w:cs="Arial"/>
        </w:rPr>
        <w:t xml:space="preserve"> using Cisco IOS XE Release 17.12.05 (universalk9 image)</w:t>
      </w:r>
      <w:r w:rsidRPr="00111132">
        <w:rPr>
          <w:rFonts w:eastAsia="Arial" w:cs="Arial"/>
        </w:rPr>
        <w:t xml:space="preserve">. Other routers and Layer 3 switches and Cisco IOS versions can be used. Depending on the model and Cisco IOS version, the commands available and the output produced might vary from what is shown in the labs. </w:t>
      </w:r>
    </w:p>
    <w:p w14:paraId="6CDD3A7D" w14:textId="531FB144" w:rsidR="000A7544" w:rsidRPr="00111132" w:rsidRDefault="000A7544" w:rsidP="000A7544">
      <w:pPr>
        <w:pStyle w:val="BodyTextL25"/>
        <w:rPr>
          <w:rFonts w:cs="Arial"/>
        </w:rPr>
      </w:pPr>
      <w:r w:rsidRPr="00111132">
        <w:rPr>
          <w:rFonts w:cs="Arial"/>
          <w:b/>
        </w:rPr>
        <w:t>Note</w:t>
      </w:r>
      <w:r w:rsidRPr="00111132">
        <w:rPr>
          <w:rFonts w:cs="Arial"/>
        </w:rPr>
        <w:t>: Ensure that the routers and switches have been erased and have no startup configurations. If you are unsure</w:t>
      </w:r>
      <w:r w:rsidR="00D424EE">
        <w:rPr>
          <w:rFonts w:cs="Arial"/>
        </w:rPr>
        <w:t>,</w:t>
      </w:r>
      <w:r w:rsidRPr="00111132">
        <w:rPr>
          <w:rFonts w:cs="Arial"/>
        </w:rPr>
        <w:t xml:space="preserve"> contact your instructor.</w:t>
      </w:r>
    </w:p>
    <w:p w14:paraId="7E19C30B" w14:textId="77777777" w:rsidR="000A7544" w:rsidRPr="00111132" w:rsidRDefault="000A7544" w:rsidP="000A7544">
      <w:pPr>
        <w:pStyle w:val="BodyTextL25"/>
        <w:rPr>
          <w:rFonts w:cs="Arial"/>
          <w:color w:val="FF0000"/>
        </w:rPr>
      </w:pPr>
      <w:r w:rsidRPr="00111132">
        <w:rPr>
          <w:rFonts w:cs="Arial"/>
          <w:b/>
          <w:bCs/>
          <w:color w:val="FF0000"/>
        </w:rPr>
        <w:lastRenderedPageBreak/>
        <w:t>Instructor Note</w:t>
      </w:r>
      <w:r w:rsidRPr="00111132">
        <w:rPr>
          <w:rFonts w:cs="Arial"/>
          <w:color w:val="FF0000"/>
        </w:rPr>
        <w:t>: Refer to the Instructor Lab Manual for the procedures to initialize and reload devices.</w:t>
      </w:r>
    </w:p>
    <w:p w14:paraId="37066460" w14:textId="77777777" w:rsidR="00D778DF" w:rsidRPr="00111132" w:rsidRDefault="00D778DF" w:rsidP="00D452F4">
      <w:pPr>
        <w:pStyle w:val="Heading1"/>
        <w:rPr>
          <w:rFonts w:cs="Arial"/>
        </w:rPr>
      </w:pPr>
      <w:r w:rsidRPr="00111132">
        <w:rPr>
          <w:rFonts w:cs="Arial"/>
        </w:rPr>
        <w:t>Required Resources</w:t>
      </w:r>
    </w:p>
    <w:p w14:paraId="2D1B7F56" w14:textId="77777777" w:rsidR="003F6013" w:rsidRPr="00111132" w:rsidRDefault="003F6013" w:rsidP="003F6013">
      <w:pPr>
        <w:pStyle w:val="Bulletlevel1"/>
        <w:rPr>
          <w:rFonts w:cs="Arial"/>
        </w:rPr>
      </w:pPr>
      <w:r w:rsidRPr="00111132">
        <w:rPr>
          <w:rFonts w:cs="Arial"/>
        </w:rPr>
        <w:t>3 Routers (Cisco Catalyst 8200L with Cisco IOS XE Release 17.12.05c universal image or comparable)</w:t>
      </w:r>
    </w:p>
    <w:p w14:paraId="12F0C470" w14:textId="77777777" w:rsidR="003F6013" w:rsidRPr="00111132" w:rsidRDefault="003F6013" w:rsidP="003F6013">
      <w:pPr>
        <w:pStyle w:val="Bulletlevel1"/>
        <w:rPr>
          <w:rFonts w:cs="Arial"/>
        </w:rPr>
      </w:pPr>
      <w:r w:rsidRPr="00111132">
        <w:rPr>
          <w:rFonts w:cs="Arial"/>
        </w:rPr>
        <w:t>2 Switches (Cisco Catalyst 9300L with Cisco IOS XE Release 17.12.05 universal image or comparable)</w:t>
      </w:r>
    </w:p>
    <w:p w14:paraId="68C059CA" w14:textId="77777777" w:rsidR="00334C33" w:rsidRPr="00111132" w:rsidRDefault="00334C33" w:rsidP="00334C33">
      <w:pPr>
        <w:pStyle w:val="Bulletlevel1"/>
        <w:rPr>
          <w:rFonts w:cs="Arial"/>
        </w:rPr>
      </w:pPr>
      <w:r w:rsidRPr="00111132">
        <w:rPr>
          <w:rFonts w:cs="Arial"/>
        </w:rPr>
        <w:t>Console cables to configure the Cisco IOS devices via the console ports</w:t>
      </w:r>
    </w:p>
    <w:p w14:paraId="36418EBF" w14:textId="77777777" w:rsidR="00457934" w:rsidRPr="00111132" w:rsidRDefault="00334C33" w:rsidP="00457934">
      <w:pPr>
        <w:pStyle w:val="Bulletlevel1"/>
        <w:rPr>
          <w:rFonts w:cs="Arial"/>
        </w:rPr>
      </w:pPr>
      <w:r w:rsidRPr="00111132">
        <w:rPr>
          <w:rFonts w:cs="Arial"/>
        </w:rPr>
        <w:t>Ethernet cables as shown in the topology</w:t>
      </w:r>
    </w:p>
    <w:p w14:paraId="0C0E129A" w14:textId="77777777" w:rsidR="00125806" w:rsidRPr="00111132" w:rsidRDefault="00125806" w:rsidP="00D452F4">
      <w:pPr>
        <w:pStyle w:val="Heading1"/>
        <w:rPr>
          <w:rFonts w:cs="Arial"/>
        </w:rPr>
      </w:pPr>
      <w:r w:rsidRPr="00111132">
        <w:rPr>
          <w:rFonts w:cs="Arial"/>
        </w:rPr>
        <w:t>Instructions</w:t>
      </w:r>
    </w:p>
    <w:p w14:paraId="42489BF0" w14:textId="77777777" w:rsidR="00A343F8" w:rsidRPr="00111132" w:rsidRDefault="00A343F8" w:rsidP="000A7544">
      <w:pPr>
        <w:pStyle w:val="Heading2"/>
        <w:ind w:left="900" w:hanging="900"/>
        <w:rPr>
          <w:rFonts w:cs="Arial"/>
        </w:rPr>
      </w:pPr>
      <w:r w:rsidRPr="00111132">
        <w:rPr>
          <w:rFonts w:cs="Arial"/>
        </w:rPr>
        <w:t>Build the Network and Configure Basic Device Settings and Interface Addressing</w:t>
      </w:r>
    </w:p>
    <w:p w14:paraId="76932B7D" w14:textId="77777777" w:rsidR="00A343F8" w:rsidRPr="00111132" w:rsidRDefault="00A343F8" w:rsidP="00A343F8">
      <w:pPr>
        <w:pStyle w:val="BodyTextL25"/>
        <w:rPr>
          <w:rFonts w:cs="Arial"/>
        </w:rPr>
      </w:pPr>
      <w:r w:rsidRPr="00111132">
        <w:rPr>
          <w:rFonts w:cs="Arial"/>
        </w:rPr>
        <w:t>In Part 1, you will set up the network topology and configure basic settings and interface addressing on routers and switches.</w:t>
      </w:r>
    </w:p>
    <w:p w14:paraId="06F84A6F" w14:textId="77777777" w:rsidR="00A343F8" w:rsidRPr="00111132" w:rsidRDefault="00A343F8" w:rsidP="000A7544">
      <w:pPr>
        <w:pStyle w:val="Heading3"/>
        <w:rPr>
          <w:rFonts w:cs="Arial"/>
        </w:rPr>
      </w:pPr>
      <w:r w:rsidRPr="00111132">
        <w:rPr>
          <w:rFonts w:cs="Arial"/>
        </w:rPr>
        <w:t>Cable the network as shown in the topology.</w:t>
      </w:r>
    </w:p>
    <w:p w14:paraId="7E4C26B6" w14:textId="01E06F99" w:rsidR="00A343F8" w:rsidRPr="00111132" w:rsidRDefault="00A343F8" w:rsidP="00A343F8">
      <w:pPr>
        <w:pStyle w:val="BodyTextL25"/>
        <w:rPr>
          <w:rFonts w:cs="Arial"/>
        </w:rPr>
      </w:pPr>
      <w:r w:rsidRPr="00111132">
        <w:rPr>
          <w:rFonts w:cs="Arial"/>
        </w:rPr>
        <w:t>Attach the devices as shown in the topology diagram and cable as necessary.</w:t>
      </w:r>
    </w:p>
    <w:p w14:paraId="4A7622A1" w14:textId="77777777" w:rsidR="00A343F8" w:rsidRPr="00111132" w:rsidRDefault="00A343F8" w:rsidP="000A7544">
      <w:pPr>
        <w:pStyle w:val="Heading3"/>
        <w:rPr>
          <w:rFonts w:cs="Arial"/>
        </w:rPr>
      </w:pPr>
      <w:r w:rsidRPr="00111132">
        <w:rPr>
          <w:rFonts w:cs="Arial"/>
        </w:rPr>
        <w:t>Configure basic settings for each router.</w:t>
      </w:r>
    </w:p>
    <w:p w14:paraId="311B66E9" w14:textId="695DE2F1" w:rsidR="00A343F8" w:rsidRPr="00111132" w:rsidRDefault="00A343F8" w:rsidP="00925812">
      <w:pPr>
        <w:pStyle w:val="SubStepAlpha"/>
        <w:spacing w:after="0"/>
        <w:rPr>
          <w:rFonts w:cs="Arial"/>
        </w:rPr>
      </w:pPr>
      <w:r w:rsidRPr="00111132">
        <w:rPr>
          <w:rFonts w:cs="Arial"/>
        </w:rPr>
        <w:t>Console into each device, enter global configuration mode, and apply the basic settings and interface addressing</w:t>
      </w:r>
      <w:r w:rsidR="000A7544" w:rsidRPr="00111132">
        <w:rPr>
          <w:rFonts w:cs="Arial"/>
        </w:rPr>
        <w:t xml:space="preserve"> using the following s</w:t>
      </w:r>
      <w:r w:rsidRPr="00111132">
        <w:rPr>
          <w:rFonts w:cs="Arial"/>
        </w:rPr>
        <w:t xml:space="preserve">tartup </w:t>
      </w:r>
      <w:r w:rsidR="000A7544" w:rsidRPr="00111132">
        <w:rPr>
          <w:rFonts w:cs="Arial"/>
        </w:rPr>
        <w:t>c</w:t>
      </w:r>
      <w:r w:rsidRPr="00111132">
        <w:rPr>
          <w:rFonts w:cs="Arial"/>
        </w:rPr>
        <w:t>onfiguration</w:t>
      </w:r>
      <w:r w:rsidR="000A7544" w:rsidRPr="00111132">
        <w:rPr>
          <w:rFonts w:cs="Arial"/>
        </w:rPr>
        <w:t>s for each device.</w:t>
      </w:r>
    </w:p>
    <w:p w14:paraId="51D82F10" w14:textId="4D461D02" w:rsidR="00796DAA" w:rsidRPr="00111132" w:rsidRDefault="00796DAA" w:rsidP="00925812">
      <w:pPr>
        <w:pStyle w:val="ConfigWindow"/>
        <w:rPr>
          <w:rFonts w:cs="Arial"/>
        </w:rPr>
      </w:pPr>
      <w:r w:rsidRPr="00111132">
        <w:rPr>
          <w:rFonts w:cs="Arial"/>
        </w:rPr>
        <w:t>Open configuration window</w:t>
      </w:r>
    </w:p>
    <w:p w14:paraId="049CE59F" w14:textId="13194B17" w:rsidR="00E05ABD" w:rsidRPr="00111132" w:rsidRDefault="00317517" w:rsidP="000A7544">
      <w:pPr>
        <w:pStyle w:val="BodyTextL25Bold"/>
        <w:rPr>
          <w:rFonts w:cs="Arial"/>
        </w:rPr>
      </w:pPr>
      <w:r w:rsidRPr="00111132">
        <w:rPr>
          <w:rFonts w:cs="Arial"/>
        </w:rPr>
        <w:t xml:space="preserve">Router </w:t>
      </w:r>
      <w:r w:rsidR="00E05ABD" w:rsidRPr="00111132">
        <w:rPr>
          <w:rFonts w:cs="Arial"/>
        </w:rPr>
        <w:t>R1</w:t>
      </w:r>
    </w:p>
    <w:p w14:paraId="1D176C4B" w14:textId="77777777" w:rsidR="000614BB" w:rsidRPr="000614BB" w:rsidRDefault="000614BB" w:rsidP="000614BB">
      <w:pPr>
        <w:pStyle w:val="BodyTextL25Bold"/>
        <w:spacing w:before="60" w:after="60"/>
        <w:ind w:left="720"/>
        <w:rPr>
          <w:rFonts w:ascii="Courier New" w:hAnsi="Courier New"/>
          <w:b w:val="0"/>
        </w:rPr>
      </w:pPr>
      <w:r w:rsidRPr="000614BB">
        <w:rPr>
          <w:rFonts w:ascii="Courier New" w:hAnsi="Courier New"/>
          <w:b w:val="0"/>
        </w:rPr>
        <w:t>hostname R1</w:t>
      </w:r>
    </w:p>
    <w:p w14:paraId="26A23DCF" w14:textId="77777777" w:rsidR="000614BB" w:rsidRPr="000614BB" w:rsidRDefault="000614BB" w:rsidP="000614BB">
      <w:pPr>
        <w:pStyle w:val="BodyTextL25Bold"/>
        <w:spacing w:before="60" w:after="60"/>
        <w:ind w:left="720"/>
        <w:rPr>
          <w:rFonts w:ascii="Courier New" w:hAnsi="Courier New"/>
          <w:b w:val="0"/>
        </w:rPr>
      </w:pPr>
      <w:r w:rsidRPr="000614BB">
        <w:rPr>
          <w:rFonts w:ascii="Courier New" w:hAnsi="Courier New"/>
          <w:b w:val="0"/>
        </w:rPr>
        <w:t>!</w:t>
      </w:r>
    </w:p>
    <w:p w14:paraId="0A7434F3" w14:textId="77777777" w:rsidR="008C767F" w:rsidRPr="008C767F" w:rsidRDefault="008C767F" w:rsidP="008C767F">
      <w:pPr>
        <w:pStyle w:val="BodyTextL25Bold"/>
        <w:spacing w:before="60" w:after="60"/>
        <w:ind w:left="720"/>
        <w:rPr>
          <w:rFonts w:ascii="Courier New" w:hAnsi="Courier New"/>
          <w:b w:val="0"/>
        </w:rPr>
      </w:pPr>
      <w:r w:rsidRPr="008C767F">
        <w:rPr>
          <w:rFonts w:ascii="Courier New" w:hAnsi="Courier New"/>
          <w:b w:val="0"/>
        </w:rPr>
        <w:t>line con 0</w:t>
      </w:r>
    </w:p>
    <w:p w14:paraId="27200859" w14:textId="77777777" w:rsidR="008C767F" w:rsidRPr="008C767F" w:rsidRDefault="008C767F" w:rsidP="008C767F">
      <w:pPr>
        <w:pStyle w:val="BodyTextL25Bold"/>
        <w:spacing w:before="60" w:after="60"/>
        <w:ind w:left="720"/>
        <w:rPr>
          <w:rFonts w:ascii="Courier New" w:hAnsi="Courier New"/>
          <w:b w:val="0"/>
        </w:rPr>
      </w:pPr>
      <w:r w:rsidRPr="008C767F">
        <w:rPr>
          <w:rFonts w:ascii="Courier New" w:hAnsi="Courier New"/>
          <w:b w:val="0"/>
        </w:rPr>
        <w:t>exec-timeout 0 0</w:t>
      </w:r>
    </w:p>
    <w:p w14:paraId="0B39E3BD" w14:textId="77777777" w:rsidR="008C767F" w:rsidRDefault="008C767F" w:rsidP="008C767F">
      <w:pPr>
        <w:pStyle w:val="BodyTextL25Bold"/>
        <w:spacing w:before="60" w:after="60"/>
        <w:ind w:left="720"/>
        <w:rPr>
          <w:rFonts w:ascii="Courier New" w:hAnsi="Courier New"/>
          <w:b w:val="0"/>
        </w:rPr>
      </w:pPr>
      <w:r w:rsidRPr="008C767F">
        <w:rPr>
          <w:rFonts w:ascii="Courier New" w:hAnsi="Courier New"/>
          <w:b w:val="0"/>
        </w:rPr>
        <w:t>logging synchronous</w:t>
      </w:r>
    </w:p>
    <w:p w14:paraId="642AF705" w14:textId="4EAE7830" w:rsidR="008667CB" w:rsidRDefault="003D54D3" w:rsidP="008C767F">
      <w:pPr>
        <w:pStyle w:val="BodyTextL25Bold"/>
        <w:spacing w:before="60" w:after="60"/>
        <w:ind w:left="720"/>
        <w:rPr>
          <w:rFonts w:ascii="Courier New" w:hAnsi="Courier New"/>
          <w:b w:val="0"/>
        </w:rPr>
      </w:pPr>
      <w:r>
        <w:rPr>
          <w:rFonts w:ascii="Courier New" w:hAnsi="Courier New"/>
          <w:b w:val="0"/>
        </w:rPr>
        <w:t>no ip domain lookup</w:t>
      </w:r>
    </w:p>
    <w:p w14:paraId="2A898361" w14:textId="07F530D4" w:rsidR="00DC78AA" w:rsidRDefault="00DC78AA" w:rsidP="008C767F">
      <w:pPr>
        <w:pStyle w:val="BodyTextL25Bold"/>
        <w:spacing w:before="60" w:after="60"/>
        <w:ind w:left="720"/>
        <w:rPr>
          <w:rFonts w:ascii="Courier New" w:hAnsi="Courier New"/>
          <w:b w:val="0"/>
        </w:rPr>
      </w:pPr>
      <w:r>
        <w:rPr>
          <w:rFonts w:ascii="Courier New" w:hAnsi="Courier New"/>
          <w:b w:val="0"/>
        </w:rPr>
        <w:t>!</w:t>
      </w:r>
    </w:p>
    <w:p w14:paraId="3929E965" w14:textId="3EBA46C6" w:rsidR="000614BB" w:rsidRPr="000614BB" w:rsidRDefault="000614BB" w:rsidP="008C767F">
      <w:pPr>
        <w:pStyle w:val="BodyTextL25Bold"/>
        <w:spacing w:before="60" w:after="60"/>
        <w:ind w:left="720"/>
        <w:rPr>
          <w:rFonts w:ascii="Courier New" w:hAnsi="Courier New"/>
          <w:b w:val="0"/>
        </w:rPr>
      </w:pPr>
      <w:r w:rsidRPr="000614BB">
        <w:rPr>
          <w:rFonts w:ascii="Courier New" w:hAnsi="Courier New"/>
          <w:b w:val="0"/>
        </w:rPr>
        <w:t>ipv6 unicast-routing</w:t>
      </w:r>
    </w:p>
    <w:p w14:paraId="17EB8E34" w14:textId="77777777" w:rsidR="000614BB" w:rsidRPr="000614BB" w:rsidRDefault="000614BB" w:rsidP="000614BB">
      <w:pPr>
        <w:pStyle w:val="BodyTextL25Bold"/>
        <w:spacing w:before="60" w:after="60"/>
        <w:ind w:left="720"/>
        <w:rPr>
          <w:rFonts w:ascii="Courier New" w:hAnsi="Courier New"/>
          <w:b w:val="0"/>
        </w:rPr>
      </w:pPr>
      <w:r w:rsidRPr="000614BB">
        <w:rPr>
          <w:rFonts w:ascii="Courier New" w:hAnsi="Courier New"/>
          <w:b w:val="0"/>
        </w:rPr>
        <w:t>!</w:t>
      </w:r>
    </w:p>
    <w:p w14:paraId="42BB1172" w14:textId="77777777" w:rsidR="000614BB" w:rsidRPr="000614BB" w:rsidRDefault="000614BB" w:rsidP="000614BB">
      <w:pPr>
        <w:pStyle w:val="BodyTextL25Bold"/>
        <w:spacing w:before="60" w:after="60"/>
        <w:ind w:left="720"/>
        <w:rPr>
          <w:rFonts w:ascii="Courier New" w:hAnsi="Courier New"/>
          <w:b w:val="0"/>
        </w:rPr>
      </w:pPr>
      <w:r w:rsidRPr="000614BB">
        <w:rPr>
          <w:rFonts w:ascii="Courier New" w:hAnsi="Courier New"/>
          <w:b w:val="0"/>
        </w:rPr>
        <w:t>interface GigabitEthernet0/0/0</w:t>
      </w:r>
    </w:p>
    <w:p w14:paraId="1D9910DE" w14:textId="77777777" w:rsidR="000614BB" w:rsidRPr="000614BB" w:rsidRDefault="000614BB" w:rsidP="000614BB">
      <w:pPr>
        <w:pStyle w:val="BodyTextL25Bold"/>
        <w:spacing w:before="60" w:after="60"/>
        <w:ind w:left="720"/>
        <w:rPr>
          <w:rFonts w:ascii="Courier New" w:hAnsi="Courier New"/>
          <w:b w:val="0"/>
        </w:rPr>
      </w:pPr>
      <w:r w:rsidRPr="000614BB">
        <w:rPr>
          <w:rFonts w:ascii="Courier New" w:hAnsi="Courier New"/>
          <w:b w:val="0"/>
        </w:rPr>
        <w:t xml:space="preserve"> ip address 172.16.0.2 255.255.255.252</w:t>
      </w:r>
    </w:p>
    <w:p w14:paraId="1428CEF2" w14:textId="77777777" w:rsidR="000614BB" w:rsidRPr="000614BB" w:rsidRDefault="000614BB" w:rsidP="000614BB">
      <w:pPr>
        <w:pStyle w:val="BodyTextL25Bold"/>
        <w:spacing w:before="60" w:after="60"/>
        <w:ind w:left="720"/>
        <w:rPr>
          <w:rFonts w:ascii="Courier New" w:hAnsi="Courier New"/>
          <w:b w:val="0"/>
        </w:rPr>
      </w:pPr>
      <w:r w:rsidRPr="000614BB">
        <w:rPr>
          <w:rFonts w:ascii="Courier New" w:hAnsi="Courier New"/>
          <w:b w:val="0"/>
        </w:rPr>
        <w:t xml:space="preserve"> ipv6 address FE80::1:2 link-local</w:t>
      </w:r>
    </w:p>
    <w:p w14:paraId="7C97D986" w14:textId="77777777" w:rsidR="000614BB" w:rsidRPr="000614BB" w:rsidRDefault="000614BB" w:rsidP="000614BB">
      <w:pPr>
        <w:pStyle w:val="BodyTextL25Bold"/>
        <w:spacing w:before="60" w:after="60"/>
        <w:ind w:left="720"/>
        <w:rPr>
          <w:rFonts w:ascii="Courier New" w:hAnsi="Courier New"/>
          <w:b w:val="0"/>
        </w:rPr>
      </w:pPr>
      <w:r w:rsidRPr="000614BB">
        <w:rPr>
          <w:rFonts w:ascii="Courier New" w:hAnsi="Courier New"/>
          <w:b w:val="0"/>
        </w:rPr>
        <w:t xml:space="preserve"> ipv6 address 2001:DB8:ACAD:A001::2/64</w:t>
      </w:r>
    </w:p>
    <w:p w14:paraId="6880F20C" w14:textId="77777777" w:rsidR="000614BB" w:rsidRPr="000614BB" w:rsidRDefault="000614BB" w:rsidP="000614BB">
      <w:pPr>
        <w:pStyle w:val="BodyTextL25Bold"/>
        <w:spacing w:before="60" w:after="60"/>
        <w:ind w:left="720"/>
        <w:rPr>
          <w:rFonts w:ascii="Courier New" w:hAnsi="Courier New"/>
          <w:b w:val="0"/>
        </w:rPr>
      </w:pPr>
      <w:r w:rsidRPr="000614BB">
        <w:rPr>
          <w:rFonts w:ascii="Courier New" w:hAnsi="Courier New"/>
          <w:b w:val="0"/>
        </w:rPr>
        <w:t xml:space="preserve"> ospfv3 network point-to-point</w:t>
      </w:r>
    </w:p>
    <w:p w14:paraId="35D2A6AE" w14:textId="77777777" w:rsidR="000614BB" w:rsidRPr="000614BB" w:rsidRDefault="000614BB" w:rsidP="000614BB">
      <w:pPr>
        <w:pStyle w:val="BodyTextL25Bold"/>
        <w:spacing w:before="60" w:after="60"/>
        <w:ind w:left="720"/>
        <w:rPr>
          <w:rFonts w:ascii="Courier New" w:hAnsi="Courier New"/>
          <w:b w:val="0"/>
        </w:rPr>
      </w:pPr>
      <w:r w:rsidRPr="000614BB">
        <w:rPr>
          <w:rFonts w:ascii="Courier New" w:hAnsi="Courier New"/>
          <w:b w:val="0"/>
        </w:rPr>
        <w:t xml:space="preserve"> ospfv3 123 ipv6 area 0</w:t>
      </w:r>
    </w:p>
    <w:p w14:paraId="6D511F66" w14:textId="77777777" w:rsidR="000614BB" w:rsidRPr="000614BB" w:rsidRDefault="000614BB" w:rsidP="000614BB">
      <w:pPr>
        <w:pStyle w:val="BodyTextL25Bold"/>
        <w:spacing w:before="60" w:after="60"/>
        <w:ind w:left="720"/>
        <w:rPr>
          <w:rFonts w:ascii="Courier New" w:hAnsi="Courier New"/>
          <w:b w:val="0"/>
        </w:rPr>
      </w:pPr>
      <w:r w:rsidRPr="000614BB">
        <w:rPr>
          <w:rFonts w:ascii="Courier New" w:hAnsi="Courier New"/>
          <w:b w:val="0"/>
        </w:rPr>
        <w:t xml:space="preserve"> ospfv3 123 ipv4 area 0</w:t>
      </w:r>
    </w:p>
    <w:p w14:paraId="5C2E831D" w14:textId="77777777" w:rsidR="000614BB" w:rsidRPr="000614BB" w:rsidRDefault="000614BB" w:rsidP="000614BB">
      <w:pPr>
        <w:pStyle w:val="BodyTextL25Bold"/>
        <w:spacing w:before="60" w:after="60"/>
        <w:ind w:left="720"/>
        <w:rPr>
          <w:rFonts w:ascii="Courier New" w:hAnsi="Courier New"/>
          <w:b w:val="0"/>
        </w:rPr>
      </w:pPr>
      <w:r w:rsidRPr="000614BB">
        <w:rPr>
          <w:rFonts w:ascii="Courier New" w:hAnsi="Courier New"/>
          <w:b w:val="0"/>
        </w:rPr>
        <w:t xml:space="preserve"> no shutdown</w:t>
      </w:r>
    </w:p>
    <w:p w14:paraId="7F68E17F" w14:textId="77777777" w:rsidR="000614BB" w:rsidRPr="000614BB" w:rsidRDefault="000614BB" w:rsidP="000614BB">
      <w:pPr>
        <w:pStyle w:val="BodyTextL25Bold"/>
        <w:spacing w:before="60" w:after="60"/>
        <w:ind w:left="720"/>
        <w:rPr>
          <w:rFonts w:ascii="Courier New" w:hAnsi="Courier New"/>
          <w:b w:val="0"/>
        </w:rPr>
      </w:pPr>
      <w:r w:rsidRPr="000614BB">
        <w:rPr>
          <w:rFonts w:ascii="Courier New" w:hAnsi="Courier New"/>
          <w:b w:val="0"/>
        </w:rPr>
        <w:t xml:space="preserve"> exit</w:t>
      </w:r>
    </w:p>
    <w:p w14:paraId="759FCFE7" w14:textId="77777777" w:rsidR="000614BB" w:rsidRPr="000614BB" w:rsidRDefault="000614BB" w:rsidP="000614BB">
      <w:pPr>
        <w:pStyle w:val="BodyTextL25Bold"/>
        <w:spacing w:before="60" w:after="60"/>
        <w:ind w:left="720"/>
        <w:rPr>
          <w:rFonts w:ascii="Courier New" w:hAnsi="Courier New"/>
          <w:b w:val="0"/>
        </w:rPr>
      </w:pPr>
      <w:r w:rsidRPr="000614BB">
        <w:rPr>
          <w:rFonts w:ascii="Courier New" w:hAnsi="Courier New"/>
          <w:b w:val="0"/>
        </w:rPr>
        <w:t>!</w:t>
      </w:r>
    </w:p>
    <w:p w14:paraId="0EF7BA0C" w14:textId="77777777" w:rsidR="000614BB" w:rsidRPr="000614BB" w:rsidRDefault="000614BB" w:rsidP="000614BB">
      <w:pPr>
        <w:pStyle w:val="BodyTextL25Bold"/>
        <w:spacing w:before="60" w:after="60"/>
        <w:ind w:left="720"/>
        <w:rPr>
          <w:rFonts w:ascii="Courier New" w:hAnsi="Courier New"/>
          <w:b w:val="0"/>
        </w:rPr>
      </w:pPr>
      <w:r w:rsidRPr="000614BB">
        <w:rPr>
          <w:rFonts w:ascii="Courier New" w:hAnsi="Courier New"/>
          <w:b w:val="0"/>
        </w:rPr>
        <w:t>interface GigabitEthernet0/0/1</w:t>
      </w:r>
    </w:p>
    <w:p w14:paraId="50A90BD7" w14:textId="77777777" w:rsidR="000614BB" w:rsidRPr="000614BB" w:rsidRDefault="000614BB" w:rsidP="000614BB">
      <w:pPr>
        <w:pStyle w:val="BodyTextL25Bold"/>
        <w:spacing w:before="60" w:after="60"/>
        <w:ind w:left="720"/>
        <w:rPr>
          <w:rFonts w:ascii="Courier New" w:hAnsi="Courier New"/>
          <w:b w:val="0"/>
        </w:rPr>
      </w:pPr>
      <w:r w:rsidRPr="000614BB">
        <w:rPr>
          <w:rFonts w:ascii="Courier New" w:hAnsi="Courier New"/>
          <w:b w:val="0"/>
        </w:rPr>
        <w:t xml:space="preserve"> ipv6 address FE80::1:1 link-local</w:t>
      </w:r>
    </w:p>
    <w:p w14:paraId="00381AC4" w14:textId="77777777" w:rsidR="000614BB" w:rsidRPr="000614BB" w:rsidRDefault="000614BB" w:rsidP="000614BB">
      <w:pPr>
        <w:pStyle w:val="BodyTextL25Bold"/>
        <w:spacing w:before="60" w:after="60"/>
        <w:ind w:left="720"/>
        <w:rPr>
          <w:rFonts w:ascii="Courier New" w:hAnsi="Courier New"/>
          <w:b w:val="0"/>
        </w:rPr>
      </w:pPr>
      <w:r w:rsidRPr="000614BB">
        <w:rPr>
          <w:rFonts w:ascii="Courier New" w:hAnsi="Courier New"/>
          <w:b w:val="0"/>
        </w:rPr>
        <w:t xml:space="preserve"> ipv6 address 2001:DB8:ACAD:1001::1/64</w:t>
      </w:r>
    </w:p>
    <w:p w14:paraId="036774A6" w14:textId="77777777" w:rsidR="000614BB" w:rsidRPr="000614BB" w:rsidRDefault="000614BB" w:rsidP="000614BB">
      <w:pPr>
        <w:pStyle w:val="BodyTextL25Bold"/>
        <w:spacing w:before="60" w:after="60"/>
        <w:ind w:left="720"/>
        <w:rPr>
          <w:rFonts w:ascii="Courier New" w:hAnsi="Courier New"/>
          <w:b w:val="0"/>
        </w:rPr>
      </w:pPr>
      <w:r w:rsidRPr="000614BB">
        <w:rPr>
          <w:rFonts w:ascii="Courier New" w:hAnsi="Courier New"/>
          <w:b w:val="0"/>
        </w:rPr>
        <w:lastRenderedPageBreak/>
        <w:t xml:space="preserve"> ospfv3 network point-to-point</w:t>
      </w:r>
    </w:p>
    <w:p w14:paraId="32F2B490" w14:textId="77777777" w:rsidR="000614BB" w:rsidRPr="000614BB" w:rsidRDefault="000614BB" w:rsidP="000614BB">
      <w:pPr>
        <w:pStyle w:val="BodyTextL25Bold"/>
        <w:spacing w:before="60" w:after="60"/>
        <w:ind w:left="720"/>
        <w:rPr>
          <w:rFonts w:ascii="Courier New" w:hAnsi="Courier New"/>
          <w:b w:val="0"/>
        </w:rPr>
      </w:pPr>
      <w:r w:rsidRPr="000614BB">
        <w:rPr>
          <w:rFonts w:ascii="Courier New" w:hAnsi="Courier New"/>
          <w:b w:val="0"/>
        </w:rPr>
        <w:t xml:space="preserve"> ospfv3 123 ipv6 area 1</w:t>
      </w:r>
    </w:p>
    <w:p w14:paraId="2405B943" w14:textId="77777777" w:rsidR="000614BB" w:rsidRPr="000614BB" w:rsidRDefault="000614BB" w:rsidP="000614BB">
      <w:pPr>
        <w:pStyle w:val="BodyTextL25Bold"/>
        <w:spacing w:before="60" w:after="60"/>
        <w:ind w:left="720"/>
        <w:rPr>
          <w:rFonts w:ascii="Courier New" w:hAnsi="Courier New"/>
          <w:b w:val="0"/>
        </w:rPr>
      </w:pPr>
      <w:r w:rsidRPr="000614BB">
        <w:rPr>
          <w:rFonts w:ascii="Courier New" w:hAnsi="Courier New"/>
          <w:b w:val="0"/>
        </w:rPr>
        <w:t xml:space="preserve"> ospfv3 123 ipv4 area 1</w:t>
      </w:r>
    </w:p>
    <w:p w14:paraId="0AA114CD" w14:textId="77777777" w:rsidR="000614BB" w:rsidRPr="000614BB" w:rsidRDefault="000614BB" w:rsidP="000614BB">
      <w:pPr>
        <w:pStyle w:val="BodyTextL25Bold"/>
        <w:spacing w:before="60" w:after="60"/>
        <w:ind w:left="720"/>
        <w:rPr>
          <w:rFonts w:ascii="Courier New" w:hAnsi="Courier New"/>
          <w:b w:val="0"/>
        </w:rPr>
      </w:pPr>
      <w:r w:rsidRPr="000614BB">
        <w:rPr>
          <w:rFonts w:ascii="Courier New" w:hAnsi="Courier New"/>
          <w:b w:val="0"/>
        </w:rPr>
        <w:t xml:space="preserve"> no shutdown</w:t>
      </w:r>
    </w:p>
    <w:p w14:paraId="60A7A2F2" w14:textId="77777777" w:rsidR="000614BB" w:rsidRPr="000614BB" w:rsidRDefault="000614BB" w:rsidP="000614BB">
      <w:pPr>
        <w:pStyle w:val="BodyTextL25Bold"/>
        <w:spacing w:before="60" w:after="60"/>
        <w:ind w:left="720"/>
        <w:rPr>
          <w:rFonts w:ascii="Courier New" w:hAnsi="Courier New"/>
          <w:b w:val="0"/>
        </w:rPr>
      </w:pPr>
      <w:r w:rsidRPr="000614BB">
        <w:rPr>
          <w:rFonts w:ascii="Courier New" w:hAnsi="Courier New"/>
          <w:b w:val="0"/>
        </w:rPr>
        <w:t xml:space="preserve"> exit</w:t>
      </w:r>
    </w:p>
    <w:p w14:paraId="1A231564" w14:textId="77777777" w:rsidR="000614BB" w:rsidRPr="000614BB" w:rsidRDefault="000614BB" w:rsidP="000614BB">
      <w:pPr>
        <w:pStyle w:val="BodyTextL25Bold"/>
        <w:spacing w:before="60" w:after="60"/>
        <w:ind w:left="720"/>
        <w:rPr>
          <w:rFonts w:ascii="Courier New" w:hAnsi="Courier New"/>
          <w:b w:val="0"/>
        </w:rPr>
      </w:pPr>
      <w:r w:rsidRPr="000614BB">
        <w:rPr>
          <w:rFonts w:ascii="Courier New" w:hAnsi="Courier New"/>
          <w:b w:val="0"/>
        </w:rPr>
        <w:t>!</w:t>
      </w:r>
    </w:p>
    <w:p w14:paraId="4EF855AC" w14:textId="77777777" w:rsidR="000614BB" w:rsidRPr="000614BB" w:rsidRDefault="000614BB" w:rsidP="000614BB">
      <w:pPr>
        <w:pStyle w:val="BodyTextL25Bold"/>
        <w:spacing w:before="60" w:after="60"/>
        <w:ind w:left="720"/>
        <w:rPr>
          <w:rFonts w:ascii="Courier New" w:hAnsi="Courier New"/>
          <w:b w:val="0"/>
        </w:rPr>
      </w:pPr>
      <w:r w:rsidRPr="000614BB">
        <w:rPr>
          <w:rFonts w:ascii="Courier New" w:hAnsi="Courier New"/>
          <w:b w:val="0"/>
        </w:rPr>
        <w:t>router ospfv3 123</w:t>
      </w:r>
    </w:p>
    <w:p w14:paraId="27FB981A" w14:textId="77777777" w:rsidR="000614BB" w:rsidRPr="000614BB" w:rsidRDefault="000614BB" w:rsidP="000614BB">
      <w:pPr>
        <w:pStyle w:val="BodyTextL25Bold"/>
        <w:spacing w:before="60" w:after="60"/>
        <w:ind w:left="720"/>
        <w:rPr>
          <w:rFonts w:ascii="Courier New" w:hAnsi="Courier New"/>
          <w:b w:val="0"/>
        </w:rPr>
      </w:pPr>
      <w:r w:rsidRPr="000614BB">
        <w:rPr>
          <w:rFonts w:ascii="Courier New" w:hAnsi="Courier New"/>
          <w:b w:val="0"/>
        </w:rPr>
        <w:t xml:space="preserve"> !</w:t>
      </w:r>
    </w:p>
    <w:p w14:paraId="7A06F782" w14:textId="77777777" w:rsidR="000614BB" w:rsidRPr="000614BB" w:rsidRDefault="000614BB" w:rsidP="000614BB">
      <w:pPr>
        <w:pStyle w:val="BodyTextL25Bold"/>
        <w:spacing w:before="60" w:after="60"/>
        <w:ind w:left="720"/>
        <w:rPr>
          <w:rFonts w:ascii="Courier New" w:hAnsi="Courier New"/>
          <w:b w:val="0"/>
        </w:rPr>
      </w:pPr>
      <w:r w:rsidRPr="000614BB">
        <w:rPr>
          <w:rFonts w:ascii="Courier New" w:hAnsi="Courier New"/>
          <w:b w:val="0"/>
        </w:rPr>
        <w:t xml:space="preserve"> address-family ipv4 unicast</w:t>
      </w:r>
    </w:p>
    <w:p w14:paraId="78521CCD" w14:textId="77777777" w:rsidR="000614BB" w:rsidRPr="000614BB" w:rsidRDefault="000614BB" w:rsidP="000614BB">
      <w:pPr>
        <w:pStyle w:val="BodyTextL25Bold"/>
        <w:spacing w:before="60" w:after="60"/>
        <w:ind w:left="720"/>
        <w:rPr>
          <w:rFonts w:ascii="Courier New" w:hAnsi="Courier New"/>
          <w:b w:val="0"/>
        </w:rPr>
      </w:pPr>
      <w:r w:rsidRPr="000614BB">
        <w:rPr>
          <w:rFonts w:ascii="Courier New" w:hAnsi="Courier New"/>
          <w:b w:val="0"/>
        </w:rPr>
        <w:t xml:space="preserve">  router-id 1.1.1.1</w:t>
      </w:r>
    </w:p>
    <w:p w14:paraId="0127D7F1" w14:textId="77777777" w:rsidR="000614BB" w:rsidRPr="000614BB" w:rsidRDefault="000614BB" w:rsidP="000614BB">
      <w:pPr>
        <w:pStyle w:val="BodyTextL25Bold"/>
        <w:spacing w:before="60" w:after="60"/>
        <w:ind w:left="720"/>
        <w:rPr>
          <w:rFonts w:ascii="Courier New" w:hAnsi="Courier New"/>
          <w:b w:val="0"/>
        </w:rPr>
      </w:pPr>
      <w:r w:rsidRPr="000614BB">
        <w:rPr>
          <w:rFonts w:ascii="Courier New" w:hAnsi="Courier New"/>
          <w:b w:val="0"/>
        </w:rPr>
        <w:t xml:space="preserve"> exit-address-family</w:t>
      </w:r>
    </w:p>
    <w:p w14:paraId="7093E894" w14:textId="77777777" w:rsidR="000614BB" w:rsidRPr="000614BB" w:rsidRDefault="000614BB" w:rsidP="000614BB">
      <w:pPr>
        <w:pStyle w:val="BodyTextL25Bold"/>
        <w:spacing w:before="60" w:after="60"/>
        <w:ind w:left="720"/>
        <w:rPr>
          <w:rFonts w:ascii="Courier New" w:hAnsi="Courier New"/>
          <w:b w:val="0"/>
        </w:rPr>
      </w:pPr>
      <w:r w:rsidRPr="000614BB">
        <w:rPr>
          <w:rFonts w:ascii="Courier New" w:hAnsi="Courier New"/>
          <w:b w:val="0"/>
        </w:rPr>
        <w:t xml:space="preserve"> !</w:t>
      </w:r>
    </w:p>
    <w:p w14:paraId="754E6029" w14:textId="77777777" w:rsidR="000614BB" w:rsidRPr="000614BB" w:rsidRDefault="000614BB" w:rsidP="000614BB">
      <w:pPr>
        <w:pStyle w:val="BodyTextL25Bold"/>
        <w:spacing w:before="60" w:after="60"/>
        <w:ind w:left="720"/>
        <w:rPr>
          <w:rFonts w:ascii="Courier New" w:hAnsi="Courier New"/>
          <w:b w:val="0"/>
        </w:rPr>
      </w:pPr>
      <w:r w:rsidRPr="000614BB">
        <w:rPr>
          <w:rFonts w:ascii="Courier New" w:hAnsi="Courier New"/>
          <w:b w:val="0"/>
        </w:rPr>
        <w:t xml:space="preserve"> address-family ipv6 unicast</w:t>
      </w:r>
    </w:p>
    <w:p w14:paraId="5ACC0DF0" w14:textId="77777777" w:rsidR="000614BB" w:rsidRPr="000614BB" w:rsidRDefault="000614BB" w:rsidP="000614BB">
      <w:pPr>
        <w:pStyle w:val="BodyTextL25Bold"/>
        <w:spacing w:before="60" w:after="60"/>
        <w:ind w:left="720"/>
        <w:rPr>
          <w:rFonts w:ascii="Courier New" w:hAnsi="Courier New"/>
          <w:b w:val="0"/>
        </w:rPr>
      </w:pPr>
      <w:r w:rsidRPr="000614BB">
        <w:rPr>
          <w:rFonts w:ascii="Courier New" w:hAnsi="Courier New"/>
          <w:b w:val="0"/>
        </w:rPr>
        <w:t xml:space="preserve">  router-id 1.1.1.1</w:t>
      </w:r>
    </w:p>
    <w:p w14:paraId="613F9291" w14:textId="77777777" w:rsidR="000614BB" w:rsidRPr="000614BB" w:rsidRDefault="000614BB" w:rsidP="000614BB">
      <w:pPr>
        <w:pStyle w:val="BodyTextL25Bold"/>
        <w:spacing w:before="60" w:after="60"/>
        <w:ind w:left="720"/>
        <w:rPr>
          <w:rFonts w:ascii="Courier New" w:hAnsi="Courier New"/>
          <w:b w:val="0"/>
        </w:rPr>
      </w:pPr>
      <w:r w:rsidRPr="000614BB">
        <w:rPr>
          <w:rFonts w:ascii="Courier New" w:hAnsi="Courier New"/>
          <w:b w:val="0"/>
        </w:rPr>
        <w:t xml:space="preserve"> exit-address-family</w:t>
      </w:r>
    </w:p>
    <w:p w14:paraId="5EE6B178" w14:textId="77777777" w:rsidR="000614BB" w:rsidRPr="000614BB" w:rsidRDefault="000614BB" w:rsidP="000614BB">
      <w:pPr>
        <w:pStyle w:val="BodyTextL25Bold"/>
        <w:spacing w:before="60" w:after="60"/>
        <w:ind w:left="720"/>
        <w:rPr>
          <w:rFonts w:ascii="Courier New" w:hAnsi="Courier New"/>
          <w:b w:val="0"/>
        </w:rPr>
      </w:pPr>
      <w:r w:rsidRPr="000614BB">
        <w:rPr>
          <w:rFonts w:ascii="Courier New" w:hAnsi="Courier New"/>
          <w:b w:val="0"/>
        </w:rPr>
        <w:t>!</w:t>
      </w:r>
    </w:p>
    <w:p w14:paraId="73167520" w14:textId="7B773220" w:rsidR="000614BB" w:rsidRDefault="000614BB" w:rsidP="000614BB">
      <w:pPr>
        <w:pStyle w:val="BodyTextL25Bold"/>
        <w:spacing w:before="60" w:after="60"/>
        <w:ind w:left="720"/>
        <w:rPr>
          <w:rFonts w:ascii="Courier New" w:hAnsi="Courier New"/>
          <w:b w:val="0"/>
        </w:rPr>
      </w:pPr>
      <w:r>
        <w:rPr>
          <w:rFonts w:ascii="Courier New" w:hAnsi="Courier New"/>
          <w:b w:val="0"/>
        </w:rPr>
        <w:t>e</w:t>
      </w:r>
      <w:r w:rsidRPr="000614BB">
        <w:rPr>
          <w:rFonts w:ascii="Courier New" w:hAnsi="Courier New"/>
          <w:b w:val="0"/>
        </w:rPr>
        <w:t>nd</w:t>
      </w:r>
    </w:p>
    <w:p w14:paraId="6B90C9F7" w14:textId="1B890877" w:rsidR="00E05ABD" w:rsidRPr="00111132" w:rsidRDefault="00317517" w:rsidP="000614BB">
      <w:pPr>
        <w:pStyle w:val="BodyTextL25Bold"/>
        <w:rPr>
          <w:rFonts w:cs="Arial"/>
        </w:rPr>
      </w:pPr>
      <w:r w:rsidRPr="00111132">
        <w:rPr>
          <w:rFonts w:cs="Arial"/>
        </w:rPr>
        <w:t xml:space="preserve">Router </w:t>
      </w:r>
      <w:r w:rsidR="00E05ABD" w:rsidRPr="00111132">
        <w:rPr>
          <w:rFonts w:cs="Arial"/>
        </w:rPr>
        <w:t>R2</w:t>
      </w:r>
    </w:p>
    <w:p w14:paraId="52FDC66A" w14:textId="77777777" w:rsidR="006A4071" w:rsidRDefault="006A4071" w:rsidP="006A4071">
      <w:pPr>
        <w:pStyle w:val="CMD"/>
      </w:pPr>
      <w:proofErr w:type="gramStart"/>
      <w:r>
        <w:t>hostname</w:t>
      </w:r>
      <w:proofErr w:type="gramEnd"/>
      <w:r>
        <w:t xml:space="preserve"> R2</w:t>
      </w:r>
    </w:p>
    <w:p w14:paraId="774B4537" w14:textId="13EAC166" w:rsidR="006A4071" w:rsidRDefault="006A4071" w:rsidP="00E54BE2">
      <w:pPr>
        <w:pStyle w:val="CMD"/>
      </w:pPr>
      <w:r>
        <w:t>!</w:t>
      </w:r>
    </w:p>
    <w:p w14:paraId="23AA6E5E" w14:textId="77777777" w:rsidR="008C767F" w:rsidRDefault="008C767F" w:rsidP="008C767F">
      <w:pPr>
        <w:pStyle w:val="CMD"/>
      </w:pPr>
      <w:r>
        <w:t>line con 0</w:t>
      </w:r>
    </w:p>
    <w:p w14:paraId="5C58C205" w14:textId="77777777" w:rsidR="008C767F" w:rsidRDefault="008C767F" w:rsidP="008C767F">
      <w:pPr>
        <w:pStyle w:val="CMD"/>
      </w:pPr>
      <w:r>
        <w:t>exec-timeout 0 0</w:t>
      </w:r>
    </w:p>
    <w:p w14:paraId="6F8B4642" w14:textId="77777777" w:rsidR="00B164A4" w:rsidRDefault="008C767F" w:rsidP="00B164A4">
      <w:pPr>
        <w:pStyle w:val="CMD"/>
      </w:pPr>
      <w:r>
        <w:t>logging synchronous</w:t>
      </w:r>
    </w:p>
    <w:p w14:paraId="602CA594" w14:textId="4D134F08" w:rsidR="008C767F" w:rsidRDefault="00B164A4" w:rsidP="00B164A4">
      <w:pPr>
        <w:pStyle w:val="CMD"/>
      </w:pPr>
      <w:r>
        <w:t>no ip domain lookup</w:t>
      </w:r>
    </w:p>
    <w:p w14:paraId="23CBF317" w14:textId="77777777" w:rsidR="00DC78AA" w:rsidRDefault="00DC78AA" w:rsidP="008C767F">
      <w:pPr>
        <w:pStyle w:val="CMD"/>
      </w:pPr>
      <w:r>
        <w:t>!</w:t>
      </w:r>
    </w:p>
    <w:p w14:paraId="1DAB4FC9" w14:textId="54999A94" w:rsidR="006A4071" w:rsidRDefault="006A4071" w:rsidP="008C767F">
      <w:pPr>
        <w:pStyle w:val="CMD"/>
      </w:pPr>
      <w:r>
        <w:t>ipv6 unicast-routing</w:t>
      </w:r>
    </w:p>
    <w:p w14:paraId="50208EC9" w14:textId="77777777" w:rsidR="006A4071" w:rsidRDefault="006A4071" w:rsidP="006A4071">
      <w:pPr>
        <w:pStyle w:val="CMD"/>
      </w:pPr>
      <w:r>
        <w:t>!</w:t>
      </w:r>
    </w:p>
    <w:p w14:paraId="0C129AC7" w14:textId="77777777" w:rsidR="006A4071" w:rsidRDefault="006A4071" w:rsidP="006A4071">
      <w:pPr>
        <w:pStyle w:val="CMD"/>
      </w:pPr>
      <w:r>
        <w:t>interface Loopback0</w:t>
      </w:r>
    </w:p>
    <w:p w14:paraId="40C86B08" w14:textId="77777777" w:rsidR="006A4071" w:rsidRDefault="006A4071" w:rsidP="006A4071">
      <w:pPr>
        <w:pStyle w:val="CMD"/>
      </w:pPr>
      <w:r>
        <w:t xml:space="preserve"> ip address 209.165.200.225 255.255.255.224</w:t>
      </w:r>
    </w:p>
    <w:p w14:paraId="63BEE839" w14:textId="77777777" w:rsidR="006A4071" w:rsidRDefault="006A4071" w:rsidP="006A4071">
      <w:pPr>
        <w:pStyle w:val="CMD"/>
      </w:pPr>
      <w:r>
        <w:t xml:space="preserve"> ipv6 address FE80::2:3 link-local</w:t>
      </w:r>
    </w:p>
    <w:p w14:paraId="2DDFB623" w14:textId="77777777" w:rsidR="006A4071" w:rsidRDefault="006A4071" w:rsidP="006A4071">
      <w:pPr>
        <w:pStyle w:val="CMD"/>
      </w:pPr>
      <w:r>
        <w:t xml:space="preserve"> ipv6 address 2001:DB8:FEED:209::1/64</w:t>
      </w:r>
    </w:p>
    <w:p w14:paraId="7A5B37F9" w14:textId="77777777" w:rsidR="006A4071" w:rsidRDefault="006A4071" w:rsidP="006A4071">
      <w:pPr>
        <w:pStyle w:val="CMD"/>
      </w:pPr>
      <w:r>
        <w:t xml:space="preserve"> no shutdown</w:t>
      </w:r>
    </w:p>
    <w:p w14:paraId="187F54CE" w14:textId="77777777" w:rsidR="006A4071" w:rsidRDefault="006A4071" w:rsidP="006A4071">
      <w:pPr>
        <w:pStyle w:val="CMD"/>
      </w:pPr>
      <w:r>
        <w:t xml:space="preserve"> exit</w:t>
      </w:r>
    </w:p>
    <w:p w14:paraId="67E5145D" w14:textId="77777777" w:rsidR="006A4071" w:rsidRDefault="006A4071" w:rsidP="006A4071">
      <w:pPr>
        <w:pStyle w:val="CMD"/>
      </w:pPr>
      <w:r>
        <w:t>!</w:t>
      </w:r>
    </w:p>
    <w:p w14:paraId="5A4B1018" w14:textId="77777777" w:rsidR="006A4071" w:rsidRDefault="006A4071" w:rsidP="006A4071">
      <w:pPr>
        <w:pStyle w:val="CMD"/>
      </w:pPr>
      <w:r>
        <w:t>interface Loopback1</w:t>
      </w:r>
    </w:p>
    <w:p w14:paraId="0CB56088" w14:textId="77777777" w:rsidR="006A4071" w:rsidRDefault="006A4071" w:rsidP="006A4071">
      <w:pPr>
        <w:pStyle w:val="CMD"/>
      </w:pPr>
      <w:r>
        <w:t xml:space="preserve"> ipv6 address FE80::2:4 link-local</w:t>
      </w:r>
    </w:p>
    <w:p w14:paraId="254505E5" w14:textId="77777777" w:rsidR="006A4071" w:rsidRDefault="006A4071" w:rsidP="006A4071">
      <w:pPr>
        <w:pStyle w:val="CMD"/>
      </w:pPr>
      <w:r>
        <w:t xml:space="preserve"> ipv6 address 2001:DB8:FEED:210::1/64</w:t>
      </w:r>
    </w:p>
    <w:p w14:paraId="63FFD66A" w14:textId="77777777" w:rsidR="006A4071" w:rsidRDefault="006A4071" w:rsidP="006A4071">
      <w:pPr>
        <w:pStyle w:val="CMD"/>
      </w:pPr>
      <w:r>
        <w:t xml:space="preserve"> no shutdown</w:t>
      </w:r>
    </w:p>
    <w:p w14:paraId="68D1917F" w14:textId="77777777" w:rsidR="006A4071" w:rsidRDefault="006A4071" w:rsidP="006A4071">
      <w:pPr>
        <w:pStyle w:val="CMD"/>
      </w:pPr>
      <w:r>
        <w:t xml:space="preserve"> exit</w:t>
      </w:r>
    </w:p>
    <w:p w14:paraId="4AC7B20B" w14:textId="77777777" w:rsidR="006A4071" w:rsidRDefault="006A4071" w:rsidP="006A4071">
      <w:pPr>
        <w:pStyle w:val="CMD"/>
      </w:pPr>
      <w:r>
        <w:t>!</w:t>
      </w:r>
    </w:p>
    <w:p w14:paraId="6A0621F7" w14:textId="77777777" w:rsidR="006A4071" w:rsidRDefault="006A4071" w:rsidP="006A4071">
      <w:pPr>
        <w:pStyle w:val="CMD"/>
      </w:pPr>
      <w:r>
        <w:t>interface GigabitEthernet0/0/0</w:t>
      </w:r>
    </w:p>
    <w:p w14:paraId="0851F5FF" w14:textId="77777777" w:rsidR="006A4071" w:rsidRDefault="006A4071" w:rsidP="006A4071">
      <w:pPr>
        <w:pStyle w:val="CMD"/>
      </w:pPr>
      <w:r>
        <w:t xml:space="preserve"> ip address 172.16.0.1 255.255.255.252</w:t>
      </w:r>
    </w:p>
    <w:p w14:paraId="4B56F561" w14:textId="77777777" w:rsidR="006A4071" w:rsidRDefault="006A4071" w:rsidP="006A4071">
      <w:pPr>
        <w:pStyle w:val="CMD"/>
      </w:pPr>
      <w:r>
        <w:t xml:space="preserve"> ipv6 address FE80::2:1 link-local</w:t>
      </w:r>
    </w:p>
    <w:p w14:paraId="6210577D" w14:textId="77777777" w:rsidR="006A4071" w:rsidRDefault="006A4071" w:rsidP="006A4071">
      <w:pPr>
        <w:pStyle w:val="CMD"/>
      </w:pPr>
      <w:r>
        <w:t xml:space="preserve"> ipv6 address 2001:DB8:ACAD:A001::1/64</w:t>
      </w:r>
    </w:p>
    <w:p w14:paraId="27F93AAA" w14:textId="77777777" w:rsidR="006A4071" w:rsidRDefault="006A4071" w:rsidP="006A4071">
      <w:pPr>
        <w:pStyle w:val="CMD"/>
      </w:pPr>
      <w:r>
        <w:t xml:space="preserve"> ospfv3 network point-to-point</w:t>
      </w:r>
    </w:p>
    <w:p w14:paraId="1F4C66F3" w14:textId="77777777" w:rsidR="006A4071" w:rsidRDefault="006A4071" w:rsidP="006A4071">
      <w:pPr>
        <w:pStyle w:val="CMD"/>
      </w:pPr>
      <w:r>
        <w:lastRenderedPageBreak/>
        <w:t xml:space="preserve"> ospfv3 123 ipv6 area 0</w:t>
      </w:r>
    </w:p>
    <w:p w14:paraId="51162DED" w14:textId="77777777" w:rsidR="006A4071" w:rsidRDefault="006A4071" w:rsidP="006A4071">
      <w:pPr>
        <w:pStyle w:val="CMD"/>
      </w:pPr>
      <w:r>
        <w:t xml:space="preserve"> ospfv3 123 ipv4 area 0</w:t>
      </w:r>
    </w:p>
    <w:p w14:paraId="5AECB909" w14:textId="77777777" w:rsidR="006A4071" w:rsidRDefault="006A4071" w:rsidP="006A4071">
      <w:pPr>
        <w:pStyle w:val="CMD"/>
      </w:pPr>
      <w:r>
        <w:t xml:space="preserve"> no shutdown</w:t>
      </w:r>
    </w:p>
    <w:p w14:paraId="4683633D" w14:textId="77777777" w:rsidR="006A4071" w:rsidRDefault="006A4071" w:rsidP="006A4071">
      <w:pPr>
        <w:pStyle w:val="CMD"/>
      </w:pPr>
      <w:r>
        <w:t xml:space="preserve"> exit</w:t>
      </w:r>
    </w:p>
    <w:p w14:paraId="3982F440" w14:textId="77777777" w:rsidR="006A4071" w:rsidRDefault="006A4071" w:rsidP="006A4071">
      <w:pPr>
        <w:pStyle w:val="CMD"/>
      </w:pPr>
      <w:r>
        <w:t>!</w:t>
      </w:r>
    </w:p>
    <w:p w14:paraId="6FE113F6" w14:textId="77777777" w:rsidR="006A4071" w:rsidRDefault="006A4071" w:rsidP="006A4071">
      <w:pPr>
        <w:pStyle w:val="CMD"/>
      </w:pPr>
      <w:r>
        <w:t>interface GigabitEthernet0/0/1</w:t>
      </w:r>
    </w:p>
    <w:p w14:paraId="28C7C6F8" w14:textId="77777777" w:rsidR="006A4071" w:rsidRDefault="006A4071" w:rsidP="006A4071">
      <w:pPr>
        <w:pStyle w:val="CMD"/>
      </w:pPr>
      <w:r>
        <w:t xml:space="preserve"> ip address 172.16.1.1 255.255.255.252</w:t>
      </w:r>
    </w:p>
    <w:p w14:paraId="1328E2A7" w14:textId="77777777" w:rsidR="006A4071" w:rsidRDefault="006A4071" w:rsidP="006A4071">
      <w:pPr>
        <w:pStyle w:val="CMD"/>
      </w:pPr>
      <w:r>
        <w:t xml:space="preserve"> ipv6 address FE80::2:2 link-local</w:t>
      </w:r>
    </w:p>
    <w:p w14:paraId="228BC9E1" w14:textId="77777777" w:rsidR="006A4071" w:rsidRDefault="006A4071" w:rsidP="006A4071">
      <w:pPr>
        <w:pStyle w:val="CMD"/>
      </w:pPr>
      <w:r>
        <w:t xml:space="preserve"> ipv6 address 2001:DB8:ACAD:A002::1/64</w:t>
      </w:r>
    </w:p>
    <w:p w14:paraId="67CC92D4" w14:textId="77777777" w:rsidR="006A4071" w:rsidRDefault="006A4071" w:rsidP="006A4071">
      <w:pPr>
        <w:pStyle w:val="CMD"/>
      </w:pPr>
      <w:r>
        <w:t xml:space="preserve"> ospfv3 network point-to-point</w:t>
      </w:r>
    </w:p>
    <w:p w14:paraId="2E29C3E8" w14:textId="77777777" w:rsidR="006A4071" w:rsidRDefault="006A4071" w:rsidP="006A4071">
      <w:pPr>
        <w:pStyle w:val="CMD"/>
      </w:pPr>
      <w:r>
        <w:t xml:space="preserve"> ospfv3 123 ipv6 area 0</w:t>
      </w:r>
    </w:p>
    <w:p w14:paraId="134D5C8C" w14:textId="77777777" w:rsidR="006A4071" w:rsidRDefault="006A4071" w:rsidP="006A4071">
      <w:pPr>
        <w:pStyle w:val="CMD"/>
      </w:pPr>
      <w:r>
        <w:t xml:space="preserve"> ospfv3 123 ipv4 area 0</w:t>
      </w:r>
    </w:p>
    <w:p w14:paraId="19E4225B" w14:textId="77777777" w:rsidR="006A4071" w:rsidRDefault="006A4071" w:rsidP="006A4071">
      <w:pPr>
        <w:pStyle w:val="CMD"/>
      </w:pPr>
      <w:r>
        <w:t xml:space="preserve"> no shutdown</w:t>
      </w:r>
    </w:p>
    <w:p w14:paraId="6006B913" w14:textId="77777777" w:rsidR="006A4071" w:rsidRDefault="006A4071" w:rsidP="006A4071">
      <w:pPr>
        <w:pStyle w:val="CMD"/>
      </w:pPr>
      <w:r>
        <w:t xml:space="preserve"> exit</w:t>
      </w:r>
    </w:p>
    <w:p w14:paraId="7CF6FAB2" w14:textId="77777777" w:rsidR="006A4071" w:rsidRDefault="006A4071" w:rsidP="006A4071">
      <w:pPr>
        <w:pStyle w:val="CMD"/>
      </w:pPr>
      <w:r>
        <w:t>!</w:t>
      </w:r>
    </w:p>
    <w:p w14:paraId="5814557B" w14:textId="77777777" w:rsidR="006A4071" w:rsidRDefault="006A4071" w:rsidP="006A4071">
      <w:pPr>
        <w:pStyle w:val="CMD"/>
      </w:pPr>
      <w:r>
        <w:t>router ospfv3 123</w:t>
      </w:r>
    </w:p>
    <w:p w14:paraId="1F203510" w14:textId="77777777" w:rsidR="006A4071" w:rsidRDefault="006A4071" w:rsidP="006A4071">
      <w:pPr>
        <w:pStyle w:val="CMD"/>
      </w:pPr>
      <w:r>
        <w:t xml:space="preserve"> !</w:t>
      </w:r>
    </w:p>
    <w:p w14:paraId="31A07770" w14:textId="77777777" w:rsidR="006A4071" w:rsidRDefault="006A4071" w:rsidP="006A4071">
      <w:pPr>
        <w:pStyle w:val="CMD"/>
      </w:pPr>
      <w:r>
        <w:t xml:space="preserve"> address-family ipv4 unicast</w:t>
      </w:r>
    </w:p>
    <w:p w14:paraId="7412C83E" w14:textId="77777777" w:rsidR="006A4071" w:rsidRDefault="006A4071" w:rsidP="006A4071">
      <w:pPr>
        <w:pStyle w:val="CMD"/>
      </w:pPr>
      <w:r>
        <w:t xml:space="preserve">  default-information originate</w:t>
      </w:r>
    </w:p>
    <w:p w14:paraId="0F98FA72" w14:textId="77777777" w:rsidR="006A4071" w:rsidRDefault="006A4071" w:rsidP="006A4071">
      <w:pPr>
        <w:pStyle w:val="CMD"/>
      </w:pPr>
      <w:r>
        <w:t xml:space="preserve">  router-id 2.2.2.1</w:t>
      </w:r>
    </w:p>
    <w:p w14:paraId="7ACCAE11" w14:textId="77777777" w:rsidR="006A4071" w:rsidRDefault="006A4071" w:rsidP="006A4071">
      <w:pPr>
        <w:pStyle w:val="CMD"/>
      </w:pPr>
      <w:r>
        <w:t xml:space="preserve"> exit-address-family</w:t>
      </w:r>
    </w:p>
    <w:p w14:paraId="193ECD65" w14:textId="77777777" w:rsidR="006A4071" w:rsidRDefault="006A4071" w:rsidP="006A4071">
      <w:pPr>
        <w:pStyle w:val="CMD"/>
      </w:pPr>
      <w:r>
        <w:t xml:space="preserve"> !</w:t>
      </w:r>
    </w:p>
    <w:p w14:paraId="195A620D" w14:textId="77777777" w:rsidR="006A4071" w:rsidRDefault="006A4071" w:rsidP="006A4071">
      <w:pPr>
        <w:pStyle w:val="CMD"/>
      </w:pPr>
      <w:r>
        <w:t xml:space="preserve"> address-family ipv6 unicast</w:t>
      </w:r>
    </w:p>
    <w:p w14:paraId="3B7055B4" w14:textId="77777777" w:rsidR="006A4071" w:rsidRDefault="006A4071" w:rsidP="006A4071">
      <w:pPr>
        <w:pStyle w:val="CMD"/>
      </w:pPr>
      <w:r>
        <w:t xml:space="preserve">  default-information originate</w:t>
      </w:r>
    </w:p>
    <w:p w14:paraId="5F94B115" w14:textId="77777777" w:rsidR="006A4071" w:rsidRDefault="006A4071" w:rsidP="006A4071">
      <w:pPr>
        <w:pStyle w:val="CMD"/>
      </w:pPr>
      <w:r>
        <w:t xml:space="preserve">  router-id 2.2.2.1</w:t>
      </w:r>
    </w:p>
    <w:p w14:paraId="665A5289" w14:textId="77777777" w:rsidR="006A4071" w:rsidRDefault="006A4071" w:rsidP="006A4071">
      <w:pPr>
        <w:pStyle w:val="CMD"/>
      </w:pPr>
      <w:r>
        <w:t xml:space="preserve"> exit-address-family</w:t>
      </w:r>
    </w:p>
    <w:p w14:paraId="321D3ECB" w14:textId="77777777" w:rsidR="006A4071" w:rsidRDefault="006A4071" w:rsidP="006A4071">
      <w:pPr>
        <w:pStyle w:val="CMD"/>
      </w:pPr>
      <w:r>
        <w:t>!</w:t>
      </w:r>
    </w:p>
    <w:p w14:paraId="26FEB03D" w14:textId="77777777" w:rsidR="006A4071" w:rsidRDefault="006A4071" w:rsidP="006A4071">
      <w:pPr>
        <w:pStyle w:val="CMD"/>
      </w:pPr>
      <w:r>
        <w:t>ip route 0.0.0.0 0.0.0.0 Loopback0</w:t>
      </w:r>
    </w:p>
    <w:p w14:paraId="13BBDA5F" w14:textId="77777777" w:rsidR="006A4071" w:rsidRDefault="006A4071" w:rsidP="006A4071">
      <w:pPr>
        <w:pStyle w:val="CMD"/>
      </w:pPr>
      <w:r>
        <w:t>!</w:t>
      </w:r>
    </w:p>
    <w:p w14:paraId="28B5298F" w14:textId="77777777" w:rsidR="006A4071" w:rsidRDefault="006A4071" w:rsidP="006A4071">
      <w:pPr>
        <w:pStyle w:val="CMD"/>
      </w:pPr>
      <w:r>
        <w:t>ipv6 route ::/0 Loopback0</w:t>
      </w:r>
    </w:p>
    <w:p w14:paraId="49080B85" w14:textId="77777777" w:rsidR="006A4071" w:rsidRDefault="006A4071" w:rsidP="006A4071">
      <w:pPr>
        <w:pStyle w:val="CMD"/>
      </w:pPr>
      <w:r>
        <w:t>!</w:t>
      </w:r>
    </w:p>
    <w:p w14:paraId="64394400" w14:textId="54AECC79" w:rsidR="006A4071" w:rsidRDefault="006A4071" w:rsidP="006A4071">
      <w:pPr>
        <w:pStyle w:val="CMD"/>
      </w:pPr>
      <w:r>
        <w:t>end</w:t>
      </w:r>
    </w:p>
    <w:p w14:paraId="24B854CB" w14:textId="2261C349" w:rsidR="00E05ABD" w:rsidRPr="00111132" w:rsidRDefault="00317517" w:rsidP="00317517">
      <w:pPr>
        <w:pStyle w:val="BodyTextL25Bold"/>
        <w:rPr>
          <w:rFonts w:cs="Arial"/>
        </w:rPr>
      </w:pPr>
      <w:r w:rsidRPr="00111132">
        <w:rPr>
          <w:rFonts w:cs="Arial"/>
        </w:rPr>
        <w:t xml:space="preserve">Router </w:t>
      </w:r>
      <w:r w:rsidR="00E05ABD" w:rsidRPr="00111132">
        <w:rPr>
          <w:rFonts w:cs="Arial"/>
        </w:rPr>
        <w:t>R3</w:t>
      </w:r>
    </w:p>
    <w:p w14:paraId="79BD7661" w14:textId="77777777" w:rsidR="006A4071" w:rsidRDefault="006A4071" w:rsidP="006A4071">
      <w:pPr>
        <w:pStyle w:val="CMD"/>
      </w:pPr>
      <w:r>
        <w:t>hostname R3</w:t>
      </w:r>
    </w:p>
    <w:p w14:paraId="7473662A" w14:textId="77777777" w:rsidR="006A4071" w:rsidRDefault="006A4071" w:rsidP="006A4071">
      <w:pPr>
        <w:pStyle w:val="CMD"/>
      </w:pPr>
      <w:r>
        <w:t>!</w:t>
      </w:r>
    </w:p>
    <w:p w14:paraId="2B64DD64" w14:textId="77777777" w:rsidR="00DC78AA" w:rsidRDefault="00DC78AA" w:rsidP="00DC78AA">
      <w:pPr>
        <w:pStyle w:val="CMD"/>
      </w:pPr>
      <w:r>
        <w:t>line con 0</w:t>
      </w:r>
    </w:p>
    <w:p w14:paraId="578E19B2" w14:textId="77777777" w:rsidR="00DC78AA" w:rsidRDefault="00DC78AA" w:rsidP="00DC78AA">
      <w:pPr>
        <w:pStyle w:val="CMD"/>
      </w:pPr>
      <w:r>
        <w:t>exec-timeout 0 0</w:t>
      </w:r>
    </w:p>
    <w:p w14:paraId="2BCC2715" w14:textId="77777777" w:rsidR="00B164A4" w:rsidRDefault="00DC78AA" w:rsidP="00B164A4">
      <w:pPr>
        <w:pStyle w:val="CMD"/>
      </w:pPr>
      <w:r>
        <w:t>logging synchronous</w:t>
      </w:r>
    </w:p>
    <w:p w14:paraId="017CAFBD" w14:textId="52040E38" w:rsidR="00DC78AA" w:rsidRDefault="00B164A4" w:rsidP="00B164A4">
      <w:pPr>
        <w:pStyle w:val="CMD"/>
      </w:pPr>
      <w:r>
        <w:t>no ip domain lookup</w:t>
      </w:r>
    </w:p>
    <w:p w14:paraId="276E929E" w14:textId="77777777" w:rsidR="00DC78AA" w:rsidRDefault="00DC78AA" w:rsidP="00DC78AA">
      <w:pPr>
        <w:pStyle w:val="CMD"/>
      </w:pPr>
      <w:r>
        <w:t>!</w:t>
      </w:r>
    </w:p>
    <w:p w14:paraId="0A234E13" w14:textId="77777777" w:rsidR="006A4071" w:rsidRDefault="006A4071" w:rsidP="006A4071">
      <w:pPr>
        <w:pStyle w:val="CMD"/>
      </w:pPr>
      <w:r>
        <w:t>ipv6 unicast-routing</w:t>
      </w:r>
    </w:p>
    <w:p w14:paraId="0776E946" w14:textId="77777777" w:rsidR="006A4071" w:rsidRDefault="006A4071" w:rsidP="006A4071">
      <w:pPr>
        <w:pStyle w:val="CMD"/>
      </w:pPr>
      <w:r>
        <w:t>!</w:t>
      </w:r>
    </w:p>
    <w:p w14:paraId="77DFE902" w14:textId="77777777" w:rsidR="006A4071" w:rsidRDefault="006A4071" w:rsidP="006A4071">
      <w:pPr>
        <w:pStyle w:val="CMD"/>
      </w:pPr>
      <w:r>
        <w:t>interface GigabitEthernet0/0/0</w:t>
      </w:r>
    </w:p>
    <w:p w14:paraId="63FAF5F9" w14:textId="77777777" w:rsidR="006A4071" w:rsidRDefault="006A4071" w:rsidP="006A4071">
      <w:pPr>
        <w:pStyle w:val="CMD"/>
      </w:pPr>
      <w:r>
        <w:t xml:space="preserve"> ip address 172.16.1.2 255.255.255.252</w:t>
      </w:r>
    </w:p>
    <w:p w14:paraId="2DBB423A" w14:textId="77777777" w:rsidR="006A4071" w:rsidRDefault="006A4071" w:rsidP="006A4071">
      <w:pPr>
        <w:pStyle w:val="CMD"/>
      </w:pPr>
      <w:r>
        <w:t xml:space="preserve"> ipv6 address FE80::3:2 link-local</w:t>
      </w:r>
    </w:p>
    <w:p w14:paraId="03E86CB6" w14:textId="77777777" w:rsidR="006A4071" w:rsidRDefault="006A4071" w:rsidP="006A4071">
      <w:pPr>
        <w:pStyle w:val="CMD"/>
      </w:pPr>
      <w:r>
        <w:lastRenderedPageBreak/>
        <w:t xml:space="preserve"> ipv6 address 2001:DB8:ACAD:A002::2/64</w:t>
      </w:r>
    </w:p>
    <w:p w14:paraId="069F3A18" w14:textId="77777777" w:rsidR="006A4071" w:rsidRDefault="006A4071" w:rsidP="006A4071">
      <w:pPr>
        <w:pStyle w:val="CMD"/>
      </w:pPr>
      <w:r>
        <w:t xml:space="preserve"> ospfv3 network point-to-point</w:t>
      </w:r>
    </w:p>
    <w:p w14:paraId="25845222" w14:textId="77777777" w:rsidR="006A4071" w:rsidRDefault="006A4071" w:rsidP="006A4071">
      <w:pPr>
        <w:pStyle w:val="CMD"/>
      </w:pPr>
      <w:r>
        <w:t xml:space="preserve"> ospfv3 123 ipv6 area 0</w:t>
      </w:r>
    </w:p>
    <w:p w14:paraId="604FAAA8" w14:textId="77777777" w:rsidR="006A4071" w:rsidRDefault="006A4071" w:rsidP="006A4071">
      <w:pPr>
        <w:pStyle w:val="CMD"/>
      </w:pPr>
      <w:r>
        <w:t xml:space="preserve"> ospfv3 123 ipv4 area 0</w:t>
      </w:r>
    </w:p>
    <w:p w14:paraId="6B52D3BC" w14:textId="77777777" w:rsidR="006A4071" w:rsidRDefault="006A4071" w:rsidP="006A4071">
      <w:pPr>
        <w:pStyle w:val="CMD"/>
      </w:pPr>
      <w:r>
        <w:t xml:space="preserve"> no shutdown</w:t>
      </w:r>
    </w:p>
    <w:p w14:paraId="6391B1EE" w14:textId="77777777" w:rsidR="006A4071" w:rsidRDefault="006A4071" w:rsidP="006A4071">
      <w:pPr>
        <w:pStyle w:val="CMD"/>
      </w:pPr>
      <w:r>
        <w:t xml:space="preserve"> exit</w:t>
      </w:r>
    </w:p>
    <w:p w14:paraId="6763E12F" w14:textId="77777777" w:rsidR="006A4071" w:rsidRDefault="006A4071" w:rsidP="006A4071">
      <w:pPr>
        <w:pStyle w:val="CMD"/>
      </w:pPr>
      <w:r>
        <w:t>!</w:t>
      </w:r>
    </w:p>
    <w:p w14:paraId="7DC2AD39" w14:textId="77777777" w:rsidR="006A4071" w:rsidRDefault="006A4071" w:rsidP="006A4071">
      <w:pPr>
        <w:pStyle w:val="CMD"/>
      </w:pPr>
      <w:r>
        <w:t>interface GigabitEthernet0/0/1</w:t>
      </w:r>
    </w:p>
    <w:p w14:paraId="307C6C27" w14:textId="77777777" w:rsidR="006A4071" w:rsidRDefault="006A4071" w:rsidP="006A4071">
      <w:pPr>
        <w:pStyle w:val="CMD"/>
      </w:pPr>
      <w:r>
        <w:t xml:space="preserve"> ip address 10.10.4.1 255.255.255.252</w:t>
      </w:r>
    </w:p>
    <w:p w14:paraId="304DE52B" w14:textId="77777777" w:rsidR="006A4071" w:rsidRDefault="006A4071" w:rsidP="006A4071">
      <w:pPr>
        <w:pStyle w:val="CMD"/>
      </w:pPr>
      <w:r>
        <w:t xml:space="preserve"> ipv6 address FE80::3:1 link-local</w:t>
      </w:r>
    </w:p>
    <w:p w14:paraId="375D63A9" w14:textId="77777777" w:rsidR="006A4071" w:rsidRDefault="006A4071" w:rsidP="006A4071">
      <w:pPr>
        <w:pStyle w:val="CMD"/>
      </w:pPr>
      <w:r>
        <w:t xml:space="preserve"> ipv6 address 2001:DB8:ACAD:2001::1/64</w:t>
      </w:r>
    </w:p>
    <w:p w14:paraId="14C51759" w14:textId="77777777" w:rsidR="006A4071" w:rsidRDefault="006A4071" w:rsidP="006A4071">
      <w:pPr>
        <w:pStyle w:val="CMD"/>
      </w:pPr>
      <w:r>
        <w:t xml:space="preserve"> ospfv3 network point-to-point</w:t>
      </w:r>
    </w:p>
    <w:p w14:paraId="681D79B6" w14:textId="77777777" w:rsidR="006A4071" w:rsidRDefault="006A4071" w:rsidP="006A4071">
      <w:pPr>
        <w:pStyle w:val="CMD"/>
      </w:pPr>
      <w:r>
        <w:t xml:space="preserve"> ospfv3 123 ipv6 area 2</w:t>
      </w:r>
    </w:p>
    <w:p w14:paraId="4DD326CA" w14:textId="77777777" w:rsidR="006A4071" w:rsidRDefault="006A4071" w:rsidP="006A4071">
      <w:pPr>
        <w:pStyle w:val="CMD"/>
      </w:pPr>
      <w:r>
        <w:t xml:space="preserve"> ospfv3 123 ipv4 area 2</w:t>
      </w:r>
    </w:p>
    <w:p w14:paraId="3883EDE6" w14:textId="77777777" w:rsidR="006A4071" w:rsidRDefault="006A4071" w:rsidP="006A4071">
      <w:pPr>
        <w:pStyle w:val="CMD"/>
      </w:pPr>
      <w:r>
        <w:t xml:space="preserve"> no shutdown</w:t>
      </w:r>
    </w:p>
    <w:p w14:paraId="384A5437" w14:textId="77777777" w:rsidR="006A4071" w:rsidRDefault="006A4071" w:rsidP="006A4071">
      <w:pPr>
        <w:pStyle w:val="CMD"/>
      </w:pPr>
      <w:r>
        <w:t xml:space="preserve"> exit</w:t>
      </w:r>
    </w:p>
    <w:p w14:paraId="168D9CA6" w14:textId="77777777" w:rsidR="006A4071" w:rsidRDefault="006A4071" w:rsidP="006A4071">
      <w:pPr>
        <w:pStyle w:val="CMD"/>
      </w:pPr>
      <w:r>
        <w:t>!</w:t>
      </w:r>
    </w:p>
    <w:p w14:paraId="51BF378A" w14:textId="77777777" w:rsidR="006A4071" w:rsidRDefault="006A4071" w:rsidP="006A4071">
      <w:pPr>
        <w:pStyle w:val="CMD"/>
      </w:pPr>
      <w:r>
        <w:t>router ospfv3 123</w:t>
      </w:r>
    </w:p>
    <w:p w14:paraId="2FC27B8E" w14:textId="77777777" w:rsidR="006A4071" w:rsidRDefault="006A4071" w:rsidP="006A4071">
      <w:pPr>
        <w:pStyle w:val="CMD"/>
      </w:pPr>
      <w:r>
        <w:t>!</w:t>
      </w:r>
    </w:p>
    <w:p w14:paraId="530AC8EE" w14:textId="77777777" w:rsidR="006A4071" w:rsidRDefault="006A4071" w:rsidP="006A4071">
      <w:pPr>
        <w:pStyle w:val="CMD"/>
      </w:pPr>
      <w:r>
        <w:t xml:space="preserve"> address-family ipv4 unicast</w:t>
      </w:r>
    </w:p>
    <w:p w14:paraId="5FCB4433" w14:textId="77777777" w:rsidR="006A4071" w:rsidRDefault="006A4071" w:rsidP="006A4071">
      <w:pPr>
        <w:pStyle w:val="CMD"/>
      </w:pPr>
      <w:r>
        <w:t xml:space="preserve"> router-id 3.3.3.1</w:t>
      </w:r>
    </w:p>
    <w:p w14:paraId="14044E64" w14:textId="77777777" w:rsidR="006A4071" w:rsidRDefault="006A4071" w:rsidP="006A4071">
      <w:pPr>
        <w:pStyle w:val="CMD"/>
      </w:pPr>
      <w:r>
        <w:t xml:space="preserve"> exit-address-family</w:t>
      </w:r>
    </w:p>
    <w:p w14:paraId="04402175" w14:textId="77777777" w:rsidR="006A4071" w:rsidRDefault="006A4071" w:rsidP="006A4071">
      <w:pPr>
        <w:pStyle w:val="CMD"/>
      </w:pPr>
      <w:r>
        <w:t xml:space="preserve"> !</w:t>
      </w:r>
    </w:p>
    <w:p w14:paraId="2B5031CA" w14:textId="77777777" w:rsidR="006A4071" w:rsidRDefault="006A4071" w:rsidP="006A4071">
      <w:pPr>
        <w:pStyle w:val="CMD"/>
      </w:pPr>
      <w:r>
        <w:t xml:space="preserve"> address-family ipv6 unicast</w:t>
      </w:r>
    </w:p>
    <w:p w14:paraId="3E92D345" w14:textId="77777777" w:rsidR="006A4071" w:rsidRDefault="006A4071" w:rsidP="006A4071">
      <w:pPr>
        <w:pStyle w:val="CMD"/>
      </w:pPr>
      <w:r>
        <w:t xml:space="preserve"> router-id 3.3.3.1</w:t>
      </w:r>
    </w:p>
    <w:p w14:paraId="21BFE372" w14:textId="77777777" w:rsidR="006A4071" w:rsidRDefault="006A4071" w:rsidP="006A4071">
      <w:pPr>
        <w:pStyle w:val="CMD"/>
      </w:pPr>
      <w:r>
        <w:t xml:space="preserve"> exit-address-family</w:t>
      </w:r>
    </w:p>
    <w:p w14:paraId="59855D09" w14:textId="77777777" w:rsidR="006A4071" w:rsidRDefault="006A4071" w:rsidP="006A4071">
      <w:pPr>
        <w:pStyle w:val="CMD"/>
      </w:pPr>
      <w:r>
        <w:t>!</w:t>
      </w:r>
    </w:p>
    <w:p w14:paraId="6C4F0D31" w14:textId="77777777" w:rsidR="006A4071" w:rsidRDefault="006A4071" w:rsidP="006A4071">
      <w:pPr>
        <w:pStyle w:val="CMD"/>
      </w:pPr>
      <w:r>
        <w:t>end</w:t>
      </w:r>
    </w:p>
    <w:p w14:paraId="5823EC24" w14:textId="77777777" w:rsidR="006A4071" w:rsidRDefault="006A4071" w:rsidP="00E05ABD">
      <w:pPr>
        <w:pStyle w:val="CMD"/>
      </w:pPr>
    </w:p>
    <w:p w14:paraId="2EB2870A" w14:textId="3334E926" w:rsidR="00E05ABD" w:rsidRDefault="00317517" w:rsidP="00317517">
      <w:pPr>
        <w:pStyle w:val="BodyTextL25Bold"/>
      </w:pPr>
      <w:r>
        <w:t xml:space="preserve">Switch </w:t>
      </w:r>
      <w:r w:rsidR="00E05ABD">
        <w:t>D1</w:t>
      </w:r>
    </w:p>
    <w:p w14:paraId="2B171272" w14:textId="77777777" w:rsidR="008C3C03" w:rsidRDefault="008C3C03" w:rsidP="008C3C03">
      <w:pPr>
        <w:pStyle w:val="CMD"/>
      </w:pPr>
      <w:r>
        <w:t>hostname D1</w:t>
      </w:r>
    </w:p>
    <w:p w14:paraId="2F2B6ED7" w14:textId="77777777" w:rsidR="008C3C03" w:rsidRDefault="008C3C03" w:rsidP="008C3C03">
      <w:pPr>
        <w:pStyle w:val="CMD"/>
      </w:pPr>
      <w:r>
        <w:t>!</w:t>
      </w:r>
    </w:p>
    <w:p w14:paraId="17568AF4" w14:textId="77777777" w:rsidR="00DC78AA" w:rsidRDefault="00DC78AA" w:rsidP="00DC78AA">
      <w:pPr>
        <w:pStyle w:val="CMD"/>
      </w:pPr>
      <w:r>
        <w:t>line con 0</w:t>
      </w:r>
    </w:p>
    <w:p w14:paraId="6E1D6A63" w14:textId="77777777" w:rsidR="00DC78AA" w:rsidRDefault="00DC78AA" w:rsidP="00DC78AA">
      <w:pPr>
        <w:pStyle w:val="CMD"/>
      </w:pPr>
      <w:r>
        <w:t>exec-timeout 0 0</w:t>
      </w:r>
    </w:p>
    <w:p w14:paraId="3853264C" w14:textId="77777777" w:rsidR="00B164A4" w:rsidRDefault="00DC78AA" w:rsidP="00B164A4">
      <w:pPr>
        <w:pStyle w:val="CMD"/>
      </w:pPr>
      <w:r>
        <w:t>logging synchronous</w:t>
      </w:r>
    </w:p>
    <w:p w14:paraId="79873732" w14:textId="68F1023B" w:rsidR="00DC78AA" w:rsidRDefault="00B164A4" w:rsidP="00B164A4">
      <w:pPr>
        <w:pStyle w:val="CMD"/>
      </w:pPr>
      <w:r>
        <w:t>no ip domain lookup</w:t>
      </w:r>
    </w:p>
    <w:p w14:paraId="535D7445" w14:textId="77777777" w:rsidR="00DC78AA" w:rsidRDefault="00DC78AA" w:rsidP="00DC78AA">
      <w:pPr>
        <w:pStyle w:val="CMD"/>
      </w:pPr>
      <w:r>
        <w:t>!</w:t>
      </w:r>
    </w:p>
    <w:p w14:paraId="3047F643" w14:textId="77777777" w:rsidR="008C3C03" w:rsidRDefault="008C3C03" w:rsidP="008C3C03">
      <w:pPr>
        <w:pStyle w:val="CMD"/>
      </w:pPr>
      <w:r>
        <w:t xml:space="preserve">ip routing </w:t>
      </w:r>
    </w:p>
    <w:p w14:paraId="238C3DF6" w14:textId="5631C921" w:rsidR="00E54BE2" w:rsidRDefault="00E54BE2" w:rsidP="008C3C03">
      <w:pPr>
        <w:pStyle w:val="CMD"/>
      </w:pPr>
      <w:r>
        <w:t>!</w:t>
      </w:r>
    </w:p>
    <w:p w14:paraId="53BF3F1B" w14:textId="77777777" w:rsidR="008C3C03" w:rsidRDefault="008C3C03" w:rsidP="008C3C03">
      <w:pPr>
        <w:pStyle w:val="CMD"/>
      </w:pPr>
      <w:r>
        <w:t>ipv6 unicast-routing</w:t>
      </w:r>
    </w:p>
    <w:p w14:paraId="6AE4D5AF" w14:textId="77777777" w:rsidR="008C3C03" w:rsidRDefault="008C3C03" w:rsidP="008C3C03">
      <w:pPr>
        <w:pStyle w:val="CMD"/>
      </w:pPr>
      <w:r>
        <w:t>!</w:t>
      </w:r>
    </w:p>
    <w:p w14:paraId="114E9E30" w14:textId="77777777" w:rsidR="008C3C03" w:rsidRDefault="008C3C03" w:rsidP="008C3C03">
      <w:pPr>
        <w:pStyle w:val="CMD"/>
      </w:pPr>
      <w:r>
        <w:t>interface GigabitEthernet1/0/11</w:t>
      </w:r>
    </w:p>
    <w:p w14:paraId="10175A20" w14:textId="77777777" w:rsidR="008C3C03" w:rsidRDefault="008C3C03" w:rsidP="008C3C03">
      <w:pPr>
        <w:pStyle w:val="CMD"/>
      </w:pPr>
      <w:r>
        <w:t xml:space="preserve"> no switchport</w:t>
      </w:r>
    </w:p>
    <w:p w14:paraId="6AE94A6D" w14:textId="77777777" w:rsidR="008C3C03" w:rsidRDefault="008C3C03" w:rsidP="008C3C03">
      <w:pPr>
        <w:pStyle w:val="CMD"/>
      </w:pPr>
      <w:r>
        <w:t xml:space="preserve"> ipv6 address FE80::D1:2 link-local</w:t>
      </w:r>
    </w:p>
    <w:p w14:paraId="12D91868" w14:textId="77777777" w:rsidR="008C3C03" w:rsidRDefault="008C3C03" w:rsidP="008C3C03">
      <w:pPr>
        <w:pStyle w:val="CMD"/>
      </w:pPr>
      <w:r>
        <w:t xml:space="preserve"> ipv6 address 2001:DB8:ACAD:1001::2/64</w:t>
      </w:r>
    </w:p>
    <w:p w14:paraId="2D8A1B55" w14:textId="77777777" w:rsidR="008C3C03" w:rsidRDefault="008C3C03" w:rsidP="008C3C03">
      <w:pPr>
        <w:pStyle w:val="CMD"/>
      </w:pPr>
      <w:r>
        <w:lastRenderedPageBreak/>
        <w:t xml:space="preserve"> ospfv3 network point-to-point</w:t>
      </w:r>
    </w:p>
    <w:p w14:paraId="264765A5" w14:textId="77777777" w:rsidR="008C3C03" w:rsidRDefault="008C3C03" w:rsidP="008C3C03">
      <w:pPr>
        <w:pStyle w:val="CMD"/>
      </w:pPr>
      <w:r>
        <w:t xml:space="preserve"> ospfv3 123 ipv6 area 1</w:t>
      </w:r>
    </w:p>
    <w:p w14:paraId="1C1335A6" w14:textId="77777777" w:rsidR="008C3C03" w:rsidRDefault="008C3C03" w:rsidP="008C3C03">
      <w:pPr>
        <w:pStyle w:val="CMD"/>
      </w:pPr>
      <w:r>
        <w:t xml:space="preserve"> no shutdown</w:t>
      </w:r>
    </w:p>
    <w:p w14:paraId="27FDD874" w14:textId="77777777" w:rsidR="008C3C03" w:rsidRDefault="008C3C03" w:rsidP="008C3C03">
      <w:pPr>
        <w:pStyle w:val="CMD"/>
      </w:pPr>
      <w:r>
        <w:t xml:space="preserve"> exit</w:t>
      </w:r>
    </w:p>
    <w:p w14:paraId="5065A7FE" w14:textId="77777777" w:rsidR="008C3C03" w:rsidRDefault="008C3C03" w:rsidP="008C3C03">
      <w:pPr>
        <w:pStyle w:val="CMD"/>
      </w:pPr>
      <w:r>
        <w:t>!</w:t>
      </w:r>
    </w:p>
    <w:p w14:paraId="66EA8A8C" w14:textId="77777777" w:rsidR="008C3C03" w:rsidRDefault="008C3C03" w:rsidP="008C3C03">
      <w:pPr>
        <w:pStyle w:val="CMD"/>
      </w:pPr>
      <w:r>
        <w:t>interface GigabitEthernet1/0/23</w:t>
      </w:r>
    </w:p>
    <w:p w14:paraId="4ED1FD71" w14:textId="77777777" w:rsidR="008C3C03" w:rsidRDefault="008C3C03" w:rsidP="008C3C03">
      <w:pPr>
        <w:pStyle w:val="CMD"/>
      </w:pPr>
      <w:r>
        <w:t xml:space="preserve"> no switchport</w:t>
      </w:r>
    </w:p>
    <w:p w14:paraId="68F4B70F" w14:textId="77777777" w:rsidR="008C3C03" w:rsidRDefault="008C3C03" w:rsidP="008C3C03">
      <w:pPr>
        <w:pStyle w:val="CMD"/>
      </w:pPr>
      <w:r>
        <w:t xml:space="preserve"> ipv6 address FE80::D1:1 link-local</w:t>
      </w:r>
    </w:p>
    <w:p w14:paraId="0F1FA094" w14:textId="77777777" w:rsidR="008C3C03" w:rsidRDefault="008C3C03" w:rsidP="008C3C03">
      <w:pPr>
        <w:pStyle w:val="CMD"/>
      </w:pPr>
      <w:r>
        <w:t xml:space="preserve"> ipv6 address 2001:DB8:ACAD:1002::1/64</w:t>
      </w:r>
    </w:p>
    <w:p w14:paraId="4B601758" w14:textId="77777777" w:rsidR="008C3C03" w:rsidRDefault="008C3C03" w:rsidP="008C3C03">
      <w:pPr>
        <w:pStyle w:val="CMD"/>
      </w:pPr>
      <w:r>
        <w:t xml:space="preserve"> ospfv3 123 ipv6 area 1</w:t>
      </w:r>
    </w:p>
    <w:p w14:paraId="406C730B" w14:textId="77777777" w:rsidR="008C3C03" w:rsidRDefault="008C3C03" w:rsidP="008C3C03">
      <w:pPr>
        <w:pStyle w:val="CMD"/>
      </w:pPr>
      <w:r>
        <w:t xml:space="preserve"> no shutdown</w:t>
      </w:r>
    </w:p>
    <w:p w14:paraId="1B86524D" w14:textId="77777777" w:rsidR="008C3C03" w:rsidRDefault="008C3C03" w:rsidP="008C3C03">
      <w:pPr>
        <w:pStyle w:val="CMD"/>
      </w:pPr>
      <w:r>
        <w:t xml:space="preserve"> exit</w:t>
      </w:r>
    </w:p>
    <w:p w14:paraId="0B101DA1" w14:textId="77777777" w:rsidR="008C3C03" w:rsidRDefault="008C3C03" w:rsidP="008C3C03">
      <w:pPr>
        <w:pStyle w:val="CMD"/>
      </w:pPr>
      <w:r>
        <w:t>!</w:t>
      </w:r>
    </w:p>
    <w:p w14:paraId="044D722C" w14:textId="77777777" w:rsidR="008C3C03" w:rsidRDefault="008C3C03" w:rsidP="008C3C03">
      <w:pPr>
        <w:pStyle w:val="CMD"/>
      </w:pPr>
      <w:r>
        <w:t>router ospfv3 123</w:t>
      </w:r>
    </w:p>
    <w:p w14:paraId="2A21BCCE" w14:textId="77777777" w:rsidR="008C3C03" w:rsidRDefault="008C3C03" w:rsidP="008C3C03">
      <w:pPr>
        <w:pStyle w:val="CMD"/>
      </w:pPr>
      <w:r>
        <w:t>!</w:t>
      </w:r>
    </w:p>
    <w:p w14:paraId="6B54F4DD" w14:textId="77777777" w:rsidR="008C3C03" w:rsidRDefault="008C3C03" w:rsidP="008C3C03">
      <w:pPr>
        <w:pStyle w:val="CMD"/>
      </w:pPr>
      <w:r>
        <w:t xml:space="preserve"> address-family ipv6 unicast</w:t>
      </w:r>
    </w:p>
    <w:p w14:paraId="3542ADCF" w14:textId="77777777" w:rsidR="008C3C03" w:rsidRDefault="008C3C03" w:rsidP="008C3C03">
      <w:pPr>
        <w:pStyle w:val="CMD"/>
      </w:pPr>
      <w:r>
        <w:t xml:space="preserve">  passive-interface GigabitEthernet1/0/23</w:t>
      </w:r>
    </w:p>
    <w:p w14:paraId="5A12AAD9" w14:textId="77777777" w:rsidR="008C3C03" w:rsidRDefault="008C3C03" w:rsidP="008C3C03">
      <w:pPr>
        <w:pStyle w:val="CMD"/>
      </w:pPr>
      <w:r>
        <w:t xml:space="preserve">  router-id 1.1.1.2</w:t>
      </w:r>
    </w:p>
    <w:p w14:paraId="19314012" w14:textId="77777777" w:rsidR="008C3C03" w:rsidRDefault="008C3C03" w:rsidP="008C3C03">
      <w:pPr>
        <w:pStyle w:val="CMD"/>
      </w:pPr>
      <w:r>
        <w:t xml:space="preserve"> exit-address-family</w:t>
      </w:r>
    </w:p>
    <w:p w14:paraId="1173A1F9" w14:textId="77777777" w:rsidR="008C3C03" w:rsidRDefault="008C3C03" w:rsidP="008C3C03">
      <w:pPr>
        <w:pStyle w:val="CMD"/>
      </w:pPr>
      <w:r>
        <w:t>!</w:t>
      </w:r>
    </w:p>
    <w:p w14:paraId="1C19801C" w14:textId="77777777" w:rsidR="008C3C03" w:rsidRDefault="008C3C03" w:rsidP="008C3C03">
      <w:pPr>
        <w:pStyle w:val="CMD"/>
      </w:pPr>
      <w:r>
        <w:t>end</w:t>
      </w:r>
    </w:p>
    <w:p w14:paraId="49949FF3" w14:textId="77777777" w:rsidR="008C3C03" w:rsidRDefault="008C3C03" w:rsidP="00E05ABD">
      <w:pPr>
        <w:pStyle w:val="CMD"/>
      </w:pPr>
    </w:p>
    <w:p w14:paraId="660DA798" w14:textId="58267C82" w:rsidR="00E05ABD" w:rsidRDefault="00317517" w:rsidP="00317517">
      <w:pPr>
        <w:pStyle w:val="BodyTextL25Bold"/>
      </w:pPr>
      <w:r>
        <w:t xml:space="preserve">Switch </w:t>
      </w:r>
      <w:r w:rsidR="00E05ABD">
        <w:t>D2</w:t>
      </w:r>
    </w:p>
    <w:p w14:paraId="6272FD8B" w14:textId="77777777" w:rsidR="008C3C03" w:rsidRDefault="008C3C03" w:rsidP="008C3C03">
      <w:pPr>
        <w:pStyle w:val="CMD"/>
      </w:pPr>
      <w:r>
        <w:t>hostname D2</w:t>
      </w:r>
    </w:p>
    <w:p w14:paraId="7075A040" w14:textId="77777777" w:rsidR="008C3C03" w:rsidRDefault="008C3C03" w:rsidP="008C3C03">
      <w:pPr>
        <w:pStyle w:val="CMD"/>
      </w:pPr>
      <w:r>
        <w:t>!</w:t>
      </w:r>
    </w:p>
    <w:p w14:paraId="0F0F7D17" w14:textId="77777777" w:rsidR="00DC78AA" w:rsidRDefault="00DC78AA" w:rsidP="00DC78AA">
      <w:pPr>
        <w:pStyle w:val="CMD"/>
      </w:pPr>
      <w:r>
        <w:t>line con 0</w:t>
      </w:r>
    </w:p>
    <w:p w14:paraId="603E840A" w14:textId="77777777" w:rsidR="00DC78AA" w:rsidRDefault="00DC78AA" w:rsidP="00DC78AA">
      <w:pPr>
        <w:pStyle w:val="CMD"/>
      </w:pPr>
      <w:r>
        <w:t>exec-timeout 0 0</w:t>
      </w:r>
    </w:p>
    <w:p w14:paraId="388AF451" w14:textId="77777777" w:rsidR="00B164A4" w:rsidRDefault="00DC78AA" w:rsidP="00B164A4">
      <w:pPr>
        <w:pStyle w:val="CMD"/>
      </w:pPr>
      <w:r>
        <w:t>logging synchronous</w:t>
      </w:r>
    </w:p>
    <w:p w14:paraId="595C65AC" w14:textId="45CB8E88" w:rsidR="00DC78AA" w:rsidRDefault="00B164A4" w:rsidP="00B164A4">
      <w:pPr>
        <w:pStyle w:val="CMD"/>
      </w:pPr>
      <w:r>
        <w:t>no ip domain lookup</w:t>
      </w:r>
    </w:p>
    <w:p w14:paraId="48B562DB" w14:textId="77777777" w:rsidR="00DC78AA" w:rsidRDefault="00DC78AA" w:rsidP="00DC78AA">
      <w:pPr>
        <w:pStyle w:val="CMD"/>
      </w:pPr>
      <w:r>
        <w:t>!</w:t>
      </w:r>
    </w:p>
    <w:p w14:paraId="6B91A086" w14:textId="77777777" w:rsidR="008C3C03" w:rsidRDefault="008C3C03" w:rsidP="008C3C03">
      <w:pPr>
        <w:pStyle w:val="CMD"/>
      </w:pPr>
      <w:r>
        <w:t>ip routing</w:t>
      </w:r>
    </w:p>
    <w:p w14:paraId="345A94F1" w14:textId="1210A2E4" w:rsidR="0081629F" w:rsidRDefault="0081629F" w:rsidP="008C3C03">
      <w:pPr>
        <w:pStyle w:val="CMD"/>
      </w:pPr>
      <w:r>
        <w:t>!</w:t>
      </w:r>
    </w:p>
    <w:p w14:paraId="4CC81676" w14:textId="77777777" w:rsidR="008C3C03" w:rsidRDefault="008C3C03" w:rsidP="008C3C03">
      <w:pPr>
        <w:pStyle w:val="CMD"/>
      </w:pPr>
      <w:r>
        <w:t>ipv6 unicast-routing</w:t>
      </w:r>
    </w:p>
    <w:p w14:paraId="3312885B" w14:textId="77777777" w:rsidR="008C3C03" w:rsidRDefault="008C3C03" w:rsidP="008C3C03">
      <w:pPr>
        <w:pStyle w:val="CMD"/>
      </w:pPr>
      <w:r>
        <w:t>!</w:t>
      </w:r>
    </w:p>
    <w:p w14:paraId="6905DC94" w14:textId="77777777" w:rsidR="008C3C03" w:rsidRDefault="008C3C03" w:rsidP="008C3C03">
      <w:pPr>
        <w:pStyle w:val="CMD"/>
      </w:pPr>
      <w:r>
        <w:t>interface GigabitEthernet1/0/11</w:t>
      </w:r>
    </w:p>
    <w:p w14:paraId="20EC0B95" w14:textId="77777777" w:rsidR="008C3C03" w:rsidRDefault="008C3C03" w:rsidP="008C3C03">
      <w:pPr>
        <w:pStyle w:val="CMD"/>
      </w:pPr>
      <w:r>
        <w:t xml:space="preserve"> no switchport</w:t>
      </w:r>
    </w:p>
    <w:p w14:paraId="1A852999" w14:textId="77777777" w:rsidR="008C3C03" w:rsidRDefault="008C3C03" w:rsidP="008C3C03">
      <w:pPr>
        <w:pStyle w:val="CMD"/>
      </w:pPr>
      <w:r>
        <w:t xml:space="preserve"> ip address 10.10.4.2 255.255.255.252</w:t>
      </w:r>
    </w:p>
    <w:p w14:paraId="01999D97" w14:textId="77777777" w:rsidR="008C3C03" w:rsidRDefault="008C3C03" w:rsidP="008C3C03">
      <w:pPr>
        <w:pStyle w:val="CMD"/>
      </w:pPr>
      <w:r>
        <w:t xml:space="preserve"> ipv6 address FE80::D2:2 link-local</w:t>
      </w:r>
    </w:p>
    <w:p w14:paraId="7D3F5682" w14:textId="77777777" w:rsidR="008C3C03" w:rsidRDefault="008C3C03" w:rsidP="008C3C03">
      <w:pPr>
        <w:pStyle w:val="CMD"/>
      </w:pPr>
      <w:r>
        <w:t xml:space="preserve"> ipv6 address 2001:DB8:ACAD:2001::2/64</w:t>
      </w:r>
    </w:p>
    <w:p w14:paraId="01E6C353" w14:textId="77777777" w:rsidR="008C3C03" w:rsidRDefault="008C3C03" w:rsidP="008C3C03">
      <w:pPr>
        <w:pStyle w:val="CMD"/>
      </w:pPr>
      <w:r>
        <w:t xml:space="preserve"> ospfv3 network point-to-point</w:t>
      </w:r>
    </w:p>
    <w:p w14:paraId="0CDFFD2E" w14:textId="77777777" w:rsidR="008C3C03" w:rsidRDefault="008C3C03" w:rsidP="008C3C03">
      <w:pPr>
        <w:pStyle w:val="CMD"/>
      </w:pPr>
      <w:r>
        <w:t xml:space="preserve"> ospfv3 123 ipv6 area 2</w:t>
      </w:r>
    </w:p>
    <w:p w14:paraId="08007FC5" w14:textId="77777777" w:rsidR="008C3C03" w:rsidRDefault="008C3C03" w:rsidP="008C3C03">
      <w:pPr>
        <w:pStyle w:val="CMD"/>
      </w:pPr>
      <w:r>
        <w:t xml:space="preserve"> ospfv3 123 ipv4 area 2</w:t>
      </w:r>
    </w:p>
    <w:p w14:paraId="16325990" w14:textId="77777777" w:rsidR="008C3C03" w:rsidRDefault="008C3C03" w:rsidP="008C3C03">
      <w:pPr>
        <w:pStyle w:val="CMD"/>
      </w:pPr>
      <w:r>
        <w:t xml:space="preserve"> no shutdown</w:t>
      </w:r>
    </w:p>
    <w:p w14:paraId="24A2ABF4" w14:textId="77777777" w:rsidR="008C3C03" w:rsidRDefault="008C3C03" w:rsidP="008C3C03">
      <w:pPr>
        <w:pStyle w:val="CMD"/>
      </w:pPr>
      <w:r>
        <w:t xml:space="preserve"> exit</w:t>
      </w:r>
    </w:p>
    <w:p w14:paraId="0FAB7CE5" w14:textId="77777777" w:rsidR="008C3C03" w:rsidRDefault="008C3C03" w:rsidP="008C3C03">
      <w:pPr>
        <w:pStyle w:val="CMD"/>
      </w:pPr>
      <w:r>
        <w:t>!</w:t>
      </w:r>
    </w:p>
    <w:p w14:paraId="40E31B15" w14:textId="77777777" w:rsidR="008C3C03" w:rsidRDefault="008C3C03" w:rsidP="008C3C03">
      <w:pPr>
        <w:pStyle w:val="CMD"/>
      </w:pPr>
      <w:r>
        <w:lastRenderedPageBreak/>
        <w:t>interface GigabitEthernet1/0/23</w:t>
      </w:r>
    </w:p>
    <w:p w14:paraId="6392CFD1" w14:textId="77777777" w:rsidR="008C3C03" w:rsidRDefault="008C3C03" w:rsidP="008C3C03">
      <w:pPr>
        <w:pStyle w:val="CMD"/>
      </w:pPr>
      <w:r>
        <w:t xml:space="preserve"> no switchport</w:t>
      </w:r>
    </w:p>
    <w:p w14:paraId="123B60F1" w14:textId="77777777" w:rsidR="008C3C03" w:rsidRDefault="008C3C03" w:rsidP="008C3C03">
      <w:pPr>
        <w:pStyle w:val="CMD"/>
      </w:pPr>
      <w:r>
        <w:t xml:space="preserve"> ip address 10.10.5.1 255.255.255.0</w:t>
      </w:r>
    </w:p>
    <w:p w14:paraId="0B02B321" w14:textId="77777777" w:rsidR="008C3C03" w:rsidRDefault="008C3C03" w:rsidP="008C3C03">
      <w:pPr>
        <w:pStyle w:val="CMD"/>
      </w:pPr>
      <w:r>
        <w:t xml:space="preserve"> ipv6 address FE80::D2:1 link-local</w:t>
      </w:r>
    </w:p>
    <w:p w14:paraId="019EA799" w14:textId="77777777" w:rsidR="008C3C03" w:rsidRDefault="008C3C03" w:rsidP="008C3C03">
      <w:pPr>
        <w:pStyle w:val="CMD"/>
      </w:pPr>
      <w:r>
        <w:t xml:space="preserve"> ipv6 address 2001:DB8:ACAD:2002::1/64</w:t>
      </w:r>
    </w:p>
    <w:p w14:paraId="3E904B4F" w14:textId="77777777" w:rsidR="008C3C03" w:rsidRDefault="008C3C03" w:rsidP="008C3C03">
      <w:pPr>
        <w:pStyle w:val="CMD"/>
      </w:pPr>
      <w:r>
        <w:t xml:space="preserve"> ospfv3 123 ipv6 area 2</w:t>
      </w:r>
    </w:p>
    <w:p w14:paraId="40A5EE6A" w14:textId="77777777" w:rsidR="008C3C03" w:rsidRDefault="008C3C03" w:rsidP="008C3C03">
      <w:pPr>
        <w:pStyle w:val="CMD"/>
      </w:pPr>
      <w:r>
        <w:t xml:space="preserve"> ospfv3 123 ipv4 area 2</w:t>
      </w:r>
    </w:p>
    <w:p w14:paraId="38B84036" w14:textId="77777777" w:rsidR="008C3C03" w:rsidRDefault="008C3C03" w:rsidP="008C3C03">
      <w:pPr>
        <w:pStyle w:val="CMD"/>
      </w:pPr>
      <w:r>
        <w:t xml:space="preserve"> no shutdown</w:t>
      </w:r>
    </w:p>
    <w:p w14:paraId="0F841A15" w14:textId="77777777" w:rsidR="008C3C03" w:rsidRDefault="008C3C03" w:rsidP="008C3C03">
      <w:pPr>
        <w:pStyle w:val="CMD"/>
      </w:pPr>
      <w:r>
        <w:t xml:space="preserve"> exit</w:t>
      </w:r>
    </w:p>
    <w:p w14:paraId="59E94F86" w14:textId="77777777" w:rsidR="008C3C03" w:rsidRDefault="008C3C03" w:rsidP="008C3C03">
      <w:pPr>
        <w:pStyle w:val="CMD"/>
      </w:pPr>
      <w:r>
        <w:t>!</w:t>
      </w:r>
    </w:p>
    <w:p w14:paraId="669CB4D9" w14:textId="77777777" w:rsidR="008C3C03" w:rsidRDefault="008C3C03" w:rsidP="008C3C03">
      <w:pPr>
        <w:pStyle w:val="CMD"/>
      </w:pPr>
      <w:r>
        <w:t>router ospfv3 123</w:t>
      </w:r>
    </w:p>
    <w:p w14:paraId="24D2DBA0" w14:textId="77777777" w:rsidR="008C3C03" w:rsidRDefault="008C3C03" w:rsidP="008C3C03">
      <w:pPr>
        <w:pStyle w:val="CMD"/>
      </w:pPr>
      <w:r>
        <w:t xml:space="preserve"> !</w:t>
      </w:r>
    </w:p>
    <w:p w14:paraId="48404717" w14:textId="77777777" w:rsidR="008C3C03" w:rsidRDefault="008C3C03" w:rsidP="008C3C03">
      <w:pPr>
        <w:pStyle w:val="CMD"/>
      </w:pPr>
      <w:r>
        <w:t xml:space="preserve"> address-family ipv4 unicast</w:t>
      </w:r>
    </w:p>
    <w:p w14:paraId="64F41F82" w14:textId="77777777" w:rsidR="008C3C03" w:rsidRDefault="008C3C03" w:rsidP="008C3C03">
      <w:pPr>
        <w:pStyle w:val="CMD"/>
      </w:pPr>
      <w:r>
        <w:t xml:space="preserve">  passive-interface GigabitEthernet1/0/23</w:t>
      </w:r>
    </w:p>
    <w:p w14:paraId="0469BC7C" w14:textId="77777777" w:rsidR="008C3C03" w:rsidRDefault="008C3C03" w:rsidP="008C3C03">
      <w:pPr>
        <w:pStyle w:val="CMD"/>
      </w:pPr>
      <w:r>
        <w:t xml:space="preserve">  router-id 3.3.3.2</w:t>
      </w:r>
    </w:p>
    <w:p w14:paraId="677096FE" w14:textId="77777777" w:rsidR="008C3C03" w:rsidRDefault="008C3C03" w:rsidP="008C3C03">
      <w:pPr>
        <w:pStyle w:val="CMD"/>
      </w:pPr>
      <w:r>
        <w:t xml:space="preserve"> exit-address-family</w:t>
      </w:r>
    </w:p>
    <w:p w14:paraId="655D8615" w14:textId="77777777" w:rsidR="008C3C03" w:rsidRDefault="008C3C03" w:rsidP="008C3C03">
      <w:pPr>
        <w:pStyle w:val="CMD"/>
      </w:pPr>
      <w:r>
        <w:t xml:space="preserve"> !</w:t>
      </w:r>
    </w:p>
    <w:p w14:paraId="4FEDBE7A" w14:textId="77777777" w:rsidR="008C3C03" w:rsidRDefault="008C3C03" w:rsidP="008C3C03">
      <w:pPr>
        <w:pStyle w:val="CMD"/>
      </w:pPr>
      <w:r>
        <w:t xml:space="preserve"> address-family ipv6 unicast</w:t>
      </w:r>
    </w:p>
    <w:p w14:paraId="6EB128E8" w14:textId="77777777" w:rsidR="008C3C03" w:rsidRDefault="008C3C03" w:rsidP="008C3C03">
      <w:pPr>
        <w:pStyle w:val="CMD"/>
      </w:pPr>
      <w:r>
        <w:t xml:space="preserve">  passive-interface GigabitEthernet1/0/23</w:t>
      </w:r>
    </w:p>
    <w:p w14:paraId="1D7B3D47" w14:textId="77777777" w:rsidR="008C3C03" w:rsidRDefault="008C3C03" w:rsidP="008C3C03">
      <w:pPr>
        <w:pStyle w:val="CMD"/>
      </w:pPr>
      <w:r>
        <w:t xml:space="preserve">  router-id 3.3.3.2</w:t>
      </w:r>
    </w:p>
    <w:p w14:paraId="1BEA7CF9" w14:textId="77777777" w:rsidR="008C3C03" w:rsidRDefault="008C3C03" w:rsidP="008C3C03">
      <w:pPr>
        <w:pStyle w:val="CMD"/>
      </w:pPr>
      <w:r>
        <w:t xml:space="preserve"> exit-address-family</w:t>
      </w:r>
    </w:p>
    <w:p w14:paraId="0DC92E6F" w14:textId="77777777" w:rsidR="008C3C03" w:rsidRDefault="008C3C03" w:rsidP="008C3C03">
      <w:pPr>
        <w:pStyle w:val="CMD"/>
      </w:pPr>
      <w:r>
        <w:t>!</w:t>
      </w:r>
    </w:p>
    <w:p w14:paraId="7A0700DB" w14:textId="77777777" w:rsidR="008C3C03" w:rsidRDefault="008C3C03" w:rsidP="008C3C03">
      <w:pPr>
        <w:pStyle w:val="CMD"/>
      </w:pPr>
      <w:r>
        <w:t>end</w:t>
      </w:r>
    </w:p>
    <w:p w14:paraId="5A55AEBA" w14:textId="77777777" w:rsidR="008C3C03" w:rsidRDefault="008C3C03" w:rsidP="00E05ABD">
      <w:pPr>
        <w:pStyle w:val="CMD"/>
      </w:pPr>
    </w:p>
    <w:p w14:paraId="746E5BB5" w14:textId="63D85A00" w:rsidR="00A343F8" w:rsidRDefault="00A343F8" w:rsidP="00A753C7">
      <w:pPr>
        <w:pStyle w:val="SubStepAlpha"/>
        <w:spacing w:after="0"/>
      </w:pPr>
      <w:r>
        <w:t>Save the running configuration to startup-config.</w:t>
      </w:r>
    </w:p>
    <w:p w14:paraId="7E01974D" w14:textId="4110BDF9" w:rsidR="00796DAA" w:rsidRDefault="00796DAA" w:rsidP="00A753C7">
      <w:pPr>
        <w:pStyle w:val="ConfigWindow"/>
      </w:pPr>
      <w:r>
        <w:t>Close configuration window</w:t>
      </w:r>
    </w:p>
    <w:p w14:paraId="48C13387" w14:textId="33B8BCB2" w:rsidR="00A343F8" w:rsidRDefault="0004298B" w:rsidP="00317517">
      <w:pPr>
        <w:pStyle w:val="Heading2"/>
      </w:pPr>
      <w:r>
        <w:t>Create</w:t>
      </w:r>
      <w:r w:rsidR="00D424EE">
        <w:t xml:space="preserve"> an</w:t>
      </w:r>
      <w:r>
        <w:t xml:space="preserve"> IPv6 Static Route on R2 and Redistribute via OSPFv3</w:t>
      </w:r>
    </w:p>
    <w:p w14:paraId="738216D0" w14:textId="72353167" w:rsidR="007A66F1" w:rsidRPr="007A66F1" w:rsidRDefault="0040318B" w:rsidP="007A66F1">
      <w:pPr>
        <w:pStyle w:val="BodyText"/>
      </w:pPr>
      <w:r w:rsidRPr="0040318B">
        <w:t>In this par</w:t>
      </w:r>
      <w:r w:rsidR="00D424EE">
        <w:t>t</w:t>
      </w:r>
      <w:r w:rsidRPr="0040318B">
        <w:t xml:space="preserve">, you will configure an IPv6 static route on router R2 and redistribute it into OSPFv3. This redistributed route will be advertised as an </w:t>
      </w:r>
      <w:r w:rsidRPr="0040318B">
        <w:rPr>
          <w:b/>
          <w:bCs/>
        </w:rPr>
        <w:t>OSPF external route</w:t>
      </w:r>
      <w:r w:rsidRPr="0040318B">
        <w:t xml:space="preserve">, allowing you to observe how OSPFv3 handles routes that originate outside the OSPF domain. Creating this external route now provides a concrete example that will be used later in the lab when discussing </w:t>
      </w:r>
      <w:r w:rsidRPr="0040318B">
        <w:rPr>
          <w:b/>
          <w:bCs/>
        </w:rPr>
        <w:t>LSA Type 5</w:t>
      </w:r>
      <w:r w:rsidRPr="0040318B">
        <w:t xml:space="preserve"> behavior and how external routes are treated differently in normal, stub, totally stubby, and NSSA areas.</w:t>
      </w:r>
    </w:p>
    <w:p w14:paraId="3134DFBD" w14:textId="2A9F8499" w:rsidR="00A343F8" w:rsidRDefault="00A343F8" w:rsidP="00317517">
      <w:pPr>
        <w:pStyle w:val="Heading3"/>
      </w:pPr>
      <w:r>
        <w:t xml:space="preserve">Configure </w:t>
      </w:r>
      <w:r w:rsidR="00D424EE">
        <w:t xml:space="preserve">an </w:t>
      </w:r>
      <w:r w:rsidR="0004298B">
        <w:t>IPv6 Static route</w:t>
      </w:r>
      <w:r>
        <w:t>.</w:t>
      </w:r>
    </w:p>
    <w:p w14:paraId="1D3407AE" w14:textId="64838513" w:rsidR="00A343F8" w:rsidRPr="00995367" w:rsidRDefault="00E104A0" w:rsidP="00D56E45">
      <w:pPr>
        <w:pStyle w:val="SubStepAlpha"/>
        <w:spacing w:after="0"/>
      </w:pPr>
      <w:r>
        <w:t>On</w:t>
      </w:r>
      <w:r w:rsidR="00715991">
        <w:t xml:space="preserve"> the ASBR router</w:t>
      </w:r>
      <w:r>
        <w:t xml:space="preserve"> R2, c</w:t>
      </w:r>
      <w:r w:rsidR="00995367">
        <w:t xml:space="preserve">onfigure an IPv6 static route on R2 to </w:t>
      </w:r>
      <w:r w:rsidR="00995367" w:rsidRPr="00995367">
        <w:t>2001:db8:face:1::/64</w:t>
      </w:r>
      <w:r w:rsidR="00995367">
        <w:rPr>
          <w:b/>
          <w:bCs/>
        </w:rPr>
        <w:t xml:space="preserve"> </w:t>
      </w:r>
      <w:r w:rsidR="00995367" w:rsidRPr="00995367">
        <w:t>using the exit interface Loopback 1</w:t>
      </w:r>
      <w:r w:rsidR="00A343F8" w:rsidRPr="00995367">
        <w:t>.</w:t>
      </w:r>
      <w:r w:rsidR="00D56E45">
        <w:t xml:space="preserve"> </w:t>
      </w:r>
      <w:r w:rsidR="00D56E45" w:rsidRPr="00D56E45">
        <w:t xml:space="preserve">This static route represents an external network reachable through </w:t>
      </w:r>
      <w:r w:rsidR="00D56E45">
        <w:t>R2</w:t>
      </w:r>
      <w:r w:rsidR="00D56E45" w:rsidRPr="00D56E45">
        <w:t>.</w:t>
      </w:r>
    </w:p>
    <w:p w14:paraId="6E35DF9E" w14:textId="540985EA" w:rsidR="0097179D" w:rsidRDefault="0097179D" w:rsidP="00A753C7">
      <w:pPr>
        <w:pStyle w:val="ConfigWindow"/>
      </w:pPr>
      <w:r>
        <w:t>Open configuration window</w:t>
      </w:r>
    </w:p>
    <w:p w14:paraId="3354DAB9" w14:textId="659418AB" w:rsidR="0004298B" w:rsidRPr="0004298B" w:rsidRDefault="0004298B" w:rsidP="0004298B">
      <w:pPr>
        <w:pStyle w:val="CMD"/>
        <w:rPr>
          <w:b/>
          <w:bCs/>
        </w:rPr>
      </w:pPr>
      <w:r w:rsidRPr="0004298B">
        <w:t xml:space="preserve">R2(config)# </w:t>
      </w:r>
      <w:r w:rsidRPr="0004298B">
        <w:rPr>
          <w:b/>
          <w:bCs/>
        </w:rPr>
        <w:t>ipv6 route 2001:db8:face:1::/64 loopback1</w:t>
      </w:r>
    </w:p>
    <w:p w14:paraId="526174B9" w14:textId="3F488954" w:rsidR="00A343F8" w:rsidRDefault="0004298B" w:rsidP="00317517">
      <w:pPr>
        <w:pStyle w:val="SubStepAlpha"/>
      </w:pPr>
      <w:r>
        <w:t>Verify static route on R2</w:t>
      </w:r>
      <w:r w:rsidR="00A343F8" w:rsidRPr="00C93E30">
        <w:t>.</w:t>
      </w:r>
    </w:p>
    <w:p w14:paraId="7AE95AA2" w14:textId="3A49E466" w:rsidR="0004298B" w:rsidRPr="0004298B" w:rsidRDefault="0004298B" w:rsidP="0004298B">
      <w:pPr>
        <w:pStyle w:val="CMD"/>
        <w:rPr>
          <w:b/>
          <w:bCs/>
        </w:rPr>
      </w:pPr>
      <w:r>
        <w:t xml:space="preserve">R2# </w:t>
      </w:r>
      <w:r w:rsidRPr="0004298B">
        <w:rPr>
          <w:b/>
          <w:bCs/>
        </w:rPr>
        <w:t>show ipv6 route static</w:t>
      </w:r>
      <w:r w:rsidR="00B74278">
        <w:rPr>
          <w:b/>
          <w:bCs/>
        </w:rPr>
        <w:t xml:space="preserve"> | begin ::/0</w:t>
      </w:r>
    </w:p>
    <w:p w14:paraId="4F8C6346" w14:textId="77777777" w:rsidR="0004298B" w:rsidRDefault="0004298B" w:rsidP="00172BA2">
      <w:pPr>
        <w:pStyle w:val="CMDOutput"/>
      </w:pPr>
      <w:r>
        <w:t>S   ::/0 [1/0]</w:t>
      </w:r>
    </w:p>
    <w:p w14:paraId="57C9553C" w14:textId="77777777" w:rsidR="0004298B" w:rsidRDefault="0004298B" w:rsidP="00172BA2">
      <w:pPr>
        <w:pStyle w:val="CMDOutput"/>
      </w:pPr>
      <w:r>
        <w:t xml:space="preserve">     via Loopback0, directly connected</w:t>
      </w:r>
    </w:p>
    <w:p w14:paraId="61D7D2B6" w14:textId="77777777" w:rsidR="0004298B" w:rsidRDefault="0004298B" w:rsidP="00172BA2">
      <w:pPr>
        <w:pStyle w:val="CMDOutput"/>
      </w:pPr>
      <w:r w:rsidRPr="0004298B">
        <w:rPr>
          <w:highlight w:val="yellow"/>
        </w:rPr>
        <w:t>S   2001:DB8:FACE:1::/64 [1/0]</w:t>
      </w:r>
    </w:p>
    <w:p w14:paraId="2FBB69E2" w14:textId="77777777" w:rsidR="0004298B" w:rsidRDefault="0004298B" w:rsidP="00172BA2">
      <w:pPr>
        <w:pStyle w:val="CMDOutput"/>
      </w:pPr>
      <w:r>
        <w:t xml:space="preserve">     via Loopback1, directly connected</w:t>
      </w:r>
    </w:p>
    <w:p w14:paraId="1B978EC5" w14:textId="2CAB3BA1" w:rsidR="00995367" w:rsidRDefault="00995367" w:rsidP="00995367">
      <w:pPr>
        <w:pStyle w:val="Heading3"/>
      </w:pPr>
      <w:r>
        <w:lastRenderedPageBreak/>
        <w:t xml:space="preserve">Redistribute </w:t>
      </w:r>
      <w:r w:rsidR="008D529D">
        <w:t xml:space="preserve">the </w:t>
      </w:r>
      <w:r>
        <w:t>IPv6 Static</w:t>
      </w:r>
      <w:r w:rsidR="008D529D">
        <w:t xml:space="preserve"> route</w:t>
      </w:r>
      <w:r>
        <w:t xml:space="preserve"> via OSPFv3.</w:t>
      </w:r>
    </w:p>
    <w:p w14:paraId="0A721C30" w14:textId="6C7A6FA1" w:rsidR="0004298B" w:rsidRDefault="00E104A0" w:rsidP="00BC1234">
      <w:pPr>
        <w:pStyle w:val="BodyTextL25"/>
      </w:pPr>
      <w:r>
        <w:t>On R2, redistribute the IPv6 static route using OSPFv3 with AF.</w:t>
      </w:r>
    </w:p>
    <w:p w14:paraId="5DEBB10F" w14:textId="2B5134D2" w:rsidR="00E104A0" w:rsidRPr="00C45DB5" w:rsidRDefault="00E104A0" w:rsidP="00736B96">
      <w:pPr>
        <w:pStyle w:val="CMD"/>
        <w:rPr>
          <w:b/>
          <w:bCs/>
        </w:rPr>
      </w:pPr>
      <w:r>
        <w:t xml:space="preserve">R2(config)# </w:t>
      </w:r>
      <w:r w:rsidRPr="00C45DB5">
        <w:rPr>
          <w:b/>
          <w:bCs/>
        </w:rPr>
        <w:t>router ospfv3 123</w:t>
      </w:r>
    </w:p>
    <w:p w14:paraId="35F47700" w14:textId="5367FC4C" w:rsidR="00E104A0" w:rsidRPr="00C45DB5" w:rsidRDefault="00E104A0" w:rsidP="00736B96">
      <w:pPr>
        <w:pStyle w:val="CMD"/>
        <w:rPr>
          <w:b/>
          <w:bCs/>
        </w:rPr>
      </w:pPr>
      <w:r>
        <w:t>R2(config-router)#</w:t>
      </w:r>
      <w:r w:rsidR="00F67F2D">
        <w:t xml:space="preserve"> </w:t>
      </w:r>
      <w:r w:rsidRPr="00C45DB5">
        <w:rPr>
          <w:b/>
          <w:bCs/>
        </w:rPr>
        <w:t>address-family ipv6 unicast</w:t>
      </w:r>
    </w:p>
    <w:p w14:paraId="7E85F9B6" w14:textId="5746DFED" w:rsidR="00E104A0" w:rsidRPr="00C45DB5" w:rsidRDefault="00E104A0" w:rsidP="00736B96">
      <w:pPr>
        <w:pStyle w:val="CMD"/>
        <w:rPr>
          <w:b/>
          <w:bCs/>
        </w:rPr>
      </w:pPr>
      <w:r>
        <w:t>R2(config-router-</w:t>
      </w:r>
      <w:proofErr w:type="spellStart"/>
      <w:r>
        <w:t>af</w:t>
      </w:r>
      <w:proofErr w:type="spellEnd"/>
      <w:r>
        <w:t>)#</w:t>
      </w:r>
      <w:r w:rsidR="00F67F2D">
        <w:t xml:space="preserve"> </w:t>
      </w:r>
      <w:r w:rsidRPr="00C45DB5">
        <w:rPr>
          <w:b/>
          <w:bCs/>
        </w:rPr>
        <w:t>redistribute ?</w:t>
      </w:r>
    </w:p>
    <w:p w14:paraId="74C9BC97" w14:textId="77777777" w:rsidR="00E104A0" w:rsidRDefault="00E104A0" w:rsidP="00172BA2">
      <w:pPr>
        <w:pStyle w:val="CMDOutput"/>
      </w:pPr>
      <w:r>
        <w:t xml:space="preserve">  application     </w:t>
      </w:r>
      <w:proofErr w:type="spellStart"/>
      <w:r>
        <w:t>Application</w:t>
      </w:r>
      <w:proofErr w:type="spellEnd"/>
      <w:r>
        <w:t xml:space="preserve"> Protocol</w:t>
      </w:r>
    </w:p>
    <w:p w14:paraId="7A54E842" w14:textId="77777777" w:rsidR="00E104A0" w:rsidRDefault="00E104A0" w:rsidP="00172BA2">
      <w:pPr>
        <w:pStyle w:val="CMDOutput"/>
      </w:pPr>
      <w:r>
        <w:t xml:space="preserve">  </w:t>
      </w:r>
      <w:proofErr w:type="spellStart"/>
      <w:r>
        <w:t>bgp</w:t>
      </w:r>
      <w:proofErr w:type="spellEnd"/>
      <w:r>
        <w:t xml:space="preserve">             Border Gateway Protocol (BGP)</w:t>
      </w:r>
    </w:p>
    <w:p w14:paraId="265F327A" w14:textId="77777777" w:rsidR="00E104A0" w:rsidRDefault="00E104A0" w:rsidP="00172BA2">
      <w:pPr>
        <w:pStyle w:val="CMDOutput"/>
      </w:pPr>
      <w:r>
        <w:t xml:space="preserve">  connected       </w:t>
      </w:r>
      <w:proofErr w:type="spellStart"/>
      <w:r>
        <w:t>Connected</w:t>
      </w:r>
      <w:proofErr w:type="spellEnd"/>
      <w:r>
        <w:t xml:space="preserve"> Routes</w:t>
      </w:r>
    </w:p>
    <w:p w14:paraId="2D202799" w14:textId="77777777" w:rsidR="00E104A0" w:rsidRDefault="00E104A0" w:rsidP="00172BA2">
      <w:pPr>
        <w:pStyle w:val="CMDOutput"/>
      </w:pPr>
      <w:r>
        <w:t xml:space="preserve">  eigrp           Enhanced Interior Gateway Routing Protocol (EIGRP)</w:t>
      </w:r>
    </w:p>
    <w:p w14:paraId="459BD1AD" w14:textId="77777777" w:rsidR="00E104A0" w:rsidRDefault="00E104A0" w:rsidP="00172BA2">
      <w:pPr>
        <w:pStyle w:val="CMDOutput"/>
      </w:pPr>
      <w:r>
        <w:t xml:space="preserve">  </w:t>
      </w:r>
      <w:proofErr w:type="spellStart"/>
      <w:r>
        <w:t>isis</w:t>
      </w:r>
      <w:proofErr w:type="spellEnd"/>
      <w:r>
        <w:t xml:space="preserve">            ISO IS-IS</w:t>
      </w:r>
    </w:p>
    <w:p w14:paraId="05C7C36D" w14:textId="77777777" w:rsidR="00E104A0" w:rsidRDefault="00E104A0" w:rsidP="00172BA2">
      <w:pPr>
        <w:pStyle w:val="CMDOutput"/>
      </w:pPr>
      <w:r>
        <w:t xml:space="preserve">  lisp            Locator ID Separation Protocol (LISP)</w:t>
      </w:r>
    </w:p>
    <w:p w14:paraId="5BA0DD73" w14:textId="77777777" w:rsidR="00E104A0" w:rsidRDefault="00E104A0" w:rsidP="00172BA2">
      <w:pPr>
        <w:pStyle w:val="CMDOutput"/>
      </w:pPr>
      <w:r>
        <w:t xml:space="preserve">  maximum-prefix  Maximum number of prefixes redistributed to protocol</w:t>
      </w:r>
    </w:p>
    <w:p w14:paraId="455C6F1A" w14:textId="77777777" w:rsidR="00E104A0" w:rsidRDefault="00E104A0" w:rsidP="00172BA2">
      <w:pPr>
        <w:pStyle w:val="CMDOutput"/>
      </w:pPr>
      <w:r>
        <w:t xml:space="preserve">  </w:t>
      </w:r>
      <w:proofErr w:type="spellStart"/>
      <w:r>
        <w:t>nat</w:t>
      </w:r>
      <w:proofErr w:type="spellEnd"/>
      <w:r>
        <w:t>-route       NAT-Route</w:t>
      </w:r>
    </w:p>
    <w:p w14:paraId="061F089F" w14:textId="77777777" w:rsidR="00E104A0" w:rsidRDefault="00E104A0" w:rsidP="00172BA2">
      <w:pPr>
        <w:pStyle w:val="CMDOutput"/>
      </w:pPr>
      <w:r>
        <w:t xml:space="preserve">  </w:t>
      </w:r>
      <w:proofErr w:type="spellStart"/>
      <w:r>
        <w:t>nd</w:t>
      </w:r>
      <w:proofErr w:type="spellEnd"/>
      <w:r>
        <w:t xml:space="preserve">              Neighbor Discovery</w:t>
      </w:r>
    </w:p>
    <w:p w14:paraId="6F9A7CDF" w14:textId="77777777" w:rsidR="00E104A0" w:rsidRDefault="00E104A0" w:rsidP="00172BA2">
      <w:pPr>
        <w:pStyle w:val="CMDOutput"/>
      </w:pPr>
      <w:r>
        <w:t xml:space="preserve">  </w:t>
      </w:r>
      <w:proofErr w:type="spellStart"/>
      <w:r>
        <w:t>omp</w:t>
      </w:r>
      <w:proofErr w:type="spellEnd"/>
      <w:r>
        <w:t xml:space="preserve">             Overlay Management Protocol (OMP)</w:t>
      </w:r>
    </w:p>
    <w:p w14:paraId="14B5714C" w14:textId="77777777" w:rsidR="00E104A0" w:rsidRDefault="00E104A0" w:rsidP="00172BA2">
      <w:pPr>
        <w:pStyle w:val="CMDOutput"/>
      </w:pPr>
      <w:r>
        <w:t xml:space="preserve">  ospf            Open Shortest Path First (OSPFv3)</w:t>
      </w:r>
    </w:p>
    <w:p w14:paraId="0FC834DF" w14:textId="77777777" w:rsidR="00E104A0" w:rsidRDefault="00E104A0" w:rsidP="00172BA2">
      <w:pPr>
        <w:pStyle w:val="CMDOutput"/>
      </w:pPr>
      <w:r>
        <w:t xml:space="preserve">  rip             IPv6 Routing Information Protocol (RIPv6)</w:t>
      </w:r>
    </w:p>
    <w:p w14:paraId="0EA114B3" w14:textId="77777777" w:rsidR="00E104A0" w:rsidRDefault="00E104A0" w:rsidP="00172BA2">
      <w:pPr>
        <w:pStyle w:val="CMDOutput"/>
      </w:pPr>
      <w:r>
        <w:t xml:space="preserve">  </w:t>
      </w:r>
      <w:r w:rsidRPr="00F67F2D">
        <w:rPr>
          <w:highlight w:val="yellow"/>
        </w:rPr>
        <w:t xml:space="preserve">static          </w:t>
      </w:r>
      <w:proofErr w:type="spellStart"/>
      <w:r w:rsidRPr="00F67F2D">
        <w:rPr>
          <w:highlight w:val="yellow"/>
        </w:rPr>
        <w:t>Static</w:t>
      </w:r>
      <w:proofErr w:type="spellEnd"/>
      <w:r w:rsidRPr="00F67F2D">
        <w:rPr>
          <w:highlight w:val="yellow"/>
        </w:rPr>
        <w:t xml:space="preserve"> Routes</w:t>
      </w:r>
    </w:p>
    <w:p w14:paraId="54A3C7A8" w14:textId="77777777" w:rsidR="00E104A0" w:rsidRDefault="00E104A0" w:rsidP="00172BA2">
      <w:pPr>
        <w:pStyle w:val="CMDOutput"/>
      </w:pPr>
    </w:p>
    <w:p w14:paraId="2A2F4D73" w14:textId="55096BA7" w:rsidR="00E104A0" w:rsidRPr="00C45DB5" w:rsidRDefault="00E104A0" w:rsidP="00736B96">
      <w:pPr>
        <w:pStyle w:val="CMD"/>
        <w:rPr>
          <w:b/>
          <w:bCs/>
        </w:rPr>
      </w:pPr>
      <w:r>
        <w:t>R2(config-router-</w:t>
      </w:r>
      <w:proofErr w:type="spellStart"/>
      <w:r>
        <w:t>af</w:t>
      </w:r>
      <w:proofErr w:type="spellEnd"/>
      <w:r>
        <w:t>)#</w:t>
      </w:r>
      <w:r w:rsidR="00F67F2D">
        <w:t xml:space="preserve"> </w:t>
      </w:r>
      <w:r w:rsidRPr="00C45DB5">
        <w:rPr>
          <w:b/>
          <w:bCs/>
        </w:rPr>
        <w:t>redistribute static</w:t>
      </w:r>
    </w:p>
    <w:p w14:paraId="73BB1150" w14:textId="6573B65D" w:rsidR="00E104A0" w:rsidRDefault="00E104A0" w:rsidP="00736B96">
      <w:pPr>
        <w:pStyle w:val="CMD"/>
      </w:pPr>
      <w:r>
        <w:t>R2(config-router-</w:t>
      </w:r>
      <w:proofErr w:type="spellStart"/>
      <w:r>
        <w:t>af</w:t>
      </w:r>
      <w:proofErr w:type="spellEnd"/>
      <w:r>
        <w:t>)#</w:t>
      </w:r>
      <w:r w:rsidR="00F67F2D">
        <w:t xml:space="preserve"> </w:t>
      </w:r>
      <w:r w:rsidRPr="00C45DB5">
        <w:rPr>
          <w:b/>
          <w:bCs/>
        </w:rPr>
        <w:t>end</w:t>
      </w:r>
    </w:p>
    <w:p w14:paraId="473EDC70" w14:textId="5F7BC6EF" w:rsidR="00E104A0" w:rsidRDefault="00D71203" w:rsidP="00E104A0">
      <w:pPr>
        <w:pStyle w:val="Heading3"/>
      </w:pPr>
      <w:r>
        <w:t>Verify the IPv6 Static Route was Redistributed using OSPFv3</w:t>
      </w:r>
    </w:p>
    <w:p w14:paraId="3E688E9D" w14:textId="77777777" w:rsidR="00ED5E04" w:rsidRDefault="00ED5E04" w:rsidP="00BC1234">
      <w:pPr>
        <w:pStyle w:val="BodyTextL25"/>
      </w:pPr>
      <w:r w:rsidRPr="00ED5E04">
        <w:t xml:space="preserve">All of the redistributed IPv6 routes appear as </w:t>
      </w:r>
      <w:r w:rsidRPr="00ED5E04">
        <w:rPr>
          <w:b/>
          <w:bCs/>
        </w:rPr>
        <w:t>OE2 routes with a cost of 20</w:t>
      </w:r>
      <w:r w:rsidRPr="00ED5E04">
        <w:t xml:space="preserve"> because OSPF assigns a </w:t>
      </w:r>
      <w:r w:rsidRPr="00ED5E04">
        <w:rPr>
          <w:b/>
          <w:bCs/>
        </w:rPr>
        <w:t>default external metric of 20</w:t>
      </w:r>
      <w:r w:rsidRPr="00ED5E04">
        <w:t xml:space="preserve"> to routes redistributed into OSPF when no metric is explicitly configured. For </w:t>
      </w:r>
      <w:r w:rsidRPr="00ED5E04">
        <w:rPr>
          <w:b/>
          <w:bCs/>
        </w:rPr>
        <w:t>Type 2 external routes (E2)</w:t>
      </w:r>
      <w:r w:rsidRPr="00ED5E04">
        <w:t>, this external metric remains the same throughout the OSPF domain and does not increase as the route is advertised to other routers.</w:t>
      </w:r>
    </w:p>
    <w:p w14:paraId="4D56E640" w14:textId="1786FC61" w:rsidR="00715991" w:rsidRDefault="00ED5E04" w:rsidP="00BC1234">
      <w:pPr>
        <w:pStyle w:val="BodyTextL25"/>
      </w:pPr>
      <w:r w:rsidRPr="00ED5E04">
        <w:t>Even though all routers see the same external cost, OSPF still uses its internal topology information</w:t>
      </w:r>
      <w:r w:rsidR="0012423C">
        <w:t xml:space="preserve">, </w:t>
      </w:r>
      <w:r w:rsidRPr="00ED5E04">
        <w:t xml:space="preserve">carried in </w:t>
      </w:r>
      <w:r w:rsidRPr="00ED5E04">
        <w:rPr>
          <w:b/>
          <w:bCs/>
        </w:rPr>
        <w:t>Router LSAs (Type 1)</w:t>
      </w:r>
      <w:r w:rsidRPr="00ED5E04">
        <w:t xml:space="preserve"> and </w:t>
      </w:r>
      <w:r w:rsidRPr="00ED5E04">
        <w:rPr>
          <w:b/>
          <w:bCs/>
        </w:rPr>
        <w:t>Inter-Area Prefix LSAs (Type 3)</w:t>
      </w:r>
      <w:r w:rsidR="0012423C">
        <w:t xml:space="preserve">, </w:t>
      </w:r>
      <w:r w:rsidRPr="00ED5E04">
        <w:t>to determine the best path within the OSPF domain to reach the ASBR.</w:t>
      </w:r>
    </w:p>
    <w:p w14:paraId="7D1C7964" w14:textId="14C23073" w:rsidR="00ED5E04" w:rsidRPr="00ED5E04" w:rsidRDefault="00DF709F" w:rsidP="00BC1234">
      <w:pPr>
        <w:pStyle w:val="BodyTextL25"/>
      </w:pPr>
      <w:r w:rsidRPr="00DF709F">
        <w:t>With OSPF external Type 2 routes, multiple ABRs can advertise the same external prefix with the same cost. The selected path may not reflect the lowest true end-to-end cost, because it only considers the cost to reach the advertising router. In network designs with multiple exit points and a need for accurate path selection, Type 1 external routes are often preferred because they include the internal OSPF cost in the metric calculation.</w:t>
      </w:r>
    </w:p>
    <w:p w14:paraId="1BB1CFE9" w14:textId="0D41CE84" w:rsidR="00D17374" w:rsidRDefault="00D71203" w:rsidP="00D71203">
      <w:pPr>
        <w:pStyle w:val="SubStepAlpha"/>
      </w:pPr>
      <w:r>
        <w:t xml:space="preserve">Verify the redistributed static route </w:t>
      </w:r>
      <w:r w:rsidR="00456923">
        <w:t xml:space="preserve">was received </w:t>
      </w:r>
      <w:r>
        <w:t xml:space="preserve">on the ABR </w:t>
      </w:r>
      <w:r w:rsidR="00715991">
        <w:t>router</w:t>
      </w:r>
      <w:r w:rsidR="008D529D">
        <w:t>,</w:t>
      </w:r>
      <w:r w:rsidR="00715991">
        <w:t xml:space="preserve"> </w:t>
      </w:r>
      <w:r>
        <w:t>R1</w:t>
      </w:r>
      <w:r w:rsidR="000B417A">
        <w:t>.</w:t>
      </w:r>
    </w:p>
    <w:p w14:paraId="63BB905A" w14:textId="25188875" w:rsidR="00D71203" w:rsidRPr="00A163C3" w:rsidRDefault="00D71203" w:rsidP="00172BA2">
      <w:pPr>
        <w:pStyle w:val="CMD"/>
      </w:pPr>
      <w:r w:rsidRPr="00A163C3">
        <w:t xml:space="preserve">R1# </w:t>
      </w:r>
      <w:r w:rsidRPr="00172BA2">
        <w:rPr>
          <w:b/>
          <w:bCs/>
        </w:rPr>
        <w:t>show ipv6 route ospf | begin OE2</w:t>
      </w:r>
    </w:p>
    <w:p w14:paraId="2D9DB406" w14:textId="77777777" w:rsidR="00D71203" w:rsidRPr="00A163C3" w:rsidRDefault="00D71203" w:rsidP="00A163C3">
      <w:pPr>
        <w:pStyle w:val="CMDOutput"/>
      </w:pPr>
      <w:r w:rsidRPr="00A163C3">
        <w:t xml:space="preserve">       OE2 - OSPF </w:t>
      </w:r>
      <w:proofErr w:type="spellStart"/>
      <w:r w:rsidRPr="00A163C3">
        <w:t>ext</w:t>
      </w:r>
      <w:proofErr w:type="spellEnd"/>
      <w:r w:rsidRPr="00A163C3">
        <w:t xml:space="preserve"> 2, ON1 - OSPF NSSA </w:t>
      </w:r>
      <w:proofErr w:type="spellStart"/>
      <w:r w:rsidRPr="00A163C3">
        <w:t>ext</w:t>
      </w:r>
      <w:proofErr w:type="spellEnd"/>
      <w:r w:rsidRPr="00A163C3">
        <w:t xml:space="preserve"> 1, ON2 - OSPF NSSA </w:t>
      </w:r>
      <w:proofErr w:type="spellStart"/>
      <w:r w:rsidRPr="00A163C3">
        <w:t>ext</w:t>
      </w:r>
      <w:proofErr w:type="spellEnd"/>
      <w:r w:rsidRPr="00A163C3">
        <w:t xml:space="preserve"> 2</w:t>
      </w:r>
    </w:p>
    <w:p w14:paraId="1610102A" w14:textId="77777777" w:rsidR="00D71203" w:rsidRPr="00A163C3" w:rsidRDefault="00D71203" w:rsidP="00A163C3">
      <w:pPr>
        <w:pStyle w:val="CMDOutput"/>
      </w:pPr>
      <w:r w:rsidRPr="00A163C3">
        <w:t xml:space="preserve">       a - Application, m - OMP</w:t>
      </w:r>
    </w:p>
    <w:p w14:paraId="0148E7C4" w14:textId="77777777" w:rsidR="00D71203" w:rsidRPr="00A163C3" w:rsidRDefault="00D71203" w:rsidP="00A163C3">
      <w:pPr>
        <w:pStyle w:val="CMDOutput"/>
      </w:pPr>
      <w:r w:rsidRPr="00A163C3">
        <w:t>OE2 ::/0 [110/1], tag 123</w:t>
      </w:r>
    </w:p>
    <w:p w14:paraId="64EFE8C6" w14:textId="77777777" w:rsidR="00D71203" w:rsidRPr="00A163C3" w:rsidRDefault="00D71203" w:rsidP="00A163C3">
      <w:pPr>
        <w:pStyle w:val="CMDOutput"/>
      </w:pPr>
      <w:r w:rsidRPr="00A163C3">
        <w:t xml:space="preserve">     via FE80::2:1, GigabitEthernet0/0/0</w:t>
      </w:r>
    </w:p>
    <w:p w14:paraId="62C1D1F7" w14:textId="77777777" w:rsidR="00D71203" w:rsidRPr="00A163C3" w:rsidRDefault="00D71203" w:rsidP="00A163C3">
      <w:pPr>
        <w:pStyle w:val="CMDOutput"/>
      </w:pPr>
      <w:r w:rsidRPr="00A163C3">
        <w:t>O   2001:DB8:ACAD:1002::/64 [110/2]</w:t>
      </w:r>
    </w:p>
    <w:p w14:paraId="40A0D476" w14:textId="77777777" w:rsidR="00D71203" w:rsidRPr="00A163C3" w:rsidRDefault="00D71203" w:rsidP="00A163C3">
      <w:pPr>
        <w:pStyle w:val="CMDOutput"/>
      </w:pPr>
      <w:r w:rsidRPr="00A163C3">
        <w:t xml:space="preserve">     via FE80::D1:2, GigabitEthernet0/0/1</w:t>
      </w:r>
    </w:p>
    <w:p w14:paraId="750383A3" w14:textId="77777777" w:rsidR="00D71203" w:rsidRPr="00A163C3" w:rsidRDefault="00D71203" w:rsidP="00A163C3">
      <w:pPr>
        <w:pStyle w:val="CMDOutput"/>
      </w:pPr>
      <w:r w:rsidRPr="00A163C3">
        <w:t>OI  2001:DB8:ACAD:2001::/64 [110/3]</w:t>
      </w:r>
    </w:p>
    <w:p w14:paraId="22DDFD14" w14:textId="77777777" w:rsidR="00D71203" w:rsidRPr="00A163C3" w:rsidRDefault="00D71203" w:rsidP="00A163C3">
      <w:pPr>
        <w:pStyle w:val="CMDOutput"/>
      </w:pPr>
      <w:r w:rsidRPr="00A163C3">
        <w:t xml:space="preserve">     via FE80::2:1, GigabitEthernet0/0/0</w:t>
      </w:r>
    </w:p>
    <w:p w14:paraId="39429B4B" w14:textId="77777777" w:rsidR="00D71203" w:rsidRPr="00A163C3" w:rsidRDefault="00D71203" w:rsidP="00A163C3">
      <w:pPr>
        <w:pStyle w:val="CMDOutput"/>
      </w:pPr>
      <w:r w:rsidRPr="00A163C3">
        <w:t>OI  2001:DB8:ACAD:2002::/64 [110/4]</w:t>
      </w:r>
    </w:p>
    <w:p w14:paraId="4B4C5A79" w14:textId="77777777" w:rsidR="00D71203" w:rsidRPr="00A163C3" w:rsidRDefault="00D71203" w:rsidP="00A163C3">
      <w:pPr>
        <w:pStyle w:val="CMDOutput"/>
      </w:pPr>
      <w:r w:rsidRPr="00A163C3">
        <w:t xml:space="preserve">     via FE80::2:1, GigabitEthernet0/0/0</w:t>
      </w:r>
    </w:p>
    <w:p w14:paraId="4B379FB6" w14:textId="77777777" w:rsidR="00D71203" w:rsidRPr="00A163C3" w:rsidRDefault="00D71203" w:rsidP="00A163C3">
      <w:pPr>
        <w:pStyle w:val="CMDOutput"/>
      </w:pPr>
      <w:r w:rsidRPr="00A163C3">
        <w:lastRenderedPageBreak/>
        <w:t>O   2001:DB8:ACAD:A002::/64 [110/2]</w:t>
      </w:r>
    </w:p>
    <w:p w14:paraId="2FF6D519" w14:textId="77777777" w:rsidR="00D71203" w:rsidRPr="00A163C3" w:rsidRDefault="00D71203" w:rsidP="00A163C3">
      <w:pPr>
        <w:pStyle w:val="CMDOutput"/>
      </w:pPr>
      <w:r w:rsidRPr="00A163C3">
        <w:t xml:space="preserve">     via FE80::2:1, GigabitEthernet0/0/0</w:t>
      </w:r>
    </w:p>
    <w:p w14:paraId="2B59DA9A" w14:textId="77777777" w:rsidR="00D71203" w:rsidRPr="00A163C3" w:rsidRDefault="00D71203" w:rsidP="00A163C3">
      <w:pPr>
        <w:pStyle w:val="CMDOutput"/>
      </w:pPr>
      <w:r w:rsidRPr="00A163C3">
        <w:rPr>
          <w:highlight w:val="yellow"/>
        </w:rPr>
        <w:t>OE2 2001:DB8:FACE:1::/64 [110/20]</w:t>
      </w:r>
    </w:p>
    <w:p w14:paraId="31241A77" w14:textId="77777777" w:rsidR="00D71203" w:rsidRPr="00A163C3" w:rsidRDefault="00D71203" w:rsidP="00A163C3">
      <w:pPr>
        <w:pStyle w:val="CMDOutput"/>
      </w:pPr>
      <w:r w:rsidRPr="00A163C3">
        <w:t xml:space="preserve">     via FE80::2:1, GigabitEthernet0/0/0</w:t>
      </w:r>
    </w:p>
    <w:p w14:paraId="2E750B00" w14:textId="55F759ED" w:rsidR="00D71203" w:rsidRPr="00D71203" w:rsidRDefault="00D71203" w:rsidP="00D71203">
      <w:pPr>
        <w:pStyle w:val="SubStepAlpha"/>
      </w:pPr>
      <w:r w:rsidRPr="00D71203">
        <w:t xml:space="preserve">Verify the redistributed static route </w:t>
      </w:r>
      <w:r w:rsidR="00456923">
        <w:t xml:space="preserve">was received </w:t>
      </w:r>
      <w:r w:rsidRPr="00D71203">
        <w:t xml:space="preserve">on the ABR </w:t>
      </w:r>
      <w:r w:rsidR="00715991">
        <w:t>router</w:t>
      </w:r>
      <w:r w:rsidR="008D529D">
        <w:t>,</w:t>
      </w:r>
      <w:r w:rsidR="00715991">
        <w:t xml:space="preserve"> </w:t>
      </w:r>
      <w:r w:rsidRPr="00D71203">
        <w:t>R</w:t>
      </w:r>
      <w:r>
        <w:t>3</w:t>
      </w:r>
      <w:r w:rsidR="000B417A">
        <w:t>.</w:t>
      </w:r>
    </w:p>
    <w:p w14:paraId="5F261C37" w14:textId="2C6C385A" w:rsidR="003E168A" w:rsidRPr="00A163C3" w:rsidRDefault="003E168A" w:rsidP="00A163C3">
      <w:pPr>
        <w:pStyle w:val="CMDOutput"/>
        <w:rPr>
          <w:b/>
          <w:bCs/>
        </w:rPr>
      </w:pPr>
      <w:r w:rsidRPr="00A163C3">
        <w:t>R3#</w:t>
      </w:r>
      <w:r w:rsidR="00A163C3">
        <w:t xml:space="preserve"> </w:t>
      </w:r>
      <w:r w:rsidRPr="00A163C3">
        <w:rPr>
          <w:b/>
          <w:bCs/>
        </w:rPr>
        <w:t>show ipv6 route ospf | begin OE2</w:t>
      </w:r>
    </w:p>
    <w:p w14:paraId="54155102" w14:textId="77777777" w:rsidR="003E168A" w:rsidRPr="00A163C3" w:rsidRDefault="003E168A" w:rsidP="00A163C3">
      <w:pPr>
        <w:pStyle w:val="CMDOutput"/>
      </w:pPr>
      <w:r w:rsidRPr="00A163C3">
        <w:t xml:space="preserve">       OE2 - OSPF </w:t>
      </w:r>
      <w:proofErr w:type="spellStart"/>
      <w:r w:rsidRPr="00A163C3">
        <w:t>ext</w:t>
      </w:r>
      <w:proofErr w:type="spellEnd"/>
      <w:r w:rsidRPr="00A163C3">
        <w:t xml:space="preserve"> 2, ON1 - OSPF NSSA </w:t>
      </w:r>
      <w:proofErr w:type="spellStart"/>
      <w:r w:rsidRPr="00A163C3">
        <w:t>ext</w:t>
      </w:r>
      <w:proofErr w:type="spellEnd"/>
      <w:r w:rsidRPr="00A163C3">
        <w:t xml:space="preserve"> 1, ON2 - OSPF NSSA </w:t>
      </w:r>
      <w:proofErr w:type="spellStart"/>
      <w:r w:rsidRPr="00A163C3">
        <w:t>ext</w:t>
      </w:r>
      <w:proofErr w:type="spellEnd"/>
      <w:r w:rsidRPr="00A163C3">
        <w:t xml:space="preserve"> 2</w:t>
      </w:r>
    </w:p>
    <w:p w14:paraId="50D18A33" w14:textId="77777777" w:rsidR="003E168A" w:rsidRPr="00A163C3" w:rsidRDefault="003E168A" w:rsidP="00A163C3">
      <w:pPr>
        <w:pStyle w:val="CMDOutput"/>
      </w:pPr>
      <w:r w:rsidRPr="00A163C3">
        <w:t xml:space="preserve">       a - Application, m - OMP</w:t>
      </w:r>
    </w:p>
    <w:p w14:paraId="11AFA384" w14:textId="77777777" w:rsidR="003E168A" w:rsidRPr="00A163C3" w:rsidRDefault="003E168A" w:rsidP="00A163C3">
      <w:pPr>
        <w:pStyle w:val="CMDOutput"/>
      </w:pPr>
      <w:r w:rsidRPr="00A163C3">
        <w:t>OE2 ::/0 [110/1], tag 123</w:t>
      </w:r>
    </w:p>
    <w:p w14:paraId="1A20C264" w14:textId="77777777" w:rsidR="003E168A" w:rsidRPr="00A163C3" w:rsidRDefault="003E168A" w:rsidP="00A163C3">
      <w:pPr>
        <w:pStyle w:val="CMDOutput"/>
      </w:pPr>
      <w:r w:rsidRPr="00A163C3">
        <w:t xml:space="preserve">     via FE80::2:2, GigabitEthernet0/0/0</w:t>
      </w:r>
    </w:p>
    <w:p w14:paraId="75CE3C15" w14:textId="77777777" w:rsidR="003E168A" w:rsidRPr="00A163C3" w:rsidRDefault="003E168A" w:rsidP="00A163C3">
      <w:pPr>
        <w:pStyle w:val="CMDOutput"/>
      </w:pPr>
      <w:r w:rsidRPr="00A163C3">
        <w:t>OI  2001:DB8:ACAD:1001::/64 [110/3]</w:t>
      </w:r>
    </w:p>
    <w:p w14:paraId="03E3F5F5" w14:textId="77777777" w:rsidR="003E168A" w:rsidRPr="00A163C3" w:rsidRDefault="003E168A" w:rsidP="00A163C3">
      <w:pPr>
        <w:pStyle w:val="CMDOutput"/>
      </w:pPr>
      <w:r w:rsidRPr="00A163C3">
        <w:t xml:space="preserve">     via FE80::2:2, GigabitEthernet0/0/0</w:t>
      </w:r>
    </w:p>
    <w:p w14:paraId="5B5F6316" w14:textId="77777777" w:rsidR="003E168A" w:rsidRPr="00A163C3" w:rsidRDefault="003E168A" w:rsidP="00A163C3">
      <w:pPr>
        <w:pStyle w:val="CMDOutput"/>
      </w:pPr>
      <w:r w:rsidRPr="00A163C3">
        <w:t>OI  2001:DB8:ACAD:1002::/64 [110/4]</w:t>
      </w:r>
    </w:p>
    <w:p w14:paraId="75692DD6" w14:textId="77777777" w:rsidR="003E168A" w:rsidRPr="00A163C3" w:rsidRDefault="003E168A" w:rsidP="00A163C3">
      <w:pPr>
        <w:pStyle w:val="CMDOutput"/>
      </w:pPr>
      <w:r w:rsidRPr="00A163C3">
        <w:t xml:space="preserve">     via FE80::2:2, GigabitEthernet0/0/0</w:t>
      </w:r>
    </w:p>
    <w:p w14:paraId="5F106BB1" w14:textId="77777777" w:rsidR="003E168A" w:rsidRPr="00A163C3" w:rsidRDefault="003E168A" w:rsidP="00A163C3">
      <w:pPr>
        <w:pStyle w:val="CMDOutput"/>
      </w:pPr>
      <w:r w:rsidRPr="00A163C3">
        <w:t>O   2001:DB8:ACAD:2002::/64 [110/2]</w:t>
      </w:r>
    </w:p>
    <w:p w14:paraId="1400565F" w14:textId="77777777" w:rsidR="003E168A" w:rsidRPr="00A163C3" w:rsidRDefault="003E168A" w:rsidP="00A163C3">
      <w:pPr>
        <w:pStyle w:val="CMDOutput"/>
      </w:pPr>
      <w:r w:rsidRPr="00A163C3">
        <w:t xml:space="preserve">     via FE80::D2:2, GigabitEthernet0/0/1</w:t>
      </w:r>
    </w:p>
    <w:p w14:paraId="6BFE31A8" w14:textId="77777777" w:rsidR="003E168A" w:rsidRPr="00A163C3" w:rsidRDefault="003E168A" w:rsidP="00A163C3">
      <w:pPr>
        <w:pStyle w:val="CMDOutput"/>
      </w:pPr>
      <w:r w:rsidRPr="00A163C3">
        <w:t>O   2001:DB8:ACAD:A001::/64 [110/2]</w:t>
      </w:r>
    </w:p>
    <w:p w14:paraId="11C3EE40" w14:textId="77777777" w:rsidR="003E168A" w:rsidRPr="00A163C3" w:rsidRDefault="003E168A" w:rsidP="00A163C3">
      <w:pPr>
        <w:pStyle w:val="CMDOutput"/>
      </w:pPr>
      <w:r w:rsidRPr="00A163C3">
        <w:t xml:space="preserve">     via FE80::2:2, GigabitEthernet0/0/0</w:t>
      </w:r>
    </w:p>
    <w:p w14:paraId="2497B63D" w14:textId="77777777" w:rsidR="003E168A" w:rsidRPr="00A163C3" w:rsidRDefault="003E168A" w:rsidP="00A163C3">
      <w:pPr>
        <w:pStyle w:val="CMDOutput"/>
      </w:pPr>
      <w:r w:rsidRPr="00A163C3">
        <w:rPr>
          <w:highlight w:val="yellow"/>
        </w:rPr>
        <w:t>OE2 2001:DB8:FACE:1::/64 [110/20]</w:t>
      </w:r>
    </w:p>
    <w:p w14:paraId="6B370358" w14:textId="77777777" w:rsidR="003E168A" w:rsidRPr="00A163C3" w:rsidRDefault="003E168A" w:rsidP="00A163C3">
      <w:pPr>
        <w:pStyle w:val="CMDOutput"/>
      </w:pPr>
      <w:r w:rsidRPr="00A163C3">
        <w:t xml:space="preserve">     via FE80::2:2, GigabitEthernet0/0/0</w:t>
      </w:r>
    </w:p>
    <w:p w14:paraId="160BA7A1" w14:textId="09B722D1" w:rsidR="00715991" w:rsidRDefault="00715991" w:rsidP="00715991">
      <w:pPr>
        <w:pStyle w:val="SubStepAlpha"/>
      </w:pPr>
      <w:r w:rsidRPr="00D71203">
        <w:t xml:space="preserve">Verify the redistributed static route </w:t>
      </w:r>
      <w:r w:rsidR="00456923">
        <w:t xml:space="preserve">was received </w:t>
      </w:r>
      <w:r w:rsidRPr="00D71203">
        <w:t xml:space="preserve">on the </w:t>
      </w:r>
      <w:r>
        <w:t>internal Area 1 router</w:t>
      </w:r>
      <w:r w:rsidR="008D529D">
        <w:t>,</w:t>
      </w:r>
      <w:r w:rsidRPr="00D71203">
        <w:t xml:space="preserve"> </w:t>
      </w:r>
      <w:r>
        <w:t>D1</w:t>
      </w:r>
      <w:r w:rsidR="000B417A">
        <w:t>.</w:t>
      </w:r>
    </w:p>
    <w:p w14:paraId="01501503" w14:textId="2909BF62" w:rsidR="00696249" w:rsidRPr="00A163C3" w:rsidRDefault="00696249" w:rsidP="00A163C3">
      <w:pPr>
        <w:pStyle w:val="CMDOutput"/>
        <w:rPr>
          <w:b/>
          <w:bCs/>
        </w:rPr>
      </w:pPr>
      <w:r w:rsidRPr="00A163C3">
        <w:t xml:space="preserve">D1# </w:t>
      </w:r>
      <w:r w:rsidRPr="00A163C3">
        <w:rPr>
          <w:b/>
          <w:bCs/>
        </w:rPr>
        <w:t>show ipv6 route ospf | begin OE2</w:t>
      </w:r>
    </w:p>
    <w:p w14:paraId="7842D127" w14:textId="77777777" w:rsidR="00696249" w:rsidRPr="00A163C3" w:rsidRDefault="00696249" w:rsidP="00A163C3">
      <w:pPr>
        <w:pStyle w:val="CMDOutput"/>
      </w:pPr>
      <w:r w:rsidRPr="00A163C3">
        <w:t xml:space="preserve">       OE1 - OSPF </w:t>
      </w:r>
      <w:proofErr w:type="spellStart"/>
      <w:r w:rsidRPr="00A163C3">
        <w:t>ext</w:t>
      </w:r>
      <w:proofErr w:type="spellEnd"/>
      <w:r w:rsidRPr="00A163C3">
        <w:t xml:space="preserve"> 1, OE2 - OSPF </w:t>
      </w:r>
      <w:proofErr w:type="spellStart"/>
      <w:r w:rsidRPr="00A163C3">
        <w:t>ext</w:t>
      </w:r>
      <w:proofErr w:type="spellEnd"/>
      <w:r w:rsidRPr="00A163C3">
        <w:t xml:space="preserve"> 2, ON1 - OSPF NSSA </w:t>
      </w:r>
      <w:proofErr w:type="spellStart"/>
      <w:r w:rsidRPr="00A163C3">
        <w:t>ext</w:t>
      </w:r>
      <w:proofErr w:type="spellEnd"/>
      <w:r w:rsidRPr="00A163C3">
        <w:t xml:space="preserve"> 1</w:t>
      </w:r>
    </w:p>
    <w:p w14:paraId="365EC6CC" w14:textId="77777777" w:rsidR="00696249" w:rsidRPr="00A163C3" w:rsidRDefault="00696249" w:rsidP="00A163C3">
      <w:pPr>
        <w:pStyle w:val="CMDOutput"/>
      </w:pPr>
      <w:r w:rsidRPr="00A163C3">
        <w:t xml:space="preserve">       ON2 - OSPF NSSA </w:t>
      </w:r>
      <w:proofErr w:type="spellStart"/>
      <w:r w:rsidRPr="00A163C3">
        <w:t>ext</w:t>
      </w:r>
      <w:proofErr w:type="spellEnd"/>
      <w:r w:rsidRPr="00A163C3">
        <w:t xml:space="preserve"> 2, la - LISP alt, </w:t>
      </w:r>
      <w:proofErr w:type="spellStart"/>
      <w:r w:rsidRPr="00A163C3">
        <w:t>lr</w:t>
      </w:r>
      <w:proofErr w:type="spellEnd"/>
      <w:r w:rsidRPr="00A163C3">
        <w:t xml:space="preserve"> - LISP site-registrations</w:t>
      </w:r>
    </w:p>
    <w:p w14:paraId="6CFD4843" w14:textId="77777777" w:rsidR="00696249" w:rsidRPr="00A163C3" w:rsidRDefault="00696249" w:rsidP="00A163C3">
      <w:pPr>
        <w:pStyle w:val="CMDOutput"/>
      </w:pPr>
      <w:r w:rsidRPr="00A163C3">
        <w:t xml:space="preserve">       </w:t>
      </w:r>
      <w:proofErr w:type="spellStart"/>
      <w:r w:rsidRPr="00A163C3">
        <w:t>ld</w:t>
      </w:r>
      <w:proofErr w:type="spellEnd"/>
      <w:r w:rsidRPr="00A163C3">
        <w:t xml:space="preserve"> - LISP </w:t>
      </w:r>
      <w:proofErr w:type="spellStart"/>
      <w:r w:rsidRPr="00A163C3">
        <w:t>dyn-eid</w:t>
      </w:r>
      <w:proofErr w:type="spellEnd"/>
      <w:r w:rsidRPr="00A163C3">
        <w:t xml:space="preserve">, </w:t>
      </w:r>
      <w:proofErr w:type="spellStart"/>
      <w:r w:rsidRPr="00A163C3">
        <w:t>lA</w:t>
      </w:r>
      <w:proofErr w:type="spellEnd"/>
      <w:r w:rsidRPr="00A163C3">
        <w:t xml:space="preserve"> - LISP away, le - LISP extranet-policy</w:t>
      </w:r>
    </w:p>
    <w:p w14:paraId="4BCA2F78" w14:textId="77777777" w:rsidR="00696249" w:rsidRPr="00A163C3" w:rsidRDefault="00696249" w:rsidP="00A163C3">
      <w:pPr>
        <w:pStyle w:val="CMDOutput"/>
      </w:pPr>
      <w:r w:rsidRPr="00A163C3">
        <w:t xml:space="preserve">       </w:t>
      </w:r>
      <w:proofErr w:type="spellStart"/>
      <w:r w:rsidRPr="00A163C3">
        <w:t>lp</w:t>
      </w:r>
      <w:proofErr w:type="spellEnd"/>
      <w:r w:rsidRPr="00A163C3">
        <w:t xml:space="preserve"> - LISP publications, ls - LISP destinations-summary</w:t>
      </w:r>
    </w:p>
    <w:p w14:paraId="268BF59F" w14:textId="77777777" w:rsidR="00696249" w:rsidRPr="00A163C3" w:rsidRDefault="00696249" w:rsidP="00A163C3">
      <w:pPr>
        <w:pStyle w:val="CMDOutput"/>
      </w:pPr>
      <w:r w:rsidRPr="00A163C3">
        <w:t>OE2 ::/0 [110/1], tag 123</w:t>
      </w:r>
    </w:p>
    <w:p w14:paraId="625AA53C" w14:textId="77777777" w:rsidR="00696249" w:rsidRPr="00A163C3" w:rsidRDefault="00696249" w:rsidP="00A163C3">
      <w:pPr>
        <w:pStyle w:val="CMDOutput"/>
      </w:pPr>
      <w:r w:rsidRPr="00A163C3">
        <w:t xml:space="preserve">     via FE80::1:1, GigabitEthernet1/0/11</w:t>
      </w:r>
    </w:p>
    <w:p w14:paraId="4A81CBC8" w14:textId="77777777" w:rsidR="00696249" w:rsidRPr="00A163C3" w:rsidRDefault="00696249" w:rsidP="00A163C3">
      <w:pPr>
        <w:pStyle w:val="CMDOutput"/>
      </w:pPr>
      <w:r w:rsidRPr="00A163C3">
        <w:t>OI  2001:DB8:ACAD:2001::/64 [110/4]</w:t>
      </w:r>
    </w:p>
    <w:p w14:paraId="7073A174" w14:textId="77777777" w:rsidR="00696249" w:rsidRPr="00A163C3" w:rsidRDefault="00696249" w:rsidP="00A163C3">
      <w:pPr>
        <w:pStyle w:val="CMDOutput"/>
      </w:pPr>
      <w:r w:rsidRPr="00A163C3">
        <w:t xml:space="preserve">     via FE80::1:1, GigabitEthernet1/0/11</w:t>
      </w:r>
    </w:p>
    <w:p w14:paraId="1F05CB44" w14:textId="77777777" w:rsidR="00696249" w:rsidRPr="00A163C3" w:rsidRDefault="00696249" w:rsidP="00A163C3">
      <w:pPr>
        <w:pStyle w:val="CMDOutput"/>
      </w:pPr>
      <w:r w:rsidRPr="00A163C3">
        <w:t>OI  2001:DB8:ACAD:2002::/64 [110/5]</w:t>
      </w:r>
    </w:p>
    <w:p w14:paraId="3C53A760" w14:textId="77777777" w:rsidR="00696249" w:rsidRPr="00A163C3" w:rsidRDefault="00696249" w:rsidP="00A163C3">
      <w:pPr>
        <w:pStyle w:val="CMDOutput"/>
      </w:pPr>
      <w:r w:rsidRPr="00A163C3">
        <w:t xml:space="preserve">     via FE80::1:1, GigabitEthernet1/0/11</w:t>
      </w:r>
    </w:p>
    <w:p w14:paraId="7048E623" w14:textId="77777777" w:rsidR="00696249" w:rsidRPr="00A163C3" w:rsidRDefault="00696249" w:rsidP="00A163C3">
      <w:pPr>
        <w:pStyle w:val="CMDOutput"/>
      </w:pPr>
      <w:r w:rsidRPr="00A163C3">
        <w:t>OI  2001:DB8:ACAD:A001::/64 [110/2]</w:t>
      </w:r>
    </w:p>
    <w:p w14:paraId="37B1CBDE" w14:textId="77777777" w:rsidR="00696249" w:rsidRPr="00A163C3" w:rsidRDefault="00696249" w:rsidP="00A163C3">
      <w:pPr>
        <w:pStyle w:val="CMDOutput"/>
      </w:pPr>
      <w:r w:rsidRPr="00A163C3">
        <w:t xml:space="preserve">     via FE80::1:1, GigabitEthernet1/0/11</w:t>
      </w:r>
    </w:p>
    <w:p w14:paraId="3AE6E6EE" w14:textId="77777777" w:rsidR="00696249" w:rsidRPr="00A163C3" w:rsidRDefault="00696249" w:rsidP="00A163C3">
      <w:pPr>
        <w:pStyle w:val="CMDOutput"/>
      </w:pPr>
      <w:r w:rsidRPr="00A163C3">
        <w:t>OI  2001:DB8:ACAD:A002::/64 [110/3]</w:t>
      </w:r>
    </w:p>
    <w:p w14:paraId="473605C9" w14:textId="77777777" w:rsidR="00696249" w:rsidRPr="00A163C3" w:rsidRDefault="00696249" w:rsidP="00A163C3">
      <w:pPr>
        <w:pStyle w:val="CMDOutput"/>
      </w:pPr>
      <w:r w:rsidRPr="00A163C3">
        <w:t xml:space="preserve">     via FE80::1:1, GigabitEthernet1/0/11</w:t>
      </w:r>
    </w:p>
    <w:p w14:paraId="7E88DB3D" w14:textId="77777777" w:rsidR="00696249" w:rsidRPr="00A163C3" w:rsidRDefault="00696249" w:rsidP="00A163C3">
      <w:pPr>
        <w:pStyle w:val="CMDOutput"/>
      </w:pPr>
      <w:r w:rsidRPr="00A163C3">
        <w:rPr>
          <w:highlight w:val="yellow"/>
        </w:rPr>
        <w:t>OE2 2001:DB8:FACE:1::/64 [110/20]</w:t>
      </w:r>
    </w:p>
    <w:p w14:paraId="634FB097" w14:textId="77777777" w:rsidR="00696249" w:rsidRPr="00A163C3" w:rsidRDefault="00696249" w:rsidP="00A163C3">
      <w:pPr>
        <w:pStyle w:val="CMDOutput"/>
      </w:pPr>
      <w:r w:rsidRPr="00A163C3">
        <w:t xml:space="preserve">     via FE80::1:1, GigabitEthernet1/0/11</w:t>
      </w:r>
    </w:p>
    <w:p w14:paraId="5EDC33DD" w14:textId="51BF71AF" w:rsidR="00D17374" w:rsidRDefault="00715991" w:rsidP="00715991">
      <w:pPr>
        <w:pStyle w:val="SubStepAlpha"/>
      </w:pPr>
      <w:r w:rsidRPr="00D71203">
        <w:t xml:space="preserve">Verify the redistributed static route </w:t>
      </w:r>
      <w:r w:rsidR="00456923">
        <w:t xml:space="preserve">was received </w:t>
      </w:r>
      <w:r w:rsidRPr="00D71203">
        <w:t xml:space="preserve">on the </w:t>
      </w:r>
      <w:r>
        <w:t>internal Area 2 router</w:t>
      </w:r>
      <w:r w:rsidR="008D529D">
        <w:t>,</w:t>
      </w:r>
      <w:r w:rsidRPr="00D71203">
        <w:t xml:space="preserve"> </w:t>
      </w:r>
      <w:r>
        <w:t>D2</w:t>
      </w:r>
      <w:r w:rsidR="000B417A">
        <w:t>.</w:t>
      </w:r>
    </w:p>
    <w:p w14:paraId="791C6041" w14:textId="1FA90258" w:rsidR="00696249" w:rsidRPr="00A163C3" w:rsidRDefault="00696249" w:rsidP="00A163C3">
      <w:pPr>
        <w:pStyle w:val="CMDOutput"/>
        <w:rPr>
          <w:b/>
          <w:bCs/>
        </w:rPr>
      </w:pPr>
      <w:r w:rsidRPr="00A163C3">
        <w:t xml:space="preserve">D2# </w:t>
      </w:r>
      <w:r w:rsidRPr="00A163C3">
        <w:rPr>
          <w:b/>
          <w:bCs/>
        </w:rPr>
        <w:t>show ipv6 route ospf | begin OE2</w:t>
      </w:r>
    </w:p>
    <w:p w14:paraId="50A58610" w14:textId="77777777" w:rsidR="00696249" w:rsidRPr="00A163C3" w:rsidRDefault="00696249" w:rsidP="00A163C3">
      <w:pPr>
        <w:pStyle w:val="CMDOutput"/>
      </w:pPr>
      <w:r w:rsidRPr="00A163C3">
        <w:t xml:space="preserve">       OE1 - OSPF </w:t>
      </w:r>
      <w:proofErr w:type="spellStart"/>
      <w:r w:rsidRPr="00A163C3">
        <w:t>ext</w:t>
      </w:r>
      <w:proofErr w:type="spellEnd"/>
      <w:r w:rsidRPr="00A163C3">
        <w:t xml:space="preserve"> 1, OE2 - OSPF </w:t>
      </w:r>
      <w:proofErr w:type="spellStart"/>
      <w:r w:rsidRPr="00A163C3">
        <w:t>ext</w:t>
      </w:r>
      <w:proofErr w:type="spellEnd"/>
      <w:r w:rsidRPr="00A163C3">
        <w:t xml:space="preserve"> 2, ON1 - OSPF NSSA </w:t>
      </w:r>
      <w:proofErr w:type="spellStart"/>
      <w:r w:rsidRPr="00A163C3">
        <w:t>ext</w:t>
      </w:r>
      <w:proofErr w:type="spellEnd"/>
      <w:r w:rsidRPr="00A163C3">
        <w:t xml:space="preserve"> 1</w:t>
      </w:r>
    </w:p>
    <w:p w14:paraId="7914F5BE" w14:textId="77777777" w:rsidR="00696249" w:rsidRPr="00A163C3" w:rsidRDefault="00696249" w:rsidP="00A163C3">
      <w:pPr>
        <w:pStyle w:val="CMDOutput"/>
      </w:pPr>
      <w:r w:rsidRPr="00A163C3">
        <w:t xml:space="preserve">       ON2 - OSPF NSSA </w:t>
      </w:r>
      <w:proofErr w:type="spellStart"/>
      <w:r w:rsidRPr="00A163C3">
        <w:t>ext</w:t>
      </w:r>
      <w:proofErr w:type="spellEnd"/>
      <w:r w:rsidRPr="00A163C3">
        <w:t xml:space="preserve"> 2, la - LISP alt, </w:t>
      </w:r>
      <w:proofErr w:type="spellStart"/>
      <w:r w:rsidRPr="00A163C3">
        <w:t>lr</w:t>
      </w:r>
      <w:proofErr w:type="spellEnd"/>
      <w:r w:rsidRPr="00A163C3">
        <w:t xml:space="preserve"> - LISP site-registrations</w:t>
      </w:r>
    </w:p>
    <w:p w14:paraId="34246360" w14:textId="77777777" w:rsidR="00696249" w:rsidRPr="00A163C3" w:rsidRDefault="00696249" w:rsidP="00A163C3">
      <w:pPr>
        <w:pStyle w:val="CMDOutput"/>
      </w:pPr>
      <w:r w:rsidRPr="00A163C3">
        <w:t xml:space="preserve">       </w:t>
      </w:r>
      <w:proofErr w:type="spellStart"/>
      <w:r w:rsidRPr="00A163C3">
        <w:t>ld</w:t>
      </w:r>
      <w:proofErr w:type="spellEnd"/>
      <w:r w:rsidRPr="00A163C3">
        <w:t xml:space="preserve"> - LISP </w:t>
      </w:r>
      <w:proofErr w:type="spellStart"/>
      <w:r w:rsidRPr="00A163C3">
        <w:t>dyn-eid</w:t>
      </w:r>
      <w:proofErr w:type="spellEnd"/>
      <w:r w:rsidRPr="00A163C3">
        <w:t xml:space="preserve">, </w:t>
      </w:r>
      <w:proofErr w:type="spellStart"/>
      <w:r w:rsidRPr="00A163C3">
        <w:t>lA</w:t>
      </w:r>
      <w:proofErr w:type="spellEnd"/>
      <w:r w:rsidRPr="00A163C3">
        <w:t xml:space="preserve"> - LISP away, le - LISP extranet-policy</w:t>
      </w:r>
    </w:p>
    <w:p w14:paraId="73051C55" w14:textId="77777777" w:rsidR="00696249" w:rsidRPr="00A163C3" w:rsidRDefault="00696249" w:rsidP="00A163C3">
      <w:pPr>
        <w:pStyle w:val="CMDOutput"/>
      </w:pPr>
      <w:r w:rsidRPr="00A163C3">
        <w:t xml:space="preserve">       </w:t>
      </w:r>
      <w:proofErr w:type="spellStart"/>
      <w:r w:rsidRPr="00A163C3">
        <w:t>lp</w:t>
      </w:r>
      <w:proofErr w:type="spellEnd"/>
      <w:r w:rsidRPr="00A163C3">
        <w:t xml:space="preserve"> - LISP publications, ls - LISP destinations-summary</w:t>
      </w:r>
    </w:p>
    <w:p w14:paraId="261CED81" w14:textId="77777777" w:rsidR="00696249" w:rsidRPr="00A163C3" w:rsidRDefault="00696249" w:rsidP="00A163C3">
      <w:pPr>
        <w:pStyle w:val="CMDOutput"/>
      </w:pPr>
      <w:r w:rsidRPr="00A163C3">
        <w:t>OE2 ::/0 [110/1], tag 123</w:t>
      </w:r>
    </w:p>
    <w:p w14:paraId="3ED034D2" w14:textId="77777777" w:rsidR="00696249" w:rsidRPr="00A163C3" w:rsidRDefault="00696249" w:rsidP="00A163C3">
      <w:pPr>
        <w:pStyle w:val="CMDOutput"/>
      </w:pPr>
      <w:r w:rsidRPr="00A163C3">
        <w:t xml:space="preserve">     via FE80::3:1, GigabitEthernet1/0/11</w:t>
      </w:r>
    </w:p>
    <w:p w14:paraId="548736A7" w14:textId="77777777" w:rsidR="00696249" w:rsidRPr="00A163C3" w:rsidRDefault="00696249" w:rsidP="00A163C3">
      <w:pPr>
        <w:pStyle w:val="CMDOutput"/>
      </w:pPr>
      <w:r w:rsidRPr="00A163C3">
        <w:t>OI  2001:DB8:ACAD:1001::/64 [110/4]</w:t>
      </w:r>
    </w:p>
    <w:p w14:paraId="624880C1" w14:textId="77777777" w:rsidR="00696249" w:rsidRPr="00A163C3" w:rsidRDefault="00696249" w:rsidP="00A163C3">
      <w:pPr>
        <w:pStyle w:val="CMDOutput"/>
      </w:pPr>
      <w:r w:rsidRPr="00A163C3">
        <w:lastRenderedPageBreak/>
        <w:t xml:space="preserve">     via FE80::3:1, GigabitEthernet1/0/11</w:t>
      </w:r>
    </w:p>
    <w:p w14:paraId="12804F06" w14:textId="77777777" w:rsidR="00696249" w:rsidRPr="00A163C3" w:rsidRDefault="00696249" w:rsidP="00A163C3">
      <w:pPr>
        <w:pStyle w:val="CMDOutput"/>
      </w:pPr>
      <w:r w:rsidRPr="00A163C3">
        <w:t>OI  2001:DB8:ACAD:1002::/64 [110/5]</w:t>
      </w:r>
    </w:p>
    <w:p w14:paraId="5F6443AA" w14:textId="77777777" w:rsidR="00696249" w:rsidRPr="00A163C3" w:rsidRDefault="00696249" w:rsidP="00A163C3">
      <w:pPr>
        <w:pStyle w:val="CMDOutput"/>
      </w:pPr>
      <w:r w:rsidRPr="00A163C3">
        <w:t xml:space="preserve">     via FE80::3:1, GigabitEthernet1/0/11</w:t>
      </w:r>
    </w:p>
    <w:p w14:paraId="2484AA39" w14:textId="77777777" w:rsidR="00696249" w:rsidRPr="00A163C3" w:rsidRDefault="00696249" w:rsidP="00A163C3">
      <w:pPr>
        <w:pStyle w:val="CMDOutput"/>
      </w:pPr>
      <w:r w:rsidRPr="00A163C3">
        <w:t>OI  2001:DB8:ACAD:A001::/64 [110/3]</w:t>
      </w:r>
    </w:p>
    <w:p w14:paraId="108321E7" w14:textId="77777777" w:rsidR="00696249" w:rsidRPr="00A163C3" w:rsidRDefault="00696249" w:rsidP="00A163C3">
      <w:pPr>
        <w:pStyle w:val="CMDOutput"/>
      </w:pPr>
      <w:r w:rsidRPr="00A163C3">
        <w:t xml:space="preserve">     via FE80::3:1, GigabitEthernet1/0/11</w:t>
      </w:r>
    </w:p>
    <w:p w14:paraId="11B8628D" w14:textId="77777777" w:rsidR="00696249" w:rsidRPr="00A163C3" w:rsidRDefault="00696249" w:rsidP="00A163C3">
      <w:pPr>
        <w:pStyle w:val="CMDOutput"/>
      </w:pPr>
      <w:r w:rsidRPr="00A163C3">
        <w:t>OI  2001:DB8:ACAD:A002::/64 [110/2]</w:t>
      </w:r>
    </w:p>
    <w:p w14:paraId="69A98793" w14:textId="77777777" w:rsidR="00696249" w:rsidRPr="00A163C3" w:rsidRDefault="00696249" w:rsidP="00A163C3">
      <w:pPr>
        <w:pStyle w:val="CMDOutput"/>
      </w:pPr>
      <w:r w:rsidRPr="00A163C3">
        <w:t xml:space="preserve">     via FE80::3:1, GigabitEthernet1/0/11</w:t>
      </w:r>
    </w:p>
    <w:p w14:paraId="27C2EFC4" w14:textId="77777777" w:rsidR="00696249" w:rsidRPr="00A163C3" w:rsidRDefault="00696249" w:rsidP="00A163C3">
      <w:pPr>
        <w:pStyle w:val="CMDOutput"/>
      </w:pPr>
      <w:r w:rsidRPr="00A163C3">
        <w:rPr>
          <w:highlight w:val="yellow"/>
        </w:rPr>
        <w:t>OE2 2001:DB8:FACE:1::/64 [110/20]</w:t>
      </w:r>
    </w:p>
    <w:p w14:paraId="7C74F21D" w14:textId="77777777" w:rsidR="00696249" w:rsidRPr="00A163C3" w:rsidRDefault="00696249" w:rsidP="00A163C3">
      <w:pPr>
        <w:pStyle w:val="CMDOutput"/>
      </w:pPr>
      <w:r w:rsidRPr="00A163C3">
        <w:t xml:space="preserve">     via FE80::3:1, GigabitEthernet1/0/11</w:t>
      </w:r>
    </w:p>
    <w:p w14:paraId="4B5F91E8" w14:textId="22CAC0CA" w:rsidR="00A76CA0" w:rsidRDefault="00A76CA0" w:rsidP="00A76CA0">
      <w:pPr>
        <w:pStyle w:val="Heading3"/>
      </w:pPr>
      <w:r>
        <w:t>Verify the IPv4 Routing Tables</w:t>
      </w:r>
    </w:p>
    <w:p w14:paraId="2C6D425B" w14:textId="0450C192" w:rsidR="00A76CA0" w:rsidRDefault="00A76CA0" w:rsidP="00BC1234">
      <w:pPr>
        <w:pStyle w:val="BodyTextL25"/>
      </w:pPr>
      <w:r>
        <w:t xml:space="preserve">All OSPF routers, except D1 which is in an IPv6-only area, should have </w:t>
      </w:r>
      <w:r w:rsidR="003856E7">
        <w:t>an IPv4</w:t>
      </w:r>
      <w:r>
        <w:t xml:space="preserve"> default route redistributed via OSPF, along with knowledge of intra-area OSPF (O) and inter-area OSPF (OI) routes. </w:t>
      </w:r>
      <w:r w:rsidR="00BC79A0">
        <w:t>On the ABRs and internal OSPF routers, notice any internal OSPF routes (O), OSPF inter-area (O IA) routes from other areas and the IPv4 route redistributed (External Type 2) via OSPFv3.</w:t>
      </w:r>
    </w:p>
    <w:p w14:paraId="193D8C85" w14:textId="2B271D25" w:rsidR="00D17374" w:rsidRDefault="00D732EF" w:rsidP="00D732EF">
      <w:pPr>
        <w:pStyle w:val="SubStepAlpha"/>
      </w:pPr>
      <w:r>
        <w:t>Verify the IPv4 routing table on the ASBR, R</w:t>
      </w:r>
      <w:r w:rsidR="00475A1E">
        <w:t>2</w:t>
      </w:r>
      <w:r w:rsidR="000B417A">
        <w:t xml:space="preserve">. </w:t>
      </w:r>
      <w:r w:rsidR="00475A1E">
        <w:t>R2 should contain an IPv4 static default route and all inter-area OSPF routes (O IA).</w:t>
      </w:r>
    </w:p>
    <w:p w14:paraId="1E538C51" w14:textId="1995863D" w:rsidR="00A163C3" w:rsidRDefault="00A163C3" w:rsidP="00172BA2">
      <w:pPr>
        <w:pStyle w:val="CMD"/>
      </w:pPr>
      <w:r>
        <w:t>R2#</w:t>
      </w:r>
      <w:r w:rsidR="00456923">
        <w:t xml:space="preserve"> </w:t>
      </w:r>
      <w:r w:rsidRPr="00172BA2">
        <w:rPr>
          <w:b/>
          <w:bCs/>
        </w:rPr>
        <w:t xml:space="preserve">show ip </w:t>
      </w:r>
      <w:r w:rsidR="003856E7" w:rsidRPr="00172BA2">
        <w:rPr>
          <w:b/>
          <w:bCs/>
        </w:rPr>
        <w:t>route | begin Gateway</w:t>
      </w:r>
    </w:p>
    <w:p w14:paraId="1C04CF02" w14:textId="77777777" w:rsidR="00A163C3" w:rsidRDefault="00A163C3" w:rsidP="00A163C3">
      <w:pPr>
        <w:pStyle w:val="CMDOutput"/>
      </w:pPr>
      <w:r>
        <w:t>Gateway of last resort is 0.0.0.0 to network 0.0.0.0</w:t>
      </w:r>
    </w:p>
    <w:p w14:paraId="7F8635D2" w14:textId="77777777" w:rsidR="00A163C3" w:rsidRDefault="00A163C3" w:rsidP="00A163C3">
      <w:pPr>
        <w:pStyle w:val="CMDOutput"/>
      </w:pPr>
    </w:p>
    <w:p w14:paraId="5ACBBF09" w14:textId="77777777" w:rsidR="00A163C3" w:rsidRDefault="00A163C3" w:rsidP="00A163C3">
      <w:pPr>
        <w:pStyle w:val="CMDOutput"/>
      </w:pPr>
      <w:r w:rsidRPr="002A5C64">
        <w:t>S*    0.0.0.0/0 is directly connected, Loopback0</w:t>
      </w:r>
    </w:p>
    <w:p w14:paraId="556C9EF3" w14:textId="77777777" w:rsidR="00A163C3" w:rsidRDefault="00A163C3" w:rsidP="00A163C3">
      <w:pPr>
        <w:pStyle w:val="CMDOutput"/>
      </w:pPr>
      <w:r>
        <w:t xml:space="preserve">      10.0.0.0/8 is variably </w:t>
      </w:r>
      <w:proofErr w:type="spellStart"/>
      <w:r>
        <w:t>subnetted</w:t>
      </w:r>
      <w:proofErr w:type="spellEnd"/>
      <w:r>
        <w:t>, 2 subnets, 2 masks</w:t>
      </w:r>
    </w:p>
    <w:p w14:paraId="431AB295" w14:textId="77777777" w:rsidR="00A163C3" w:rsidRDefault="00A163C3" w:rsidP="00A163C3">
      <w:pPr>
        <w:pStyle w:val="CMDOutput"/>
      </w:pPr>
      <w:r>
        <w:t>O IA     10.10.4.0/30 [110/2] via 172.16.1.2, 02:41:44, GigabitEthernet0/0/1</w:t>
      </w:r>
    </w:p>
    <w:p w14:paraId="7241E3F4" w14:textId="77777777" w:rsidR="00A163C3" w:rsidRDefault="00A163C3" w:rsidP="00A163C3">
      <w:pPr>
        <w:pStyle w:val="CMDOutput"/>
      </w:pPr>
      <w:r>
        <w:t>O IA     10.10.5.0/24 [110/3] via 172.16.1.2, 02:21:36, GigabitEthernet0/0/1</w:t>
      </w:r>
    </w:p>
    <w:p w14:paraId="64D30212" w14:textId="77777777" w:rsidR="00A163C3" w:rsidRDefault="00A163C3" w:rsidP="00A163C3">
      <w:pPr>
        <w:pStyle w:val="CMDOutput"/>
      </w:pPr>
      <w:r>
        <w:t xml:space="preserve">      172.16.0.0/16 is variably </w:t>
      </w:r>
      <w:proofErr w:type="spellStart"/>
      <w:r>
        <w:t>subnetted</w:t>
      </w:r>
      <w:proofErr w:type="spellEnd"/>
      <w:r>
        <w:t>, 4 subnets, 2 masks</w:t>
      </w:r>
    </w:p>
    <w:p w14:paraId="0E036540" w14:textId="77777777" w:rsidR="00A163C3" w:rsidRDefault="00A163C3" w:rsidP="00A163C3">
      <w:pPr>
        <w:pStyle w:val="CMDOutput"/>
      </w:pPr>
      <w:r>
        <w:t>C        172.16.0.0/30 is directly connected, GigabitEthernet0/0/0</w:t>
      </w:r>
    </w:p>
    <w:p w14:paraId="335013A1" w14:textId="77777777" w:rsidR="00A163C3" w:rsidRDefault="00A163C3" w:rsidP="00A163C3">
      <w:pPr>
        <w:pStyle w:val="CMDOutput"/>
      </w:pPr>
      <w:r>
        <w:t>L        172.16.0.1/32 is directly connected, GigabitEthernet0/0/0</w:t>
      </w:r>
    </w:p>
    <w:p w14:paraId="220DD6FD" w14:textId="77777777" w:rsidR="00A163C3" w:rsidRDefault="00A163C3" w:rsidP="00A163C3">
      <w:pPr>
        <w:pStyle w:val="CMDOutput"/>
      </w:pPr>
      <w:r>
        <w:t>C        172.16.1.0/30 is directly connected, GigabitEthernet0/0/1</w:t>
      </w:r>
    </w:p>
    <w:p w14:paraId="07FD770A" w14:textId="77777777" w:rsidR="00A163C3" w:rsidRDefault="00A163C3" w:rsidP="00A163C3">
      <w:pPr>
        <w:pStyle w:val="CMDOutput"/>
      </w:pPr>
      <w:r>
        <w:t>L        172.16.1.1/32 is directly connected, GigabitEthernet0/0/1</w:t>
      </w:r>
    </w:p>
    <w:p w14:paraId="21CC66EB" w14:textId="77777777" w:rsidR="00A163C3" w:rsidRDefault="00A163C3" w:rsidP="00A163C3">
      <w:pPr>
        <w:pStyle w:val="CMDOutput"/>
      </w:pPr>
      <w:r>
        <w:t xml:space="preserve">      209.165.200.0/24 is variably </w:t>
      </w:r>
      <w:proofErr w:type="spellStart"/>
      <w:r>
        <w:t>subnetted</w:t>
      </w:r>
      <w:proofErr w:type="spellEnd"/>
      <w:r>
        <w:t>, 2 subnets, 2 masks</w:t>
      </w:r>
    </w:p>
    <w:p w14:paraId="39950642" w14:textId="77777777" w:rsidR="00A163C3" w:rsidRDefault="00A163C3" w:rsidP="00A163C3">
      <w:pPr>
        <w:pStyle w:val="CMDOutput"/>
      </w:pPr>
      <w:r>
        <w:t>C        209.165.200.224/27 is directly connected, Loopback0</w:t>
      </w:r>
    </w:p>
    <w:p w14:paraId="251DF75B" w14:textId="77777777" w:rsidR="00A163C3" w:rsidRDefault="00A163C3" w:rsidP="00A163C3">
      <w:pPr>
        <w:pStyle w:val="CMDOutput"/>
      </w:pPr>
      <w:r>
        <w:t>L        209.165.200.225/32 is directly connected, Loopback0</w:t>
      </w:r>
    </w:p>
    <w:p w14:paraId="5CFED15F" w14:textId="58B896AE" w:rsidR="00D732EF" w:rsidRDefault="00D732EF" w:rsidP="00D732EF">
      <w:pPr>
        <w:pStyle w:val="SubStepAlpha"/>
      </w:pPr>
      <w:r>
        <w:t xml:space="preserve">Verify </w:t>
      </w:r>
      <w:r w:rsidR="00BC79A0">
        <w:t xml:space="preserve">OSPF routes in </w:t>
      </w:r>
      <w:r>
        <w:t>the IPv4 routing table on the ABR, R1</w:t>
      </w:r>
      <w:r w:rsidR="00BC79A0">
        <w:t xml:space="preserve">. </w:t>
      </w:r>
    </w:p>
    <w:p w14:paraId="05D224F8" w14:textId="1747404D" w:rsidR="002A5C64" w:rsidRPr="002A5C64" w:rsidRDefault="002A5C64" w:rsidP="00172BA2">
      <w:pPr>
        <w:pStyle w:val="CMD"/>
      </w:pPr>
      <w:r w:rsidRPr="002A5C64">
        <w:t xml:space="preserve">R1# </w:t>
      </w:r>
      <w:r w:rsidRPr="00172BA2">
        <w:rPr>
          <w:b/>
          <w:bCs/>
        </w:rPr>
        <w:t>show ip route ospfv3 | begin Gateway</w:t>
      </w:r>
    </w:p>
    <w:p w14:paraId="69E0F96F" w14:textId="77777777" w:rsidR="002A5C64" w:rsidRPr="002A5C64" w:rsidRDefault="002A5C64" w:rsidP="002A5C64">
      <w:pPr>
        <w:pStyle w:val="CMDOutput"/>
      </w:pPr>
      <w:r w:rsidRPr="002A5C64">
        <w:t>Gateway of last resort is 172.16.0.1 to network 0.0.0.0</w:t>
      </w:r>
    </w:p>
    <w:p w14:paraId="76CE1221" w14:textId="77777777" w:rsidR="002A5C64" w:rsidRPr="002A5C64" w:rsidRDefault="002A5C64" w:rsidP="002A5C64">
      <w:pPr>
        <w:pStyle w:val="CMDOutput"/>
      </w:pPr>
    </w:p>
    <w:p w14:paraId="5A9A7106" w14:textId="77777777" w:rsidR="002A5C64" w:rsidRPr="002A5C64" w:rsidRDefault="002A5C64" w:rsidP="002A5C64">
      <w:pPr>
        <w:pStyle w:val="CMDOutput"/>
      </w:pPr>
      <w:r w:rsidRPr="002A5C64">
        <w:t>O*E2  0.0.0.0/0 [110/1] via 172.16.0.1, 03:23:29, GigabitEthernet0/0/0</w:t>
      </w:r>
    </w:p>
    <w:p w14:paraId="71EEE8E4" w14:textId="77777777" w:rsidR="002A5C64" w:rsidRPr="002A5C64" w:rsidRDefault="002A5C64" w:rsidP="002A5C64">
      <w:pPr>
        <w:pStyle w:val="CMDOutput"/>
      </w:pPr>
      <w:r w:rsidRPr="002A5C64">
        <w:t xml:space="preserve">      10.0.0.0/8 is variably </w:t>
      </w:r>
      <w:proofErr w:type="spellStart"/>
      <w:r w:rsidRPr="002A5C64">
        <w:t>subnetted</w:t>
      </w:r>
      <w:proofErr w:type="spellEnd"/>
      <w:r w:rsidRPr="002A5C64">
        <w:t>, 2 subnets, 2 masks</w:t>
      </w:r>
    </w:p>
    <w:p w14:paraId="75695A60" w14:textId="77777777" w:rsidR="002A5C64" w:rsidRPr="002A5C64" w:rsidRDefault="002A5C64" w:rsidP="002A5C64">
      <w:pPr>
        <w:pStyle w:val="CMDOutput"/>
      </w:pPr>
      <w:r w:rsidRPr="002A5C64">
        <w:t>O IA     10.10.4.0/30 [110/3] via 172.16.0.1, 03:22:36, GigabitEthernet0/0/0</w:t>
      </w:r>
    </w:p>
    <w:p w14:paraId="65BD1646" w14:textId="77777777" w:rsidR="002A5C64" w:rsidRPr="002A5C64" w:rsidRDefault="002A5C64" w:rsidP="002A5C64">
      <w:pPr>
        <w:pStyle w:val="CMDOutput"/>
      </w:pPr>
      <w:r w:rsidRPr="002A5C64">
        <w:t>O IA     10.10.5.0/24 [110/4] via 172.16.0.1, 03:02:27, GigabitEthernet0/0/0</w:t>
      </w:r>
    </w:p>
    <w:p w14:paraId="220C6FF2" w14:textId="77777777" w:rsidR="002A5C64" w:rsidRPr="002A5C64" w:rsidRDefault="002A5C64" w:rsidP="002A5C64">
      <w:pPr>
        <w:pStyle w:val="CMDOutput"/>
      </w:pPr>
      <w:r w:rsidRPr="002A5C64">
        <w:t xml:space="preserve">      172.16.0.0/16 is variably </w:t>
      </w:r>
      <w:proofErr w:type="spellStart"/>
      <w:r w:rsidRPr="002A5C64">
        <w:t>subnetted</w:t>
      </w:r>
      <w:proofErr w:type="spellEnd"/>
      <w:r w:rsidRPr="002A5C64">
        <w:t>, 3 subnets, 2 masks</w:t>
      </w:r>
    </w:p>
    <w:p w14:paraId="522F5BB3" w14:textId="77777777" w:rsidR="002A5C64" w:rsidRPr="002A5C64" w:rsidRDefault="002A5C64" w:rsidP="002A5C64">
      <w:pPr>
        <w:pStyle w:val="CMDOutput"/>
      </w:pPr>
      <w:r w:rsidRPr="002A5C64">
        <w:t>O        172.16.1.0/30 [110/2] via 172.16.0.1, 03:23:29, GigabitEthernet0/0/0</w:t>
      </w:r>
    </w:p>
    <w:p w14:paraId="0F3AC6D9" w14:textId="62E52E25" w:rsidR="00D732EF" w:rsidRDefault="00D732EF" w:rsidP="00D732EF">
      <w:pPr>
        <w:pStyle w:val="SubStepAlpha"/>
      </w:pPr>
      <w:r>
        <w:t xml:space="preserve">Verify </w:t>
      </w:r>
      <w:r w:rsidR="00BC79A0">
        <w:t xml:space="preserve">OSPF routes in </w:t>
      </w:r>
      <w:r>
        <w:t>the IPv4 routing table on the ABR, R3</w:t>
      </w:r>
      <w:r w:rsidR="002A5C64">
        <w:t>.</w:t>
      </w:r>
    </w:p>
    <w:p w14:paraId="3B3AA5EF" w14:textId="7B416832" w:rsidR="002A5C64" w:rsidRPr="002A5C64" w:rsidRDefault="002A5C64" w:rsidP="00172BA2">
      <w:pPr>
        <w:pStyle w:val="CMD"/>
      </w:pPr>
      <w:r>
        <w:t xml:space="preserve">R3# </w:t>
      </w:r>
      <w:r w:rsidRPr="00172BA2">
        <w:rPr>
          <w:b/>
          <w:bCs/>
        </w:rPr>
        <w:t>show ip route ospfv3 | begin Gateway</w:t>
      </w:r>
    </w:p>
    <w:p w14:paraId="53FC9571" w14:textId="77777777" w:rsidR="002A5C64" w:rsidRDefault="002A5C64" w:rsidP="002A5C64">
      <w:pPr>
        <w:pStyle w:val="CMDOutput"/>
      </w:pPr>
      <w:r>
        <w:t>Gateway of last resort is 172.16.1.1 to network 0.0.0.0</w:t>
      </w:r>
    </w:p>
    <w:p w14:paraId="1BFE052B" w14:textId="77777777" w:rsidR="002A5C64" w:rsidRDefault="002A5C64" w:rsidP="002A5C64">
      <w:pPr>
        <w:pStyle w:val="CMDOutput"/>
      </w:pPr>
    </w:p>
    <w:p w14:paraId="7B18F26C" w14:textId="77777777" w:rsidR="002A5C64" w:rsidRDefault="002A5C64" w:rsidP="002A5C64">
      <w:pPr>
        <w:pStyle w:val="CMDOutput"/>
      </w:pPr>
      <w:r>
        <w:t>O*E2  0.0.0.0/0 [110/1] via 172.16.1.1, 02:40:33, GigabitEthernet0/0/0</w:t>
      </w:r>
    </w:p>
    <w:p w14:paraId="07191518" w14:textId="77777777" w:rsidR="002A5C64" w:rsidRDefault="002A5C64" w:rsidP="002A5C64">
      <w:pPr>
        <w:pStyle w:val="CMDOutput"/>
      </w:pPr>
      <w:r>
        <w:lastRenderedPageBreak/>
        <w:t xml:space="preserve">      10.0.0.0/8 is variably </w:t>
      </w:r>
      <w:proofErr w:type="spellStart"/>
      <w:r>
        <w:t>subnetted</w:t>
      </w:r>
      <w:proofErr w:type="spellEnd"/>
      <w:r>
        <w:t>, 3 subnets, 3 masks</w:t>
      </w:r>
    </w:p>
    <w:p w14:paraId="684AF6EF" w14:textId="77777777" w:rsidR="002A5C64" w:rsidRDefault="002A5C64" w:rsidP="002A5C64">
      <w:pPr>
        <w:pStyle w:val="CMDOutput"/>
      </w:pPr>
      <w:r>
        <w:t>O        10.10.5.0/24 [110/2] via 10.10.4.2, 02:20:24, GigabitEthernet0/0/1</w:t>
      </w:r>
    </w:p>
    <w:p w14:paraId="1EF01807" w14:textId="77777777" w:rsidR="002A5C64" w:rsidRDefault="002A5C64" w:rsidP="002A5C64">
      <w:pPr>
        <w:pStyle w:val="CMDOutput"/>
      </w:pPr>
      <w:r>
        <w:t xml:space="preserve">      172.16.0.0/16 is variably </w:t>
      </w:r>
      <w:proofErr w:type="spellStart"/>
      <w:r>
        <w:t>subnetted</w:t>
      </w:r>
      <w:proofErr w:type="spellEnd"/>
      <w:r>
        <w:t>, 3 subnets, 2 masks</w:t>
      </w:r>
    </w:p>
    <w:p w14:paraId="7BD678EA" w14:textId="77777777" w:rsidR="002A5C64" w:rsidRDefault="002A5C64" w:rsidP="002A5C64">
      <w:pPr>
        <w:pStyle w:val="CMDOutput"/>
      </w:pPr>
      <w:r>
        <w:t>O        172.16.0.0/30 [110/2] via 172.16.1.1, 02:40:33, GigabitEthernet0/0/0</w:t>
      </w:r>
    </w:p>
    <w:p w14:paraId="47D28C36" w14:textId="070945E8" w:rsidR="00D732EF" w:rsidRDefault="00D732EF" w:rsidP="00D732EF">
      <w:pPr>
        <w:pStyle w:val="SubStepAlpha"/>
      </w:pPr>
      <w:r>
        <w:t xml:space="preserve">Verify </w:t>
      </w:r>
      <w:r w:rsidR="002A5C64">
        <w:t xml:space="preserve">that there are no </w:t>
      </w:r>
      <w:r w:rsidR="00BC79A0">
        <w:t xml:space="preserve">OSPF routes in </w:t>
      </w:r>
      <w:r>
        <w:t>the IPv4 routing table on the Area 1, D1</w:t>
      </w:r>
      <w:r w:rsidR="002A5C64">
        <w:t>. This is because this area is IPv6 only.</w:t>
      </w:r>
    </w:p>
    <w:p w14:paraId="70D70FCC" w14:textId="3CA40430" w:rsidR="002A5C64" w:rsidRPr="002A5C64" w:rsidRDefault="002A5C64" w:rsidP="00172BA2">
      <w:pPr>
        <w:pStyle w:val="CMD"/>
      </w:pPr>
      <w:r>
        <w:t xml:space="preserve">D1# </w:t>
      </w:r>
      <w:r w:rsidRPr="00172BA2">
        <w:rPr>
          <w:b/>
          <w:bCs/>
        </w:rPr>
        <w:t>show ip route ospfv3 | begin Gateway</w:t>
      </w:r>
    </w:p>
    <w:p w14:paraId="7359CC41" w14:textId="058603F8" w:rsidR="00D732EF" w:rsidRDefault="002A5C64" w:rsidP="00172BA2">
      <w:pPr>
        <w:pStyle w:val="CMD"/>
      </w:pPr>
      <w:r>
        <w:t>D1#</w:t>
      </w:r>
    </w:p>
    <w:p w14:paraId="56FDD53E" w14:textId="570D266E" w:rsidR="00D732EF" w:rsidRDefault="00D732EF" w:rsidP="00D732EF">
      <w:pPr>
        <w:pStyle w:val="SubStepAlpha"/>
      </w:pPr>
      <w:r>
        <w:t xml:space="preserve">Verify </w:t>
      </w:r>
      <w:r w:rsidR="00BC79A0">
        <w:t xml:space="preserve">OSPF routes in </w:t>
      </w:r>
      <w:r>
        <w:t>the IPv4 routing table on the Area 2, D2</w:t>
      </w:r>
      <w:r w:rsidR="002A5C64">
        <w:t>.</w:t>
      </w:r>
    </w:p>
    <w:p w14:paraId="4FF9561C" w14:textId="5EC81394" w:rsidR="002A5C64" w:rsidRPr="002A5C64" w:rsidRDefault="002A5C64" w:rsidP="00172BA2">
      <w:pPr>
        <w:pStyle w:val="CMD"/>
      </w:pPr>
      <w:r w:rsidRPr="002A5C64">
        <w:t xml:space="preserve">D2# </w:t>
      </w:r>
      <w:r w:rsidRPr="00172BA2">
        <w:rPr>
          <w:b/>
          <w:bCs/>
        </w:rPr>
        <w:t>show ip route ospfv3 | begin Gateway</w:t>
      </w:r>
    </w:p>
    <w:p w14:paraId="2B694238" w14:textId="77777777" w:rsidR="002A5C64" w:rsidRPr="002A5C64" w:rsidRDefault="002A5C64" w:rsidP="002A5C64">
      <w:pPr>
        <w:pStyle w:val="CMDOutput"/>
      </w:pPr>
      <w:r w:rsidRPr="002A5C64">
        <w:t>Gateway of last resort is 10.10.4.1 to network 0.0.0.0</w:t>
      </w:r>
    </w:p>
    <w:p w14:paraId="001E3437" w14:textId="77777777" w:rsidR="002A5C64" w:rsidRPr="002A5C64" w:rsidRDefault="002A5C64" w:rsidP="002A5C64">
      <w:pPr>
        <w:pStyle w:val="CMDOutput"/>
      </w:pPr>
    </w:p>
    <w:p w14:paraId="21C5DB9A" w14:textId="77777777" w:rsidR="002A5C64" w:rsidRPr="002A5C64" w:rsidRDefault="002A5C64" w:rsidP="002A5C64">
      <w:pPr>
        <w:pStyle w:val="CMDOutput"/>
      </w:pPr>
      <w:r w:rsidRPr="002A5C64">
        <w:t>O*E2  0.0.0.0/0 [110/1] via 10.10.4.1, 02:20:45, GigabitEthernet1/0/11</w:t>
      </w:r>
    </w:p>
    <w:p w14:paraId="3E867093" w14:textId="77777777" w:rsidR="002A5C64" w:rsidRPr="002A5C64" w:rsidRDefault="002A5C64" w:rsidP="002A5C64">
      <w:pPr>
        <w:pStyle w:val="CMDOutput"/>
      </w:pPr>
      <w:r w:rsidRPr="002A5C64">
        <w:t xml:space="preserve">      172.16.0.0/30 is </w:t>
      </w:r>
      <w:proofErr w:type="spellStart"/>
      <w:r w:rsidRPr="002A5C64">
        <w:t>subnetted</w:t>
      </w:r>
      <w:proofErr w:type="spellEnd"/>
      <w:r w:rsidRPr="002A5C64">
        <w:t>, 2 subnets</w:t>
      </w:r>
    </w:p>
    <w:p w14:paraId="46998028" w14:textId="77777777" w:rsidR="002A5C64" w:rsidRPr="002A5C64" w:rsidRDefault="002A5C64" w:rsidP="002A5C64">
      <w:pPr>
        <w:pStyle w:val="CMDOutput"/>
      </w:pPr>
      <w:r w:rsidRPr="002A5C64">
        <w:t>O IA     172.16.0.0 [110/3] via 10.10.4.1, 02:20:45, GigabitEthernet1/0/11</w:t>
      </w:r>
    </w:p>
    <w:p w14:paraId="09D666AF" w14:textId="77777777" w:rsidR="002A5C64" w:rsidRPr="002A5C64" w:rsidRDefault="002A5C64" w:rsidP="002A5C64">
      <w:pPr>
        <w:pStyle w:val="CMDOutput"/>
      </w:pPr>
      <w:r w:rsidRPr="002A5C64">
        <w:t>O IA     172.16.1.0 [110/2] via 10.10.4.1, 02:20:45, GigabitEthernet1/0/11</w:t>
      </w:r>
    </w:p>
    <w:p w14:paraId="7BAA45C5" w14:textId="3B28A8B0" w:rsidR="009E069B" w:rsidRPr="009E069B" w:rsidRDefault="00D3052D" w:rsidP="009E069B">
      <w:pPr>
        <w:pStyle w:val="Heading2"/>
      </w:pPr>
      <w:r>
        <w:t>Understanding OSPFv3 LSA</w:t>
      </w:r>
      <w:r w:rsidR="009E069B">
        <w:t>s</w:t>
      </w:r>
    </w:p>
    <w:p w14:paraId="6E9DE40A" w14:textId="320C452E" w:rsidR="000160BF" w:rsidRDefault="000160BF" w:rsidP="000160BF">
      <w:pPr>
        <w:pStyle w:val="BodyText"/>
      </w:pPr>
      <w:r w:rsidRPr="000160BF">
        <w:t xml:space="preserve">Understanding OSPFv3 LSAs is essential to understanding how different OSPF area types behave. Normal, stub, totally stubby, NSSA, and totally NSSA areas are not defined by different routing protocols, but by </w:t>
      </w:r>
      <w:r w:rsidRPr="000160BF">
        <w:rPr>
          <w:b/>
          <w:bCs/>
        </w:rPr>
        <w:t>which LSA types are allowed into an area and how they are handled by ABRs</w:t>
      </w:r>
      <w:r w:rsidRPr="000160BF">
        <w:t xml:space="preserve">. </w:t>
      </w:r>
    </w:p>
    <w:p w14:paraId="2BEE808C" w14:textId="090C66A3" w:rsidR="00D17374" w:rsidRDefault="000160BF" w:rsidP="000160BF">
      <w:pPr>
        <w:pStyle w:val="BodyText"/>
      </w:pPr>
      <w:r w:rsidRPr="000160BF">
        <w:t xml:space="preserve">By examining the purpose of each LSA type, you can predict which routes will appear in the routing table, which routes will be suppressed, and why default routes are injected </w:t>
      </w:r>
      <w:r w:rsidR="005D0C5B" w:rsidRPr="000160BF">
        <w:t>into</w:t>
      </w:r>
      <w:r w:rsidRPr="000160BF">
        <w:t xml:space="preserve"> certain area types. This </w:t>
      </w:r>
      <w:r w:rsidR="00ED1070">
        <w:t>part of the lab</w:t>
      </w:r>
      <w:r w:rsidR="00ED1070" w:rsidRPr="000160BF">
        <w:t xml:space="preserve"> </w:t>
      </w:r>
      <w:r w:rsidRPr="000160BF">
        <w:t xml:space="preserve">provides </w:t>
      </w:r>
      <w:r w:rsidR="00ED1070">
        <w:t>the</w:t>
      </w:r>
      <w:r w:rsidR="00ED1070" w:rsidRPr="000160BF">
        <w:t xml:space="preserve"> </w:t>
      </w:r>
      <w:r w:rsidRPr="000160BF">
        <w:t xml:space="preserve">foundation </w:t>
      </w:r>
      <w:r w:rsidR="00ED1070">
        <w:t>you need</w:t>
      </w:r>
      <w:r w:rsidR="00ED1070" w:rsidRPr="000160BF">
        <w:t xml:space="preserve"> </w:t>
      </w:r>
      <w:r w:rsidRPr="000160BF">
        <w:t>to understand how OSPFv3 uses LSAs to control routing information as area types change.</w:t>
      </w:r>
    </w:p>
    <w:p w14:paraId="36C148E9" w14:textId="554BBB09" w:rsidR="00C90AEE" w:rsidRDefault="003D2253" w:rsidP="000160BF">
      <w:pPr>
        <w:pStyle w:val="BodyText"/>
      </w:pPr>
      <w:r w:rsidRPr="003D2253">
        <w:t xml:space="preserve">The following table summarizes the most common OSPF LSA types and shows how their names and roles differ between OSPFv2 and OSPFv3. While many LSAs serve the same fundamental purpose in both versions, OSPFv3 uses updated names that better reflect their function, particularly in a multi-area and address-family environment. </w:t>
      </w:r>
    </w:p>
    <w:p w14:paraId="115B87F2" w14:textId="16CF1B59" w:rsidR="009E1209" w:rsidRDefault="00C90AEE" w:rsidP="00546EE6">
      <w:pPr>
        <w:pStyle w:val="BodyText"/>
      </w:pPr>
      <w:r>
        <w:t xml:space="preserve">The table includes an </w:t>
      </w:r>
      <w:r w:rsidRPr="002106CA">
        <w:rPr>
          <w:b/>
          <w:bCs/>
        </w:rPr>
        <w:t>NSSA External LSA (Type 7)</w:t>
      </w:r>
      <w:r>
        <w:t xml:space="preserve"> which will be discussed later when we configure a Not-So-Stubby-Area. </w:t>
      </w:r>
      <w:r w:rsidR="003D2253" w:rsidRPr="003D2253">
        <w:t>The table also includes two additional OSPFv3-specific LSAs</w:t>
      </w:r>
      <w:r w:rsidR="001675C6">
        <w:t xml:space="preserve">, </w:t>
      </w:r>
      <w:r w:rsidR="003D2253" w:rsidRPr="003D2253">
        <w:rPr>
          <w:b/>
          <w:bCs/>
        </w:rPr>
        <w:t>Link LSA (Type 8)</w:t>
      </w:r>
      <w:r w:rsidR="003D2253" w:rsidRPr="003D2253">
        <w:t xml:space="preserve"> and </w:t>
      </w:r>
      <w:r w:rsidR="003D2253" w:rsidRPr="003D2253">
        <w:rPr>
          <w:b/>
          <w:bCs/>
        </w:rPr>
        <w:t>Intra-Area Prefix LSA (Type 9)</w:t>
      </w:r>
      <w:r w:rsidR="001675C6">
        <w:t xml:space="preserve">, </w:t>
      </w:r>
      <w:r w:rsidR="003D2253" w:rsidRPr="003D2253">
        <w:t>which were introduced to support IPv6 and address families.</w:t>
      </w:r>
    </w:p>
    <w:tbl>
      <w:tblPr>
        <w:tblStyle w:val="TableGridLight"/>
        <w:tblW w:w="0" w:type="auto"/>
        <w:tblLook w:val="04A0" w:firstRow="1" w:lastRow="0" w:firstColumn="1" w:lastColumn="0" w:noHBand="0" w:noVBand="1"/>
      </w:tblPr>
      <w:tblGrid>
        <w:gridCol w:w="839"/>
        <w:gridCol w:w="1489"/>
        <w:gridCol w:w="1610"/>
        <w:gridCol w:w="2329"/>
        <w:gridCol w:w="3803"/>
      </w:tblGrid>
      <w:tr w:rsidR="009E1209" w:rsidRPr="009E1209" w14:paraId="142CFF65" w14:textId="77777777" w:rsidTr="00172BA2">
        <w:tc>
          <w:tcPr>
            <w:tcW w:w="839" w:type="dxa"/>
            <w:hideMark/>
          </w:tcPr>
          <w:p w14:paraId="0CB0026C" w14:textId="77777777" w:rsidR="009E1209" w:rsidRPr="009E1209" w:rsidRDefault="009E1209">
            <w:pPr>
              <w:jc w:val="right"/>
              <w:rPr>
                <w:rFonts w:ascii="Arial" w:hAnsi="Arial" w:cs="Arial"/>
                <w:b/>
                <w:bCs/>
                <w:sz w:val="20"/>
                <w:szCs w:val="20"/>
              </w:rPr>
            </w:pPr>
            <w:r w:rsidRPr="009E1209">
              <w:rPr>
                <w:rFonts w:ascii="Arial" w:hAnsi="Arial" w:cs="Arial"/>
                <w:b/>
                <w:bCs/>
                <w:sz w:val="20"/>
                <w:szCs w:val="20"/>
              </w:rPr>
              <w:t>LSA Type</w:t>
            </w:r>
          </w:p>
        </w:tc>
        <w:tc>
          <w:tcPr>
            <w:tcW w:w="1489" w:type="dxa"/>
            <w:hideMark/>
          </w:tcPr>
          <w:p w14:paraId="57599CEF" w14:textId="77777777" w:rsidR="009E1209" w:rsidRPr="009E1209" w:rsidRDefault="009E1209">
            <w:pPr>
              <w:jc w:val="center"/>
              <w:rPr>
                <w:rFonts w:ascii="Arial" w:hAnsi="Arial" w:cs="Arial"/>
                <w:b/>
                <w:bCs/>
                <w:sz w:val="20"/>
                <w:szCs w:val="20"/>
              </w:rPr>
            </w:pPr>
            <w:r w:rsidRPr="009E1209">
              <w:rPr>
                <w:rFonts w:ascii="Arial" w:hAnsi="Arial" w:cs="Arial"/>
                <w:b/>
                <w:bCs/>
                <w:sz w:val="20"/>
                <w:szCs w:val="20"/>
              </w:rPr>
              <w:t>OSPFv2 Name</w:t>
            </w:r>
          </w:p>
        </w:tc>
        <w:tc>
          <w:tcPr>
            <w:tcW w:w="0" w:type="auto"/>
            <w:hideMark/>
          </w:tcPr>
          <w:p w14:paraId="23E66367" w14:textId="77777777" w:rsidR="009E1209" w:rsidRPr="009E1209" w:rsidRDefault="009E1209">
            <w:pPr>
              <w:jc w:val="center"/>
              <w:rPr>
                <w:rFonts w:ascii="Arial" w:hAnsi="Arial" w:cs="Arial"/>
                <w:b/>
                <w:bCs/>
                <w:sz w:val="20"/>
                <w:szCs w:val="20"/>
              </w:rPr>
            </w:pPr>
            <w:r w:rsidRPr="009E1209">
              <w:rPr>
                <w:rFonts w:ascii="Arial" w:hAnsi="Arial" w:cs="Arial"/>
                <w:b/>
                <w:bCs/>
                <w:sz w:val="20"/>
                <w:szCs w:val="20"/>
              </w:rPr>
              <w:t>OSPFv3 Name</w:t>
            </w:r>
          </w:p>
        </w:tc>
        <w:tc>
          <w:tcPr>
            <w:tcW w:w="0" w:type="auto"/>
            <w:hideMark/>
          </w:tcPr>
          <w:p w14:paraId="58803371" w14:textId="77777777" w:rsidR="009E1209" w:rsidRPr="009E1209" w:rsidRDefault="009E1209">
            <w:pPr>
              <w:jc w:val="center"/>
              <w:rPr>
                <w:rFonts w:ascii="Arial" w:hAnsi="Arial" w:cs="Arial"/>
                <w:b/>
                <w:bCs/>
                <w:sz w:val="20"/>
                <w:szCs w:val="20"/>
              </w:rPr>
            </w:pPr>
            <w:r w:rsidRPr="009E1209">
              <w:rPr>
                <w:rFonts w:ascii="Arial" w:hAnsi="Arial" w:cs="Arial"/>
                <w:b/>
                <w:bCs/>
                <w:sz w:val="20"/>
                <w:szCs w:val="20"/>
              </w:rPr>
              <w:t>Generated By</w:t>
            </w:r>
          </w:p>
        </w:tc>
        <w:tc>
          <w:tcPr>
            <w:tcW w:w="0" w:type="auto"/>
            <w:hideMark/>
          </w:tcPr>
          <w:p w14:paraId="49426BC3" w14:textId="77777777" w:rsidR="009E1209" w:rsidRPr="009E1209" w:rsidRDefault="009E1209">
            <w:pPr>
              <w:jc w:val="center"/>
              <w:rPr>
                <w:rFonts w:ascii="Arial" w:hAnsi="Arial" w:cs="Arial"/>
                <w:b/>
                <w:bCs/>
                <w:sz w:val="20"/>
                <w:szCs w:val="20"/>
              </w:rPr>
            </w:pPr>
            <w:r w:rsidRPr="009E1209">
              <w:rPr>
                <w:rFonts w:ascii="Arial" w:hAnsi="Arial" w:cs="Arial"/>
                <w:b/>
                <w:bCs/>
                <w:sz w:val="20"/>
                <w:szCs w:val="20"/>
              </w:rPr>
              <w:t>Purpose / Description</w:t>
            </w:r>
          </w:p>
        </w:tc>
      </w:tr>
      <w:tr w:rsidR="009E1209" w:rsidRPr="009E1209" w14:paraId="5BCF5E81" w14:textId="77777777" w:rsidTr="00172BA2">
        <w:tc>
          <w:tcPr>
            <w:tcW w:w="839" w:type="dxa"/>
            <w:hideMark/>
          </w:tcPr>
          <w:p w14:paraId="1D4E7A38" w14:textId="77777777" w:rsidR="009E1209" w:rsidRPr="009E1209" w:rsidRDefault="009E1209">
            <w:pPr>
              <w:jc w:val="right"/>
              <w:rPr>
                <w:rFonts w:ascii="Arial" w:hAnsi="Arial" w:cs="Arial"/>
                <w:sz w:val="20"/>
                <w:szCs w:val="20"/>
              </w:rPr>
            </w:pPr>
            <w:r w:rsidRPr="009E1209">
              <w:rPr>
                <w:rStyle w:val="Strong"/>
                <w:rFonts w:ascii="Arial" w:hAnsi="Arial" w:cs="Arial"/>
                <w:sz w:val="20"/>
                <w:szCs w:val="20"/>
              </w:rPr>
              <w:t>1</w:t>
            </w:r>
          </w:p>
        </w:tc>
        <w:tc>
          <w:tcPr>
            <w:tcW w:w="1489" w:type="dxa"/>
            <w:hideMark/>
          </w:tcPr>
          <w:p w14:paraId="66B3767B" w14:textId="77777777" w:rsidR="009E1209" w:rsidRPr="009E1209" w:rsidRDefault="009E1209">
            <w:pPr>
              <w:rPr>
                <w:rFonts w:ascii="Arial" w:hAnsi="Arial" w:cs="Arial"/>
                <w:sz w:val="20"/>
                <w:szCs w:val="20"/>
              </w:rPr>
            </w:pPr>
            <w:r w:rsidRPr="009E1209">
              <w:rPr>
                <w:rFonts w:ascii="Arial" w:hAnsi="Arial" w:cs="Arial"/>
                <w:sz w:val="20"/>
                <w:szCs w:val="20"/>
              </w:rPr>
              <w:t>Router LSA</w:t>
            </w:r>
          </w:p>
        </w:tc>
        <w:tc>
          <w:tcPr>
            <w:tcW w:w="0" w:type="auto"/>
            <w:hideMark/>
          </w:tcPr>
          <w:p w14:paraId="0DD5391C" w14:textId="77777777" w:rsidR="009E1209" w:rsidRPr="009E1209" w:rsidRDefault="009E1209">
            <w:pPr>
              <w:rPr>
                <w:rFonts w:ascii="Arial" w:hAnsi="Arial" w:cs="Arial"/>
                <w:sz w:val="20"/>
                <w:szCs w:val="20"/>
              </w:rPr>
            </w:pPr>
            <w:r w:rsidRPr="009E1209">
              <w:rPr>
                <w:rFonts w:ascii="Arial" w:hAnsi="Arial" w:cs="Arial"/>
                <w:sz w:val="20"/>
                <w:szCs w:val="20"/>
              </w:rPr>
              <w:t>Router LSA</w:t>
            </w:r>
          </w:p>
        </w:tc>
        <w:tc>
          <w:tcPr>
            <w:tcW w:w="0" w:type="auto"/>
            <w:hideMark/>
          </w:tcPr>
          <w:p w14:paraId="47FC9447" w14:textId="77777777" w:rsidR="009E1209" w:rsidRPr="009E1209" w:rsidRDefault="009E1209">
            <w:pPr>
              <w:rPr>
                <w:rFonts w:ascii="Arial" w:hAnsi="Arial" w:cs="Arial"/>
                <w:sz w:val="20"/>
                <w:szCs w:val="20"/>
              </w:rPr>
            </w:pPr>
            <w:r w:rsidRPr="009E1209">
              <w:rPr>
                <w:rStyle w:val="Strong"/>
                <w:rFonts w:ascii="Arial" w:hAnsi="Arial" w:cs="Arial"/>
                <w:sz w:val="20"/>
                <w:szCs w:val="20"/>
              </w:rPr>
              <w:t>All OSPF routers</w:t>
            </w:r>
          </w:p>
        </w:tc>
        <w:tc>
          <w:tcPr>
            <w:tcW w:w="0" w:type="auto"/>
            <w:hideMark/>
          </w:tcPr>
          <w:p w14:paraId="3FD14EF8" w14:textId="4D658156" w:rsidR="009E1209" w:rsidRPr="009E1209" w:rsidRDefault="009E1209">
            <w:pPr>
              <w:rPr>
                <w:rFonts w:ascii="Arial" w:hAnsi="Arial" w:cs="Arial"/>
                <w:sz w:val="20"/>
                <w:szCs w:val="20"/>
              </w:rPr>
            </w:pPr>
            <w:r w:rsidRPr="009E1209">
              <w:rPr>
                <w:rFonts w:ascii="Arial" w:hAnsi="Arial" w:cs="Arial"/>
                <w:sz w:val="20"/>
                <w:szCs w:val="20"/>
              </w:rPr>
              <w:t>Describes router links and</w:t>
            </w:r>
            <w:r w:rsidR="00926D2B">
              <w:rPr>
                <w:rFonts w:ascii="Arial" w:hAnsi="Arial" w:cs="Arial"/>
                <w:sz w:val="20"/>
                <w:szCs w:val="20"/>
              </w:rPr>
              <w:t xml:space="preserve"> the</w:t>
            </w:r>
            <w:r w:rsidRPr="009E1209">
              <w:rPr>
                <w:rFonts w:ascii="Arial" w:hAnsi="Arial" w:cs="Arial"/>
                <w:sz w:val="20"/>
                <w:szCs w:val="20"/>
              </w:rPr>
              <w:t xml:space="preserve"> topology within an area. In OSPFv3, </w:t>
            </w:r>
            <w:r w:rsidR="00926D2B">
              <w:rPr>
                <w:rFonts w:ascii="Arial" w:hAnsi="Arial" w:cs="Arial"/>
                <w:sz w:val="20"/>
                <w:szCs w:val="20"/>
              </w:rPr>
              <w:t xml:space="preserve">it </w:t>
            </w:r>
            <w:r w:rsidRPr="009E1209">
              <w:rPr>
                <w:rFonts w:ascii="Arial" w:hAnsi="Arial" w:cs="Arial"/>
                <w:sz w:val="20"/>
                <w:szCs w:val="20"/>
              </w:rPr>
              <w:t xml:space="preserve">carries </w:t>
            </w:r>
            <w:r w:rsidRPr="009E1209">
              <w:rPr>
                <w:rStyle w:val="Strong"/>
                <w:rFonts w:ascii="Arial" w:hAnsi="Arial" w:cs="Arial"/>
                <w:sz w:val="20"/>
                <w:szCs w:val="20"/>
              </w:rPr>
              <w:t>topology only</w:t>
            </w:r>
            <w:r w:rsidRPr="009E1209">
              <w:rPr>
                <w:rFonts w:ascii="Arial" w:hAnsi="Arial" w:cs="Arial"/>
                <w:sz w:val="20"/>
                <w:szCs w:val="20"/>
              </w:rPr>
              <w:t xml:space="preserve"> (no prefixes).</w:t>
            </w:r>
          </w:p>
        </w:tc>
      </w:tr>
      <w:tr w:rsidR="009E1209" w:rsidRPr="009E1209" w14:paraId="1D41CA02" w14:textId="77777777" w:rsidTr="00172BA2">
        <w:tc>
          <w:tcPr>
            <w:tcW w:w="839" w:type="dxa"/>
            <w:hideMark/>
          </w:tcPr>
          <w:p w14:paraId="3D694F9C" w14:textId="77777777" w:rsidR="009E1209" w:rsidRPr="009E1209" w:rsidRDefault="009E1209">
            <w:pPr>
              <w:jc w:val="right"/>
              <w:rPr>
                <w:rFonts w:ascii="Arial" w:hAnsi="Arial" w:cs="Arial"/>
                <w:sz w:val="20"/>
                <w:szCs w:val="20"/>
              </w:rPr>
            </w:pPr>
            <w:r w:rsidRPr="009E1209">
              <w:rPr>
                <w:rStyle w:val="Strong"/>
                <w:rFonts w:ascii="Arial" w:hAnsi="Arial" w:cs="Arial"/>
                <w:sz w:val="20"/>
                <w:szCs w:val="20"/>
              </w:rPr>
              <w:t>2</w:t>
            </w:r>
          </w:p>
        </w:tc>
        <w:tc>
          <w:tcPr>
            <w:tcW w:w="1489" w:type="dxa"/>
            <w:hideMark/>
          </w:tcPr>
          <w:p w14:paraId="0C1FD7DC" w14:textId="77777777" w:rsidR="009E1209" w:rsidRPr="009E1209" w:rsidRDefault="009E1209">
            <w:pPr>
              <w:rPr>
                <w:rFonts w:ascii="Arial" w:hAnsi="Arial" w:cs="Arial"/>
                <w:sz w:val="20"/>
                <w:szCs w:val="20"/>
              </w:rPr>
            </w:pPr>
            <w:r w:rsidRPr="009E1209">
              <w:rPr>
                <w:rFonts w:ascii="Arial" w:hAnsi="Arial" w:cs="Arial"/>
                <w:sz w:val="20"/>
                <w:szCs w:val="20"/>
              </w:rPr>
              <w:t>Network LSA</w:t>
            </w:r>
          </w:p>
        </w:tc>
        <w:tc>
          <w:tcPr>
            <w:tcW w:w="0" w:type="auto"/>
            <w:hideMark/>
          </w:tcPr>
          <w:p w14:paraId="3CA8D1A3" w14:textId="77777777" w:rsidR="009E1209" w:rsidRPr="009E1209" w:rsidRDefault="009E1209">
            <w:pPr>
              <w:rPr>
                <w:rFonts w:ascii="Arial" w:hAnsi="Arial" w:cs="Arial"/>
                <w:sz w:val="20"/>
                <w:szCs w:val="20"/>
              </w:rPr>
            </w:pPr>
            <w:r w:rsidRPr="009E1209">
              <w:rPr>
                <w:rFonts w:ascii="Arial" w:hAnsi="Arial" w:cs="Arial"/>
                <w:sz w:val="20"/>
                <w:szCs w:val="20"/>
              </w:rPr>
              <w:t>Network LSA</w:t>
            </w:r>
          </w:p>
        </w:tc>
        <w:tc>
          <w:tcPr>
            <w:tcW w:w="0" w:type="auto"/>
            <w:hideMark/>
          </w:tcPr>
          <w:p w14:paraId="337F3554" w14:textId="77777777" w:rsidR="009E1209" w:rsidRPr="009E1209" w:rsidRDefault="009E1209">
            <w:pPr>
              <w:rPr>
                <w:rFonts w:ascii="Arial" w:hAnsi="Arial" w:cs="Arial"/>
                <w:sz w:val="20"/>
                <w:szCs w:val="20"/>
              </w:rPr>
            </w:pPr>
            <w:r w:rsidRPr="009E1209">
              <w:rPr>
                <w:rStyle w:val="Strong"/>
                <w:rFonts w:ascii="Arial" w:hAnsi="Arial" w:cs="Arial"/>
                <w:sz w:val="20"/>
                <w:szCs w:val="20"/>
              </w:rPr>
              <w:t>Designated Router (DR)</w:t>
            </w:r>
            <w:r w:rsidRPr="009E1209">
              <w:rPr>
                <w:rFonts w:ascii="Arial" w:hAnsi="Arial" w:cs="Arial"/>
                <w:sz w:val="20"/>
                <w:szCs w:val="20"/>
              </w:rPr>
              <w:t xml:space="preserve"> on multiaccess networks</w:t>
            </w:r>
          </w:p>
        </w:tc>
        <w:tc>
          <w:tcPr>
            <w:tcW w:w="0" w:type="auto"/>
            <w:hideMark/>
          </w:tcPr>
          <w:p w14:paraId="322DAC8F" w14:textId="77777777" w:rsidR="009E1209" w:rsidRPr="009E1209" w:rsidRDefault="009E1209">
            <w:pPr>
              <w:rPr>
                <w:rFonts w:ascii="Arial" w:hAnsi="Arial" w:cs="Arial"/>
                <w:sz w:val="20"/>
                <w:szCs w:val="20"/>
              </w:rPr>
            </w:pPr>
            <w:r w:rsidRPr="009E1209">
              <w:rPr>
                <w:rFonts w:ascii="Arial" w:hAnsi="Arial" w:cs="Arial"/>
                <w:sz w:val="20"/>
                <w:szCs w:val="20"/>
              </w:rPr>
              <w:t>Lists all routers on a multiaccess segment. No prefixes in OSPFv3.</w:t>
            </w:r>
          </w:p>
        </w:tc>
      </w:tr>
      <w:tr w:rsidR="009E1209" w:rsidRPr="009E1209" w14:paraId="0DFF93DF" w14:textId="77777777" w:rsidTr="00172BA2">
        <w:tc>
          <w:tcPr>
            <w:tcW w:w="839" w:type="dxa"/>
            <w:hideMark/>
          </w:tcPr>
          <w:p w14:paraId="7FEF8351" w14:textId="77777777" w:rsidR="009E1209" w:rsidRPr="009E1209" w:rsidRDefault="009E1209">
            <w:pPr>
              <w:jc w:val="right"/>
              <w:rPr>
                <w:rFonts w:ascii="Arial" w:hAnsi="Arial" w:cs="Arial"/>
                <w:sz w:val="20"/>
                <w:szCs w:val="20"/>
              </w:rPr>
            </w:pPr>
            <w:r w:rsidRPr="009E1209">
              <w:rPr>
                <w:rStyle w:val="Strong"/>
                <w:rFonts w:ascii="Arial" w:hAnsi="Arial" w:cs="Arial"/>
                <w:sz w:val="20"/>
                <w:szCs w:val="20"/>
              </w:rPr>
              <w:t>3</w:t>
            </w:r>
          </w:p>
        </w:tc>
        <w:tc>
          <w:tcPr>
            <w:tcW w:w="1489" w:type="dxa"/>
            <w:hideMark/>
          </w:tcPr>
          <w:p w14:paraId="228DBD67" w14:textId="77777777" w:rsidR="009E1209" w:rsidRPr="009E1209" w:rsidRDefault="009E1209">
            <w:pPr>
              <w:rPr>
                <w:rFonts w:ascii="Arial" w:hAnsi="Arial" w:cs="Arial"/>
                <w:sz w:val="20"/>
                <w:szCs w:val="20"/>
              </w:rPr>
            </w:pPr>
            <w:r w:rsidRPr="009E1209">
              <w:rPr>
                <w:rFonts w:ascii="Arial" w:hAnsi="Arial" w:cs="Arial"/>
                <w:sz w:val="20"/>
                <w:szCs w:val="20"/>
              </w:rPr>
              <w:t>Network Summary LSA</w:t>
            </w:r>
          </w:p>
        </w:tc>
        <w:tc>
          <w:tcPr>
            <w:tcW w:w="0" w:type="auto"/>
            <w:hideMark/>
          </w:tcPr>
          <w:p w14:paraId="32A7DF60" w14:textId="77777777" w:rsidR="009E1209" w:rsidRPr="009E1209" w:rsidRDefault="009E1209">
            <w:pPr>
              <w:rPr>
                <w:rFonts w:ascii="Arial" w:hAnsi="Arial" w:cs="Arial"/>
                <w:sz w:val="20"/>
                <w:szCs w:val="20"/>
              </w:rPr>
            </w:pPr>
            <w:r w:rsidRPr="009E1209">
              <w:rPr>
                <w:rFonts w:ascii="Arial" w:hAnsi="Arial" w:cs="Arial"/>
                <w:sz w:val="20"/>
                <w:szCs w:val="20"/>
              </w:rPr>
              <w:t>Inter-Area Prefix LSA</w:t>
            </w:r>
          </w:p>
        </w:tc>
        <w:tc>
          <w:tcPr>
            <w:tcW w:w="0" w:type="auto"/>
            <w:hideMark/>
          </w:tcPr>
          <w:p w14:paraId="6D31403C" w14:textId="77777777" w:rsidR="009E1209" w:rsidRPr="009E1209" w:rsidRDefault="009E1209">
            <w:pPr>
              <w:rPr>
                <w:rFonts w:ascii="Arial" w:hAnsi="Arial" w:cs="Arial"/>
                <w:sz w:val="20"/>
                <w:szCs w:val="20"/>
              </w:rPr>
            </w:pPr>
            <w:r w:rsidRPr="009E1209">
              <w:rPr>
                <w:rStyle w:val="Strong"/>
                <w:rFonts w:ascii="Arial" w:hAnsi="Arial" w:cs="Arial"/>
                <w:sz w:val="20"/>
                <w:szCs w:val="20"/>
              </w:rPr>
              <w:t>ABRs</w:t>
            </w:r>
          </w:p>
        </w:tc>
        <w:tc>
          <w:tcPr>
            <w:tcW w:w="0" w:type="auto"/>
            <w:hideMark/>
          </w:tcPr>
          <w:p w14:paraId="157A4040" w14:textId="279E05FF" w:rsidR="009E1209" w:rsidRPr="009E1209" w:rsidRDefault="009E1209">
            <w:pPr>
              <w:rPr>
                <w:rFonts w:ascii="Arial" w:hAnsi="Arial" w:cs="Arial"/>
                <w:sz w:val="20"/>
                <w:szCs w:val="20"/>
              </w:rPr>
            </w:pPr>
            <w:r w:rsidRPr="009E1209">
              <w:rPr>
                <w:rFonts w:ascii="Arial" w:hAnsi="Arial" w:cs="Arial"/>
                <w:sz w:val="20"/>
                <w:szCs w:val="20"/>
              </w:rPr>
              <w:t xml:space="preserve">Advertises </w:t>
            </w:r>
            <w:r w:rsidRPr="009E1209">
              <w:rPr>
                <w:rStyle w:val="Strong"/>
                <w:rFonts w:ascii="Arial" w:hAnsi="Arial" w:cs="Arial"/>
                <w:sz w:val="20"/>
                <w:szCs w:val="20"/>
              </w:rPr>
              <w:t>inter-area prefixes</w:t>
            </w:r>
            <w:r w:rsidRPr="009E1209">
              <w:rPr>
                <w:rFonts w:ascii="Arial" w:hAnsi="Arial" w:cs="Arial"/>
                <w:sz w:val="20"/>
                <w:szCs w:val="20"/>
              </w:rPr>
              <w:t xml:space="preserve"> into other areas. </w:t>
            </w:r>
            <w:r w:rsidR="00926D2B">
              <w:rPr>
                <w:rFonts w:ascii="Arial" w:hAnsi="Arial" w:cs="Arial"/>
                <w:sz w:val="20"/>
                <w:szCs w:val="20"/>
              </w:rPr>
              <w:t>It c</w:t>
            </w:r>
            <w:r w:rsidRPr="009E1209">
              <w:rPr>
                <w:rFonts w:ascii="Arial" w:hAnsi="Arial" w:cs="Arial"/>
                <w:sz w:val="20"/>
                <w:szCs w:val="20"/>
              </w:rPr>
              <w:t>arries prefix information only.</w:t>
            </w:r>
          </w:p>
        </w:tc>
      </w:tr>
      <w:tr w:rsidR="009E1209" w:rsidRPr="009E1209" w14:paraId="1D044741" w14:textId="77777777" w:rsidTr="00172BA2">
        <w:tc>
          <w:tcPr>
            <w:tcW w:w="839" w:type="dxa"/>
            <w:hideMark/>
          </w:tcPr>
          <w:p w14:paraId="20D88377" w14:textId="77777777" w:rsidR="009E1209" w:rsidRPr="009E1209" w:rsidRDefault="009E1209">
            <w:pPr>
              <w:jc w:val="right"/>
              <w:rPr>
                <w:rFonts w:ascii="Arial" w:hAnsi="Arial" w:cs="Arial"/>
                <w:sz w:val="20"/>
                <w:szCs w:val="20"/>
              </w:rPr>
            </w:pPr>
            <w:r w:rsidRPr="009E1209">
              <w:rPr>
                <w:rStyle w:val="Strong"/>
                <w:rFonts w:ascii="Arial" w:hAnsi="Arial" w:cs="Arial"/>
                <w:sz w:val="20"/>
                <w:szCs w:val="20"/>
              </w:rPr>
              <w:t>4</w:t>
            </w:r>
          </w:p>
        </w:tc>
        <w:tc>
          <w:tcPr>
            <w:tcW w:w="1489" w:type="dxa"/>
            <w:hideMark/>
          </w:tcPr>
          <w:p w14:paraId="2D384193" w14:textId="77777777" w:rsidR="009E1209" w:rsidRPr="009E1209" w:rsidRDefault="009E1209">
            <w:pPr>
              <w:rPr>
                <w:rFonts w:ascii="Arial" w:hAnsi="Arial" w:cs="Arial"/>
                <w:sz w:val="20"/>
                <w:szCs w:val="20"/>
              </w:rPr>
            </w:pPr>
            <w:r w:rsidRPr="009E1209">
              <w:rPr>
                <w:rFonts w:ascii="Arial" w:hAnsi="Arial" w:cs="Arial"/>
                <w:sz w:val="20"/>
                <w:szCs w:val="20"/>
              </w:rPr>
              <w:t>ASBR Summary LSA</w:t>
            </w:r>
          </w:p>
        </w:tc>
        <w:tc>
          <w:tcPr>
            <w:tcW w:w="0" w:type="auto"/>
            <w:hideMark/>
          </w:tcPr>
          <w:p w14:paraId="623879F8" w14:textId="77777777" w:rsidR="009E1209" w:rsidRPr="009E1209" w:rsidRDefault="009E1209">
            <w:pPr>
              <w:rPr>
                <w:rFonts w:ascii="Arial" w:hAnsi="Arial" w:cs="Arial"/>
                <w:sz w:val="20"/>
                <w:szCs w:val="20"/>
              </w:rPr>
            </w:pPr>
            <w:r w:rsidRPr="009E1209">
              <w:rPr>
                <w:rFonts w:ascii="Arial" w:hAnsi="Arial" w:cs="Arial"/>
                <w:sz w:val="20"/>
                <w:szCs w:val="20"/>
              </w:rPr>
              <w:t>Inter-Area Router LSA</w:t>
            </w:r>
          </w:p>
        </w:tc>
        <w:tc>
          <w:tcPr>
            <w:tcW w:w="0" w:type="auto"/>
            <w:hideMark/>
          </w:tcPr>
          <w:p w14:paraId="2BAC0992" w14:textId="77777777" w:rsidR="009E1209" w:rsidRPr="009E1209" w:rsidRDefault="009E1209">
            <w:pPr>
              <w:rPr>
                <w:rFonts w:ascii="Arial" w:hAnsi="Arial" w:cs="Arial"/>
                <w:sz w:val="20"/>
                <w:szCs w:val="20"/>
              </w:rPr>
            </w:pPr>
            <w:r w:rsidRPr="009E1209">
              <w:rPr>
                <w:rStyle w:val="Strong"/>
                <w:rFonts w:ascii="Arial" w:hAnsi="Arial" w:cs="Arial"/>
                <w:sz w:val="20"/>
                <w:szCs w:val="20"/>
              </w:rPr>
              <w:t>ABRs</w:t>
            </w:r>
          </w:p>
        </w:tc>
        <w:tc>
          <w:tcPr>
            <w:tcW w:w="0" w:type="auto"/>
            <w:hideMark/>
          </w:tcPr>
          <w:p w14:paraId="01F7DDCA" w14:textId="77777777" w:rsidR="009E1209" w:rsidRPr="009E1209" w:rsidRDefault="009E1209">
            <w:pPr>
              <w:rPr>
                <w:rFonts w:ascii="Arial" w:hAnsi="Arial" w:cs="Arial"/>
                <w:sz w:val="20"/>
                <w:szCs w:val="20"/>
              </w:rPr>
            </w:pPr>
            <w:r w:rsidRPr="009E1209">
              <w:rPr>
                <w:rFonts w:ascii="Arial" w:hAnsi="Arial" w:cs="Arial"/>
                <w:sz w:val="20"/>
                <w:szCs w:val="20"/>
              </w:rPr>
              <w:t xml:space="preserve">Advertises reachability to an </w:t>
            </w:r>
            <w:r w:rsidRPr="009E1209">
              <w:rPr>
                <w:rStyle w:val="Strong"/>
                <w:rFonts w:ascii="Arial" w:hAnsi="Arial" w:cs="Arial"/>
                <w:sz w:val="20"/>
                <w:szCs w:val="20"/>
              </w:rPr>
              <w:t>ASBR</w:t>
            </w:r>
            <w:r w:rsidRPr="009E1209">
              <w:rPr>
                <w:rFonts w:ascii="Arial" w:hAnsi="Arial" w:cs="Arial"/>
                <w:sz w:val="20"/>
                <w:szCs w:val="20"/>
              </w:rPr>
              <w:t xml:space="preserve"> so other areas can locate it.</w:t>
            </w:r>
          </w:p>
        </w:tc>
      </w:tr>
      <w:tr w:rsidR="009E1209" w:rsidRPr="009E1209" w14:paraId="0EC48836" w14:textId="77777777" w:rsidTr="00172BA2">
        <w:tc>
          <w:tcPr>
            <w:tcW w:w="839" w:type="dxa"/>
            <w:hideMark/>
          </w:tcPr>
          <w:p w14:paraId="482E5D49" w14:textId="77777777" w:rsidR="009E1209" w:rsidRPr="009E1209" w:rsidRDefault="009E1209">
            <w:pPr>
              <w:jc w:val="right"/>
              <w:rPr>
                <w:rFonts w:ascii="Arial" w:hAnsi="Arial" w:cs="Arial"/>
                <w:sz w:val="20"/>
                <w:szCs w:val="20"/>
              </w:rPr>
            </w:pPr>
            <w:r w:rsidRPr="009E1209">
              <w:rPr>
                <w:rStyle w:val="Strong"/>
                <w:rFonts w:ascii="Arial" w:hAnsi="Arial" w:cs="Arial"/>
                <w:sz w:val="20"/>
                <w:szCs w:val="20"/>
              </w:rPr>
              <w:t>5</w:t>
            </w:r>
          </w:p>
        </w:tc>
        <w:tc>
          <w:tcPr>
            <w:tcW w:w="1489" w:type="dxa"/>
            <w:hideMark/>
          </w:tcPr>
          <w:p w14:paraId="35BD8DBD" w14:textId="77777777" w:rsidR="009E1209" w:rsidRPr="009E1209" w:rsidRDefault="009E1209">
            <w:pPr>
              <w:rPr>
                <w:rFonts w:ascii="Arial" w:hAnsi="Arial" w:cs="Arial"/>
                <w:sz w:val="20"/>
                <w:szCs w:val="20"/>
              </w:rPr>
            </w:pPr>
            <w:r w:rsidRPr="009E1209">
              <w:rPr>
                <w:rFonts w:ascii="Arial" w:hAnsi="Arial" w:cs="Arial"/>
                <w:sz w:val="20"/>
                <w:szCs w:val="20"/>
              </w:rPr>
              <w:t>AS-External LSA</w:t>
            </w:r>
          </w:p>
        </w:tc>
        <w:tc>
          <w:tcPr>
            <w:tcW w:w="0" w:type="auto"/>
            <w:hideMark/>
          </w:tcPr>
          <w:p w14:paraId="43F36BCB" w14:textId="77777777" w:rsidR="009E1209" w:rsidRPr="009E1209" w:rsidRDefault="009E1209">
            <w:pPr>
              <w:rPr>
                <w:rFonts w:ascii="Arial" w:hAnsi="Arial" w:cs="Arial"/>
                <w:sz w:val="20"/>
                <w:szCs w:val="20"/>
              </w:rPr>
            </w:pPr>
            <w:r w:rsidRPr="009E1209">
              <w:rPr>
                <w:rFonts w:ascii="Arial" w:hAnsi="Arial" w:cs="Arial"/>
                <w:sz w:val="20"/>
                <w:szCs w:val="20"/>
              </w:rPr>
              <w:t>AS-External LSA</w:t>
            </w:r>
          </w:p>
        </w:tc>
        <w:tc>
          <w:tcPr>
            <w:tcW w:w="0" w:type="auto"/>
            <w:hideMark/>
          </w:tcPr>
          <w:p w14:paraId="6C7B264E" w14:textId="77777777" w:rsidR="009E1209" w:rsidRPr="009E1209" w:rsidRDefault="009E1209">
            <w:pPr>
              <w:rPr>
                <w:rFonts w:ascii="Arial" w:hAnsi="Arial" w:cs="Arial"/>
                <w:sz w:val="20"/>
                <w:szCs w:val="20"/>
              </w:rPr>
            </w:pPr>
            <w:r w:rsidRPr="009E1209">
              <w:rPr>
                <w:rStyle w:val="Strong"/>
                <w:rFonts w:ascii="Arial" w:hAnsi="Arial" w:cs="Arial"/>
                <w:sz w:val="20"/>
                <w:szCs w:val="20"/>
              </w:rPr>
              <w:t>ASBRs</w:t>
            </w:r>
          </w:p>
        </w:tc>
        <w:tc>
          <w:tcPr>
            <w:tcW w:w="0" w:type="auto"/>
            <w:hideMark/>
          </w:tcPr>
          <w:p w14:paraId="4B797D30" w14:textId="77777777" w:rsidR="009E1209" w:rsidRPr="009E1209" w:rsidRDefault="009E1209">
            <w:pPr>
              <w:rPr>
                <w:rFonts w:ascii="Arial" w:hAnsi="Arial" w:cs="Arial"/>
                <w:sz w:val="20"/>
                <w:szCs w:val="20"/>
              </w:rPr>
            </w:pPr>
            <w:r w:rsidRPr="009E1209">
              <w:rPr>
                <w:rFonts w:ascii="Arial" w:hAnsi="Arial" w:cs="Arial"/>
                <w:sz w:val="20"/>
                <w:szCs w:val="20"/>
              </w:rPr>
              <w:t>Advertises routes redistributed into OSPF. Flooded throughout the domain (not allowed in stub areas).</w:t>
            </w:r>
          </w:p>
        </w:tc>
      </w:tr>
      <w:tr w:rsidR="009E1209" w:rsidRPr="009E1209" w14:paraId="1BEEBC44" w14:textId="77777777" w:rsidTr="00172BA2">
        <w:tc>
          <w:tcPr>
            <w:tcW w:w="839" w:type="dxa"/>
            <w:hideMark/>
          </w:tcPr>
          <w:p w14:paraId="24AA3711" w14:textId="77777777" w:rsidR="009E1209" w:rsidRPr="009E1209" w:rsidRDefault="009E1209">
            <w:pPr>
              <w:jc w:val="right"/>
              <w:rPr>
                <w:rFonts w:ascii="Arial" w:hAnsi="Arial" w:cs="Arial"/>
                <w:sz w:val="20"/>
                <w:szCs w:val="20"/>
              </w:rPr>
            </w:pPr>
            <w:r w:rsidRPr="009E1209">
              <w:rPr>
                <w:rStyle w:val="Strong"/>
                <w:rFonts w:ascii="Arial" w:hAnsi="Arial" w:cs="Arial"/>
                <w:sz w:val="20"/>
                <w:szCs w:val="20"/>
              </w:rPr>
              <w:lastRenderedPageBreak/>
              <w:t>7</w:t>
            </w:r>
          </w:p>
        </w:tc>
        <w:tc>
          <w:tcPr>
            <w:tcW w:w="1489" w:type="dxa"/>
            <w:hideMark/>
          </w:tcPr>
          <w:p w14:paraId="310F4A8A" w14:textId="77777777" w:rsidR="009E1209" w:rsidRPr="009E1209" w:rsidRDefault="009E1209">
            <w:pPr>
              <w:rPr>
                <w:rFonts w:ascii="Arial" w:hAnsi="Arial" w:cs="Arial"/>
                <w:sz w:val="20"/>
                <w:szCs w:val="20"/>
              </w:rPr>
            </w:pPr>
            <w:r w:rsidRPr="009E1209">
              <w:rPr>
                <w:rFonts w:ascii="Arial" w:hAnsi="Arial" w:cs="Arial"/>
                <w:sz w:val="20"/>
                <w:szCs w:val="20"/>
              </w:rPr>
              <w:t>NSSA External LSA</w:t>
            </w:r>
          </w:p>
        </w:tc>
        <w:tc>
          <w:tcPr>
            <w:tcW w:w="0" w:type="auto"/>
            <w:hideMark/>
          </w:tcPr>
          <w:p w14:paraId="32AB4EED" w14:textId="77777777" w:rsidR="009E1209" w:rsidRPr="009E1209" w:rsidRDefault="009E1209">
            <w:pPr>
              <w:rPr>
                <w:rFonts w:ascii="Arial" w:hAnsi="Arial" w:cs="Arial"/>
                <w:sz w:val="20"/>
                <w:szCs w:val="20"/>
              </w:rPr>
            </w:pPr>
            <w:r w:rsidRPr="009E1209">
              <w:rPr>
                <w:rFonts w:ascii="Arial" w:hAnsi="Arial" w:cs="Arial"/>
                <w:sz w:val="20"/>
                <w:szCs w:val="20"/>
              </w:rPr>
              <w:t>Type-7 LSA</w:t>
            </w:r>
          </w:p>
        </w:tc>
        <w:tc>
          <w:tcPr>
            <w:tcW w:w="0" w:type="auto"/>
            <w:hideMark/>
          </w:tcPr>
          <w:p w14:paraId="70FF95D0" w14:textId="77777777" w:rsidR="009E1209" w:rsidRPr="009E1209" w:rsidRDefault="009E1209">
            <w:pPr>
              <w:rPr>
                <w:rFonts w:ascii="Arial" w:hAnsi="Arial" w:cs="Arial"/>
                <w:sz w:val="20"/>
                <w:szCs w:val="20"/>
              </w:rPr>
            </w:pPr>
            <w:r w:rsidRPr="009E1209">
              <w:rPr>
                <w:rStyle w:val="Strong"/>
                <w:rFonts w:ascii="Arial" w:hAnsi="Arial" w:cs="Arial"/>
                <w:sz w:val="20"/>
                <w:szCs w:val="20"/>
              </w:rPr>
              <w:t>ASBRs inside an NSSA</w:t>
            </w:r>
          </w:p>
        </w:tc>
        <w:tc>
          <w:tcPr>
            <w:tcW w:w="0" w:type="auto"/>
            <w:hideMark/>
          </w:tcPr>
          <w:p w14:paraId="182343DA" w14:textId="77777777" w:rsidR="009E1209" w:rsidRPr="009E1209" w:rsidRDefault="009E1209">
            <w:pPr>
              <w:rPr>
                <w:rFonts w:ascii="Arial" w:hAnsi="Arial" w:cs="Arial"/>
                <w:sz w:val="20"/>
                <w:szCs w:val="20"/>
              </w:rPr>
            </w:pPr>
            <w:r w:rsidRPr="009E1209">
              <w:rPr>
                <w:rFonts w:ascii="Arial" w:hAnsi="Arial" w:cs="Arial"/>
                <w:sz w:val="20"/>
                <w:szCs w:val="20"/>
              </w:rPr>
              <w:t>Advertises external routes inside an NSSA; translated to Type 5 by the ABR.</w:t>
            </w:r>
          </w:p>
        </w:tc>
      </w:tr>
      <w:tr w:rsidR="009E1209" w:rsidRPr="009E1209" w14:paraId="1B3C93C9" w14:textId="77777777" w:rsidTr="00172BA2">
        <w:tc>
          <w:tcPr>
            <w:tcW w:w="839" w:type="dxa"/>
            <w:hideMark/>
          </w:tcPr>
          <w:p w14:paraId="30B94DC7" w14:textId="2258DA75" w:rsidR="009E1209" w:rsidRPr="00172BA2" w:rsidRDefault="00741DBD">
            <w:pPr>
              <w:jc w:val="right"/>
              <w:rPr>
                <w:rFonts w:ascii="Arial" w:hAnsi="Arial" w:cs="Arial"/>
                <w:b/>
                <w:bCs/>
                <w:sz w:val="20"/>
                <w:szCs w:val="20"/>
              </w:rPr>
            </w:pPr>
            <w:r w:rsidRPr="00172BA2">
              <w:rPr>
                <w:rFonts w:ascii="Arial" w:hAnsi="Arial" w:cs="Arial"/>
                <w:b/>
                <w:bCs/>
                <w:sz w:val="20"/>
                <w:szCs w:val="20"/>
              </w:rPr>
              <w:t>8</w:t>
            </w:r>
          </w:p>
        </w:tc>
        <w:tc>
          <w:tcPr>
            <w:tcW w:w="1489" w:type="dxa"/>
            <w:hideMark/>
          </w:tcPr>
          <w:p w14:paraId="4FE9934C" w14:textId="77777777" w:rsidR="009E1209" w:rsidRPr="009E1209" w:rsidRDefault="009E1209">
            <w:pPr>
              <w:rPr>
                <w:rFonts w:ascii="Arial" w:hAnsi="Arial" w:cs="Arial"/>
                <w:sz w:val="20"/>
                <w:szCs w:val="20"/>
              </w:rPr>
            </w:pPr>
            <w:r w:rsidRPr="009E1209">
              <w:rPr>
                <w:rFonts w:ascii="Arial" w:hAnsi="Arial" w:cs="Arial"/>
                <w:sz w:val="20"/>
                <w:szCs w:val="20"/>
              </w:rPr>
              <w:t>—</w:t>
            </w:r>
          </w:p>
        </w:tc>
        <w:tc>
          <w:tcPr>
            <w:tcW w:w="0" w:type="auto"/>
            <w:hideMark/>
          </w:tcPr>
          <w:p w14:paraId="4EC4B9CD" w14:textId="77777777" w:rsidR="009E1209" w:rsidRPr="009E1209" w:rsidRDefault="009E1209">
            <w:pPr>
              <w:rPr>
                <w:rFonts w:ascii="Arial" w:hAnsi="Arial" w:cs="Arial"/>
                <w:sz w:val="20"/>
                <w:szCs w:val="20"/>
              </w:rPr>
            </w:pPr>
            <w:r w:rsidRPr="009E1209">
              <w:rPr>
                <w:rStyle w:val="Strong"/>
                <w:rFonts w:ascii="Arial" w:hAnsi="Arial" w:cs="Arial"/>
                <w:sz w:val="20"/>
                <w:szCs w:val="20"/>
              </w:rPr>
              <w:t>Link LSA (Type 8)</w:t>
            </w:r>
          </w:p>
        </w:tc>
        <w:tc>
          <w:tcPr>
            <w:tcW w:w="0" w:type="auto"/>
            <w:hideMark/>
          </w:tcPr>
          <w:p w14:paraId="6C18DC97" w14:textId="77777777" w:rsidR="009E1209" w:rsidRPr="009E1209" w:rsidRDefault="009E1209">
            <w:pPr>
              <w:rPr>
                <w:rFonts w:ascii="Arial" w:hAnsi="Arial" w:cs="Arial"/>
                <w:sz w:val="20"/>
                <w:szCs w:val="20"/>
              </w:rPr>
            </w:pPr>
            <w:r w:rsidRPr="009E1209">
              <w:rPr>
                <w:rStyle w:val="Strong"/>
                <w:rFonts w:ascii="Arial" w:hAnsi="Arial" w:cs="Arial"/>
                <w:sz w:val="20"/>
                <w:szCs w:val="20"/>
              </w:rPr>
              <w:t>All OSPFv3 routers (per link)</w:t>
            </w:r>
          </w:p>
        </w:tc>
        <w:tc>
          <w:tcPr>
            <w:tcW w:w="0" w:type="auto"/>
            <w:hideMark/>
          </w:tcPr>
          <w:p w14:paraId="10D37502" w14:textId="77777777" w:rsidR="009E1209" w:rsidRPr="009E1209" w:rsidRDefault="009E1209">
            <w:pPr>
              <w:rPr>
                <w:rFonts w:ascii="Arial" w:hAnsi="Arial" w:cs="Arial"/>
                <w:sz w:val="20"/>
                <w:szCs w:val="20"/>
              </w:rPr>
            </w:pPr>
            <w:r w:rsidRPr="009E1209">
              <w:rPr>
                <w:rFonts w:ascii="Arial" w:hAnsi="Arial" w:cs="Arial"/>
                <w:sz w:val="20"/>
                <w:szCs w:val="20"/>
              </w:rPr>
              <w:t xml:space="preserve">Advertises link-local information (IPv6 addresses). Flooded </w:t>
            </w:r>
            <w:r w:rsidRPr="009E1209">
              <w:rPr>
                <w:rStyle w:val="Strong"/>
                <w:rFonts w:ascii="Arial" w:hAnsi="Arial" w:cs="Arial"/>
                <w:sz w:val="20"/>
                <w:szCs w:val="20"/>
              </w:rPr>
              <w:t>only on the local link</w:t>
            </w:r>
            <w:r w:rsidRPr="009E1209">
              <w:rPr>
                <w:rFonts w:ascii="Arial" w:hAnsi="Arial" w:cs="Arial"/>
                <w:sz w:val="20"/>
                <w:szCs w:val="20"/>
              </w:rPr>
              <w:t>.</w:t>
            </w:r>
          </w:p>
        </w:tc>
      </w:tr>
      <w:tr w:rsidR="009E1209" w:rsidRPr="009E1209" w14:paraId="4D205CD5" w14:textId="77777777" w:rsidTr="00172BA2">
        <w:tc>
          <w:tcPr>
            <w:tcW w:w="839" w:type="dxa"/>
            <w:hideMark/>
          </w:tcPr>
          <w:p w14:paraId="7DFE597C" w14:textId="45C18C07" w:rsidR="009E1209" w:rsidRPr="00172BA2" w:rsidRDefault="00741DBD">
            <w:pPr>
              <w:jc w:val="right"/>
              <w:rPr>
                <w:rFonts w:ascii="Arial" w:hAnsi="Arial" w:cs="Arial"/>
                <w:b/>
                <w:bCs/>
                <w:sz w:val="20"/>
                <w:szCs w:val="20"/>
              </w:rPr>
            </w:pPr>
            <w:r w:rsidRPr="00172BA2">
              <w:rPr>
                <w:rFonts w:ascii="Arial" w:hAnsi="Arial" w:cs="Arial"/>
                <w:b/>
                <w:bCs/>
                <w:sz w:val="20"/>
                <w:szCs w:val="20"/>
              </w:rPr>
              <w:t>9</w:t>
            </w:r>
          </w:p>
        </w:tc>
        <w:tc>
          <w:tcPr>
            <w:tcW w:w="1489" w:type="dxa"/>
            <w:hideMark/>
          </w:tcPr>
          <w:p w14:paraId="21BBF797" w14:textId="77777777" w:rsidR="009E1209" w:rsidRPr="009E1209" w:rsidRDefault="009E1209">
            <w:pPr>
              <w:rPr>
                <w:rFonts w:ascii="Arial" w:hAnsi="Arial" w:cs="Arial"/>
                <w:sz w:val="20"/>
                <w:szCs w:val="20"/>
              </w:rPr>
            </w:pPr>
            <w:r w:rsidRPr="009E1209">
              <w:rPr>
                <w:rFonts w:ascii="Arial" w:hAnsi="Arial" w:cs="Arial"/>
                <w:sz w:val="20"/>
                <w:szCs w:val="20"/>
              </w:rPr>
              <w:t>—</w:t>
            </w:r>
          </w:p>
        </w:tc>
        <w:tc>
          <w:tcPr>
            <w:tcW w:w="0" w:type="auto"/>
            <w:hideMark/>
          </w:tcPr>
          <w:p w14:paraId="431613FA" w14:textId="77777777" w:rsidR="009E1209" w:rsidRPr="009E1209" w:rsidRDefault="009E1209">
            <w:pPr>
              <w:rPr>
                <w:rFonts w:ascii="Arial" w:hAnsi="Arial" w:cs="Arial"/>
                <w:sz w:val="20"/>
                <w:szCs w:val="20"/>
              </w:rPr>
            </w:pPr>
            <w:r w:rsidRPr="009E1209">
              <w:rPr>
                <w:rStyle w:val="Strong"/>
                <w:rFonts w:ascii="Arial" w:hAnsi="Arial" w:cs="Arial"/>
                <w:sz w:val="20"/>
                <w:szCs w:val="20"/>
              </w:rPr>
              <w:t>Intra-Area Prefix LSA (Type 9)</w:t>
            </w:r>
          </w:p>
        </w:tc>
        <w:tc>
          <w:tcPr>
            <w:tcW w:w="0" w:type="auto"/>
            <w:hideMark/>
          </w:tcPr>
          <w:p w14:paraId="41093988" w14:textId="77777777" w:rsidR="009E1209" w:rsidRPr="009E1209" w:rsidRDefault="009E1209">
            <w:pPr>
              <w:rPr>
                <w:rFonts w:ascii="Arial" w:hAnsi="Arial" w:cs="Arial"/>
                <w:sz w:val="20"/>
                <w:szCs w:val="20"/>
              </w:rPr>
            </w:pPr>
            <w:r w:rsidRPr="009E1209">
              <w:rPr>
                <w:rStyle w:val="Strong"/>
                <w:rFonts w:ascii="Arial" w:hAnsi="Arial" w:cs="Arial"/>
                <w:sz w:val="20"/>
                <w:szCs w:val="20"/>
              </w:rPr>
              <w:t>All OSPFv3 routers (and DRs for networks)</w:t>
            </w:r>
          </w:p>
        </w:tc>
        <w:tc>
          <w:tcPr>
            <w:tcW w:w="0" w:type="auto"/>
            <w:hideMark/>
          </w:tcPr>
          <w:p w14:paraId="19F0FCD6" w14:textId="77777777" w:rsidR="009E1209" w:rsidRPr="009E1209" w:rsidRDefault="009E1209">
            <w:pPr>
              <w:rPr>
                <w:rFonts w:ascii="Arial" w:hAnsi="Arial" w:cs="Arial"/>
                <w:sz w:val="20"/>
                <w:szCs w:val="20"/>
              </w:rPr>
            </w:pPr>
            <w:r w:rsidRPr="009E1209">
              <w:rPr>
                <w:rFonts w:ascii="Arial" w:hAnsi="Arial" w:cs="Arial"/>
                <w:sz w:val="20"/>
                <w:szCs w:val="20"/>
              </w:rPr>
              <w:t>Carries IPv4 and/or IPv6 prefixes associated with routers or networks within an area.</w:t>
            </w:r>
          </w:p>
        </w:tc>
      </w:tr>
    </w:tbl>
    <w:p w14:paraId="34BD24CE" w14:textId="5187E910" w:rsidR="00C27017" w:rsidRDefault="00C27017" w:rsidP="00DA63AD">
      <w:pPr>
        <w:pStyle w:val="BodyText"/>
      </w:pPr>
      <w:r w:rsidRPr="00C27017">
        <w:rPr>
          <w:b/>
          <w:bCs/>
        </w:rPr>
        <w:t>Note:</w:t>
      </w:r>
      <w:r>
        <w:t xml:space="preserve"> </w:t>
      </w:r>
      <w:r w:rsidR="009E1209" w:rsidRPr="009E1209">
        <w:t xml:space="preserve">In OSPFv3, </w:t>
      </w:r>
      <w:r w:rsidR="009E1209" w:rsidRPr="009E1209">
        <w:rPr>
          <w:b/>
          <w:bCs/>
        </w:rPr>
        <w:t>topology LSAs (Types 1 and 2)</w:t>
      </w:r>
      <w:r w:rsidR="009E1209" w:rsidRPr="009E1209">
        <w:t xml:space="preserve"> and </w:t>
      </w:r>
      <w:r w:rsidR="009E1209" w:rsidRPr="009E1209">
        <w:rPr>
          <w:b/>
          <w:bCs/>
        </w:rPr>
        <w:t>prefix LSAs (Type 9)</w:t>
      </w:r>
      <w:r w:rsidR="009E1209" w:rsidRPr="009E1209">
        <w:t xml:space="preserve"> are generated separately, allowing a single LSDB to support multiple address families.</w:t>
      </w:r>
    </w:p>
    <w:p w14:paraId="7599962A" w14:textId="088CAB25" w:rsidR="00E85D8A" w:rsidRDefault="00E85D8A" w:rsidP="00AE7D61">
      <w:pPr>
        <w:pStyle w:val="Heading5"/>
      </w:pPr>
      <w:r>
        <w:t>Types of LSAs</w:t>
      </w:r>
    </w:p>
    <w:p w14:paraId="1E7DA33E" w14:textId="654B1ACF" w:rsidR="003D2253" w:rsidRPr="00364F8D" w:rsidRDefault="00DA63AD" w:rsidP="00364F8D">
      <w:pPr>
        <w:pStyle w:val="BodyText"/>
      </w:pPr>
      <w:r w:rsidRPr="00364F8D">
        <w:t xml:space="preserve">Below is </w:t>
      </w:r>
      <w:r w:rsidR="004A003E" w:rsidRPr="00364F8D">
        <w:t>more</w:t>
      </w:r>
      <w:r w:rsidR="00C27017" w:rsidRPr="00364F8D">
        <w:t xml:space="preserve"> detailed information</w:t>
      </w:r>
      <w:r w:rsidRPr="00364F8D">
        <w:t xml:space="preserve"> </w:t>
      </w:r>
      <w:r w:rsidR="004A003E" w:rsidRPr="00364F8D">
        <w:t xml:space="preserve">for </w:t>
      </w:r>
      <w:r w:rsidRPr="00364F8D">
        <w:t>each type of LSA:</w:t>
      </w:r>
    </w:p>
    <w:p w14:paraId="0C7A39B4" w14:textId="17FAB3B3" w:rsidR="00B86CE6" w:rsidRPr="00364F8D" w:rsidRDefault="003C22E6" w:rsidP="00172BA2">
      <w:pPr>
        <w:pStyle w:val="Heading6"/>
      </w:pPr>
      <w:r w:rsidRPr="00364F8D">
        <w:t>LSA Type 1</w:t>
      </w:r>
    </w:p>
    <w:p w14:paraId="30F74A63" w14:textId="07CC862A" w:rsidR="00D4047A" w:rsidRPr="00787342" w:rsidRDefault="00DA63AD" w:rsidP="00172BA2">
      <w:pPr>
        <w:pStyle w:val="BodyTextL25"/>
      </w:pPr>
      <w:r w:rsidRPr="00787342">
        <w:t>OSPFv2: Router LSA</w:t>
      </w:r>
    </w:p>
    <w:p w14:paraId="34610D4F" w14:textId="35D51340" w:rsidR="00546EE6" w:rsidRPr="00787342" w:rsidRDefault="00DA63AD" w:rsidP="00172BA2">
      <w:pPr>
        <w:pStyle w:val="BodyTextL25"/>
      </w:pPr>
      <w:r w:rsidRPr="00787342">
        <w:t>OSPFv3: Router LSA (0x2001)</w:t>
      </w:r>
    </w:p>
    <w:p w14:paraId="3D340D70" w14:textId="53D91AB5" w:rsidR="00546EE6" w:rsidRPr="00787342" w:rsidRDefault="00C90AEE" w:rsidP="00172BA2">
      <w:pPr>
        <w:pStyle w:val="BodyText"/>
      </w:pPr>
      <w:r w:rsidRPr="00787342">
        <w:t xml:space="preserve">The Router LSA describes a router’s links and neighbors within an area and forms the foundation of the OSPF topology. In OSPFv3, this LSA carries </w:t>
      </w:r>
      <w:r w:rsidRPr="00787342">
        <w:rPr>
          <w:b/>
          <w:bCs/>
        </w:rPr>
        <w:t>topology information only</w:t>
      </w:r>
      <w:r w:rsidRPr="00787342">
        <w:t>, with all prefix information separated into other LSAs.</w:t>
      </w:r>
    </w:p>
    <w:p w14:paraId="78344DE9" w14:textId="429428E7" w:rsidR="00546EE6" w:rsidRPr="00952595" w:rsidRDefault="00661918" w:rsidP="00172BA2">
      <w:pPr>
        <w:pStyle w:val="BodyText"/>
      </w:pPr>
      <w:r w:rsidRPr="00952595">
        <w:rPr>
          <w:b/>
          <w:bCs/>
        </w:rPr>
        <w:t>Note</w:t>
      </w:r>
      <w:r w:rsidRPr="00952595">
        <w:t xml:space="preserve">: In </w:t>
      </w:r>
      <w:r w:rsidRPr="002D5702">
        <w:rPr>
          <w:b/>
          <w:bCs/>
        </w:rPr>
        <w:t>OSPFv2</w:t>
      </w:r>
      <w:r w:rsidRPr="00952595">
        <w:t xml:space="preserve">, the Router LSA (Type 1) carries both </w:t>
      </w:r>
      <w:r w:rsidRPr="002D5702">
        <w:rPr>
          <w:b/>
          <w:bCs/>
        </w:rPr>
        <w:t>topology information</w:t>
      </w:r>
      <w:r w:rsidRPr="00952595">
        <w:t xml:space="preserve"> and the </w:t>
      </w:r>
      <w:r w:rsidRPr="002D5702">
        <w:rPr>
          <w:b/>
          <w:bCs/>
        </w:rPr>
        <w:t>IPv4 prefixes</w:t>
      </w:r>
      <w:r w:rsidRPr="00952595">
        <w:t xml:space="preserve"> associated with the router’s interfaces. In </w:t>
      </w:r>
      <w:r w:rsidRPr="002D5702">
        <w:rPr>
          <w:b/>
          <w:bCs/>
        </w:rPr>
        <w:t>OSPFv3</w:t>
      </w:r>
      <w:r w:rsidRPr="00952595">
        <w:t xml:space="preserve">, the Router LSA carries </w:t>
      </w:r>
      <w:r w:rsidRPr="002D5702">
        <w:rPr>
          <w:b/>
          <w:bCs/>
        </w:rPr>
        <w:t>topology information only</w:t>
      </w:r>
      <w:r w:rsidR="002D5702">
        <w:t xml:space="preserve">. All </w:t>
      </w:r>
      <w:r w:rsidRPr="00952595">
        <w:t xml:space="preserve">IPv4 and IPv6 prefixes within the area are advertised separately using </w:t>
      </w:r>
      <w:r w:rsidRPr="00172BA2">
        <w:t>Intra-Area Prefix LSAs (Type 9)</w:t>
      </w:r>
      <w:r w:rsidRPr="00952595">
        <w:t>.</w:t>
      </w:r>
    </w:p>
    <w:p w14:paraId="147055BC" w14:textId="3495D23B" w:rsidR="00CD729F" w:rsidRPr="00952595" w:rsidRDefault="00CD729F" w:rsidP="00172BA2">
      <w:pPr>
        <w:pStyle w:val="BodyText"/>
      </w:pPr>
      <w:r w:rsidRPr="00952595">
        <w:t>Summary:</w:t>
      </w:r>
    </w:p>
    <w:p w14:paraId="1E435395" w14:textId="77777777" w:rsidR="003C22E6" w:rsidRPr="00952595" w:rsidRDefault="003C22E6" w:rsidP="00172BA2">
      <w:pPr>
        <w:pStyle w:val="Bulletlevel1"/>
      </w:pPr>
      <w:r w:rsidRPr="00952595">
        <w:t>Describes the router’s links and neighbors within an area</w:t>
      </w:r>
    </w:p>
    <w:p w14:paraId="17EA4D8E" w14:textId="77777777" w:rsidR="003C22E6" w:rsidRPr="00952595" w:rsidRDefault="003C22E6" w:rsidP="00172BA2">
      <w:pPr>
        <w:pStyle w:val="Bulletlevel1"/>
      </w:pPr>
      <w:r w:rsidRPr="00952595">
        <w:t>Flooded within the area only</w:t>
      </w:r>
    </w:p>
    <w:p w14:paraId="233E7098" w14:textId="1E4E05E3" w:rsidR="00546EE6" w:rsidRPr="00172BA2" w:rsidRDefault="003C22E6" w:rsidP="00172BA2">
      <w:pPr>
        <w:pStyle w:val="Bulletlevel1"/>
      </w:pPr>
      <w:r w:rsidRPr="00952595">
        <w:t>No prefixes in OSPFv3 (topology only)</w:t>
      </w:r>
    </w:p>
    <w:p w14:paraId="05228288" w14:textId="2D723A0E" w:rsidR="00DA63AD" w:rsidRPr="00952595" w:rsidRDefault="003C22E6" w:rsidP="00172BA2">
      <w:pPr>
        <w:pStyle w:val="Heading6"/>
      </w:pPr>
      <w:r w:rsidRPr="00952595">
        <w:t>LSA Type 2</w:t>
      </w:r>
    </w:p>
    <w:p w14:paraId="0AA78AAF" w14:textId="3370107F" w:rsidR="00952595" w:rsidRPr="00952595" w:rsidRDefault="00DA63AD" w:rsidP="00172BA2">
      <w:pPr>
        <w:pStyle w:val="BodyTextL25"/>
      </w:pPr>
      <w:r w:rsidRPr="00952595">
        <w:t>OSPFv2: Network LSA</w:t>
      </w:r>
    </w:p>
    <w:p w14:paraId="4E7364A6" w14:textId="33B6E623" w:rsidR="00DA63AD" w:rsidRPr="00952595" w:rsidRDefault="00DA63AD" w:rsidP="00172BA2">
      <w:pPr>
        <w:pStyle w:val="BodyTextL25"/>
      </w:pPr>
      <w:r w:rsidRPr="00952595">
        <w:t>OSPFv3: Network LSA (0x2002)</w:t>
      </w:r>
    </w:p>
    <w:p w14:paraId="2040F796" w14:textId="480A6336" w:rsidR="00797B20" w:rsidRPr="00952595" w:rsidRDefault="00C90AEE" w:rsidP="00172BA2">
      <w:pPr>
        <w:pStyle w:val="BodyText"/>
      </w:pPr>
      <w:r w:rsidRPr="00952595">
        <w:t xml:space="preserve">The Network LSA is generated by the Designated Router (DR) on multiaccess networks and lists all routers connected to that segment. </w:t>
      </w:r>
      <w:r w:rsidR="00797B20" w:rsidRPr="00952595">
        <w:t>In OSPFv2, this LSA also carried the IPv4 network prefix, but in OSPFv3 it carries topology information only, with all prefixes advertised separately using Intra-Area Prefix LSAs (Type 9).</w:t>
      </w:r>
    </w:p>
    <w:p w14:paraId="5CA4EC14" w14:textId="3E019A20" w:rsidR="00CD729F" w:rsidRPr="00952595" w:rsidRDefault="00CD729F" w:rsidP="00172BA2">
      <w:pPr>
        <w:pStyle w:val="BodyText"/>
      </w:pPr>
      <w:r w:rsidRPr="00952595">
        <w:t>Summary:</w:t>
      </w:r>
    </w:p>
    <w:p w14:paraId="50B6DEDC" w14:textId="77777777" w:rsidR="003C22E6" w:rsidRPr="00952595" w:rsidRDefault="003C22E6" w:rsidP="00172BA2">
      <w:pPr>
        <w:pStyle w:val="Bulletlevel1"/>
      </w:pPr>
      <w:r w:rsidRPr="00952595">
        <w:t>Generated by the DR on multiaccess networks</w:t>
      </w:r>
    </w:p>
    <w:p w14:paraId="1290852D" w14:textId="77777777" w:rsidR="003C22E6" w:rsidRPr="00952595" w:rsidRDefault="003C22E6" w:rsidP="00172BA2">
      <w:pPr>
        <w:pStyle w:val="Bulletlevel1"/>
      </w:pPr>
      <w:r w:rsidRPr="00952595">
        <w:t>Lists all routers attached to that segment</w:t>
      </w:r>
    </w:p>
    <w:p w14:paraId="4D51CE5D" w14:textId="77777777" w:rsidR="003C22E6" w:rsidRPr="00952595" w:rsidRDefault="003C22E6" w:rsidP="00172BA2">
      <w:pPr>
        <w:pStyle w:val="Bulletlevel1"/>
      </w:pPr>
      <w:r w:rsidRPr="00952595">
        <w:t>Flooded within the area only</w:t>
      </w:r>
    </w:p>
    <w:p w14:paraId="38A4FEB4" w14:textId="2C96CB3C" w:rsidR="003C22E6" w:rsidRPr="00952595" w:rsidRDefault="003C22E6" w:rsidP="00172BA2">
      <w:pPr>
        <w:pStyle w:val="Bulletlevel1"/>
      </w:pPr>
      <w:r w:rsidRPr="00952595">
        <w:t>No prefixes in OSPFv3</w:t>
      </w:r>
    </w:p>
    <w:p w14:paraId="07B04CB4" w14:textId="77B696B2" w:rsidR="008701F7" w:rsidRDefault="003C22E6" w:rsidP="00172BA2">
      <w:pPr>
        <w:pStyle w:val="Heading6"/>
      </w:pPr>
      <w:r w:rsidRPr="0039646C">
        <w:t>LSA Type 3</w:t>
      </w:r>
    </w:p>
    <w:p w14:paraId="1C7EB5EB" w14:textId="6D4C2991" w:rsidR="00A1797C" w:rsidRDefault="00DA63AD" w:rsidP="00172BA2">
      <w:pPr>
        <w:pStyle w:val="BodyTextL25"/>
      </w:pPr>
      <w:r w:rsidRPr="003C22E6">
        <w:t>OSPFv2: Network Summary LSA</w:t>
      </w:r>
    </w:p>
    <w:p w14:paraId="414B76BB" w14:textId="2A551120" w:rsidR="00DA63AD" w:rsidRDefault="00DA63AD" w:rsidP="00172BA2">
      <w:pPr>
        <w:pStyle w:val="BodyTextL25"/>
      </w:pPr>
      <w:r w:rsidRPr="003C22E6">
        <w:t>OSPFv3: Inter-Area Prefix LSA (0x2003)</w:t>
      </w:r>
    </w:p>
    <w:p w14:paraId="509A5E5A" w14:textId="2E6AD35A" w:rsidR="00CD729F" w:rsidRDefault="00C90AEE" w:rsidP="00172BA2">
      <w:pPr>
        <w:pStyle w:val="BodyText"/>
      </w:pPr>
      <w:r>
        <w:lastRenderedPageBreak/>
        <w:t xml:space="preserve">The Inter-Area Prefix LSA is generated by Area Border Routers (ABRs) to advertise networks from one area into another. In OSPFv3, this LSA carries </w:t>
      </w:r>
      <w:r>
        <w:rPr>
          <w:rStyle w:val="Strong"/>
        </w:rPr>
        <w:t>only prefix information</w:t>
      </w:r>
      <w:r>
        <w:t>,.</w:t>
      </w:r>
    </w:p>
    <w:p w14:paraId="4001DA94" w14:textId="5E4C4ABE" w:rsidR="00CD729F" w:rsidRPr="003C22E6" w:rsidRDefault="00CD729F" w:rsidP="00172BA2">
      <w:pPr>
        <w:pStyle w:val="BodyText"/>
      </w:pPr>
      <w:r>
        <w:t>Summary:</w:t>
      </w:r>
    </w:p>
    <w:p w14:paraId="090E85F1" w14:textId="77777777" w:rsidR="003C22E6" w:rsidRPr="003C22E6" w:rsidRDefault="003C22E6" w:rsidP="00172BA2">
      <w:pPr>
        <w:pStyle w:val="Bulletlevel1"/>
      </w:pPr>
      <w:r w:rsidRPr="003C22E6">
        <w:t>Generated by ABRs</w:t>
      </w:r>
    </w:p>
    <w:p w14:paraId="0D3516A4" w14:textId="77777777" w:rsidR="003C22E6" w:rsidRPr="003C22E6" w:rsidRDefault="003C22E6" w:rsidP="00172BA2">
      <w:pPr>
        <w:pStyle w:val="Bulletlevel1"/>
      </w:pPr>
      <w:r w:rsidRPr="003C22E6">
        <w:t>Advertises inter-area prefixes</w:t>
      </w:r>
    </w:p>
    <w:p w14:paraId="48B24BDF" w14:textId="77777777" w:rsidR="003C22E6" w:rsidRPr="003C22E6" w:rsidRDefault="003C22E6" w:rsidP="00172BA2">
      <w:pPr>
        <w:pStyle w:val="Bulletlevel1"/>
      </w:pPr>
      <w:r w:rsidRPr="003C22E6">
        <w:t>Flooded into other areas</w:t>
      </w:r>
    </w:p>
    <w:p w14:paraId="0541BEEC" w14:textId="592DD409" w:rsidR="003C22E6" w:rsidRDefault="003C22E6" w:rsidP="00172BA2">
      <w:pPr>
        <w:pStyle w:val="Bulletlevel1"/>
      </w:pPr>
      <w:r w:rsidRPr="003C22E6">
        <w:t>Carries only prefix information in OSPFv3</w:t>
      </w:r>
    </w:p>
    <w:p w14:paraId="31ABAF8F" w14:textId="0AC56F12" w:rsidR="00A1797C" w:rsidRDefault="003C22E6" w:rsidP="00172BA2">
      <w:pPr>
        <w:pStyle w:val="Heading6"/>
      </w:pPr>
      <w:r w:rsidRPr="0039646C">
        <w:t>LSA Type 4</w:t>
      </w:r>
    </w:p>
    <w:p w14:paraId="0EDA3424" w14:textId="0E3034C3" w:rsidR="00A1797C" w:rsidRDefault="00DA63AD" w:rsidP="00172BA2">
      <w:pPr>
        <w:pStyle w:val="BodyTextL25"/>
      </w:pPr>
      <w:r w:rsidRPr="003C22E6">
        <w:t>OSPFv2: ASBR Summary LSA</w:t>
      </w:r>
    </w:p>
    <w:p w14:paraId="46CDC63A" w14:textId="7D328B2D" w:rsidR="00546EE6" w:rsidRDefault="00DA63AD" w:rsidP="00172BA2">
      <w:pPr>
        <w:pStyle w:val="BodyTextL25"/>
      </w:pPr>
      <w:r w:rsidRPr="003C22E6">
        <w:t>OSPFv3: Inter-Area Router LSA (0x2004)</w:t>
      </w:r>
    </w:p>
    <w:p w14:paraId="66EEE156" w14:textId="31421CED" w:rsidR="00546EE6" w:rsidRDefault="00CD729F" w:rsidP="00172BA2">
      <w:pPr>
        <w:pStyle w:val="BodyText"/>
      </w:pPr>
      <w:r w:rsidRPr="00CD729F">
        <w:t>The Inter-Area Router LSA is generated by ABRs to advertise how to reach an Autonomous System Boundary Router (ASBR). This LSA allows routers in other areas to locate the ASBR that is injecting external routes.</w:t>
      </w:r>
    </w:p>
    <w:p w14:paraId="26A13012" w14:textId="5AC68554" w:rsidR="00CD729F" w:rsidRPr="003C22E6" w:rsidRDefault="00CD729F" w:rsidP="00172BA2">
      <w:pPr>
        <w:pStyle w:val="BodyText"/>
      </w:pPr>
      <w:r>
        <w:t>Summary:</w:t>
      </w:r>
    </w:p>
    <w:p w14:paraId="4EF9F373" w14:textId="77777777" w:rsidR="003C22E6" w:rsidRPr="003C22E6" w:rsidRDefault="003C22E6" w:rsidP="00172BA2">
      <w:pPr>
        <w:pStyle w:val="Bulletlevel1"/>
      </w:pPr>
      <w:r w:rsidRPr="003C22E6">
        <w:t>Generated by ABRs</w:t>
      </w:r>
    </w:p>
    <w:p w14:paraId="65FD74AB" w14:textId="77777777" w:rsidR="003C22E6" w:rsidRPr="003C22E6" w:rsidRDefault="003C22E6" w:rsidP="00172BA2">
      <w:pPr>
        <w:pStyle w:val="Bulletlevel1"/>
      </w:pPr>
      <w:r w:rsidRPr="003C22E6">
        <w:t>Advertises reachability to an ASBR</w:t>
      </w:r>
    </w:p>
    <w:p w14:paraId="4771A18E" w14:textId="77777777" w:rsidR="003C22E6" w:rsidRPr="003C22E6" w:rsidRDefault="003C22E6" w:rsidP="00172BA2">
      <w:pPr>
        <w:pStyle w:val="Bulletlevel1"/>
      </w:pPr>
      <w:r w:rsidRPr="003C22E6">
        <w:t>Used when external routes exist</w:t>
      </w:r>
    </w:p>
    <w:p w14:paraId="2BF1278B" w14:textId="5711B69C" w:rsidR="00546EE6" w:rsidRPr="003C22E6" w:rsidRDefault="003C22E6" w:rsidP="00172BA2">
      <w:pPr>
        <w:pStyle w:val="Bulletlevel1"/>
      </w:pPr>
      <w:r w:rsidRPr="003C22E6">
        <w:t>Carries router reachability, not prefixes</w:t>
      </w:r>
    </w:p>
    <w:p w14:paraId="6A8E9695" w14:textId="04D52342" w:rsidR="00546EE6" w:rsidRPr="00546EE6" w:rsidRDefault="003C22E6" w:rsidP="00172BA2">
      <w:pPr>
        <w:pStyle w:val="Heading6"/>
      </w:pPr>
      <w:r w:rsidRPr="0039646C">
        <w:t>LSA Type 5</w:t>
      </w:r>
    </w:p>
    <w:p w14:paraId="1E752614" w14:textId="7FB64D66" w:rsidR="00A1797C" w:rsidRDefault="00DA63AD" w:rsidP="00172BA2">
      <w:pPr>
        <w:pStyle w:val="BodyTextL25"/>
      </w:pPr>
      <w:r w:rsidRPr="003C22E6">
        <w:t>OSPFv2: AS-External LSA</w:t>
      </w:r>
    </w:p>
    <w:p w14:paraId="34058A56" w14:textId="7967CECA" w:rsidR="00DA63AD" w:rsidRDefault="00DA63AD" w:rsidP="00172BA2">
      <w:pPr>
        <w:pStyle w:val="BodyTextL25"/>
      </w:pPr>
      <w:r w:rsidRPr="003C22E6">
        <w:t>OSPFv3: AS-External LSA (0x2005)</w:t>
      </w:r>
    </w:p>
    <w:p w14:paraId="0DE110A0" w14:textId="1F25A809" w:rsidR="00CD729F" w:rsidRDefault="00CD729F" w:rsidP="00172BA2">
      <w:pPr>
        <w:pStyle w:val="BodyText"/>
      </w:pPr>
      <w:r w:rsidRPr="00CD729F">
        <w:t xml:space="preserve">The AS-External LSA advertises routes that have been redistributed into OSPF from outside the OSPF domain. These LSAs are flooded throughout the OSPF domain but are </w:t>
      </w:r>
      <w:r w:rsidRPr="00CD729F">
        <w:rPr>
          <w:b/>
          <w:bCs/>
        </w:rPr>
        <w:t>not permitted in stub or totally stubby areas</w:t>
      </w:r>
      <w:r w:rsidRPr="00CD729F">
        <w:t>.</w:t>
      </w:r>
    </w:p>
    <w:p w14:paraId="69E09523" w14:textId="67C6593F" w:rsidR="00CD729F" w:rsidRDefault="00CD729F" w:rsidP="00172BA2">
      <w:pPr>
        <w:pStyle w:val="BodyText"/>
      </w:pPr>
      <w:r>
        <w:t>Summary:</w:t>
      </w:r>
    </w:p>
    <w:p w14:paraId="4632CF26" w14:textId="4747236F" w:rsidR="003C22E6" w:rsidRPr="003C22E6" w:rsidRDefault="003C22E6" w:rsidP="00172BA2">
      <w:pPr>
        <w:pStyle w:val="Bulletlevel1"/>
      </w:pPr>
      <w:r w:rsidRPr="003C22E6">
        <w:t>Generated by ASBRs</w:t>
      </w:r>
    </w:p>
    <w:p w14:paraId="2641ACE3" w14:textId="77777777" w:rsidR="003C22E6" w:rsidRPr="003C22E6" w:rsidRDefault="003C22E6" w:rsidP="00172BA2">
      <w:pPr>
        <w:pStyle w:val="Bulletlevel1"/>
      </w:pPr>
      <w:r w:rsidRPr="003C22E6">
        <w:t>Advertises routes redistributed into OSPF</w:t>
      </w:r>
    </w:p>
    <w:p w14:paraId="40925044" w14:textId="77777777" w:rsidR="003C22E6" w:rsidRPr="003C22E6" w:rsidRDefault="003C22E6" w:rsidP="00172BA2">
      <w:pPr>
        <w:pStyle w:val="Bulletlevel1"/>
      </w:pPr>
      <w:r w:rsidRPr="003C22E6">
        <w:t>Flooded throughout the OSPF domain</w:t>
      </w:r>
    </w:p>
    <w:p w14:paraId="42BF9CC4" w14:textId="42CD7E85" w:rsidR="003C22E6" w:rsidRDefault="003C22E6" w:rsidP="00172BA2">
      <w:pPr>
        <w:pStyle w:val="Bulletlevel1"/>
      </w:pPr>
      <w:r w:rsidRPr="003C22E6">
        <w:t>Blocked by stub and totally stubby areas</w:t>
      </w:r>
    </w:p>
    <w:p w14:paraId="2169966E" w14:textId="5302B0B3" w:rsidR="00EB555C" w:rsidRDefault="003C22E6" w:rsidP="00172BA2">
      <w:pPr>
        <w:pStyle w:val="Heading6"/>
      </w:pPr>
      <w:r w:rsidRPr="0039646C">
        <w:t>LSA Type 7</w:t>
      </w:r>
    </w:p>
    <w:p w14:paraId="563F159A" w14:textId="6D7ADA79" w:rsidR="00A1797C" w:rsidRDefault="00EB555C" w:rsidP="00172BA2">
      <w:pPr>
        <w:pStyle w:val="BodyTextL25"/>
      </w:pPr>
      <w:r w:rsidRPr="003C22E6">
        <w:t>OSPFv2: NSSA External LSA</w:t>
      </w:r>
    </w:p>
    <w:p w14:paraId="71EB9455" w14:textId="38920E65" w:rsidR="00EB555C" w:rsidRDefault="00EB555C" w:rsidP="00172BA2">
      <w:pPr>
        <w:pStyle w:val="BodyTextL25"/>
      </w:pPr>
      <w:r w:rsidRPr="003C22E6">
        <w:t>OSPFv3: Type-7 LSA (0x2007)</w:t>
      </w:r>
    </w:p>
    <w:p w14:paraId="4525D125" w14:textId="34CD0807" w:rsidR="00CD729F" w:rsidRDefault="00CD729F" w:rsidP="00172BA2">
      <w:pPr>
        <w:pStyle w:val="BodyText"/>
      </w:pPr>
      <w:r w:rsidRPr="00CD729F">
        <w:t>The Type-7 LSA is used within Not-So-Stubby Areas (NSSAs) to carry external routes without flooding Type 5 LSAs into the area. These LSAs are translated to Type 5 by the ABR when advertised into other areas, unless translation is explicitly disabled.</w:t>
      </w:r>
    </w:p>
    <w:p w14:paraId="4FA012E4" w14:textId="4B018873" w:rsidR="00CD729F" w:rsidRPr="003C22E6" w:rsidRDefault="00CD729F" w:rsidP="00172BA2">
      <w:pPr>
        <w:pStyle w:val="BodyText"/>
      </w:pPr>
      <w:r>
        <w:t>Summary:</w:t>
      </w:r>
    </w:p>
    <w:p w14:paraId="68A7D1C0" w14:textId="77777777" w:rsidR="003C22E6" w:rsidRPr="003D2253" w:rsidRDefault="003C22E6" w:rsidP="00172BA2">
      <w:pPr>
        <w:pStyle w:val="Bulletlevel1"/>
      </w:pPr>
      <w:r w:rsidRPr="003D2253">
        <w:t>Used inside NSSA areas</w:t>
      </w:r>
    </w:p>
    <w:p w14:paraId="0926A52C" w14:textId="77777777" w:rsidR="003C22E6" w:rsidRPr="003D2253" w:rsidRDefault="003C22E6" w:rsidP="00172BA2">
      <w:pPr>
        <w:pStyle w:val="Bulletlevel1"/>
      </w:pPr>
      <w:r w:rsidRPr="003D2253">
        <w:t>Allows externals without flooding Type 5 LSAs</w:t>
      </w:r>
    </w:p>
    <w:p w14:paraId="6472D746" w14:textId="2804BFB9" w:rsidR="003C22E6" w:rsidRDefault="003C22E6" w:rsidP="00172BA2">
      <w:pPr>
        <w:pStyle w:val="Bulletlevel1"/>
      </w:pPr>
      <w:r w:rsidRPr="003D2253">
        <w:t>Translated to Type 5 by the ABR (unless suppressed)</w:t>
      </w:r>
    </w:p>
    <w:p w14:paraId="2C06A236" w14:textId="132510A5" w:rsidR="00CF09A7" w:rsidRPr="00AE7D61" w:rsidRDefault="00CF09A7" w:rsidP="00AE7D61">
      <w:pPr>
        <w:pStyle w:val="Heading5"/>
      </w:pPr>
      <w:r w:rsidRPr="00AE7D61">
        <w:lastRenderedPageBreak/>
        <w:t xml:space="preserve">How </w:t>
      </w:r>
      <w:r w:rsidR="00C11A5E" w:rsidRPr="00AE7D61">
        <w:t>LSAs are Used to</w:t>
      </w:r>
      <w:r w:rsidRPr="00AE7D61">
        <w:t xml:space="preserve"> Identif</w:t>
      </w:r>
      <w:r w:rsidR="00C11A5E" w:rsidRPr="00AE7D61">
        <w:t>y</w:t>
      </w:r>
      <w:r w:rsidRPr="00AE7D61">
        <w:t xml:space="preserve"> an ASBR and Advertises External Routes</w:t>
      </w:r>
    </w:p>
    <w:p w14:paraId="1589CACE" w14:textId="77777777" w:rsidR="00CF09A7" w:rsidRPr="00CF09A7" w:rsidRDefault="00CF09A7" w:rsidP="00CF09A7">
      <w:pPr>
        <w:pStyle w:val="BodyText"/>
      </w:pPr>
      <w:r w:rsidRPr="00CF09A7">
        <w:t xml:space="preserve">When a router is configured to </w:t>
      </w:r>
      <w:r w:rsidRPr="00CF09A7">
        <w:rPr>
          <w:b/>
          <w:bCs/>
        </w:rPr>
        <w:t>originate a default route</w:t>
      </w:r>
      <w:r w:rsidRPr="00CF09A7">
        <w:t xml:space="preserve"> or </w:t>
      </w:r>
      <w:r w:rsidRPr="00CF09A7">
        <w:rPr>
          <w:b/>
          <w:bCs/>
        </w:rPr>
        <w:t>redistribute routes</w:t>
      </w:r>
      <w:r w:rsidRPr="00CF09A7">
        <w:t xml:space="preserve"> into OSPF, it becomes an </w:t>
      </w:r>
      <w:r w:rsidRPr="00CF09A7">
        <w:rPr>
          <w:b/>
          <w:bCs/>
        </w:rPr>
        <w:t>Autonomous System Boundary Router (ASBR)</w:t>
      </w:r>
      <w:r w:rsidRPr="00CF09A7">
        <w:t xml:space="preserve">. As part of this process, the router sets the </w:t>
      </w:r>
      <w:r w:rsidRPr="00CF09A7">
        <w:rPr>
          <w:b/>
          <w:bCs/>
        </w:rPr>
        <w:t>external bit (E-bit)</w:t>
      </w:r>
      <w:r w:rsidRPr="00CF09A7">
        <w:t xml:space="preserve"> in its </w:t>
      </w:r>
      <w:r w:rsidRPr="00CF09A7">
        <w:rPr>
          <w:b/>
          <w:bCs/>
        </w:rPr>
        <w:t>Router LSA (Type 1)</w:t>
      </w:r>
      <w:r w:rsidRPr="00CF09A7">
        <w:t xml:space="preserve"> to indicate that it is injecting external routes into the OSPF domain.</w:t>
      </w:r>
    </w:p>
    <w:p w14:paraId="6235F249" w14:textId="36028031" w:rsidR="00CF09A7" w:rsidRPr="00CF09A7" w:rsidRDefault="00CF09A7" w:rsidP="00CF09A7">
      <w:pPr>
        <w:pStyle w:val="BodyText"/>
      </w:pPr>
      <w:r w:rsidRPr="00CF09A7">
        <w:t>ABRs receive this Router LSA and recognize the router as an ASBR based on the</w:t>
      </w:r>
      <w:r w:rsidR="00021959">
        <w:t xml:space="preserve"> set</w:t>
      </w:r>
      <w:r w:rsidRPr="00CF09A7">
        <w:t xml:space="preserve"> E-bit. The ABRs then advertise reachability to that ASBR by generating </w:t>
      </w:r>
      <w:r w:rsidRPr="00CF09A7">
        <w:rPr>
          <w:b/>
          <w:bCs/>
        </w:rPr>
        <w:t>Inter-Area Router LSAs (Type 4)</w:t>
      </w:r>
      <w:r w:rsidRPr="00CF09A7">
        <w:t xml:space="preserve"> and flooding them into other areas. These LSA Type 4s allow routers in different areas to know how to reach the ASBR itself.</w:t>
      </w:r>
    </w:p>
    <w:p w14:paraId="5246D7B2" w14:textId="6952D733" w:rsidR="002B0E54" w:rsidRPr="00797F58" w:rsidRDefault="00CF09A7" w:rsidP="00797F58">
      <w:pPr>
        <w:pStyle w:val="BodyText"/>
      </w:pPr>
      <w:r w:rsidRPr="00CF09A7">
        <w:t>The actual external routes</w:t>
      </w:r>
      <w:r w:rsidR="00021959">
        <w:t xml:space="preserve">, </w:t>
      </w:r>
      <w:r w:rsidRPr="00CF09A7">
        <w:t>such as the redistributed default route and the redistributed IPv6 static route</w:t>
      </w:r>
      <w:r w:rsidR="00021959">
        <w:t xml:space="preserve">, </w:t>
      </w:r>
      <w:r w:rsidRPr="00CF09A7">
        <w:t xml:space="preserve">are carried in </w:t>
      </w:r>
      <w:r w:rsidRPr="00CF09A7">
        <w:rPr>
          <w:b/>
          <w:bCs/>
        </w:rPr>
        <w:t>AS-External LSAs (Type 5)</w:t>
      </w:r>
      <w:r w:rsidRPr="00CF09A7">
        <w:t xml:space="preserve">, which are flooded throughout the OSPF routing domain (except into stub areas). Together, LSA Type 4 and LSA Type 5 allow routers to both </w:t>
      </w:r>
      <w:r w:rsidRPr="00CF09A7">
        <w:rPr>
          <w:b/>
          <w:bCs/>
        </w:rPr>
        <w:t>locate the ASBR</w:t>
      </w:r>
      <w:r w:rsidRPr="00CF09A7">
        <w:t xml:space="preserve"> and </w:t>
      </w:r>
      <w:r w:rsidRPr="00CF09A7">
        <w:rPr>
          <w:b/>
          <w:bCs/>
        </w:rPr>
        <w:t>learn the external destinations</w:t>
      </w:r>
      <w:r w:rsidRPr="00CF09A7">
        <w:t xml:space="preserve"> it advertises.</w:t>
      </w:r>
    </w:p>
    <w:p w14:paraId="3E998CD2" w14:textId="2F8DA451" w:rsidR="00797F58" w:rsidRPr="00797F58" w:rsidRDefault="00797F58" w:rsidP="00AE7D61">
      <w:pPr>
        <w:pStyle w:val="Heading5"/>
      </w:pPr>
      <w:r w:rsidRPr="00797F58">
        <w:t>OSPFv3-Specific LSAs</w:t>
      </w:r>
      <w:r w:rsidR="00D711E4">
        <w:t xml:space="preserve"> 8 and 9</w:t>
      </w:r>
      <w:r w:rsidRPr="00797F58">
        <w:t>: Link and Intra-Area Prefix Information</w:t>
      </w:r>
    </w:p>
    <w:p w14:paraId="4A583C93" w14:textId="66ABA515" w:rsidR="00797F58" w:rsidRDefault="00797F58" w:rsidP="00797F58">
      <w:pPr>
        <w:pStyle w:val="BodyText"/>
      </w:pPr>
      <w:r w:rsidRPr="00797F58">
        <w:t>OSPFv3 introduced two additional LSAs</w:t>
      </w:r>
      <w:r w:rsidR="00021959">
        <w:t xml:space="preserve">: </w:t>
      </w:r>
      <w:r w:rsidRPr="00797F58">
        <w:rPr>
          <w:b/>
          <w:bCs/>
        </w:rPr>
        <w:t>LSA Type 8 (Link LSA)</w:t>
      </w:r>
      <w:r w:rsidRPr="00797F58">
        <w:t xml:space="preserve"> and </w:t>
      </w:r>
      <w:r w:rsidRPr="00797F58">
        <w:rPr>
          <w:b/>
          <w:bCs/>
        </w:rPr>
        <w:t>LSA Type 9 (Intra-Area Prefix LSA)</w:t>
      </w:r>
      <w:r w:rsidR="00021959">
        <w:t xml:space="preserve">. These LSAs were added </w:t>
      </w:r>
      <w:r w:rsidRPr="00797F58">
        <w:t xml:space="preserve">support IPv6 and the use of multiple address families within a single OSPF process. Unlike earlier LSAs that describe network topology and external reachability, these LSAs focus on </w:t>
      </w:r>
      <w:r w:rsidRPr="00797F58">
        <w:rPr>
          <w:b/>
          <w:bCs/>
        </w:rPr>
        <w:t>local link information</w:t>
      </w:r>
      <w:r w:rsidRPr="00797F58">
        <w:t xml:space="preserve"> and </w:t>
      </w:r>
      <w:r w:rsidRPr="00797F58">
        <w:rPr>
          <w:b/>
          <w:bCs/>
        </w:rPr>
        <w:t>prefix information</w:t>
      </w:r>
      <w:r w:rsidRPr="00797F58">
        <w:t xml:space="preserve"> that was previously embedded directly in topology LSAs. Understanding LSA Types 8 and 9 is </w:t>
      </w:r>
      <w:r w:rsidR="00E830AB">
        <w:t>vital</w:t>
      </w:r>
      <w:r w:rsidRPr="00797F58">
        <w:t xml:space="preserve"> to understanding how OSPFv3 separates topology from addressing while maintaining the same fundamental SPF behavior as OSPFv2.</w:t>
      </w:r>
    </w:p>
    <w:p w14:paraId="53031BE1" w14:textId="443A736F" w:rsidR="008B390E" w:rsidRDefault="00D3052D" w:rsidP="005B2DD5">
      <w:pPr>
        <w:pStyle w:val="Heading6"/>
      </w:pPr>
      <w:r w:rsidRPr="00116460">
        <w:t>OSPFv3 LSA Type 8</w:t>
      </w:r>
      <w:r w:rsidR="00887524" w:rsidRPr="00116460">
        <w:t>:</w:t>
      </w:r>
      <w:r w:rsidRPr="00116460">
        <w:t xml:space="preserve"> Link LSA</w:t>
      </w:r>
    </w:p>
    <w:p w14:paraId="113C3EBA" w14:textId="61E91721" w:rsidR="00A76229" w:rsidRPr="00A76229" w:rsidRDefault="00A76229" w:rsidP="00172BA2">
      <w:pPr>
        <w:pStyle w:val="BodyTextL25"/>
      </w:pPr>
      <w:r w:rsidRPr="00A76229">
        <w:t xml:space="preserve">The introduction of the Link LSA </w:t>
      </w:r>
      <w:r w:rsidR="008666BA">
        <w:t>fulfills</w:t>
      </w:r>
      <w:r w:rsidRPr="00A76229">
        <w:t xml:space="preserve"> a requirement unique to IPv6 that did not exist in the IPv4-centric world of OSPFv2.</w:t>
      </w:r>
    </w:p>
    <w:p w14:paraId="27B87DFE" w14:textId="79D32494" w:rsidR="00D3052D" w:rsidRPr="00D3052D" w:rsidRDefault="00D3052D" w:rsidP="00172BA2">
      <w:pPr>
        <w:pStyle w:val="BodyTextL25"/>
        <w:rPr>
          <w:b/>
          <w:bCs/>
        </w:rPr>
      </w:pPr>
      <w:r>
        <w:rPr>
          <w:b/>
          <w:bCs/>
        </w:rPr>
        <w:t>Why</w:t>
      </w:r>
      <w:r w:rsidR="00E830AB">
        <w:rPr>
          <w:b/>
          <w:bCs/>
        </w:rPr>
        <w:t xml:space="preserve"> is there</w:t>
      </w:r>
      <w:r>
        <w:rPr>
          <w:b/>
          <w:bCs/>
        </w:rPr>
        <w:t xml:space="preserve"> no LSA Type 8 in OSPFv2</w:t>
      </w:r>
    </w:p>
    <w:p w14:paraId="45C6D4BC" w14:textId="12FFE47C" w:rsidR="009E069B" w:rsidRDefault="00D3052D" w:rsidP="00172BA2">
      <w:pPr>
        <w:pStyle w:val="BodyTextL25"/>
      </w:pPr>
      <w:r w:rsidRPr="00D3052D">
        <w:t>OSPFv2 was designed exclusively for IPv4 networks. In IPv4, interfaces are not required to use link-local addresses, and routers can form neighbor relationships using globally</w:t>
      </w:r>
      <w:r w:rsidR="00E830AB">
        <w:t>-</w:t>
      </w:r>
      <w:r w:rsidRPr="00D3052D">
        <w:t>significant IPv4 addresses. Because of this, there was no need for OSPFv2 to explicitly advertise per-link addressing information. All required information for neighbor formation and routing could be inferred from the existing LSAs.</w:t>
      </w:r>
    </w:p>
    <w:p w14:paraId="7C19F20E" w14:textId="0B3BBF43" w:rsidR="009E069B" w:rsidRPr="00172BA2" w:rsidRDefault="00D3052D" w:rsidP="00172BA2">
      <w:pPr>
        <w:pStyle w:val="BodyTextL25"/>
        <w:rPr>
          <w:b/>
          <w:bCs/>
        </w:rPr>
      </w:pPr>
      <w:r w:rsidRPr="00172BA2">
        <w:rPr>
          <w:b/>
          <w:bCs/>
        </w:rPr>
        <w:t>What changed with OSPFv3</w:t>
      </w:r>
    </w:p>
    <w:p w14:paraId="58CBA1B7" w14:textId="6F8BF15D" w:rsidR="00D3052D" w:rsidRPr="009E069B" w:rsidRDefault="00D3052D" w:rsidP="00172BA2">
      <w:pPr>
        <w:pStyle w:val="BodyTextL25"/>
      </w:pPr>
      <w:r w:rsidRPr="009E069B">
        <w:t xml:space="preserve">OSPFv3 was designed to support IPv6. In IPv6, every interface is required to have a link-local address, and OSPFv3 uses these link-local addresses to form adjacencies and exchange routing information. As a result, routers on the same link must know each other’s IPv6 link-local addresses </w:t>
      </w:r>
      <w:r w:rsidR="00E03B9D" w:rsidRPr="009E069B">
        <w:t>to</w:t>
      </w:r>
      <w:r w:rsidRPr="009E069B">
        <w:t xml:space="preserve"> communicate correctly.</w:t>
      </w:r>
    </w:p>
    <w:p w14:paraId="588A38DC" w14:textId="4ED16B6E" w:rsidR="009E069B" w:rsidRPr="00172BA2" w:rsidRDefault="00D3052D" w:rsidP="00172BA2">
      <w:pPr>
        <w:pStyle w:val="BodyTextL25"/>
        <w:rPr>
          <w:b/>
          <w:bCs/>
        </w:rPr>
      </w:pPr>
      <w:r w:rsidRPr="00172BA2">
        <w:rPr>
          <w:b/>
          <w:bCs/>
        </w:rPr>
        <w:t>The solution: LSA Type 8 (Link LSA)</w:t>
      </w:r>
    </w:p>
    <w:p w14:paraId="2343EB47" w14:textId="70B17848" w:rsidR="00D3052D" w:rsidRDefault="00D3052D" w:rsidP="00172BA2">
      <w:pPr>
        <w:pStyle w:val="BodyTextL25"/>
      </w:pPr>
      <w:r w:rsidRPr="009E069B">
        <w:t xml:space="preserve">To support this requirement, OSPFv3 introduced </w:t>
      </w:r>
      <w:r w:rsidRPr="009E069B">
        <w:rPr>
          <w:b/>
          <w:bCs/>
        </w:rPr>
        <w:t>LSA Type 8</w:t>
      </w:r>
      <w:r w:rsidRPr="009E069B">
        <w:t>, known as the Link LSA. This LSA allows a router to advertise its IPv6 link-local address and other link-specific information to neighbors on the same link. The Link LSA is flooded only on the local link and is never propagated beyond that link.</w:t>
      </w:r>
    </w:p>
    <w:p w14:paraId="7FA5C720" w14:textId="77777777" w:rsidR="00D3052D" w:rsidRPr="00172BA2" w:rsidRDefault="00D3052D" w:rsidP="00172BA2">
      <w:pPr>
        <w:pStyle w:val="BodyTextL25"/>
        <w:rPr>
          <w:b/>
          <w:bCs/>
        </w:rPr>
      </w:pPr>
      <w:r w:rsidRPr="00172BA2">
        <w:rPr>
          <w:b/>
          <w:bCs/>
        </w:rPr>
        <w:t>Why this matters</w:t>
      </w:r>
    </w:p>
    <w:p w14:paraId="2150DBDC" w14:textId="5C98F577" w:rsidR="00D3052D" w:rsidRDefault="00D3052D" w:rsidP="00172BA2">
      <w:pPr>
        <w:pStyle w:val="BodyTextL25"/>
      </w:pPr>
      <w:r w:rsidRPr="009E069B">
        <w:t>LSA Type 8 enables OSPFv3 to function correctly over IPv6 by supporting neighbor discovery and adjacency formation using link-local addresses. By keeping this information local to the link, OSPFv3 avoids unnecessary flooding and maintains efficient, scalable operation.</w:t>
      </w:r>
    </w:p>
    <w:p w14:paraId="27C41071" w14:textId="6DF9AFC2" w:rsidR="00D3052D" w:rsidRDefault="00D3052D" w:rsidP="00797F58">
      <w:pPr>
        <w:pStyle w:val="Heading6"/>
      </w:pPr>
      <w:r w:rsidRPr="00D3052D">
        <w:t>OSPFv3 LSA Type 9</w:t>
      </w:r>
      <w:r w:rsidR="0011789B">
        <w:t>:</w:t>
      </w:r>
      <w:r w:rsidRPr="00D3052D">
        <w:t xml:space="preserve"> Intra-Area Prefix LSA</w:t>
      </w:r>
    </w:p>
    <w:p w14:paraId="3E7C417B" w14:textId="0829E59C" w:rsidR="0011789B" w:rsidRPr="0011789B" w:rsidRDefault="0011789B" w:rsidP="00172BA2">
      <w:pPr>
        <w:pStyle w:val="BodyTextL25"/>
      </w:pPr>
      <w:r w:rsidRPr="0011789B">
        <w:t>To transition from a single-protocol design to a multi-address-family environment, OSPFv3 required a new mechanism to carry prefix information independent of topology</w:t>
      </w:r>
      <w:r w:rsidR="007526BF">
        <w:t xml:space="preserve"> information</w:t>
      </w:r>
      <w:r w:rsidRPr="0011789B">
        <w:t>.</w:t>
      </w:r>
    </w:p>
    <w:p w14:paraId="27B793F2" w14:textId="05A3765B" w:rsidR="00D3052D" w:rsidRPr="00172BA2" w:rsidRDefault="00D3052D" w:rsidP="00172BA2">
      <w:pPr>
        <w:pStyle w:val="BodyTextL25"/>
        <w:rPr>
          <w:b/>
          <w:bCs/>
        </w:rPr>
      </w:pPr>
      <w:r w:rsidRPr="00172BA2">
        <w:rPr>
          <w:b/>
          <w:bCs/>
        </w:rPr>
        <w:t>Why no LSA Type 9 in OSPFv2</w:t>
      </w:r>
    </w:p>
    <w:p w14:paraId="48B37D09" w14:textId="77777777" w:rsidR="00D3052D" w:rsidRDefault="00D3052D" w:rsidP="00172BA2">
      <w:pPr>
        <w:pStyle w:val="BodyTextL25"/>
      </w:pPr>
      <w:r w:rsidRPr="00F94489">
        <w:t xml:space="preserve">In OSPFv2, topology information and prefix information were combined within the same LSAs. Router LSAs and Network LSAs described both how routers were connected and which IPv4 networks were reachable. </w:t>
      </w:r>
      <w:r w:rsidRPr="00F94489">
        <w:lastRenderedPageBreak/>
        <w:t>This design tightly coupled OSPFv2 to IPv4 and made the protocol less flexible. Supporting additional address families would have required significant architectural changes.</w:t>
      </w:r>
    </w:p>
    <w:p w14:paraId="28D09F1C" w14:textId="77777777" w:rsidR="00D3052D" w:rsidRPr="00172BA2" w:rsidRDefault="00D3052D" w:rsidP="00172BA2">
      <w:pPr>
        <w:pStyle w:val="BodyTextL25"/>
        <w:rPr>
          <w:b/>
          <w:bCs/>
        </w:rPr>
      </w:pPr>
      <w:r w:rsidRPr="00172BA2">
        <w:rPr>
          <w:b/>
          <w:bCs/>
        </w:rPr>
        <w:t>What changed with OSPFv3</w:t>
      </w:r>
    </w:p>
    <w:p w14:paraId="6674AAAB" w14:textId="77777777" w:rsidR="00D3052D" w:rsidRPr="00F94489" w:rsidRDefault="00D3052D" w:rsidP="00172BA2">
      <w:pPr>
        <w:pStyle w:val="BodyTextL25"/>
      </w:pPr>
      <w:r w:rsidRPr="00F94489">
        <w:t>OSPFv3 was designed to support IPv6 from the start and was later extended to carry IPv4 routes using address families. A single OSPFv3 process must be able to support multiple address families simultaneously. Continuing to combine topology and prefix information would have limited scalability and flexibility in this multi-address-family environment.</w:t>
      </w:r>
    </w:p>
    <w:p w14:paraId="24C4567D" w14:textId="77777777" w:rsidR="00D3052D" w:rsidRPr="00172BA2" w:rsidRDefault="00D3052D" w:rsidP="00172BA2">
      <w:pPr>
        <w:pStyle w:val="BodyTextL25"/>
        <w:rPr>
          <w:b/>
          <w:bCs/>
        </w:rPr>
      </w:pPr>
      <w:r w:rsidRPr="00172BA2">
        <w:rPr>
          <w:b/>
          <w:bCs/>
        </w:rPr>
        <w:t>The solution: LSA Type 9 (Intra-Area Prefix LSA)</w:t>
      </w:r>
    </w:p>
    <w:p w14:paraId="48B63338" w14:textId="24490B21" w:rsidR="00661918" w:rsidRPr="00F94489" w:rsidRDefault="00D3052D" w:rsidP="00172BA2">
      <w:pPr>
        <w:pStyle w:val="BodyTextL25"/>
      </w:pPr>
      <w:r w:rsidRPr="00F94489">
        <w:t xml:space="preserve">To address this, OSPFv3 introduced </w:t>
      </w:r>
      <w:r w:rsidRPr="00F94489">
        <w:rPr>
          <w:b/>
          <w:bCs/>
        </w:rPr>
        <w:t>LSA Type 9</w:t>
      </w:r>
      <w:r w:rsidRPr="00F94489">
        <w:t xml:space="preserve">, known as the </w:t>
      </w:r>
      <w:r w:rsidRPr="007526BF">
        <w:t>Intra-Area Prefix LSA</w:t>
      </w:r>
      <w:r w:rsidRPr="00F94489">
        <w:t xml:space="preserve">. </w:t>
      </w:r>
      <w:r w:rsidR="00661918" w:rsidRPr="00F94489">
        <w:t>In OSPFv3, topology information is carried by Router LSAs (Type 1), while all IPv4 and IPv6 prefixes within an area are carried separately in Intra-Area Prefix LSAs (Type 9).</w:t>
      </w:r>
    </w:p>
    <w:p w14:paraId="1B36B043" w14:textId="477AAFC7" w:rsidR="00D3052D" w:rsidRPr="00F94489" w:rsidRDefault="00D3052D" w:rsidP="00172BA2">
      <w:pPr>
        <w:pStyle w:val="BodyTextL25"/>
      </w:pPr>
      <w:r w:rsidRPr="00F94489">
        <w:t>This LSA carries prefix information only and is used to advertise IPv4 and IPv6 prefixes within an area. Prefixes advertised in a Type 9 LSA are associated with either a Router LSA or a Network LSA, while the topology itself remains unchanged.</w:t>
      </w:r>
    </w:p>
    <w:p w14:paraId="1C14AC52" w14:textId="77777777" w:rsidR="00D3052D" w:rsidRDefault="00D3052D" w:rsidP="00172BA2">
      <w:pPr>
        <w:pStyle w:val="BodyTextL25"/>
      </w:pPr>
      <w:r w:rsidRPr="00F94489">
        <w:t>LSA Type 9 is flooded only within the local area and is used by all address families supported by OSPFv3.</w:t>
      </w:r>
    </w:p>
    <w:p w14:paraId="60237F2F" w14:textId="77777777" w:rsidR="00D3052D" w:rsidRPr="00172BA2" w:rsidRDefault="00D3052D" w:rsidP="00172BA2">
      <w:pPr>
        <w:pStyle w:val="BodyTextL25"/>
        <w:rPr>
          <w:b/>
          <w:bCs/>
        </w:rPr>
      </w:pPr>
      <w:r w:rsidRPr="00172BA2">
        <w:rPr>
          <w:b/>
          <w:bCs/>
        </w:rPr>
        <w:t>Why this matters</w:t>
      </w:r>
    </w:p>
    <w:p w14:paraId="7D15BFBC" w14:textId="1C37A851" w:rsidR="00D3052D" w:rsidRDefault="00D3052D" w:rsidP="00172BA2">
      <w:pPr>
        <w:pStyle w:val="BodyTextL25"/>
      </w:pPr>
      <w:r w:rsidRPr="00F94489">
        <w:t>Separating prefix information from topology</w:t>
      </w:r>
      <w:r w:rsidR="00972890">
        <w:t xml:space="preserve"> information</w:t>
      </w:r>
      <w:r w:rsidRPr="00F94489">
        <w:t xml:space="preserve"> allows OSPFv3 to support multiple address families cleanly and efficiently. </w:t>
      </w:r>
      <w:r w:rsidR="00661918" w:rsidRPr="00F94489">
        <w:t xml:space="preserve">SPF calculations are performed using the topology described in LSA Type 1 (and Type 2 when present), and prefixes from LSA Type 9 are applied to the resulting shortest-path tree. </w:t>
      </w:r>
      <w:r w:rsidRPr="00F94489">
        <w:t xml:space="preserve">This design makes OSPFv3 more flexible, scalable, and </w:t>
      </w:r>
      <w:r w:rsidR="00972890" w:rsidRPr="00F94489">
        <w:t>future proof</w:t>
      </w:r>
      <w:r w:rsidRPr="00F94489">
        <w:t xml:space="preserve"> than OSPFv2.</w:t>
      </w:r>
    </w:p>
    <w:p w14:paraId="37DD9A94" w14:textId="6ABE88AA" w:rsidR="00D3052D" w:rsidRPr="002B0485" w:rsidRDefault="002B0485" w:rsidP="00AE7D61">
      <w:pPr>
        <w:pStyle w:val="Heading5"/>
      </w:pPr>
      <w:r w:rsidRPr="002B0485">
        <w:t>Normal OSPF Areas</w:t>
      </w:r>
    </w:p>
    <w:p w14:paraId="3EB39454" w14:textId="208B83A6" w:rsidR="00175363" w:rsidRDefault="00175363" w:rsidP="00AD1093">
      <w:pPr>
        <w:pStyle w:val="BodyText"/>
      </w:pPr>
      <w:r>
        <w:t>Before we discuss stub and other area types, we need to review normal OSPF areas.</w:t>
      </w:r>
    </w:p>
    <w:p w14:paraId="54230070" w14:textId="6F4FEA54" w:rsidR="005748CD" w:rsidRDefault="00AD1093" w:rsidP="00AD1093">
      <w:pPr>
        <w:pStyle w:val="BodyText"/>
      </w:pPr>
      <w:r w:rsidRPr="00AD1093">
        <w:t xml:space="preserve">A </w:t>
      </w:r>
      <w:r w:rsidRPr="00AD1093">
        <w:rPr>
          <w:b/>
          <w:bCs/>
        </w:rPr>
        <w:t>normal OSPF area</w:t>
      </w:r>
      <w:r w:rsidRPr="00AD1093">
        <w:t xml:space="preserve"> is the default OSPF area type and allows the full exchange of routing information. Routers in a normal area can receive </w:t>
      </w:r>
      <w:r w:rsidRPr="00AD1093">
        <w:rPr>
          <w:b/>
          <w:bCs/>
        </w:rPr>
        <w:t>intra-area routes, inter-area routes, and external routes</w:t>
      </w:r>
      <w:r w:rsidRPr="00AD1093">
        <w:t>, since no LSA types are filtered by the ABR.</w:t>
      </w:r>
    </w:p>
    <w:p w14:paraId="3DDBCCB7" w14:textId="1DE470FF" w:rsidR="00CD378F" w:rsidRDefault="00175363" w:rsidP="00AD1093">
      <w:pPr>
        <w:pStyle w:val="BodyText"/>
      </w:pPr>
      <w:r>
        <w:t>D2 is an internal router in a normal OSPF area. Examining D2's IPv4 and IPv6 routing tables, D2 is receiving all OSPF IPv4 and IP6 routes from all areas, an IPv4 and IPv6 default route from the ASBR</w:t>
      </w:r>
      <w:r w:rsidR="005F190D">
        <w:t>,</w:t>
      </w:r>
      <w:r>
        <w:t xml:space="preserve"> and a static IPv4 route redistributed from the ASBR. No routes are being blocked by </w:t>
      </w:r>
      <w:r w:rsidR="007D0603">
        <w:t xml:space="preserve">R1, </w:t>
      </w:r>
      <w:r>
        <w:t>the ABR.</w:t>
      </w:r>
    </w:p>
    <w:p w14:paraId="648E092A" w14:textId="4BFF7822" w:rsidR="007906B7" w:rsidRPr="002B0E54" w:rsidRDefault="007906B7" w:rsidP="00C57B38">
      <w:pPr>
        <w:pStyle w:val="CMD"/>
        <w:rPr>
          <w:b/>
          <w:bCs/>
        </w:rPr>
      </w:pPr>
      <w:r>
        <w:t xml:space="preserve">D2# </w:t>
      </w:r>
      <w:r w:rsidRPr="002B0E54">
        <w:rPr>
          <w:b/>
          <w:bCs/>
        </w:rPr>
        <w:t>show ip route ospfv3 | begin Gateway</w:t>
      </w:r>
    </w:p>
    <w:p w14:paraId="380270FE" w14:textId="77777777" w:rsidR="007906B7" w:rsidRDefault="007906B7" w:rsidP="00750013">
      <w:pPr>
        <w:pStyle w:val="CMDOutput"/>
      </w:pPr>
      <w:r>
        <w:t>Gateway of last resort is 10.10.4.1 to network 0.0.0.0</w:t>
      </w:r>
    </w:p>
    <w:p w14:paraId="50B586DB" w14:textId="77777777" w:rsidR="007906B7" w:rsidRDefault="007906B7" w:rsidP="00750013">
      <w:pPr>
        <w:pStyle w:val="CMDOutput"/>
      </w:pPr>
    </w:p>
    <w:p w14:paraId="5F035D71" w14:textId="77777777" w:rsidR="007906B7" w:rsidRDefault="007906B7" w:rsidP="00750013">
      <w:pPr>
        <w:pStyle w:val="CMDOutput"/>
      </w:pPr>
      <w:r>
        <w:t>O*E2  0.0.0.0/0 [110/1] via 10.10.4.1, 10:22:30, GigabitEthernet1/0/11</w:t>
      </w:r>
    </w:p>
    <w:p w14:paraId="1F24A8BF" w14:textId="77777777" w:rsidR="007906B7" w:rsidRDefault="007906B7" w:rsidP="00750013">
      <w:pPr>
        <w:pStyle w:val="CMDOutput"/>
      </w:pPr>
      <w:r>
        <w:t xml:space="preserve">      172.16.0.0/30 is </w:t>
      </w:r>
      <w:proofErr w:type="spellStart"/>
      <w:r>
        <w:t>subnetted</w:t>
      </w:r>
      <w:proofErr w:type="spellEnd"/>
      <w:r>
        <w:t>, 2 subnets</w:t>
      </w:r>
    </w:p>
    <w:p w14:paraId="5C6A620E" w14:textId="77777777" w:rsidR="007906B7" w:rsidRDefault="007906B7" w:rsidP="00750013">
      <w:pPr>
        <w:pStyle w:val="CMDOutput"/>
      </w:pPr>
      <w:r>
        <w:t>O IA     172.16.0.0 [110/3] via 10.10.4.1, 10:22:30, GigabitEthernet1/0/11</w:t>
      </w:r>
    </w:p>
    <w:p w14:paraId="7840958A" w14:textId="77777777" w:rsidR="007906B7" w:rsidRDefault="007906B7" w:rsidP="00750013">
      <w:pPr>
        <w:pStyle w:val="CMDOutput"/>
      </w:pPr>
      <w:r>
        <w:t>O IA     172.16.1.0 [110/2] via 10.10.4.1, 10:22:30, GigabitEthernet1/0/11</w:t>
      </w:r>
    </w:p>
    <w:p w14:paraId="60B5C2E5" w14:textId="00C93C6A" w:rsidR="007906B7" w:rsidRDefault="007906B7" w:rsidP="00C57B38">
      <w:pPr>
        <w:pStyle w:val="CMD"/>
      </w:pPr>
      <w:r>
        <w:t xml:space="preserve">D2# </w:t>
      </w:r>
      <w:r w:rsidRPr="002B0E54">
        <w:rPr>
          <w:b/>
          <w:bCs/>
        </w:rPr>
        <w:t>show ipv6 route ospf | begin OE2</w:t>
      </w:r>
      <w:r>
        <w:t xml:space="preserve">    </w:t>
      </w:r>
    </w:p>
    <w:p w14:paraId="3802BD75" w14:textId="77777777" w:rsidR="007906B7" w:rsidRDefault="007906B7" w:rsidP="00750013">
      <w:pPr>
        <w:pStyle w:val="CMDOutput"/>
      </w:pPr>
      <w:r>
        <w:t xml:space="preserve">       OE1 - OSPF </w:t>
      </w:r>
      <w:proofErr w:type="spellStart"/>
      <w:r>
        <w:t>ext</w:t>
      </w:r>
      <w:proofErr w:type="spellEnd"/>
      <w:r>
        <w:t xml:space="preserve"> 1, OE2 - OSPF </w:t>
      </w:r>
      <w:proofErr w:type="spellStart"/>
      <w:r>
        <w:t>ext</w:t>
      </w:r>
      <w:proofErr w:type="spellEnd"/>
      <w:r>
        <w:t xml:space="preserve"> 2, ON1 - OSPF NSSA </w:t>
      </w:r>
      <w:proofErr w:type="spellStart"/>
      <w:r>
        <w:t>ext</w:t>
      </w:r>
      <w:proofErr w:type="spellEnd"/>
      <w:r>
        <w:t xml:space="preserve"> 1</w:t>
      </w:r>
    </w:p>
    <w:p w14:paraId="5C2B0B6B" w14:textId="77777777" w:rsidR="007906B7" w:rsidRDefault="007906B7" w:rsidP="00750013">
      <w:pPr>
        <w:pStyle w:val="CMDOutput"/>
      </w:pPr>
      <w:r>
        <w:t xml:space="preserve">       ON2 - OSPF NSSA </w:t>
      </w:r>
      <w:proofErr w:type="spellStart"/>
      <w:r>
        <w:t>ext</w:t>
      </w:r>
      <w:proofErr w:type="spellEnd"/>
      <w:r>
        <w:t xml:space="preserve"> 2, la - LISP alt, </w:t>
      </w:r>
      <w:proofErr w:type="spellStart"/>
      <w:r>
        <w:t>lr</w:t>
      </w:r>
      <w:proofErr w:type="spellEnd"/>
      <w:r>
        <w:t xml:space="preserve"> - LISP site-registrations</w:t>
      </w:r>
    </w:p>
    <w:p w14:paraId="7A61E082" w14:textId="77777777" w:rsidR="007906B7" w:rsidRDefault="007906B7" w:rsidP="00750013">
      <w:pPr>
        <w:pStyle w:val="CMDOutput"/>
      </w:pPr>
      <w:r>
        <w:t xml:space="preserve">       </w:t>
      </w:r>
      <w:proofErr w:type="spellStart"/>
      <w:r>
        <w:t>ld</w:t>
      </w:r>
      <w:proofErr w:type="spellEnd"/>
      <w:r>
        <w:t xml:space="preserve"> - LISP </w:t>
      </w:r>
      <w:proofErr w:type="spellStart"/>
      <w:r>
        <w:t>dyn-eid</w:t>
      </w:r>
      <w:proofErr w:type="spellEnd"/>
      <w:r>
        <w:t xml:space="preserve">, </w:t>
      </w:r>
      <w:proofErr w:type="spellStart"/>
      <w:r>
        <w:t>lA</w:t>
      </w:r>
      <w:proofErr w:type="spellEnd"/>
      <w:r>
        <w:t xml:space="preserve"> - LISP away, le - LISP extranet-policy</w:t>
      </w:r>
    </w:p>
    <w:p w14:paraId="17EED6DC" w14:textId="77777777" w:rsidR="007906B7" w:rsidRDefault="007906B7" w:rsidP="00750013">
      <w:pPr>
        <w:pStyle w:val="CMDOutput"/>
      </w:pPr>
      <w:r>
        <w:t xml:space="preserve">       </w:t>
      </w:r>
      <w:proofErr w:type="spellStart"/>
      <w:r>
        <w:t>lp</w:t>
      </w:r>
      <w:proofErr w:type="spellEnd"/>
      <w:r>
        <w:t xml:space="preserve"> - LISP publications, ls - LISP destinations-summary</w:t>
      </w:r>
    </w:p>
    <w:p w14:paraId="40B584AC" w14:textId="77777777" w:rsidR="007906B7" w:rsidRDefault="007906B7" w:rsidP="00750013">
      <w:pPr>
        <w:pStyle w:val="CMDOutput"/>
      </w:pPr>
      <w:r>
        <w:t>OE2 ::/0 [110/1], tag 123</w:t>
      </w:r>
    </w:p>
    <w:p w14:paraId="0EAF90A8" w14:textId="77777777" w:rsidR="007906B7" w:rsidRDefault="007906B7" w:rsidP="00750013">
      <w:pPr>
        <w:pStyle w:val="CMDOutput"/>
      </w:pPr>
      <w:r>
        <w:t xml:space="preserve">     via FE80::3:1, GigabitEthernet1/0/11</w:t>
      </w:r>
    </w:p>
    <w:p w14:paraId="004D2C2A" w14:textId="77777777" w:rsidR="007906B7" w:rsidRDefault="007906B7" w:rsidP="00750013">
      <w:pPr>
        <w:pStyle w:val="CMDOutput"/>
      </w:pPr>
      <w:r>
        <w:t>OI  2001:DB8:ACAD:1001::/64 [110/4]</w:t>
      </w:r>
    </w:p>
    <w:p w14:paraId="2BA40467" w14:textId="77777777" w:rsidR="007906B7" w:rsidRDefault="007906B7" w:rsidP="00750013">
      <w:pPr>
        <w:pStyle w:val="CMDOutput"/>
      </w:pPr>
      <w:r>
        <w:t xml:space="preserve">     via FE80::3:1, GigabitEthernet1/0/11</w:t>
      </w:r>
    </w:p>
    <w:p w14:paraId="4E499F49" w14:textId="77777777" w:rsidR="007906B7" w:rsidRDefault="007906B7" w:rsidP="00750013">
      <w:pPr>
        <w:pStyle w:val="CMDOutput"/>
      </w:pPr>
      <w:r>
        <w:t>OI  2001:DB8:ACAD:1002::/64 [110/5]</w:t>
      </w:r>
    </w:p>
    <w:p w14:paraId="7970A0C3" w14:textId="77777777" w:rsidR="007906B7" w:rsidRDefault="007906B7" w:rsidP="00750013">
      <w:pPr>
        <w:pStyle w:val="CMDOutput"/>
      </w:pPr>
      <w:r>
        <w:t xml:space="preserve">     via FE80::3:1, GigabitEthernet1/0/11</w:t>
      </w:r>
    </w:p>
    <w:p w14:paraId="70D45298" w14:textId="77777777" w:rsidR="007906B7" w:rsidRDefault="007906B7" w:rsidP="00750013">
      <w:pPr>
        <w:pStyle w:val="CMDOutput"/>
      </w:pPr>
      <w:r>
        <w:lastRenderedPageBreak/>
        <w:t>OI  2001:DB8:ACAD:A001::/64 [110/3]</w:t>
      </w:r>
    </w:p>
    <w:p w14:paraId="1C7197DE" w14:textId="77777777" w:rsidR="007906B7" w:rsidRDefault="007906B7" w:rsidP="00750013">
      <w:pPr>
        <w:pStyle w:val="CMDOutput"/>
      </w:pPr>
      <w:r>
        <w:t xml:space="preserve">     via FE80::3:1, GigabitEthernet1/0/11</w:t>
      </w:r>
    </w:p>
    <w:p w14:paraId="4CDBE2DC" w14:textId="77777777" w:rsidR="007906B7" w:rsidRDefault="007906B7" w:rsidP="00750013">
      <w:pPr>
        <w:pStyle w:val="CMDOutput"/>
      </w:pPr>
      <w:r>
        <w:t>OI  2001:DB8:ACAD:A002::/64 [110/2]</w:t>
      </w:r>
    </w:p>
    <w:p w14:paraId="2A9AE924" w14:textId="77777777" w:rsidR="007906B7" w:rsidRDefault="007906B7" w:rsidP="00750013">
      <w:pPr>
        <w:pStyle w:val="CMDOutput"/>
      </w:pPr>
      <w:r>
        <w:t xml:space="preserve">     via FE80::3:1, GigabitEthernet1/0/11</w:t>
      </w:r>
    </w:p>
    <w:p w14:paraId="13EECE0B" w14:textId="77777777" w:rsidR="007906B7" w:rsidRDefault="007906B7" w:rsidP="00750013">
      <w:pPr>
        <w:pStyle w:val="CMDOutput"/>
      </w:pPr>
      <w:r>
        <w:t>OE2 2001:DB8:FACE:1::/64 [110/20]</w:t>
      </w:r>
    </w:p>
    <w:p w14:paraId="4B6325CE" w14:textId="77777777" w:rsidR="007906B7" w:rsidRDefault="007906B7" w:rsidP="00750013">
      <w:pPr>
        <w:pStyle w:val="CMDOutput"/>
      </w:pPr>
      <w:r>
        <w:t xml:space="preserve">     via FE80::3:1, GigabitEthernet1/0/11</w:t>
      </w:r>
    </w:p>
    <w:p w14:paraId="561F411E" w14:textId="534F745A" w:rsidR="00E7332E" w:rsidRPr="00CD378F" w:rsidRDefault="00E7332E" w:rsidP="00CD378F">
      <w:pPr>
        <w:pStyle w:val="BodyTextBold"/>
      </w:pPr>
      <w:r w:rsidRPr="00CD378F">
        <w:t>Which LSAs Is D2 Receiving (and What Each Explains)</w:t>
      </w:r>
    </w:p>
    <w:p w14:paraId="2603E2E8" w14:textId="4A58E981" w:rsidR="00635A28" w:rsidRDefault="00F05C86" w:rsidP="00F05C86">
      <w:pPr>
        <w:pStyle w:val="BodyText"/>
      </w:pPr>
      <w:r w:rsidRPr="007D0603">
        <w:t xml:space="preserve">In a normal OSPFv3 area, </w:t>
      </w:r>
      <w:r w:rsidR="00E7332E" w:rsidRPr="007D0603">
        <w:t>there is no blocking of LSAs.</w:t>
      </w:r>
      <w:r w:rsidR="00E7332E">
        <w:t xml:space="preserve"> </w:t>
      </w:r>
      <w:r w:rsidRPr="005748CD">
        <w:t xml:space="preserve">D2 receives </w:t>
      </w:r>
      <w:r w:rsidRPr="005748CD">
        <w:rPr>
          <w:b/>
          <w:bCs/>
        </w:rPr>
        <w:t>Type 1 LSAs</w:t>
      </w:r>
      <w:r w:rsidRPr="005748CD">
        <w:t xml:space="preserve"> that describe intra-area topology, </w:t>
      </w:r>
      <w:r w:rsidRPr="005748CD">
        <w:rPr>
          <w:b/>
          <w:bCs/>
        </w:rPr>
        <w:t>Type 9 LSAs</w:t>
      </w:r>
      <w:r w:rsidRPr="005748CD">
        <w:t xml:space="preserve"> that carry intra-area IPv4 and IPv6 prefixes, </w:t>
      </w:r>
      <w:r w:rsidRPr="005748CD">
        <w:rPr>
          <w:b/>
          <w:bCs/>
        </w:rPr>
        <w:t>Type 3 LSAs</w:t>
      </w:r>
      <w:r w:rsidRPr="005748CD">
        <w:t xml:space="preserve"> for inter-area prefixes, and</w:t>
      </w:r>
      <w:r w:rsidR="007D0603">
        <w:t xml:space="preserve"> </w:t>
      </w:r>
      <w:r w:rsidRPr="005748CD">
        <w:t xml:space="preserve">because an ASBR </w:t>
      </w:r>
      <w:r w:rsidR="00FD0F55" w:rsidRPr="005748CD">
        <w:t>exists</w:t>
      </w:r>
      <w:r w:rsidR="00FD0F55">
        <w:t>,</w:t>
      </w:r>
      <w:r w:rsidR="00FD0F55" w:rsidRPr="00FD0F55">
        <w:t xml:space="preserve"> </w:t>
      </w:r>
      <w:r w:rsidR="00FD0F55" w:rsidRPr="005748CD">
        <w:rPr>
          <w:b/>
          <w:bCs/>
        </w:rPr>
        <w:t>Type</w:t>
      </w:r>
      <w:r w:rsidRPr="005748CD">
        <w:rPr>
          <w:b/>
          <w:bCs/>
        </w:rPr>
        <w:t xml:space="preserve"> 4 LSAs</w:t>
      </w:r>
      <w:r w:rsidRPr="005748CD">
        <w:t xml:space="preserve"> to locate the ASBR and </w:t>
      </w:r>
      <w:r w:rsidRPr="005748CD">
        <w:rPr>
          <w:b/>
          <w:bCs/>
        </w:rPr>
        <w:t>Type 5 LSAs</w:t>
      </w:r>
      <w:r w:rsidRPr="005748CD">
        <w:t xml:space="preserve"> that advertise external routes such as the default and redistributed static route.</w:t>
      </w:r>
    </w:p>
    <w:p w14:paraId="261CAA14" w14:textId="44D6DE10" w:rsidR="00A67368" w:rsidRDefault="00A843A2" w:rsidP="00A843A2">
      <w:pPr>
        <w:pStyle w:val="Heading6"/>
      </w:pPr>
      <w:r>
        <w:t xml:space="preserve">D2’s </w:t>
      </w:r>
      <w:r w:rsidR="00A67368">
        <w:t>OSPFv3 LSAs</w:t>
      </w:r>
    </w:p>
    <w:p w14:paraId="1B93C6AB" w14:textId="26933A62" w:rsidR="00094BD2" w:rsidRPr="0061364F" w:rsidRDefault="00094BD2" w:rsidP="00520A16">
      <w:pPr>
        <w:pStyle w:val="Bulletlevel1"/>
        <w:rPr>
          <w:b/>
          <w:bCs/>
        </w:rPr>
      </w:pPr>
      <w:r w:rsidRPr="0061364F">
        <w:rPr>
          <w:b/>
          <w:bCs/>
        </w:rPr>
        <w:t>LSA Type 1 (Router LSA)</w:t>
      </w:r>
    </w:p>
    <w:p w14:paraId="315A1EEA" w14:textId="24376F7B" w:rsidR="00094BD2" w:rsidRPr="00546EE6" w:rsidRDefault="00094BD2" w:rsidP="00520A16">
      <w:pPr>
        <w:pStyle w:val="BodyTextL50"/>
      </w:pPr>
      <w:r w:rsidRPr="00094BD2">
        <w:t xml:space="preserve">D2 receives Type 1 LSAs for Area 2, which describe the </w:t>
      </w:r>
      <w:r w:rsidRPr="00094BD2">
        <w:rPr>
          <w:b/>
          <w:bCs/>
        </w:rPr>
        <w:t>topology inside the area</w:t>
      </w:r>
      <w:r w:rsidRPr="00094BD2">
        <w:t xml:space="preserve">, including which routers are connected and the cost of each link. These LSAs are used by D2 to run the SPF algorithm and build the </w:t>
      </w:r>
      <w:r w:rsidRPr="00094BD2">
        <w:rPr>
          <w:b/>
          <w:bCs/>
        </w:rPr>
        <w:t>shortest-path tree</w:t>
      </w:r>
      <w:r w:rsidRPr="00094BD2">
        <w:t xml:space="preserve"> toward other routers in the same area, including its ABR (R3).</w:t>
      </w:r>
    </w:p>
    <w:p w14:paraId="2FCA1585" w14:textId="7C02D3FA" w:rsidR="00094BD2" w:rsidRPr="0061364F" w:rsidRDefault="00094BD2" w:rsidP="00B24B25">
      <w:pPr>
        <w:pStyle w:val="Bulletlevel1"/>
        <w:rPr>
          <w:b/>
          <w:bCs/>
        </w:rPr>
      </w:pPr>
      <w:r w:rsidRPr="0061364F">
        <w:rPr>
          <w:b/>
          <w:bCs/>
        </w:rPr>
        <w:t>LSA Type 9 (Intra-Area Prefix LSA)</w:t>
      </w:r>
    </w:p>
    <w:p w14:paraId="438E1538" w14:textId="7DBC815F" w:rsidR="00094BD2" w:rsidRPr="00546EE6" w:rsidRDefault="00094BD2" w:rsidP="00B24B25">
      <w:pPr>
        <w:pStyle w:val="BodyTextL50"/>
      </w:pPr>
      <w:r w:rsidRPr="00094BD2">
        <w:t xml:space="preserve">Because this is OSPFv3, D2 also receives Type 9 LSAs, which carry the </w:t>
      </w:r>
      <w:r w:rsidRPr="00094BD2">
        <w:rPr>
          <w:b/>
          <w:bCs/>
        </w:rPr>
        <w:t>IPv4 and IPv6 prefixes associated with the intra-area topology</w:t>
      </w:r>
      <w:r w:rsidRPr="00094BD2">
        <w:t>. These prefixes are linked to the Router LSAs (and Network LSAs, if present), allowing D2 to populate its routing table after the SPF calculation is complete.</w:t>
      </w:r>
    </w:p>
    <w:p w14:paraId="16B4C4CE" w14:textId="07400C19" w:rsidR="00094BD2" w:rsidRPr="0061364F" w:rsidRDefault="00094BD2" w:rsidP="00B24B25">
      <w:pPr>
        <w:pStyle w:val="Bulletlevel1"/>
        <w:rPr>
          <w:b/>
          <w:bCs/>
        </w:rPr>
      </w:pPr>
      <w:r w:rsidRPr="0061364F">
        <w:rPr>
          <w:b/>
          <w:bCs/>
        </w:rPr>
        <w:t>LSA Type 3 (Inter-Area Prefix LSA)</w:t>
      </w:r>
    </w:p>
    <w:p w14:paraId="75E10BDF" w14:textId="43BC027D" w:rsidR="00094BD2" w:rsidRDefault="00094BD2" w:rsidP="00B24B25">
      <w:pPr>
        <w:pStyle w:val="BodyTextL50"/>
      </w:pPr>
      <w:r w:rsidRPr="00094BD2">
        <w:t xml:space="preserve">D2 receives Type 3 LSAs from the ABR (R3), which advertise prefixes that originate in </w:t>
      </w:r>
      <w:r w:rsidRPr="00094BD2">
        <w:rPr>
          <w:b/>
          <w:bCs/>
        </w:rPr>
        <w:t>other areas</w:t>
      </w:r>
      <w:r w:rsidRPr="00094BD2">
        <w:t xml:space="preserve">, such as Area 0 and Area 1. These LSAs explain why D2 installs </w:t>
      </w:r>
      <w:r w:rsidRPr="00094BD2">
        <w:rPr>
          <w:b/>
          <w:bCs/>
        </w:rPr>
        <w:t>inter-area routes (O IA / OI)</w:t>
      </w:r>
      <w:r w:rsidRPr="00094BD2">
        <w:t xml:space="preserve"> in both its IPv4 and IPv6 routing tables.</w:t>
      </w:r>
    </w:p>
    <w:p w14:paraId="3FD8D9BF" w14:textId="2F011435" w:rsidR="00094BD2" w:rsidRPr="0061364F" w:rsidRDefault="00094BD2" w:rsidP="00B24B25">
      <w:pPr>
        <w:pStyle w:val="Bulletlevel1"/>
        <w:rPr>
          <w:b/>
          <w:bCs/>
        </w:rPr>
      </w:pPr>
      <w:r w:rsidRPr="0061364F">
        <w:rPr>
          <w:b/>
          <w:bCs/>
        </w:rPr>
        <w:t>LSA Type 4 (Inter-Area Router LSA)</w:t>
      </w:r>
    </w:p>
    <w:p w14:paraId="074E1B11" w14:textId="4B12AB49" w:rsidR="00094BD2" w:rsidRDefault="00094BD2" w:rsidP="00B24B25">
      <w:pPr>
        <w:pStyle w:val="BodyTextL50"/>
      </w:pPr>
      <w:r w:rsidRPr="00094BD2">
        <w:t xml:space="preserve">Because R2 </w:t>
      </w:r>
      <w:r w:rsidR="00E55BB4" w:rsidRPr="00094BD2">
        <w:t>acts</w:t>
      </w:r>
      <w:r w:rsidRPr="00094BD2">
        <w:t xml:space="preserve"> as an </w:t>
      </w:r>
      <w:r w:rsidRPr="00094BD2">
        <w:rPr>
          <w:b/>
          <w:bCs/>
        </w:rPr>
        <w:t>ASBR</w:t>
      </w:r>
      <w:r w:rsidRPr="00094BD2">
        <w:t xml:space="preserve"> by injecting external routes, D2 must know how to reach that ASBR. </w:t>
      </w:r>
      <w:r w:rsidR="00792F23">
        <w:t>The ABR, R3</w:t>
      </w:r>
      <w:r w:rsidR="009818AD">
        <w:t>,</w:t>
      </w:r>
      <w:r w:rsidR="00792F23">
        <w:t xml:space="preserve"> injects </w:t>
      </w:r>
      <w:r w:rsidRPr="00094BD2">
        <w:t>Type 4 LSAs</w:t>
      </w:r>
      <w:r w:rsidR="00792F23">
        <w:t xml:space="preserve"> into </w:t>
      </w:r>
      <w:r w:rsidR="009818AD">
        <w:t>A</w:t>
      </w:r>
      <w:r w:rsidR="00792F23">
        <w:t>rea 2 to</w:t>
      </w:r>
      <w:r w:rsidRPr="00094BD2">
        <w:t xml:space="preserve"> provide reachability information to the </w:t>
      </w:r>
      <w:r w:rsidRPr="00094BD2">
        <w:rPr>
          <w:b/>
          <w:bCs/>
        </w:rPr>
        <w:t>ASBR’s router ID</w:t>
      </w:r>
      <w:r w:rsidR="00792F23">
        <w:t>. This</w:t>
      </w:r>
      <w:r w:rsidRPr="00094BD2">
        <w:t xml:space="preserve"> </w:t>
      </w:r>
      <w:r w:rsidR="00792F23">
        <w:t>enables internal routers such as</w:t>
      </w:r>
      <w:r w:rsidRPr="00094BD2">
        <w:t xml:space="preserve"> D2 to determine the correct internal path to </w:t>
      </w:r>
      <w:r w:rsidR="00792F23">
        <w:t xml:space="preserve">the ASBR </w:t>
      </w:r>
      <w:r w:rsidRPr="00094BD2">
        <w:t>R2.</w:t>
      </w:r>
    </w:p>
    <w:p w14:paraId="5408FDC0" w14:textId="50095B9C" w:rsidR="00094BD2" w:rsidRPr="0061364F" w:rsidRDefault="00094BD2" w:rsidP="00B24B25">
      <w:pPr>
        <w:pStyle w:val="Bulletlevel1"/>
        <w:rPr>
          <w:b/>
          <w:bCs/>
        </w:rPr>
      </w:pPr>
      <w:r w:rsidRPr="0061364F">
        <w:rPr>
          <w:b/>
          <w:bCs/>
        </w:rPr>
        <w:t>LSA Type 5 (AS-External LSA)</w:t>
      </w:r>
    </w:p>
    <w:p w14:paraId="77FB9B65" w14:textId="6F7BD88F" w:rsidR="00094BD2" w:rsidRPr="00094BD2" w:rsidRDefault="00094BD2" w:rsidP="00B24B25">
      <w:pPr>
        <w:pStyle w:val="BodyTextL50"/>
      </w:pPr>
      <w:r w:rsidRPr="00094BD2">
        <w:t xml:space="preserve">D2 receives Type 5 LSAs </w:t>
      </w:r>
      <w:r w:rsidR="00E7332E">
        <w:t xml:space="preserve">from the ASBR R2 </w:t>
      </w:r>
      <w:r w:rsidR="0038544C">
        <w:t xml:space="preserve">and forwarded by the ABR R3 </w:t>
      </w:r>
      <w:r w:rsidRPr="00094BD2">
        <w:t>that advertise routes redistributed into OSPF, including:</w:t>
      </w:r>
    </w:p>
    <w:p w14:paraId="0A855A12" w14:textId="77777777" w:rsidR="00094BD2" w:rsidRPr="00094BD2" w:rsidRDefault="00094BD2" w:rsidP="00B24B25">
      <w:pPr>
        <w:pStyle w:val="BulletBody"/>
      </w:pPr>
      <w:r w:rsidRPr="00094BD2">
        <w:t xml:space="preserve">The redistributed </w:t>
      </w:r>
      <w:r w:rsidRPr="00094BD2">
        <w:rPr>
          <w:b/>
          <w:bCs/>
        </w:rPr>
        <w:t>default route</w:t>
      </w:r>
      <w:r w:rsidRPr="00094BD2">
        <w:t xml:space="preserve"> (IPv4 0.0.0.0/0 and IPv6 ::/0)</w:t>
      </w:r>
    </w:p>
    <w:p w14:paraId="38DD1911" w14:textId="77777777" w:rsidR="00094BD2" w:rsidRPr="00094BD2" w:rsidRDefault="00094BD2" w:rsidP="00B24B25">
      <w:pPr>
        <w:pStyle w:val="BulletBody"/>
      </w:pPr>
      <w:r w:rsidRPr="00094BD2">
        <w:t>The redistributed IPv6 static route 2001:db8:face:1::/64</w:t>
      </w:r>
    </w:p>
    <w:p w14:paraId="4183CEA7" w14:textId="1CC87E53" w:rsidR="00094BD2" w:rsidRDefault="00094BD2" w:rsidP="0061364F">
      <w:pPr>
        <w:pStyle w:val="BodyTextL50"/>
      </w:pPr>
      <w:r w:rsidRPr="00094BD2">
        <w:t xml:space="preserve">These LSAs explain why D2 sees </w:t>
      </w:r>
      <w:r w:rsidRPr="00094BD2">
        <w:rPr>
          <w:b/>
          <w:bCs/>
        </w:rPr>
        <w:t>O*E2 / OE2 routes</w:t>
      </w:r>
      <w:r w:rsidRPr="00094BD2">
        <w:t xml:space="preserve"> when operating in a normal area.</w:t>
      </w:r>
    </w:p>
    <w:p w14:paraId="56BA3684" w14:textId="4EF59A67" w:rsidR="00094BD2" w:rsidRPr="0061364F" w:rsidRDefault="00094BD2" w:rsidP="00B24B25">
      <w:pPr>
        <w:pStyle w:val="Bulletlevel1"/>
        <w:rPr>
          <w:b/>
          <w:bCs/>
        </w:rPr>
      </w:pPr>
      <w:r w:rsidRPr="0061364F">
        <w:rPr>
          <w:b/>
          <w:bCs/>
        </w:rPr>
        <w:t>LSA Type 8 (Link LSA)</w:t>
      </w:r>
    </w:p>
    <w:p w14:paraId="3442E8AF" w14:textId="52A2FF35" w:rsidR="00A73758" w:rsidRDefault="00094BD2" w:rsidP="0061364F">
      <w:pPr>
        <w:pStyle w:val="BodyTextL50"/>
      </w:pPr>
      <w:r w:rsidRPr="00094BD2">
        <w:t xml:space="preserve">D2 also exchanges Type 8 LSAs on each OSPFv3-enabled link. These LSAs advertise </w:t>
      </w:r>
      <w:r w:rsidRPr="00094BD2">
        <w:rPr>
          <w:b/>
          <w:bCs/>
        </w:rPr>
        <w:t>IPv6 link-local addressing information</w:t>
      </w:r>
      <w:r w:rsidRPr="00094BD2">
        <w:t xml:space="preserve"> used for neighbor communication. While Type 8 LSAs do not influence route selection, they are essential for </w:t>
      </w:r>
      <w:r w:rsidRPr="00094BD2">
        <w:rPr>
          <w:b/>
          <w:bCs/>
        </w:rPr>
        <w:t>OSPFv3 adjacency formation and operation</w:t>
      </w:r>
      <w:r w:rsidRPr="00094BD2">
        <w:t>.</w:t>
      </w:r>
    </w:p>
    <w:p w14:paraId="4DFBA25B" w14:textId="105733C0" w:rsidR="00C63EB4" w:rsidRDefault="004207A3" w:rsidP="0061364F">
      <w:pPr>
        <w:pStyle w:val="BodyTextL25"/>
      </w:pPr>
      <w:r w:rsidRPr="004207A3">
        <w:rPr>
          <w:b/>
          <w:bCs/>
        </w:rPr>
        <w:t>Note:</w:t>
      </w:r>
      <w:r>
        <w:t xml:space="preserve"> </w:t>
      </w:r>
      <w:r w:rsidR="00A73758" w:rsidRPr="00A73758">
        <w:t xml:space="preserve">To better understand how OSPF operates, the </w:t>
      </w:r>
      <w:r w:rsidR="00A73758" w:rsidRPr="00A73758">
        <w:rPr>
          <w:b/>
          <w:bCs/>
        </w:rPr>
        <w:t>show ospfv3 database</w:t>
      </w:r>
      <w:r w:rsidR="00A73758" w:rsidRPr="00A73758">
        <w:t xml:space="preserve"> command can be used to display a summary of the </w:t>
      </w:r>
      <w:r w:rsidR="00A73758" w:rsidRPr="00A73758">
        <w:rPr>
          <w:b/>
          <w:bCs/>
        </w:rPr>
        <w:t>Link-State Database (LSDB)</w:t>
      </w:r>
      <w:r w:rsidR="00A73758" w:rsidRPr="00A73758">
        <w:t xml:space="preserve"> and the LSAs it contains. In OSPFv3, a </w:t>
      </w:r>
      <w:r w:rsidR="00A73758" w:rsidRPr="00A73758">
        <w:rPr>
          <w:b/>
          <w:bCs/>
        </w:rPr>
        <w:t>single LSDB is maintained per area</w:t>
      </w:r>
      <w:r w:rsidR="00A73758" w:rsidRPr="00A73758">
        <w:t>, and this LSDB is shared by both the IPv4 and IPv6 address families. While routes are installed into separate IPv4 and IPv6 routing tables, the underlying topology and LSA information are learned and stored in a common OSPFv3 database.</w:t>
      </w:r>
    </w:p>
    <w:p w14:paraId="2532EE4B" w14:textId="357DC4D3" w:rsidR="00A67368" w:rsidRPr="009E069B" w:rsidRDefault="00A67368" w:rsidP="00A67368">
      <w:pPr>
        <w:pStyle w:val="Heading2"/>
      </w:pPr>
      <w:r>
        <w:lastRenderedPageBreak/>
        <w:t>OSPFv3 Stub Areas</w:t>
      </w:r>
    </w:p>
    <w:p w14:paraId="0D7E0D9F" w14:textId="20823CBB" w:rsidR="00AD6C24" w:rsidRDefault="00AD6C24" w:rsidP="00D30365">
      <w:pPr>
        <w:pStyle w:val="BodyText"/>
      </w:pPr>
      <w:r>
        <w:t>In this part</w:t>
      </w:r>
      <w:r w:rsidR="004929FE">
        <w:t>,</w:t>
      </w:r>
      <w:r>
        <w:t xml:space="preserve"> we will configure Area 2 as an OSPFv3 stub area.</w:t>
      </w:r>
    </w:p>
    <w:p w14:paraId="12D25BFE" w14:textId="6E013C1F" w:rsidR="00D30365" w:rsidRPr="00D30365" w:rsidRDefault="00D30365" w:rsidP="00D30365">
      <w:pPr>
        <w:pStyle w:val="BodyText"/>
      </w:pPr>
      <w:r w:rsidRPr="00D30365">
        <w:t xml:space="preserve">A </w:t>
      </w:r>
      <w:r w:rsidRPr="00D30365">
        <w:rPr>
          <w:b/>
          <w:bCs/>
        </w:rPr>
        <w:t>stub area</w:t>
      </w:r>
      <w:r w:rsidRPr="00D30365">
        <w:t xml:space="preserve"> is an OSPF area designed to </w:t>
      </w:r>
      <w:r w:rsidRPr="00D30365">
        <w:rPr>
          <w:b/>
          <w:bCs/>
        </w:rPr>
        <w:t>limit external routing information</w:t>
      </w:r>
      <w:r w:rsidRPr="00D30365">
        <w:t xml:space="preserve"> </w:t>
      </w:r>
      <w:r w:rsidR="00635181" w:rsidRPr="00D30365">
        <w:t>to</w:t>
      </w:r>
      <w:r w:rsidRPr="00D30365">
        <w:t xml:space="preserve"> reduce routing table size and LSA flooding. Instead of allowing external routes into the area, the Area Border Router (ABR) provides a </w:t>
      </w:r>
      <w:r w:rsidRPr="00D30365">
        <w:rPr>
          <w:b/>
          <w:bCs/>
        </w:rPr>
        <w:t>default route</w:t>
      </w:r>
      <w:r w:rsidRPr="00D30365">
        <w:t xml:space="preserve">, allowing routers inside the stub area to reach destinations outside the area without needing full external route knowledge. In OSPFv3, this behavior is controlled by </w:t>
      </w:r>
      <w:r w:rsidRPr="00D30365">
        <w:rPr>
          <w:b/>
          <w:bCs/>
        </w:rPr>
        <w:t>which LSA types are permitted or blocked</w:t>
      </w:r>
      <w:r w:rsidRPr="00D30365">
        <w:t xml:space="preserve"> within the area.</w:t>
      </w:r>
    </w:p>
    <w:p w14:paraId="7DB42F20" w14:textId="48E0A7A7" w:rsidR="00D30365" w:rsidRPr="00237824" w:rsidRDefault="00D30365" w:rsidP="00AE7D61">
      <w:pPr>
        <w:pStyle w:val="Heading5"/>
      </w:pPr>
      <w:r w:rsidRPr="00237824">
        <w:t xml:space="preserve">LSAs Allowed </w:t>
      </w:r>
      <w:r w:rsidR="0083481A">
        <w:t xml:space="preserve">and </w:t>
      </w:r>
      <w:r w:rsidR="00D264B9">
        <w:t>Blocked</w:t>
      </w:r>
      <w:r w:rsidR="0083481A">
        <w:t xml:space="preserve"> </w:t>
      </w:r>
      <w:r w:rsidRPr="00237824">
        <w:t>in an OSPFv3 Stub Area</w:t>
      </w:r>
    </w:p>
    <w:p w14:paraId="0480ED38" w14:textId="77777777" w:rsidR="00D30365" w:rsidRPr="00D30365" w:rsidRDefault="00D30365" w:rsidP="00D30365">
      <w:pPr>
        <w:pStyle w:val="BodyText"/>
      </w:pPr>
      <w:r w:rsidRPr="00D30365">
        <w:t xml:space="preserve">In an OSPFv3 stub area, routers continue to receive LSAs required to understand local topology and reach other OSPF areas, but </w:t>
      </w:r>
      <w:r w:rsidRPr="00D30365">
        <w:rPr>
          <w:b/>
          <w:bCs/>
        </w:rPr>
        <w:t>external LSAs are suppressed</w:t>
      </w:r>
      <w:r w:rsidRPr="00D30365">
        <w:t>.</w:t>
      </w:r>
    </w:p>
    <w:p w14:paraId="611923EE" w14:textId="37A308F1" w:rsidR="00D30365" w:rsidRPr="00D30365" w:rsidRDefault="00D30365" w:rsidP="00FA3A3D">
      <w:pPr>
        <w:pStyle w:val="BodyText"/>
        <w:numPr>
          <w:ilvl w:val="0"/>
          <w:numId w:val="14"/>
        </w:numPr>
      </w:pPr>
      <w:r w:rsidRPr="00D30365">
        <w:rPr>
          <w:b/>
          <w:bCs/>
        </w:rPr>
        <w:t>Intra-area LSAs</w:t>
      </w:r>
      <w:r w:rsidR="009B68C5">
        <w:rPr>
          <w:b/>
          <w:bCs/>
        </w:rPr>
        <w:t xml:space="preserve"> Allowed</w:t>
      </w:r>
    </w:p>
    <w:p w14:paraId="1C845035" w14:textId="0459C8C5" w:rsidR="00D30365" w:rsidRPr="00D30365" w:rsidRDefault="00D30365" w:rsidP="00FA3A3D">
      <w:pPr>
        <w:pStyle w:val="BodyText"/>
        <w:numPr>
          <w:ilvl w:val="1"/>
          <w:numId w:val="14"/>
        </w:numPr>
      </w:pPr>
      <w:r w:rsidRPr="00D30365">
        <w:rPr>
          <w:b/>
          <w:bCs/>
        </w:rPr>
        <w:t>LSA Type 1 (Router LSA)</w:t>
      </w:r>
      <w:r w:rsidR="00721EAF">
        <w:t xml:space="preserve">: </w:t>
      </w:r>
      <w:r w:rsidR="006C3FDA">
        <w:t>D</w:t>
      </w:r>
      <w:r w:rsidRPr="00D30365">
        <w:t>escribes intra-area topology</w:t>
      </w:r>
    </w:p>
    <w:p w14:paraId="1B05C691" w14:textId="2A3D6672" w:rsidR="00D30365" w:rsidRPr="00D30365" w:rsidRDefault="00D30365" w:rsidP="00FA3A3D">
      <w:pPr>
        <w:pStyle w:val="BodyText"/>
        <w:numPr>
          <w:ilvl w:val="1"/>
          <w:numId w:val="14"/>
        </w:numPr>
      </w:pPr>
      <w:r w:rsidRPr="00D30365">
        <w:rPr>
          <w:b/>
          <w:bCs/>
        </w:rPr>
        <w:t>LSA Type 8 (Link LSA)</w:t>
      </w:r>
      <w:r w:rsidR="00721EAF">
        <w:t xml:space="preserve">: </w:t>
      </w:r>
      <w:r w:rsidR="006C3FDA">
        <w:t>S</w:t>
      </w:r>
      <w:r w:rsidRPr="00D30365">
        <w:t>upports IPv6 neighbor communication</w:t>
      </w:r>
    </w:p>
    <w:p w14:paraId="479F5CD3" w14:textId="7A30AF1E" w:rsidR="00D30365" w:rsidRPr="00D30365" w:rsidRDefault="00D30365" w:rsidP="00FA3A3D">
      <w:pPr>
        <w:pStyle w:val="BodyText"/>
        <w:numPr>
          <w:ilvl w:val="1"/>
          <w:numId w:val="14"/>
        </w:numPr>
      </w:pPr>
      <w:r w:rsidRPr="00D30365">
        <w:rPr>
          <w:b/>
          <w:bCs/>
        </w:rPr>
        <w:t>LSA Type 9 (Intra-Area Prefix LSA)</w:t>
      </w:r>
      <w:r w:rsidR="00721EAF">
        <w:t xml:space="preserve">: </w:t>
      </w:r>
      <w:r w:rsidR="006C3FDA">
        <w:t>C</w:t>
      </w:r>
      <w:r w:rsidRPr="00D30365">
        <w:t>arries IPv4 and IPv6 prefixes within the area</w:t>
      </w:r>
    </w:p>
    <w:p w14:paraId="47B8F4AD" w14:textId="08BF2A60" w:rsidR="00D30365" w:rsidRPr="00D30365" w:rsidRDefault="00D30365" w:rsidP="00FA3A3D">
      <w:pPr>
        <w:pStyle w:val="BodyText"/>
        <w:numPr>
          <w:ilvl w:val="0"/>
          <w:numId w:val="14"/>
        </w:numPr>
      </w:pPr>
      <w:r w:rsidRPr="00D30365">
        <w:rPr>
          <w:b/>
          <w:bCs/>
        </w:rPr>
        <w:t>Inter-area LSAs</w:t>
      </w:r>
      <w:r w:rsidR="009B68C5">
        <w:rPr>
          <w:b/>
          <w:bCs/>
        </w:rPr>
        <w:t xml:space="preserve"> Allowed</w:t>
      </w:r>
    </w:p>
    <w:p w14:paraId="1D8F6B83" w14:textId="79061FF8" w:rsidR="00D30365" w:rsidRPr="00D30365" w:rsidRDefault="00D30365" w:rsidP="00FA3A3D">
      <w:pPr>
        <w:pStyle w:val="BodyText"/>
        <w:numPr>
          <w:ilvl w:val="1"/>
          <w:numId w:val="14"/>
        </w:numPr>
      </w:pPr>
      <w:r w:rsidRPr="00D30365">
        <w:rPr>
          <w:b/>
          <w:bCs/>
        </w:rPr>
        <w:t>LSA Type 3 (Inter-Area Prefix LSA)</w:t>
      </w:r>
      <w:r w:rsidR="00721EAF">
        <w:t xml:space="preserve">: </w:t>
      </w:r>
      <w:r w:rsidR="006C3FDA">
        <w:t>A</w:t>
      </w:r>
      <w:r w:rsidRPr="00D30365">
        <w:t>dvertised by the ABR for networks in other OSPF areas</w:t>
      </w:r>
    </w:p>
    <w:p w14:paraId="221C5230" w14:textId="18BABFBE" w:rsidR="00D30365" w:rsidRPr="00D30365" w:rsidRDefault="00D30365" w:rsidP="00FA3A3D">
      <w:pPr>
        <w:pStyle w:val="BodyText"/>
        <w:numPr>
          <w:ilvl w:val="1"/>
          <w:numId w:val="14"/>
        </w:numPr>
      </w:pPr>
      <w:r w:rsidRPr="00D30365">
        <w:rPr>
          <w:b/>
          <w:bCs/>
        </w:rPr>
        <w:t>Default Summary LSA (Type 3)</w:t>
      </w:r>
      <w:r w:rsidR="00721EAF">
        <w:t xml:space="preserve">: </w:t>
      </w:r>
      <w:r w:rsidR="006C3FDA">
        <w:t>I</w:t>
      </w:r>
      <w:r w:rsidRPr="00D30365">
        <w:t>njected by the ABR to provide a default route</w:t>
      </w:r>
    </w:p>
    <w:p w14:paraId="3389CDDC" w14:textId="27971640" w:rsidR="00D30365" w:rsidRPr="00D30365" w:rsidRDefault="009B68C5" w:rsidP="00FA3A3D">
      <w:pPr>
        <w:pStyle w:val="BodyText"/>
        <w:numPr>
          <w:ilvl w:val="0"/>
          <w:numId w:val="14"/>
        </w:numPr>
      </w:pPr>
      <w:r>
        <w:rPr>
          <w:b/>
          <w:bCs/>
        </w:rPr>
        <w:t>LSAs Blocked in an OSPFv3 Stub Area</w:t>
      </w:r>
    </w:p>
    <w:p w14:paraId="774ABD75" w14:textId="3F6087A8" w:rsidR="001D5341" w:rsidRPr="00936474" w:rsidRDefault="001D5341" w:rsidP="001D5341">
      <w:pPr>
        <w:pStyle w:val="BodyText"/>
        <w:numPr>
          <w:ilvl w:val="1"/>
          <w:numId w:val="14"/>
        </w:numPr>
      </w:pPr>
      <w:r w:rsidRPr="006C3FDA">
        <w:rPr>
          <w:b/>
          <w:bCs/>
        </w:rPr>
        <w:t>LSA Type 4 (Inter-Area Router LSAs)</w:t>
      </w:r>
      <w:r>
        <w:t xml:space="preserve">: </w:t>
      </w:r>
      <w:r w:rsidRPr="006C3FDA">
        <w:t>Because external routes are not allowed into a stub area, there is no need to advertise how to reach an ASBR</w:t>
      </w:r>
      <w:r w:rsidR="004929FE">
        <w:t>.</w:t>
      </w:r>
    </w:p>
    <w:p w14:paraId="5E9C5932" w14:textId="75411AEF" w:rsidR="00D30365" w:rsidRDefault="00D30365" w:rsidP="00FA3A3D">
      <w:pPr>
        <w:pStyle w:val="BodyText"/>
        <w:numPr>
          <w:ilvl w:val="1"/>
          <w:numId w:val="14"/>
        </w:numPr>
      </w:pPr>
      <w:r w:rsidRPr="00D30365">
        <w:rPr>
          <w:b/>
          <w:bCs/>
        </w:rPr>
        <w:t>LSA Type 5 (AS-External LSA)</w:t>
      </w:r>
      <w:r w:rsidR="00721EAF">
        <w:t xml:space="preserve">: </w:t>
      </w:r>
      <w:r w:rsidR="006C3FDA">
        <w:t>E</w:t>
      </w:r>
      <w:r w:rsidRPr="00D30365">
        <w:t>xternal routes are blocked in stub areas</w:t>
      </w:r>
      <w:r w:rsidR="004929FE">
        <w:t>.</w:t>
      </w:r>
    </w:p>
    <w:p w14:paraId="5D7FD9E9" w14:textId="0B267D2A" w:rsidR="00D30365" w:rsidRPr="00D30365" w:rsidRDefault="00D30365" w:rsidP="00AE7D61">
      <w:pPr>
        <w:pStyle w:val="Heading5"/>
      </w:pPr>
      <w:r w:rsidRPr="00D30365">
        <w:t>What We Expect to See in a Stub Area</w:t>
      </w:r>
    </w:p>
    <w:p w14:paraId="0CD7B536" w14:textId="77777777" w:rsidR="00D30365" w:rsidRPr="00D30365" w:rsidRDefault="00D30365" w:rsidP="00D30365">
      <w:pPr>
        <w:pStyle w:val="BodyText"/>
      </w:pPr>
      <w:r w:rsidRPr="00D30365">
        <w:t>When Area 2 is configured as a stub area, routers inside the area (such as D2) should have:</w:t>
      </w:r>
    </w:p>
    <w:p w14:paraId="4A4F8BDE" w14:textId="77777777" w:rsidR="00D30365" w:rsidRPr="00D30365" w:rsidRDefault="00D30365" w:rsidP="00FA3A3D">
      <w:pPr>
        <w:pStyle w:val="BodyText"/>
        <w:numPr>
          <w:ilvl w:val="0"/>
          <w:numId w:val="15"/>
        </w:numPr>
      </w:pPr>
      <w:r w:rsidRPr="00D30365">
        <w:t xml:space="preserve">Routes to </w:t>
      </w:r>
      <w:r w:rsidRPr="00D30365">
        <w:rPr>
          <w:b/>
          <w:bCs/>
        </w:rPr>
        <w:t>OSPF networks within Area 2</w:t>
      </w:r>
    </w:p>
    <w:p w14:paraId="68B5A6C7" w14:textId="77777777" w:rsidR="00D30365" w:rsidRPr="00D30365" w:rsidRDefault="00D30365" w:rsidP="00FA3A3D">
      <w:pPr>
        <w:pStyle w:val="BodyText"/>
        <w:numPr>
          <w:ilvl w:val="0"/>
          <w:numId w:val="15"/>
        </w:numPr>
      </w:pPr>
      <w:r w:rsidRPr="00D30365">
        <w:t xml:space="preserve">Routes to </w:t>
      </w:r>
      <w:r w:rsidRPr="00D30365">
        <w:rPr>
          <w:b/>
          <w:bCs/>
        </w:rPr>
        <w:t>OSPF networks in other areas</w:t>
      </w:r>
      <w:r w:rsidRPr="00D30365">
        <w:t xml:space="preserve"> (learned via Type 3 LSAs)</w:t>
      </w:r>
    </w:p>
    <w:p w14:paraId="1BCC060C" w14:textId="77777777" w:rsidR="00D30365" w:rsidRPr="00D30365" w:rsidRDefault="00D30365" w:rsidP="00FA3A3D">
      <w:pPr>
        <w:pStyle w:val="BodyText"/>
        <w:numPr>
          <w:ilvl w:val="0"/>
          <w:numId w:val="15"/>
        </w:numPr>
      </w:pPr>
      <w:r w:rsidRPr="00D30365">
        <w:t xml:space="preserve">A </w:t>
      </w:r>
      <w:r w:rsidRPr="00D30365">
        <w:rPr>
          <w:b/>
          <w:bCs/>
        </w:rPr>
        <w:t>default route injected by the ABR</w:t>
      </w:r>
    </w:p>
    <w:p w14:paraId="7D10C775" w14:textId="77777777" w:rsidR="00D30365" w:rsidRPr="00D30365" w:rsidRDefault="00D30365" w:rsidP="00FA3A3D">
      <w:pPr>
        <w:pStyle w:val="BodyText"/>
        <w:numPr>
          <w:ilvl w:val="1"/>
          <w:numId w:val="15"/>
        </w:numPr>
      </w:pPr>
      <w:r w:rsidRPr="00D30365">
        <w:t>This default route allows traffic to exit the stub area</w:t>
      </w:r>
    </w:p>
    <w:p w14:paraId="5EAC1820" w14:textId="2233A9D9" w:rsidR="00D30365" w:rsidRPr="00936474" w:rsidRDefault="00D30365" w:rsidP="00FA3A3D">
      <w:pPr>
        <w:pStyle w:val="BodyText"/>
        <w:numPr>
          <w:ilvl w:val="1"/>
          <w:numId w:val="15"/>
        </w:numPr>
      </w:pPr>
      <w:r w:rsidRPr="00D30365">
        <w:t xml:space="preserve">It is </w:t>
      </w:r>
      <w:r w:rsidRPr="00D30365">
        <w:rPr>
          <w:b/>
          <w:bCs/>
        </w:rPr>
        <w:t>not</w:t>
      </w:r>
      <w:r w:rsidRPr="00D30365">
        <w:t xml:space="preserve"> the default route originally advertised by the ASBR</w:t>
      </w:r>
    </w:p>
    <w:p w14:paraId="06A4F621" w14:textId="2C7D517E" w:rsidR="00D30365" w:rsidRPr="00D30365" w:rsidRDefault="00D30365" w:rsidP="00AE7D61">
      <w:pPr>
        <w:pStyle w:val="Heading5"/>
      </w:pPr>
      <w:r w:rsidRPr="00D30365">
        <w:t>What We Do Not Expect to See in a Stub Area</w:t>
      </w:r>
    </w:p>
    <w:p w14:paraId="01830C9C" w14:textId="77777777" w:rsidR="00D30365" w:rsidRPr="00D30365" w:rsidRDefault="00D30365" w:rsidP="00D30365">
      <w:pPr>
        <w:pStyle w:val="BodyText"/>
      </w:pPr>
      <w:r w:rsidRPr="00D30365">
        <w:t>Because external LSAs are blocked:</w:t>
      </w:r>
    </w:p>
    <w:p w14:paraId="1B876E21" w14:textId="77777777" w:rsidR="00D30365" w:rsidRPr="00D30365" w:rsidRDefault="00D30365" w:rsidP="00FA3A3D">
      <w:pPr>
        <w:pStyle w:val="BodyText"/>
        <w:numPr>
          <w:ilvl w:val="0"/>
          <w:numId w:val="16"/>
        </w:numPr>
      </w:pPr>
      <w:r w:rsidRPr="00D30365">
        <w:t xml:space="preserve">The </w:t>
      </w:r>
      <w:r w:rsidRPr="00D30365">
        <w:rPr>
          <w:b/>
          <w:bCs/>
        </w:rPr>
        <w:t>default route advertised by the ASBR</w:t>
      </w:r>
      <w:r w:rsidRPr="00D30365">
        <w:t xml:space="preserve"> should not appear</w:t>
      </w:r>
    </w:p>
    <w:p w14:paraId="57853634" w14:textId="3D696E57" w:rsidR="00D30365" w:rsidRPr="00936474" w:rsidRDefault="00D30365" w:rsidP="00FA3A3D">
      <w:pPr>
        <w:pStyle w:val="BodyText"/>
        <w:numPr>
          <w:ilvl w:val="0"/>
          <w:numId w:val="16"/>
        </w:numPr>
      </w:pPr>
      <w:r w:rsidRPr="00D30365">
        <w:rPr>
          <w:b/>
          <w:bCs/>
        </w:rPr>
        <w:t>External routes</w:t>
      </w:r>
      <w:r w:rsidRPr="00D30365">
        <w:t>, such as the IPv6 static route redistributed by the ASBR</w:t>
      </w:r>
      <w:r w:rsidR="00936474">
        <w:t xml:space="preserve"> and the IPv4/IPv6 default static routes advertised by the ASBR</w:t>
      </w:r>
      <w:r w:rsidRPr="00D30365">
        <w:t>, should not be present</w:t>
      </w:r>
      <w:r w:rsidR="00936474">
        <w:t>.</w:t>
      </w:r>
    </w:p>
    <w:p w14:paraId="0F6EE2FB" w14:textId="44878B68" w:rsidR="00D30365" w:rsidRPr="00D30365" w:rsidRDefault="00D30365" w:rsidP="00AE7D61">
      <w:pPr>
        <w:pStyle w:val="Heading5"/>
        <w:rPr>
          <w:sz w:val="20"/>
        </w:rPr>
      </w:pPr>
      <w:r>
        <w:t>Summary</w:t>
      </w:r>
    </w:p>
    <w:p w14:paraId="2C067F0B" w14:textId="77777777" w:rsidR="00D30365" w:rsidRPr="00D30365" w:rsidRDefault="00D30365" w:rsidP="00D30365">
      <w:pPr>
        <w:pStyle w:val="BodyText"/>
      </w:pPr>
      <w:r w:rsidRPr="00D30365">
        <w:t>In a stub area, OSPF blocks external routes and relies on the ABR-injected default route, allowing routers to reach external destinations without carrying full external routing information.</w:t>
      </w:r>
    </w:p>
    <w:p w14:paraId="4E16C558" w14:textId="47579CBC" w:rsidR="00094BD2" w:rsidRDefault="00FC08C2" w:rsidP="00FC08C2">
      <w:pPr>
        <w:pStyle w:val="Heading3"/>
      </w:pPr>
      <w:r>
        <w:lastRenderedPageBreak/>
        <w:t>Configure</w:t>
      </w:r>
      <w:r w:rsidR="00824E79">
        <w:t xml:space="preserve"> Area 2 as a </w:t>
      </w:r>
      <w:r w:rsidR="006E2034">
        <w:t>s</w:t>
      </w:r>
      <w:r w:rsidR="00824E79">
        <w:t xml:space="preserve">tub </w:t>
      </w:r>
      <w:r w:rsidR="006E2034">
        <w:t>a</w:t>
      </w:r>
      <w:r w:rsidR="00824E79">
        <w:t>rea on</w:t>
      </w:r>
      <w:r>
        <w:t xml:space="preserve"> ABR </w:t>
      </w:r>
      <w:r w:rsidR="00824E79">
        <w:t xml:space="preserve">router </w:t>
      </w:r>
      <w:r>
        <w:t>R3</w:t>
      </w:r>
      <w:r w:rsidR="006E2034">
        <w:t>.</w:t>
      </w:r>
    </w:p>
    <w:p w14:paraId="0BF8BFDC" w14:textId="6E41B132" w:rsidR="006B7B6D" w:rsidRDefault="006B7B6D" w:rsidP="00717DCD">
      <w:pPr>
        <w:pStyle w:val="BodyTextL25"/>
      </w:pPr>
      <w:r w:rsidRPr="006B7B6D">
        <w:t xml:space="preserve">Both the ABR and all internal routers are configured as part of a stub area by applying the </w:t>
      </w:r>
      <w:r w:rsidRPr="006B7B6D">
        <w:rPr>
          <w:b/>
          <w:bCs/>
        </w:rPr>
        <w:t xml:space="preserve">area </w:t>
      </w:r>
      <w:r w:rsidRPr="006B7B6D">
        <w:rPr>
          <w:i/>
          <w:iCs/>
        </w:rPr>
        <w:t>&lt;area-id&gt;</w:t>
      </w:r>
      <w:r w:rsidRPr="006B7B6D">
        <w:rPr>
          <w:b/>
          <w:bCs/>
        </w:rPr>
        <w:t xml:space="preserve"> stub</w:t>
      </w:r>
      <w:r w:rsidRPr="006B7B6D">
        <w:t xml:space="preserve"> command under the appropriate </w:t>
      </w:r>
      <w:r w:rsidRPr="006B7B6D">
        <w:rPr>
          <w:b/>
          <w:bCs/>
        </w:rPr>
        <w:t>OSPFv3 address family</w:t>
      </w:r>
      <w:r w:rsidRPr="006B7B6D">
        <w:t>, ensuring consistent stub area behavior across the area.</w:t>
      </w:r>
      <w:r w:rsidR="007B6E18">
        <w:t xml:space="preserve"> As you configure this on R3, you will </w:t>
      </w:r>
      <w:r w:rsidR="00946158">
        <w:t>receive messages that</w:t>
      </w:r>
      <w:r w:rsidR="007B6E18">
        <w:t xml:space="preserve"> neighbor </w:t>
      </w:r>
      <w:r w:rsidR="00946158">
        <w:t>adjacency</w:t>
      </w:r>
      <w:r w:rsidR="007B6E18">
        <w:t xml:space="preserve"> </w:t>
      </w:r>
      <w:r w:rsidR="00946158">
        <w:t>is forced to reset with D2.</w:t>
      </w:r>
    </w:p>
    <w:p w14:paraId="18B81B4D" w14:textId="5C643958" w:rsidR="00824E79" w:rsidRPr="00362C32" w:rsidRDefault="00824E79" w:rsidP="00824E79">
      <w:pPr>
        <w:pStyle w:val="CMD"/>
        <w:rPr>
          <w:b/>
          <w:bCs/>
        </w:rPr>
      </w:pPr>
      <w:r>
        <w:t>R3(config)#</w:t>
      </w:r>
      <w:r w:rsidR="00362C32">
        <w:t xml:space="preserve"> </w:t>
      </w:r>
      <w:r w:rsidRPr="00362C32">
        <w:rPr>
          <w:b/>
          <w:bCs/>
        </w:rPr>
        <w:t>router ospfv3 123</w:t>
      </w:r>
    </w:p>
    <w:p w14:paraId="69FC10CB" w14:textId="77777777" w:rsidR="00824E79" w:rsidRDefault="00824E79" w:rsidP="00824E79">
      <w:pPr>
        <w:pStyle w:val="CMD"/>
      </w:pPr>
      <w:r>
        <w:t xml:space="preserve">R3(config-router)# </w:t>
      </w:r>
      <w:r w:rsidRPr="00362C32">
        <w:rPr>
          <w:b/>
          <w:bCs/>
        </w:rPr>
        <w:t>address-family ipv4 unicast</w:t>
      </w:r>
    </w:p>
    <w:p w14:paraId="061D21F4" w14:textId="3BE077F6" w:rsidR="00824E79" w:rsidRDefault="00824E79" w:rsidP="00824E79">
      <w:pPr>
        <w:pStyle w:val="CMD"/>
        <w:rPr>
          <w:b/>
          <w:bCs/>
        </w:rPr>
      </w:pPr>
      <w:r>
        <w:t>R3(config-router-</w:t>
      </w:r>
      <w:proofErr w:type="spellStart"/>
      <w:r>
        <w:t>af</w:t>
      </w:r>
      <w:proofErr w:type="spellEnd"/>
      <w:r>
        <w:t xml:space="preserve">)# </w:t>
      </w:r>
      <w:r w:rsidRPr="00362C32">
        <w:rPr>
          <w:b/>
          <w:bCs/>
        </w:rPr>
        <w:t>area 2 stub</w:t>
      </w:r>
    </w:p>
    <w:p w14:paraId="6BEDD3A6" w14:textId="7DCEA08D" w:rsidR="001E42FF" w:rsidRPr="00362C32" w:rsidRDefault="00D80EB4" w:rsidP="00D80EB4">
      <w:pPr>
        <w:pStyle w:val="CMDOutput"/>
      </w:pPr>
      <w:r w:rsidRPr="007619B1">
        <w:t>*Jan 16 14:</w:t>
      </w:r>
      <w:r>
        <w:t>45</w:t>
      </w:r>
      <w:r w:rsidR="001E42FF" w:rsidRPr="001E42FF">
        <w:t xml:space="preserve">:11.910: %OSPFv3-5-ADJCHG: Process 123, IPv4, </w:t>
      </w:r>
      <w:proofErr w:type="spellStart"/>
      <w:r w:rsidR="001E42FF" w:rsidRPr="001E42FF">
        <w:t>Nbr</w:t>
      </w:r>
      <w:proofErr w:type="spellEnd"/>
      <w:r w:rsidR="001E42FF" w:rsidRPr="001E42FF">
        <w:t xml:space="preserve"> 3.3.3.2 on GigabitEthernet0/0/1 from FULL to DOWN, Neighbor Down: Adjacency forced to reset</w:t>
      </w:r>
    </w:p>
    <w:p w14:paraId="26AC37D4" w14:textId="77777777" w:rsidR="00824E79" w:rsidRDefault="00824E79" w:rsidP="00824E79">
      <w:pPr>
        <w:pStyle w:val="CMD"/>
      </w:pPr>
      <w:r>
        <w:t>R3(config-router-</w:t>
      </w:r>
      <w:proofErr w:type="spellStart"/>
      <w:r>
        <w:t>af</w:t>
      </w:r>
      <w:proofErr w:type="spellEnd"/>
      <w:r>
        <w:t xml:space="preserve">)# </w:t>
      </w:r>
      <w:r w:rsidRPr="00362C32">
        <w:rPr>
          <w:b/>
          <w:bCs/>
        </w:rPr>
        <w:t>exit-address-family</w:t>
      </w:r>
    </w:p>
    <w:p w14:paraId="37E67D9C" w14:textId="77777777" w:rsidR="00824E79" w:rsidRDefault="00824E79" w:rsidP="00824E79">
      <w:pPr>
        <w:pStyle w:val="CMD"/>
      </w:pPr>
      <w:r>
        <w:t xml:space="preserve">R3(config-router)# </w:t>
      </w:r>
      <w:r w:rsidRPr="00362C32">
        <w:rPr>
          <w:b/>
          <w:bCs/>
        </w:rPr>
        <w:t>address-family ipv6 unicast</w:t>
      </w:r>
    </w:p>
    <w:p w14:paraId="206D88FD" w14:textId="2D66E3D2" w:rsidR="00824E79" w:rsidRDefault="00824E79" w:rsidP="00824E79">
      <w:pPr>
        <w:pStyle w:val="CMD"/>
        <w:rPr>
          <w:b/>
          <w:bCs/>
        </w:rPr>
      </w:pPr>
      <w:r>
        <w:t>R3(config-router-</w:t>
      </w:r>
      <w:proofErr w:type="spellStart"/>
      <w:r>
        <w:t>af</w:t>
      </w:r>
      <w:proofErr w:type="spellEnd"/>
      <w:r>
        <w:t xml:space="preserve">)# </w:t>
      </w:r>
      <w:r w:rsidRPr="00362C32">
        <w:rPr>
          <w:b/>
          <w:bCs/>
        </w:rPr>
        <w:t>area 2 stub</w:t>
      </w:r>
    </w:p>
    <w:p w14:paraId="08E5A3EF" w14:textId="0A8454BE" w:rsidR="007619B1" w:rsidRPr="00362C32" w:rsidRDefault="00D80EB4" w:rsidP="00D80EB4">
      <w:pPr>
        <w:pStyle w:val="CMDOutput"/>
      </w:pPr>
      <w:r w:rsidRPr="007619B1">
        <w:t>*Jan 16 14:</w:t>
      </w:r>
      <w:r>
        <w:t>45</w:t>
      </w:r>
      <w:r w:rsidR="007619B1" w:rsidRPr="007619B1">
        <w:t xml:space="preserve">:25.943: %OSPFv3-5-ADJCHG: Process 123, IPv6, </w:t>
      </w:r>
      <w:proofErr w:type="spellStart"/>
      <w:r w:rsidR="007619B1" w:rsidRPr="007619B1">
        <w:t>Nbr</w:t>
      </w:r>
      <w:proofErr w:type="spellEnd"/>
      <w:r w:rsidR="007619B1" w:rsidRPr="007619B1">
        <w:t xml:space="preserve"> 3.3.3.2 on GigabitEthernet0/0/1 from FULL to DOWN, Neighbor Down: Adjacency forced to reset</w:t>
      </w:r>
    </w:p>
    <w:p w14:paraId="0056B185" w14:textId="486038D4" w:rsidR="00094BD2" w:rsidRPr="006E2034" w:rsidRDefault="00824E79" w:rsidP="006E2034">
      <w:pPr>
        <w:pStyle w:val="CMD"/>
        <w:rPr>
          <w:b/>
          <w:bCs/>
        </w:rPr>
      </w:pPr>
      <w:r>
        <w:t>R3(config-router-</w:t>
      </w:r>
      <w:proofErr w:type="spellStart"/>
      <w:r>
        <w:t>af</w:t>
      </w:r>
      <w:proofErr w:type="spellEnd"/>
      <w:r>
        <w:t xml:space="preserve">)# </w:t>
      </w:r>
      <w:r w:rsidRPr="00362C32">
        <w:rPr>
          <w:b/>
          <w:bCs/>
        </w:rPr>
        <w:t>exit-address-family</w:t>
      </w:r>
    </w:p>
    <w:p w14:paraId="5D56AD95" w14:textId="336EED43" w:rsidR="00824E79" w:rsidRDefault="00824E79" w:rsidP="00824E79">
      <w:pPr>
        <w:pStyle w:val="Heading3"/>
      </w:pPr>
      <w:r>
        <w:t xml:space="preserve">Configure Area 2 as a </w:t>
      </w:r>
      <w:r w:rsidR="006E2034">
        <w:t>s</w:t>
      </w:r>
      <w:r>
        <w:t xml:space="preserve">tub </w:t>
      </w:r>
      <w:r w:rsidR="006E2034">
        <w:t>a</w:t>
      </w:r>
      <w:r>
        <w:t xml:space="preserve">rea on </w:t>
      </w:r>
      <w:r w:rsidR="006E2034">
        <w:t>i</w:t>
      </w:r>
      <w:r>
        <w:t>nternal router D2</w:t>
      </w:r>
      <w:r w:rsidR="006E2034">
        <w:t>.</w:t>
      </w:r>
    </w:p>
    <w:p w14:paraId="0D3F12EB" w14:textId="5183F219" w:rsidR="006B7B6D" w:rsidRDefault="006B7B6D" w:rsidP="00717DCD">
      <w:pPr>
        <w:pStyle w:val="BodyTextL25"/>
      </w:pPr>
      <w:r>
        <w:t>Repeat this command on the internal OSPF router</w:t>
      </w:r>
      <w:r w:rsidR="009F0CDB">
        <w:t>,</w:t>
      </w:r>
      <w:r>
        <w:t xml:space="preserve"> D2.</w:t>
      </w:r>
      <w:r w:rsidR="00946158">
        <w:t xml:space="preserve"> After configuring each address family, you should receive messages that adjacency is reestablished with R3.</w:t>
      </w:r>
    </w:p>
    <w:p w14:paraId="6F8ABCC0" w14:textId="5D0112E7" w:rsidR="00824E79" w:rsidRDefault="00824E79" w:rsidP="00824E79">
      <w:pPr>
        <w:pStyle w:val="CMD"/>
      </w:pPr>
      <w:r>
        <w:t>D2(config)#</w:t>
      </w:r>
      <w:r w:rsidR="00362C32">
        <w:t xml:space="preserve"> </w:t>
      </w:r>
      <w:r w:rsidRPr="00362C32">
        <w:rPr>
          <w:b/>
          <w:bCs/>
        </w:rPr>
        <w:t>router ospfv3 123</w:t>
      </w:r>
    </w:p>
    <w:p w14:paraId="387817CC" w14:textId="77777777" w:rsidR="00824E79" w:rsidRPr="00362C32" w:rsidRDefault="00824E79" w:rsidP="00824E79">
      <w:pPr>
        <w:pStyle w:val="CMD"/>
        <w:rPr>
          <w:b/>
          <w:bCs/>
        </w:rPr>
      </w:pPr>
      <w:r>
        <w:t xml:space="preserve">D2(config-router)# </w:t>
      </w:r>
      <w:r w:rsidRPr="00362C32">
        <w:rPr>
          <w:b/>
          <w:bCs/>
        </w:rPr>
        <w:t>address-family ipv4 unicast</w:t>
      </w:r>
    </w:p>
    <w:p w14:paraId="7235C54C" w14:textId="4ADC37B4" w:rsidR="00824E79" w:rsidRDefault="00824E79" w:rsidP="00824E79">
      <w:pPr>
        <w:pStyle w:val="CMD"/>
        <w:rPr>
          <w:b/>
          <w:bCs/>
        </w:rPr>
      </w:pPr>
      <w:r>
        <w:t>D2(config-router-</w:t>
      </w:r>
      <w:proofErr w:type="spellStart"/>
      <w:r>
        <w:t>af</w:t>
      </w:r>
      <w:proofErr w:type="spellEnd"/>
      <w:r>
        <w:t xml:space="preserve">)# </w:t>
      </w:r>
      <w:r w:rsidRPr="00362C32">
        <w:rPr>
          <w:b/>
          <w:bCs/>
        </w:rPr>
        <w:t>area 2 stub</w:t>
      </w:r>
    </w:p>
    <w:p w14:paraId="6FE01760" w14:textId="3738904A" w:rsidR="007619B1" w:rsidRPr="00362C32" w:rsidRDefault="007619B1" w:rsidP="00D80EB4">
      <w:pPr>
        <w:pStyle w:val="CMDOutput"/>
      </w:pPr>
      <w:r w:rsidRPr="007619B1">
        <w:t xml:space="preserve">*Jan 16 14:50:57.397: %OSPFv3-5-ADJCHG: Process 123, IPv4, </w:t>
      </w:r>
      <w:proofErr w:type="spellStart"/>
      <w:r w:rsidRPr="007619B1">
        <w:t>Nbr</w:t>
      </w:r>
      <w:proofErr w:type="spellEnd"/>
      <w:r w:rsidRPr="007619B1">
        <w:t xml:space="preserve"> 3.3.3.1 on GigabitEthernet1/0/11 from LOADING to FULL, Loading Done</w:t>
      </w:r>
    </w:p>
    <w:p w14:paraId="13DEECCC" w14:textId="77777777" w:rsidR="00824E79" w:rsidRDefault="00824E79" w:rsidP="00824E79">
      <w:pPr>
        <w:pStyle w:val="CMD"/>
      </w:pPr>
      <w:r>
        <w:t>D2(config-router-</w:t>
      </w:r>
      <w:proofErr w:type="spellStart"/>
      <w:r>
        <w:t>af</w:t>
      </w:r>
      <w:proofErr w:type="spellEnd"/>
      <w:r>
        <w:t xml:space="preserve">)# </w:t>
      </w:r>
      <w:r w:rsidRPr="00362C32">
        <w:rPr>
          <w:b/>
          <w:bCs/>
        </w:rPr>
        <w:t>exit-address-family</w:t>
      </w:r>
    </w:p>
    <w:p w14:paraId="6A2F0F12" w14:textId="77777777" w:rsidR="00824E79" w:rsidRDefault="00824E79" w:rsidP="00824E79">
      <w:pPr>
        <w:pStyle w:val="CMD"/>
      </w:pPr>
      <w:r>
        <w:t xml:space="preserve">D2(config-router)# </w:t>
      </w:r>
      <w:r w:rsidRPr="00362C32">
        <w:rPr>
          <w:b/>
          <w:bCs/>
        </w:rPr>
        <w:t>address-family ipv6 unicast</w:t>
      </w:r>
    </w:p>
    <w:p w14:paraId="2A6211E3" w14:textId="06356E7C" w:rsidR="00824E79" w:rsidRDefault="00824E79" w:rsidP="00824E79">
      <w:pPr>
        <w:pStyle w:val="CMD"/>
        <w:rPr>
          <w:b/>
          <w:bCs/>
        </w:rPr>
      </w:pPr>
      <w:r>
        <w:t>D2(config-router-</w:t>
      </w:r>
      <w:proofErr w:type="spellStart"/>
      <w:r>
        <w:t>af</w:t>
      </w:r>
      <w:proofErr w:type="spellEnd"/>
      <w:r>
        <w:t xml:space="preserve">)# </w:t>
      </w:r>
      <w:r w:rsidRPr="00362C32">
        <w:rPr>
          <w:b/>
          <w:bCs/>
        </w:rPr>
        <w:t>area 2 stub</w:t>
      </w:r>
    </w:p>
    <w:p w14:paraId="25CEC389" w14:textId="3E8E714B" w:rsidR="00D80EB4" w:rsidRDefault="00D80EB4" w:rsidP="00D80EB4">
      <w:pPr>
        <w:pStyle w:val="CMDOutput"/>
      </w:pPr>
      <w:r w:rsidRPr="00D80EB4">
        <w:t xml:space="preserve">*Jan 16 14:51:13.535: %OSPFv3-5-ADJCHG: Process 123, IPv6, </w:t>
      </w:r>
      <w:proofErr w:type="spellStart"/>
      <w:r w:rsidRPr="00D80EB4">
        <w:t>Nbr</w:t>
      </w:r>
      <w:proofErr w:type="spellEnd"/>
      <w:r w:rsidRPr="00D80EB4">
        <w:t xml:space="preserve"> 3.3.3.1 on GigabitEthernet1/0/11 from LOADING to FULL, Loading Done</w:t>
      </w:r>
    </w:p>
    <w:p w14:paraId="2F92047A" w14:textId="0F54FDF8" w:rsidR="00824E79" w:rsidRDefault="00824E79" w:rsidP="00824E79">
      <w:pPr>
        <w:pStyle w:val="CMD"/>
      </w:pPr>
      <w:r>
        <w:t>D2(config-router-</w:t>
      </w:r>
      <w:proofErr w:type="spellStart"/>
      <w:r>
        <w:t>af</w:t>
      </w:r>
      <w:proofErr w:type="spellEnd"/>
      <w:r>
        <w:t xml:space="preserve">)# </w:t>
      </w:r>
      <w:r w:rsidRPr="00362C32">
        <w:rPr>
          <w:b/>
          <w:bCs/>
        </w:rPr>
        <w:t>exit-address-family</w:t>
      </w:r>
    </w:p>
    <w:p w14:paraId="39A16A5D" w14:textId="4190E354" w:rsidR="007B13DE" w:rsidRDefault="007B13DE" w:rsidP="007B13DE">
      <w:pPr>
        <w:pStyle w:val="Heading3"/>
      </w:pPr>
      <w:r>
        <w:t>Verify routing tables on D2</w:t>
      </w:r>
      <w:r w:rsidR="006E2034">
        <w:t>.</w:t>
      </w:r>
    </w:p>
    <w:p w14:paraId="60883F3E" w14:textId="77777777" w:rsidR="003510A2" w:rsidRDefault="003510A2" w:rsidP="00717DCD">
      <w:pPr>
        <w:pStyle w:val="BodyTextL25"/>
      </w:pPr>
      <w:r w:rsidRPr="003510A2">
        <w:t xml:space="preserve">After Area 2 is configured as a stub area, D2 continues to receive </w:t>
      </w:r>
      <w:r w:rsidRPr="003510A2">
        <w:rPr>
          <w:b/>
          <w:bCs/>
        </w:rPr>
        <w:t>intra-area OSPFv3 information</w:t>
      </w:r>
      <w:r w:rsidRPr="003510A2">
        <w:t>, including topology LSAs (</w:t>
      </w:r>
      <w:r w:rsidRPr="003510A2">
        <w:rPr>
          <w:b/>
          <w:bCs/>
        </w:rPr>
        <w:t>Type 1</w:t>
      </w:r>
      <w:r w:rsidRPr="003510A2">
        <w:t>), link-local neighbor information (</w:t>
      </w:r>
      <w:r w:rsidRPr="003510A2">
        <w:rPr>
          <w:b/>
          <w:bCs/>
        </w:rPr>
        <w:t>Type 8</w:t>
      </w:r>
      <w:r w:rsidRPr="003510A2">
        <w:t>), and intra-area prefix information (</w:t>
      </w:r>
      <w:r w:rsidRPr="003510A2">
        <w:rPr>
          <w:b/>
          <w:bCs/>
        </w:rPr>
        <w:t>Type 9</w:t>
      </w:r>
      <w:r w:rsidRPr="003510A2">
        <w:t xml:space="preserve">). D2 also receives </w:t>
      </w:r>
      <w:r w:rsidRPr="003510A2">
        <w:rPr>
          <w:b/>
          <w:bCs/>
        </w:rPr>
        <w:t>inter-area routes</w:t>
      </w:r>
      <w:r w:rsidRPr="003510A2">
        <w:t xml:space="preserve"> advertised by the ABR R3 through </w:t>
      </w:r>
      <w:r w:rsidRPr="003510A2">
        <w:rPr>
          <w:b/>
          <w:bCs/>
        </w:rPr>
        <w:t>Type 3 LSAs</w:t>
      </w:r>
      <w:r w:rsidRPr="003510A2">
        <w:t xml:space="preserve">, which explains the presence of OSPF inter-area routes in both the IPv4 and IPv6 routing tables. </w:t>
      </w:r>
    </w:p>
    <w:p w14:paraId="377D4F44" w14:textId="70935DF4" w:rsidR="00824E79" w:rsidRDefault="003510A2" w:rsidP="00717DCD">
      <w:pPr>
        <w:pStyle w:val="BodyTextL25"/>
      </w:pPr>
      <w:r w:rsidRPr="003510A2">
        <w:t xml:space="preserve">As expected in a stub area, </w:t>
      </w:r>
      <w:r w:rsidRPr="003510A2">
        <w:rPr>
          <w:b/>
          <w:bCs/>
        </w:rPr>
        <w:t>external routes advertised via Type 5 LSAs are no longer present</w:t>
      </w:r>
      <w:r w:rsidRPr="003510A2">
        <w:t xml:space="preserve">, including the default route and IPv6 static route originally injected by the ASBR. Instead, the </w:t>
      </w:r>
      <w:r w:rsidRPr="003510A2">
        <w:rPr>
          <w:b/>
          <w:bCs/>
        </w:rPr>
        <w:t>default route now seen on D2 is an inter-area route injected by the ABR (R3) using a Type 3 Summary LSA</w:t>
      </w:r>
      <w:r w:rsidRPr="003510A2">
        <w:t>, allowing traffic to exit the stub area without carrying external routing information.</w:t>
      </w:r>
    </w:p>
    <w:p w14:paraId="3CE160F6" w14:textId="2BE23457" w:rsidR="00065D82" w:rsidRDefault="00065D82" w:rsidP="00717DCD">
      <w:pPr>
        <w:pStyle w:val="BodyTextL25"/>
      </w:pPr>
      <w:r w:rsidRPr="00065D82">
        <w:rPr>
          <w:b/>
          <w:bCs/>
        </w:rPr>
        <w:t>Note</w:t>
      </w:r>
      <w:r>
        <w:t xml:space="preserve">: Intra-area OSPFv3 routes </w:t>
      </w:r>
      <w:r w:rsidRPr="00065D82">
        <w:rPr>
          <w:b/>
          <w:bCs/>
        </w:rPr>
        <w:t>(O)</w:t>
      </w:r>
      <w:r>
        <w:t xml:space="preserve"> would be included, however</w:t>
      </w:r>
      <w:r w:rsidR="00F552BA">
        <w:t>,</w:t>
      </w:r>
      <w:r>
        <w:t xml:space="preserve"> there are only directly connected networks for D2 in Area 2.</w:t>
      </w:r>
    </w:p>
    <w:p w14:paraId="094C9854" w14:textId="26CF7E84" w:rsidR="007B13DE" w:rsidRPr="007B13DE" w:rsidRDefault="007B13DE" w:rsidP="00207D88">
      <w:pPr>
        <w:pStyle w:val="CMD"/>
      </w:pPr>
      <w:r>
        <w:t xml:space="preserve">D2# </w:t>
      </w:r>
      <w:r w:rsidRPr="00207D88">
        <w:rPr>
          <w:b/>
          <w:bCs/>
        </w:rPr>
        <w:t>show ip route ospfv3 | begin Gateway</w:t>
      </w:r>
    </w:p>
    <w:p w14:paraId="5A7C8E94" w14:textId="77777777" w:rsidR="007B13DE" w:rsidRDefault="007B13DE" w:rsidP="007B13DE">
      <w:pPr>
        <w:pStyle w:val="CMDOutput"/>
      </w:pPr>
      <w:r>
        <w:t>Gateway of last resort is 10.10.4.1 to network 0.0.0.0</w:t>
      </w:r>
    </w:p>
    <w:p w14:paraId="7776A937" w14:textId="77777777" w:rsidR="007B13DE" w:rsidRDefault="007B13DE" w:rsidP="007B13DE">
      <w:pPr>
        <w:pStyle w:val="CMDOutput"/>
      </w:pPr>
    </w:p>
    <w:p w14:paraId="1E46A0F0" w14:textId="77777777" w:rsidR="007B13DE" w:rsidRDefault="007B13DE" w:rsidP="007B13DE">
      <w:pPr>
        <w:pStyle w:val="CMDOutput"/>
      </w:pPr>
      <w:r>
        <w:t>O*IA  0.0.0.0/0 [110/2] via 10.10.4.1, 00:09:13, GigabitEthernet1/0/11</w:t>
      </w:r>
    </w:p>
    <w:p w14:paraId="1698D7B4" w14:textId="77777777" w:rsidR="007B13DE" w:rsidRDefault="007B13DE" w:rsidP="007B13DE">
      <w:pPr>
        <w:pStyle w:val="CMDOutput"/>
      </w:pPr>
      <w:r>
        <w:t xml:space="preserve">      172.16.0.0/30 is </w:t>
      </w:r>
      <w:proofErr w:type="spellStart"/>
      <w:r>
        <w:t>subnetted</w:t>
      </w:r>
      <w:proofErr w:type="spellEnd"/>
      <w:r>
        <w:t>, 2 subnets</w:t>
      </w:r>
    </w:p>
    <w:p w14:paraId="0097D6EE" w14:textId="77777777" w:rsidR="007B13DE" w:rsidRDefault="007B13DE" w:rsidP="007B13DE">
      <w:pPr>
        <w:pStyle w:val="CMDOutput"/>
      </w:pPr>
      <w:r>
        <w:lastRenderedPageBreak/>
        <w:t>O IA     172.16.0.0 [110/3] via 10.10.4.1, 00:09:13, GigabitEthernet1/0/11</w:t>
      </w:r>
    </w:p>
    <w:p w14:paraId="5C1D2753" w14:textId="77777777" w:rsidR="007B13DE" w:rsidRDefault="007B13DE" w:rsidP="007B13DE">
      <w:pPr>
        <w:pStyle w:val="CMDOutput"/>
      </w:pPr>
      <w:r>
        <w:t>O IA     172.16.1.0 [110/2] via 10.10.4.1, 00:09:13, GigabitEthernet1/0/11</w:t>
      </w:r>
    </w:p>
    <w:p w14:paraId="282E9728" w14:textId="7DAC32AC" w:rsidR="007B13DE" w:rsidRPr="007B13DE" w:rsidRDefault="007B13DE" w:rsidP="00207D88">
      <w:pPr>
        <w:pStyle w:val="CMD"/>
      </w:pPr>
      <w:r>
        <w:t xml:space="preserve">D2# </w:t>
      </w:r>
      <w:r w:rsidRPr="00207D88">
        <w:rPr>
          <w:b/>
          <w:bCs/>
        </w:rPr>
        <w:t xml:space="preserve">show ipv6 route ospf | begin </w:t>
      </w:r>
      <w:r w:rsidR="001B238E" w:rsidRPr="00207D88">
        <w:rPr>
          <w:b/>
          <w:bCs/>
        </w:rPr>
        <w:t>:</w:t>
      </w:r>
      <w:r w:rsidR="00207D88" w:rsidRPr="00207D88">
        <w:rPr>
          <w:b/>
          <w:bCs/>
        </w:rPr>
        <w:t>:/0</w:t>
      </w:r>
    </w:p>
    <w:p w14:paraId="225F3118" w14:textId="77777777" w:rsidR="007B13DE" w:rsidRDefault="007B13DE" w:rsidP="007B13DE">
      <w:pPr>
        <w:pStyle w:val="CMDOutput"/>
      </w:pPr>
      <w:r>
        <w:t>OI  ::/0 [110/2]</w:t>
      </w:r>
    </w:p>
    <w:p w14:paraId="38EB1F44" w14:textId="77777777" w:rsidR="007B13DE" w:rsidRDefault="007B13DE" w:rsidP="007B13DE">
      <w:pPr>
        <w:pStyle w:val="CMDOutput"/>
      </w:pPr>
      <w:r>
        <w:t xml:space="preserve">     via FE80::3:1, GigabitEthernet1/0/11</w:t>
      </w:r>
    </w:p>
    <w:p w14:paraId="2F1B3A5D" w14:textId="77777777" w:rsidR="007B13DE" w:rsidRDefault="007B13DE" w:rsidP="007B13DE">
      <w:pPr>
        <w:pStyle w:val="CMDOutput"/>
      </w:pPr>
      <w:r>
        <w:t>OI  2001:DB8:ACAD:1001::/64 [110/4]</w:t>
      </w:r>
    </w:p>
    <w:p w14:paraId="429AC047" w14:textId="77777777" w:rsidR="007B13DE" w:rsidRDefault="007B13DE" w:rsidP="007B13DE">
      <w:pPr>
        <w:pStyle w:val="CMDOutput"/>
      </w:pPr>
      <w:r>
        <w:t xml:space="preserve">     via FE80::3:1, GigabitEthernet1/0/11</w:t>
      </w:r>
    </w:p>
    <w:p w14:paraId="45CF2A00" w14:textId="77777777" w:rsidR="007B13DE" w:rsidRDefault="007B13DE" w:rsidP="007B13DE">
      <w:pPr>
        <w:pStyle w:val="CMDOutput"/>
      </w:pPr>
      <w:r>
        <w:t>OI  2001:DB8:ACAD:1002::/64 [110/5]</w:t>
      </w:r>
    </w:p>
    <w:p w14:paraId="378B2368" w14:textId="77777777" w:rsidR="007B13DE" w:rsidRDefault="007B13DE" w:rsidP="007B13DE">
      <w:pPr>
        <w:pStyle w:val="CMDOutput"/>
      </w:pPr>
      <w:r>
        <w:t xml:space="preserve">     via FE80::3:1, GigabitEthernet1/0/11</w:t>
      </w:r>
    </w:p>
    <w:p w14:paraId="6FDA2BB6" w14:textId="77777777" w:rsidR="007B13DE" w:rsidRDefault="007B13DE" w:rsidP="007B13DE">
      <w:pPr>
        <w:pStyle w:val="CMDOutput"/>
      </w:pPr>
      <w:r>
        <w:t>OI  2001:DB8:ACAD:A001::/64 [110/3]</w:t>
      </w:r>
    </w:p>
    <w:p w14:paraId="1FCBEAA4" w14:textId="77777777" w:rsidR="007B13DE" w:rsidRDefault="007B13DE" w:rsidP="007B13DE">
      <w:pPr>
        <w:pStyle w:val="CMDOutput"/>
      </w:pPr>
      <w:r>
        <w:t xml:space="preserve">     via FE80::3:1, GigabitEthernet1/0/11</w:t>
      </w:r>
    </w:p>
    <w:p w14:paraId="6CF5636D" w14:textId="77777777" w:rsidR="007B13DE" w:rsidRDefault="007B13DE" w:rsidP="007B13DE">
      <w:pPr>
        <w:pStyle w:val="CMDOutput"/>
      </w:pPr>
      <w:r>
        <w:t>OI  2001:DB8:ACAD:A002::/64 [110/2]</w:t>
      </w:r>
    </w:p>
    <w:p w14:paraId="1CF4423D" w14:textId="77777777" w:rsidR="007B13DE" w:rsidRDefault="007B13DE" w:rsidP="007B13DE">
      <w:pPr>
        <w:pStyle w:val="CMDOutput"/>
      </w:pPr>
      <w:r>
        <w:t xml:space="preserve">     via FE80::3:1, GigabitEthernet1/0/11</w:t>
      </w:r>
    </w:p>
    <w:p w14:paraId="1E9FCFA2" w14:textId="4AF6B2C2" w:rsidR="00D17374" w:rsidRDefault="002D69F1" w:rsidP="00717DCD">
      <w:pPr>
        <w:pStyle w:val="BodyTextL25"/>
      </w:pPr>
      <w:r w:rsidRPr="002D69F1">
        <w:t xml:space="preserve">Although Area 2 is now configured as a stub area, </w:t>
      </w:r>
      <w:r w:rsidRPr="002D69F1">
        <w:rPr>
          <w:b/>
          <w:bCs/>
        </w:rPr>
        <w:t>overall network reachability has not changed</w:t>
      </w:r>
      <w:r w:rsidRPr="002D69F1">
        <w:t xml:space="preserve">. Internal routers in the stub area use the </w:t>
      </w:r>
      <w:r w:rsidRPr="002D69F1">
        <w:rPr>
          <w:b/>
          <w:bCs/>
        </w:rPr>
        <w:t>default route injected by the ABR</w:t>
      </w:r>
      <w:r w:rsidRPr="002D69F1">
        <w:t xml:space="preserve"> to reach destinations outside the area, while the ABR itself still receives the </w:t>
      </w:r>
      <w:r w:rsidRPr="002D69F1">
        <w:rPr>
          <w:b/>
          <w:bCs/>
        </w:rPr>
        <w:t>external routes and default route advertised by the ASBR</w:t>
      </w:r>
      <w:r w:rsidRPr="002D69F1">
        <w:t>. As a result, traffic can still reach all external networks, even though the detailed external routing information is no longer carried inside the stub area.</w:t>
      </w:r>
    </w:p>
    <w:p w14:paraId="0C65789F" w14:textId="1FFEC7F9" w:rsidR="00050337" w:rsidRDefault="002D69F1" w:rsidP="00717DCD">
      <w:pPr>
        <w:pStyle w:val="BodyTextL25"/>
      </w:pPr>
      <w:r w:rsidRPr="002D69F1">
        <w:t xml:space="preserve">This demonstrates that changes to the </w:t>
      </w:r>
      <w:r w:rsidRPr="002D69F1">
        <w:rPr>
          <w:b/>
          <w:bCs/>
        </w:rPr>
        <w:t>control plane</w:t>
      </w:r>
      <w:r w:rsidRPr="002D69F1">
        <w:t xml:space="preserve"> through LSA filtering do not impact the </w:t>
      </w:r>
      <w:r w:rsidRPr="002D69F1">
        <w:rPr>
          <w:b/>
          <w:bCs/>
        </w:rPr>
        <w:t>data plane</w:t>
      </w:r>
      <w:r w:rsidRPr="002D69F1">
        <w:t xml:space="preserve"> and end-to-end traffic forwarding remains unchanged.</w:t>
      </w:r>
    </w:p>
    <w:p w14:paraId="1556E20E" w14:textId="5438C57B" w:rsidR="001229F4" w:rsidRPr="004B695C" w:rsidRDefault="001229F4" w:rsidP="00285135">
      <w:pPr>
        <w:pStyle w:val="Heading2"/>
      </w:pPr>
      <w:r>
        <w:t>OSPFv3 Totally Stubby Areas</w:t>
      </w:r>
    </w:p>
    <w:p w14:paraId="11084EAD" w14:textId="1BBC83EE" w:rsidR="0033478A" w:rsidRPr="0033478A" w:rsidRDefault="0033478A" w:rsidP="0033478A">
      <w:pPr>
        <w:pStyle w:val="BodyText"/>
      </w:pPr>
      <w:r w:rsidRPr="0033478A">
        <w:t xml:space="preserve">In this part, you will configure </w:t>
      </w:r>
      <w:r w:rsidRPr="0033478A">
        <w:rPr>
          <w:b/>
          <w:bCs/>
        </w:rPr>
        <w:t xml:space="preserve">Area 2 as an OSPFv3 </w:t>
      </w:r>
      <w:r w:rsidR="00444E2A">
        <w:rPr>
          <w:b/>
          <w:bCs/>
        </w:rPr>
        <w:t xml:space="preserve">totally stubby </w:t>
      </w:r>
      <w:r w:rsidRPr="0033478A">
        <w:rPr>
          <w:b/>
          <w:bCs/>
        </w:rPr>
        <w:t>area</w:t>
      </w:r>
      <w:r w:rsidRPr="0033478A">
        <w:t xml:space="preserve"> and examine how this further restricts routing information compared to a standard stub area. A </w:t>
      </w:r>
      <w:r w:rsidR="00444E2A">
        <w:t xml:space="preserve">totally stubby </w:t>
      </w:r>
      <w:r w:rsidRPr="0033478A">
        <w:t xml:space="preserve">area is designed to minimize routing table size by blocking not only external routes, but also inter-area routes, while still preserving full network reachability </w:t>
      </w:r>
      <w:r w:rsidR="002D3504" w:rsidRPr="0033478A">
        <w:t>using</w:t>
      </w:r>
      <w:r w:rsidRPr="0033478A">
        <w:t xml:space="preserve"> a default route injected by the ABR.</w:t>
      </w:r>
    </w:p>
    <w:p w14:paraId="4D54AAFD" w14:textId="5CFC4DD2" w:rsidR="0033478A" w:rsidRPr="0033478A" w:rsidRDefault="0033478A" w:rsidP="0033478A">
      <w:pPr>
        <w:pStyle w:val="BodyText"/>
        <w:rPr>
          <w:b/>
          <w:bCs/>
        </w:rPr>
      </w:pPr>
      <w:r w:rsidRPr="0033478A">
        <w:t xml:space="preserve">In OSPFv3, </w:t>
      </w:r>
      <w:r w:rsidR="00444E2A">
        <w:t xml:space="preserve">totally stubby </w:t>
      </w:r>
      <w:r w:rsidRPr="0033478A">
        <w:t>area behavior is achieved by controlling which LSA types are allowed into the area and by replacing detailed routing information with a single default route.</w:t>
      </w:r>
    </w:p>
    <w:p w14:paraId="1239CED0" w14:textId="4979B4F4" w:rsidR="0033478A" w:rsidRPr="00093768" w:rsidRDefault="0033478A" w:rsidP="00AE7D61">
      <w:pPr>
        <w:pStyle w:val="Heading5"/>
      </w:pPr>
      <w:r w:rsidRPr="00093768">
        <w:t xml:space="preserve">LSAs Allowed </w:t>
      </w:r>
      <w:r w:rsidR="00D264B9">
        <w:t xml:space="preserve">and Blocked </w:t>
      </w:r>
      <w:r w:rsidRPr="00093768">
        <w:t xml:space="preserve">in an OSPFv3 </w:t>
      </w:r>
      <w:r w:rsidR="00444E2A">
        <w:t xml:space="preserve">Totally Stubby </w:t>
      </w:r>
      <w:r w:rsidRPr="00093768">
        <w:t>Area</w:t>
      </w:r>
    </w:p>
    <w:p w14:paraId="4EBFBEC7" w14:textId="30A72507" w:rsidR="0033478A" w:rsidRPr="0033478A" w:rsidRDefault="0033478A" w:rsidP="0033478A">
      <w:pPr>
        <w:pStyle w:val="BodyText"/>
      </w:pPr>
      <w:r w:rsidRPr="0033478A">
        <w:t xml:space="preserve">In a </w:t>
      </w:r>
      <w:r w:rsidR="00444E2A">
        <w:t xml:space="preserve">totally stubby </w:t>
      </w:r>
      <w:r w:rsidRPr="0033478A">
        <w:t xml:space="preserve">area, routers continue to receive LSAs necessary to understand </w:t>
      </w:r>
      <w:r w:rsidRPr="0033478A">
        <w:rPr>
          <w:b/>
          <w:bCs/>
        </w:rPr>
        <w:t>local topology</w:t>
      </w:r>
      <w:r w:rsidRPr="0033478A">
        <w:t xml:space="preserve">, but </w:t>
      </w:r>
      <w:r w:rsidRPr="0033478A">
        <w:rPr>
          <w:b/>
          <w:bCs/>
        </w:rPr>
        <w:t>both external and inter-area routing information is suppressed</w:t>
      </w:r>
      <w:r w:rsidRPr="0033478A">
        <w:t>.</w:t>
      </w:r>
    </w:p>
    <w:p w14:paraId="2D06C17E" w14:textId="69FA476E" w:rsidR="0033478A" w:rsidRPr="009B68C5" w:rsidRDefault="0033478A" w:rsidP="009B68C5">
      <w:pPr>
        <w:pStyle w:val="Bulletlevel1"/>
        <w:rPr>
          <w:b/>
          <w:bCs/>
        </w:rPr>
      </w:pPr>
      <w:r w:rsidRPr="009B68C5">
        <w:rPr>
          <w:b/>
          <w:bCs/>
        </w:rPr>
        <w:t>Intra-area LSAs Allowed</w:t>
      </w:r>
    </w:p>
    <w:p w14:paraId="7739D982" w14:textId="14321013" w:rsidR="0033478A" w:rsidRPr="0033478A" w:rsidRDefault="0033478A" w:rsidP="009B68C5">
      <w:pPr>
        <w:pStyle w:val="Bulletlevel2"/>
      </w:pPr>
      <w:r w:rsidRPr="0033478A">
        <w:rPr>
          <w:b/>
          <w:bCs/>
        </w:rPr>
        <w:t>LSA Type 1 (Router LSA)</w:t>
      </w:r>
      <w:r w:rsidR="009B68C5">
        <w:t xml:space="preserve">: </w:t>
      </w:r>
      <w:r w:rsidRPr="0033478A">
        <w:t>Describes intra-area topology</w:t>
      </w:r>
    </w:p>
    <w:p w14:paraId="015A4F29" w14:textId="02D82230" w:rsidR="0033478A" w:rsidRPr="0033478A" w:rsidRDefault="0033478A" w:rsidP="009B68C5">
      <w:pPr>
        <w:pStyle w:val="Bulletlevel2"/>
      </w:pPr>
      <w:r w:rsidRPr="0033478A">
        <w:rPr>
          <w:b/>
          <w:bCs/>
        </w:rPr>
        <w:t>LSA Type 8 (Link LSA)</w:t>
      </w:r>
      <w:r w:rsidR="009B68C5">
        <w:t xml:space="preserve">: </w:t>
      </w:r>
      <w:r w:rsidRPr="0033478A">
        <w:t>Supports IPv6 neighbor communication</w:t>
      </w:r>
    </w:p>
    <w:p w14:paraId="009B7FFC" w14:textId="0D11CB16" w:rsidR="0033478A" w:rsidRPr="0033478A" w:rsidRDefault="0033478A" w:rsidP="009B68C5">
      <w:pPr>
        <w:pStyle w:val="Bulletlevel2"/>
      </w:pPr>
      <w:r w:rsidRPr="0033478A">
        <w:rPr>
          <w:b/>
          <w:bCs/>
        </w:rPr>
        <w:t>LSA Type 9 (Intra-Area Prefix LSA)</w:t>
      </w:r>
      <w:r w:rsidR="009B68C5">
        <w:t xml:space="preserve">: </w:t>
      </w:r>
      <w:r w:rsidRPr="0033478A">
        <w:t>Carries IPv4 and IPv6 prefixes within the area</w:t>
      </w:r>
    </w:p>
    <w:p w14:paraId="6889A0D7" w14:textId="77777777" w:rsidR="0033478A" w:rsidRPr="0033478A" w:rsidRDefault="0033478A" w:rsidP="009B68C5">
      <w:pPr>
        <w:pStyle w:val="BodyTextL50"/>
      </w:pPr>
      <w:r w:rsidRPr="0033478A">
        <w:t>These LSAs allow routers in the area to fully understand local connectivity and install routes to networks inside the area.</w:t>
      </w:r>
    </w:p>
    <w:p w14:paraId="02EC4996" w14:textId="32D6DF60" w:rsidR="0033478A" w:rsidRPr="009B68C5" w:rsidRDefault="0033478A" w:rsidP="009B68C5">
      <w:pPr>
        <w:pStyle w:val="Bulletlevel1"/>
      </w:pPr>
      <w:r w:rsidRPr="009B68C5">
        <w:t>Default Route Injection Allowed</w:t>
      </w:r>
    </w:p>
    <w:p w14:paraId="3DCFB2D2" w14:textId="77777777" w:rsidR="0033478A" w:rsidRPr="009B68C5" w:rsidRDefault="0033478A" w:rsidP="009B68C5">
      <w:pPr>
        <w:pStyle w:val="Bulletlevel2"/>
        <w:rPr>
          <w:b/>
          <w:bCs/>
        </w:rPr>
      </w:pPr>
      <w:r w:rsidRPr="009B68C5">
        <w:rPr>
          <w:b/>
          <w:bCs/>
        </w:rPr>
        <w:t>Single Default Route injected by the ABR</w:t>
      </w:r>
    </w:p>
    <w:p w14:paraId="640BE606" w14:textId="77777777" w:rsidR="0033478A" w:rsidRPr="0033478A" w:rsidRDefault="0033478A" w:rsidP="009B68C5">
      <w:pPr>
        <w:pStyle w:val="Bulletlevel2"/>
      </w:pPr>
      <w:r w:rsidRPr="0033478A">
        <w:t>Advertised as a Type 3 Inter-Area Prefix LSA</w:t>
      </w:r>
    </w:p>
    <w:p w14:paraId="37846CD1" w14:textId="77777777" w:rsidR="0033478A" w:rsidRPr="0033478A" w:rsidRDefault="0033478A" w:rsidP="009B68C5">
      <w:pPr>
        <w:pStyle w:val="BodyTextL50"/>
      </w:pPr>
      <w:r w:rsidRPr="0033478A">
        <w:t>This default route replaces all inter-area and external routing information and provides a path out of the area.</w:t>
      </w:r>
    </w:p>
    <w:p w14:paraId="741680DC" w14:textId="25F6B0BD" w:rsidR="0033478A" w:rsidRPr="009B68C5" w:rsidRDefault="0033478A" w:rsidP="009B68C5">
      <w:pPr>
        <w:pStyle w:val="Bulletlevel1"/>
        <w:rPr>
          <w:b/>
          <w:bCs/>
        </w:rPr>
      </w:pPr>
      <w:r w:rsidRPr="009B68C5">
        <w:rPr>
          <w:b/>
          <w:bCs/>
        </w:rPr>
        <w:t xml:space="preserve">LSAs Blocked in an OSPFv3 </w:t>
      </w:r>
      <w:r w:rsidR="00444E2A">
        <w:rPr>
          <w:b/>
          <w:bCs/>
        </w:rPr>
        <w:t xml:space="preserve">Totally Stubby </w:t>
      </w:r>
      <w:r w:rsidRPr="009B68C5">
        <w:rPr>
          <w:b/>
          <w:bCs/>
        </w:rPr>
        <w:t>Area</w:t>
      </w:r>
    </w:p>
    <w:p w14:paraId="1E5A6D0A" w14:textId="2B8E6888" w:rsidR="0033478A" w:rsidRPr="0033478A" w:rsidRDefault="0033478A" w:rsidP="009B68C5">
      <w:pPr>
        <w:pStyle w:val="Bulletlevel2"/>
      </w:pPr>
      <w:r w:rsidRPr="0033478A">
        <w:rPr>
          <w:b/>
          <w:bCs/>
        </w:rPr>
        <w:t>LSA Type 3 (Inter-Area Prefix LSAs)</w:t>
      </w:r>
      <w:r w:rsidR="009B68C5">
        <w:t xml:space="preserve">: </w:t>
      </w:r>
      <w:r w:rsidRPr="0033478A">
        <w:t>Suppressed (except the default route)</w:t>
      </w:r>
    </w:p>
    <w:p w14:paraId="0E15C884" w14:textId="52EF94A5" w:rsidR="0033478A" w:rsidRPr="0033478A" w:rsidRDefault="0033478A" w:rsidP="009B68C5">
      <w:pPr>
        <w:pStyle w:val="Bulletlevel2"/>
      </w:pPr>
      <w:r w:rsidRPr="0033478A">
        <w:rPr>
          <w:b/>
          <w:bCs/>
        </w:rPr>
        <w:lastRenderedPageBreak/>
        <w:t>LSA Type 4 (Inter-Area Router LSAs)</w:t>
      </w:r>
      <w:r w:rsidR="009B68C5">
        <w:t xml:space="preserve">: </w:t>
      </w:r>
      <w:r w:rsidRPr="0033478A">
        <w:t>Blocked</w:t>
      </w:r>
    </w:p>
    <w:p w14:paraId="74BA260C" w14:textId="75786B88" w:rsidR="0033478A" w:rsidRPr="0033478A" w:rsidRDefault="0033478A" w:rsidP="009B68C5">
      <w:pPr>
        <w:pStyle w:val="Bulletlevel2"/>
      </w:pPr>
      <w:r w:rsidRPr="0033478A">
        <w:rPr>
          <w:b/>
          <w:bCs/>
        </w:rPr>
        <w:t>LSA Type 5 (AS-External LSAs)</w:t>
      </w:r>
      <w:r w:rsidR="009B68C5">
        <w:t xml:space="preserve">: </w:t>
      </w:r>
      <w:r w:rsidRPr="0033478A">
        <w:t>Blocked</w:t>
      </w:r>
    </w:p>
    <w:p w14:paraId="4FCB3ACF" w14:textId="218C6376" w:rsidR="0033478A" w:rsidRPr="0033478A" w:rsidRDefault="0033478A" w:rsidP="001D5341">
      <w:pPr>
        <w:pStyle w:val="BodyTextL50"/>
        <w:rPr>
          <w:b/>
          <w:bCs/>
        </w:rPr>
      </w:pPr>
      <w:r w:rsidRPr="0033478A">
        <w:t>Because neither inter-area prefixes nor external routes are allowed, there is no need to advertise how to reach other</w:t>
      </w:r>
      <w:r w:rsidR="00F552BA">
        <w:t>s’</w:t>
      </w:r>
      <w:r w:rsidRPr="0033478A">
        <w:t xml:space="preserve"> areas or the ASBR.</w:t>
      </w:r>
    </w:p>
    <w:p w14:paraId="5899B3B7" w14:textId="53AD72A3" w:rsidR="0033478A" w:rsidRPr="00093768" w:rsidRDefault="0033478A" w:rsidP="00AE7D61">
      <w:pPr>
        <w:pStyle w:val="Heading5"/>
      </w:pPr>
      <w:r w:rsidRPr="00093768">
        <w:t xml:space="preserve">What We Expect to See in a </w:t>
      </w:r>
      <w:r w:rsidR="00444E2A">
        <w:t xml:space="preserve">Totally Stubby </w:t>
      </w:r>
      <w:r w:rsidRPr="00093768">
        <w:t>Area</w:t>
      </w:r>
    </w:p>
    <w:p w14:paraId="1B905950" w14:textId="2613330E" w:rsidR="0033478A" w:rsidRPr="0033478A" w:rsidRDefault="0033478A" w:rsidP="0033478A">
      <w:pPr>
        <w:pStyle w:val="BodyText"/>
      </w:pPr>
      <w:r w:rsidRPr="0033478A">
        <w:t xml:space="preserve">When Area 2 is configured as a </w:t>
      </w:r>
      <w:r w:rsidR="00444E2A">
        <w:t xml:space="preserve">totally stubby </w:t>
      </w:r>
      <w:r w:rsidRPr="0033478A">
        <w:t xml:space="preserve">area, internal routers such as </w:t>
      </w:r>
      <w:r w:rsidRPr="0033478A">
        <w:rPr>
          <w:b/>
          <w:bCs/>
        </w:rPr>
        <w:t>D2</w:t>
      </w:r>
      <w:r w:rsidRPr="0033478A">
        <w:t xml:space="preserve"> should have:</w:t>
      </w:r>
    </w:p>
    <w:p w14:paraId="0BBEFFC6" w14:textId="77777777" w:rsidR="0033478A" w:rsidRPr="0033478A" w:rsidRDefault="0033478A" w:rsidP="00FA3A3D">
      <w:pPr>
        <w:pStyle w:val="BodyText"/>
        <w:numPr>
          <w:ilvl w:val="0"/>
          <w:numId w:val="20"/>
        </w:numPr>
      </w:pPr>
      <w:r w:rsidRPr="0033478A">
        <w:t xml:space="preserve">Routes to OSPF networks </w:t>
      </w:r>
      <w:r w:rsidRPr="0033478A">
        <w:rPr>
          <w:b/>
          <w:bCs/>
        </w:rPr>
        <w:t>within Area 2</w:t>
      </w:r>
    </w:p>
    <w:p w14:paraId="3966FAC3" w14:textId="77777777" w:rsidR="0033478A" w:rsidRPr="0033478A" w:rsidRDefault="0033478A" w:rsidP="00FA3A3D">
      <w:pPr>
        <w:pStyle w:val="BodyText"/>
        <w:numPr>
          <w:ilvl w:val="0"/>
          <w:numId w:val="20"/>
        </w:numPr>
      </w:pPr>
      <w:r w:rsidRPr="0033478A">
        <w:rPr>
          <w:b/>
          <w:bCs/>
        </w:rPr>
        <w:t>A single default route injected by the ABR</w:t>
      </w:r>
    </w:p>
    <w:p w14:paraId="3EAEEEA5" w14:textId="77777777" w:rsidR="0033478A" w:rsidRPr="0033478A" w:rsidRDefault="0033478A" w:rsidP="00FA3A3D">
      <w:pPr>
        <w:pStyle w:val="BodyText"/>
        <w:numPr>
          <w:ilvl w:val="0"/>
          <w:numId w:val="20"/>
        </w:numPr>
      </w:pPr>
      <w:r w:rsidRPr="0033478A">
        <w:t>No visibility into individual inter-area or external prefixes</w:t>
      </w:r>
    </w:p>
    <w:p w14:paraId="1D18C81C" w14:textId="6C7A479F" w:rsidR="0033478A" w:rsidRPr="001D5341" w:rsidRDefault="0033478A" w:rsidP="0033478A">
      <w:pPr>
        <w:pStyle w:val="BodyText"/>
      </w:pPr>
      <w:r w:rsidRPr="0033478A">
        <w:t>This default route provides connectivity to all destinations outside the area without carrying detailed routing information.</w:t>
      </w:r>
    </w:p>
    <w:p w14:paraId="0C4F4DF8" w14:textId="508D1FF6" w:rsidR="0033478A" w:rsidRPr="0033478A" w:rsidRDefault="0033478A" w:rsidP="00AE7D61">
      <w:pPr>
        <w:pStyle w:val="Heading5"/>
      </w:pPr>
      <w:r w:rsidRPr="0033478A">
        <w:t xml:space="preserve">What We Do Not Expect to See in a </w:t>
      </w:r>
      <w:r w:rsidR="00444E2A">
        <w:t xml:space="preserve">Totally Stubby </w:t>
      </w:r>
      <w:r w:rsidRPr="0033478A">
        <w:t>Area</w:t>
      </w:r>
    </w:p>
    <w:p w14:paraId="596EE6E7" w14:textId="77777777" w:rsidR="0033478A" w:rsidRPr="0033478A" w:rsidRDefault="0033478A" w:rsidP="0033478A">
      <w:pPr>
        <w:pStyle w:val="BodyText"/>
      </w:pPr>
      <w:r w:rsidRPr="0033478A">
        <w:t xml:space="preserve">Because additional LSAs are suppressed, routers inside Area 2 should </w:t>
      </w:r>
      <w:r w:rsidRPr="0033478A">
        <w:rPr>
          <w:b/>
          <w:bCs/>
        </w:rPr>
        <w:t>not</w:t>
      </w:r>
      <w:r w:rsidRPr="0033478A">
        <w:t xml:space="preserve"> have:</w:t>
      </w:r>
    </w:p>
    <w:p w14:paraId="0E9D1485" w14:textId="77777777" w:rsidR="0033478A" w:rsidRPr="0033478A" w:rsidRDefault="0033478A" w:rsidP="00FA3A3D">
      <w:pPr>
        <w:pStyle w:val="BodyText"/>
        <w:numPr>
          <w:ilvl w:val="0"/>
          <w:numId w:val="21"/>
        </w:numPr>
      </w:pPr>
      <w:r w:rsidRPr="0033478A">
        <w:t>Inter-area routes from other OSPF areas</w:t>
      </w:r>
    </w:p>
    <w:p w14:paraId="3B28FBAC" w14:textId="77777777" w:rsidR="0033478A" w:rsidRPr="0033478A" w:rsidRDefault="0033478A" w:rsidP="00FA3A3D">
      <w:pPr>
        <w:pStyle w:val="BodyText"/>
        <w:numPr>
          <w:ilvl w:val="0"/>
          <w:numId w:val="21"/>
        </w:numPr>
      </w:pPr>
      <w:r w:rsidRPr="0033478A">
        <w:t>The default route advertised by the ASBR</w:t>
      </w:r>
    </w:p>
    <w:p w14:paraId="6667DA3B" w14:textId="6C257E27" w:rsidR="0033478A" w:rsidRPr="001D5341" w:rsidRDefault="0033478A" w:rsidP="0033478A">
      <w:pPr>
        <w:pStyle w:val="BodyText"/>
        <w:numPr>
          <w:ilvl w:val="0"/>
          <w:numId w:val="21"/>
        </w:numPr>
      </w:pPr>
      <w:r w:rsidRPr="0033478A">
        <w:t>External routes, including redistributed IPv6 static routes</w:t>
      </w:r>
    </w:p>
    <w:p w14:paraId="1EDCCBC6" w14:textId="4E27C2C5" w:rsidR="0033478A" w:rsidRPr="0033478A" w:rsidRDefault="0033478A" w:rsidP="00AE7D61">
      <w:pPr>
        <w:pStyle w:val="Heading5"/>
      </w:pPr>
      <w:r w:rsidRPr="0033478A">
        <w:t>Summary</w:t>
      </w:r>
    </w:p>
    <w:p w14:paraId="17823E2E" w14:textId="48318A01" w:rsidR="0033478A" w:rsidRPr="0033478A" w:rsidRDefault="0033478A" w:rsidP="0033478A">
      <w:pPr>
        <w:pStyle w:val="BodyText"/>
      </w:pPr>
      <w:r w:rsidRPr="0033478A">
        <w:t xml:space="preserve">A </w:t>
      </w:r>
      <w:r w:rsidR="00444E2A">
        <w:t xml:space="preserve">totally stubby </w:t>
      </w:r>
      <w:r w:rsidRPr="0033478A">
        <w:t>area further reduces routing information compared to a standard stub area by allowing only intra-area LSAs and a single default route from the ABR. By blocking both inter-area and external LSAs, OSPFv3 minimizes LSDB size and routing table entries while maintaining full reachability through the ABR.</w:t>
      </w:r>
    </w:p>
    <w:p w14:paraId="1193EE3B" w14:textId="12CECB00" w:rsidR="00050337" w:rsidRDefault="0033478A" w:rsidP="00D3052D">
      <w:pPr>
        <w:pStyle w:val="BodyText"/>
      </w:pPr>
      <w:r w:rsidRPr="0033478A">
        <w:t xml:space="preserve">This sets the stage for comparing </w:t>
      </w:r>
      <w:r w:rsidR="00444E2A">
        <w:t xml:space="preserve">totally stubby </w:t>
      </w:r>
      <w:r w:rsidRPr="0033478A">
        <w:t>areas with NSSA and totally NSSA areas in later sections of the lab.</w:t>
      </w:r>
    </w:p>
    <w:p w14:paraId="14DB6CEC" w14:textId="5463DE8D" w:rsidR="001B6C7E" w:rsidRDefault="001B6C7E" w:rsidP="001B6C7E">
      <w:pPr>
        <w:pStyle w:val="Heading3"/>
      </w:pPr>
      <w:r>
        <w:t xml:space="preserve">Configure Area 2 as a Totally Stubby Area on ABR router R3 </w:t>
      </w:r>
    </w:p>
    <w:p w14:paraId="40EE5514" w14:textId="50790831" w:rsidR="001B6C7E" w:rsidRDefault="001B6C7E" w:rsidP="00717DCD">
      <w:pPr>
        <w:pStyle w:val="BodyTextL25"/>
      </w:pPr>
      <w:r>
        <w:t>T</w:t>
      </w:r>
      <w:r w:rsidRPr="006B7B6D">
        <w:t xml:space="preserve">he ABR </w:t>
      </w:r>
      <w:r>
        <w:t xml:space="preserve">is </w:t>
      </w:r>
      <w:r w:rsidRPr="006B7B6D">
        <w:t>configured as part of a</w:t>
      </w:r>
      <w:r>
        <w:t xml:space="preserve"> totally</w:t>
      </w:r>
      <w:r w:rsidRPr="006B7B6D">
        <w:t xml:space="preserve"> stub</w:t>
      </w:r>
      <w:r>
        <w:t>by</w:t>
      </w:r>
      <w:r w:rsidRPr="006B7B6D">
        <w:t xml:space="preserve"> area by applying the </w:t>
      </w:r>
      <w:r w:rsidRPr="006B7B6D">
        <w:rPr>
          <w:b/>
          <w:bCs/>
        </w:rPr>
        <w:t xml:space="preserve">area </w:t>
      </w:r>
      <w:r w:rsidRPr="006B7B6D">
        <w:rPr>
          <w:i/>
          <w:iCs/>
        </w:rPr>
        <w:t>&lt;area-id&gt;</w:t>
      </w:r>
      <w:r w:rsidRPr="006B7B6D">
        <w:rPr>
          <w:b/>
          <w:bCs/>
        </w:rPr>
        <w:t xml:space="preserve"> stub</w:t>
      </w:r>
      <w:r>
        <w:rPr>
          <w:b/>
          <w:bCs/>
        </w:rPr>
        <w:t xml:space="preserve"> no-summary</w:t>
      </w:r>
      <w:r w:rsidRPr="006B7B6D">
        <w:t xml:space="preserve"> command under the appropriate </w:t>
      </w:r>
      <w:r w:rsidRPr="006B7B6D">
        <w:rPr>
          <w:b/>
          <w:bCs/>
        </w:rPr>
        <w:t>OSPFv3 address family</w:t>
      </w:r>
      <w:r w:rsidRPr="006B7B6D">
        <w:t>.</w:t>
      </w:r>
      <w:r w:rsidR="00C96633">
        <w:t xml:space="preserve"> </w:t>
      </w:r>
      <w:r w:rsidR="00E70670">
        <w:t>This time, adjacencies do not reset</w:t>
      </w:r>
      <w:r w:rsidR="00E6713C">
        <w:t>.</w:t>
      </w:r>
    </w:p>
    <w:p w14:paraId="1242B4B7" w14:textId="77777777" w:rsidR="001B6C7E" w:rsidRPr="00362C32" w:rsidRDefault="001B6C7E" w:rsidP="001B6C7E">
      <w:pPr>
        <w:pStyle w:val="CMD"/>
        <w:rPr>
          <w:b/>
          <w:bCs/>
        </w:rPr>
      </w:pPr>
      <w:r>
        <w:t xml:space="preserve">R3(config)# </w:t>
      </w:r>
      <w:r w:rsidRPr="00362C32">
        <w:rPr>
          <w:b/>
          <w:bCs/>
        </w:rPr>
        <w:t>router ospfv3 123</w:t>
      </w:r>
    </w:p>
    <w:p w14:paraId="241B78CB" w14:textId="77777777" w:rsidR="001B6C7E" w:rsidRDefault="001B6C7E" w:rsidP="001B6C7E">
      <w:pPr>
        <w:pStyle w:val="CMD"/>
      </w:pPr>
      <w:r>
        <w:t xml:space="preserve">R3(config-router)# </w:t>
      </w:r>
      <w:r w:rsidRPr="00362C32">
        <w:rPr>
          <w:b/>
          <w:bCs/>
        </w:rPr>
        <w:t>address-family ipv4 unicast</w:t>
      </w:r>
    </w:p>
    <w:p w14:paraId="4CF5D2F2" w14:textId="34963245" w:rsidR="001B6C7E" w:rsidRPr="00362C32" w:rsidRDefault="001B6C7E" w:rsidP="001B6C7E">
      <w:pPr>
        <w:pStyle w:val="CMD"/>
        <w:rPr>
          <w:b/>
          <w:bCs/>
        </w:rPr>
      </w:pPr>
      <w:r>
        <w:t>R3(config-router-</w:t>
      </w:r>
      <w:proofErr w:type="spellStart"/>
      <w:r>
        <w:t>af</w:t>
      </w:r>
      <w:proofErr w:type="spellEnd"/>
      <w:r>
        <w:t xml:space="preserve">)# </w:t>
      </w:r>
      <w:r w:rsidRPr="00362C32">
        <w:rPr>
          <w:b/>
          <w:bCs/>
        </w:rPr>
        <w:t>area 2 stub</w:t>
      </w:r>
      <w:r>
        <w:rPr>
          <w:b/>
          <w:bCs/>
        </w:rPr>
        <w:t xml:space="preserve"> no-summary</w:t>
      </w:r>
    </w:p>
    <w:p w14:paraId="0DAA6788" w14:textId="77777777" w:rsidR="001B6C7E" w:rsidRDefault="001B6C7E" w:rsidP="001B6C7E">
      <w:pPr>
        <w:pStyle w:val="CMD"/>
      </w:pPr>
      <w:r>
        <w:t>R3(config-router-</w:t>
      </w:r>
      <w:proofErr w:type="spellStart"/>
      <w:r>
        <w:t>af</w:t>
      </w:r>
      <w:proofErr w:type="spellEnd"/>
      <w:r>
        <w:t xml:space="preserve">)# </w:t>
      </w:r>
      <w:r w:rsidRPr="00362C32">
        <w:rPr>
          <w:b/>
          <w:bCs/>
        </w:rPr>
        <w:t>exit-address-family</w:t>
      </w:r>
    </w:p>
    <w:p w14:paraId="5D52892C" w14:textId="77777777" w:rsidR="001B6C7E" w:rsidRDefault="001B6C7E" w:rsidP="001B6C7E">
      <w:pPr>
        <w:pStyle w:val="CMD"/>
      </w:pPr>
      <w:r>
        <w:t xml:space="preserve">R3(config-router)# </w:t>
      </w:r>
      <w:r w:rsidRPr="00362C32">
        <w:rPr>
          <w:b/>
          <w:bCs/>
        </w:rPr>
        <w:t>address-family ipv6 unicast</w:t>
      </w:r>
    </w:p>
    <w:p w14:paraId="426542BD" w14:textId="2FB7FD67" w:rsidR="001B6C7E" w:rsidRPr="00362C32" w:rsidRDefault="001B6C7E" w:rsidP="001B6C7E">
      <w:pPr>
        <w:pStyle w:val="CMD"/>
        <w:rPr>
          <w:b/>
          <w:bCs/>
        </w:rPr>
      </w:pPr>
      <w:r>
        <w:t>R3(config-router-</w:t>
      </w:r>
      <w:proofErr w:type="spellStart"/>
      <w:r>
        <w:t>af</w:t>
      </w:r>
      <w:proofErr w:type="spellEnd"/>
      <w:r>
        <w:t xml:space="preserve">)# </w:t>
      </w:r>
      <w:r w:rsidRPr="00362C32">
        <w:rPr>
          <w:b/>
          <w:bCs/>
        </w:rPr>
        <w:t>area 2 stub</w:t>
      </w:r>
      <w:r>
        <w:rPr>
          <w:b/>
          <w:bCs/>
        </w:rPr>
        <w:t xml:space="preserve"> no</w:t>
      </w:r>
      <w:r w:rsidR="000317C8">
        <w:rPr>
          <w:b/>
          <w:bCs/>
        </w:rPr>
        <w:t>-</w:t>
      </w:r>
      <w:r>
        <w:rPr>
          <w:b/>
          <w:bCs/>
        </w:rPr>
        <w:t>summary</w:t>
      </w:r>
    </w:p>
    <w:p w14:paraId="41BE19C3" w14:textId="77777777" w:rsidR="001B6C7E" w:rsidRPr="00362C32" w:rsidRDefault="001B6C7E" w:rsidP="001B6C7E">
      <w:pPr>
        <w:pStyle w:val="CMD"/>
        <w:rPr>
          <w:b/>
          <w:bCs/>
        </w:rPr>
      </w:pPr>
      <w:r>
        <w:t>R3(config-router-</w:t>
      </w:r>
      <w:proofErr w:type="spellStart"/>
      <w:r>
        <w:t>af</w:t>
      </w:r>
      <w:proofErr w:type="spellEnd"/>
      <w:r>
        <w:t xml:space="preserve">)# </w:t>
      </w:r>
      <w:r w:rsidRPr="00362C32">
        <w:rPr>
          <w:b/>
          <w:bCs/>
        </w:rPr>
        <w:t>exit-address-family</w:t>
      </w:r>
    </w:p>
    <w:p w14:paraId="554AF5F6" w14:textId="122897B7" w:rsidR="001B6C7E" w:rsidRDefault="001B6C7E" w:rsidP="001B6C7E">
      <w:pPr>
        <w:pStyle w:val="Heading3"/>
      </w:pPr>
      <w:r>
        <w:t>Configure Area 2 as a Totally Stubby Area on Internal router D2</w:t>
      </w:r>
    </w:p>
    <w:p w14:paraId="37CAB9A1" w14:textId="1CD9AF5E" w:rsidR="001B6C7E" w:rsidRDefault="001B6C7E" w:rsidP="00717DCD">
      <w:pPr>
        <w:pStyle w:val="BodyTextL25"/>
      </w:pPr>
      <w:r>
        <w:t>Internal routers in a totally stubby area are configured the same as an internal router in a stub area. Therefore, there is no change for D2.</w:t>
      </w:r>
    </w:p>
    <w:p w14:paraId="77403877" w14:textId="77777777" w:rsidR="001B6C7E" w:rsidRDefault="001B6C7E" w:rsidP="001B6C7E">
      <w:pPr>
        <w:pStyle w:val="CMD"/>
      </w:pPr>
      <w:r>
        <w:t xml:space="preserve">D2(config)# </w:t>
      </w:r>
      <w:r w:rsidRPr="00362C32">
        <w:rPr>
          <w:b/>
          <w:bCs/>
        </w:rPr>
        <w:t>router ospfv3 123</w:t>
      </w:r>
    </w:p>
    <w:p w14:paraId="75C32B68" w14:textId="77777777" w:rsidR="001B6C7E" w:rsidRPr="00362C32" w:rsidRDefault="001B6C7E" w:rsidP="001B6C7E">
      <w:pPr>
        <w:pStyle w:val="CMD"/>
        <w:rPr>
          <w:b/>
          <w:bCs/>
        </w:rPr>
      </w:pPr>
      <w:r>
        <w:t xml:space="preserve">D2(config-router)# </w:t>
      </w:r>
      <w:r w:rsidRPr="00362C32">
        <w:rPr>
          <w:b/>
          <w:bCs/>
        </w:rPr>
        <w:t>address-family ipv4 unicast</w:t>
      </w:r>
    </w:p>
    <w:p w14:paraId="5B65307D" w14:textId="77777777" w:rsidR="001B6C7E" w:rsidRPr="00362C32" w:rsidRDefault="001B6C7E" w:rsidP="001B6C7E">
      <w:pPr>
        <w:pStyle w:val="CMD"/>
        <w:rPr>
          <w:b/>
          <w:bCs/>
        </w:rPr>
      </w:pPr>
      <w:r>
        <w:t>D2(config-router-</w:t>
      </w:r>
      <w:proofErr w:type="spellStart"/>
      <w:r>
        <w:t>af</w:t>
      </w:r>
      <w:proofErr w:type="spellEnd"/>
      <w:r>
        <w:t xml:space="preserve">)# </w:t>
      </w:r>
      <w:r w:rsidRPr="00362C32">
        <w:rPr>
          <w:b/>
          <w:bCs/>
        </w:rPr>
        <w:t>area 2 stub</w:t>
      </w:r>
    </w:p>
    <w:p w14:paraId="5402010D" w14:textId="77777777" w:rsidR="001B6C7E" w:rsidRDefault="001B6C7E" w:rsidP="001B6C7E">
      <w:pPr>
        <w:pStyle w:val="CMD"/>
      </w:pPr>
      <w:r>
        <w:lastRenderedPageBreak/>
        <w:t>D2(config-router-</w:t>
      </w:r>
      <w:proofErr w:type="spellStart"/>
      <w:r>
        <w:t>af</w:t>
      </w:r>
      <w:proofErr w:type="spellEnd"/>
      <w:r>
        <w:t xml:space="preserve">)# </w:t>
      </w:r>
      <w:r w:rsidRPr="00362C32">
        <w:rPr>
          <w:b/>
          <w:bCs/>
        </w:rPr>
        <w:t>exit-address-family</w:t>
      </w:r>
    </w:p>
    <w:p w14:paraId="6BEF4129" w14:textId="77777777" w:rsidR="001B6C7E" w:rsidRDefault="001B6C7E" w:rsidP="001B6C7E">
      <w:pPr>
        <w:pStyle w:val="CMD"/>
      </w:pPr>
      <w:r>
        <w:t xml:space="preserve">D2(config-router)# </w:t>
      </w:r>
      <w:r w:rsidRPr="00362C32">
        <w:rPr>
          <w:b/>
          <w:bCs/>
        </w:rPr>
        <w:t>address-family ipv6 unicast</w:t>
      </w:r>
    </w:p>
    <w:p w14:paraId="54A3C23F" w14:textId="77777777" w:rsidR="001B6C7E" w:rsidRDefault="001B6C7E" w:rsidP="001B6C7E">
      <w:pPr>
        <w:pStyle w:val="CMD"/>
      </w:pPr>
      <w:r>
        <w:t>D2(config-router-</w:t>
      </w:r>
      <w:proofErr w:type="spellStart"/>
      <w:r>
        <w:t>af</w:t>
      </w:r>
      <w:proofErr w:type="spellEnd"/>
      <w:r>
        <w:t xml:space="preserve">)# </w:t>
      </w:r>
      <w:r w:rsidRPr="00362C32">
        <w:rPr>
          <w:b/>
          <w:bCs/>
        </w:rPr>
        <w:t>area 2 stub</w:t>
      </w:r>
    </w:p>
    <w:p w14:paraId="295FCA92" w14:textId="77777777" w:rsidR="001B6C7E" w:rsidRDefault="001B6C7E" w:rsidP="001B6C7E">
      <w:pPr>
        <w:pStyle w:val="CMD"/>
      </w:pPr>
      <w:r>
        <w:t>D2(config-router-</w:t>
      </w:r>
      <w:proofErr w:type="spellStart"/>
      <w:r>
        <w:t>af</w:t>
      </w:r>
      <w:proofErr w:type="spellEnd"/>
      <w:r>
        <w:t xml:space="preserve">)# </w:t>
      </w:r>
      <w:r w:rsidRPr="00362C32">
        <w:rPr>
          <w:b/>
          <w:bCs/>
        </w:rPr>
        <w:t>exit-address-family</w:t>
      </w:r>
    </w:p>
    <w:p w14:paraId="6205AC59" w14:textId="77777777" w:rsidR="001D409F" w:rsidRDefault="001D409F" w:rsidP="001D409F">
      <w:pPr>
        <w:pStyle w:val="Heading3"/>
      </w:pPr>
      <w:r>
        <w:t>Verify routing tables on D2</w:t>
      </w:r>
    </w:p>
    <w:p w14:paraId="4F58F2FE" w14:textId="77777777" w:rsidR="00DF2416" w:rsidRPr="00DF2416" w:rsidRDefault="00DF2416" w:rsidP="00717DCD">
      <w:pPr>
        <w:pStyle w:val="BodyTextL25"/>
      </w:pPr>
      <w:r w:rsidRPr="00DF2416">
        <w:t xml:space="preserve">After Area 2 is configured as a </w:t>
      </w:r>
      <w:r w:rsidRPr="00DF2416">
        <w:rPr>
          <w:b/>
          <w:bCs/>
        </w:rPr>
        <w:t>totally stubby area</w:t>
      </w:r>
      <w:r w:rsidRPr="00DF2416">
        <w:t xml:space="preserve">, the routing tables on D2 show a further reduction in routing information compared to a standard stub area. As expected, D2 no longer receives individual </w:t>
      </w:r>
      <w:r w:rsidRPr="00DF2416">
        <w:rPr>
          <w:b/>
          <w:bCs/>
        </w:rPr>
        <w:t>inter-area routes</w:t>
      </w:r>
      <w:r w:rsidRPr="00DF2416">
        <w:t xml:space="preserve"> or any </w:t>
      </w:r>
      <w:r w:rsidRPr="00DF2416">
        <w:rPr>
          <w:b/>
          <w:bCs/>
        </w:rPr>
        <w:t>external routes</w:t>
      </w:r>
      <w:r w:rsidRPr="00DF2416">
        <w:t xml:space="preserve">. Instead, D2 installs </w:t>
      </w:r>
      <w:r w:rsidRPr="00DF2416">
        <w:rPr>
          <w:b/>
          <w:bCs/>
        </w:rPr>
        <w:t>only a single default route</w:t>
      </w:r>
      <w:r w:rsidRPr="00DF2416">
        <w:t xml:space="preserve"> learned from the ABR (R3), which replaces all inter-area and external routing information.</w:t>
      </w:r>
    </w:p>
    <w:p w14:paraId="226EE0DA" w14:textId="462C7CB6" w:rsidR="00DF2416" w:rsidRPr="00DF2416" w:rsidRDefault="00DF2416" w:rsidP="00717DCD">
      <w:pPr>
        <w:pStyle w:val="BodyTextL25"/>
      </w:pPr>
      <w:r w:rsidRPr="00DF2416">
        <w:t xml:space="preserve">This behavior reflects the LSA filtering performed by the ABR in a totally stubby area. D2 continues to receive </w:t>
      </w:r>
      <w:r w:rsidRPr="00DF2416">
        <w:rPr>
          <w:b/>
          <w:bCs/>
        </w:rPr>
        <w:t>intra-area LSAs</w:t>
      </w:r>
      <w:r w:rsidR="0009767B">
        <w:t xml:space="preserve">, </w:t>
      </w:r>
      <w:r w:rsidRPr="00DF2416">
        <w:t>including Router LSAs (Type 1), Link LSAs (Type 8), and Intra-Area Prefix LSAs (Type 9)</w:t>
      </w:r>
      <w:r w:rsidR="0009767B">
        <w:t xml:space="preserve">, </w:t>
      </w:r>
      <w:r w:rsidRPr="00DF2416">
        <w:t xml:space="preserve">allowing it to fully understand the topology and prefixes within Area 2. However, </w:t>
      </w:r>
      <w:r w:rsidRPr="00DF2416">
        <w:rPr>
          <w:b/>
          <w:bCs/>
        </w:rPr>
        <w:t>Type 3 summary LSAs for specific inter-area prefixes, Type 4 LSAs, and Type 5 external LSAs are all suppressed</w:t>
      </w:r>
      <w:r w:rsidRPr="00DF2416">
        <w:t xml:space="preserve">, leaving only a </w:t>
      </w:r>
      <w:r w:rsidRPr="00DF2416">
        <w:rPr>
          <w:b/>
          <w:bCs/>
        </w:rPr>
        <w:t>default summary route (Type 3)</w:t>
      </w:r>
      <w:r w:rsidRPr="00DF2416">
        <w:t xml:space="preserve"> injected by the ABR.</w:t>
      </w:r>
    </w:p>
    <w:p w14:paraId="516BE28D" w14:textId="7F994DEF" w:rsidR="001D409F" w:rsidRDefault="00DF2416" w:rsidP="00717DCD">
      <w:pPr>
        <w:pStyle w:val="BodyTextL25"/>
      </w:pPr>
      <w:r w:rsidRPr="00DF2416">
        <w:t xml:space="preserve">As shown in the output, both the IPv4 and IPv6 routing tables on D2 now contain </w:t>
      </w:r>
      <w:r w:rsidRPr="00DF2416">
        <w:rPr>
          <w:b/>
          <w:bCs/>
        </w:rPr>
        <w:t>only a default route</w:t>
      </w:r>
      <w:r w:rsidRPr="00DF2416">
        <w:t xml:space="preserve"> pointing to the ABR, with no visibility into individual networks in other areas or any externally redistributed routes.</w:t>
      </w:r>
    </w:p>
    <w:p w14:paraId="20591B7E" w14:textId="46F736AD" w:rsidR="00065D82" w:rsidRDefault="00065D82" w:rsidP="00717DCD">
      <w:pPr>
        <w:pStyle w:val="BodyTextL25"/>
      </w:pPr>
      <w:r w:rsidRPr="00065D82">
        <w:rPr>
          <w:b/>
          <w:bCs/>
        </w:rPr>
        <w:t>Note</w:t>
      </w:r>
      <w:r>
        <w:t xml:space="preserve">: Intra-area OSPFv3 routes </w:t>
      </w:r>
      <w:r w:rsidRPr="00065D82">
        <w:rPr>
          <w:b/>
          <w:bCs/>
        </w:rPr>
        <w:t>(O)</w:t>
      </w:r>
      <w:r>
        <w:rPr>
          <w:b/>
          <w:bCs/>
        </w:rPr>
        <w:t xml:space="preserve"> </w:t>
      </w:r>
      <w:r>
        <w:t>would be included, however there are only directly connected networks for D2 in Area 2.</w:t>
      </w:r>
    </w:p>
    <w:p w14:paraId="0B5DAE95" w14:textId="0C8896A7" w:rsidR="001D409F" w:rsidRPr="001D409F" w:rsidRDefault="001D409F" w:rsidP="00717DCD">
      <w:pPr>
        <w:pStyle w:val="CMD"/>
      </w:pPr>
      <w:r>
        <w:t xml:space="preserve">D2# </w:t>
      </w:r>
      <w:r w:rsidRPr="00717DCD">
        <w:rPr>
          <w:b/>
          <w:bCs/>
        </w:rPr>
        <w:t>show ip route ospfv3 | begin Gateway</w:t>
      </w:r>
    </w:p>
    <w:p w14:paraId="23FF3584" w14:textId="77777777" w:rsidR="001D409F" w:rsidRDefault="001D409F" w:rsidP="001D409F">
      <w:pPr>
        <w:pStyle w:val="CMDOutput"/>
      </w:pPr>
      <w:r>
        <w:t>Gateway of last resort is 10.10.4.1 to network 0.0.0.0</w:t>
      </w:r>
    </w:p>
    <w:p w14:paraId="10B4C2F3" w14:textId="77777777" w:rsidR="001D409F" w:rsidRDefault="001D409F" w:rsidP="001D409F">
      <w:pPr>
        <w:pStyle w:val="CMDOutput"/>
      </w:pPr>
    </w:p>
    <w:p w14:paraId="01A7AE63" w14:textId="77777777" w:rsidR="001D409F" w:rsidRDefault="001D409F" w:rsidP="001D409F">
      <w:pPr>
        <w:pStyle w:val="CMDOutput"/>
      </w:pPr>
      <w:r>
        <w:t>O*IA  0.0.0.0/0 [110/2] via 10.10.4.1, 00:00:45, GigabitEthernet1/0/11</w:t>
      </w:r>
    </w:p>
    <w:p w14:paraId="18D9B1BB" w14:textId="77777777" w:rsidR="001D409F" w:rsidRDefault="001D409F" w:rsidP="001D409F">
      <w:pPr>
        <w:pStyle w:val="CMDOutput"/>
      </w:pPr>
      <w:r>
        <w:t>D2#</w:t>
      </w:r>
    </w:p>
    <w:p w14:paraId="72841B63" w14:textId="5AF23067" w:rsidR="001D409F" w:rsidRPr="001D409F" w:rsidRDefault="001D409F" w:rsidP="00717DCD">
      <w:pPr>
        <w:pStyle w:val="CMD"/>
      </w:pPr>
      <w:r>
        <w:t>D2#</w:t>
      </w:r>
      <w:r w:rsidR="00717DCD">
        <w:t xml:space="preserve"> </w:t>
      </w:r>
      <w:r w:rsidRPr="00717DCD">
        <w:rPr>
          <w:b/>
          <w:bCs/>
        </w:rPr>
        <w:t xml:space="preserve">show ipv6 route ospf | begin </w:t>
      </w:r>
      <w:r w:rsidR="00210C35" w:rsidRPr="00717DCD">
        <w:rPr>
          <w:b/>
          <w:bCs/>
        </w:rPr>
        <w:t>::/</w:t>
      </w:r>
      <w:r w:rsidR="0009767B" w:rsidRPr="00717DCD">
        <w:rPr>
          <w:b/>
          <w:bCs/>
        </w:rPr>
        <w:t>0</w:t>
      </w:r>
    </w:p>
    <w:p w14:paraId="45997942" w14:textId="77777777" w:rsidR="001D409F" w:rsidRDefault="001D409F" w:rsidP="001D409F">
      <w:pPr>
        <w:pStyle w:val="CMDOutput"/>
      </w:pPr>
      <w:r>
        <w:t>OI  ::/0 [110/2]</w:t>
      </w:r>
    </w:p>
    <w:p w14:paraId="2D747F12" w14:textId="2BCDAD92" w:rsidR="001D409F" w:rsidRDefault="001D409F" w:rsidP="001D409F">
      <w:pPr>
        <w:pStyle w:val="CMDOutput"/>
      </w:pPr>
      <w:r>
        <w:t xml:space="preserve">     via FE80::3:1, GigabitEthernet1/0/11</w:t>
      </w:r>
    </w:p>
    <w:p w14:paraId="22730B7D" w14:textId="57DBBB92" w:rsidR="00DF2416" w:rsidRPr="00DF2416" w:rsidRDefault="00DF2416" w:rsidP="00717DCD">
      <w:pPr>
        <w:pStyle w:val="BodyTextL25"/>
      </w:pPr>
      <w:r w:rsidRPr="00DF2416">
        <w:t xml:space="preserve">Although the routing information available to D2 has been significantly reduced, </w:t>
      </w:r>
      <w:r w:rsidR="00D06A61">
        <w:t>again</w:t>
      </w:r>
      <w:r w:rsidR="00775AF0">
        <w:t>,</w:t>
      </w:r>
      <w:r w:rsidR="00D06A61">
        <w:t xml:space="preserve"> </w:t>
      </w:r>
      <w:r w:rsidRPr="00DF2416">
        <w:rPr>
          <w:b/>
          <w:bCs/>
        </w:rPr>
        <w:t>overall network reachability has not changed</w:t>
      </w:r>
      <w:r w:rsidRPr="00DF2416">
        <w:t>. The ABR</w:t>
      </w:r>
      <w:r w:rsidR="00775AF0">
        <w:t>,</w:t>
      </w:r>
      <w:r w:rsidRPr="00DF2416">
        <w:t xml:space="preserve"> R3</w:t>
      </w:r>
      <w:r w:rsidR="00775AF0">
        <w:t>,</w:t>
      </w:r>
      <w:r w:rsidRPr="00DF2416">
        <w:t xml:space="preserve"> still receives full inter-area and external routing information, including the default route advertised by the ASBR</w:t>
      </w:r>
      <w:r w:rsidR="00775AF0">
        <w:t>,</w:t>
      </w:r>
      <w:r w:rsidR="00B12C77">
        <w:t xml:space="preserve"> R2</w:t>
      </w:r>
      <w:r w:rsidRPr="00DF2416">
        <w:t>. Traffic from D2 destined for networks outside Area 2 is forwarded to the ABR using the injected default route, and the ABR then forwards the traffic based on its complete routing table.</w:t>
      </w:r>
    </w:p>
    <w:p w14:paraId="0613B125" w14:textId="40C6ABF1" w:rsidR="0086344E" w:rsidRDefault="00DF2416" w:rsidP="00717DCD">
      <w:pPr>
        <w:pStyle w:val="BodyTextL25"/>
      </w:pPr>
      <w:r w:rsidRPr="00DF2416">
        <w:t xml:space="preserve">This demonstrates that configuring a totally stubby area </w:t>
      </w:r>
      <w:r w:rsidRPr="00DF2416">
        <w:rPr>
          <w:b/>
          <w:bCs/>
        </w:rPr>
        <w:t>simplifies the control plane</w:t>
      </w:r>
      <w:r w:rsidRPr="00DF2416">
        <w:t xml:space="preserve"> by minimizing LSAs and routing table entries</w:t>
      </w:r>
      <w:r w:rsidR="00D06A61">
        <w:t xml:space="preserve"> even more</w:t>
      </w:r>
      <w:r w:rsidRPr="00DF2416">
        <w:t xml:space="preserve">, while the </w:t>
      </w:r>
      <w:r w:rsidRPr="00DF2416">
        <w:rPr>
          <w:b/>
          <w:bCs/>
        </w:rPr>
        <w:t>data plane continues to forward traffic normally</w:t>
      </w:r>
      <w:r w:rsidRPr="00DF2416">
        <w:t>, preserving end-to-end connectivity.</w:t>
      </w:r>
    </w:p>
    <w:p w14:paraId="08A25C9D" w14:textId="3C53B948" w:rsidR="007B283D" w:rsidRPr="004B695C" w:rsidRDefault="002132FA" w:rsidP="007B283D">
      <w:pPr>
        <w:pStyle w:val="Heading2"/>
      </w:pPr>
      <w:r>
        <w:t xml:space="preserve">OSPFv3 </w:t>
      </w:r>
      <w:r w:rsidR="007B283D">
        <w:t>NSSA (Not-So-Stubby Areas)</w:t>
      </w:r>
    </w:p>
    <w:p w14:paraId="6B571DEE" w14:textId="23BC2CAF" w:rsidR="009D3C37" w:rsidRDefault="002132FA" w:rsidP="00BA5F26">
      <w:pPr>
        <w:pStyle w:val="BodyText"/>
      </w:pPr>
      <w:r w:rsidRPr="002132FA">
        <w:t xml:space="preserve">Unlike a stub area, an NSSA </w:t>
      </w:r>
      <w:r w:rsidRPr="002132FA">
        <w:rPr>
          <w:b/>
          <w:bCs/>
        </w:rPr>
        <w:t>permits an internal router to function as an ASBR</w:t>
      </w:r>
      <w:r w:rsidRPr="002132FA">
        <w:t>, while still preventing Type 5 external LSAs from entering the area. This makes NSSA areas useful at the edge of an OSPF domain, where redistribution is required but full external flooding is not desirable.</w:t>
      </w:r>
    </w:p>
    <w:p w14:paraId="1BF85722" w14:textId="254FA998" w:rsidR="002132FA" w:rsidRPr="001D3379" w:rsidRDefault="002132FA" w:rsidP="00AE7D61">
      <w:pPr>
        <w:pStyle w:val="Heading5"/>
      </w:pPr>
      <w:r w:rsidRPr="001D3379">
        <w:t xml:space="preserve">LSAs Allowed </w:t>
      </w:r>
      <w:r w:rsidR="001F19DF">
        <w:t xml:space="preserve">and Blocked </w:t>
      </w:r>
      <w:r w:rsidRPr="001D3379">
        <w:t>in an OSPFv3 NSSA</w:t>
      </w:r>
    </w:p>
    <w:p w14:paraId="21336C00" w14:textId="77777777" w:rsidR="002132FA" w:rsidRPr="002132FA" w:rsidRDefault="002132FA" w:rsidP="002132FA">
      <w:pPr>
        <w:pStyle w:val="BodyText"/>
      </w:pPr>
      <w:r w:rsidRPr="002132FA">
        <w:t>An NSSA allows most of the same LSAs as a stub area, with one key addition.</w:t>
      </w:r>
    </w:p>
    <w:p w14:paraId="4CC2FBC3" w14:textId="70154333" w:rsidR="002132FA" w:rsidRPr="002132FA" w:rsidRDefault="002132FA" w:rsidP="00FA3A3D">
      <w:pPr>
        <w:pStyle w:val="BodyText"/>
        <w:numPr>
          <w:ilvl w:val="0"/>
          <w:numId w:val="26"/>
        </w:numPr>
        <w:rPr>
          <w:b/>
          <w:bCs/>
        </w:rPr>
      </w:pPr>
      <w:r w:rsidRPr="002132FA">
        <w:rPr>
          <w:b/>
          <w:bCs/>
        </w:rPr>
        <w:t>Intra-area LSAs Allowed</w:t>
      </w:r>
    </w:p>
    <w:p w14:paraId="6F4157C8" w14:textId="0160A395" w:rsidR="002132FA" w:rsidRPr="002132FA" w:rsidRDefault="002132FA" w:rsidP="001F19DF">
      <w:pPr>
        <w:pStyle w:val="Bulletlevel2"/>
      </w:pPr>
      <w:r w:rsidRPr="002132FA">
        <w:rPr>
          <w:b/>
          <w:bCs/>
        </w:rPr>
        <w:t>LSA Type 1 (Router LSA)</w:t>
      </w:r>
      <w:r w:rsidR="00EE3391">
        <w:t xml:space="preserve">: </w:t>
      </w:r>
      <w:r w:rsidRPr="002132FA">
        <w:t>Describes intra-area topology</w:t>
      </w:r>
    </w:p>
    <w:p w14:paraId="38D17BBB" w14:textId="3441106E" w:rsidR="002132FA" w:rsidRPr="002132FA" w:rsidRDefault="002132FA" w:rsidP="001F19DF">
      <w:pPr>
        <w:pStyle w:val="Bulletlevel2"/>
      </w:pPr>
      <w:r w:rsidRPr="002132FA">
        <w:rPr>
          <w:b/>
          <w:bCs/>
        </w:rPr>
        <w:t>LSA Type 8 (Link LSA)</w:t>
      </w:r>
      <w:r w:rsidR="00EE3391">
        <w:t xml:space="preserve">: </w:t>
      </w:r>
      <w:r w:rsidRPr="002132FA">
        <w:t>Supports IPv6 neighbor communication</w:t>
      </w:r>
    </w:p>
    <w:p w14:paraId="57849A4F" w14:textId="4F56FB25" w:rsidR="002132FA" w:rsidRPr="002132FA" w:rsidRDefault="002132FA" w:rsidP="001F19DF">
      <w:pPr>
        <w:pStyle w:val="Bulletlevel2"/>
      </w:pPr>
      <w:r w:rsidRPr="002132FA">
        <w:rPr>
          <w:b/>
          <w:bCs/>
        </w:rPr>
        <w:lastRenderedPageBreak/>
        <w:t>LSA Type 9 (Intra-Area Prefix LSA)</w:t>
      </w:r>
      <w:r w:rsidR="00EE3391">
        <w:t xml:space="preserve">: </w:t>
      </w:r>
      <w:r w:rsidRPr="002132FA">
        <w:t>Carries IPv4 and IPv6 prefixes within the area</w:t>
      </w:r>
    </w:p>
    <w:p w14:paraId="766C5A14" w14:textId="78A2BED6" w:rsidR="009D3C37" w:rsidRDefault="002132FA" w:rsidP="001F19DF">
      <w:pPr>
        <w:pStyle w:val="BodyTextL50"/>
      </w:pPr>
      <w:r w:rsidRPr="002132FA">
        <w:t>These LSAs allow routers to fully understand local topology and prefixes.</w:t>
      </w:r>
    </w:p>
    <w:p w14:paraId="24668780" w14:textId="48661037" w:rsidR="002132FA" w:rsidRPr="001F19DF" w:rsidRDefault="002132FA" w:rsidP="001F19DF">
      <w:pPr>
        <w:pStyle w:val="Bulletlevel1"/>
        <w:rPr>
          <w:b/>
          <w:bCs/>
        </w:rPr>
      </w:pPr>
      <w:r w:rsidRPr="001F19DF">
        <w:rPr>
          <w:b/>
          <w:bCs/>
        </w:rPr>
        <w:t>Inter-area LSAs Allowed</w:t>
      </w:r>
    </w:p>
    <w:p w14:paraId="0C68F4B2" w14:textId="734D209A" w:rsidR="002132FA" w:rsidRPr="002132FA" w:rsidRDefault="002132FA" w:rsidP="00AB4980">
      <w:pPr>
        <w:pStyle w:val="Bulletlevel2"/>
      </w:pPr>
      <w:r w:rsidRPr="002132FA">
        <w:rPr>
          <w:b/>
          <w:bCs/>
        </w:rPr>
        <w:t>LSA Type 3 (Inter-Area Prefix LSA)</w:t>
      </w:r>
      <w:r w:rsidR="00EE3391">
        <w:t xml:space="preserve">: </w:t>
      </w:r>
      <w:r w:rsidRPr="002132FA">
        <w:t>Advertised by the ABR for networks in other OSPF areas</w:t>
      </w:r>
    </w:p>
    <w:p w14:paraId="3180172C" w14:textId="28377FDE" w:rsidR="002132FA" w:rsidRPr="002132FA" w:rsidRDefault="002132FA" w:rsidP="00AB4980">
      <w:pPr>
        <w:pStyle w:val="Bulletlevel2"/>
      </w:pPr>
      <w:r w:rsidRPr="002132FA">
        <w:rPr>
          <w:b/>
          <w:bCs/>
        </w:rPr>
        <w:t>Default Summary LSA (Type 3)</w:t>
      </w:r>
      <w:r w:rsidR="00EE3391">
        <w:t xml:space="preserve">: </w:t>
      </w:r>
      <w:r w:rsidRPr="002132FA">
        <w:t>Injected by the ABR to provide a default route</w:t>
      </w:r>
    </w:p>
    <w:p w14:paraId="1A05C9E7" w14:textId="77777777" w:rsidR="002132FA" w:rsidRPr="002132FA" w:rsidRDefault="002132FA" w:rsidP="00AB4980">
      <w:pPr>
        <w:pStyle w:val="Bulletlevel2"/>
        <w:rPr>
          <w:b/>
          <w:bCs/>
        </w:rPr>
      </w:pPr>
      <w:r w:rsidRPr="002132FA">
        <w:rPr>
          <w:b/>
          <w:bCs/>
        </w:rPr>
        <w:t>NSSA-Specific External LSAs (Allowed)</w:t>
      </w:r>
    </w:p>
    <w:p w14:paraId="6B1F715E" w14:textId="1D06D3FC" w:rsidR="002132FA" w:rsidRPr="002132FA" w:rsidRDefault="002132FA" w:rsidP="00AB4980">
      <w:pPr>
        <w:pStyle w:val="Bulletlevel2"/>
      </w:pPr>
      <w:r w:rsidRPr="002132FA">
        <w:rPr>
          <w:b/>
          <w:bCs/>
        </w:rPr>
        <w:t>LSA Type 7 (NSSA External LSA)</w:t>
      </w:r>
      <w:r w:rsidR="00EE3391">
        <w:t xml:space="preserve">: </w:t>
      </w:r>
      <w:r w:rsidRPr="002132FA">
        <w:t>Generated by an ASBR inside the NSSA</w:t>
      </w:r>
    </w:p>
    <w:p w14:paraId="5A16ACCF" w14:textId="13B1267F" w:rsidR="002132FA" w:rsidRPr="00EE3391" w:rsidRDefault="002132FA" w:rsidP="00EE3391">
      <w:pPr>
        <w:pStyle w:val="BodyTextL50"/>
      </w:pPr>
      <w:r w:rsidRPr="002132FA">
        <w:t xml:space="preserve">Type 7 LSAs allow external routes to exist </w:t>
      </w:r>
      <w:r w:rsidRPr="002132FA">
        <w:rPr>
          <w:i/>
          <w:iCs/>
        </w:rPr>
        <w:t>inside</w:t>
      </w:r>
      <w:r w:rsidRPr="002132FA">
        <w:t xml:space="preserve"> the NSSA without flooding Type 5 LSAs.</w:t>
      </w:r>
    </w:p>
    <w:p w14:paraId="7DDE5C4E" w14:textId="5B5B569D" w:rsidR="002132FA" w:rsidRPr="00EE3391" w:rsidRDefault="002132FA" w:rsidP="00EE3391">
      <w:pPr>
        <w:pStyle w:val="Bulletlevel1"/>
        <w:rPr>
          <w:b/>
          <w:bCs/>
        </w:rPr>
      </w:pPr>
      <w:r w:rsidRPr="00EE3391">
        <w:rPr>
          <w:b/>
          <w:bCs/>
        </w:rPr>
        <w:t>LSAs Blocked in an OSPFv3 NSSA</w:t>
      </w:r>
    </w:p>
    <w:p w14:paraId="56882AC6" w14:textId="3FC46916" w:rsidR="002132FA" w:rsidRPr="002132FA" w:rsidRDefault="002132FA" w:rsidP="00EE3391">
      <w:pPr>
        <w:pStyle w:val="Bulletlevel2"/>
      </w:pPr>
      <w:r w:rsidRPr="00EE3391">
        <w:rPr>
          <w:b/>
          <w:bCs/>
        </w:rPr>
        <w:t>LSA Type 5 (AS-External LSA)</w:t>
      </w:r>
      <w:r w:rsidR="00EE3391">
        <w:t xml:space="preserve">: </w:t>
      </w:r>
      <w:r w:rsidRPr="002132FA">
        <w:t>Blocked inside the NSSA</w:t>
      </w:r>
    </w:p>
    <w:p w14:paraId="40DDD34F" w14:textId="402F5472" w:rsidR="002132FA" w:rsidRPr="002132FA" w:rsidRDefault="002132FA" w:rsidP="00EE3391">
      <w:pPr>
        <w:pStyle w:val="Bulletlevel2"/>
      </w:pPr>
      <w:r w:rsidRPr="00EE3391">
        <w:rPr>
          <w:b/>
          <w:bCs/>
        </w:rPr>
        <w:t>LSA Type 4 (Inter-Area Router LSA)</w:t>
      </w:r>
      <w:r w:rsidR="00EE3391">
        <w:t xml:space="preserve">: </w:t>
      </w:r>
      <w:r w:rsidRPr="002132FA">
        <w:t>Not required inside the NSSA</w:t>
      </w:r>
    </w:p>
    <w:p w14:paraId="154AAFA1" w14:textId="18521601" w:rsidR="009D3C37" w:rsidRDefault="002132FA" w:rsidP="00EE3391">
      <w:pPr>
        <w:pStyle w:val="BodyTextL50"/>
      </w:pPr>
      <w:r w:rsidRPr="002132FA">
        <w:t xml:space="preserve">Instead of Type 5 LSAs, external routes injected within the NSSA are carried as </w:t>
      </w:r>
      <w:r w:rsidRPr="002132FA">
        <w:rPr>
          <w:b/>
          <w:bCs/>
        </w:rPr>
        <w:t>Type 7 LSAs</w:t>
      </w:r>
      <w:r w:rsidRPr="002132FA">
        <w:t>.</w:t>
      </w:r>
    </w:p>
    <w:p w14:paraId="3DDB49AD" w14:textId="6DF429DB" w:rsidR="002132FA" w:rsidRPr="002132FA" w:rsidRDefault="002132FA" w:rsidP="00AE7D61">
      <w:pPr>
        <w:pStyle w:val="Heading5"/>
      </w:pPr>
      <w:r w:rsidRPr="002132FA">
        <w:t>What We Expect to See in an NSSA</w:t>
      </w:r>
    </w:p>
    <w:p w14:paraId="20A6385B" w14:textId="3D1F8FE9" w:rsidR="002132FA" w:rsidRPr="002132FA" w:rsidRDefault="002132FA" w:rsidP="002132FA">
      <w:pPr>
        <w:pStyle w:val="BodyText"/>
      </w:pPr>
      <w:r w:rsidRPr="002132FA">
        <w:t xml:space="preserve">When Area </w:t>
      </w:r>
      <w:r w:rsidR="000716B4">
        <w:t>1</w:t>
      </w:r>
      <w:r w:rsidRPr="002132FA">
        <w:t xml:space="preserve"> is configured as an NSSA and D</w:t>
      </w:r>
      <w:r w:rsidR="000716B4">
        <w:t>1</w:t>
      </w:r>
      <w:r w:rsidRPr="002132FA">
        <w:t xml:space="preserve"> is configured as an NSSA ASBR, routers inside the area should have:</w:t>
      </w:r>
    </w:p>
    <w:p w14:paraId="23CCD1FA" w14:textId="0F9DEE32" w:rsidR="002132FA" w:rsidRPr="002132FA" w:rsidRDefault="002132FA" w:rsidP="00FA3A3D">
      <w:pPr>
        <w:pStyle w:val="BodyText"/>
        <w:numPr>
          <w:ilvl w:val="0"/>
          <w:numId w:val="26"/>
        </w:numPr>
      </w:pPr>
      <w:r w:rsidRPr="002132FA">
        <w:t xml:space="preserve">Routes to OSPF networks within Area </w:t>
      </w:r>
      <w:r w:rsidR="000716B4">
        <w:t>1</w:t>
      </w:r>
    </w:p>
    <w:p w14:paraId="03A03246" w14:textId="77777777" w:rsidR="002132FA" w:rsidRPr="002132FA" w:rsidRDefault="002132FA" w:rsidP="00FA3A3D">
      <w:pPr>
        <w:pStyle w:val="BodyText"/>
        <w:numPr>
          <w:ilvl w:val="0"/>
          <w:numId w:val="26"/>
        </w:numPr>
      </w:pPr>
      <w:r w:rsidRPr="002132FA">
        <w:t>Routes to OSPF networks in other areas (via Type 3 LSAs)</w:t>
      </w:r>
    </w:p>
    <w:p w14:paraId="33B561BA" w14:textId="77777777" w:rsidR="002132FA" w:rsidRPr="002132FA" w:rsidRDefault="002132FA" w:rsidP="00FA3A3D">
      <w:pPr>
        <w:pStyle w:val="BodyText"/>
        <w:numPr>
          <w:ilvl w:val="0"/>
          <w:numId w:val="26"/>
        </w:numPr>
      </w:pPr>
      <w:r w:rsidRPr="002132FA">
        <w:t>A default route injected by the ABR</w:t>
      </w:r>
    </w:p>
    <w:p w14:paraId="5C40F828" w14:textId="65B2B5B9" w:rsidR="002132FA" w:rsidRPr="00EE3391" w:rsidRDefault="002132FA" w:rsidP="00EE3391">
      <w:pPr>
        <w:pStyle w:val="BodyText"/>
        <w:numPr>
          <w:ilvl w:val="0"/>
          <w:numId w:val="26"/>
        </w:numPr>
      </w:pPr>
      <w:r w:rsidRPr="002132FA">
        <w:t xml:space="preserve">External routes injected </w:t>
      </w:r>
      <w:r w:rsidRPr="002132FA">
        <w:rPr>
          <w:i/>
          <w:iCs/>
        </w:rPr>
        <w:t>inside</w:t>
      </w:r>
      <w:r w:rsidRPr="002132FA">
        <w:t xml:space="preserve"> the NSSA, appearing as </w:t>
      </w:r>
      <w:r w:rsidRPr="002132FA">
        <w:rPr>
          <w:b/>
          <w:bCs/>
        </w:rPr>
        <w:t>Type 7 LSAs</w:t>
      </w:r>
    </w:p>
    <w:p w14:paraId="0115C496" w14:textId="45D3751F" w:rsidR="002132FA" w:rsidRPr="002132FA" w:rsidRDefault="002132FA" w:rsidP="00AE7D61">
      <w:pPr>
        <w:pStyle w:val="Heading5"/>
      </w:pPr>
      <w:r w:rsidRPr="002132FA">
        <w:t>What We Do Not Expect to See in an NSSA</w:t>
      </w:r>
    </w:p>
    <w:p w14:paraId="3B236CAF" w14:textId="6E429E75" w:rsidR="002132FA" w:rsidRPr="002132FA" w:rsidRDefault="002132FA" w:rsidP="00FA3A3D">
      <w:pPr>
        <w:pStyle w:val="BodyText"/>
        <w:numPr>
          <w:ilvl w:val="0"/>
          <w:numId w:val="27"/>
        </w:numPr>
      </w:pPr>
      <w:r w:rsidRPr="002132FA">
        <w:t xml:space="preserve">External routes advertised as </w:t>
      </w:r>
      <w:r w:rsidRPr="002132FA">
        <w:rPr>
          <w:b/>
          <w:bCs/>
        </w:rPr>
        <w:t>Type 5 LSAs</w:t>
      </w:r>
      <w:r w:rsidRPr="002132FA">
        <w:t xml:space="preserve"> inside Area </w:t>
      </w:r>
      <w:r w:rsidR="00011C4E">
        <w:t>1</w:t>
      </w:r>
    </w:p>
    <w:p w14:paraId="04059B49" w14:textId="62F03A4A" w:rsidR="001229F4" w:rsidRDefault="002132FA" w:rsidP="00D3052D">
      <w:pPr>
        <w:pStyle w:val="BodyText"/>
        <w:numPr>
          <w:ilvl w:val="0"/>
          <w:numId w:val="27"/>
        </w:numPr>
      </w:pPr>
      <w:r w:rsidRPr="002132FA">
        <w:t>Type 5 LSAs flooding directly into the NSSA from other areas</w:t>
      </w:r>
    </w:p>
    <w:p w14:paraId="24DCCF0B" w14:textId="6D406D7B" w:rsidR="00FB18D3" w:rsidRDefault="00FB18D3" w:rsidP="00AE7D61">
      <w:pPr>
        <w:pStyle w:val="Heading5"/>
      </w:pPr>
      <w:r w:rsidRPr="002132FA">
        <w:t xml:space="preserve">What We Expect to See in </w:t>
      </w:r>
      <w:r>
        <w:t>other OSPFv3 Areas</w:t>
      </w:r>
    </w:p>
    <w:p w14:paraId="17923CD1" w14:textId="19C543E5" w:rsidR="00FB18D3" w:rsidRPr="00FB18D3" w:rsidRDefault="00FB18D3" w:rsidP="00FB18D3">
      <w:pPr>
        <w:pStyle w:val="BodyText"/>
      </w:pPr>
      <w:r w:rsidRPr="00FB18D3">
        <w:t xml:space="preserve">In the </w:t>
      </w:r>
      <w:r w:rsidRPr="00FB18D3">
        <w:rPr>
          <w:b/>
          <w:bCs/>
        </w:rPr>
        <w:t>other normal OSPF areas (including Area 0)</w:t>
      </w:r>
      <w:r w:rsidRPr="00FB18D3">
        <w:t xml:space="preserve">, you should expect the following as a result of </w:t>
      </w:r>
      <w:r w:rsidRPr="00FB18D3">
        <w:rPr>
          <w:b/>
          <w:bCs/>
        </w:rPr>
        <w:t>Area 2</w:t>
      </w:r>
      <w:r w:rsidR="00011C4E">
        <w:rPr>
          <w:b/>
          <w:bCs/>
        </w:rPr>
        <w:t xml:space="preserve"> </w:t>
      </w:r>
      <w:r w:rsidRPr="00FB18D3">
        <w:rPr>
          <w:b/>
          <w:bCs/>
        </w:rPr>
        <w:t>being an NSSA with D2 redistributing a static route</w:t>
      </w:r>
      <w:r w:rsidRPr="00FB18D3">
        <w:t>:</w:t>
      </w:r>
    </w:p>
    <w:p w14:paraId="6033D8E5" w14:textId="77777777" w:rsidR="00FB18D3" w:rsidRPr="00FB18D3" w:rsidRDefault="00FB18D3" w:rsidP="00FA3A3D">
      <w:pPr>
        <w:pStyle w:val="BodyText"/>
        <w:numPr>
          <w:ilvl w:val="0"/>
          <w:numId w:val="28"/>
        </w:numPr>
      </w:pPr>
      <w:r w:rsidRPr="00FB18D3">
        <w:t xml:space="preserve">The </w:t>
      </w:r>
      <w:r w:rsidRPr="00FB18D3">
        <w:rPr>
          <w:b/>
          <w:bCs/>
        </w:rPr>
        <w:t>ABR translates the NSSA Type 7 LSA into a Type 5 AS-External LSA</w:t>
      </w:r>
      <w:r w:rsidRPr="00FB18D3">
        <w:t xml:space="preserve"> when advertising the route into normal areas.</w:t>
      </w:r>
    </w:p>
    <w:p w14:paraId="4014A128" w14:textId="77777777" w:rsidR="00FB18D3" w:rsidRPr="00FB18D3" w:rsidRDefault="00FB18D3" w:rsidP="00FA3A3D">
      <w:pPr>
        <w:pStyle w:val="BodyText"/>
        <w:numPr>
          <w:ilvl w:val="0"/>
          <w:numId w:val="28"/>
        </w:numPr>
      </w:pPr>
      <w:r w:rsidRPr="00FB18D3">
        <w:t xml:space="preserve">Routers in normal areas will therefore see the redistributed route as a </w:t>
      </w:r>
      <w:r w:rsidRPr="00FB18D3">
        <w:rPr>
          <w:b/>
          <w:bCs/>
        </w:rPr>
        <w:t>normal external OSPF route (OE1 or OE2)</w:t>
      </w:r>
      <w:r w:rsidRPr="00FB18D3">
        <w:t>, just as if it had been injected by an ASBR in a normal area.</w:t>
      </w:r>
    </w:p>
    <w:p w14:paraId="69A721DE" w14:textId="7B1F6B58" w:rsidR="00FB18D3" w:rsidRPr="00FB18D3" w:rsidRDefault="00FB18D3" w:rsidP="00FB18D3">
      <w:pPr>
        <w:pStyle w:val="BodyText"/>
        <w:numPr>
          <w:ilvl w:val="0"/>
          <w:numId w:val="28"/>
        </w:numPr>
      </w:pPr>
      <w:r w:rsidRPr="00FB18D3">
        <w:t xml:space="preserve">These routers will also have </w:t>
      </w:r>
      <w:r w:rsidRPr="00FB18D3">
        <w:rPr>
          <w:b/>
          <w:bCs/>
        </w:rPr>
        <w:t>reachability to the NSSA ASBR</w:t>
      </w:r>
      <w:r w:rsidRPr="00FB18D3">
        <w:t xml:space="preserve"> via the ABR (using internal OSPF topology), but they do </w:t>
      </w:r>
      <w:r w:rsidRPr="00FB18D3">
        <w:rPr>
          <w:b/>
          <w:bCs/>
        </w:rPr>
        <w:t>not</w:t>
      </w:r>
      <w:r w:rsidRPr="00FB18D3">
        <w:t xml:space="preserve"> see any Type 7 LSAs directly.</w:t>
      </w:r>
    </w:p>
    <w:p w14:paraId="687D1EE3" w14:textId="407594E8" w:rsidR="00FB18D3" w:rsidRPr="00FB18D3" w:rsidRDefault="00FB18D3" w:rsidP="00815E3A">
      <w:pPr>
        <w:pStyle w:val="BodyTextL25"/>
      </w:pPr>
      <w:r w:rsidRPr="00FB18D3">
        <w:t>What</w:t>
      </w:r>
      <w:r w:rsidR="00775AF0">
        <w:t xml:space="preserve"> does</w:t>
      </w:r>
      <w:r w:rsidRPr="00FB18D3">
        <w:t xml:space="preserve"> this mean conceptually</w:t>
      </w:r>
      <w:r w:rsidR="00775AF0">
        <w:t>?</w:t>
      </w:r>
    </w:p>
    <w:p w14:paraId="2316D5B0" w14:textId="410C06EB" w:rsidR="00FB18D3" w:rsidRPr="00FB18D3" w:rsidRDefault="00FB18D3" w:rsidP="00FA3A3D">
      <w:pPr>
        <w:pStyle w:val="BodyText"/>
        <w:numPr>
          <w:ilvl w:val="0"/>
          <w:numId w:val="29"/>
        </w:numPr>
      </w:pPr>
      <w:r w:rsidRPr="00FB18D3">
        <w:rPr>
          <w:b/>
          <w:bCs/>
        </w:rPr>
        <w:t xml:space="preserve">Inside Area </w:t>
      </w:r>
      <w:r w:rsidR="00011C4E">
        <w:rPr>
          <w:b/>
          <w:bCs/>
        </w:rPr>
        <w:t>1</w:t>
      </w:r>
      <w:r w:rsidRPr="00FB18D3">
        <w:rPr>
          <w:b/>
          <w:bCs/>
        </w:rPr>
        <w:t xml:space="preserve"> (NSSA)</w:t>
      </w:r>
      <w:r w:rsidRPr="00815E3A">
        <w:t>:</w:t>
      </w:r>
      <w:r w:rsidR="00815E3A" w:rsidRPr="00815E3A">
        <w:t xml:space="preserve"> </w:t>
      </w:r>
      <w:r w:rsidRPr="00FB18D3">
        <w:t xml:space="preserve">External routes appear as </w:t>
      </w:r>
      <w:r w:rsidRPr="00FB18D3">
        <w:rPr>
          <w:b/>
          <w:bCs/>
        </w:rPr>
        <w:t>Type 7 (ON1/ON2)</w:t>
      </w:r>
      <w:r w:rsidRPr="00FB18D3">
        <w:t>.</w:t>
      </w:r>
    </w:p>
    <w:p w14:paraId="4B466786" w14:textId="4170799A" w:rsidR="004F5EBB" w:rsidRDefault="00FB18D3" w:rsidP="00D3052D">
      <w:pPr>
        <w:pStyle w:val="BodyText"/>
        <w:numPr>
          <w:ilvl w:val="0"/>
          <w:numId w:val="29"/>
        </w:numPr>
      </w:pPr>
      <w:r w:rsidRPr="00FB18D3">
        <w:rPr>
          <w:b/>
          <w:bCs/>
        </w:rPr>
        <w:t xml:space="preserve">Outside Area </w:t>
      </w:r>
      <w:r w:rsidR="00011C4E">
        <w:rPr>
          <w:b/>
          <w:bCs/>
        </w:rPr>
        <w:t>1</w:t>
      </w:r>
      <w:r w:rsidRPr="00FB18D3">
        <w:rPr>
          <w:b/>
          <w:bCs/>
        </w:rPr>
        <w:t xml:space="preserve"> (normal areas)</w:t>
      </w:r>
      <w:r w:rsidRPr="00815E3A">
        <w:t>:</w:t>
      </w:r>
      <w:r w:rsidR="00815E3A" w:rsidRPr="00815E3A">
        <w:t xml:space="preserve"> </w:t>
      </w:r>
      <w:r w:rsidRPr="00FB18D3">
        <w:t xml:space="preserve">The same routes appear as </w:t>
      </w:r>
      <w:r w:rsidRPr="00FB18D3">
        <w:rPr>
          <w:b/>
          <w:bCs/>
        </w:rPr>
        <w:t>Type 5 (OE1/OE2)</w:t>
      </w:r>
      <w:r w:rsidRPr="00FB18D3">
        <w:t xml:space="preserve"> after translation by the ABR.</w:t>
      </w:r>
    </w:p>
    <w:p w14:paraId="60FFC78C" w14:textId="79DE5D19" w:rsidR="000A5FC3" w:rsidRDefault="00A2129B" w:rsidP="00A2129B">
      <w:pPr>
        <w:pStyle w:val="BodyText"/>
      </w:pPr>
      <w:r w:rsidRPr="001958E0">
        <w:t xml:space="preserve">In this part, you will configure </w:t>
      </w:r>
      <w:r w:rsidRPr="001958E0">
        <w:rPr>
          <w:b/>
          <w:bCs/>
        </w:rPr>
        <w:t>D</w:t>
      </w:r>
      <w:r>
        <w:rPr>
          <w:b/>
          <w:bCs/>
        </w:rPr>
        <w:t>1</w:t>
      </w:r>
      <w:r w:rsidRPr="001958E0">
        <w:rPr>
          <w:b/>
          <w:bCs/>
        </w:rPr>
        <w:t xml:space="preserve"> as an NSSA ASBR</w:t>
      </w:r>
      <w:r w:rsidRPr="001958E0">
        <w:t xml:space="preserve"> within Area </w:t>
      </w:r>
      <w:r>
        <w:t>1</w:t>
      </w:r>
      <w:r w:rsidRPr="001958E0">
        <w:t xml:space="preserve">. </w:t>
      </w:r>
      <w:r w:rsidR="000A5FC3" w:rsidRPr="000A5FC3">
        <w:t xml:space="preserve">Area 1 represents a branch site connected to the backbone through R1 over a bandwidth-constrained link. Router D1 operates as an NSSA ASBR, simulating a local Internet connection by redistributing an external IPv6 route into OSPF. Area 1 is configured as an NSSA to </w:t>
      </w:r>
      <w:r w:rsidR="000A5FC3" w:rsidRPr="000A5FC3">
        <w:lastRenderedPageBreak/>
        <w:t xml:space="preserve">remain mostly stub-like, blocking external LSAs from Area 0 while still allowing D1 to inject local external routes as </w:t>
      </w:r>
      <w:r w:rsidR="000A5FC3" w:rsidRPr="00F0119D">
        <w:rPr>
          <w:b/>
          <w:bCs/>
        </w:rPr>
        <w:t>Type 7 LSAs</w:t>
      </w:r>
      <w:r w:rsidR="000A5FC3" w:rsidRPr="000A5FC3">
        <w:t xml:space="preserve"> that R1 can translate and advertise to the rest of the OSPF domain.</w:t>
      </w:r>
    </w:p>
    <w:p w14:paraId="0F48F7D8" w14:textId="1E127D3D" w:rsidR="00384306" w:rsidRDefault="00384306" w:rsidP="00384306">
      <w:pPr>
        <w:pStyle w:val="Heading3"/>
      </w:pPr>
      <w:r w:rsidRPr="00E11C26">
        <w:t xml:space="preserve">Configure </w:t>
      </w:r>
      <w:r>
        <w:t>Loopback 1 interface on D</w:t>
      </w:r>
      <w:r w:rsidR="00965085">
        <w:t>1</w:t>
      </w:r>
      <w:r>
        <w:t xml:space="preserve"> </w:t>
      </w:r>
      <w:r w:rsidR="00965085">
        <w:t xml:space="preserve">in Area 1 </w:t>
      </w:r>
      <w:r>
        <w:t>to serve as an NSSA ASBR</w:t>
      </w:r>
      <w:r w:rsidR="000C045E">
        <w:t>.</w:t>
      </w:r>
    </w:p>
    <w:p w14:paraId="0B9C608D" w14:textId="0EBC658A" w:rsidR="00D56E45" w:rsidRPr="00D56E45" w:rsidRDefault="00D56E45" w:rsidP="00717DCD">
      <w:pPr>
        <w:pStyle w:val="BodyTextL25"/>
      </w:pPr>
      <w:r>
        <w:t>C</w:t>
      </w:r>
      <w:r w:rsidRPr="00D56E45">
        <w:t>onfigure a loopback interface</w:t>
      </w:r>
      <w:r>
        <w:t xml:space="preserve"> with IPv6 addresses</w:t>
      </w:r>
      <w:r w:rsidRPr="00D56E45">
        <w:t xml:space="preserve"> on </w:t>
      </w:r>
      <w:r w:rsidRPr="00D56E45">
        <w:rPr>
          <w:b/>
          <w:bCs/>
        </w:rPr>
        <w:t>D1</w:t>
      </w:r>
      <w:r w:rsidRPr="00D56E45">
        <w:t xml:space="preserve"> to simulate a connection to an external network.</w:t>
      </w:r>
    </w:p>
    <w:p w14:paraId="642CC5FC" w14:textId="30FE9276" w:rsidR="00D14A3C" w:rsidRDefault="00D14A3C" w:rsidP="00D14A3C">
      <w:pPr>
        <w:pStyle w:val="CMD"/>
      </w:pPr>
      <w:r>
        <w:t>D</w:t>
      </w:r>
      <w:r w:rsidR="00965085">
        <w:t>1</w:t>
      </w:r>
      <w:r>
        <w:t>(config)#</w:t>
      </w:r>
      <w:r w:rsidR="00935BA6">
        <w:t xml:space="preserve"> </w:t>
      </w:r>
      <w:r w:rsidRPr="00935BA6">
        <w:rPr>
          <w:b/>
          <w:bCs/>
        </w:rPr>
        <w:t>interface Loopback0</w:t>
      </w:r>
    </w:p>
    <w:p w14:paraId="24B4343B" w14:textId="0E159F60" w:rsidR="00D14A3C" w:rsidRDefault="00D14A3C" w:rsidP="00D14A3C">
      <w:pPr>
        <w:pStyle w:val="CMD"/>
      </w:pPr>
      <w:r>
        <w:t>D</w:t>
      </w:r>
      <w:r w:rsidR="00965085">
        <w:t>1</w:t>
      </w:r>
      <w:r>
        <w:t xml:space="preserve">(config-if)# </w:t>
      </w:r>
      <w:r w:rsidRPr="00935BA6">
        <w:rPr>
          <w:b/>
          <w:bCs/>
        </w:rPr>
        <w:t xml:space="preserve">ipv6 address </w:t>
      </w:r>
      <w:r w:rsidR="00E90B33">
        <w:rPr>
          <w:b/>
          <w:bCs/>
        </w:rPr>
        <w:t>fe</w:t>
      </w:r>
      <w:r w:rsidRPr="00935BA6">
        <w:rPr>
          <w:b/>
          <w:bCs/>
        </w:rPr>
        <w:t>80::</w:t>
      </w:r>
      <w:r w:rsidR="00E90B33">
        <w:rPr>
          <w:b/>
          <w:bCs/>
        </w:rPr>
        <w:t>d</w:t>
      </w:r>
      <w:r w:rsidRPr="00935BA6">
        <w:rPr>
          <w:b/>
          <w:bCs/>
        </w:rPr>
        <w:t>2:3 link-local</w:t>
      </w:r>
    </w:p>
    <w:p w14:paraId="3044938D" w14:textId="02FD7E5B" w:rsidR="00D14A3C" w:rsidRDefault="00D14A3C" w:rsidP="00D14A3C">
      <w:pPr>
        <w:pStyle w:val="CMD"/>
      </w:pPr>
      <w:r>
        <w:t>D</w:t>
      </w:r>
      <w:r w:rsidR="00965085">
        <w:t>1</w:t>
      </w:r>
      <w:r>
        <w:t xml:space="preserve">(config-if)# </w:t>
      </w:r>
      <w:r w:rsidRPr="00935BA6">
        <w:rPr>
          <w:b/>
          <w:bCs/>
        </w:rPr>
        <w:t>ipv6 address 2001:</w:t>
      </w:r>
      <w:r w:rsidR="00E90B33">
        <w:rPr>
          <w:b/>
          <w:bCs/>
        </w:rPr>
        <w:t>db</w:t>
      </w:r>
      <w:r w:rsidRPr="00935BA6">
        <w:rPr>
          <w:b/>
          <w:bCs/>
        </w:rPr>
        <w:t>8:</w:t>
      </w:r>
      <w:r w:rsidR="00E90B33">
        <w:rPr>
          <w:b/>
          <w:bCs/>
        </w:rPr>
        <w:t>feed</w:t>
      </w:r>
      <w:r w:rsidRPr="00935BA6">
        <w:rPr>
          <w:b/>
          <w:bCs/>
        </w:rPr>
        <w:t>:211::1/64</w:t>
      </w:r>
    </w:p>
    <w:p w14:paraId="51DD5313" w14:textId="6021104F" w:rsidR="00D14A3C" w:rsidRDefault="00D14A3C" w:rsidP="00D14A3C">
      <w:pPr>
        <w:pStyle w:val="CMD"/>
      </w:pPr>
      <w:r>
        <w:t>D</w:t>
      </w:r>
      <w:r w:rsidR="00965085">
        <w:t>1</w:t>
      </w:r>
      <w:r>
        <w:t xml:space="preserve">(config-if)# </w:t>
      </w:r>
      <w:r w:rsidRPr="00935BA6">
        <w:rPr>
          <w:b/>
          <w:bCs/>
        </w:rPr>
        <w:t>no shutdown</w:t>
      </w:r>
    </w:p>
    <w:p w14:paraId="587B5A6D" w14:textId="3D8BB1FB" w:rsidR="00384306" w:rsidRDefault="00D14A3C" w:rsidP="00F2714C">
      <w:pPr>
        <w:pStyle w:val="CMD"/>
      </w:pPr>
      <w:r>
        <w:t>D</w:t>
      </w:r>
      <w:r w:rsidR="00965085">
        <w:t>1</w:t>
      </w:r>
      <w:r>
        <w:t xml:space="preserve">(config-if)# </w:t>
      </w:r>
      <w:r w:rsidRPr="00935BA6">
        <w:rPr>
          <w:b/>
          <w:bCs/>
        </w:rPr>
        <w:t>exit</w:t>
      </w:r>
    </w:p>
    <w:p w14:paraId="7BFE4E30" w14:textId="055C9418" w:rsidR="00D14A3C" w:rsidRDefault="00D14A3C" w:rsidP="00D14A3C">
      <w:pPr>
        <w:pStyle w:val="Heading3"/>
      </w:pPr>
      <w:r w:rsidRPr="00E11C26">
        <w:t xml:space="preserve">Configure </w:t>
      </w:r>
      <w:r w:rsidR="000C045E">
        <w:t xml:space="preserve">an </w:t>
      </w:r>
      <w:r>
        <w:t xml:space="preserve">IPv6 </w:t>
      </w:r>
      <w:r w:rsidR="000C045E">
        <w:t>s</w:t>
      </w:r>
      <w:r>
        <w:t xml:space="preserve">tatic </w:t>
      </w:r>
      <w:r w:rsidR="000C045E">
        <w:t>r</w:t>
      </w:r>
      <w:r>
        <w:t>oute on D</w:t>
      </w:r>
      <w:r w:rsidR="00965085">
        <w:t>1</w:t>
      </w:r>
      <w:r w:rsidR="000C045E">
        <w:t>.</w:t>
      </w:r>
    </w:p>
    <w:p w14:paraId="7C30182A" w14:textId="728D50FE" w:rsidR="00D56E45" w:rsidRPr="00D56E45" w:rsidRDefault="00AF031E" w:rsidP="00717DCD">
      <w:pPr>
        <w:pStyle w:val="BodyTextL25"/>
      </w:pPr>
      <w:r w:rsidRPr="00AF031E">
        <w:t>Configure an IPv6 static route that points to the loopback interface. This static route simulates an external network reachable through D1 and provides a prefix that can be redistributed into OSPFv3. Without this route, D1 would have no external reachability information to advertise, and it would not function as an NSSA ASBR.</w:t>
      </w:r>
    </w:p>
    <w:p w14:paraId="76E9A225" w14:textId="63352272" w:rsidR="00D14A3C" w:rsidRPr="00E90B33" w:rsidRDefault="00D14A3C" w:rsidP="00E90B33">
      <w:pPr>
        <w:pStyle w:val="CMD"/>
        <w:rPr>
          <w:b/>
          <w:bCs/>
        </w:rPr>
      </w:pPr>
      <w:r w:rsidRPr="00D14A3C">
        <w:t>D</w:t>
      </w:r>
      <w:r w:rsidR="00965085">
        <w:t>1</w:t>
      </w:r>
      <w:r w:rsidRPr="00D14A3C">
        <w:t>(config)#</w:t>
      </w:r>
      <w:r w:rsidR="00935BA6">
        <w:t xml:space="preserve"> </w:t>
      </w:r>
      <w:r w:rsidRPr="00935BA6">
        <w:rPr>
          <w:b/>
          <w:bCs/>
        </w:rPr>
        <w:t>ipv6 route 2001:db8:cafe:1::/64 loopback0</w:t>
      </w:r>
    </w:p>
    <w:p w14:paraId="5862AD71" w14:textId="25B79FDE" w:rsidR="002425EE" w:rsidRPr="00E11C26" w:rsidRDefault="002425EE" w:rsidP="002425EE">
      <w:pPr>
        <w:pStyle w:val="Heading3"/>
      </w:pPr>
      <w:r w:rsidRPr="00E11C26">
        <w:t xml:space="preserve">Configure Area </w:t>
      </w:r>
      <w:r w:rsidR="008F1AB9">
        <w:t>1</w:t>
      </w:r>
      <w:r w:rsidRPr="00E11C26">
        <w:t xml:space="preserve"> as an NSSA on D</w:t>
      </w:r>
      <w:r>
        <w:t>1</w:t>
      </w:r>
      <w:r w:rsidR="000C045E">
        <w:t>.</w:t>
      </w:r>
    </w:p>
    <w:p w14:paraId="5CA4B9B7" w14:textId="52EEB530" w:rsidR="002425EE" w:rsidRPr="00E11C26" w:rsidRDefault="002425EE" w:rsidP="00717DCD">
      <w:pPr>
        <w:pStyle w:val="BodyTextL25"/>
      </w:pPr>
      <w:r w:rsidRPr="00E11C26">
        <w:t>Internal routers in an NSSA must also be configured with the NSSA area type.</w:t>
      </w:r>
      <w:r w:rsidR="00492F0F">
        <w:t xml:space="preserve"> Since Area 1 is IPv6 only, we only need to configure the </w:t>
      </w:r>
      <w:r w:rsidR="00492F0F" w:rsidRPr="00492F0F">
        <w:rPr>
          <w:b/>
          <w:bCs/>
        </w:rPr>
        <w:t xml:space="preserve">area 1 </w:t>
      </w:r>
      <w:proofErr w:type="spellStart"/>
      <w:r w:rsidR="00492F0F" w:rsidRPr="00492F0F">
        <w:rPr>
          <w:b/>
          <w:bCs/>
        </w:rPr>
        <w:t>nssa</w:t>
      </w:r>
      <w:proofErr w:type="spellEnd"/>
      <w:r w:rsidR="00492F0F">
        <w:t xml:space="preserve"> command for the IPv6 address family.</w:t>
      </w:r>
      <w:r w:rsidR="00E778F6">
        <w:t xml:space="preserve"> Adjacency with R1 will be reset.</w:t>
      </w:r>
    </w:p>
    <w:p w14:paraId="36759060" w14:textId="77777777" w:rsidR="002425EE" w:rsidRPr="00935BA6" w:rsidRDefault="002425EE" w:rsidP="002425EE">
      <w:pPr>
        <w:pStyle w:val="CMD"/>
        <w:rPr>
          <w:b/>
          <w:bCs/>
        </w:rPr>
      </w:pPr>
      <w:r w:rsidRPr="00E125E4">
        <w:t>D</w:t>
      </w:r>
      <w:r>
        <w:t>1</w:t>
      </w:r>
      <w:r w:rsidRPr="00E125E4">
        <w:t xml:space="preserve">(config)# </w:t>
      </w:r>
      <w:r w:rsidRPr="00935BA6">
        <w:rPr>
          <w:b/>
          <w:bCs/>
        </w:rPr>
        <w:t>router ospfv3 123</w:t>
      </w:r>
    </w:p>
    <w:p w14:paraId="5730861F" w14:textId="77777777" w:rsidR="002425EE" w:rsidRPr="00E125E4" w:rsidRDefault="002425EE" w:rsidP="002425EE">
      <w:pPr>
        <w:pStyle w:val="CMD"/>
      </w:pPr>
      <w:r w:rsidRPr="00E125E4">
        <w:t>D</w:t>
      </w:r>
      <w:r>
        <w:t>1</w:t>
      </w:r>
      <w:r w:rsidRPr="00E125E4">
        <w:t xml:space="preserve">(config-router)# </w:t>
      </w:r>
      <w:r w:rsidRPr="00935BA6">
        <w:rPr>
          <w:b/>
          <w:bCs/>
        </w:rPr>
        <w:t>address-family ipv6 unicast</w:t>
      </w:r>
    </w:p>
    <w:p w14:paraId="7B962588" w14:textId="23DD1FB4" w:rsidR="002425EE" w:rsidRDefault="002425EE" w:rsidP="002425EE">
      <w:pPr>
        <w:pStyle w:val="CMD"/>
        <w:rPr>
          <w:b/>
          <w:bCs/>
        </w:rPr>
      </w:pPr>
      <w:r w:rsidRPr="00E125E4">
        <w:t>D</w:t>
      </w:r>
      <w:r>
        <w:t>1</w:t>
      </w:r>
      <w:r w:rsidRPr="00E125E4">
        <w:t>(config-router-</w:t>
      </w:r>
      <w:proofErr w:type="spellStart"/>
      <w:r w:rsidRPr="00E125E4">
        <w:t>af</w:t>
      </w:r>
      <w:proofErr w:type="spellEnd"/>
      <w:r w:rsidRPr="00E125E4">
        <w:t xml:space="preserve">)# </w:t>
      </w:r>
      <w:r w:rsidRPr="00935BA6">
        <w:rPr>
          <w:b/>
          <w:bCs/>
        </w:rPr>
        <w:t xml:space="preserve">area </w:t>
      </w:r>
      <w:r w:rsidR="00492F0F" w:rsidRPr="00935BA6">
        <w:rPr>
          <w:b/>
          <w:bCs/>
        </w:rPr>
        <w:t>1</w:t>
      </w:r>
      <w:r w:rsidRPr="00935BA6">
        <w:rPr>
          <w:b/>
          <w:bCs/>
        </w:rPr>
        <w:t xml:space="preserve"> </w:t>
      </w:r>
      <w:proofErr w:type="spellStart"/>
      <w:r w:rsidRPr="00935BA6">
        <w:rPr>
          <w:b/>
          <w:bCs/>
        </w:rPr>
        <w:t>nssa</w:t>
      </w:r>
      <w:proofErr w:type="spellEnd"/>
    </w:p>
    <w:p w14:paraId="34C25BDC" w14:textId="6E149421" w:rsidR="00E778F6" w:rsidRPr="00935BA6" w:rsidRDefault="00E778F6" w:rsidP="00E778F6">
      <w:pPr>
        <w:pStyle w:val="CMDOutput"/>
      </w:pPr>
      <w:r w:rsidRPr="00E778F6">
        <w:t xml:space="preserve">*Jan 16 18:27:31.165: %OSPFv3-5-ADJCHG: Process 123, IPv6, </w:t>
      </w:r>
      <w:proofErr w:type="spellStart"/>
      <w:r w:rsidRPr="00E778F6">
        <w:t>Nbr</w:t>
      </w:r>
      <w:proofErr w:type="spellEnd"/>
      <w:r w:rsidRPr="00E778F6">
        <w:t xml:space="preserve"> 1.1.1.1 on GigabitEthernet1/0/11 from FULL to DOWN, Neighbor Down: Adjacency forced to reset</w:t>
      </w:r>
    </w:p>
    <w:p w14:paraId="04E4FDF9" w14:textId="77777777" w:rsidR="00422766" w:rsidRPr="00E11C26" w:rsidRDefault="00422766" w:rsidP="00422766">
      <w:pPr>
        <w:pStyle w:val="Heading3"/>
      </w:pPr>
      <w:r w:rsidRPr="00E11C26">
        <w:t>Configure D</w:t>
      </w:r>
      <w:r>
        <w:t>1</w:t>
      </w:r>
      <w:r w:rsidRPr="00E11C26">
        <w:t xml:space="preserve"> as an NSSA ASBR</w:t>
      </w:r>
      <w:r>
        <w:t>.</w:t>
      </w:r>
    </w:p>
    <w:p w14:paraId="5FEFE1EB" w14:textId="77777777" w:rsidR="00422766" w:rsidRPr="00E11C26" w:rsidRDefault="00422766" w:rsidP="00717DCD">
      <w:pPr>
        <w:pStyle w:val="BodyTextL25"/>
      </w:pPr>
      <w:r w:rsidRPr="00E11C26">
        <w:t>To demonstrate NSSA behavior, D</w:t>
      </w:r>
      <w:r>
        <w:t>1</w:t>
      </w:r>
      <w:r w:rsidRPr="00E11C26">
        <w:t xml:space="preserve"> is configured as an ASBR inside the NSSA by redistributing a static route into OSPFv3. This causes D</w:t>
      </w:r>
      <w:r>
        <w:t>1</w:t>
      </w:r>
      <w:r w:rsidRPr="00E11C26">
        <w:t xml:space="preserve"> to generate </w:t>
      </w:r>
      <w:r w:rsidRPr="00E11C26">
        <w:rPr>
          <w:b/>
          <w:bCs/>
        </w:rPr>
        <w:t>Type 7 LSAs</w:t>
      </w:r>
      <w:r w:rsidRPr="00E11C26">
        <w:t xml:space="preserve"> instead of Type 5 LSAs.</w:t>
      </w:r>
    </w:p>
    <w:p w14:paraId="3F228676" w14:textId="77777777" w:rsidR="00422766" w:rsidRPr="00E11C26" w:rsidRDefault="00422766" w:rsidP="00422766">
      <w:pPr>
        <w:pStyle w:val="CMD"/>
      </w:pPr>
      <w:r w:rsidRPr="00E11C26">
        <w:t>D</w:t>
      </w:r>
      <w:r>
        <w:t>1</w:t>
      </w:r>
      <w:r w:rsidRPr="00E11C26">
        <w:t>(config-router-</w:t>
      </w:r>
      <w:proofErr w:type="spellStart"/>
      <w:r w:rsidRPr="00E11C26">
        <w:t>af</w:t>
      </w:r>
      <w:proofErr w:type="spellEnd"/>
      <w:r w:rsidRPr="00E11C26">
        <w:t xml:space="preserve">)# </w:t>
      </w:r>
      <w:r w:rsidRPr="00C971D0">
        <w:rPr>
          <w:b/>
          <w:bCs/>
        </w:rPr>
        <w:t>redistribute static</w:t>
      </w:r>
    </w:p>
    <w:p w14:paraId="2A8D3B94" w14:textId="77777777" w:rsidR="00422766" w:rsidRPr="00E82BDF" w:rsidRDefault="00422766" w:rsidP="00422766">
      <w:pPr>
        <w:pStyle w:val="CMD"/>
      </w:pPr>
      <w:r w:rsidRPr="00E11C26">
        <w:t>D</w:t>
      </w:r>
      <w:r>
        <w:t>1</w:t>
      </w:r>
      <w:r w:rsidRPr="00E11C26">
        <w:t>(config-router-</w:t>
      </w:r>
      <w:proofErr w:type="spellStart"/>
      <w:r w:rsidRPr="00E11C26">
        <w:t>af</w:t>
      </w:r>
      <w:proofErr w:type="spellEnd"/>
      <w:r w:rsidRPr="00E11C26">
        <w:t xml:space="preserve">)# </w:t>
      </w:r>
      <w:r w:rsidRPr="00C971D0">
        <w:rPr>
          <w:b/>
          <w:bCs/>
        </w:rPr>
        <w:t>exit-address-family</w:t>
      </w:r>
    </w:p>
    <w:p w14:paraId="111F0F38" w14:textId="5BBD8B08" w:rsidR="00E11C26" w:rsidRPr="00E11C26" w:rsidRDefault="00E11C26" w:rsidP="00953141">
      <w:pPr>
        <w:pStyle w:val="Heading3"/>
      </w:pPr>
      <w:r w:rsidRPr="00E11C26">
        <w:t xml:space="preserve">Configure Area </w:t>
      </w:r>
      <w:r w:rsidR="00965085">
        <w:t>1</w:t>
      </w:r>
      <w:r w:rsidRPr="00E11C26">
        <w:t xml:space="preserve"> as an NSSA on the ABR R</w:t>
      </w:r>
      <w:r w:rsidR="00965085">
        <w:t>1</w:t>
      </w:r>
      <w:r w:rsidR="00250CF4">
        <w:t>.</w:t>
      </w:r>
    </w:p>
    <w:p w14:paraId="6F97802D" w14:textId="282500D6" w:rsidR="00E11C26" w:rsidRPr="00E11C26" w:rsidRDefault="00E11C26" w:rsidP="00717DCD">
      <w:pPr>
        <w:pStyle w:val="BodyTextL25"/>
      </w:pPr>
      <w:r w:rsidRPr="00E11C26">
        <w:t xml:space="preserve">The ABR must be configured to recognize Area </w:t>
      </w:r>
      <w:r w:rsidR="000D44BD">
        <w:t>1</w:t>
      </w:r>
      <w:r w:rsidRPr="00E11C26">
        <w:t xml:space="preserve"> as an NSSA so that it can properly handle Type 7 LSAs and translate them when advertising routes into other areas.</w:t>
      </w:r>
      <w:r w:rsidR="006334D3">
        <w:t xml:space="preserve"> Since Area 1 is IPv6 only, we only need to configure the </w:t>
      </w:r>
      <w:r w:rsidR="006334D3" w:rsidRPr="00492F0F">
        <w:rPr>
          <w:b/>
          <w:bCs/>
        </w:rPr>
        <w:t xml:space="preserve">area 1 </w:t>
      </w:r>
      <w:proofErr w:type="spellStart"/>
      <w:r w:rsidR="006334D3" w:rsidRPr="00492F0F">
        <w:rPr>
          <w:b/>
          <w:bCs/>
        </w:rPr>
        <w:t>nssa</w:t>
      </w:r>
      <w:proofErr w:type="spellEnd"/>
      <w:r w:rsidR="006334D3">
        <w:t xml:space="preserve"> command for the IPv6 address family, but we have configured it for both AFs in case we later add IPv4 prefixes to Area 1.</w:t>
      </w:r>
      <w:r w:rsidR="005E62E5">
        <w:t xml:space="preserve"> Notice that adjacency with D1 is reestablished.</w:t>
      </w:r>
    </w:p>
    <w:p w14:paraId="221D3E54" w14:textId="736C17EA" w:rsidR="00E11C26" w:rsidRPr="00E11C26" w:rsidRDefault="00E11C26" w:rsidP="00E125E4">
      <w:pPr>
        <w:pStyle w:val="CMD"/>
      </w:pPr>
      <w:r w:rsidRPr="00E11C26">
        <w:t>R</w:t>
      </w:r>
      <w:r w:rsidR="00965085">
        <w:t>1</w:t>
      </w:r>
      <w:r w:rsidRPr="00E11C26">
        <w:t xml:space="preserve">(config)# </w:t>
      </w:r>
      <w:r w:rsidRPr="00935BA6">
        <w:rPr>
          <w:b/>
          <w:bCs/>
        </w:rPr>
        <w:t>router ospfv3 123</w:t>
      </w:r>
    </w:p>
    <w:p w14:paraId="56ECD948" w14:textId="330CCF66" w:rsidR="00E11C26" w:rsidRPr="00E11C26" w:rsidRDefault="00E11C26" w:rsidP="00E125E4">
      <w:pPr>
        <w:pStyle w:val="CMD"/>
      </w:pPr>
      <w:r w:rsidRPr="00E11C26">
        <w:t>R</w:t>
      </w:r>
      <w:r w:rsidR="00965085">
        <w:t>1</w:t>
      </w:r>
      <w:r w:rsidRPr="00E11C26">
        <w:t xml:space="preserve">(config-router)# </w:t>
      </w:r>
      <w:r w:rsidRPr="00935BA6">
        <w:rPr>
          <w:b/>
          <w:bCs/>
        </w:rPr>
        <w:t>address-family ipv4 unicast</w:t>
      </w:r>
    </w:p>
    <w:p w14:paraId="575884E8" w14:textId="6B06969D" w:rsidR="00E11C26" w:rsidRPr="00E11C26" w:rsidRDefault="00E11C26" w:rsidP="00E125E4">
      <w:pPr>
        <w:pStyle w:val="CMD"/>
      </w:pPr>
      <w:r w:rsidRPr="00E11C26">
        <w:t>R</w:t>
      </w:r>
      <w:r w:rsidR="00965085">
        <w:t>1</w:t>
      </w:r>
      <w:r w:rsidRPr="00E11C26">
        <w:t>(config-router-</w:t>
      </w:r>
      <w:proofErr w:type="spellStart"/>
      <w:r w:rsidRPr="00E11C26">
        <w:t>af</w:t>
      </w:r>
      <w:proofErr w:type="spellEnd"/>
      <w:r w:rsidRPr="00E11C26">
        <w:t xml:space="preserve">)# </w:t>
      </w:r>
      <w:r w:rsidRPr="00935BA6">
        <w:rPr>
          <w:b/>
          <w:bCs/>
        </w:rPr>
        <w:t xml:space="preserve">area </w:t>
      </w:r>
      <w:r w:rsidR="00492F0F" w:rsidRPr="00935BA6">
        <w:rPr>
          <w:b/>
          <w:bCs/>
        </w:rPr>
        <w:t>1</w:t>
      </w:r>
      <w:r w:rsidRPr="00935BA6">
        <w:rPr>
          <w:b/>
          <w:bCs/>
        </w:rPr>
        <w:t xml:space="preserve"> </w:t>
      </w:r>
      <w:proofErr w:type="spellStart"/>
      <w:r w:rsidRPr="00935BA6">
        <w:rPr>
          <w:b/>
          <w:bCs/>
        </w:rPr>
        <w:t>nssa</w:t>
      </w:r>
      <w:proofErr w:type="spellEnd"/>
    </w:p>
    <w:p w14:paraId="79EFABBE" w14:textId="0FF159F1" w:rsidR="00E11C26" w:rsidRPr="00E11C26" w:rsidRDefault="00E11C26" w:rsidP="00E125E4">
      <w:pPr>
        <w:pStyle w:val="CMD"/>
      </w:pPr>
      <w:r w:rsidRPr="00E11C26">
        <w:t>R</w:t>
      </w:r>
      <w:r w:rsidR="00965085">
        <w:t>1</w:t>
      </w:r>
      <w:r w:rsidRPr="00E11C26">
        <w:t>(config-router-</w:t>
      </w:r>
      <w:proofErr w:type="spellStart"/>
      <w:r w:rsidRPr="00E11C26">
        <w:t>af</w:t>
      </w:r>
      <w:proofErr w:type="spellEnd"/>
      <w:r w:rsidRPr="00E11C26">
        <w:t xml:space="preserve">)# </w:t>
      </w:r>
      <w:r w:rsidRPr="00935BA6">
        <w:rPr>
          <w:b/>
          <w:bCs/>
        </w:rPr>
        <w:t>exit-address-family</w:t>
      </w:r>
    </w:p>
    <w:p w14:paraId="7A9C94B3" w14:textId="57063510" w:rsidR="00E11C26" w:rsidRPr="00E11C26" w:rsidRDefault="00E11C26" w:rsidP="00E125E4">
      <w:pPr>
        <w:pStyle w:val="CMD"/>
      </w:pPr>
      <w:r w:rsidRPr="00E11C26">
        <w:t>R</w:t>
      </w:r>
      <w:r w:rsidR="00965085">
        <w:t>1</w:t>
      </w:r>
      <w:r w:rsidRPr="00E11C26">
        <w:t xml:space="preserve">(config-router)# </w:t>
      </w:r>
      <w:r w:rsidRPr="00935BA6">
        <w:rPr>
          <w:b/>
          <w:bCs/>
        </w:rPr>
        <w:t>address-family ipv6 unicast</w:t>
      </w:r>
    </w:p>
    <w:p w14:paraId="7561379E" w14:textId="2D13511A" w:rsidR="005E62E5" w:rsidRPr="005E62E5" w:rsidRDefault="00E11C26" w:rsidP="005E62E5">
      <w:pPr>
        <w:pStyle w:val="CMD"/>
        <w:rPr>
          <w:b/>
          <w:bCs/>
        </w:rPr>
      </w:pPr>
      <w:r w:rsidRPr="00E11C26">
        <w:t>R</w:t>
      </w:r>
      <w:r w:rsidR="00965085">
        <w:t>1</w:t>
      </w:r>
      <w:r w:rsidRPr="00E11C26">
        <w:t>(config-router-</w:t>
      </w:r>
      <w:proofErr w:type="spellStart"/>
      <w:r w:rsidRPr="00E11C26">
        <w:t>af</w:t>
      </w:r>
      <w:proofErr w:type="spellEnd"/>
      <w:r w:rsidRPr="00E11C26">
        <w:t xml:space="preserve">)# </w:t>
      </w:r>
      <w:r w:rsidRPr="00935BA6">
        <w:rPr>
          <w:b/>
          <w:bCs/>
        </w:rPr>
        <w:t xml:space="preserve">area </w:t>
      </w:r>
      <w:r w:rsidR="00492F0F" w:rsidRPr="00935BA6">
        <w:rPr>
          <w:b/>
          <w:bCs/>
        </w:rPr>
        <w:t>1</w:t>
      </w:r>
      <w:r w:rsidRPr="00935BA6">
        <w:rPr>
          <w:b/>
          <w:bCs/>
        </w:rPr>
        <w:t xml:space="preserve"> </w:t>
      </w:r>
      <w:proofErr w:type="spellStart"/>
      <w:r w:rsidRPr="00935BA6">
        <w:rPr>
          <w:b/>
          <w:bCs/>
        </w:rPr>
        <w:t>nssa</w:t>
      </w:r>
      <w:proofErr w:type="spellEnd"/>
    </w:p>
    <w:p w14:paraId="16DC00F6" w14:textId="45319F99" w:rsidR="00E11C26" w:rsidRDefault="00E11C26" w:rsidP="00E82BDF">
      <w:pPr>
        <w:pStyle w:val="CMD"/>
        <w:rPr>
          <w:b/>
          <w:bCs/>
        </w:rPr>
      </w:pPr>
      <w:r w:rsidRPr="00E11C26">
        <w:t>R</w:t>
      </w:r>
      <w:r w:rsidR="00965085">
        <w:t>1</w:t>
      </w:r>
      <w:r w:rsidRPr="00E11C26">
        <w:t>(config-router-</w:t>
      </w:r>
      <w:proofErr w:type="spellStart"/>
      <w:r w:rsidRPr="00E11C26">
        <w:t>af</w:t>
      </w:r>
      <w:proofErr w:type="spellEnd"/>
      <w:r w:rsidRPr="00E11C26">
        <w:t xml:space="preserve">)# </w:t>
      </w:r>
      <w:r w:rsidRPr="00935BA6">
        <w:rPr>
          <w:b/>
          <w:bCs/>
        </w:rPr>
        <w:t>exit-address-family</w:t>
      </w:r>
    </w:p>
    <w:p w14:paraId="7DC1B4C3" w14:textId="4123AA8F" w:rsidR="005E62E5" w:rsidRPr="00E82BDF" w:rsidRDefault="005E62E5" w:rsidP="005E62E5">
      <w:pPr>
        <w:pStyle w:val="CMDOutput"/>
      </w:pPr>
      <w:r w:rsidRPr="005E62E5">
        <w:lastRenderedPageBreak/>
        <w:t xml:space="preserve">*Jan 16 18:33:36.513: %OSPFv3-5-ADJCHG: Process 123, IPv6, </w:t>
      </w:r>
      <w:proofErr w:type="spellStart"/>
      <w:r w:rsidRPr="005E62E5">
        <w:t>Nbr</w:t>
      </w:r>
      <w:proofErr w:type="spellEnd"/>
      <w:r w:rsidRPr="005E62E5">
        <w:t xml:space="preserve"> 1.1.1.2 on GigabitEthernet0/0/1 from LOADING to FULL, Loading Done</w:t>
      </w:r>
    </w:p>
    <w:p w14:paraId="054C8727" w14:textId="60E55BCD" w:rsidR="00E11C26" w:rsidRPr="00E11C26" w:rsidRDefault="00E11C26" w:rsidP="00953141">
      <w:pPr>
        <w:pStyle w:val="Heading3"/>
      </w:pPr>
      <w:r w:rsidRPr="00E11C26">
        <w:t>Verify</w:t>
      </w:r>
      <w:r w:rsidR="00815BAA">
        <w:t xml:space="preserve"> the IPv6</w:t>
      </w:r>
      <w:r w:rsidRPr="00E11C26">
        <w:t xml:space="preserve"> Routing Table on D</w:t>
      </w:r>
      <w:r w:rsidR="00815BAA">
        <w:t>1</w:t>
      </w:r>
      <w:r w:rsidR="00A85036">
        <w:t xml:space="preserve"> </w:t>
      </w:r>
    </w:p>
    <w:p w14:paraId="63E9887B" w14:textId="23E7C57A" w:rsidR="00E11C26" w:rsidRDefault="00E11C26" w:rsidP="00717DCD">
      <w:pPr>
        <w:pStyle w:val="BodyTextL25"/>
      </w:pPr>
      <w:r w:rsidRPr="00E11C26">
        <w:t xml:space="preserve">After Area </w:t>
      </w:r>
      <w:r w:rsidR="004E250A">
        <w:t>1</w:t>
      </w:r>
      <w:r w:rsidRPr="00E11C26">
        <w:t xml:space="preserve"> is configured as an NSSA and D</w:t>
      </w:r>
      <w:r w:rsidR="004E250A">
        <w:t>1</w:t>
      </w:r>
      <w:r w:rsidRPr="00E11C26">
        <w:t xml:space="preserve"> is acting as an NSSA ASBR, the routing tables on D</w:t>
      </w:r>
      <w:r w:rsidR="004E250A">
        <w:t>1</w:t>
      </w:r>
      <w:r w:rsidRPr="00E11C26">
        <w:t xml:space="preserve"> reflect the unique behavior of an NSSA.</w:t>
      </w:r>
      <w:r w:rsidR="00A85036">
        <w:t xml:space="preserve"> Notice that D1 is </w:t>
      </w:r>
      <w:r w:rsidR="00A85036" w:rsidRPr="00B771EE">
        <w:rPr>
          <w:b/>
          <w:bCs/>
        </w:rPr>
        <w:t>no longer receiving</w:t>
      </w:r>
      <w:r w:rsidR="00A85036">
        <w:t xml:space="preserve"> </w:t>
      </w:r>
      <w:r w:rsidR="00A85036" w:rsidRPr="00B771EE">
        <w:rPr>
          <w:b/>
          <w:bCs/>
        </w:rPr>
        <w:t>external prefixes, LSA 5s</w:t>
      </w:r>
      <w:r w:rsidR="00A85036">
        <w:t xml:space="preserve">, from the ASBR R2, </w:t>
      </w:r>
      <w:r w:rsidR="006C1CF7">
        <w:t>because they</w:t>
      </w:r>
      <w:r w:rsidR="00A85036">
        <w:t xml:space="preserve"> are being blocked by the ABR R1. </w:t>
      </w:r>
    </w:p>
    <w:p w14:paraId="22A435F6" w14:textId="557A533D" w:rsidR="00815BAA" w:rsidRPr="00815BAA" w:rsidRDefault="00815BAA" w:rsidP="005B1482">
      <w:pPr>
        <w:pStyle w:val="CMD"/>
      </w:pPr>
      <w:r w:rsidRPr="00815BAA">
        <w:t>D1#</w:t>
      </w:r>
      <w:r w:rsidR="00DF259D">
        <w:t xml:space="preserve"> </w:t>
      </w:r>
      <w:r w:rsidRPr="005B1482">
        <w:rPr>
          <w:b/>
          <w:bCs/>
        </w:rPr>
        <w:t>show ipv6 route</w:t>
      </w:r>
      <w:r w:rsidR="005B1482" w:rsidRPr="005B1482">
        <w:rPr>
          <w:b/>
          <w:bCs/>
        </w:rPr>
        <w:t xml:space="preserve"> | begin 2001</w:t>
      </w:r>
    </w:p>
    <w:p w14:paraId="78331C0E" w14:textId="77777777" w:rsidR="00815BAA" w:rsidRPr="00815BAA" w:rsidRDefault="00815BAA" w:rsidP="005B1482">
      <w:pPr>
        <w:pStyle w:val="CMDOutput"/>
      </w:pPr>
      <w:r w:rsidRPr="00815BAA">
        <w:t>C   2001:DB8:ACAD:1001::/64 [0/0]</w:t>
      </w:r>
    </w:p>
    <w:p w14:paraId="5BC838C6" w14:textId="77777777" w:rsidR="00815BAA" w:rsidRPr="00815BAA" w:rsidRDefault="00815BAA" w:rsidP="005B1482">
      <w:pPr>
        <w:pStyle w:val="CMDOutput"/>
      </w:pPr>
      <w:r w:rsidRPr="00815BAA">
        <w:t xml:space="preserve">     via GigabitEthernet1/0/11, directly connected</w:t>
      </w:r>
    </w:p>
    <w:p w14:paraId="2B36EF27" w14:textId="77777777" w:rsidR="00815BAA" w:rsidRPr="00815BAA" w:rsidRDefault="00815BAA" w:rsidP="005B1482">
      <w:pPr>
        <w:pStyle w:val="CMDOutput"/>
      </w:pPr>
      <w:r w:rsidRPr="00815BAA">
        <w:t>L   2001:DB8:ACAD:1001::2/128 [0/0]</w:t>
      </w:r>
    </w:p>
    <w:p w14:paraId="7581823B" w14:textId="77777777" w:rsidR="00815BAA" w:rsidRPr="00815BAA" w:rsidRDefault="00815BAA" w:rsidP="005B1482">
      <w:pPr>
        <w:pStyle w:val="CMDOutput"/>
      </w:pPr>
      <w:r w:rsidRPr="00815BAA">
        <w:t xml:space="preserve">     via GigabitEthernet1/0/11, receive</w:t>
      </w:r>
    </w:p>
    <w:p w14:paraId="046E1430" w14:textId="77777777" w:rsidR="00815BAA" w:rsidRPr="00815BAA" w:rsidRDefault="00815BAA" w:rsidP="005B1482">
      <w:pPr>
        <w:pStyle w:val="CMDOutput"/>
      </w:pPr>
      <w:r w:rsidRPr="00815BAA">
        <w:t>C   2001:DB8:ACAD:1002::/64 [0/0]</w:t>
      </w:r>
    </w:p>
    <w:p w14:paraId="0E092791" w14:textId="77777777" w:rsidR="00815BAA" w:rsidRPr="00815BAA" w:rsidRDefault="00815BAA" w:rsidP="005B1482">
      <w:pPr>
        <w:pStyle w:val="CMDOutput"/>
      </w:pPr>
      <w:r w:rsidRPr="00815BAA">
        <w:t xml:space="preserve">     via GigabitEthernet1/0/23, directly connected</w:t>
      </w:r>
    </w:p>
    <w:p w14:paraId="103FAD03" w14:textId="77777777" w:rsidR="00815BAA" w:rsidRPr="00815BAA" w:rsidRDefault="00815BAA" w:rsidP="005B1482">
      <w:pPr>
        <w:pStyle w:val="CMDOutput"/>
      </w:pPr>
      <w:r w:rsidRPr="00815BAA">
        <w:t>L   2001:DB8:ACAD:1002::1/128 [0/0]</w:t>
      </w:r>
    </w:p>
    <w:p w14:paraId="75DCFC91" w14:textId="77777777" w:rsidR="00815BAA" w:rsidRPr="00815BAA" w:rsidRDefault="00815BAA" w:rsidP="005B1482">
      <w:pPr>
        <w:pStyle w:val="CMDOutput"/>
      </w:pPr>
      <w:r w:rsidRPr="00815BAA">
        <w:t xml:space="preserve">     via GigabitEthernet1/0/23, receive</w:t>
      </w:r>
    </w:p>
    <w:p w14:paraId="39D23485" w14:textId="77777777" w:rsidR="00815BAA" w:rsidRPr="00815BAA" w:rsidRDefault="00815BAA" w:rsidP="005B1482">
      <w:pPr>
        <w:pStyle w:val="CMDOutput"/>
      </w:pPr>
      <w:r w:rsidRPr="00B771EE">
        <w:rPr>
          <w:highlight w:val="yellow"/>
        </w:rPr>
        <w:t>OI  2001:DB8:ACAD:2001::/64 [110/4]</w:t>
      </w:r>
    </w:p>
    <w:p w14:paraId="5035B73F" w14:textId="77777777" w:rsidR="00815BAA" w:rsidRPr="00815BAA" w:rsidRDefault="00815BAA" w:rsidP="005B1482">
      <w:pPr>
        <w:pStyle w:val="CMDOutput"/>
      </w:pPr>
      <w:r w:rsidRPr="00815BAA">
        <w:t xml:space="preserve">     via FE80::1:1, GigabitEthernet1/0/11</w:t>
      </w:r>
    </w:p>
    <w:p w14:paraId="37C3B910" w14:textId="77777777" w:rsidR="00815BAA" w:rsidRPr="00815BAA" w:rsidRDefault="00815BAA" w:rsidP="005B1482">
      <w:pPr>
        <w:pStyle w:val="CMDOutput"/>
      </w:pPr>
      <w:r w:rsidRPr="00B771EE">
        <w:rPr>
          <w:highlight w:val="yellow"/>
        </w:rPr>
        <w:t>OI  2001:DB8:ACAD:2002::/64 [110/5]</w:t>
      </w:r>
    </w:p>
    <w:p w14:paraId="6A9F7819" w14:textId="77777777" w:rsidR="00815BAA" w:rsidRPr="00815BAA" w:rsidRDefault="00815BAA" w:rsidP="005B1482">
      <w:pPr>
        <w:pStyle w:val="CMDOutput"/>
      </w:pPr>
      <w:r w:rsidRPr="00815BAA">
        <w:t xml:space="preserve">     via FE80::1:1, GigabitEthernet1/0/11</w:t>
      </w:r>
    </w:p>
    <w:p w14:paraId="02CF3665" w14:textId="77777777" w:rsidR="00815BAA" w:rsidRPr="00815BAA" w:rsidRDefault="00815BAA" w:rsidP="005B1482">
      <w:pPr>
        <w:pStyle w:val="CMDOutput"/>
      </w:pPr>
      <w:r w:rsidRPr="00B771EE">
        <w:rPr>
          <w:highlight w:val="yellow"/>
        </w:rPr>
        <w:t>OI  2001:DB8:ACAD:A001::/64 [110/2]</w:t>
      </w:r>
    </w:p>
    <w:p w14:paraId="626675F7" w14:textId="77777777" w:rsidR="00815BAA" w:rsidRPr="00815BAA" w:rsidRDefault="00815BAA" w:rsidP="005B1482">
      <w:pPr>
        <w:pStyle w:val="CMDOutput"/>
      </w:pPr>
      <w:r w:rsidRPr="00815BAA">
        <w:t xml:space="preserve">     via FE80::1:1, GigabitEthernet1/0/11</w:t>
      </w:r>
    </w:p>
    <w:p w14:paraId="0FC86432" w14:textId="77777777" w:rsidR="00815BAA" w:rsidRPr="00815BAA" w:rsidRDefault="00815BAA" w:rsidP="005B1482">
      <w:pPr>
        <w:pStyle w:val="CMDOutput"/>
      </w:pPr>
      <w:r w:rsidRPr="00B771EE">
        <w:rPr>
          <w:highlight w:val="yellow"/>
        </w:rPr>
        <w:t>OI  2001:DB8:ACAD:A002::/64 [110/3]</w:t>
      </w:r>
    </w:p>
    <w:p w14:paraId="15B88604" w14:textId="77777777" w:rsidR="00815BAA" w:rsidRPr="00815BAA" w:rsidRDefault="00815BAA" w:rsidP="005B1482">
      <w:pPr>
        <w:pStyle w:val="CMDOutput"/>
      </w:pPr>
      <w:r w:rsidRPr="00815BAA">
        <w:t xml:space="preserve">     via FE80::1:1, GigabitEthernet1/0/11</w:t>
      </w:r>
    </w:p>
    <w:p w14:paraId="62FA159A" w14:textId="77777777" w:rsidR="00815BAA" w:rsidRPr="00815BAA" w:rsidRDefault="00815BAA" w:rsidP="005B1482">
      <w:pPr>
        <w:pStyle w:val="CMDOutput"/>
      </w:pPr>
      <w:r w:rsidRPr="00815BAA">
        <w:rPr>
          <w:highlight w:val="yellow"/>
        </w:rPr>
        <w:t>S   2001:DB8:CAFE:1::/64 [1/0]</w:t>
      </w:r>
    </w:p>
    <w:p w14:paraId="2F1BA018" w14:textId="77777777" w:rsidR="00815BAA" w:rsidRPr="00815BAA" w:rsidRDefault="00815BAA" w:rsidP="005B1482">
      <w:pPr>
        <w:pStyle w:val="CMDOutput"/>
      </w:pPr>
      <w:r w:rsidRPr="00815BAA">
        <w:t xml:space="preserve">     via Loopback0, directly connected</w:t>
      </w:r>
    </w:p>
    <w:p w14:paraId="51D988D1" w14:textId="77777777" w:rsidR="00815BAA" w:rsidRPr="00815BAA" w:rsidRDefault="00815BAA" w:rsidP="005B1482">
      <w:pPr>
        <w:pStyle w:val="CMDOutput"/>
      </w:pPr>
      <w:r w:rsidRPr="00815BAA">
        <w:t>C   2001:DB8:FEED:211::/64 [0/0]</w:t>
      </w:r>
    </w:p>
    <w:p w14:paraId="21629A70" w14:textId="77777777" w:rsidR="00815BAA" w:rsidRPr="00815BAA" w:rsidRDefault="00815BAA" w:rsidP="005B1482">
      <w:pPr>
        <w:pStyle w:val="CMDOutput"/>
      </w:pPr>
      <w:r w:rsidRPr="00815BAA">
        <w:t xml:space="preserve">     via Loopback0, directly connected</w:t>
      </w:r>
    </w:p>
    <w:p w14:paraId="5ECB6C5D" w14:textId="77777777" w:rsidR="00815BAA" w:rsidRPr="00815BAA" w:rsidRDefault="00815BAA" w:rsidP="005B1482">
      <w:pPr>
        <w:pStyle w:val="CMDOutput"/>
      </w:pPr>
      <w:r w:rsidRPr="00815BAA">
        <w:t>L   2001:DB8:FEED:211::1/128 [0/0]</w:t>
      </w:r>
    </w:p>
    <w:p w14:paraId="3D091609" w14:textId="77777777" w:rsidR="00815BAA" w:rsidRPr="00815BAA" w:rsidRDefault="00815BAA" w:rsidP="005B1482">
      <w:pPr>
        <w:pStyle w:val="CMDOutput"/>
      </w:pPr>
      <w:r w:rsidRPr="00815BAA">
        <w:t xml:space="preserve">     via Loopback0, receive</w:t>
      </w:r>
    </w:p>
    <w:p w14:paraId="209F207A" w14:textId="77777777" w:rsidR="00815BAA" w:rsidRPr="00815BAA" w:rsidRDefault="00815BAA" w:rsidP="005B1482">
      <w:pPr>
        <w:pStyle w:val="CMDOutput"/>
      </w:pPr>
      <w:r w:rsidRPr="00815BAA">
        <w:t>L   FF00::/8 [0/0]</w:t>
      </w:r>
    </w:p>
    <w:p w14:paraId="13ADAD8F" w14:textId="77777777" w:rsidR="00815BAA" w:rsidRPr="00815BAA" w:rsidRDefault="00815BAA" w:rsidP="005B1482">
      <w:pPr>
        <w:pStyle w:val="CMDOutput"/>
      </w:pPr>
      <w:r w:rsidRPr="00815BAA">
        <w:t xml:space="preserve">     via Null0, receive</w:t>
      </w:r>
    </w:p>
    <w:p w14:paraId="082610FC" w14:textId="5EE0DB16" w:rsidR="00DF259D" w:rsidRPr="00DF259D" w:rsidRDefault="00DF259D" w:rsidP="00717DCD">
      <w:pPr>
        <w:pStyle w:val="BodyTextL25"/>
      </w:pPr>
      <w:r>
        <w:t>F</w:t>
      </w:r>
      <w:r w:rsidRPr="00DF259D">
        <w:t xml:space="preserve">rom </w:t>
      </w:r>
      <w:r>
        <w:t>D1's</w:t>
      </w:r>
      <w:r w:rsidRPr="00DF259D">
        <w:t xml:space="preserve"> routing table, we can observe the following:</w:t>
      </w:r>
    </w:p>
    <w:p w14:paraId="37663DBB" w14:textId="77777777" w:rsidR="00DF259D" w:rsidRPr="00DF259D" w:rsidRDefault="00DF259D" w:rsidP="00FA3A3D">
      <w:pPr>
        <w:pStyle w:val="BodyText"/>
        <w:numPr>
          <w:ilvl w:val="0"/>
          <w:numId w:val="30"/>
        </w:numPr>
      </w:pPr>
      <w:r w:rsidRPr="00DF259D">
        <w:rPr>
          <w:b/>
          <w:bCs/>
        </w:rPr>
        <w:t>Connected and local routes</w:t>
      </w:r>
      <w:r w:rsidRPr="00DF259D">
        <w:t xml:space="preserve"> for D1’s directly attached IPv6 networks appear as expected.</w:t>
      </w:r>
    </w:p>
    <w:p w14:paraId="685B12E3" w14:textId="50B9629D" w:rsidR="00DF259D" w:rsidRPr="00DF259D" w:rsidRDefault="00DF259D" w:rsidP="00FA3A3D">
      <w:pPr>
        <w:pStyle w:val="BodyText"/>
        <w:numPr>
          <w:ilvl w:val="0"/>
          <w:numId w:val="30"/>
        </w:numPr>
      </w:pPr>
      <w:r w:rsidRPr="00DF259D">
        <w:rPr>
          <w:b/>
          <w:bCs/>
        </w:rPr>
        <w:t>OSPF inter-area routes (OI)</w:t>
      </w:r>
      <w:r w:rsidRPr="00DF259D">
        <w:t xml:space="preserve"> are present for networks in Area 0 and Area 2. These routes are learned via </w:t>
      </w:r>
      <w:r w:rsidRPr="00DF259D">
        <w:rPr>
          <w:b/>
          <w:bCs/>
        </w:rPr>
        <w:t>Type 3 Inter-Area Prefix LSAs</w:t>
      </w:r>
      <w:r w:rsidRPr="00DF259D">
        <w:t xml:space="preserve"> generated by the ABR</w:t>
      </w:r>
      <w:r w:rsidR="00E62BDA">
        <w:t xml:space="preserve"> </w:t>
      </w:r>
      <w:r w:rsidRPr="00DF259D">
        <w:t>R1</w:t>
      </w:r>
      <w:r w:rsidR="00E62BDA">
        <w:t>2</w:t>
      </w:r>
      <w:r w:rsidRPr="00DF259D">
        <w:t>.</w:t>
      </w:r>
    </w:p>
    <w:p w14:paraId="08F07425" w14:textId="77777777" w:rsidR="00DF259D" w:rsidRPr="00DF259D" w:rsidRDefault="00DF259D" w:rsidP="00FA3A3D">
      <w:pPr>
        <w:pStyle w:val="BodyText"/>
        <w:numPr>
          <w:ilvl w:val="0"/>
          <w:numId w:val="30"/>
        </w:numPr>
      </w:pPr>
      <w:r w:rsidRPr="00DF259D">
        <w:rPr>
          <w:b/>
          <w:bCs/>
        </w:rPr>
        <w:t>No external OSPF routes (OE1/OE2)</w:t>
      </w:r>
      <w:r w:rsidRPr="00DF259D">
        <w:t xml:space="preserve"> appear in the routing table. This is because </w:t>
      </w:r>
      <w:r w:rsidRPr="00DF259D">
        <w:rPr>
          <w:b/>
          <w:bCs/>
        </w:rPr>
        <w:t>Type 5 AS-External LSAs are blocked from entering an NSSA</w:t>
      </w:r>
      <w:r w:rsidRPr="00DF259D">
        <w:t>.</w:t>
      </w:r>
    </w:p>
    <w:p w14:paraId="0BA47594" w14:textId="5298ED6B" w:rsidR="00DF259D" w:rsidRPr="00DF259D" w:rsidRDefault="00DF259D" w:rsidP="00FA3A3D">
      <w:pPr>
        <w:pStyle w:val="BodyText"/>
        <w:numPr>
          <w:ilvl w:val="0"/>
          <w:numId w:val="30"/>
        </w:numPr>
      </w:pPr>
      <w:r w:rsidRPr="00DF259D">
        <w:t xml:space="preserve">The static IPv6 route configured on D1 (2001:db8:cafe:1::/64) appears as a </w:t>
      </w:r>
      <w:r w:rsidRPr="00DF259D">
        <w:rPr>
          <w:b/>
          <w:bCs/>
        </w:rPr>
        <w:t>local static route</w:t>
      </w:r>
      <w:r>
        <w:t>.</w:t>
      </w:r>
      <w:r w:rsidRPr="00DF259D">
        <w:t xml:space="preserve"> However, OSPF now originates a </w:t>
      </w:r>
      <w:r w:rsidRPr="00DF259D">
        <w:rPr>
          <w:b/>
          <w:bCs/>
        </w:rPr>
        <w:t>Type 7 LSA</w:t>
      </w:r>
      <w:r w:rsidRPr="00DF259D">
        <w:t xml:space="preserve"> for this prefix within Area 1, allowing other routers in the NSSA to learn the route without violating stub-area behavior.</w:t>
      </w:r>
    </w:p>
    <w:p w14:paraId="5DDDDE0B" w14:textId="0632FDA7" w:rsidR="009D3C37" w:rsidRDefault="00DF259D" w:rsidP="00717DCD">
      <w:pPr>
        <w:pStyle w:val="BodyTextL25"/>
      </w:pPr>
      <w:r w:rsidRPr="00DF259D">
        <w:t>In short, D1 has full visibility of</w:t>
      </w:r>
      <w:r w:rsidR="006C1CF7">
        <w:t xml:space="preserve"> the</w:t>
      </w:r>
      <w:r w:rsidRPr="00DF259D">
        <w:t xml:space="preserve"> </w:t>
      </w:r>
      <w:r w:rsidRPr="00DF259D">
        <w:rPr>
          <w:b/>
          <w:bCs/>
        </w:rPr>
        <w:t>internal OSPF topology and inter-area prefixes</w:t>
      </w:r>
      <w:r w:rsidRPr="00DF259D">
        <w:t xml:space="preserve">, but is </w:t>
      </w:r>
      <w:r w:rsidRPr="00DF259D">
        <w:rPr>
          <w:b/>
          <w:bCs/>
        </w:rPr>
        <w:t>isolated from external routing information</w:t>
      </w:r>
      <w:r w:rsidRPr="00DF259D">
        <w:t>, which is the defining behavior of an NSSA.</w:t>
      </w:r>
    </w:p>
    <w:p w14:paraId="3C2ABDA4" w14:textId="1778E8F7" w:rsidR="00A228C7" w:rsidRPr="00E11C26" w:rsidRDefault="001747EC" w:rsidP="00A228C7">
      <w:pPr>
        <w:pStyle w:val="Heading3"/>
      </w:pPr>
      <w:r>
        <w:t xml:space="preserve">Configure </w:t>
      </w:r>
      <w:r w:rsidR="00A228C7">
        <w:t>ABR R1</w:t>
      </w:r>
      <w:r w:rsidR="006C1CF7">
        <w:t xml:space="preserve"> as</w:t>
      </w:r>
      <w:r w:rsidR="00A228C7">
        <w:t xml:space="preserve"> </w:t>
      </w:r>
      <w:r w:rsidR="002D2310">
        <w:t>a d</w:t>
      </w:r>
      <w:r w:rsidR="00A228C7">
        <w:t xml:space="preserve">efault </w:t>
      </w:r>
      <w:r w:rsidR="002D2310">
        <w:t>r</w:t>
      </w:r>
      <w:r w:rsidR="00A228C7">
        <w:t>oute in</w:t>
      </w:r>
      <w:r w:rsidR="002D2310">
        <w:t>to the</w:t>
      </w:r>
      <w:r w:rsidR="00A228C7">
        <w:t xml:space="preserve"> NSSA Area 1</w:t>
      </w:r>
      <w:r w:rsidR="002D2310">
        <w:t>.</w:t>
      </w:r>
    </w:p>
    <w:p w14:paraId="024733B3" w14:textId="6D39AB3C" w:rsidR="0010502E" w:rsidRDefault="00BD66E6" w:rsidP="00717DCD">
      <w:pPr>
        <w:pStyle w:val="BodyTextL25"/>
      </w:pPr>
      <w:r w:rsidRPr="00BD66E6">
        <w:t>To inject a default route into Area 1 (the NSSA) from the ABR R1, use the default-information-originate option on the NSSA area command under the appropriate OSPFv3 address family.</w:t>
      </w:r>
      <w:r w:rsidR="002013CC">
        <w:t xml:space="preserve"> </w:t>
      </w:r>
    </w:p>
    <w:p w14:paraId="08EB0BA7" w14:textId="48265993" w:rsidR="00A228C7" w:rsidRDefault="0010502E" w:rsidP="00717DCD">
      <w:pPr>
        <w:pStyle w:val="BodyTextL25"/>
      </w:pPr>
      <w:r w:rsidRPr="0010502E">
        <w:lastRenderedPageBreak/>
        <w:t>In an NSSA, the ABR injects a default route using a Type 7 NSSA External LSA, not a Type 3 Summary LSA. This causes the default route to appear as an ON1 or ON2 route on internal NSSA routers, ensuring that all external reachability inside the NSSA is handled consistently using Type 7 LSAs.</w:t>
      </w:r>
    </w:p>
    <w:p w14:paraId="75436F87" w14:textId="0587A5C8" w:rsidR="00A228C7" w:rsidRDefault="00A228C7" w:rsidP="00A228C7">
      <w:pPr>
        <w:pStyle w:val="CMD"/>
      </w:pPr>
      <w:r>
        <w:t>R1(config)#</w:t>
      </w:r>
      <w:r w:rsidR="00C971D0">
        <w:t xml:space="preserve"> </w:t>
      </w:r>
      <w:r w:rsidRPr="00C971D0">
        <w:rPr>
          <w:b/>
          <w:bCs/>
        </w:rPr>
        <w:t>router ospfv3 123</w:t>
      </w:r>
    </w:p>
    <w:p w14:paraId="371A74B2" w14:textId="77777777" w:rsidR="00A228C7" w:rsidRDefault="00A228C7" w:rsidP="00A228C7">
      <w:pPr>
        <w:pStyle w:val="CMD"/>
      </w:pPr>
      <w:r>
        <w:t xml:space="preserve">R1(config-router)# </w:t>
      </w:r>
      <w:r w:rsidRPr="00C971D0">
        <w:rPr>
          <w:b/>
          <w:bCs/>
        </w:rPr>
        <w:t>address-family ipv6 unicast</w:t>
      </w:r>
    </w:p>
    <w:p w14:paraId="0CFBA4D0" w14:textId="3FEF9A23" w:rsidR="00A228C7" w:rsidRDefault="00A228C7" w:rsidP="00A228C7">
      <w:pPr>
        <w:pStyle w:val="CMD"/>
      </w:pPr>
      <w:r>
        <w:t>R1(config-router-</w:t>
      </w:r>
      <w:proofErr w:type="spellStart"/>
      <w:r>
        <w:t>af</w:t>
      </w:r>
      <w:proofErr w:type="spellEnd"/>
      <w:r>
        <w:t xml:space="preserve">)# </w:t>
      </w:r>
      <w:r w:rsidRPr="00C971D0">
        <w:rPr>
          <w:b/>
          <w:bCs/>
        </w:rPr>
        <w:t xml:space="preserve">area 1 </w:t>
      </w:r>
      <w:proofErr w:type="spellStart"/>
      <w:r w:rsidRPr="00C971D0">
        <w:rPr>
          <w:b/>
          <w:bCs/>
        </w:rPr>
        <w:t>nssa</w:t>
      </w:r>
      <w:proofErr w:type="spellEnd"/>
      <w:r w:rsidRPr="00C971D0">
        <w:rPr>
          <w:b/>
          <w:bCs/>
        </w:rPr>
        <w:t xml:space="preserve"> default-information-originate</w:t>
      </w:r>
    </w:p>
    <w:p w14:paraId="7ED63FC2" w14:textId="2CEE725E" w:rsidR="00A228C7" w:rsidRPr="00A228C7" w:rsidRDefault="00A228C7" w:rsidP="00A228C7">
      <w:pPr>
        <w:pStyle w:val="CMD"/>
      </w:pPr>
      <w:r>
        <w:t>R1(config-router-</w:t>
      </w:r>
      <w:proofErr w:type="spellStart"/>
      <w:r>
        <w:t>af</w:t>
      </w:r>
      <w:proofErr w:type="spellEnd"/>
      <w:r>
        <w:t xml:space="preserve">)# </w:t>
      </w:r>
      <w:r w:rsidRPr="00C971D0">
        <w:rPr>
          <w:b/>
          <w:bCs/>
        </w:rPr>
        <w:t>exit-address-family</w:t>
      </w:r>
    </w:p>
    <w:p w14:paraId="05C9C81A" w14:textId="0EC73128" w:rsidR="00883F37" w:rsidRPr="00E11C26" w:rsidRDefault="00883F37" w:rsidP="00883F37">
      <w:pPr>
        <w:pStyle w:val="Heading3"/>
      </w:pPr>
      <w:r w:rsidRPr="00E11C26">
        <w:t>Verify</w:t>
      </w:r>
      <w:r>
        <w:t xml:space="preserve"> </w:t>
      </w:r>
      <w:r w:rsidR="006C1CF7">
        <w:t xml:space="preserve">the </w:t>
      </w:r>
      <w:r>
        <w:t>default route in</w:t>
      </w:r>
      <w:r w:rsidR="006C1CF7">
        <w:t xml:space="preserve"> the</w:t>
      </w:r>
      <w:r>
        <w:t xml:space="preserve"> IPv6</w:t>
      </w:r>
      <w:r w:rsidRPr="00E11C26">
        <w:t xml:space="preserve"> Routing Table on D</w:t>
      </w:r>
      <w:r>
        <w:t xml:space="preserve">1 </w:t>
      </w:r>
    </w:p>
    <w:p w14:paraId="47F1A703" w14:textId="77777777" w:rsidR="002013CC" w:rsidRPr="002013CC" w:rsidRDefault="002013CC" w:rsidP="00717DCD">
      <w:pPr>
        <w:pStyle w:val="BodyTextL25"/>
      </w:pPr>
      <w:r w:rsidRPr="002013CC">
        <w:t xml:space="preserve">After configuring </w:t>
      </w:r>
      <w:r w:rsidRPr="002013CC">
        <w:rPr>
          <w:b/>
          <w:bCs/>
        </w:rPr>
        <w:t>R1 (the ABR)</w:t>
      </w:r>
      <w:r w:rsidRPr="002013CC">
        <w:t xml:space="preserve"> to inject a default route into </w:t>
      </w:r>
      <w:r w:rsidRPr="002013CC">
        <w:rPr>
          <w:b/>
          <w:bCs/>
        </w:rPr>
        <w:t>Area 1 (NSSA)</w:t>
      </w:r>
      <w:r w:rsidRPr="002013CC">
        <w:t xml:space="preserve">, D1 now learns an IPv6 default route shown as </w:t>
      </w:r>
      <w:r w:rsidRPr="002013CC">
        <w:rPr>
          <w:b/>
          <w:bCs/>
        </w:rPr>
        <w:t>ON2 ::/0</w:t>
      </w:r>
      <w:r w:rsidRPr="002013CC">
        <w:t xml:space="preserve">. The </w:t>
      </w:r>
      <w:r w:rsidRPr="002013CC">
        <w:rPr>
          <w:b/>
          <w:bCs/>
        </w:rPr>
        <w:t>ON2</w:t>
      </w:r>
      <w:r w:rsidRPr="002013CC">
        <w:t xml:space="preserve"> code indicates that this route is an </w:t>
      </w:r>
      <w:r w:rsidRPr="002013CC">
        <w:rPr>
          <w:b/>
          <w:bCs/>
        </w:rPr>
        <w:t>OSPF NSSA external Type 2 route</w:t>
      </w:r>
      <w:r w:rsidRPr="002013CC">
        <w:t xml:space="preserve">, carried using a </w:t>
      </w:r>
      <w:r w:rsidRPr="002013CC">
        <w:rPr>
          <w:b/>
          <w:bCs/>
        </w:rPr>
        <w:t>Type 7 LSA</w:t>
      </w:r>
      <w:r w:rsidRPr="002013CC">
        <w:t>.</w:t>
      </w:r>
    </w:p>
    <w:p w14:paraId="1CA10A97" w14:textId="77777777" w:rsidR="002013CC" w:rsidRPr="002013CC" w:rsidRDefault="002013CC" w:rsidP="00717DCD">
      <w:pPr>
        <w:pStyle w:val="BodyTextL25"/>
      </w:pPr>
      <w:r w:rsidRPr="002013CC">
        <w:t xml:space="preserve">Even though the default route is injected by the ABR, it is still advertised into the NSSA using </w:t>
      </w:r>
      <w:r w:rsidRPr="002013CC">
        <w:rPr>
          <w:b/>
          <w:bCs/>
        </w:rPr>
        <w:t>Type 7 LSAs</w:t>
      </w:r>
      <w:r w:rsidRPr="002013CC">
        <w:t xml:space="preserve">, not Type 3 Summary LSAs. This is specific to NSSA behavior: default routes injected into an NSSA appear as </w:t>
      </w:r>
      <w:r w:rsidRPr="002013CC">
        <w:rPr>
          <w:b/>
          <w:bCs/>
        </w:rPr>
        <w:t>NSSA external routes (Type 7)</w:t>
      </w:r>
      <w:r w:rsidRPr="002013CC">
        <w:t xml:space="preserve"> so they are treated consistently with other external information inside the area.</w:t>
      </w:r>
    </w:p>
    <w:p w14:paraId="472ABD17" w14:textId="07ED0666" w:rsidR="00DF259D" w:rsidRDefault="002013CC" w:rsidP="00717DCD">
      <w:pPr>
        <w:pStyle w:val="BodyTextL25"/>
      </w:pPr>
      <w:r w:rsidRPr="002013CC">
        <w:t xml:space="preserve">Because this route is </w:t>
      </w:r>
      <w:r w:rsidRPr="002013CC">
        <w:rPr>
          <w:b/>
          <w:bCs/>
        </w:rPr>
        <w:t>Type 2</w:t>
      </w:r>
      <w:r w:rsidRPr="002013CC">
        <w:t xml:space="preserve">, the metric shown ([110/1]) represents only the </w:t>
      </w:r>
      <w:r w:rsidRPr="002013CC">
        <w:rPr>
          <w:b/>
          <w:bCs/>
        </w:rPr>
        <w:t>external cost</w:t>
      </w:r>
      <w:r w:rsidRPr="002013CC">
        <w:t xml:space="preserve">, and the internal cost to reach the ABR is calculated separately. This mirrors the behavior of </w:t>
      </w:r>
      <w:r w:rsidRPr="002013CC">
        <w:rPr>
          <w:b/>
          <w:bCs/>
        </w:rPr>
        <w:t>OE2 routes</w:t>
      </w:r>
      <w:r w:rsidRPr="002013CC">
        <w:t xml:space="preserve"> in normal </w:t>
      </w:r>
      <w:r w:rsidR="007941C4" w:rsidRPr="002013CC">
        <w:t>areas but</w:t>
      </w:r>
      <w:r w:rsidRPr="002013CC">
        <w:t xml:space="preserve"> uses </w:t>
      </w:r>
      <w:r w:rsidRPr="002013CC">
        <w:rPr>
          <w:b/>
          <w:bCs/>
        </w:rPr>
        <w:t>Type 7 LSAs instead of Type 5</w:t>
      </w:r>
      <w:r w:rsidRPr="002013CC">
        <w:t>.</w:t>
      </w:r>
    </w:p>
    <w:p w14:paraId="30F70606" w14:textId="7EF5F6A9" w:rsidR="00883F37" w:rsidRDefault="00883F37" w:rsidP="00C74E47">
      <w:pPr>
        <w:pStyle w:val="CMD"/>
      </w:pPr>
      <w:r>
        <w:t>D1#</w:t>
      </w:r>
      <w:r w:rsidR="00042241">
        <w:t xml:space="preserve"> </w:t>
      </w:r>
      <w:r w:rsidRPr="00426E85">
        <w:rPr>
          <w:b/>
          <w:bCs/>
        </w:rPr>
        <w:t xml:space="preserve">show ipv6 route </w:t>
      </w:r>
      <w:r w:rsidR="00522804" w:rsidRPr="00426E85">
        <w:rPr>
          <w:b/>
          <w:bCs/>
        </w:rPr>
        <w:t xml:space="preserve">ospf </w:t>
      </w:r>
      <w:r w:rsidR="00C74E47" w:rsidRPr="00426E85">
        <w:rPr>
          <w:b/>
          <w:bCs/>
        </w:rPr>
        <w:t>| begin ON2</w:t>
      </w:r>
    </w:p>
    <w:p w14:paraId="5D701D8A" w14:textId="77777777" w:rsidR="00883F37" w:rsidRDefault="00883F37" w:rsidP="00883F37">
      <w:pPr>
        <w:pStyle w:val="CMDOutput"/>
      </w:pPr>
      <w:r>
        <w:t xml:space="preserve">       ON2 - OSPF NSSA </w:t>
      </w:r>
      <w:proofErr w:type="spellStart"/>
      <w:r>
        <w:t>ext</w:t>
      </w:r>
      <w:proofErr w:type="spellEnd"/>
      <w:r>
        <w:t xml:space="preserve"> 2, la - LISP alt, </w:t>
      </w:r>
      <w:proofErr w:type="spellStart"/>
      <w:r>
        <w:t>lr</w:t>
      </w:r>
      <w:proofErr w:type="spellEnd"/>
      <w:r>
        <w:t xml:space="preserve"> - LISP site-registrations</w:t>
      </w:r>
    </w:p>
    <w:p w14:paraId="312A2BDF" w14:textId="77777777" w:rsidR="00883F37" w:rsidRDefault="00883F37" w:rsidP="00883F37">
      <w:pPr>
        <w:pStyle w:val="CMDOutput"/>
      </w:pPr>
      <w:r>
        <w:t xml:space="preserve">       </w:t>
      </w:r>
      <w:proofErr w:type="spellStart"/>
      <w:r>
        <w:t>ld</w:t>
      </w:r>
      <w:proofErr w:type="spellEnd"/>
      <w:r>
        <w:t xml:space="preserve"> - LISP </w:t>
      </w:r>
      <w:proofErr w:type="spellStart"/>
      <w:r>
        <w:t>dyn-eid</w:t>
      </w:r>
      <w:proofErr w:type="spellEnd"/>
      <w:r>
        <w:t xml:space="preserve">, </w:t>
      </w:r>
      <w:proofErr w:type="spellStart"/>
      <w:r>
        <w:t>lA</w:t>
      </w:r>
      <w:proofErr w:type="spellEnd"/>
      <w:r>
        <w:t xml:space="preserve"> - LISP away, le - LISP extranet-policy</w:t>
      </w:r>
    </w:p>
    <w:p w14:paraId="39E1E3B4" w14:textId="77777777" w:rsidR="00883F37" w:rsidRDefault="00883F37" w:rsidP="00883F37">
      <w:pPr>
        <w:pStyle w:val="CMDOutput"/>
      </w:pPr>
      <w:r>
        <w:t xml:space="preserve">       </w:t>
      </w:r>
      <w:proofErr w:type="spellStart"/>
      <w:r>
        <w:t>lp</w:t>
      </w:r>
      <w:proofErr w:type="spellEnd"/>
      <w:r>
        <w:t xml:space="preserve"> - LISP publications, ls - LISP destinations-summary</w:t>
      </w:r>
    </w:p>
    <w:p w14:paraId="29E93421" w14:textId="77777777" w:rsidR="00883F37" w:rsidRDefault="00883F37" w:rsidP="00883F37">
      <w:pPr>
        <w:pStyle w:val="CMDOutput"/>
      </w:pPr>
      <w:r w:rsidRPr="00883F37">
        <w:rPr>
          <w:highlight w:val="yellow"/>
        </w:rPr>
        <w:t>ON2 ::/0 [110/1]</w:t>
      </w:r>
    </w:p>
    <w:p w14:paraId="72819141" w14:textId="77777777" w:rsidR="00883F37" w:rsidRDefault="00883F37" w:rsidP="00883F37">
      <w:pPr>
        <w:pStyle w:val="CMDOutput"/>
      </w:pPr>
      <w:r>
        <w:t xml:space="preserve">     via 2001:DB8:ACAD:1001::1, GigabitEthernet1/0/11</w:t>
      </w:r>
    </w:p>
    <w:p w14:paraId="182DE4E9" w14:textId="77777777" w:rsidR="00430B74" w:rsidRDefault="00430B74" w:rsidP="00430B74">
      <w:pPr>
        <w:pStyle w:val="CMDOutput"/>
      </w:pPr>
      <w:r w:rsidRPr="00430B74">
        <w:rPr>
          <w:highlight w:val="yellow"/>
        </w:rPr>
        <w:t>OI  2001:DB8:ACAD:2001::/64 [110/4]</w:t>
      </w:r>
    </w:p>
    <w:p w14:paraId="33B380A8" w14:textId="77777777" w:rsidR="00430B74" w:rsidRDefault="00430B74" w:rsidP="00430B74">
      <w:pPr>
        <w:pStyle w:val="CMDOutput"/>
      </w:pPr>
      <w:r>
        <w:t xml:space="preserve">     via FE80::1:1, GigabitEthernet1/0/11</w:t>
      </w:r>
    </w:p>
    <w:p w14:paraId="085B87D9" w14:textId="77777777" w:rsidR="00430B74" w:rsidRDefault="00430B74" w:rsidP="00430B74">
      <w:pPr>
        <w:pStyle w:val="CMDOutput"/>
      </w:pPr>
      <w:r w:rsidRPr="00430B74">
        <w:rPr>
          <w:highlight w:val="yellow"/>
        </w:rPr>
        <w:t>OI  2001:DB8:ACAD:2002::/64 [110/5]</w:t>
      </w:r>
    </w:p>
    <w:p w14:paraId="3A774901" w14:textId="77777777" w:rsidR="00430B74" w:rsidRDefault="00430B74" w:rsidP="00430B74">
      <w:pPr>
        <w:pStyle w:val="CMDOutput"/>
      </w:pPr>
      <w:r>
        <w:t xml:space="preserve">     via FE80::1:1, GigabitEthernet1/0/11</w:t>
      </w:r>
    </w:p>
    <w:p w14:paraId="0D38758C" w14:textId="77777777" w:rsidR="00430B74" w:rsidRDefault="00430B74" w:rsidP="00430B74">
      <w:pPr>
        <w:pStyle w:val="CMDOutput"/>
      </w:pPr>
      <w:r w:rsidRPr="00430B74">
        <w:rPr>
          <w:highlight w:val="yellow"/>
        </w:rPr>
        <w:t>OI  2001:DB8:ACAD:A001::/64 [110/2]</w:t>
      </w:r>
    </w:p>
    <w:p w14:paraId="4A022897" w14:textId="77777777" w:rsidR="00430B74" w:rsidRDefault="00430B74" w:rsidP="00430B74">
      <w:pPr>
        <w:pStyle w:val="CMDOutput"/>
      </w:pPr>
      <w:r>
        <w:t xml:space="preserve">     via FE80::1:1, GigabitEthernet1/0/11</w:t>
      </w:r>
    </w:p>
    <w:p w14:paraId="4FDC138D" w14:textId="77777777" w:rsidR="00430B74" w:rsidRDefault="00430B74" w:rsidP="00430B74">
      <w:pPr>
        <w:pStyle w:val="CMDOutput"/>
      </w:pPr>
      <w:r w:rsidRPr="00430B74">
        <w:rPr>
          <w:highlight w:val="yellow"/>
        </w:rPr>
        <w:t>OI  2001:DB8:ACAD:A002::/64 [110/3]</w:t>
      </w:r>
    </w:p>
    <w:p w14:paraId="48E6FB3D" w14:textId="77777777" w:rsidR="00430B74" w:rsidRDefault="00430B74" w:rsidP="00430B74">
      <w:pPr>
        <w:pStyle w:val="CMDOutput"/>
      </w:pPr>
      <w:r>
        <w:t xml:space="preserve">     via FE80::1:1, GigabitEthernet1/0/11</w:t>
      </w:r>
    </w:p>
    <w:p w14:paraId="584F426D" w14:textId="415DD41C" w:rsidR="00EC1593" w:rsidRPr="00E11C26" w:rsidRDefault="00EC1593" w:rsidP="00EC1593">
      <w:pPr>
        <w:pStyle w:val="Heading3"/>
      </w:pPr>
      <w:r w:rsidRPr="00E11C26">
        <w:t>Verify</w:t>
      </w:r>
      <w:r>
        <w:t xml:space="preserve"> </w:t>
      </w:r>
      <w:r w:rsidR="00682710">
        <w:t>R3 has the external route from D1 in its routing table.</w:t>
      </w:r>
    </w:p>
    <w:p w14:paraId="20825E0C" w14:textId="2CE01164" w:rsidR="00883F37" w:rsidRDefault="003755DE" w:rsidP="00717DCD">
      <w:pPr>
        <w:pStyle w:val="BodyTextL25"/>
      </w:pPr>
      <w:r w:rsidRPr="003755DE">
        <w:t xml:space="preserve">The IPv6 routing table on </w:t>
      </w:r>
      <w:r w:rsidRPr="003755DE">
        <w:rPr>
          <w:b/>
          <w:bCs/>
        </w:rPr>
        <w:t>R3</w:t>
      </w:r>
      <w:r w:rsidRPr="003755DE">
        <w:t xml:space="preserve">, which resides in </w:t>
      </w:r>
      <w:r w:rsidRPr="003755DE">
        <w:rPr>
          <w:b/>
          <w:bCs/>
        </w:rPr>
        <w:t>Area 0</w:t>
      </w:r>
      <w:r w:rsidRPr="003755DE">
        <w:t xml:space="preserve">, shows the combined effects of </w:t>
      </w:r>
      <w:r w:rsidRPr="003755DE">
        <w:rPr>
          <w:b/>
          <w:bCs/>
        </w:rPr>
        <w:t>two different ASBRs</w:t>
      </w:r>
      <w:r w:rsidRPr="003755DE">
        <w:t xml:space="preserve"> in the OSPF domain: the original ASBR in Area 0 (R2) and the </w:t>
      </w:r>
      <w:r w:rsidRPr="003755DE">
        <w:rPr>
          <w:b/>
          <w:bCs/>
        </w:rPr>
        <w:t>NSSA ASBR in Area 1 (D1)</w:t>
      </w:r>
      <w:r w:rsidRPr="003755DE">
        <w:t>.</w:t>
      </w:r>
    </w:p>
    <w:p w14:paraId="7EC5AFAB" w14:textId="5778FF46" w:rsidR="00EC1593" w:rsidRPr="00042241" w:rsidRDefault="00EC1593" w:rsidP="00BD2B8E">
      <w:pPr>
        <w:pStyle w:val="CMD"/>
      </w:pPr>
      <w:r>
        <w:t>R3#</w:t>
      </w:r>
      <w:r w:rsidR="00042241">
        <w:t xml:space="preserve"> </w:t>
      </w:r>
      <w:r w:rsidRPr="00BD2B8E">
        <w:rPr>
          <w:b/>
          <w:bCs/>
        </w:rPr>
        <w:t>show ipv6 route ospf</w:t>
      </w:r>
      <w:r w:rsidR="00AA24F9" w:rsidRPr="00BD2B8E">
        <w:rPr>
          <w:b/>
          <w:bCs/>
        </w:rPr>
        <w:t xml:space="preserve"> | begin </w:t>
      </w:r>
      <w:r w:rsidR="00BD2B8E" w:rsidRPr="00BD2B8E">
        <w:rPr>
          <w:b/>
          <w:bCs/>
        </w:rPr>
        <w:t>::/0</w:t>
      </w:r>
    </w:p>
    <w:p w14:paraId="137C0193" w14:textId="77777777" w:rsidR="00EC1593" w:rsidRDefault="00EC1593" w:rsidP="00EC1593">
      <w:pPr>
        <w:pStyle w:val="CMDOutput"/>
      </w:pPr>
      <w:r w:rsidRPr="00BD2B8E">
        <w:rPr>
          <w:highlight w:val="yellow"/>
        </w:rPr>
        <w:t>OE2 ::/0 [110/1], tag 123</w:t>
      </w:r>
    </w:p>
    <w:p w14:paraId="17552166" w14:textId="77777777" w:rsidR="00EC1593" w:rsidRDefault="00EC1593" w:rsidP="00EC1593">
      <w:pPr>
        <w:pStyle w:val="CMDOutput"/>
      </w:pPr>
      <w:r>
        <w:t xml:space="preserve">     via FE80::2:2, GigabitEthernet0/0/0</w:t>
      </w:r>
    </w:p>
    <w:p w14:paraId="37EEF3FD" w14:textId="77777777" w:rsidR="00EC1593" w:rsidRDefault="00EC1593" w:rsidP="00EC1593">
      <w:pPr>
        <w:pStyle w:val="CMDOutput"/>
      </w:pPr>
      <w:r>
        <w:t>OI  2001:DB8:ACAD:1001::/64 [110/3]</w:t>
      </w:r>
    </w:p>
    <w:p w14:paraId="6512F1A5" w14:textId="77777777" w:rsidR="00EC1593" w:rsidRDefault="00EC1593" w:rsidP="00EC1593">
      <w:pPr>
        <w:pStyle w:val="CMDOutput"/>
      </w:pPr>
      <w:r>
        <w:t xml:space="preserve">     via FE80::2:2, GigabitEthernet0/0/0</w:t>
      </w:r>
    </w:p>
    <w:p w14:paraId="22CD44C0" w14:textId="77777777" w:rsidR="00EC1593" w:rsidRDefault="00EC1593" w:rsidP="00EC1593">
      <w:pPr>
        <w:pStyle w:val="CMDOutput"/>
      </w:pPr>
      <w:r>
        <w:t>OI  2001:DB8:ACAD:1002::/64 [110/4]</w:t>
      </w:r>
    </w:p>
    <w:p w14:paraId="37D32C41" w14:textId="77777777" w:rsidR="00EC1593" w:rsidRDefault="00EC1593" w:rsidP="00EC1593">
      <w:pPr>
        <w:pStyle w:val="CMDOutput"/>
      </w:pPr>
      <w:r>
        <w:t xml:space="preserve">     via FE80::2:2, GigabitEthernet0/0/0</w:t>
      </w:r>
    </w:p>
    <w:p w14:paraId="3B557D6D" w14:textId="77777777" w:rsidR="00EC1593" w:rsidRDefault="00EC1593" w:rsidP="00EC1593">
      <w:pPr>
        <w:pStyle w:val="CMDOutput"/>
      </w:pPr>
      <w:r>
        <w:t>O   2001:DB8:ACAD:2002::/64 [110/2]</w:t>
      </w:r>
    </w:p>
    <w:p w14:paraId="59B980D5" w14:textId="77777777" w:rsidR="00EC1593" w:rsidRDefault="00EC1593" w:rsidP="00EC1593">
      <w:pPr>
        <w:pStyle w:val="CMDOutput"/>
      </w:pPr>
      <w:r>
        <w:t xml:space="preserve">     via FE80::D2:2, GigabitEthernet0/0/1</w:t>
      </w:r>
    </w:p>
    <w:p w14:paraId="3C905B19" w14:textId="77777777" w:rsidR="00EC1593" w:rsidRDefault="00EC1593" w:rsidP="00EC1593">
      <w:pPr>
        <w:pStyle w:val="CMDOutput"/>
      </w:pPr>
      <w:r>
        <w:t>O   2001:DB8:ACAD:A001::/64 [110/2]</w:t>
      </w:r>
    </w:p>
    <w:p w14:paraId="0903A142" w14:textId="77777777" w:rsidR="00EC1593" w:rsidRDefault="00EC1593" w:rsidP="00EC1593">
      <w:pPr>
        <w:pStyle w:val="CMDOutput"/>
      </w:pPr>
      <w:r>
        <w:t xml:space="preserve">     via FE80::2:2, GigabitEthernet0/0/0</w:t>
      </w:r>
    </w:p>
    <w:p w14:paraId="6B4E05EA" w14:textId="77777777" w:rsidR="00EC1593" w:rsidRDefault="00EC1593" w:rsidP="00EC1593">
      <w:pPr>
        <w:pStyle w:val="CMDOutput"/>
      </w:pPr>
      <w:r w:rsidRPr="006114A9">
        <w:rPr>
          <w:highlight w:val="yellow"/>
        </w:rPr>
        <w:lastRenderedPageBreak/>
        <w:t>OE2 2001:DB8:CAFE:1::/64 [110/20]</w:t>
      </w:r>
    </w:p>
    <w:p w14:paraId="2B45D0E7" w14:textId="77777777" w:rsidR="00EC1593" w:rsidRDefault="00EC1593" w:rsidP="00EC1593">
      <w:pPr>
        <w:pStyle w:val="CMDOutput"/>
      </w:pPr>
      <w:r>
        <w:t xml:space="preserve">     via FE80::2:2, GigabitEthernet0/0/0</w:t>
      </w:r>
    </w:p>
    <w:p w14:paraId="306C012A" w14:textId="77777777" w:rsidR="00EC1593" w:rsidRDefault="00EC1593" w:rsidP="00EC1593">
      <w:pPr>
        <w:pStyle w:val="CMDOutput"/>
      </w:pPr>
      <w:r>
        <w:t>OE2 2001:DB8:FACE:1::/64 [110/20]</w:t>
      </w:r>
    </w:p>
    <w:p w14:paraId="3A757A88" w14:textId="77777777" w:rsidR="00EC1593" w:rsidRDefault="00EC1593" w:rsidP="00EC1593">
      <w:pPr>
        <w:pStyle w:val="CMDOutput"/>
      </w:pPr>
      <w:r>
        <w:t xml:space="preserve">     via FE80::2:2, GigabitEthernet0/0/0</w:t>
      </w:r>
    </w:p>
    <w:p w14:paraId="630F5F61" w14:textId="77777777" w:rsidR="003755DE" w:rsidRPr="003755DE" w:rsidRDefault="003755DE" w:rsidP="00717DCD">
      <w:pPr>
        <w:pStyle w:val="BodyTextL25"/>
      </w:pPr>
      <w:r w:rsidRPr="003755DE">
        <w:t>From the output, R3 learns:</w:t>
      </w:r>
    </w:p>
    <w:p w14:paraId="5FCAECF8" w14:textId="0E55DB15" w:rsidR="003755DE" w:rsidRPr="003755DE" w:rsidRDefault="003755DE" w:rsidP="002B41BB">
      <w:pPr>
        <w:pStyle w:val="Bulletlevel1"/>
      </w:pPr>
      <w:r w:rsidRPr="003755DE">
        <w:rPr>
          <w:b/>
          <w:bCs/>
        </w:rPr>
        <w:t>OE2 ::/0</w:t>
      </w:r>
      <w:r w:rsidR="00FE2B44">
        <w:t xml:space="preserve"> - </w:t>
      </w:r>
      <w:r w:rsidRPr="003755DE">
        <w:t xml:space="preserve">This default route is advertised by the </w:t>
      </w:r>
      <w:r w:rsidRPr="003755DE">
        <w:rPr>
          <w:b/>
          <w:bCs/>
        </w:rPr>
        <w:t>Area 0 ASBR (R2)</w:t>
      </w:r>
      <w:r w:rsidRPr="003755DE">
        <w:t xml:space="preserve"> as a </w:t>
      </w:r>
      <w:r w:rsidRPr="003755DE">
        <w:rPr>
          <w:b/>
          <w:bCs/>
        </w:rPr>
        <w:t>Type 5 AS-External LSA</w:t>
      </w:r>
      <w:r w:rsidRPr="003755DE">
        <w:t xml:space="preserve">. Because R3 is in Area 0, it is permitted to receive external LSAs directly, and the route appears as an </w:t>
      </w:r>
      <w:r w:rsidRPr="003755DE">
        <w:rPr>
          <w:b/>
          <w:bCs/>
        </w:rPr>
        <w:t>OE2</w:t>
      </w:r>
      <w:r w:rsidRPr="003755DE">
        <w:t xml:space="preserve"> entry.</w:t>
      </w:r>
    </w:p>
    <w:p w14:paraId="06F1D30B" w14:textId="309DF60C" w:rsidR="003755DE" w:rsidRPr="003755DE" w:rsidRDefault="003755DE" w:rsidP="002B41BB">
      <w:pPr>
        <w:pStyle w:val="Bulletlevel1"/>
      </w:pPr>
      <w:r w:rsidRPr="003755DE">
        <w:rPr>
          <w:b/>
          <w:bCs/>
        </w:rPr>
        <w:t>OE2 2001:DB8:FACE:1::/64</w:t>
      </w:r>
      <w:r w:rsidR="00FE2B44">
        <w:rPr>
          <w:b/>
          <w:bCs/>
        </w:rPr>
        <w:t xml:space="preserve"> </w:t>
      </w:r>
      <w:r w:rsidR="00FE2B44">
        <w:t xml:space="preserve">- </w:t>
      </w:r>
      <w:r w:rsidRPr="003755DE">
        <w:t xml:space="preserve">This route represents the IPv6 static route redistributed by the </w:t>
      </w:r>
      <w:r w:rsidRPr="003755DE">
        <w:rPr>
          <w:b/>
          <w:bCs/>
        </w:rPr>
        <w:t>Area 0 ASBR (R2)</w:t>
      </w:r>
      <w:r w:rsidRPr="003755DE">
        <w:t xml:space="preserve"> and is carried throughout the OSPF domain as a </w:t>
      </w:r>
      <w:r w:rsidRPr="003755DE">
        <w:rPr>
          <w:b/>
          <w:bCs/>
        </w:rPr>
        <w:t>Type 5 LSA</w:t>
      </w:r>
      <w:r w:rsidRPr="003755DE">
        <w:t>.</w:t>
      </w:r>
    </w:p>
    <w:p w14:paraId="063A0486" w14:textId="22ACC901" w:rsidR="003755DE" w:rsidRPr="003755DE" w:rsidRDefault="003755DE" w:rsidP="002B41BB">
      <w:pPr>
        <w:pStyle w:val="Bulletlevel1"/>
      </w:pPr>
      <w:r w:rsidRPr="003755DE">
        <w:rPr>
          <w:b/>
          <w:bCs/>
        </w:rPr>
        <w:t>OE2 2001:DB8:CAFE:1::/64</w:t>
      </w:r>
      <w:r w:rsidR="00FE2B44">
        <w:t xml:space="preserve"> - </w:t>
      </w:r>
      <w:r w:rsidRPr="003755DE">
        <w:t xml:space="preserve">This route originated inside </w:t>
      </w:r>
      <w:r w:rsidRPr="003755DE">
        <w:rPr>
          <w:b/>
          <w:bCs/>
        </w:rPr>
        <w:t>Area 1 (NSSA)</w:t>
      </w:r>
      <w:r w:rsidRPr="003755DE">
        <w:t xml:space="preserve"> on D1 as a </w:t>
      </w:r>
      <w:r w:rsidRPr="003755DE">
        <w:rPr>
          <w:b/>
          <w:bCs/>
        </w:rPr>
        <w:t>Type 7 LSA</w:t>
      </w:r>
      <w:r w:rsidRPr="003755DE">
        <w:t xml:space="preserve">. The ABR (R1) translated the Type 7 LSA into a </w:t>
      </w:r>
      <w:r w:rsidRPr="003755DE">
        <w:rPr>
          <w:b/>
          <w:bCs/>
        </w:rPr>
        <w:t>Type 5 AS-External LSA</w:t>
      </w:r>
      <w:r w:rsidRPr="003755DE">
        <w:t xml:space="preserve"> when advertising it into Area 0, which is why R3 sees it as an </w:t>
      </w:r>
      <w:r w:rsidRPr="003755DE">
        <w:rPr>
          <w:b/>
          <w:bCs/>
        </w:rPr>
        <w:t>OE2</w:t>
      </w:r>
      <w:r w:rsidRPr="003755DE">
        <w:t xml:space="preserve"> route.</w:t>
      </w:r>
    </w:p>
    <w:p w14:paraId="7ACC2CA4" w14:textId="323C001B" w:rsidR="003755DE" w:rsidRPr="003755DE" w:rsidRDefault="003755DE" w:rsidP="002B41BB">
      <w:pPr>
        <w:pStyle w:val="Bulletlevel1"/>
      </w:pPr>
      <w:r w:rsidRPr="003755DE">
        <w:rPr>
          <w:b/>
          <w:bCs/>
        </w:rPr>
        <w:t>OI routes (Inter-Area)</w:t>
      </w:r>
      <w:r w:rsidR="00FE2B44">
        <w:t xml:space="preserve"> - </w:t>
      </w:r>
      <w:r w:rsidRPr="003755DE">
        <w:t xml:space="preserve">Prefixes from other areas are learned via </w:t>
      </w:r>
      <w:r w:rsidRPr="003755DE">
        <w:rPr>
          <w:b/>
          <w:bCs/>
        </w:rPr>
        <w:t>Type 3 Inter-Area Prefix LSAs</w:t>
      </w:r>
      <w:r w:rsidRPr="003755DE">
        <w:t xml:space="preserve">, explaining the presence of multiple </w:t>
      </w:r>
      <w:r w:rsidRPr="003755DE">
        <w:rPr>
          <w:b/>
          <w:bCs/>
        </w:rPr>
        <w:t>OI</w:t>
      </w:r>
      <w:r w:rsidRPr="003755DE">
        <w:t xml:space="preserve"> entries.</w:t>
      </w:r>
    </w:p>
    <w:p w14:paraId="02465BE5" w14:textId="4E1E2C21" w:rsidR="00C33113" w:rsidRDefault="003755DE" w:rsidP="002B41BB">
      <w:pPr>
        <w:pStyle w:val="Bulletlevel1"/>
      </w:pPr>
      <w:r w:rsidRPr="003755DE">
        <w:rPr>
          <w:b/>
          <w:bCs/>
        </w:rPr>
        <w:t>O routes (Intra-Area)</w:t>
      </w:r>
      <w:r w:rsidR="00FE2B44">
        <w:t xml:space="preserve"> - </w:t>
      </w:r>
      <w:r w:rsidRPr="003755DE">
        <w:t xml:space="preserve">Prefixes local to Area 0 are learned via </w:t>
      </w:r>
      <w:r w:rsidRPr="003755DE">
        <w:rPr>
          <w:b/>
          <w:bCs/>
        </w:rPr>
        <w:t>Type 1 and Type 9 LSAs</w:t>
      </w:r>
      <w:r w:rsidRPr="003755DE">
        <w:t xml:space="preserve">, resulting in </w:t>
      </w:r>
      <w:r w:rsidRPr="003755DE">
        <w:rPr>
          <w:b/>
          <w:bCs/>
        </w:rPr>
        <w:t>O</w:t>
      </w:r>
      <w:r w:rsidRPr="003755DE">
        <w:t xml:space="preserve"> entries in the routing table.</w:t>
      </w:r>
    </w:p>
    <w:p w14:paraId="6017CF19" w14:textId="74EB6AE0" w:rsidR="009D3C37" w:rsidRDefault="00A84800" w:rsidP="00AE7D61">
      <w:pPr>
        <w:pStyle w:val="Heading5"/>
      </w:pPr>
      <w:r>
        <w:t>Summary</w:t>
      </w:r>
    </w:p>
    <w:p w14:paraId="7730A6E8" w14:textId="77777777" w:rsidR="003F01C3" w:rsidRDefault="003F01C3" w:rsidP="002B41BB">
      <w:pPr>
        <w:pStyle w:val="BodyTextL25"/>
      </w:pPr>
      <w:r w:rsidRPr="003F01C3">
        <w:t>An NSSA blocks Type 5 external LSAs like a stub area, reducing routing overhead, but still allows an internal ASBR to inject external routes as Type 7 LSAs. The ABR translates these Type 7 LSAs into Type 5 LSAs when advertising them to other OSPF areas and provides a default route so routers in the NSSA can reach external destinations.</w:t>
      </w:r>
    </w:p>
    <w:p w14:paraId="2CD693DF" w14:textId="3E44D517" w:rsidR="00FA3A3D" w:rsidRDefault="00FA3A3D" w:rsidP="009D3C37">
      <w:pPr>
        <w:pStyle w:val="Heading2"/>
      </w:pPr>
      <w:r>
        <w:t>OSPFv3 Totally NSSA</w:t>
      </w:r>
    </w:p>
    <w:p w14:paraId="7EF602ED" w14:textId="53E1A937" w:rsidR="00CA7C7B" w:rsidRPr="00CA7C7B" w:rsidRDefault="00CA7C7B" w:rsidP="00CA7C7B">
      <w:pPr>
        <w:pStyle w:val="BodyText"/>
      </w:pPr>
      <w:r w:rsidRPr="00CA7C7B">
        <w:t xml:space="preserve">In this part, you will configure </w:t>
      </w:r>
      <w:r w:rsidRPr="00CA7C7B">
        <w:rPr>
          <w:b/>
          <w:bCs/>
        </w:rPr>
        <w:t>Area 1 as an OSPFv3 Totally NSSA</w:t>
      </w:r>
      <w:r w:rsidRPr="00CA7C7B">
        <w:t xml:space="preserve"> and examine how it further restricts routing information compared to a standard NSSA. A Totally NSSA combines the characteristics of a totally stubby area and an NSSA: it allows local redistribution inside the area while aggressively limiting the routing information learned from outside the area.</w:t>
      </w:r>
    </w:p>
    <w:p w14:paraId="21F2F8A6" w14:textId="13258331" w:rsidR="00790915" w:rsidRDefault="00CA7C7B" w:rsidP="00790915">
      <w:pPr>
        <w:pStyle w:val="BodyText"/>
      </w:pPr>
      <w:r w:rsidRPr="00CA7C7B">
        <w:t>This area type is useful when an edge area must inject local external routes into OSPF but does not need visibility into inter-area or external routes from elsewhere in the OSPF domain. Like other stub-based areas, a Totally NSSA relies on a default route injected by the ABR to maintain full reachability.</w:t>
      </w:r>
    </w:p>
    <w:p w14:paraId="74C737E4" w14:textId="5A15C999" w:rsidR="00B75B4E" w:rsidRDefault="00B75B4E" w:rsidP="00AE7D61">
      <w:pPr>
        <w:pStyle w:val="Heading5"/>
      </w:pPr>
      <w:r>
        <w:t>Difference between NSSA and Totally NSSA</w:t>
      </w:r>
    </w:p>
    <w:p w14:paraId="6004149C" w14:textId="0B3B607F" w:rsidR="0009463B" w:rsidRPr="0009463B" w:rsidRDefault="0009463B" w:rsidP="0009463B">
      <w:pPr>
        <w:pStyle w:val="BodyText"/>
      </w:pPr>
      <w:r w:rsidRPr="0009463B">
        <w:t xml:space="preserve">A </w:t>
      </w:r>
      <w:r w:rsidRPr="0009463B">
        <w:rPr>
          <w:b/>
          <w:bCs/>
        </w:rPr>
        <w:t>Totally NSSA</w:t>
      </w:r>
      <w:r w:rsidRPr="0009463B">
        <w:t xml:space="preserve"> behaves the same as an NSSA </w:t>
      </w:r>
      <w:r w:rsidRPr="0009463B">
        <w:rPr>
          <w:b/>
          <w:bCs/>
        </w:rPr>
        <w:t xml:space="preserve">with one </w:t>
      </w:r>
      <w:r w:rsidR="007D23D8">
        <w:rPr>
          <w:b/>
          <w:bCs/>
        </w:rPr>
        <w:t>important</w:t>
      </w:r>
      <w:r w:rsidRPr="0009463B">
        <w:rPr>
          <w:b/>
          <w:bCs/>
        </w:rPr>
        <w:t xml:space="preserve"> difference</w:t>
      </w:r>
      <w:r w:rsidRPr="0009463B">
        <w:t xml:space="preserve">: it further reduces routing information by </w:t>
      </w:r>
      <w:r w:rsidRPr="0009463B">
        <w:rPr>
          <w:b/>
          <w:bCs/>
        </w:rPr>
        <w:t>suppressing inter-area routes</w:t>
      </w:r>
      <w:r w:rsidR="000D5858">
        <w:rPr>
          <w:b/>
          <w:bCs/>
        </w:rPr>
        <w:t xml:space="preserve"> – no Type 3 LSAs</w:t>
      </w:r>
      <w:r w:rsidRPr="0009463B">
        <w:t>.</w:t>
      </w:r>
    </w:p>
    <w:p w14:paraId="179793CB" w14:textId="77777777" w:rsidR="0009463B" w:rsidRPr="0009463B" w:rsidRDefault="0009463B" w:rsidP="0009463B">
      <w:pPr>
        <w:pStyle w:val="BodyText"/>
      </w:pPr>
      <w:r w:rsidRPr="0009463B">
        <w:t xml:space="preserve">In a standard </w:t>
      </w:r>
      <w:r w:rsidRPr="0009463B">
        <w:rPr>
          <w:b/>
          <w:bCs/>
        </w:rPr>
        <w:t>NSSA</w:t>
      </w:r>
      <w:r w:rsidRPr="0009463B">
        <w:t>, routers receive:</w:t>
      </w:r>
    </w:p>
    <w:p w14:paraId="2D0D9489" w14:textId="77777777" w:rsidR="0009463B" w:rsidRPr="0009463B" w:rsidRDefault="0009463B" w:rsidP="0009463B">
      <w:pPr>
        <w:pStyle w:val="BodyText"/>
        <w:numPr>
          <w:ilvl w:val="0"/>
          <w:numId w:val="43"/>
        </w:numPr>
      </w:pPr>
      <w:r w:rsidRPr="0009463B">
        <w:t>Intra-area routes</w:t>
      </w:r>
    </w:p>
    <w:p w14:paraId="7D0811AD" w14:textId="77777777" w:rsidR="0009463B" w:rsidRPr="0009463B" w:rsidRDefault="0009463B" w:rsidP="0009463B">
      <w:pPr>
        <w:pStyle w:val="BodyText"/>
        <w:numPr>
          <w:ilvl w:val="0"/>
          <w:numId w:val="43"/>
        </w:numPr>
      </w:pPr>
      <w:r w:rsidRPr="0009463B">
        <w:t>Inter-area routes (</w:t>
      </w:r>
      <w:r w:rsidRPr="000D5858">
        <w:rPr>
          <w:b/>
          <w:bCs/>
        </w:rPr>
        <w:t>Type 3 LSAs</w:t>
      </w:r>
      <w:r w:rsidRPr="0009463B">
        <w:t>)</w:t>
      </w:r>
    </w:p>
    <w:p w14:paraId="399B05BF" w14:textId="0736EC48" w:rsidR="0009463B" w:rsidRPr="0009463B" w:rsidRDefault="007868AF" w:rsidP="0009463B">
      <w:pPr>
        <w:pStyle w:val="BodyText"/>
        <w:numPr>
          <w:ilvl w:val="0"/>
          <w:numId w:val="43"/>
        </w:numPr>
      </w:pPr>
      <w:r w:rsidRPr="0009463B">
        <w:t>A</w:t>
      </w:r>
      <w:r>
        <w:t xml:space="preserve">n </w:t>
      </w:r>
      <w:r w:rsidRPr="007868AF">
        <w:rPr>
          <w:b/>
          <w:bCs/>
        </w:rPr>
        <w:t>optional default route</w:t>
      </w:r>
      <w:r w:rsidRPr="0009463B">
        <w:t xml:space="preserve"> injected by the ABR</w:t>
      </w:r>
      <w:r>
        <w:t xml:space="preserve"> </w:t>
      </w:r>
      <w:r w:rsidRPr="007868AF">
        <w:rPr>
          <w:b/>
          <w:bCs/>
        </w:rPr>
        <w:t>(Type 7 LSA</w:t>
      </w:r>
      <w:r>
        <w:t>)</w:t>
      </w:r>
    </w:p>
    <w:p w14:paraId="5E88968F" w14:textId="5D16C3F4" w:rsidR="00F9689E" w:rsidRDefault="0009463B" w:rsidP="0009463B">
      <w:pPr>
        <w:pStyle w:val="BodyText"/>
        <w:numPr>
          <w:ilvl w:val="0"/>
          <w:numId w:val="43"/>
        </w:numPr>
      </w:pPr>
      <w:r w:rsidRPr="0009463B">
        <w:t xml:space="preserve">Local external routes as </w:t>
      </w:r>
      <w:r w:rsidRPr="0009463B">
        <w:rPr>
          <w:b/>
          <w:bCs/>
        </w:rPr>
        <w:t>Type 7 LSAs</w:t>
      </w:r>
    </w:p>
    <w:p w14:paraId="070081B7" w14:textId="495860DB" w:rsidR="0009463B" w:rsidRPr="0009463B" w:rsidRDefault="0009463B" w:rsidP="0009463B">
      <w:pPr>
        <w:pStyle w:val="BodyText"/>
      </w:pPr>
      <w:r w:rsidRPr="0009463B">
        <w:t xml:space="preserve">In a </w:t>
      </w:r>
      <w:r w:rsidRPr="0009463B">
        <w:rPr>
          <w:b/>
          <w:bCs/>
        </w:rPr>
        <w:t>Totally NSSA</w:t>
      </w:r>
      <w:r w:rsidRPr="0009463B">
        <w:t>, routers receive:</w:t>
      </w:r>
    </w:p>
    <w:p w14:paraId="397CFEE8" w14:textId="77777777" w:rsidR="0009463B" w:rsidRPr="0009463B" w:rsidRDefault="0009463B" w:rsidP="0009463B">
      <w:pPr>
        <w:pStyle w:val="BodyText"/>
        <w:numPr>
          <w:ilvl w:val="0"/>
          <w:numId w:val="44"/>
        </w:numPr>
      </w:pPr>
      <w:r w:rsidRPr="0009463B">
        <w:t>Intra-area routes only</w:t>
      </w:r>
    </w:p>
    <w:p w14:paraId="63EAAF96" w14:textId="01F07F5B" w:rsidR="007868AF" w:rsidRPr="0009463B" w:rsidRDefault="007868AF" w:rsidP="007868AF">
      <w:pPr>
        <w:pStyle w:val="BodyText"/>
        <w:numPr>
          <w:ilvl w:val="0"/>
          <w:numId w:val="44"/>
        </w:numPr>
      </w:pPr>
      <w:r w:rsidRPr="0009463B">
        <w:t>A</w:t>
      </w:r>
      <w:r>
        <w:t xml:space="preserve">n </w:t>
      </w:r>
      <w:r w:rsidRPr="007868AF">
        <w:rPr>
          <w:b/>
          <w:bCs/>
        </w:rPr>
        <w:t>optional default route</w:t>
      </w:r>
      <w:r w:rsidRPr="0009463B">
        <w:t xml:space="preserve"> injected by the ABR</w:t>
      </w:r>
      <w:r>
        <w:t xml:space="preserve"> </w:t>
      </w:r>
      <w:r w:rsidRPr="007868AF">
        <w:rPr>
          <w:b/>
          <w:bCs/>
        </w:rPr>
        <w:t>(Type 7 LSA</w:t>
      </w:r>
      <w:r>
        <w:t>)</w:t>
      </w:r>
    </w:p>
    <w:p w14:paraId="76A9CB64" w14:textId="77777777" w:rsidR="0009463B" w:rsidRPr="0009463B" w:rsidRDefault="0009463B" w:rsidP="0009463B">
      <w:pPr>
        <w:pStyle w:val="BodyText"/>
        <w:numPr>
          <w:ilvl w:val="0"/>
          <w:numId w:val="44"/>
        </w:numPr>
      </w:pPr>
      <w:r w:rsidRPr="0009463B">
        <w:lastRenderedPageBreak/>
        <w:t xml:space="preserve">Local external routes as </w:t>
      </w:r>
      <w:r w:rsidRPr="0009463B">
        <w:rPr>
          <w:b/>
          <w:bCs/>
        </w:rPr>
        <w:t>Type 7 LSAs</w:t>
      </w:r>
    </w:p>
    <w:p w14:paraId="1B162D67" w14:textId="75C69D42" w:rsidR="00F9689E" w:rsidRPr="0013732B" w:rsidRDefault="0009463B" w:rsidP="00F9689E">
      <w:pPr>
        <w:pStyle w:val="BodyText"/>
      </w:pPr>
      <w:r w:rsidRPr="0009463B">
        <w:t xml:space="preserve">All </w:t>
      </w:r>
      <w:r w:rsidRPr="0009463B">
        <w:rPr>
          <w:b/>
          <w:bCs/>
        </w:rPr>
        <w:t xml:space="preserve">inter-area routes </w:t>
      </w:r>
      <w:r w:rsidR="000D5858">
        <w:rPr>
          <w:b/>
          <w:bCs/>
        </w:rPr>
        <w:t xml:space="preserve">(Type 3 LSAs) </w:t>
      </w:r>
      <w:r w:rsidRPr="0009463B">
        <w:rPr>
          <w:b/>
          <w:bCs/>
        </w:rPr>
        <w:t>are suppressed</w:t>
      </w:r>
      <w:r w:rsidRPr="0009463B">
        <w:t>, and routers rely entirely on the default route to reach destinations outside the area.</w:t>
      </w:r>
    </w:p>
    <w:p w14:paraId="69E0E930" w14:textId="563C6B9D" w:rsidR="00695799" w:rsidRDefault="006E7500" w:rsidP="00DD7D8A">
      <w:pPr>
        <w:pStyle w:val="Heading3"/>
      </w:pPr>
      <w:r>
        <w:t xml:space="preserve">Modify </w:t>
      </w:r>
      <w:r w:rsidR="00DD7D8A" w:rsidRPr="00DD7D8A">
        <w:t xml:space="preserve">R1 </w:t>
      </w:r>
      <w:r>
        <w:t xml:space="preserve">to change </w:t>
      </w:r>
      <w:r w:rsidR="00B46B81">
        <w:t>Area 1 from</w:t>
      </w:r>
      <w:r w:rsidR="00DD7D8A" w:rsidRPr="00DD7D8A">
        <w:t xml:space="preserve"> NSSA to Totally NSSA </w:t>
      </w:r>
      <w:r w:rsidR="00B46B81">
        <w:t xml:space="preserve">and </w:t>
      </w:r>
      <w:r w:rsidR="00DD7D8A" w:rsidRPr="00DD7D8A">
        <w:t xml:space="preserve">keep default </w:t>
      </w:r>
      <w:r w:rsidR="00B46B81">
        <w:t xml:space="preserve">route </w:t>
      </w:r>
      <w:r w:rsidR="00DD7D8A" w:rsidRPr="00DD7D8A">
        <w:t>injection</w:t>
      </w:r>
      <w:r w:rsidR="00B46B81">
        <w:t>.</w:t>
      </w:r>
    </w:p>
    <w:p w14:paraId="7255062A" w14:textId="723DA482" w:rsidR="00695799" w:rsidRDefault="00DD7D8A" w:rsidP="000F42E2">
      <w:pPr>
        <w:pStyle w:val="BodyTextL25"/>
      </w:pPr>
      <w:r w:rsidRPr="00DD7D8A">
        <w:t xml:space="preserve">Under each address family, add </w:t>
      </w:r>
      <w:r w:rsidRPr="00DD7D8A">
        <w:rPr>
          <w:b/>
          <w:bCs/>
        </w:rPr>
        <w:t>no-summary</w:t>
      </w:r>
      <w:r w:rsidRPr="00DD7D8A">
        <w:t xml:space="preserve"> and keep </w:t>
      </w:r>
      <w:r w:rsidRPr="00DD7D8A">
        <w:rPr>
          <w:b/>
          <w:bCs/>
        </w:rPr>
        <w:t>default-information-originate</w:t>
      </w:r>
      <w:r w:rsidR="00F5143A">
        <w:t xml:space="preserve">. </w:t>
      </w:r>
      <w:r w:rsidR="00F5143A" w:rsidRPr="00F5143A">
        <w:t xml:space="preserve">You can either replace it directly (IOS will often accept the new form), </w:t>
      </w:r>
      <w:r w:rsidR="007D23D8">
        <w:t>but</w:t>
      </w:r>
      <w:r w:rsidR="00F5143A" w:rsidRPr="00F5143A">
        <w:t xml:space="preserve"> explicitly remov</w:t>
      </w:r>
      <w:r w:rsidR="007D23D8">
        <w:t xml:space="preserve">ing </w:t>
      </w:r>
      <w:r w:rsidR="00F5143A" w:rsidRPr="00F5143A">
        <w:t>the old line first</w:t>
      </w:r>
      <w:r w:rsidR="007D23D8">
        <w:t xml:space="preserve"> is better</w:t>
      </w:r>
      <w:r w:rsidR="00F5143A" w:rsidRPr="00F5143A">
        <w:t>:</w:t>
      </w:r>
    </w:p>
    <w:p w14:paraId="116017CA" w14:textId="77777777" w:rsidR="00DD7D8A" w:rsidRDefault="00DD7D8A" w:rsidP="00DD7D8A">
      <w:pPr>
        <w:pStyle w:val="CMD"/>
      </w:pPr>
      <w:r>
        <w:t xml:space="preserve">R1(config)# </w:t>
      </w:r>
      <w:r w:rsidRPr="00DD7D8A">
        <w:rPr>
          <w:b/>
          <w:bCs/>
        </w:rPr>
        <w:t>router ospfv3 123</w:t>
      </w:r>
    </w:p>
    <w:p w14:paraId="2E7D689D" w14:textId="77777777" w:rsidR="00DD7D8A" w:rsidRDefault="00DD7D8A" w:rsidP="00DD7D8A">
      <w:pPr>
        <w:pStyle w:val="CMD"/>
      </w:pPr>
      <w:r>
        <w:t xml:space="preserve">R1(config-router)# </w:t>
      </w:r>
      <w:r w:rsidRPr="00DD7D8A">
        <w:rPr>
          <w:b/>
          <w:bCs/>
        </w:rPr>
        <w:t>address-family ipv6 unicast</w:t>
      </w:r>
    </w:p>
    <w:p w14:paraId="2E738104" w14:textId="29AF9DDF" w:rsidR="009E763F" w:rsidRDefault="009E763F" w:rsidP="00DD7D8A">
      <w:pPr>
        <w:pStyle w:val="CMD"/>
      </w:pPr>
      <w:r>
        <w:t>R1(config-router-</w:t>
      </w:r>
      <w:proofErr w:type="spellStart"/>
      <w:r>
        <w:t>af</w:t>
      </w:r>
      <w:proofErr w:type="spellEnd"/>
      <w:r>
        <w:t xml:space="preserve">)# </w:t>
      </w:r>
      <w:r w:rsidRPr="009E763F">
        <w:rPr>
          <w:b/>
          <w:bCs/>
        </w:rPr>
        <w:t xml:space="preserve">no area 1 </w:t>
      </w:r>
      <w:proofErr w:type="spellStart"/>
      <w:r w:rsidRPr="009E763F">
        <w:rPr>
          <w:b/>
          <w:bCs/>
        </w:rPr>
        <w:t>nssa</w:t>
      </w:r>
      <w:proofErr w:type="spellEnd"/>
      <w:r w:rsidRPr="009E763F">
        <w:rPr>
          <w:b/>
          <w:bCs/>
        </w:rPr>
        <w:t xml:space="preserve"> default-information-originate</w:t>
      </w:r>
    </w:p>
    <w:p w14:paraId="1C232CC6" w14:textId="08187CAC" w:rsidR="00DD7D8A" w:rsidRDefault="00DD7D8A" w:rsidP="00DD7D8A">
      <w:pPr>
        <w:pStyle w:val="CMD"/>
      </w:pPr>
      <w:r>
        <w:t>R1(config-router-</w:t>
      </w:r>
      <w:proofErr w:type="spellStart"/>
      <w:r>
        <w:t>af</w:t>
      </w:r>
      <w:proofErr w:type="spellEnd"/>
      <w:r>
        <w:t xml:space="preserve">)# </w:t>
      </w:r>
      <w:r w:rsidRPr="00DD7D8A">
        <w:rPr>
          <w:b/>
          <w:bCs/>
        </w:rPr>
        <w:t xml:space="preserve">area 1 </w:t>
      </w:r>
      <w:proofErr w:type="spellStart"/>
      <w:r w:rsidRPr="00DD7D8A">
        <w:rPr>
          <w:b/>
          <w:bCs/>
        </w:rPr>
        <w:t>nssa</w:t>
      </w:r>
      <w:proofErr w:type="spellEnd"/>
      <w:r w:rsidRPr="00DD7D8A">
        <w:rPr>
          <w:b/>
          <w:bCs/>
        </w:rPr>
        <w:t xml:space="preserve"> no-summary default-information-originate</w:t>
      </w:r>
    </w:p>
    <w:p w14:paraId="5266F621" w14:textId="0C796453" w:rsidR="00695799" w:rsidRDefault="00DD7D8A" w:rsidP="00DD7D8A">
      <w:pPr>
        <w:pStyle w:val="CMD"/>
      </w:pPr>
      <w:r>
        <w:t>R1(config-router-</w:t>
      </w:r>
      <w:proofErr w:type="spellStart"/>
      <w:r>
        <w:t>af</w:t>
      </w:r>
      <w:proofErr w:type="spellEnd"/>
      <w:r>
        <w:t xml:space="preserve">)# </w:t>
      </w:r>
      <w:r w:rsidRPr="00DD7D8A">
        <w:rPr>
          <w:b/>
          <w:bCs/>
        </w:rPr>
        <w:t>exit-address-family</w:t>
      </w:r>
    </w:p>
    <w:p w14:paraId="7C3DCC95" w14:textId="77777777" w:rsidR="009E763F" w:rsidRDefault="00DD7D8A" w:rsidP="000F42E2">
      <w:pPr>
        <w:pStyle w:val="BodyTextL25"/>
      </w:pPr>
      <w:r w:rsidRPr="007D23D8">
        <w:rPr>
          <w:b/>
          <w:bCs/>
        </w:rPr>
        <w:t>Note</w:t>
      </w:r>
      <w:r w:rsidR="009E763F" w:rsidRPr="007D23D8">
        <w:rPr>
          <w:b/>
          <w:bCs/>
        </w:rPr>
        <w:t>s</w:t>
      </w:r>
      <w:r>
        <w:t xml:space="preserve">: </w:t>
      </w:r>
    </w:p>
    <w:p w14:paraId="47D2C07D" w14:textId="449D0707" w:rsidR="009E763F" w:rsidRDefault="009E763F" w:rsidP="009E763F">
      <w:pPr>
        <w:pStyle w:val="Bulletlevel1"/>
      </w:pPr>
      <w:r>
        <w:t xml:space="preserve">The command </w:t>
      </w:r>
      <w:r w:rsidRPr="009E763F">
        <w:rPr>
          <w:b/>
          <w:bCs/>
        </w:rPr>
        <w:t xml:space="preserve">no area 1 </w:t>
      </w:r>
      <w:proofErr w:type="spellStart"/>
      <w:r w:rsidRPr="009E763F">
        <w:rPr>
          <w:b/>
          <w:bCs/>
        </w:rPr>
        <w:t>nssa</w:t>
      </w:r>
      <w:proofErr w:type="spellEnd"/>
      <w:r w:rsidRPr="009E763F">
        <w:rPr>
          <w:b/>
          <w:bCs/>
        </w:rPr>
        <w:t xml:space="preserve"> default-information-originate</w:t>
      </w:r>
      <w:r>
        <w:rPr>
          <w:b/>
          <w:bCs/>
        </w:rPr>
        <w:t xml:space="preserve"> </w:t>
      </w:r>
      <w:r>
        <w:t xml:space="preserve">is not </w:t>
      </w:r>
      <w:r w:rsidR="007D23D8">
        <w:t>required but</w:t>
      </w:r>
      <w:r>
        <w:t xml:space="preserve"> recommended.</w:t>
      </w:r>
    </w:p>
    <w:p w14:paraId="1C0CDAFE" w14:textId="07DB1618" w:rsidR="00695799" w:rsidRDefault="009E763F" w:rsidP="00FA3A3D">
      <w:pPr>
        <w:pStyle w:val="Bulletlevel1"/>
      </w:pPr>
      <w:r>
        <w:t>The</w:t>
      </w:r>
      <w:r w:rsidR="00DD7D8A">
        <w:t xml:space="preserve"> command </w:t>
      </w:r>
      <w:r w:rsidRPr="009E763F">
        <w:rPr>
          <w:b/>
          <w:bCs/>
        </w:rPr>
        <w:t xml:space="preserve">area 1 </w:t>
      </w:r>
      <w:proofErr w:type="spellStart"/>
      <w:r w:rsidRPr="009E763F">
        <w:rPr>
          <w:b/>
          <w:bCs/>
        </w:rPr>
        <w:t>nssa</w:t>
      </w:r>
      <w:proofErr w:type="spellEnd"/>
      <w:r w:rsidRPr="009E763F">
        <w:rPr>
          <w:b/>
          <w:bCs/>
        </w:rPr>
        <w:t xml:space="preserve"> no-summary default-information-originate</w:t>
      </w:r>
      <w:r w:rsidRPr="009E763F">
        <w:t xml:space="preserve"> </w:t>
      </w:r>
      <w:r w:rsidR="00DD7D8A">
        <w:t>would be r</w:t>
      </w:r>
      <w:r w:rsidR="00DD7D8A" w:rsidRPr="00DD7D8A">
        <w:t>epeat</w:t>
      </w:r>
      <w:r w:rsidR="007D23D8">
        <w:t>ed</w:t>
      </w:r>
      <w:r w:rsidR="00DD7D8A" w:rsidRPr="00DD7D8A">
        <w:t xml:space="preserve"> under address-family ipv4 unicast if you are</w:t>
      </w:r>
      <w:r w:rsidR="00DD7D8A">
        <w:t xml:space="preserve"> also</w:t>
      </w:r>
      <w:r w:rsidR="00DD7D8A" w:rsidRPr="00DD7D8A">
        <w:t xml:space="preserve"> doing IPv4 AF.</w:t>
      </w:r>
    </w:p>
    <w:p w14:paraId="1D54985E" w14:textId="35C105C7" w:rsidR="009E763F" w:rsidRDefault="00AA7EC0" w:rsidP="009E763F">
      <w:pPr>
        <w:pStyle w:val="Heading3"/>
      </w:pPr>
      <w:r>
        <w:t>There is no change to D1.</w:t>
      </w:r>
    </w:p>
    <w:p w14:paraId="56191217" w14:textId="392BCCFD" w:rsidR="009E763F" w:rsidRDefault="00F5143A" w:rsidP="000F42E2">
      <w:pPr>
        <w:pStyle w:val="BodyTextL25"/>
      </w:pPr>
      <w:r w:rsidRPr="00F5143A">
        <w:t xml:space="preserve">D1 should still be configured as </w:t>
      </w:r>
      <w:r w:rsidRPr="00F5143A">
        <w:rPr>
          <w:b/>
          <w:bCs/>
        </w:rPr>
        <w:t>NSSA</w:t>
      </w:r>
      <w:r w:rsidRPr="00F5143A">
        <w:t xml:space="preserve"> (same as before)</w:t>
      </w:r>
      <w:r w:rsidR="009E763F" w:rsidRPr="009E763F">
        <w:t>:</w:t>
      </w:r>
    </w:p>
    <w:p w14:paraId="7CC63AF6" w14:textId="77777777" w:rsidR="007D59FD" w:rsidRDefault="007D59FD" w:rsidP="007D59FD">
      <w:pPr>
        <w:pStyle w:val="CMD"/>
      </w:pPr>
      <w:r>
        <w:t xml:space="preserve">D1# </w:t>
      </w:r>
      <w:r w:rsidRPr="007D59FD">
        <w:rPr>
          <w:b/>
          <w:bCs/>
        </w:rPr>
        <w:t>show run | section router ospfv3 123</w:t>
      </w:r>
    </w:p>
    <w:p w14:paraId="5BD0DC89" w14:textId="77777777" w:rsidR="007D59FD" w:rsidRDefault="007D59FD" w:rsidP="007D59FD">
      <w:pPr>
        <w:pStyle w:val="CMDOutput"/>
      </w:pPr>
      <w:r>
        <w:t>router ospfv3 123</w:t>
      </w:r>
    </w:p>
    <w:p w14:paraId="76A966A2" w14:textId="77777777" w:rsidR="007D59FD" w:rsidRDefault="007D59FD" w:rsidP="007D59FD">
      <w:pPr>
        <w:pStyle w:val="CMDOutput"/>
      </w:pPr>
      <w:r>
        <w:t xml:space="preserve"> !</w:t>
      </w:r>
    </w:p>
    <w:p w14:paraId="5BD34026" w14:textId="77777777" w:rsidR="007D59FD" w:rsidRDefault="007D59FD" w:rsidP="007D59FD">
      <w:pPr>
        <w:pStyle w:val="CMDOutput"/>
      </w:pPr>
      <w:r>
        <w:t xml:space="preserve"> address-family ipv6 unicast</w:t>
      </w:r>
    </w:p>
    <w:p w14:paraId="5250CFD7" w14:textId="77777777" w:rsidR="007D59FD" w:rsidRDefault="007D59FD" w:rsidP="007D59FD">
      <w:pPr>
        <w:pStyle w:val="CMDOutput"/>
      </w:pPr>
      <w:r>
        <w:t xml:space="preserve">  passive-interface GigabitEthernet1/0/23</w:t>
      </w:r>
    </w:p>
    <w:p w14:paraId="01424360" w14:textId="77777777" w:rsidR="007D59FD" w:rsidRDefault="007D59FD" w:rsidP="007D59FD">
      <w:pPr>
        <w:pStyle w:val="CMDOutput"/>
      </w:pPr>
      <w:r>
        <w:t xml:space="preserve">  redistribute static</w:t>
      </w:r>
    </w:p>
    <w:p w14:paraId="661F6C4D" w14:textId="77777777" w:rsidR="007D59FD" w:rsidRDefault="007D59FD" w:rsidP="007D59FD">
      <w:pPr>
        <w:pStyle w:val="CMDOutput"/>
      </w:pPr>
      <w:r>
        <w:t xml:space="preserve">  router-id 1.1.1.2</w:t>
      </w:r>
    </w:p>
    <w:p w14:paraId="5E8AA92D" w14:textId="77777777" w:rsidR="007D59FD" w:rsidRDefault="007D59FD" w:rsidP="007D59FD">
      <w:pPr>
        <w:pStyle w:val="CMDOutput"/>
      </w:pPr>
      <w:r>
        <w:t xml:space="preserve">  </w:t>
      </w:r>
      <w:r w:rsidRPr="007D59FD">
        <w:rPr>
          <w:highlight w:val="yellow"/>
        </w:rPr>
        <w:t xml:space="preserve">area 1 </w:t>
      </w:r>
      <w:proofErr w:type="spellStart"/>
      <w:r w:rsidRPr="007D59FD">
        <w:rPr>
          <w:highlight w:val="yellow"/>
        </w:rPr>
        <w:t>nssa</w:t>
      </w:r>
      <w:proofErr w:type="spellEnd"/>
    </w:p>
    <w:p w14:paraId="195E1689" w14:textId="77777777" w:rsidR="007D59FD" w:rsidRDefault="007D59FD" w:rsidP="007D59FD">
      <w:pPr>
        <w:pStyle w:val="CMDOutput"/>
      </w:pPr>
      <w:r>
        <w:t xml:space="preserve"> exit-address-family</w:t>
      </w:r>
    </w:p>
    <w:p w14:paraId="48C8DE7C" w14:textId="50C181BD" w:rsidR="009E763F" w:rsidRDefault="00042241" w:rsidP="00042241">
      <w:pPr>
        <w:pStyle w:val="Heading3"/>
      </w:pPr>
      <w:r>
        <w:t xml:space="preserve">Verify </w:t>
      </w:r>
      <w:r w:rsidR="007D23D8">
        <w:t xml:space="preserve">the </w:t>
      </w:r>
      <w:r>
        <w:t>IPv6 Routing Table on D1</w:t>
      </w:r>
    </w:p>
    <w:p w14:paraId="7DB5838D" w14:textId="59367B9E" w:rsidR="009E763F" w:rsidRDefault="00320ADC" w:rsidP="000F42E2">
      <w:pPr>
        <w:pStyle w:val="BodyTextL25"/>
      </w:pPr>
      <w:r w:rsidRPr="00320ADC">
        <w:t xml:space="preserve">After Area 1 is configured as a </w:t>
      </w:r>
      <w:r w:rsidRPr="00320ADC">
        <w:rPr>
          <w:b/>
          <w:bCs/>
        </w:rPr>
        <w:t>Totally NSSA</w:t>
      </w:r>
      <w:r w:rsidRPr="00320ADC">
        <w:t xml:space="preserve">, the IPv6 routing table on </w:t>
      </w:r>
      <w:r w:rsidRPr="00320ADC">
        <w:rPr>
          <w:b/>
          <w:bCs/>
        </w:rPr>
        <w:t>D1</w:t>
      </w:r>
      <w:r w:rsidRPr="00320ADC">
        <w:t xml:space="preserve"> shows a significantly reduced set of routes, while still maintaining full reachability. </w:t>
      </w:r>
    </w:p>
    <w:p w14:paraId="73E59B43" w14:textId="3B3F5D6D" w:rsidR="008E115B" w:rsidRPr="00346A70" w:rsidRDefault="008E115B" w:rsidP="00346A70">
      <w:pPr>
        <w:pStyle w:val="CMD"/>
        <w:rPr>
          <w:b/>
          <w:bCs/>
        </w:rPr>
      </w:pPr>
      <w:r>
        <w:t xml:space="preserve">D1# </w:t>
      </w:r>
      <w:r w:rsidRPr="00346A70">
        <w:rPr>
          <w:b/>
          <w:bCs/>
        </w:rPr>
        <w:t>show ipv6 route</w:t>
      </w:r>
      <w:r w:rsidR="00346A70" w:rsidRPr="00346A70">
        <w:rPr>
          <w:b/>
          <w:bCs/>
        </w:rPr>
        <w:t xml:space="preserve"> | begin ::/0</w:t>
      </w:r>
    </w:p>
    <w:p w14:paraId="4376389E" w14:textId="77777777" w:rsidR="008E115B" w:rsidRDefault="008E115B" w:rsidP="008E115B">
      <w:pPr>
        <w:pStyle w:val="CMDOutput"/>
      </w:pPr>
      <w:r w:rsidRPr="008E115B">
        <w:rPr>
          <w:highlight w:val="yellow"/>
        </w:rPr>
        <w:t>OI  ::/0 [110/2]</w:t>
      </w:r>
    </w:p>
    <w:p w14:paraId="2966F112" w14:textId="77777777" w:rsidR="008E115B" w:rsidRDefault="008E115B" w:rsidP="008E115B">
      <w:pPr>
        <w:pStyle w:val="CMDOutput"/>
      </w:pPr>
      <w:r>
        <w:t xml:space="preserve">     via FE80::1:1, </w:t>
      </w:r>
      <w:r w:rsidRPr="008E115B">
        <w:rPr>
          <w:highlight w:val="yellow"/>
        </w:rPr>
        <w:t>GigabitEthernet1/0/11</w:t>
      </w:r>
    </w:p>
    <w:p w14:paraId="6D3B1A0D" w14:textId="77777777" w:rsidR="008E115B" w:rsidRDefault="008E115B" w:rsidP="008E115B">
      <w:pPr>
        <w:pStyle w:val="CMDOutput"/>
      </w:pPr>
      <w:r>
        <w:t>C   2001:DB8:ACAD:1001::/64 [0/0]</w:t>
      </w:r>
    </w:p>
    <w:p w14:paraId="0F634EC0" w14:textId="77777777" w:rsidR="008E115B" w:rsidRDefault="008E115B" w:rsidP="008E115B">
      <w:pPr>
        <w:pStyle w:val="CMDOutput"/>
      </w:pPr>
      <w:r>
        <w:t xml:space="preserve">     via GigabitEthernet1/0/11, directly connected</w:t>
      </w:r>
    </w:p>
    <w:p w14:paraId="6FD0D01F" w14:textId="77777777" w:rsidR="008E115B" w:rsidRDefault="008E115B" w:rsidP="008E115B">
      <w:pPr>
        <w:pStyle w:val="CMDOutput"/>
      </w:pPr>
      <w:r>
        <w:t>L   2001:DB8:ACAD:1001::2/128 [0/0]</w:t>
      </w:r>
    </w:p>
    <w:p w14:paraId="38CD3431" w14:textId="77777777" w:rsidR="008E115B" w:rsidRDefault="008E115B" w:rsidP="008E115B">
      <w:pPr>
        <w:pStyle w:val="CMDOutput"/>
      </w:pPr>
      <w:r>
        <w:t xml:space="preserve">     via GigabitEthernet1/0/11, receive</w:t>
      </w:r>
    </w:p>
    <w:p w14:paraId="33580A40" w14:textId="77777777" w:rsidR="008E115B" w:rsidRPr="00954353" w:rsidRDefault="008E115B" w:rsidP="008E115B">
      <w:pPr>
        <w:pStyle w:val="CMDOutput"/>
      </w:pPr>
      <w:r w:rsidRPr="00954353">
        <w:rPr>
          <w:highlight w:val="yellow"/>
        </w:rPr>
        <w:t>S   2001:DB8:CAFE:1::/64 [1/0]</w:t>
      </w:r>
    </w:p>
    <w:p w14:paraId="538E19E8" w14:textId="77777777" w:rsidR="008E115B" w:rsidRDefault="008E115B" w:rsidP="008E115B">
      <w:pPr>
        <w:pStyle w:val="CMDOutput"/>
      </w:pPr>
      <w:r>
        <w:t xml:space="preserve">     via Loopback0, directly connected</w:t>
      </w:r>
    </w:p>
    <w:p w14:paraId="0D84BF43" w14:textId="77777777" w:rsidR="008E115B" w:rsidRDefault="008E115B" w:rsidP="008E115B">
      <w:pPr>
        <w:pStyle w:val="CMDOutput"/>
      </w:pPr>
      <w:r>
        <w:t>C   2001:DB8:FEED:211::/64 [0/0]</w:t>
      </w:r>
    </w:p>
    <w:p w14:paraId="38AA28FC" w14:textId="77777777" w:rsidR="008E115B" w:rsidRDefault="008E115B" w:rsidP="008E115B">
      <w:pPr>
        <w:pStyle w:val="CMDOutput"/>
      </w:pPr>
      <w:r>
        <w:t xml:space="preserve">     via Loopback0, directly connected</w:t>
      </w:r>
    </w:p>
    <w:p w14:paraId="72F31580" w14:textId="77777777" w:rsidR="008E115B" w:rsidRDefault="008E115B" w:rsidP="008E115B">
      <w:pPr>
        <w:pStyle w:val="CMDOutput"/>
      </w:pPr>
      <w:r>
        <w:t>L   2001:DB8:FEED:211::1/128 [0/0]</w:t>
      </w:r>
    </w:p>
    <w:p w14:paraId="728CB40D" w14:textId="77777777" w:rsidR="008E115B" w:rsidRDefault="008E115B" w:rsidP="008E115B">
      <w:pPr>
        <w:pStyle w:val="CMDOutput"/>
      </w:pPr>
      <w:r>
        <w:t xml:space="preserve">     via Loopback0, receive</w:t>
      </w:r>
    </w:p>
    <w:p w14:paraId="1AE44DF0" w14:textId="77777777" w:rsidR="008E115B" w:rsidRDefault="008E115B" w:rsidP="008E115B">
      <w:pPr>
        <w:pStyle w:val="CMDOutput"/>
      </w:pPr>
      <w:r>
        <w:lastRenderedPageBreak/>
        <w:t>L   FF00::/8 [0/0]</w:t>
      </w:r>
    </w:p>
    <w:p w14:paraId="438EA35D" w14:textId="77777777" w:rsidR="008E115B" w:rsidRDefault="008E115B" w:rsidP="008E115B">
      <w:pPr>
        <w:pStyle w:val="CMDOutput"/>
      </w:pPr>
      <w:r>
        <w:t xml:space="preserve">     via Null0, receive</w:t>
      </w:r>
    </w:p>
    <w:p w14:paraId="01DF33CC" w14:textId="77777777" w:rsidR="00320ADC" w:rsidRPr="00320ADC" w:rsidRDefault="00320ADC" w:rsidP="000F42E2">
      <w:pPr>
        <w:pStyle w:val="BodyTextL25"/>
      </w:pPr>
      <w:r w:rsidRPr="00320ADC">
        <w:t>From the routing table, we can observe the following:</w:t>
      </w:r>
    </w:p>
    <w:p w14:paraId="6AD2D114" w14:textId="6B8AED7A" w:rsidR="00320ADC" w:rsidRPr="00320ADC" w:rsidRDefault="00320ADC" w:rsidP="00320ADC">
      <w:pPr>
        <w:pStyle w:val="BodyText"/>
        <w:numPr>
          <w:ilvl w:val="0"/>
          <w:numId w:val="46"/>
        </w:numPr>
      </w:pPr>
      <w:r w:rsidRPr="00320ADC">
        <w:rPr>
          <w:b/>
          <w:bCs/>
        </w:rPr>
        <w:t>Intra-area routes</w:t>
      </w:r>
      <w:r>
        <w:t xml:space="preserve"> - </w:t>
      </w:r>
      <w:r w:rsidRPr="00320ADC">
        <w:t xml:space="preserve">D1 retains its directly connected and local IPv6 networks. These routes are learned and maintained through </w:t>
      </w:r>
      <w:r w:rsidRPr="00320ADC">
        <w:rPr>
          <w:b/>
          <w:bCs/>
        </w:rPr>
        <w:t>intra-area LSAs</w:t>
      </w:r>
      <w:r w:rsidRPr="00320ADC">
        <w:t xml:space="preserve"> </w:t>
      </w:r>
      <w:r w:rsidRPr="00320ADC">
        <w:rPr>
          <w:b/>
          <w:bCs/>
        </w:rPr>
        <w:t>(Type 1, Type 8, and Type 9)</w:t>
      </w:r>
      <w:r w:rsidRPr="00320ADC">
        <w:t>, allowing D1 to fully understand topology and prefixes within Area 1.</w:t>
      </w:r>
    </w:p>
    <w:p w14:paraId="34ABE068" w14:textId="5558046A" w:rsidR="00320ADC" w:rsidRPr="00320ADC" w:rsidRDefault="00320ADC" w:rsidP="00320ADC">
      <w:pPr>
        <w:pStyle w:val="BodyText"/>
        <w:numPr>
          <w:ilvl w:val="0"/>
          <w:numId w:val="46"/>
        </w:numPr>
      </w:pPr>
      <w:r w:rsidRPr="00320ADC">
        <w:rPr>
          <w:b/>
          <w:bCs/>
        </w:rPr>
        <w:t>Default route only for external reachability</w:t>
      </w:r>
      <w:r>
        <w:t xml:space="preserve"> - </w:t>
      </w:r>
      <w:r w:rsidRPr="00320ADC">
        <w:t xml:space="preserve">D1 now has a </w:t>
      </w:r>
      <w:r w:rsidRPr="00320ADC">
        <w:rPr>
          <w:b/>
          <w:bCs/>
        </w:rPr>
        <w:t>single IPv6 default route (::/0)</w:t>
      </w:r>
      <w:r w:rsidRPr="00320ADC">
        <w:t xml:space="preserve"> </w:t>
      </w:r>
      <w:r w:rsidRPr="00320ADC">
        <w:rPr>
          <w:b/>
          <w:bCs/>
        </w:rPr>
        <w:t>(Type 7 LSA)</w:t>
      </w:r>
      <w:r>
        <w:t xml:space="preserve"> </w:t>
      </w:r>
      <w:r w:rsidRPr="00320ADC">
        <w:t xml:space="preserve">pointing to the </w:t>
      </w:r>
      <w:r w:rsidRPr="00320ADC">
        <w:rPr>
          <w:b/>
          <w:bCs/>
        </w:rPr>
        <w:t>ABR (R1)</w:t>
      </w:r>
      <w:r w:rsidRPr="00320ADC">
        <w:t>. This default route replaces all inter-area and external prefixes and provides reachability to all destinations outside Area 1. Because inter-area routes are suppressed in a Totally NSSA, the default route is the only path D1 uses for traffic leaving the area.</w:t>
      </w:r>
    </w:p>
    <w:p w14:paraId="40CCD52A" w14:textId="61C96E5B" w:rsidR="00320ADC" w:rsidRPr="00320ADC" w:rsidRDefault="00320ADC" w:rsidP="00320ADC">
      <w:pPr>
        <w:pStyle w:val="BodyText"/>
        <w:numPr>
          <w:ilvl w:val="0"/>
          <w:numId w:val="46"/>
        </w:numPr>
      </w:pPr>
      <w:r w:rsidRPr="00320ADC">
        <w:rPr>
          <w:b/>
          <w:bCs/>
        </w:rPr>
        <w:t>No inter-area or external-specific routes</w:t>
      </w:r>
      <w:r>
        <w:t xml:space="preserve"> - </w:t>
      </w:r>
      <w:r w:rsidRPr="00320ADC">
        <w:t xml:space="preserve">Individual inter-area prefixes </w:t>
      </w:r>
      <w:r w:rsidRPr="00320ADC">
        <w:rPr>
          <w:b/>
          <w:bCs/>
        </w:rPr>
        <w:t>(Type 3 LSAs)</w:t>
      </w:r>
      <w:r w:rsidRPr="00320ADC">
        <w:t xml:space="preserve"> and external routes (Type 5 LSAs) do not appear in the routing table. This is a defining characteristic of a Totally NSSA and explains why the routing table is much smaller than in a normal area or standard NSSA.</w:t>
      </w:r>
    </w:p>
    <w:p w14:paraId="01C1D423" w14:textId="3F0CB6DC" w:rsidR="00042241" w:rsidRDefault="00320ADC" w:rsidP="00FA3A3D">
      <w:pPr>
        <w:pStyle w:val="BodyText"/>
        <w:numPr>
          <w:ilvl w:val="0"/>
          <w:numId w:val="46"/>
        </w:numPr>
      </w:pPr>
      <w:r w:rsidRPr="00320ADC">
        <w:rPr>
          <w:b/>
          <w:bCs/>
        </w:rPr>
        <w:t>Local static route remains visible</w:t>
      </w:r>
      <w:r>
        <w:t xml:space="preserve"> - </w:t>
      </w:r>
      <w:r w:rsidRPr="00320ADC">
        <w:t xml:space="preserve">The locally configured static route (2001:db8:cafe:1::/64) is still present because it is directly configured on D1. When redistributed, this route is advertised to the rest of the OSPF domain as an NSSA external route </w:t>
      </w:r>
      <w:r w:rsidRPr="00320ADC">
        <w:rPr>
          <w:b/>
          <w:bCs/>
        </w:rPr>
        <w:t>(Type 7)</w:t>
      </w:r>
      <w:r w:rsidRPr="00320ADC">
        <w:t>, even though it does not appear as an OSPF-learned route on D1 itself.</w:t>
      </w:r>
    </w:p>
    <w:p w14:paraId="3E054C55" w14:textId="2D717845" w:rsidR="00042241" w:rsidRDefault="000A1B02" w:rsidP="000F42E2">
      <w:pPr>
        <w:pStyle w:val="BodyTextL25"/>
      </w:pPr>
      <w:r w:rsidRPr="000A1B02">
        <w:rPr>
          <w:b/>
          <w:bCs/>
        </w:rPr>
        <w:t>Note</w:t>
      </w:r>
      <w:r>
        <w:t xml:space="preserve">: </w:t>
      </w:r>
      <w:r w:rsidRPr="000A1B02">
        <w:t>When D1 and R1 are configured to make Area 1 a Totally NSSA, this change affects only the routing information inside Area 1 and has no effect on the routing tables of routers in Area 0 or Area 2.</w:t>
      </w:r>
    </w:p>
    <w:p w14:paraId="02C9DDD8" w14:textId="73D02237" w:rsidR="00883F37" w:rsidRPr="00DF259D" w:rsidRDefault="007B4A61" w:rsidP="007B5ADE">
      <w:pPr>
        <w:pStyle w:val="Heading2"/>
      </w:pPr>
      <w:r>
        <w:t>Reachability</w:t>
      </w:r>
      <w:r w:rsidR="007B5ADE">
        <w:t xml:space="preserve"> for All Areas</w:t>
      </w:r>
    </w:p>
    <w:p w14:paraId="2AF1B26E" w14:textId="234C7177" w:rsidR="001229F4" w:rsidRDefault="00665A08" w:rsidP="00D3052D">
      <w:pPr>
        <w:pStyle w:val="BodyText"/>
      </w:pPr>
      <w:r>
        <w:t>I</w:t>
      </w:r>
      <w:r w:rsidRPr="00665A08">
        <w:t xml:space="preserve">n this final section, you will tie together everything learned in this lab by examining how </w:t>
      </w:r>
      <w:r w:rsidRPr="00665A08">
        <w:rPr>
          <w:b/>
          <w:bCs/>
        </w:rPr>
        <w:t>OSPFv3 area types affect routing information without affecting reachability</w:t>
      </w:r>
      <w:r w:rsidRPr="00665A08">
        <w:t xml:space="preserve">. Rather than memorizing what each area type “allows” or “blocks,” understanding </w:t>
      </w:r>
      <w:r w:rsidRPr="00665A08">
        <w:rPr>
          <w:b/>
          <w:bCs/>
        </w:rPr>
        <w:t>which LSAs are generated, filtered, or replaced</w:t>
      </w:r>
      <w:r w:rsidRPr="00665A08">
        <w:t xml:space="preserve"> explains </w:t>
      </w:r>
      <w:r w:rsidRPr="00665A08">
        <w:rPr>
          <w:i/>
          <w:iCs/>
        </w:rPr>
        <w:t>why</w:t>
      </w:r>
      <w:r w:rsidRPr="00665A08">
        <w:t xml:space="preserve"> each area behaves the way it does. By focusing on LSAs and their role in the control plane, you can reason through any OSPF design and clearly see how OSPF preserves full data-plane connectivity even as routing visibility is intentionally reduced to improve scalability.</w:t>
      </w:r>
    </w:p>
    <w:p w14:paraId="168037ED" w14:textId="77777777" w:rsidR="00D837AD" w:rsidRDefault="00D837AD" w:rsidP="00AE7D61">
      <w:pPr>
        <w:pStyle w:val="Heading5"/>
      </w:pPr>
      <w:r>
        <w:t>Summary of LSAs: Normal, Stub and Totally Stubby Areas</w:t>
      </w:r>
    </w:p>
    <w:p w14:paraId="4FEE2ED4" w14:textId="77777777" w:rsidR="00D837AD" w:rsidRDefault="00D837AD" w:rsidP="00D837AD">
      <w:pPr>
        <w:pStyle w:val="BodyText"/>
      </w:pPr>
      <w:r w:rsidRPr="0086344E">
        <w:t>The following table summarizes how different OSPFv3 area types control routing information by permitting or blocking specific Link-State Advertisements (LSAs). By comparing normal, stub, and totally stubby areas, you can see how OSPF progressively reduces the amount of routing information shared within an area and replaces it with a default route injected by the ABR. This comparison reinforces how OSPF area types influence the control plane while preserving full data-plane reachability.</w:t>
      </w:r>
    </w:p>
    <w:p w14:paraId="7F874989" w14:textId="77777777" w:rsidR="00D837AD" w:rsidRDefault="00D837AD" w:rsidP="00D837AD">
      <w:pPr>
        <w:pStyle w:val="BodyText"/>
      </w:pPr>
      <w:r>
        <w:t>This is a summary of LSAs received by an OSPFv3 internal router in each of these areas.</w:t>
      </w:r>
    </w:p>
    <w:tbl>
      <w:tblPr>
        <w:tblStyle w:val="TableGridLight"/>
        <w:tblW w:w="0" w:type="auto"/>
        <w:tblLook w:val="04A0" w:firstRow="1" w:lastRow="0" w:firstColumn="1" w:lastColumn="0" w:noHBand="0" w:noVBand="1"/>
      </w:tblPr>
      <w:tblGrid>
        <w:gridCol w:w="1537"/>
        <w:gridCol w:w="1607"/>
        <w:gridCol w:w="1607"/>
        <w:gridCol w:w="1697"/>
        <w:gridCol w:w="1786"/>
        <w:gridCol w:w="1836"/>
      </w:tblGrid>
      <w:tr w:rsidR="00D837AD" w:rsidRPr="00941CB1" w14:paraId="1C799C4C" w14:textId="77777777" w:rsidTr="009861CC">
        <w:tc>
          <w:tcPr>
            <w:tcW w:w="0" w:type="auto"/>
            <w:hideMark/>
          </w:tcPr>
          <w:p w14:paraId="041D1AC3" w14:textId="77777777" w:rsidR="00D837AD" w:rsidRPr="00941CB1" w:rsidRDefault="00D837AD" w:rsidP="00943F3F">
            <w:pPr>
              <w:jc w:val="center"/>
              <w:rPr>
                <w:rFonts w:ascii="Arial" w:hAnsi="Arial" w:cs="Arial"/>
                <w:b/>
                <w:bCs/>
                <w:sz w:val="20"/>
                <w:szCs w:val="20"/>
              </w:rPr>
            </w:pPr>
            <w:r w:rsidRPr="00941CB1">
              <w:rPr>
                <w:rFonts w:ascii="Arial" w:hAnsi="Arial" w:cs="Arial"/>
                <w:b/>
                <w:bCs/>
                <w:sz w:val="20"/>
                <w:szCs w:val="20"/>
              </w:rPr>
              <w:t>LSA Type</w:t>
            </w:r>
          </w:p>
        </w:tc>
        <w:tc>
          <w:tcPr>
            <w:tcW w:w="0" w:type="auto"/>
            <w:hideMark/>
          </w:tcPr>
          <w:p w14:paraId="6B986668" w14:textId="77777777" w:rsidR="00D837AD" w:rsidRPr="00941CB1" w:rsidRDefault="00D837AD" w:rsidP="00943F3F">
            <w:pPr>
              <w:jc w:val="center"/>
              <w:rPr>
                <w:rFonts w:ascii="Arial" w:hAnsi="Arial" w:cs="Arial"/>
                <w:b/>
                <w:bCs/>
                <w:sz w:val="20"/>
                <w:szCs w:val="20"/>
              </w:rPr>
            </w:pPr>
            <w:r w:rsidRPr="00941CB1">
              <w:rPr>
                <w:rFonts w:ascii="Arial" w:hAnsi="Arial" w:cs="Arial"/>
                <w:b/>
                <w:bCs/>
                <w:sz w:val="20"/>
                <w:szCs w:val="20"/>
              </w:rPr>
              <w:t>Normal Area</w:t>
            </w:r>
          </w:p>
        </w:tc>
        <w:tc>
          <w:tcPr>
            <w:tcW w:w="0" w:type="auto"/>
            <w:hideMark/>
          </w:tcPr>
          <w:p w14:paraId="509D8D21" w14:textId="77777777" w:rsidR="00D837AD" w:rsidRPr="00941CB1" w:rsidRDefault="00D837AD" w:rsidP="00943F3F">
            <w:pPr>
              <w:jc w:val="center"/>
              <w:rPr>
                <w:rFonts w:ascii="Arial" w:hAnsi="Arial" w:cs="Arial"/>
                <w:b/>
                <w:bCs/>
                <w:sz w:val="20"/>
                <w:szCs w:val="20"/>
              </w:rPr>
            </w:pPr>
            <w:r w:rsidRPr="00941CB1">
              <w:rPr>
                <w:rFonts w:ascii="Arial" w:hAnsi="Arial" w:cs="Arial"/>
                <w:b/>
                <w:bCs/>
                <w:sz w:val="20"/>
                <w:szCs w:val="20"/>
              </w:rPr>
              <w:t>Stub Area</w:t>
            </w:r>
          </w:p>
        </w:tc>
        <w:tc>
          <w:tcPr>
            <w:tcW w:w="1697" w:type="dxa"/>
            <w:hideMark/>
          </w:tcPr>
          <w:p w14:paraId="473C13D0" w14:textId="77777777" w:rsidR="00D837AD" w:rsidRPr="00941CB1" w:rsidRDefault="00D837AD" w:rsidP="00943F3F">
            <w:pPr>
              <w:jc w:val="center"/>
              <w:rPr>
                <w:rFonts w:ascii="Arial" w:hAnsi="Arial" w:cs="Arial"/>
                <w:b/>
                <w:bCs/>
                <w:sz w:val="20"/>
                <w:szCs w:val="20"/>
              </w:rPr>
            </w:pPr>
            <w:r w:rsidRPr="00941CB1">
              <w:rPr>
                <w:rFonts w:ascii="Arial" w:hAnsi="Arial" w:cs="Arial"/>
                <w:b/>
                <w:bCs/>
                <w:sz w:val="20"/>
                <w:szCs w:val="20"/>
              </w:rPr>
              <w:t>Totally Stubby Area</w:t>
            </w:r>
          </w:p>
        </w:tc>
        <w:tc>
          <w:tcPr>
            <w:tcW w:w="1786" w:type="dxa"/>
            <w:hideMark/>
          </w:tcPr>
          <w:p w14:paraId="66D0F0D2" w14:textId="77777777" w:rsidR="00D837AD" w:rsidRPr="00941CB1" w:rsidRDefault="00D837AD" w:rsidP="00943F3F">
            <w:pPr>
              <w:jc w:val="center"/>
              <w:rPr>
                <w:rFonts w:ascii="Arial" w:hAnsi="Arial" w:cs="Arial"/>
                <w:b/>
                <w:bCs/>
                <w:sz w:val="20"/>
                <w:szCs w:val="20"/>
              </w:rPr>
            </w:pPr>
            <w:r w:rsidRPr="00941CB1">
              <w:rPr>
                <w:rFonts w:ascii="Arial" w:hAnsi="Arial" w:cs="Arial"/>
                <w:b/>
                <w:bCs/>
                <w:sz w:val="20"/>
                <w:szCs w:val="20"/>
              </w:rPr>
              <w:t>NSSA</w:t>
            </w:r>
          </w:p>
        </w:tc>
        <w:tc>
          <w:tcPr>
            <w:tcW w:w="0" w:type="auto"/>
            <w:hideMark/>
          </w:tcPr>
          <w:p w14:paraId="78B39575" w14:textId="77777777" w:rsidR="00D837AD" w:rsidRPr="00941CB1" w:rsidRDefault="00D837AD" w:rsidP="00943F3F">
            <w:pPr>
              <w:jc w:val="center"/>
              <w:rPr>
                <w:rFonts w:ascii="Arial" w:hAnsi="Arial" w:cs="Arial"/>
                <w:b/>
                <w:bCs/>
                <w:sz w:val="20"/>
                <w:szCs w:val="20"/>
              </w:rPr>
            </w:pPr>
            <w:r w:rsidRPr="00941CB1">
              <w:rPr>
                <w:rFonts w:ascii="Arial" w:hAnsi="Arial" w:cs="Arial"/>
                <w:b/>
                <w:bCs/>
                <w:sz w:val="20"/>
                <w:szCs w:val="20"/>
              </w:rPr>
              <w:t>Totally NSSA</w:t>
            </w:r>
          </w:p>
        </w:tc>
      </w:tr>
      <w:tr w:rsidR="00D837AD" w:rsidRPr="00941CB1" w14:paraId="08395717" w14:textId="77777777" w:rsidTr="009861CC">
        <w:tc>
          <w:tcPr>
            <w:tcW w:w="0" w:type="auto"/>
            <w:hideMark/>
          </w:tcPr>
          <w:p w14:paraId="006DCD94" w14:textId="77777777" w:rsidR="00D837AD" w:rsidRPr="00941CB1" w:rsidRDefault="00D837AD" w:rsidP="00943F3F">
            <w:pPr>
              <w:rPr>
                <w:rFonts w:ascii="Arial" w:hAnsi="Arial" w:cs="Arial"/>
                <w:sz w:val="20"/>
                <w:szCs w:val="20"/>
              </w:rPr>
            </w:pPr>
            <w:r w:rsidRPr="00941CB1">
              <w:rPr>
                <w:rStyle w:val="Strong"/>
                <w:rFonts w:ascii="Arial" w:hAnsi="Arial" w:cs="Arial"/>
                <w:sz w:val="20"/>
                <w:szCs w:val="20"/>
              </w:rPr>
              <w:t>Type 1 (Router LSA)</w:t>
            </w:r>
          </w:p>
        </w:tc>
        <w:tc>
          <w:tcPr>
            <w:tcW w:w="0" w:type="auto"/>
            <w:hideMark/>
          </w:tcPr>
          <w:p w14:paraId="0F746290" w14:textId="77777777" w:rsidR="00D837AD" w:rsidRPr="00941CB1" w:rsidRDefault="00D837AD" w:rsidP="00943F3F">
            <w:pPr>
              <w:rPr>
                <w:rFonts w:ascii="Arial" w:hAnsi="Arial" w:cs="Arial"/>
                <w:sz w:val="20"/>
                <w:szCs w:val="20"/>
              </w:rPr>
            </w:pPr>
            <w:r w:rsidRPr="00941CB1">
              <w:rPr>
                <w:rFonts w:ascii="Apple Color Emoji" w:hAnsi="Apple Color Emoji" w:cs="Apple Color Emoji"/>
                <w:sz w:val="20"/>
                <w:szCs w:val="20"/>
              </w:rPr>
              <w:t>✔</w:t>
            </w:r>
            <w:r w:rsidRPr="00941CB1">
              <w:rPr>
                <w:rFonts w:ascii="Arial" w:hAnsi="Arial" w:cs="Arial"/>
                <w:sz w:val="20"/>
                <w:szCs w:val="20"/>
              </w:rPr>
              <w:t xml:space="preserve"> Received</w:t>
            </w:r>
          </w:p>
        </w:tc>
        <w:tc>
          <w:tcPr>
            <w:tcW w:w="0" w:type="auto"/>
            <w:hideMark/>
          </w:tcPr>
          <w:p w14:paraId="7EF5DFD6" w14:textId="77777777" w:rsidR="00D837AD" w:rsidRPr="00941CB1" w:rsidRDefault="00D837AD" w:rsidP="00943F3F">
            <w:pPr>
              <w:rPr>
                <w:rFonts w:ascii="Arial" w:hAnsi="Arial" w:cs="Arial"/>
                <w:sz w:val="20"/>
                <w:szCs w:val="20"/>
              </w:rPr>
            </w:pPr>
            <w:r w:rsidRPr="00941CB1">
              <w:rPr>
                <w:rFonts w:ascii="Apple Color Emoji" w:hAnsi="Apple Color Emoji" w:cs="Apple Color Emoji"/>
                <w:sz w:val="20"/>
                <w:szCs w:val="20"/>
              </w:rPr>
              <w:t>✔</w:t>
            </w:r>
            <w:r w:rsidRPr="00941CB1">
              <w:rPr>
                <w:rFonts w:ascii="Arial" w:hAnsi="Arial" w:cs="Arial"/>
                <w:sz w:val="20"/>
                <w:szCs w:val="20"/>
              </w:rPr>
              <w:t xml:space="preserve"> Received</w:t>
            </w:r>
          </w:p>
        </w:tc>
        <w:tc>
          <w:tcPr>
            <w:tcW w:w="1697" w:type="dxa"/>
            <w:hideMark/>
          </w:tcPr>
          <w:p w14:paraId="399922EB" w14:textId="77777777" w:rsidR="00D837AD" w:rsidRPr="00941CB1" w:rsidRDefault="00D837AD" w:rsidP="00943F3F">
            <w:pPr>
              <w:rPr>
                <w:rFonts w:ascii="Arial" w:hAnsi="Arial" w:cs="Arial"/>
                <w:sz w:val="20"/>
                <w:szCs w:val="20"/>
              </w:rPr>
            </w:pPr>
            <w:r w:rsidRPr="00941CB1">
              <w:rPr>
                <w:rFonts w:ascii="Apple Color Emoji" w:hAnsi="Apple Color Emoji" w:cs="Apple Color Emoji"/>
                <w:sz w:val="20"/>
                <w:szCs w:val="20"/>
              </w:rPr>
              <w:t>✔</w:t>
            </w:r>
            <w:r w:rsidRPr="00941CB1">
              <w:rPr>
                <w:rFonts w:ascii="Arial" w:hAnsi="Arial" w:cs="Arial"/>
                <w:sz w:val="20"/>
                <w:szCs w:val="20"/>
              </w:rPr>
              <w:t xml:space="preserve"> Received</w:t>
            </w:r>
          </w:p>
        </w:tc>
        <w:tc>
          <w:tcPr>
            <w:tcW w:w="1786" w:type="dxa"/>
            <w:hideMark/>
          </w:tcPr>
          <w:p w14:paraId="42DD7181" w14:textId="77777777" w:rsidR="00D837AD" w:rsidRPr="00941CB1" w:rsidRDefault="00D837AD" w:rsidP="00943F3F">
            <w:pPr>
              <w:rPr>
                <w:rFonts w:ascii="Arial" w:hAnsi="Arial" w:cs="Arial"/>
                <w:sz w:val="20"/>
                <w:szCs w:val="20"/>
              </w:rPr>
            </w:pPr>
            <w:r w:rsidRPr="00941CB1">
              <w:rPr>
                <w:rFonts w:ascii="Apple Color Emoji" w:hAnsi="Apple Color Emoji" w:cs="Apple Color Emoji"/>
                <w:sz w:val="20"/>
                <w:szCs w:val="20"/>
              </w:rPr>
              <w:t>✔</w:t>
            </w:r>
            <w:r w:rsidRPr="00941CB1">
              <w:rPr>
                <w:rFonts w:ascii="Arial" w:hAnsi="Arial" w:cs="Arial"/>
                <w:sz w:val="20"/>
                <w:szCs w:val="20"/>
              </w:rPr>
              <w:t xml:space="preserve"> Received</w:t>
            </w:r>
          </w:p>
        </w:tc>
        <w:tc>
          <w:tcPr>
            <w:tcW w:w="0" w:type="auto"/>
            <w:hideMark/>
          </w:tcPr>
          <w:p w14:paraId="44583D6D" w14:textId="77777777" w:rsidR="00D837AD" w:rsidRPr="00941CB1" w:rsidRDefault="00D837AD" w:rsidP="00943F3F">
            <w:pPr>
              <w:rPr>
                <w:rFonts w:ascii="Arial" w:hAnsi="Arial" w:cs="Arial"/>
                <w:sz w:val="20"/>
                <w:szCs w:val="20"/>
              </w:rPr>
            </w:pPr>
            <w:r w:rsidRPr="00941CB1">
              <w:rPr>
                <w:rFonts w:ascii="Apple Color Emoji" w:hAnsi="Apple Color Emoji" w:cs="Apple Color Emoji"/>
                <w:sz w:val="20"/>
                <w:szCs w:val="20"/>
              </w:rPr>
              <w:t>✔</w:t>
            </w:r>
            <w:r w:rsidRPr="00941CB1">
              <w:rPr>
                <w:rFonts w:ascii="Arial" w:hAnsi="Arial" w:cs="Arial"/>
                <w:sz w:val="20"/>
                <w:szCs w:val="20"/>
              </w:rPr>
              <w:t xml:space="preserve"> Received</w:t>
            </w:r>
          </w:p>
        </w:tc>
      </w:tr>
      <w:tr w:rsidR="00D837AD" w:rsidRPr="00941CB1" w14:paraId="19D4D5FB" w14:textId="77777777" w:rsidTr="009861CC">
        <w:tc>
          <w:tcPr>
            <w:tcW w:w="0" w:type="auto"/>
            <w:hideMark/>
          </w:tcPr>
          <w:p w14:paraId="1ACED4B1" w14:textId="77777777" w:rsidR="00D837AD" w:rsidRPr="00941CB1" w:rsidRDefault="00D837AD" w:rsidP="00943F3F">
            <w:pPr>
              <w:rPr>
                <w:rFonts w:ascii="Arial" w:hAnsi="Arial" w:cs="Arial"/>
                <w:sz w:val="20"/>
                <w:szCs w:val="20"/>
              </w:rPr>
            </w:pPr>
            <w:r w:rsidRPr="00941CB1">
              <w:rPr>
                <w:rStyle w:val="Strong"/>
                <w:rFonts w:ascii="Arial" w:hAnsi="Arial" w:cs="Arial"/>
                <w:sz w:val="20"/>
                <w:szCs w:val="20"/>
              </w:rPr>
              <w:t>Type 8 (Link LSA)</w:t>
            </w:r>
          </w:p>
        </w:tc>
        <w:tc>
          <w:tcPr>
            <w:tcW w:w="0" w:type="auto"/>
            <w:hideMark/>
          </w:tcPr>
          <w:p w14:paraId="0BC23AC8" w14:textId="77777777" w:rsidR="00D837AD" w:rsidRPr="00941CB1" w:rsidRDefault="00D837AD" w:rsidP="00943F3F">
            <w:pPr>
              <w:rPr>
                <w:rFonts w:ascii="Arial" w:hAnsi="Arial" w:cs="Arial"/>
                <w:sz w:val="20"/>
                <w:szCs w:val="20"/>
              </w:rPr>
            </w:pPr>
            <w:r w:rsidRPr="00941CB1">
              <w:rPr>
                <w:rFonts w:ascii="Apple Color Emoji" w:hAnsi="Apple Color Emoji" w:cs="Apple Color Emoji"/>
                <w:sz w:val="20"/>
                <w:szCs w:val="20"/>
              </w:rPr>
              <w:t>✔</w:t>
            </w:r>
            <w:r w:rsidRPr="00941CB1">
              <w:rPr>
                <w:rFonts w:ascii="Arial" w:hAnsi="Arial" w:cs="Arial"/>
                <w:sz w:val="20"/>
                <w:szCs w:val="20"/>
              </w:rPr>
              <w:t xml:space="preserve"> Received</w:t>
            </w:r>
          </w:p>
        </w:tc>
        <w:tc>
          <w:tcPr>
            <w:tcW w:w="0" w:type="auto"/>
            <w:hideMark/>
          </w:tcPr>
          <w:p w14:paraId="3555D224" w14:textId="77777777" w:rsidR="00D837AD" w:rsidRPr="00941CB1" w:rsidRDefault="00D837AD" w:rsidP="00943F3F">
            <w:pPr>
              <w:rPr>
                <w:rFonts w:ascii="Arial" w:hAnsi="Arial" w:cs="Arial"/>
                <w:sz w:val="20"/>
                <w:szCs w:val="20"/>
              </w:rPr>
            </w:pPr>
            <w:r w:rsidRPr="00941CB1">
              <w:rPr>
                <w:rFonts w:ascii="Apple Color Emoji" w:hAnsi="Apple Color Emoji" w:cs="Apple Color Emoji"/>
                <w:sz w:val="20"/>
                <w:szCs w:val="20"/>
              </w:rPr>
              <w:t>✔</w:t>
            </w:r>
            <w:r w:rsidRPr="00941CB1">
              <w:rPr>
                <w:rFonts w:ascii="Arial" w:hAnsi="Arial" w:cs="Arial"/>
                <w:sz w:val="20"/>
                <w:szCs w:val="20"/>
              </w:rPr>
              <w:t xml:space="preserve"> Received</w:t>
            </w:r>
          </w:p>
        </w:tc>
        <w:tc>
          <w:tcPr>
            <w:tcW w:w="1697" w:type="dxa"/>
            <w:hideMark/>
          </w:tcPr>
          <w:p w14:paraId="386B6D7F" w14:textId="77777777" w:rsidR="00D837AD" w:rsidRPr="00941CB1" w:rsidRDefault="00D837AD" w:rsidP="00943F3F">
            <w:pPr>
              <w:rPr>
                <w:rFonts w:ascii="Arial" w:hAnsi="Arial" w:cs="Arial"/>
                <w:sz w:val="20"/>
                <w:szCs w:val="20"/>
              </w:rPr>
            </w:pPr>
            <w:r w:rsidRPr="00941CB1">
              <w:rPr>
                <w:rFonts w:ascii="Apple Color Emoji" w:hAnsi="Apple Color Emoji" w:cs="Apple Color Emoji"/>
                <w:sz w:val="20"/>
                <w:szCs w:val="20"/>
              </w:rPr>
              <w:t>✔</w:t>
            </w:r>
            <w:r w:rsidRPr="00941CB1">
              <w:rPr>
                <w:rFonts w:ascii="Arial" w:hAnsi="Arial" w:cs="Arial"/>
                <w:sz w:val="20"/>
                <w:szCs w:val="20"/>
              </w:rPr>
              <w:t xml:space="preserve"> Received</w:t>
            </w:r>
          </w:p>
        </w:tc>
        <w:tc>
          <w:tcPr>
            <w:tcW w:w="1786" w:type="dxa"/>
            <w:hideMark/>
          </w:tcPr>
          <w:p w14:paraId="0C546061" w14:textId="77777777" w:rsidR="00D837AD" w:rsidRPr="00941CB1" w:rsidRDefault="00D837AD" w:rsidP="00943F3F">
            <w:pPr>
              <w:rPr>
                <w:rFonts w:ascii="Arial" w:hAnsi="Arial" w:cs="Arial"/>
                <w:sz w:val="20"/>
                <w:szCs w:val="20"/>
              </w:rPr>
            </w:pPr>
            <w:r w:rsidRPr="00941CB1">
              <w:rPr>
                <w:rFonts w:ascii="Apple Color Emoji" w:hAnsi="Apple Color Emoji" w:cs="Apple Color Emoji"/>
                <w:sz w:val="20"/>
                <w:szCs w:val="20"/>
              </w:rPr>
              <w:t>✔</w:t>
            </w:r>
            <w:r w:rsidRPr="00941CB1">
              <w:rPr>
                <w:rFonts w:ascii="Arial" w:hAnsi="Arial" w:cs="Arial"/>
                <w:sz w:val="20"/>
                <w:szCs w:val="20"/>
              </w:rPr>
              <w:t xml:space="preserve"> Received</w:t>
            </w:r>
          </w:p>
        </w:tc>
        <w:tc>
          <w:tcPr>
            <w:tcW w:w="0" w:type="auto"/>
            <w:hideMark/>
          </w:tcPr>
          <w:p w14:paraId="1C022868" w14:textId="77777777" w:rsidR="00D837AD" w:rsidRPr="00941CB1" w:rsidRDefault="00D837AD" w:rsidP="00943F3F">
            <w:pPr>
              <w:rPr>
                <w:rFonts w:ascii="Arial" w:hAnsi="Arial" w:cs="Arial"/>
                <w:sz w:val="20"/>
                <w:szCs w:val="20"/>
              </w:rPr>
            </w:pPr>
            <w:r w:rsidRPr="00941CB1">
              <w:rPr>
                <w:rFonts w:ascii="Apple Color Emoji" w:hAnsi="Apple Color Emoji" w:cs="Apple Color Emoji"/>
                <w:sz w:val="20"/>
                <w:szCs w:val="20"/>
              </w:rPr>
              <w:t>✔</w:t>
            </w:r>
            <w:r w:rsidRPr="00941CB1">
              <w:rPr>
                <w:rFonts w:ascii="Arial" w:hAnsi="Arial" w:cs="Arial"/>
                <w:sz w:val="20"/>
                <w:szCs w:val="20"/>
              </w:rPr>
              <w:t xml:space="preserve"> Received</w:t>
            </w:r>
          </w:p>
        </w:tc>
      </w:tr>
      <w:tr w:rsidR="00D837AD" w:rsidRPr="00941CB1" w14:paraId="2D63F7A1" w14:textId="77777777" w:rsidTr="009861CC">
        <w:tc>
          <w:tcPr>
            <w:tcW w:w="0" w:type="auto"/>
            <w:hideMark/>
          </w:tcPr>
          <w:p w14:paraId="1521BA81" w14:textId="77777777" w:rsidR="00D837AD" w:rsidRPr="00941CB1" w:rsidRDefault="00D837AD" w:rsidP="00943F3F">
            <w:pPr>
              <w:rPr>
                <w:rFonts w:ascii="Arial" w:hAnsi="Arial" w:cs="Arial"/>
                <w:sz w:val="20"/>
                <w:szCs w:val="20"/>
              </w:rPr>
            </w:pPr>
            <w:r w:rsidRPr="00941CB1">
              <w:rPr>
                <w:rStyle w:val="Strong"/>
                <w:rFonts w:ascii="Arial" w:hAnsi="Arial" w:cs="Arial"/>
                <w:sz w:val="20"/>
                <w:szCs w:val="20"/>
              </w:rPr>
              <w:t>Type 9 (Intra-Area Prefix LSA)</w:t>
            </w:r>
          </w:p>
        </w:tc>
        <w:tc>
          <w:tcPr>
            <w:tcW w:w="0" w:type="auto"/>
            <w:hideMark/>
          </w:tcPr>
          <w:p w14:paraId="49FCA2CE" w14:textId="77777777" w:rsidR="00D837AD" w:rsidRPr="00941CB1" w:rsidRDefault="00D837AD" w:rsidP="00943F3F">
            <w:pPr>
              <w:rPr>
                <w:rFonts w:ascii="Arial" w:hAnsi="Arial" w:cs="Arial"/>
                <w:sz w:val="20"/>
                <w:szCs w:val="20"/>
              </w:rPr>
            </w:pPr>
            <w:r w:rsidRPr="00941CB1">
              <w:rPr>
                <w:rFonts w:ascii="Apple Color Emoji" w:hAnsi="Apple Color Emoji" w:cs="Apple Color Emoji"/>
                <w:sz w:val="20"/>
                <w:szCs w:val="20"/>
              </w:rPr>
              <w:t>✔</w:t>
            </w:r>
            <w:r w:rsidRPr="00941CB1">
              <w:rPr>
                <w:rFonts w:ascii="Arial" w:hAnsi="Arial" w:cs="Arial"/>
                <w:sz w:val="20"/>
                <w:szCs w:val="20"/>
              </w:rPr>
              <w:t xml:space="preserve"> Received</w:t>
            </w:r>
          </w:p>
        </w:tc>
        <w:tc>
          <w:tcPr>
            <w:tcW w:w="0" w:type="auto"/>
            <w:hideMark/>
          </w:tcPr>
          <w:p w14:paraId="7BFE9EA9" w14:textId="77777777" w:rsidR="00D837AD" w:rsidRPr="00941CB1" w:rsidRDefault="00D837AD" w:rsidP="00943F3F">
            <w:pPr>
              <w:rPr>
                <w:rFonts w:ascii="Arial" w:hAnsi="Arial" w:cs="Arial"/>
                <w:sz w:val="20"/>
                <w:szCs w:val="20"/>
              </w:rPr>
            </w:pPr>
            <w:r w:rsidRPr="00941CB1">
              <w:rPr>
                <w:rFonts w:ascii="Apple Color Emoji" w:hAnsi="Apple Color Emoji" w:cs="Apple Color Emoji"/>
                <w:sz w:val="20"/>
                <w:szCs w:val="20"/>
              </w:rPr>
              <w:t>✔</w:t>
            </w:r>
            <w:r w:rsidRPr="00941CB1">
              <w:rPr>
                <w:rFonts w:ascii="Arial" w:hAnsi="Arial" w:cs="Arial"/>
                <w:sz w:val="20"/>
                <w:szCs w:val="20"/>
              </w:rPr>
              <w:t xml:space="preserve"> Received</w:t>
            </w:r>
          </w:p>
        </w:tc>
        <w:tc>
          <w:tcPr>
            <w:tcW w:w="1697" w:type="dxa"/>
            <w:hideMark/>
          </w:tcPr>
          <w:p w14:paraId="7219B3D3" w14:textId="77777777" w:rsidR="00D837AD" w:rsidRPr="00941CB1" w:rsidRDefault="00D837AD" w:rsidP="00943F3F">
            <w:pPr>
              <w:rPr>
                <w:rFonts w:ascii="Arial" w:hAnsi="Arial" w:cs="Arial"/>
                <w:sz w:val="20"/>
                <w:szCs w:val="20"/>
              </w:rPr>
            </w:pPr>
            <w:r w:rsidRPr="00941CB1">
              <w:rPr>
                <w:rFonts w:ascii="Apple Color Emoji" w:hAnsi="Apple Color Emoji" w:cs="Apple Color Emoji"/>
                <w:sz w:val="20"/>
                <w:szCs w:val="20"/>
              </w:rPr>
              <w:t>✔</w:t>
            </w:r>
            <w:r w:rsidRPr="00941CB1">
              <w:rPr>
                <w:rFonts w:ascii="Arial" w:hAnsi="Arial" w:cs="Arial"/>
                <w:sz w:val="20"/>
                <w:szCs w:val="20"/>
              </w:rPr>
              <w:t xml:space="preserve"> Received</w:t>
            </w:r>
          </w:p>
        </w:tc>
        <w:tc>
          <w:tcPr>
            <w:tcW w:w="1786" w:type="dxa"/>
            <w:hideMark/>
          </w:tcPr>
          <w:p w14:paraId="5F149E5C" w14:textId="77777777" w:rsidR="00D837AD" w:rsidRPr="00941CB1" w:rsidRDefault="00D837AD" w:rsidP="00943F3F">
            <w:pPr>
              <w:rPr>
                <w:rFonts w:ascii="Arial" w:hAnsi="Arial" w:cs="Arial"/>
                <w:sz w:val="20"/>
                <w:szCs w:val="20"/>
              </w:rPr>
            </w:pPr>
            <w:r w:rsidRPr="00941CB1">
              <w:rPr>
                <w:rFonts w:ascii="Apple Color Emoji" w:hAnsi="Apple Color Emoji" w:cs="Apple Color Emoji"/>
                <w:sz w:val="20"/>
                <w:szCs w:val="20"/>
              </w:rPr>
              <w:t>✔</w:t>
            </w:r>
            <w:r w:rsidRPr="00941CB1">
              <w:rPr>
                <w:rFonts w:ascii="Arial" w:hAnsi="Arial" w:cs="Arial"/>
                <w:sz w:val="20"/>
                <w:szCs w:val="20"/>
              </w:rPr>
              <w:t xml:space="preserve"> Received</w:t>
            </w:r>
          </w:p>
        </w:tc>
        <w:tc>
          <w:tcPr>
            <w:tcW w:w="0" w:type="auto"/>
            <w:hideMark/>
          </w:tcPr>
          <w:p w14:paraId="350C213D" w14:textId="77777777" w:rsidR="00D837AD" w:rsidRPr="00941CB1" w:rsidRDefault="00D837AD" w:rsidP="00943F3F">
            <w:pPr>
              <w:rPr>
                <w:rFonts w:ascii="Arial" w:hAnsi="Arial" w:cs="Arial"/>
                <w:sz w:val="20"/>
                <w:szCs w:val="20"/>
              </w:rPr>
            </w:pPr>
            <w:r w:rsidRPr="00941CB1">
              <w:rPr>
                <w:rFonts w:ascii="Apple Color Emoji" w:hAnsi="Apple Color Emoji" w:cs="Apple Color Emoji"/>
                <w:sz w:val="20"/>
                <w:szCs w:val="20"/>
              </w:rPr>
              <w:t>✔</w:t>
            </w:r>
            <w:r w:rsidRPr="00941CB1">
              <w:rPr>
                <w:rFonts w:ascii="Arial" w:hAnsi="Arial" w:cs="Arial"/>
                <w:sz w:val="20"/>
                <w:szCs w:val="20"/>
              </w:rPr>
              <w:t xml:space="preserve"> Received</w:t>
            </w:r>
          </w:p>
        </w:tc>
      </w:tr>
      <w:tr w:rsidR="00D837AD" w:rsidRPr="00941CB1" w14:paraId="3BD75EDE" w14:textId="77777777" w:rsidTr="009861CC">
        <w:tc>
          <w:tcPr>
            <w:tcW w:w="0" w:type="auto"/>
            <w:hideMark/>
          </w:tcPr>
          <w:p w14:paraId="6F1FA67D" w14:textId="77777777" w:rsidR="00D837AD" w:rsidRPr="00941CB1" w:rsidRDefault="00D837AD" w:rsidP="00943F3F">
            <w:pPr>
              <w:rPr>
                <w:rFonts w:ascii="Arial" w:hAnsi="Arial" w:cs="Arial"/>
                <w:sz w:val="20"/>
                <w:szCs w:val="20"/>
              </w:rPr>
            </w:pPr>
            <w:r w:rsidRPr="00941CB1">
              <w:rPr>
                <w:rStyle w:val="Strong"/>
                <w:rFonts w:ascii="Arial" w:hAnsi="Arial" w:cs="Arial"/>
                <w:sz w:val="20"/>
                <w:szCs w:val="20"/>
              </w:rPr>
              <w:t>Type 3 (Inter-Area Prefix LSA)</w:t>
            </w:r>
          </w:p>
        </w:tc>
        <w:tc>
          <w:tcPr>
            <w:tcW w:w="0" w:type="auto"/>
            <w:hideMark/>
          </w:tcPr>
          <w:p w14:paraId="2C4302CC" w14:textId="77777777" w:rsidR="00D837AD" w:rsidRPr="00941CB1" w:rsidRDefault="00D837AD" w:rsidP="00943F3F">
            <w:pPr>
              <w:rPr>
                <w:rFonts w:ascii="Arial" w:hAnsi="Arial" w:cs="Arial"/>
                <w:sz w:val="20"/>
                <w:szCs w:val="20"/>
              </w:rPr>
            </w:pPr>
            <w:r w:rsidRPr="00941CB1">
              <w:rPr>
                <w:rFonts w:ascii="Apple Color Emoji" w:hAnsi="Apple Color Emoji" w:cs="Apple Color Emoji"/>
                <w:sz w:val="20"/>
                <w:szCs w:val="20"/>
              </w:rPr>
              <w:t>✔</w:t>
            </w:r>
            <w:r w:rsidRPr="00941CB1">
              <w:rPr>
                <w:rFonts w:ascii="Arial" w:hAnsi="Arial" w:cs="Arial"/>
                <w:sz w:val="20"/>
                <w:szCs w:val="20"/>
              </w:rPr>
              <w:t xml:space="preserve"> Received (all summaries)</w:t>
            </w:r>
          </w:p>
        </w:tc>
        <w:tc>
          <w:tcPr>
            <w:tcW w:w="0" w:type="auto"/>
            <w:hideMark/>
          </w:tcPr>
          <w:p w14:paraId="21CF097A" w14:textId="77777777" w:rsidR="00D837AD" w:rsidRPr="00941CB1" w:rsidRDefault="00D837AD" w:rsidP="00943F3F">
            <w:pPr>
              <w:rPr>
                <w:rFonts w:ascii="Arial" w:hAnsi="Arial" w:cs="Arial"/>
                <w:sz w:val="20"/>
                <w:szCs w:val="20"/>
              </w:rPr>
            </w:pPr>
            <w:r w:rsidRPr="00941CB1">
              <w:rPr>
                <w:rFonts w:ascii="Apple Color Emoji" w:hAnsi="Apple Color Emoji" w:cs="Apple Color Emoji"/>
                <w:sz w:val="20"/>
                <w:szCs w:val="20"/>
              </w:rPr>
              <w:t>✔</w:t>
            </w:r>
            <w:r w:rsidRPr="00941CB1">
              <w:rPr>
                <w:rFonts w:ascii="Arial" w:hAnsi="Arial" w:cs="Arial"/>
                <w:sz w:val="20"/>
                <w:szCs w:val="20"/>
              </w:rPr>
              <w:t xml:space="preserve"> Received (all summaries)</w:t>
            </w:r>
          </w:p>
        </w:tc>
        <w:tc>
          <w:tcPr>
            <w:tcW w:w="1697" w:type="dxa"/>
            <w:hideMark/>
          </w:tcPr>
          <w:p w14:paraId="1EAB5E18" w14:textId="77777777" w:rsidR="00D837AD" w:rsidRPr="00941CB1" w:rsidRDefault="00D837AD" w:rsidP="00943F3F">
            <w:pPr>
              <w:rPr>
                <w:rFonts w:ascii="Arial" w:hAnsi="Arial" w:cs="Arial"/>
                <w:sz w:val="20"/>
                <w:szCs w:val="20"/>
              </w:rPr>
            </w:pPr>
            <w:r w:rsidRPr="00941CB1">
              <w:rPr>
                <w:rFonts w:ascii="Apple Color Emoji" w:hAnsi="Apple Color Emoji" w:cs="Apple Color Emoji"/>
                <w:sz w:val="20"/>
                <w:szCs w:val="20"/>
              </w:rPr>
              <w:t>❌</w:t>
            </w:r>
            <w:r w:rsidRPr="00941CB1">
              <w:rPr>
                <w:rFonts w:ascii="Arial" w:hAnsi="Arial" w:cs="Arial"/>
                <w:sz w:val="20"/>
                <w:szCs w:val="20"/>
              </w:rPr>
              <w:t xml:space="preserve"> Suppressed</w:t>
            </w:r>
          </w:p>
        </w:tc>
        <w:tc>
          <w:tcPr>
            <w:tcW w:w="1786" w:type="dxa"/>
            <w:hideMark/>
          </w:tcPr>
          <w:p w14:paraId="2F459137" w14:textId="77777777" w:rsidR="00D837AD" w:rsidRPr="00941CB1" w:rsidRDefault="00D837AD" w:rsidP="00943F3F">
            <w:pPr>
              <w:rPr>
                <w:rFonts w:ascii="Arial" w:hAnsi="Arial" w:cs="Arial"/>
                <w:sz w:val="20"/>
                <w:szCs w:val="20"/>
              </w:rPr>
            </w:pPr>
            <w:r w:rsidRPr="00941CB1">
              <w:rPr>
                <w:rFonts w:ascii="Apple Color Emoji" w:hAnsi="Apple Color Emoji" w:cs="Apple Color Emoji"/>
                <w:sz w:val="20"/>
                <w:szCs w:val="20"/>
              </w:rPr>
              <w:t>✔</w:t>
            </w:r>
            <w:r w:rsidRPr="00941CB1">
              <w:rPr>
                <w:rFonts w:ascii="Arial" w:hAnsi="Arial" w:cs="Arial"/>
                <w:sz w:val="20"/>
                <w:szCs w:val="20"/>
              </w:rPr>
              <w:t xml:space="preserve"> Received (all summaries)</w:t>
            </w:r>
          </w:p>
        </w:tc>
        <w:tc>
          <w:tcPr>
            <w:tcW w:w="0" w:type="auto"/>
            <w:hideMark/>
          </w:tcPr>
          <w:p w14:paraId="1AE0C44C" w14:textId="77777777" w:rsidR="00D837AD" w:rsidRPr="00941CB1" w:rsidRDefault="00D837AD" w:rsidP="00943F3F">
            <w:pPr>
              <w:rPr>
                <w:rFonts w:ascii="Arial" w:hAnsi="Arial" w:cs="Arial"/>
                <w:sz w:val="20"/>
                <w:szCs w:val="20"/>
              </w:rPr>
            </w:pPr>
            <w:r w:rsidRPr="00941CB1">
              <w:rPr>
                <w:rFonts w:ascii="Apple Color Emoji" w:hAnsi="Apple Color Emoji" w:cs="Apple Color Emoji"/>
                <w:sz w:val="20"/>
                <w:szCs w:val="20"/>
              </w:rPr>
              <w:t>❌</w:t>
            </w:r>
            <w:r w:rsidRPr="00941CB1">
              <w:rPr>
                <w:rFonts w:ascii="Arial" w:hAnsi="Arial" w:cs="Arial"/>
                <w:sz w:val="20"/>
                <w:szCs w:val="20"/>
              </w:rPr>
              <w:t xml:space="preserve"> Suppressed</w:t>
            </w:r>
          </w:p>
        </w:tc>
      </w:tr>
      <w:tr w:rsidR="00D837AD" w:rsidRPr="00941CB1" w14:paraId="2BF533A7" w14:textId="77777777" w:rsidTr="009861CC">
        <w:tc>
          <w:tcPr>
            <w:tcW w:w="0" w:type="auto"/>
            <w:hideMark/>
          </w:tcPr>
          <w:p w14:paraId="505F3A85" w14:textId="77777777" w:rsidR="00D837AD" w:rsidRPr="00941CB1" w:rsidRDefault="00D837AD" w:rsidP="00943F3F">
            <w:pPr>
              <w:rPr>
                <w:rFonts w:ascii="Arial" w:hAnsi="Arial" w:cs="Arial"/>
                <w:sz w:val="20"/>
                <w:szCs w:val="20"/>
              </w:rPr>
            </w:pPr>
            <w:r w:rsidRPr="00941CB1">
              <w:rPr>
                <w:rStyle w:val="Strong"/>
                <w:rFonts w:ascii="Arial" w:hAnsi="Arial" w:cs="Arial"/>
                <w:sz w:val="20"/>
                <w:szCs w:val="20"/>
              </w:rPr>
              <w:t>Type 3 Default Route from ABR</w:t>
            </w:r>
          </w:p>
        </w:tc>
        <w:tc>
          <w:tcPr>
            <w:tcW w:w="0" w:type="auto"/>
            <w:hideMark/>
          </w:tcPr>
          <w:p w14:paraId="7054F248" w14:textId="77777777" w:rsidR="00D837AD" w:rsidRPr="00941CB1" w:rsidRDefault="00D837AD" w:rsidP="00943F3F">
            <w:pPr>
              <w:rPr>
                <w:rFonts w:ascii="Arial" w:hAnsi="Arial" w:cs="Arial"/>
                <w:sz w:val="20"/>
                <w:szCs w:val="20"/>
              </w:rPr>
            </w:pPr>
            <w:r w:rsidRPr="00941CB1">
              <w:rPr>
                <w:rFonts w:ascii="Apple Color Emoji" w:hAnsi="Apple Color Emoji" w:cs="Apple Color Emoji"/>
                <w:sz w:val="20"/>
                <w:szCs w:val="20"/>
              </w:rPr>
              <w:t>❌</w:t>
            </w:r>
            <w:r w:rsidRPr="00941CB1">
              <w:rPr>
                <w:rFonts w:ascii="Arial" w:hAnsi="Arial" w:cs="Arial"/>
                <w:sz w:val="20"/>
                <w:szCs w:val="20"/>
              </w:rPr>
              <w:t xml:space="preserve"> Not needed</w:t>
            </w:r>
          </w:p>
        </w:tc>
        <w:tc>
          <w:tcPr>
            <w:tcW w:w="0" w:type="auto"/>
            <w:hideMark/>
          </w:tcPr>
          <w:p w14:paraId="05DF9890" w14:textId="77777777" w:rsidR="00D837AD" w:rsidRPr="00941CB1" w:rsidRDefault="00D837AD" w:rsidP="00943F3F">
            <w:pPr>
              <w:rPr>
                <w:rFonts w:ascii="Arial" w:hAnsi="Arial" w:cs="Arial"/>
                <w:sz w:val="20"/>
                <w:szCs w:val="20"/>
              </w:rPr>
            </w:pPr>
            <w:r w:rsidRPr="00941CB1">
              <w:rPr>
                <w:rFonts w:ascii="Apple Color Emoji" w:hAnsi="Apple Color Emoji" w:cs="Apple Color Emoji"/>
                <w:sz w:val="20"/>
                <w:szCs w:val="20"/>
              </w:rPr>
              <w:t>✔</w:t>
            </w:r>
            <w:r w:rsidRPr="00941CB1">
              <w:rPr>
                <w:rFonts w:ascii="Arial" w:hAnsi="Arial" w:cs="Arial"/>
                <w:sz w:val="20"/>
                <w:szCs w:val="20"/>
              </w:rPr>
              <w:t xml:space="preserve"> Injected by ABR</w:t>
            </w:r>
          </w:p>
        </w:tc>
        <w:tc>
          <w:tcPr>
            <w:tcW w:w="1697" w:type="dxa"/>
            <w:hideMark/>
          </w:tcPr>
          <w:p w14:paraId="6DEC8F12" w14:textId="77777777" w:rsidR="00D837AD" w:rsidRPr="00941CB1" w:rsidRDefault="00D837AD" w:rsidP="00943F3F">
            <w:pPr>
              <w:rPr>
                <w:rFonts w:ascii="Arial" w:hAnsi="Arial" w:cs="Arial"/>
                <w:sz w:val="20"/>
                <w:szCs w:val="20"/>
              </w:rPr>
            </w:pPr>
            <w:r w:rsidRPr="00941CB1">
              <w:rPr>
                <w:rFonts w:ascii="Apple Color Emoji" w:hAnsi="Apple Color Emoji" w:cs="Apple Color Emoji"/>
                <w:sz w:val="20"/>
                <w:szCs w:val="20"/>
              </w:rPr>
              <w:t>✔</w:t>
            </w:r>
            <w:r w:rsidRPr="00941CB1">
              <w:rPr>
                <w:rFonts w:ascii="Arial" w:hAnsi="Arial" w:cs="Arial"/>
                <w:sz w:val="20"/>
                <w:szCs w:val="20"/>
              </w:rPr>
              <w:t xml:space="preserve"> Injected by ABR</w:t>
            </w:r>
          </w:p>
        </w:tc>
        <w:tc>
          <w:tcPr>
            <w:tcW w:w="1786" w:type="dxa"/>
            <w:hideMark/>
          </w:tcPr>
          <w:p w14:paraId="27399FAD" w14:textId="77777777" w:rsidR="00D837AD" w:rsidRPr="00941CB1" w:rsidRDefault="00D837AD" w:rsidP="00943F3F">
            <w:pPr>
              <w:rPr>
                <w:rFonts w:ascii="Arial" w:hAnsi="Arial" w:cs="Arial"/>
                <w:sz w:val="20"/>
                <w:szCs w:val="20"/>
              </w:rPr>
            </w:pPr>
            <w:r w:rsidRPr="00941CB1">
              <w:rPr>
                <w:rFonts w:ascii="Apple Color Emoji" w:hAnsi="Apple Color Emoji" w:cs="Apple Color Emoji"/>
                <w:sz w:val="20"/>
                <w:szCs w:val="20"/>
              </w:rPr>
              <w:t>❌</w:t>
            </w:r>
            <w:r w:rsidRPr="00941CB1">
              <w:rPr>
                <w:rFonts w:ascii="Arial" w:hAnsi="Arial" w:cs="Arial"/>
                <w:sz w:val="20"/>
                <w:szCs w:val="20"/>
              </w:rPr>
              <w:t xml:space="preserve"> Replaced by Type 7 default</w:t>
            </w:r>
          </w:p>
        </w:tc>
        <w:tc>
          <w:tcPr>
            <w:tcW w:w="0" w:type="auto"/>
            <w:hideMark/>
          </w:tcPr>
          <w:p w14:paraId="68AF6652" w14:textId="77777777" w:rsidR="00D837AD" w:rsidRPr="00941CB1" w:rsidRDefault="00D837AD" w:rsidP="00943F3F">
            <w:pPr>
              <w:rPr>
                <w:rFonts w:ascii="Arial" w:hAnsi="Arial" w:cs="Arial"/>
                <w:sz w:val="20"/>
                <w:szCs w:val="20"/>
              </w:rPr>
            </w:pPr>
            <w:r w:rsidRPr="00941CB1">
              <w:rPr>
                <w:rFonts w:ascii="Apple Color Emoji" w:hAnsi="Apple Color Emoji" w:cs="Apple Color Emoji"/>
                <w:sz w:val="20"/>
                <w:szCs w:val="20"/>
              </w:rPr>
              <w:t>❌</w:t>
            </w:r>
            <w:r w:rsidRPr="00941CB1">
              <w:rPr>
                <w:rFonts w:ascii="Arial" w:hAnsi="Arial" w:cs="Arial"/>
                <w:sz w:val="20"/>
                <w:szCs w:val="20"/>
              </w:rPr>
              <w:t xml:space="preserve"> Replaced by Type 7 default</w:t>
            </w:r>
          </w:p>
        </w:tc>
      </w:tr>
      <w:tr w:rsidR="00D837AD" w:rsidRPr="00941CB1" w14:paraId="23880B69" w14:textId="77777777" w:rsidTr="009861CC">
        <w:tc>
          <w:tcPr>
            <w:tcW w:w="0" w:type="auto"/>
            <w:hideMark/>
          </w:tcPr>
          <w:p w14:paraId="78CB5BAA" w14:textId="77777777" w:rsidR="00D837AD" w:rsidRPr="00941CB1" w:rsidRDefault="00D837AD" w:rsidP="00943F3F">
            <w:pPr>
              <w:rPr>
                <w:rFonts w:ascii="Arial" w:hAnsi="Arial" w:cs="Arial"/>
                <w:sz w:val="20"/>
                <w:szCs w:val="20"/>
              </w:rPr>
            </w:pPr>
            <w:r w:rsidRPr="00941CB1">
              <w:rPr>
                <w:rStyle w:val="Strong"/>
                <w:rFonts w:ascii="Arial" w:hAnsi="Arial" w:cs="Arial"/>
                <w:sz w:val="20"/>
                <w:szCs w:val="20"/>
              </w:rPr>
              <w:lastRenderedPageBreak/>
              <w:t>Type 4 (Inter-Area Router LSA)</w:t>
            </w:r>
          </w:p>
        </w:tc>
        <w:tc>
          <w:tcPr>
            <w:tcW w:w="0" w:type="auto"/>
            <w:hideMark/>
          </w:tcPr>
          <w:p w14:paraId="2C888C55" w14:textId="77777777" w:rsidR="00D837AD" w:rsidRPr="00941CB1" w:rsidRDefault="00D837AD" w:rsidP="00943F3F">
            <w:pPr>
              <w:rPr>
                <w:rFonts w:ascii="Arial" w:hAnsi="Arial" w:cs="Arial"/>
                <w:sz w:val="20"/>
                <w:szCs w:val="20"/>
              </w:rPr>
            </w:pPr>
            <w:r w:rsidRPr="00941CB1">
              <w:rPr>
                <w:rFonts w:ascii="Apple Color Emoji" w:hAnsi="Apple Color Emoji" w:cs="Apple Color Emoji"/>
                <w:sz w:val="20"/>
                <w:szCs w:val="20"/>
              </w:rPr>
              <w:t>✔</w:t>
            </w:r>
            <w:r w:rsidRPr="00941CB1">
              <w:rPr>
                <w:rFonts w:ascii="Arial" w:hAnsi="Arial" w:cs="Arial"/>
                <w:sz w:val="20"/>
                <w:szCs w:val="20"/>
              </w:rPr>
              <w:t xml:space="preserve"> Received</w:t>
            </w:r>
          </w:p>
        </w:tc>
        <w:tc>
          <w:tcPr>
            <w:tcW w:w="0" w:type="auto"/>
            <w:hideMark/>
          </w:tcPr>
          <w:p w14:paraId="0D7C7139" w14:textId="77777777" w:rsidR="00D837AD" w:rsidRPr="00941CB1" w:rsidRDefault="00D837AD" w:rsidP="00943F3F">
            <w:pPr>
              <w:rPr>
                <w:rFonts w:ascii="Arial" w:hAnsi="Arial" w:cs="Arial"/>
                <w:sz w:val="20"/>
                <w:szCs w:val="20"/>
              </w:rPr>
            </w:pPr>
            <w:r w:rsidRPr="00941CB1">
              <w:rPr>
                <w:rFonts w:ascii="Apple Color Emoji" w:hAnsi="Apple Color Emoji" w:cs="Apple Color Emoji"/>
                <w:sz w:val="20"/>
                <w:szCs w:val="20"/>
              </w:rPr>
              <w:t>❌</w:t>
            </w:r>
            <w:r w:rsidRPr="00941CB1">
              <w:rPr>
                <w:rFonts w:ascii="Arial" w:hAnsi="Arial" w:cs="Arial"/>
                <w:sz w:val="20"/>
                <w:szCs w:val="20"/>
              </w:rPr>
              <w:t xml:space="preserve"> Blocked</w:t>
            </w:r>
          </w:p>
        </w:tc>
        <w:tc>
          <w:tcPr>
            <w:tcW w:w="1697" w:type="dxa"/>
            <w:hideMark/>
          </w:tcPr>
          <w:p w14:paraId="7A105119" w14:textId="77777777" w:rsidR="00D837AD" w:rsidRPr="00941CB1" w:rsidRDefault="00D837AD" w:rsidP="00943F3F">
            <w:pPr>
              <w:rPr>
                <w:rFonts w:ascii="Arial" w:hAnsi="Arial" w:cs="Arial"/>
                <w:sz w:val="20"/>
                <w:szCs w:val="20"/>
              </w:rPr>
            </w:pPr>
            <w:r w:rsidRPr="00941CB1">
              <w:rPr>
                <w:rFonts w:ascii="Apple Color Emoji" w:hAnsi="Apple Color Emoji" w:cs="Apple Color Emoji"/>
                <w:sz w:val="20"/>
                <w:szCs w:val="20"/>
              </w:rPr>
              <w:t>❌</w:t>
            </w:r>
            <w:r w:rsidRPr="00941CB1">
              <w:rPr>
                <w:rFonts w:ascii="Arial" w:hAnsi="Arial" w:cs="Arial"/>
                <w:sz w:val="20"/>
                <w:szCs w:val="20"/>
              </w:rPr>
              <w:t xml:space="preserve"> Blocked</w:t>
            </w:r>
          </w:p>
        </w:tc>
        <w:tc>
          <w:tcPr>
            <w:tcW w:w="1786" w:type="dxa"/>
            <w:hideMark/>
          </w:tcPr>
          <w:p w14:paraId="5F043187" w14:textId="77777777" w:rsidR="00D837AD" w:rsidRPr="00941CB1" w:rsidRDefault="00D837AD" w:rsidP="00943F3F">
            <w:pPr>
              <w:rPr>
                <w:rFonts w:ascii="Arial" w:hAnsi="Arial" w:cs="Arial"/>
                <w:sz w:val="20"/>
                <w:szCs w:val="20"/>
              </w:rPr>
            </w:pPr>
            <w:r w:rsidRPr="00941CB1">
              <w:rPr>
                <w:rFonts w:ascii="Apple Color Emoji" w:hAnsi="Apple Color Emoji" w:cs="Apple Color Emoji"/>
                <w:sz w:val="20"/>
                <w:szCs w:val="20"/>
              </w:rPr>
              <w:t>❌</w:t>
            </w:r>
            <w:r w:rsidRPr="00941CB1">
              <w:rPr>
                <w:rFonts w:ascii="Arial" w:hAnsi="Arial" w:cs="Arial"/>
                <w:sz w:val="20"/>
                <w:szCs w:val="20"/>
              </w:rPr>
              <w:t xml:space="preserve"> Blocked</w:t>
            </w:r>
          </w:p>
        </w:tc>
        <w:tc>
          <w:tcPr>
            <w:tcW w:w="0" w:type="auto"/>
            <w:hideMark/>
          </w:tcPr>
          <w:p w14:paraId="3EECF537" w14:textId="77777777" w:rsidR="00D837AD" w:rsidRPr="00941CB1" w:rsidRDefault="00D837AD" w:rsidP="00943F3F">
            <w:pPr>
              <w:rPr>
                <w:rFonts w:ascii="Arial" w:hAnsi="Arial" w:cs="Arial"/>
                <w:sz w:val="20"/>
                <w:szCs w:val="20"/>
              </w:rPr>
            </w:pPr>
            <w:r w:rsidRPr="00941CB1">
              <w:rPr>
                <w:rFonts w:ascii="Apple Color Emoji" w:hAnsi="Apple Color Emoji" w:cs="Apple Color Emoji"/>
                <w:sz w:val="20"/>
                <w:szCs w:val="20"/>
              </w:rPr>
              <w:t>❌</w:t>
            </w:r>
            <w:r w:rsidRPr="00941CB1">
              <w:rPr>
                <w:rFonts w:ascii="Arial" w:hAnsi="Arial" w:cs="Arial"/>
                <w:sz w:val="20"/>
                <w:szCs w:val="20"/>
              </w:rPr>
              <w:t xml:space="preserve"> Blocked</w:t>
            </w:r>
          </w:p>
        </w:tc>
      </w:tr>
      <w:tr w:rsidR="00D837AD" w:rsidRPr="00941CB1" w14:paraId="52CFFB44" w14:textId="77777777" w:rsidTr="009861CC">
        <w:tc>
          <w:tcPr>
            <w:tcW w:w="0" w:type="auto"/>
            <w:hideMark/>
          </w:tcPr>
          <w:p w14:paraId="352A791C" w14:textId="77777777" w:rsidR="00D837AD" w:rsidRPr="00941CB1" w:rsidRDefault="00D837AD" w:rsidP="00943F3F">
            <w:pPr>
              <w:rPr>
                <w:rFonts w:ascii="Arial" w:hAnsi="Arial" w:cs="Arial"/>
                <w:sz w:val="20"/>
                <w:szCs w:val="20"/>
              </w:rPr>
            </w:pPr>
            <w:r w:rsidRPr="00941CB1">
              <w:rPr>
                <w:rStyle w:val="Strong"/>
                <w:rFonts w:ascii="Arial" w:hAnsi="Arial" w:cs="Arial"/>
                <w:sz w:val="20"/>
                <w:szCs w:val="20"/>
              </w:rPr>
              <w:t>Type 5 (AS-External LSA)</w:t>
            </w:r>
          </w:p>
        </w:tc>
        <w:tc>
          <w:tcPr>
            <w:tcW w:w="0" w:type="auto"/>
            <w:hideMark/>
          </w:tcPr>
          <w:p w14:paraId="39750954" w14:textId="77777777" w:rsidR="00D837AD" w:rsidRPr="00941CB1" w:rsidRDefault="00D837AD" w:rsidP="00943F3F">
            <w:pPr>
              <w:rPr>
                <w:rFonts w:ascii="Arial" w:hAnsi="Arial" w:cs="Arial"/>
                <w:sz w:val="20"/>
                <w:szCs w:val="20"/>
              </w:rPr>
            </w:pPr>
            <w:r w:rsidRPr="00941CB1">
              <w:rPr>
                <w:rFonts w:ascii="Apple Color Emoji" w:hAnsi="Apple Color Emoji" w:cs="Apple Color Emoji"/>
                <w:sz w:val="20"/>
                <w:szCs w:val="20"/>
              </w:rPr>
              <w:t>✔</w:t>
            </w:r>
            <w:r w:rsidRPr="00941CB1">
              <w:rPr>
                <w:rFonts w:ascii="Arial" w:hAnsi="Arial" w:cs="Arial"/>
                <w:sz w:val="20"/>
                <w:szCs w:val="20"/>
              </w:rPr>
              <w:t xml:space="preserve"> Received</w:t>
            </w:r>
          </w:p>
        </w:tc>
        <w:tc>
          <w:tcPr>
            <w:tcW w:w="0" w:type="auto"/>
            <w:hideMark/>
          </w:tcPr>
          <w:p w14:paraId="59F3B368" w14:textId="77777777" w:rsidR="00D837AD" w:rsidRPr="00941CB1" w:rsidRDefault="00D837AD" w:rsidP="00943F3F">
            <w:pPr>
              <w:rPr>
                <w:rFonts w:ascii="Arial" w:hAnsi="Arial" w:cs="Arial"/>
                <w:sz w:val="20"/>
                <w:szCs w:val="20"/>
              </w:rPr>
            </w:pPr>
            <w:r w:rsidRPr="00941CB1">
              <w:rPr>
                <w:rFonts w:ascii="Apple Color Emoji" w:hAnsi="Apple Color Emoji" w:cs="Apple Color Emoji"/>
                <w:sz w:val="20"/>
                <w:szCs w:val="20"/>
              </w:rPr>
              <w:t>❌</w:t>
            </w:r>
            <w:r w:rsidRPr="00941CB1">
              <w:rPr>
                <w:rFonts w:ascii="Arial" w:hAnsi="Arial" w:cs="Arial"/>
                <w:sz w:val="20"/>
                <w:szCs w:val="20"/>
              </w:rPr>
              <w:t xml:space="preserve"> Blocked</w:t>
            </w:r>
          </w:p>
        </w:tc>
        <w:tc>
          <w:tcPr>
            <w:tcW w:w="1697" w:type="dxa"/>
            <w:hideMark/>
          </w:tcPr>
          <w:p w14:paraId="75367917" w14:textId="77777777" w:rsidR="00D837AD" w:rsidRPr="00941CB1" w:rsidRDefault="00D837AD" w:rsidP="00943F3F">
            <w:pPr>
              <w:rPr>
                <w:rFonts w:ascii="Arial" w:hAnsi="Arial" w:cs="Arial"/>
                <w:sz w:val="20"/>
                <w:szCs w:val="20"/>
              </w:rPr>
            </w:pPr>
            <w:r w:rsidRPr="00941CB1">
              <w:rPr>
                <w:rFonts w:ascii="Apple Color Emoji" w:hAnsi="Apple Color Emoji" w:cs="Apple Color Emoji"/>
                <w:sz w:val="20"/>
                <w:szCs w:val="20"/>
              </w:rPr>
              <w:t>❌</w:t>
            </w:r>
            <w:r w:rsidRPr="00941CB1">
              <w:rPr>
                <w:rFonts w:ascii="Arial" w:hAnsi="Arial" w:cs="Arial"/>
                <w:sz w:val="20"/>
                <w:szCs w:val="20"/>
              </w:rPr>
              <w:t xml:space="preserve"> Blocked</w:t>
            </w:r>
          </w:p>
        </w:tc>
        <w:tc>
          <w:tcPr>
            <w:tcW w:w="1786" w:type="dxa"/>
            <w:hideMark/>
          </w:tcPr>
          <w:p w14:paraId="45D05F2A" w14:textId="77777777" w:rsidR="00D837AD" w:rsidRPr="00941CB1" w:rsidRDefault="00D837AD" w:rsidP="00943F3F">
            <w:pPr>
              <w:rPr>
                <w:rFonts w:ascii="Arial" w:hAnsi="Arial" w:cs="Arial"/>
                <w:sz w:val="20"/>
                <w:szCs w:val="20"/>
              </w:rPr>
            </w:pPr>
            <w:r w:rsidRPr="00941CB1">
              <w:rPr>
                <w:rFonts w:ascii="Apple Color Emoji" w:hAnsi="Apple Color Emoji" w:cs="Apple Color Emoji"/>
                <w:sz w:val="20"/>
                <w:szCs w:val="20"/>
              </w:rPr>
              <w:t>❌</w:t>
            </w:r>
            <w:r w:rsidRPr="00941CB1">
              <w:rPr>
                <w:rFonts w:ascii="Arial" w:hAnsi="Arial" w:cs="Arial"/>
                <w:sz w:val="20"/>
                <w:szCs w:val="20"/>
              </w:rPr>
              <w:t xml:space="preserve"> Blocked</w:t>
            </w:r>
          </w:p>
        </w:tc>
        <w:tc>
          <w:tcPr>
            <w:tcW w:w="0" w:type="auto"/>
            <w:hideMark/>
          </w:tcPr>
          <w:p w14:paraId="65DFB92E" w14:textId="77777777" w:rsidR="00D837AD" w:rsidRPr="00941CB1" w:rsidRDefault="00D837AD" w:rsidP="00943F3F">
            <w:pPr>
              <w:rPr>
                <w:rFonts w:ascii="Arial" w:hAnsi="Arial" w:cs="Arial"/>
                <w:sz w:val="20"/>
                <w:szCs w:val="20"/>
              </w:rPr>
            </w:pPr>
            <w:r w:rsidRPr="00941CB1">
              <w:rPr>
                <w:rFonts w:ascii="Apple Color Emoji" w:hAnsi="Apple Color Emoji" w:cs="Apple Color Emoji"/>
                <w:sz w:val="20"/>
                <w:szCs w:val="20"/>
              </w:rPr>
              <w:t>❌</w:t>
            </w:r>
            <w:r w:rsidRPr="00941CB1">
              <w:rPr>
                <w:rFonts w:ascii="Arial" w:hAnsi="Arial" w:cs="Arial"/>
                <w:sz w:val="20"/>
                <w:szCs w:val="20"/>
              </w:rPr>
              <w:t xml:space="preserve"> Blocked</w:t>
            </w:r>
          </w:p>
        </w:tc>
      </w:tr>
      <w:tr w:rsidR="00D837AD" w:rsidRPr="00941CB1" w14:paraId="5FF6550E" w14:textId="77777777" w:rsidTr="009861CC">
        <w:tc>
          <w:tcPr>
            <w:tcW w:w="0" w:type="auto"/>
            <w:hideMark/>
          </w:tcPr>
          <w:p w14:paraId="0FE74C94" w14:textId="77777777" w:rsidR="00D837AD" w:rsidRPr="00941CB1" w:rsidRDefault="00D837AD" w:rsidP="00943F3F">
            <w:pPr>
              <w:rPr>
                <w:rFonts w:ascii="Arial" w:hAnsi="Arial" w:cs="Arial"/>
                <w:sz w:val="20"/>
                <w:szCs w:val="20"/>
              </w:rPr>
            </w:pPr>
            <w:r w:rsidRPr="00941CB1">
              <w:rPr>
                <w:rStyle w:val="Strong"/>
                <w:rFonts w:ascii="Arial" w:hAnsi="Arial" w:cs="Arial"/>
                <w:sz w:val="20"/>
                <w:szCs w:val="20"/>
              </w:rPr>
              <w:t>Type 7 (NSSA External LSA)</w:t>
            </w:r>
          </w:p>
        </w:tc>
        <w:tc>
          <w:tcPr>
            <w:tcW w:w="0" w:type="auto"/>
            <w:hideMark/>
          </w:tcPr>
          <w:p w14:paraId="37717A52" w14:textId="77777777" w:rsidR="00D837AD" w:rsidRPr="00941CB1" w:rsidRDefault="00D837AD" w:rsidP="00943F3F">
            <w:pPr>
              <w:rPr>
                <w:rFonts w:ascii="Arial" w:hAnsi="Arial" w:cs="Arial"/>
                <w:sz w:val="20"/>
                <w:szCs w:val="20"/>
              </w:rPr>
            </w:pPr>
            <w:r w:rsidRPr="00941CB1">
              <w:rPr>
                <w:rFonts w:ascii="Apple Color Emoji" w:hAnsi="Apple Color Emoji" w:cs="Apple Color Emoji"/>
                <w:sz w:val="20"/>
                <w:szCs w:val="20"/>
              </w:rPr>
              <w:t>❌</w:t>
            </w:r>
            <w:r w:rsidRPr="00941CB1">
              <w:rPr>
                <w:rFonts w:ascii="Arial" w:hAnsi="Arial" w:cs="Arial"/>
                <w:sz w:val="20"/>
                <w:szCs w:val="20"/>
              </w:rPr>
              <w:t xml:space="preserve"> Not used</w:t>
            </w:r>
          </w:p>
        </w:tc>
        <w:tc>
          <w:tcPr>
            <w:tcW w:w="0" w:type="auto"/>
            <w:hideMark/>
          </w:tcPr>
          <w:p w14:paraId="176E6A3E" w14:textId="77777777" w:rsidR="00D837AD" w:rsidRPr="00941CB1" w:rsidRDefault="00D837AD" w:rsidP="00943F3F">
            <w:pPr>
              <w:rPr>
                <w:rFonts w:ascii="Arial" w:hAnsi="Arial" w:cs="Arial"/>
                <w:sz w:val="20"/>
                <w:szCs w:val="20"/>
              </w:rPr>
            </w:pPr>
            <w:r w:rsidRPr="00941CB1">
              <w:rPr>
                <w:rFonts w:ascii="Apple Color Emoji" w:hAnsi="Apple Color Emoji" w:cs="Apple Color Emoji"/>
                <w:sz w:val="20"/>
                <w:szCs w:val="20"/>
              </w:rPr>
              <w:t>❌</w:t>
            </w:r>
            <w:r w:rsidRPr="00941CB1">
              <w:rPr>
                <w:rFonts w:ascii="Arial" w:hAnsi="Arial" w:cs="Arial"/>
                <w:sz w:val="20"/>
                <w:szCs w:val="20"/>
              </w:rPr>
              <w:t xml:space="preserve"> Not used</w:t>
            </w:r>
          </w:p>
        </w:tc>
        <w:tc>
          <w:tcPr>
            <w:tcW w:w="1697" w:type="dxa"/>
            <w:hideMark/>
          </w:tcPr>
          <w:p w14:paraId="01EE86D2" w14:textId="77777777" w:rsidR="00D837AD" w:rsidRPr="00941CB1" w:rsidRDefault="00D837AD" w:rsidP="00943F3F">
            <w:pPr>
              <w:rPr>
                <w:rFonts w:ascii="Arial" w:hAnsi="Arial" w:cs="Arial"/>
                <w:sz w:val="20"/>
                <w:szCs w:val="20"/>
              </w:rPr>
            </w:pPr>
            <w:r w:rsidRPr="00941CB1">
              <w:rPr>
                <w:rFonts w:ascii="Apple Color Emoji" w:hAnsi="Apple Color Emoji" w:cs="Apple Color Emoji"/>
                <w:sz w:val="20"/>
                <w:szCs w:val="20"/>
              </w:rPr>
              <w:t>❌</w:t>
            </w:r>
            <w:r w:rsidRPr="00941CB1">
              <w:rPr>
                <w:rFonts w:ascii="Arial" w:hAnsi="Arial" w:cs="Arial"/>
                <w:sz w:val="20"/>
                <w:szCs w:val="20"/>
              </w:rPr>
              <w:t xml:space="preserve"> Not used</w:t>
            </w:r>
          </w:p>
        </w:tc>
        <w:tc>
          <w:tcPr>
            <w:tcW w:w="1786" w:type="dxa"/>
            <w:hideMark/>
          </w:tcPr>
          <w:p w14:paraId="36B6E5E7" w14:textId="77777777" w:rsidR="00D837AD" w:rsidRPr="00941CB1" w:rsidRDefault="00D837AD" w:rsidP="00943F3F">
            <w:pPr>
              <w:rPr>
                <w:rFonts w:ascii="Arial" w:hAnsi="Arial" w:cs="Arial"/>
                <w:sz w:val="20"/>
                <w:szCs w:val="20"/>
              </w:rPr>
            </w:pPr>
            <w:r w:rsidRPr="00941CB1">
              <w:rPr>
                <w:rFonts w:ascii="Apple Color Emoji" w:hAnsi="Apple Color Emoji" w:cs="Apple Color Emoji"/>
                <w:sz w:val="20"/>
                <w:szCs w:val="20"/>
              </w:rPr>
              <w:t>✔</w:t>
            </w:r>
            <w:r w:rsidRPr="00941CB1">
              <w:rPr>
                <w:rFonts w:ascii="Arial" w:hAnsi="Arial" w:cs="Arial"/>
                <w:sz w:val="20"/>
                <w:szCs w:val="20"/>
              </w:rPr>
              <w:t xml:space="preserve"> Received (local externals + default)</w:t>
            </w:r>
          </w:p>
        </w:tc>
        <w:tc>
          <w:tcPr>
            <w:tcW w:w="0" w:type="auto"/>
            <w:hideMark/>
          </w:tcPr>
          <w:p w14:paraId="219EB0EE" w14:textId="77777777" w:rsidR="00D837AD" w:rsidRPr="00941CB1" w:rsidRDefault="00D837AD" w:rsidP="00943F3F">
            <w:pPr>
              <w:rPr>
                <w:rFonts w:ascii="Arial" w:hAnsi="Arial" w:cs="Arial"/>
                <w:sz w:val="20"/>
                <w:szCs w:val="20"/>
              </w:rPr>
            </w:pPr>
            <w:r w:rsidRPr="00941CB1">
              <w:rPr>
                <w:rFonts w:ascii="Apple Color Emoji" w:hAnsi="Apple Color Emoji" w:cs="Apple Color Emoji"/>
                <w:sz w:val="20"/>
                <w:szCs w:val="20"/>
              </w:rPr>
              <w:t>✔</w:t>
            </w:r>
            <w:r w:rsidRPr="00941CB1">
              <w:rPr>
                <w:rFonts w:ascii="Arial" w:hAnsi="Arial" w:cs="Arial"/>
                <w:sz w:val="20"/>
                <w:szCs w:val="20"/>
              </w:rPr>
              <w:t xml:space="preserve"> Received (local externals + default)</w:t>
            </w:r>
          </w:p>
        </w:tc>
      </w:tr>
    </w:tbl>
    <w:p w14:paraId="43D46A60" w14:textId="182ECE18" w:rsidR="00495687" w:rsidRDefault="00495687" w:rsidP="00D837AD">
      <w:pPr>
        <w:pStyle w:val="BodyText"/>
      </w:pPr>
      <w:r w:rsidRPr="00495687">
        <w:t>Stub and totally stubby areas receive an ABR-injected default route automatically, while NSSA and Totally NSSA areas require explicit ABR configuration to inject a default route.</w:t>
      </w:r>
    </w:p>
    <w:tbl>
      <w:tblPr>
        <w:tblStyle w:val="TableGridLight"/>
        <w:tblW w:w="0" w:type="auto"/>
        <w:tblLook w:val="04A0" w:firstRow="1" w:lastRow="0" w:firstColumn="1" w:lastColumn="0" w:noHBand="0" w:noVBand="1"/>
      </w:tblPr>
      <w:tblGrid>
        <w:gridCol w:w="2155"/>
        <w:gridCol w:w="4140"/>
        <w:gridCol w:w="2610"/>
      </w:tblGrid>
      <w:tr w:rsidR="00495687" w:rsidRPr="00495687" w14:paraId="0A6F7A6B" w14:textId="77777777" w:rsidTr="00495687">
        <w:tc>
          <w:tcPr>
            <w:tcW w:w="2155" w:type="dxa"/>
            <w:hideMark/>
          </w:tcPr>
          <w:p w14:paraId="4DF8DEF8" w14:textId="77777777" w:rsidR="00495687" w:rsidRPr="00495687" w:rsidRDefault="00495687">
            <w:pPr>
              <w:jc w:val="center"/>
              <w:rPr>
                <w:rFonts w:ascii="Arial" w:hAnsi="Arial" w:cs="Arial"/>
                <w:b/>
                <w:bCs/>
                <w:sz w:val="20"/>
                <w:szCs w:val="20"/>
              </w:rPr>
            </w:pPr>
            <w:r w:rsidRPr="00495687">
              <w:rPr>
                <w:rFonts w:ascii="Arial" w:hAnsi="Arial" w:cs="Arial"/>
                <w:b/>
                <w:bCs/>
                <w:sz w:val="20"/>
                <w:szCs w:val="20"/>
              </w:rPr>
              <w:t>Area Type</w:t>
            </w:r>
          </w:p>
        </w:tc>
        <w:tc>
          <w:tcPr>
            <w:tcW w:w="4140" w:type="dxa"/>
            <w:hideMark/>
          </w:tcPr>
          <w:p w14:paraId="5F8EC14F" w14:textId="77777777" w:rsidR="00495687" w:rsidRPr="00495687" w:rsidRDefault="00495687">
            <w:pPr>
              <w:jc w:val="center"/>
              <w:rPr>
                <w:rFonts w:ascii="Arial" w:hAnsi="Arial" w:cs="Arial"/>
                <w:b/>
                <w:bCs/>
                <w:sz w:val="20"/>
                <w:szCs w:val="20"/>
              </w:rPr>
            </w:pPr>
            <w:r w:rsidRPr="00495687">
              <w:rPr>
                <w:rFonts w:ascii="Arial" w:hAnsi="Arial" w:cs="Arial"/>
                <w:b/>
                <w:bCs/>
                <w:sz w:val="20"/>
                <w:szCs w:val="20"/>
              </w:rPr>
              <w:t>Default Route Injected Automatically?</w:t>
            </w:r>
          </w:p>
        </w:tc>
        <w:tc>
          <w:tcPr>
            <w:tcW w:w="2610" w:type="dxa"/>
            <w:hideMark/>
          </w:tcPr>
          <w:p w14:paraId="029ADF27" w14:textId="77777777" w:rsidR="00495687" w:rsidRPr="00495687" w:rsidRDefault="00495687">
            <w:pPr>
              <w:jc w:val="center"/>
              <w:rPr>
                <w:rFonts w:ascii="Arial" w:hAnsi="Arial" w:cs="Arial"/>
                <w:b/>
                <w:bCs/>
                <w:sz w:val="20"/>
                <w:szCs w:val="20"/>
              </w:rPr>
            </w:pPr>
            <w:r w:rsidRPr="00495687">
              <w:rPr>
                <w:rFonts w:ascii="Arial" w:hAnsi="Arial" w:cs="Arial"/>
                <w:b/>
                <w:bCs/>
                <w:sz w:val="20"/>
                <w:szCs w:val="20"/>
              </w:rPr>
              <w:t>Default LSA Type</w:t>
            </w:r>
          </w:p>
        </w:tc>
      </w:tr>
      <w:tr w:rsidR="00495687" w:rsidRPr="00495687" w14:paraId="59F5DBC3" w14:textId="77777777" w:rsidTr="00495687">
        <w:tc>
          <w:tcPr>
            <w:tcW w:w="2155" w:type="dxa"/>
            <w:hideMark/>
          </w:tcPr>
          <w:p w14:paraId="71B80488" w14:textId="77777777" w:rsidR="00495687" w:rsidRPr="00495687" w:rsidRDefault="00495687">
            <w:pPr>
              <w:rPr>
                <w:rFonts w:ascii="Arial" w:hAnsi="Arial" w:cs="Arial"/>
                <w:b/>
                <w:bCs/>
                <w:sz w:val="20"/>
                <w:szCs w:val="20"/>
              </w:rPr>
            </w:pPr>
            <w:r w:rsidRPr="00495687">
              <w:rPr>
                <w:rFonts w:ascii="Arial" w:hAnsi="Arial" w:cs="Arial"/>
                <w:b/>
                <w:bCs/>
                <w:sz w:val="20"/>
                <w:szCs w:val="20"/>
              </w:rPr>
              <w:t>Stub</w:t>
            </w:r>
          </w:p>
        </w:tc>
        <w:tc>
          <w:tcPr>
            <w:tcW w:w="4140" w:type="dxa"/>
            <w:hideMark/>
          </w:tcPr>
          <w:p w14:paraId="3B92C5F1" w14:textId="77777777" w:rsidR="00495687" w:rsidRPr="00495687" w:rsidRDefault="00495687">
            <w:pPr>
              <w:rPr>
                <w:rFonts w:ascii="Arial" w:hAnsi="Arial" w:cs="Arial"/>
                <w:sz w:val="20"/>
                <w:szCs w:val="20"/>
              </w:rPr>
            </w:pPr>
            <w:r w:rsidRPr="00495687">
              <w:rPr>
                <w:rFonts w:ascii="Apple Color Emoji" w:hAnsi="Apple Color Emoji" w:cs="Apple Color Emoji"/>
                <w:sz w:val="20"/>
                <w:szCs w:val="20"/>
              </w:rPr>
              <w:t>✅</w:t>
            </w:r>
            <w:r w:rsidRPr="00495687">
              <w:rPr>
                <w:rFonts w:ascii="Arial" w:hAnsi="Arial" w:cs="Arial"/>
                <w:sz w:val="20"/>
                <w:szCs w:val="20"/>
              </w:rPr>
              <w:t xml:space="preserve"> Yes</w:t>
            </w:r>
          </w:p>
        </w:tc>
        <w:tc>
          <w:tcPr>
            <w:tcW w:w="2610" w:type="dxa"/>
            <w:hideMark/>
          </w:tcPr>
          <w:p w14:paraId="08C07284" w14:textId="77777777" w:rsidR="00495687" w:rsidRPr="00495687" w:rsidRDefault="00495687">
            <w:pPr>
              <w:rPr>
                <w:rFonts w:ascii="Arial" w:hAnsi="Arial" w:cs="Arial"/>
                <w:sz w:val="20"/>
                <w:szCs w:val="20"/>
              </w:rPr>
            </w:pPr>
            <w:r w:rsidRPr="00495687">
              <w:rPr>
                <w:rFonts w:ascii="Arial" w:hAnsi="Arial" w:cs="Arial"/>
                <w:sz w:val="20"/>
                <w:szCs w:val="20"/>
              </w:rPr>
              <w:t>Type 3</w:t>
            </w:r>
          </w:p>
        </w:tc>
      </w:tr>
      <w:tr w:rsidR="00495687" w:rsidRPr="00495687" w14:paraId="5F1758E7" w14:textId="77777777" w:rsidTr="00495687">
        <w:tc>
          <w:tcPr>
            <w:tcW w:w="2155" w:type="dxa"/>
            <w:hideMark/>
          </w:tcPr>
          <w:p w14:paraId="47FCAF51" w14:textId="77777777" w:rsidR="00495687" w:rsidRPr="00495687" w:rsidRDefault="00495687">
            <w:pPr>
              <w:rPr>
                <w:rFonts w:ascii="Arial" w:hAnsi="Arial" w:cs="Arial"/>
                <w:b/>
                <w:bCs/>
                <w:sz w:val="20"/>
                <w:szCs w:val="20"/>
              </w:rPr>
            </w:pPr>
            <w:r w:rsidRPr="00495687">
              <w:rPr>
                <w:rFonts w:ascii="Arial" w:hAnsi="Arial" w:cs="Arial"/>
                <w:b/>
                <w:bCs/>
                <w:sz w:val="20"/>
                <w:szCs w:val="20"/>
              </w:rPr>
              <w:t>Totally Stubby</w:t>
            </w:r>
          </w:p>
        </w:tc>
        <w:tc>
          <w:tcPr>
            <w:tcW w:w="4140" w:type="dxa"/>
            <w:hideMark/>
          </w:tcPr>
          <w:p w14:paraId="43DE8A58" w14:textId="77777777" w:rsidR="00495687" w:rsidRPr="00495687" w:rsidRDefault="00495687">
            <w:pPr>
              <w:rPr>
                <w:rFonts w:ascii="Arial" w:hAnsi="Arial" w:cs="Arial"/>
                <w:sz w:val="20"/>
                <w:szCs w:val="20"/>
              </w:rPr>
            </w:pPr>
            <w:r w:rsidRPr="00495687">
              <w:rPr>
                <w:rFonts w:ascii="Apple Color Emoji" w:hAnsi="Apple Color Emoji" w:cs="Apple Color Emoji"/>
                <w:sz w:val="20"/>
                <w:szCs w:val="20"/>
              </w:rPr>
              <w:t>✅</w:t>
            </w:r>
            <w:r w:rsidRPr="00495687">
              <w:rPr>
                <w:rFonts w:ascii="Arial" w:hAnsi="Arial" w:cs="Arial"/>
                <w:sz w:val="20"/>
                <w:szCs w:val="20"/>
              </w:rPr>
              <w:t xml:space="preserve"> Yes</w:t>
            </w:r>
          </w:p>
        </w:tc>
        <w:tc>
          <w:tcPr>
            <w:tcW w:w="2610" w:type="dxa"/>
            <w:hideMark/>
          </w:tcPr>
          <w:p w14:paraId="4B6E3C97" w14:textId="77777777" w:rsidR="00495687" w:rsidRPr="00495687" w:rsidRDefault="00495687">
            <w:pPr>
              <w:rPr>
                <w:rFonts w:ascii="Arial" w:hAnsi="Arial" w:cs="Arial"/>
                <w:sz w:val="20"/>
                <w:szCs w:val="20"/>
              </w:rPr>
            </w:pPr>
            <w:r w:rsidRPr="00495687">
              <w:rPr>
                <w:rFonts w:ascii="Arial" w:hAnsi="Arial" w:cs="Arial"/>
                <w:sz w:val="20"/>
                <w:szCs w:val="20"/>
              </w:rPr>
              <w:t>Type 3</w:t>
            </w:r>
          </w:p>
        </w:tc>
      </w:tr>
      <w:tr w:rsidR="00495687" w:rsidRPr="00495687" w14:paraId="49B312AF" w14:textId="77777777" w:rsidTr="00495687">
        <w:tc>
          <w:tcPr>
            <w:tcW w:w="2155" w:type="dxa"/>
            <w:hideMark/>
          </w:tcPr>
          <w:p w14:paraId="1DBA6CEA" w14:textId="77777777" w:rsidR="00495687" w:rsidRPr="00495687" w:rsidRDefault="00495687">
            <w:pPr>
              <w:rPr>
                <w:rFonts w:ascii="Arial" w:hAnsi="Arial" w:cs="Arial"/>
                <w:b/>
                <w:bCs/>
                <w:sz w:val="20"/>
                <w:szCs w:val="20"/>
              </w:rPr>
            </w:pPr>
            <w:r w:rsidRPr="00495687">
              <w:rPr>
                <w:rFonts w:ascii="Arial" w:hAnsi="Arial" w:cs="Arial"/>
                <w:b/>
                <w:bCs/>
                <w:sz w:val="20"/>
                <w:szCs w:val="20"/>
              </w:rPr>
              <w:t>NSSA</w:t>
            </w:r>
          </w:p>
        </w:tc>
        <w:tc>
          <w:tcPr>
            <w:tcW w:w="4140" w:type="dxa"/>
            <w:hideMark/>
          </w:tcPr>
          <w:p w14:paraId="13F0FC11" w14:textId="77777777" w:rsidR="00495687" w:rsidRPr="00495687" w:rsidRDefault="00495687">
            <w:pPr>
              <w:rPr>
                <w:rFonts w:ascii="Arial" w:hAnsi="Arial" w:cs="Arial"/>
                <w:sz w:val="20"/>
                <w:szCs w:val="20"/>
              </w:rPr>
            </w:pPr>
            <w:r w:rsidRPr="00495687">
              <w:rPr>
                <w:rFonts w:ascii="Apple Color Emoji" w:hAnsi="Apple Color Emoji" w:cs="Apple Color Emoji"/>
                <w:sz w:val="20"/>
                <w:szCs w:val="20"/>
              </w:rPr>
              <w:t>❌</w:t>
            </w:r>
            <w:r w:rsidRPr="00495687">
              <w:rPr>
                <w:rFonts w:ascii="Arial" w:hAnsi="Arial" w:cs="Arial"/>
                <w:sz w:val="20"/>
                <w:szCs w:val="20"/>
              </w:rPr>
              <w:t xml:space="preserve"> No (must configure ABR)</w:t>
            </w:r>
          </w:p>
        </w:tc>
        <w:tc>
          <w:tcPr>
            <w:tcW w:w="2610" w:type="dxa"/>
            <w:hideMark/>
          </w:tcPr>
          <w:p w14:paraId="1F02CE5A" w14:textId="77777777" w:rsidR="00495687" w:rsidRPr="00495687" w:rsidRDefault="00495687">
            <w:pPr>
              <w:rPr>
                <w:rFonts w:ascii="Arial" w:hAnsi="Arial" w:cs="Arial"/>
                <w:sz w:val="20"/>
                <w:szCs w:val="20"/>
              </w:rPr>
            </w:pPr>
            <w:r w:rsidRPr="00495687">
              <w:rPr>
                <w:rFonts w:ascii="Arial" w:hAnsi="Arial" w:cs="Arial"/>
                <w:sz w:val="20"/>
                <w:szCs w:val="20"/>
              </w:rPr>
              <w:t>Type 7</w:t>
            </w:r>
          </w:p>
        </w:tc>
      </w:tr>
      <w:tr w:rsidR="00495687" w:rsidRPr="00495687" w14:paraId="21648B3F" w14:textId="77777777" w:rsidTr="00495687">
        <w:tc>
          <w:tcPr>
            <w:tcW w:w="2155" w:type="dxa"/>
            <w:hideMark/>
          </w:tcPr>
          <w:p w14:paraId="75E0A20E" w14:textId="77777777" w:rsidR="00495687" w:rsidRPr="00495687" w:rsidRDefault="00495687">
            <w:pPr>
              <w:rPr>
                <w:rFonts w:ascii="Arial" w:hAnsi="Arial" w:cs="Arial"/>
                <w:b/>
                <w:bCs/>
                <w:sz w:val="20"/>
                <w:szCs w:val="20"/>
              </w:rPr>
            </w:pPr>
            <w:r w:rsidRPr="00495687">
              <w:rPr>
                <w:rFonts w:ascii="Arial" w:hAnsi="Arial" w:cs="Arial"/>
                <w:b/>
                <w:bCs/>
                <w:sz w:val="20"/>
                <w:szCs w:val="20"/>
              </w:rPr>
              <w:t>Totally NSSA</w:t>
            </w:r>
          </w:p>
        </w:tc>
        <w:tc>
          <w:tcPr>
            <w:tcW w:w="4140" w:type="dxa"/>
            <w:hideMark/>
          </w:tcPr>
          <w:p w14:paraId="45B5F529" w14:textId="77777777" w:rsidR="00495687" w:rsidRPr="00495687" w:rsidRDefault="00495687">
            <w:pPr>
              <w:rPr>
                <w:rFonts w:ascii="Arial" w:hAnsi="Arial" w:cs="Arial"/>
                <w:sz w:val="20"/>
                <w:szCs w:val="20"/>
              </w:rPr>
            </w:pPr>
            <w:r w:rsidRPr="00495687">
              <w:rPr>
                <w:rFonts w:ascii="Apple Color Emoji" w:hAnsi="Apple Color Emoji" w:cs="Apple Color Emoji"/>
                <w:sz w:val="20"/>
                <w:szCs w:val="20"/>
              </w:rPr>
              <w:t>❌</w:t>
            </w:r>
            <w:r w:rsidRPr="00495687">
              <w:rPr>
                <w:rFonts w:ascii="Arial" w:hAnsi="Arial" w:cs="Arial"/>
                <w:sz w:val="20"/>
                <w:szCs w:val="20"/>
              </w:rPr>
              <w:t xml:space="preserve"> No (must configure ABR)</w:t>
            </w:r>
          </w:p>
        </w:tc>
        <w:tc>
          <w:tcPr>
            <w:tcW w:w="2610" w:type="dxa"/>
            <w:hideMark/>
          </w:tcPr>
          <w:p w14:paraId="708B0C52" w14:textId="77777777" w:rsidR="00495687" w:rsidRPr="00495687" w:rsidRDefault="00495687">
            <w:pPr>
              <w:rPr>
                <w:rFonts w:ascii="Arial" w:hAnsi="Arial" w:cs="Arial"/>
                <w:sz w:val="20"/>
                <w:szCs w:val="20"/>
              </w:rPr>
            </w:pPr>
            <w:r w:rsidRPr="00495687">
              <w:rPr>
                <w:rFonts w:ascii="Arial" w:hAnsi="Arial" w:cs="Arial"/>
                <w:sz w:val="20"/>
                <w:szCs w:val="20"/>
              </w:rPr>
              <w:t>Type 7</w:t>
            </w:r>
          </w:p>
        </w:tc>
      </w:tr>
    </w:tbl>
    <w:p w14:paraId="715E32AF" w14:textId="77777777" w:rsidR="00136C9C" w:rsidRPr="001D4B6A" w:rsidRDefault="00136C9C" w:rsidP="00AE7D61">
      <w:pPr>
        <w:pStyle w:val="Heading5"/>
      </w:pPr>
      <w:r w:rsidRPr="001D4B6A">
        <w:t>Reachability in a Normal OSPF Area</w:t>
      </w:r>
    </w:p>
    <w:p w14:paraId="45CB4641" w14:textId="77777777" w:rsidR="00136C9C" w:rsidRPr="00136C9C" w:rsidRDefault="00136C9C" w:rsidP="00136C9C">
      <w:pPr>
        <w:pStyle w:val="BodyText"/>
      </w:pPr>
      <w:r w:rsidRPr="00136C9C">
        <w:t xml:space="preserve">Routers in a </w:t>
      </w:r>
      <w:r w:rsidRPr="00136C9C">
        <w:rPr>
          <w:b/>
          <w:bCs/>
        </w:rPr>
        <w:t>normal OSPF area</w:t>
      </w:r>
      <w:r w:rsidRPr="00136C9C">
        <w:t xml:space="preserve"> have </w:t>
      </w:r>
      <w:r w:rsidRPr="00136C9C">
        <w:rPr>
          <w:b/>
          <w:bCs/>
        </w:rPr>
        <w:t>full reachability to all networks</w:t>
      </w:r>
      <w:r w:rsidRPr="00136C9C">
        <w:t xml:space="preserve"> because they also have </w:t>
      </w:r>
      <w:r w:rsidRPr="00136C9C">
        <w:rPr>
          <w:b/>
          <w:bCs/>
        </w:rPr>
        <w:t>full routing visibility</w:t>
      </w:r>
      <w:r w:rsidRPr="00136C9C">
        <w:t>. A normal area receives intra-area, inter-area, and external routes, including routes injected by ASBRs and routes translated from NSSA Type 7 LSAs into Type 5 LSAs by an ABR. Because no LSAs are filtered in a normal area, routers can forward traffic using the most specific available routes.</w:t>
      </w:r>
    </w:p>
    <w:p w14:paraId="22530DFF" w14:textId="77777777" w:rsidR="00136C9C" w:rsidRPr="00136C9C" w:rsidRDefault="00136C9C" w:rsidP="00136C9C">
      <w:pPr>
        <w:pStyle w:val="BodyText"/>
      </w:pPr>
      <w:r w:rsidRPr="00136C9C">
        <w:t>Normal areas participate fully in OSPF routing and provide complete visibility into the OSPF domain, allowing traffic to be forwarded accurately and efficiently without relying on default routes.</w:t>
      </w:r>
    </w:p>
    <w:p w14:paraId="04F1A07E" w14:textId="3E9607DE" w:rsidR="00136C9C" w:rsidRPr="00136C9C" w:rsidRDefault="00136C9C" w:rsidP="00AE7D61">
      <w:pPr>
        <w:pStyle w:val="Heading5"/>
      </w:pPr>
      <w:r w:rsidRPr="00136C9C">
        <w:t>Reachability in a Stub OSPF Area</w:t>
      </w:r>
    </w:p>
    <w:p w14:paraId="44A6ADFB" w14:textId="77777777" w:rsidR="00136C9C" w:rsidRPr="00136C9C" w:rsidRDefault="00136C9C" w:rsidP="00136C9C">
      <w:pPr>
        <w:pStyle w:val="BodyText"/>
      </w:pPr>
      <w:r w:rsidRPr="00136C9C">
        <w:t xml:space="preserve">Routers in a </w:t>
      </w:r>
      <w:r w:rsidRPr="00136C9C">
        <w:rPr>
          <w:b/>
          <w:bCs/>
        </w:rPr>
        <w:t>stub OSPF area</w:t>
      </w:r>
      <w:r w:rsidRPr="00136C9C">
        <w:t xml:space="preserve"> also maintain </w:t>
      </w:r>
      <w:r w:rsidRPr="00136C9C">
        <w:rPr>
          <w:b/>
          <w:bCs/>
        </w:rPr>
        <w:t>full reachability to all networks</w:t>
      </w:r>
      <w:r w:rsidRPr="00136C9C">
        <w:t xml:space="preserve">, even though they receive less routing information than routers in a normal area. In a stub area, external routes are blocked, and routers do not receive Type 5 AS-External LSAs. Instead, the ABR automatically injects a </w:t>
      </w:r>
      <w:r w:rsidRPr="00136C9C">
        <w:rPr>
          <w:b/>
          <w:bCs/>
        </w:rPr>
        <w:t>default route using a Type 3 Summary LSA</w:t>
      </w:r>
      <w:r w:rsidRPr="00136C9C">
        <w:t>, which provides reachability to destinations outside the area.</w:t>
      </w:r>
    </w:p>
    <w:p w14:paraId="496D5677" w14:textId="77777777" w:rsidR="00136C9C" w:rsidRPr="00136C9C" w:rsidRDefault="00136C9C" w:rsidP="00136C9C">
      <w:pPr>
        <w:pStyle w:val="BodyText"/>
      </w:pPr>
      <w:r w:rsidRPr="00136C9C">
        <w:t>Inter-area routes are still permitted in a stub area, allowing routers to learn specific prefixes from other OSPF areas while relying on the default route for external destinations. This design reduces external routing information while preserving complete connectivity through the ABR.</w:t>
      </w:r>
    </w:p>
    <w:p w14:paraId="0EDE622F" w14:textId="7C84632D" w:rsidR="00136C9C" w:rsidRPr="00136C9C" w:rsidRDefault="00136C9C" w:rsidP="00AE7D61">
      <w:pPr>
        <w:pStyle w:val="Heading5"/>
      </w:pPr>
      <w:r w:rsidRPr="00136C9C">
        <w:t>Reachability in a Totally Stubby OSPF Area</w:t>
      </w:r>
    </w:p>
    <w:p w14:paraId="04696D29" w14:textId="77777777" w:rsidR="00136C9C" w:rsidRPr="00136C9C" w:rsidRDefault="00136C9C" w:rsidP="00136C9C">
      <w:pPr>
        <w:pStyle w:val="BodyText"/>
      </w:pPr>
      <w:r w:rsidRPr="00136C9C">
        <w:t xml:space="preserve">Routers in a </w:t>
      </w:r>
      <w:r w:rsidRPr="00136C9C">
        <w:rPr>
          <w:b/>
          <w:bCs/>
        </w:rPr>
        <w:t>totally stubby OSPF area</w:t>
      </w:r>
      <w:r w:rsidRPr="00136C9C">
        <w:t xml:space="preserve"> also maintain </w:t>
      </w:r>
      <w:r w:rsidRPr="00136C9C">
        <w:rPr>
          <w:b/>
          <w:bCs/>
        </w:rPr>
        <w:t>full reachability to all networks</w:t>
      </w:r>
      <w:r w:rsidRPr="00136C9C">
        <w:t xml:space="preserve">, even though they have the most limited routing visibility. These routers receive only </w:t>
      </w:r>
      <w:r w:rsidRPr="00136C9C">
        <w:rPr>
          <w:b/>
          <w:bCs/>
        </w:rPr>
        <w:t>intra-area routes</w:t>
      </w:r>
      <w:r w:rsidRPr="00136C9C">
        <w:t xml:space="preserve"> and a </w:t>
      </w:r>
      <w:r w:rsidRPr="00136C9C">
        <w:rPr>
          <w:b/>
          <w:bCs/>
        </w:rPr>
        <w:t>single default route injected by the ABR</w:t>
      </w:r>
      <w:r w:rsidRPr="00136C9C">
        <w:t>, with all inter-area and external routes suppressed. This significantly reduces routing table size and LSDB complexity.</w:t>
      </w:r>
    </w:p>
    <w:p w14:paraId="5B8D7E55" w14:textId="77777777" w:rsidR="00136C9C" w:rsidRPr="00136C9C" w:rsidRDefault="00136C9C" w:rsidP="00136C9C">
      <w:pPr>
        <w:pStyle w:val="BodyText"/>
      </w:pPr>
      <w:r w:rsidRPr="00136C9C">
        <w:t xml:space="preserve">When traffic is destined for networks outside the area, it is forwarded to the ABR using the default route. The ABR—having full routing knowledge—then forwards the traffic appropriately. This demonstrates that totally stubby areas simplify the </w:t>
      </w:r>
      <w:r w:rsidRPr="00136C9C">
        <w:rPr>
          <w:b/>
          <w:bCs/>
        </w:rPr>
        <w:t>control plane</w:t>
      </w:r>
      <w:r w:rsidRPr="00136C9C">
        <w:t xml:space="preserve"> while leaving the </w:t>
      </w:r>
      <w:r w:rsidRPr="00136C9C">
        <w:rPr>
          <w:b/>
          <w:bCs/>
        </w:rPr>
        <w:t>data plane</w:t>
      </w:r>
      <w:r w:rsidRPr="00136C9C">
        <w:t xml:space="preserve"> fully functional.</w:t>
      </w:r>
    </w:p>
    <w:p w14:paraId="1B0C428D" w14:textId="69093D68" w:rsidR="00136C9C" w:rsidRPr="00136C9C" w:rsidRDefault="00136C9C" w:rsidP="00AE7D61">
      <w:pPr>
        <w:pStyle w:val="Heading5"/>
      </w:pPr>
      <w:r w:rsidRPr="00136C9C">
        <w:t>Reachability in an NSSA OSPF Area</w:t>
      </w:r>
    </w:p>
    <w:p w14:paraId="4061DD89" w14:textId="394FC666" w:rsidR="00136C9C" w:rsidRPr="00136C9C" w:rsidRDefault="00136C9C" w:rsidP="00136C9C">
      <w:pPr>
        <w:pStyle w:val="BodyText"/>
      </w:pPr>
      <w:r w:rsidRPr="00136C9C">
        <w:t xml:space="preserve">Routers in an </w:t>
      </w:r>
      <w:r w:rsidRPr="00136C9C">
        <w:rPr>
          <w:b/>
          <w:bCs/>
        </w:rPr>
        <w:t>NSSA OSPF area</w:t>
      </w:r>
      <w:r w:rsidRPr="00136C9C">
        <w:t xml:space="preserve"> also have </w:t>
      </w:r>
      <w:r w:rsidRPr="00136C9C">
        <w:rPr>
          <w:b/>
          <w:bCs/>
        </w:rPr>
        <w:t>full reachability to all networks</w:t>
      </w:r>
      <w:r w:rsidRPr="00136C9C">
        <w:t>, but they achieve it with less routing information than a normal area. External routes originating outside the NSSA are blocked, so routers do not see detailed external prefixes. Instead, the ABR</w:t>
      </w:r>
      <w:r w:rsidR="00C506F8">
        <w:t xml:space="preserve"> can be configured to</w:t>
      </w:r>
      <w:r w:rsidRPr="00136C9C">
        <w:t xml:space="preserve"> inject a </w:t>
      </w:r>
      <w:r w:rsidRPr="00136C9C">
        <w:rPr>
          <w:b/>
          <w:bCs/>
        </w:rPr>
        <w:t>default route using a Type 7 LSA</w:t>
      </w:r>
      <w:r w:rsidRPr="00136C9C">
        <w:t>, allowing traffic to reach destinations outside the area without carrying full external routing details.</w:t>
      </w:r>
    </w:p>
    <w:p w14:paraId="057CA119" w14:textId="77777777" w:rsidR="00136C9C" w:rsidRPr="00136C9C" w:rsidRDefault="00136C9C" w:rsidP="00136C9C">
      <w:pPr>
        <w:pStyle w:val="BodyText"/>
      </w:pPr>
      <w:r w:rsidRPr="00136C9C">
        <w:lastRenderedPageBreak/>
        <w:t xml:space="preserve">At the same time, an NSSA supports </w:t>
      </w:r>
      <w:r w:rsidRPr="00136C9C">
        <w:rPr>
          <w:b/>
          <w:bCs/>
        </w:rPr>
        <w:t>local redistribution</w:t>
      </w:r>
      <w:r w:rsidRPr="00136C9C">
        <w:t xml:space="preserve">. Routes injected by an NSSA ASBR are advertised inside the area as </w:t>
      </w:r>
      <w:r w:rsidRPr="00136C9C">
        <w:rPr>
          <w:b/>
          <w:bCs/>
        </w:rPr>
        <w:t>Type 7 LSAs</w:t>
      </w:r>
      <w:r w:rsidRPr="00136C9C">
        <w:t xml:space="preserve"> and translated by the ABR into </w:t>
      </w:r>
      <w:r w:rsidRPr="00136C9C">
        <w:rPr>
          <w:b/>
          <w:bCs/>
        </w:rPr>
        <w:t>Type 5 LSAs</w:t>
      </w:r>
      <w:r w:rsidRPr="00136C9C">
        <w:t xml:space="preserve"> for the rest of the OSPF domain. This preserves full end-to-end reachability while limiting external LSA flooding.</w:t>
      </w:r>
    </w:p>
    <w:p w14:paraId="5021253E" w14:textId="67ACA3A0" w:rsidR="00136C9C" w:rsidRPr="00136C9C" w:rsidRDefault="00136C9C" w:rsidP="00AE7D61">
      <w:pPr>
        <w:pStyle w:val="Heading5"/>
      </w:pPr>
      <w:r w:rsidRPr="00136C9C">
        <w:t>Reachability in a Totally NSSA OSPF Area</w:t>
      </w:r>
    </w:p>
    <w:p w14:paraId="229EA6E6" w14:textId="38B95FD0" w:rsidR="00136C9C" w:rsidRPr="00136C9C" w:rsidRDefault="00136C9C" w:rsidP="00136C9C">
      <w:pPr>
        <w:pStyle w:val="BodyText"/>
      </w:pPr>
      <w:r w:rsidRPr="00136C9C">
        <w:t xml:space="preserve">Routers in a </w:t>
      </w:r>
      <w:r w:rsidRPr="00136C9C">
        <w:rPr>
          <w:b/>
          <w:bCs/>
        </w:rPr>
        <w:t>totally NSSA OSPF area</w:t>
      </w:r>
      <w:r w:rsidRPr="00136C9C">
        <w:t xml:space="preserve"> also maintain </w:t>
      </w:r>
      <w:r w:rsidRPr="00136C9C">
        <w:rPr>
          <w:b/>
          <w:bCs/>
        </w:rPr>
        <w:t>full reachability to all networks</w:t>
      </w:r>
      <w:r w:rsidRPr="00136C9C">
        <w:t xml:space="preserve">, while carrying even less routing information than a standard NSSA. In this area type, </w:t>
      </w:r>
      <w:r w:rsidRPr="00136C9C">
        <w:rPr>
          <w:b/>
          <w:bCs/>
        </w:rPr>
        <w:t>inter-area routes are suppressed</w:t>
      </w:r>
      <w:r w:rsidRPr="00136C9C">
        <w:t xml:space="preserve">, and routers rely entirely on a </w:t>
      </w:r>
      <w:r w:rsidRPr="00136C9C">
        <w:rPr>
          <w:b/>
          <w:bCs/>
        </w:rPr>
        <w:t>single default route injected by the ABR</w:t>
      </w:r>
      <w:r w:rsidR="00C506F8">
        <w:rPr>
          <w:b/>
          <w:bCs/>
        </w:rPr>
        <w:t xml:space="preserve"> (optional)</w:t>
      </w:r>
      <w:r w:rsidRPr="00136C9C">
        <w:t xml:space="preserve"> for destinations outside the area. This further reduces routing table size and LSDB complexity.</w:t>
      </w:r>
    </w:p>
    <w:p w14:paraId="3B758432" w14:textId="77777777" w:rsidR="00136C9C" w:rsidRDefault="00136C9C" w:rsidP="00136C9C">
      <w:pPr>
        <w:pStyle w:val="BodyText"/>
      </w:pPr>
      <w:r w:rsidRPr="00136C9C">
        <w:t xml:space="preserve">Despite this reduced visibility, local redistribution is still supported. External routes injected by an NSSA ASBR are carried within the area as </w:t>
      </w:r>
      <w:r w:rsidRPr="00136C9C">
        <w:rPr>
          <w:b/>
          <w:bCs/>
        </w:rPr>
        <w:t>Type 7 LSAs</w:t>
      </w:r>
      <w:r w:rsidRPr="00136C9C">
        <w:t xml:space="preserve"> and translated by the ABR into </w:t>
      </w:r>
      <w:r w:rsidRPr="00136C9C">
        <w:rPr>
          <w:b/>
          <w:bCs/>
        </w:rPr>
        <w:t>Type 5 LSAs</w:t>
      </w:r>
      <w:r w:rsidRPr="00136C9C">
        <w:t xml:space="preserve"> for other areas. This shows that a totally NSSA provides the most restrictive control-plane behavior while still preserving full data-plane connectivity.</w:t>
      </w:r>
    </w:p>
    <w:p w14:paraId="6D19E3AA" w14:textId="4ED8F212" w:rsidR="00FF7EB9" w:rsidRPr="00FF7EB9" w:rsidRDefault="00FF7EB9" w:rsidP="00AE7D61">
      <w:pPr>
        <w:pStyle w:val="Heading5"/>
      </w:pPr>
      <w:r w:rsidRPr="00FF7EB9">
        <w:t>Summary</w:t>
      </w:r>
    </w:p>
    <w:p w14:paraId="7F3184F5" w14:textId="77777777" w:rsidR="00FF7EB9" w:rsidRPr="00FF7EB9" w:rsidRDefault="00FF7EB9" w:rsidP="00FF7EB9">
      <w:pPr>
        <w:pStyle w:val="BodyText"/>
      </w:pPr>
      <w:r w:rsidRPr="00FF7EB9">
        <w:t xml:space="preserve">Across </w:t>
      </w:r>
      <w:r w:rsidRPr="00FF7EB9">
        <w:rPr>
          <w:b/>
          <w:bCs/>
        </w:rPr>
        <w:t>all OSPF area types</w:t>
      </w:r>
      <w:r w:rsidRPr="00FF7EB9">
        <w:t xml:space="preserve">, reachability to all networks is preserved. What changes is </w:t>
      </w:r>
      <w:r w:rsidRPr="00FF7EB9">
        <w:rPr>
          <w:b/>
          <w:bCs/>
        </w:rPr>
        <w:t>how that reachability is achieved</w:t>
      </w:r>
      <w:r w:rsidRPr="00FF7EB9">
        <w:t>:</w:t>
      </w:r>
    </w:p>
    <w:p w14:paraId="29C6A9EF" w14:textId="77777777" w:rsidR="00FF7EB9" w:rsidRPr="00FF7EB9" w:rsidRDefault="00FF7EB9" w:rsidP="00FF7EB9">
      <w:pPr>
        <w:pStyle w:val="BodyText"/>
        <w:numPr>
          <w:ilvl w:val="0"/>
          <w:numId w:val="47"/>
        </w:numPr>
      </w:pPr>
      <w:r w:rsidRPr="00FF7EB9">
        <w:rPr>
          <w:b/>
          <w:bCs/>
        </w:rPr>
        <w:t>Normal areas</w:t>
      </w:r>
      <w:r w:rsidRPr="00FF7EB9">
        <w:t xml:space="preserve"> use full routing information, including intra-area, inter-area, and external routes.</w:t>
      </w:r>
    </w:p>
    <w:p w14:paraId="45720446" w14:textId="77777777" w:rsidR="00FF7EB9" w:rsidRPr="00FF7EB9" w:rsidRDefault="00FF7EB9" w:rsidP="00FF7EB9">
      <w:pPr>
        <w:pStyle w:val="BodyText"/>
        <w:numPr>
          <w:ilvl w:val="0"/>
          <w:numId w:val="47"/>
        </w:numPr>
      </w:pPr>
      <w:r w:rsidRPr="00FF7EB9">
        <w:rPr>
          <w:b/>
          <w:bCs/>
        </w:rPr>
        <w:t>Stub areas</w:t>
      </w:r>
      <w:r w:rsidRPr="00FF7EB9">
        <w:t xml:space="preserve"> rely on inter-area routes and an </w:t>
      </w:r>
      <w:r w:rsidRPr="00FF7EB9">
        <w:rPr>
          <w:b/>
          <w:bCs/>
        </w:rPr>
        <w:t>ABR-injected default route</w:t>
      </w:r>
      <w:r w:rsidRPr="00FF7EB9">
        <w:t xml:space="preserve"> to reach external networks.</w:t>
      </w:r>
    </w:p>
    <w:p w14:paraId="421AD216" w14:textId="77777777" w:rsidR="00FF7EB9" w:rsidRPr="00FF7EB9" w:rsidRDefault="00FF7EB9" w:rsidP="00FF7EB9">
      <w:pPr>
        <w:pStyle w:val="BodyText"/>
        <w:numPr>
          <w:ilvl w:val="0"/>
          <w:numId w:val="47"/>
        </w:numPr>
      </w:pPr>
      <w:r w:rsidRPr="00FF7EB9">
        <w:rPr>
          <w:b/>
          <w:bCs/>
        </w:rPr>
        <w:t>Totally stubby areas</w:t>
      </w:r>
      <w:r w:rsidRPr="00FF7EB9">
        <w:t xml:space="preserve"> depend entirely on a </w:t>
      </w:r>
      <w:r w:rsidRPr="00FF7EB9">
        <w:rPr>
          <w:b/>
          <w:bCs/>
        </w:rPr>
        <w:t>single default route injected by the ABR</w:t>
      </w:r>
      <w:r w:rsidRPr="00FF7EB9">
        <w:t xml:space="preserve"> for all destinations outside the area.</w:t>
      </w:r>
    </w:p>
    <w:p w14:paraId="19FA7BF9" w14:textId="77777777" w:rsidR="00FF7EB9" w:rsidRPr="00FF7EB9" w:rsidRDefault="00FF7EB9" w:rsidP="00FF7EB9">
      <w:pPr>
        <w:pStyle w:val="BodyText"/>
        <w:numPr>
          <w:ilvl w:val="0"/>
          <w:numId w:val="47"/>
        </w:numPr>
      </w:pPr>
      <w:r w:rsidRPr="00FF7EB9">
        <w:rPr>
          <w:b/>
          <w:bCs/>
        </w:rPr>
        <w:t>NSSAs</w:t>
      </w:r>
      <w:r w:rsidRPr="00FF7EB9">
        <w:t xml:space="preserve"> rely on </w:t>
      </w:r>
      <w:r w:rsidRPr="00FF7EB9">
        <w:rPr>
          <w:b/>
          <w:bCs/>
        </w:rPr>
        <w:t>Type 7 LSAs for locally redistributed routes</w:t>
      </w:r>
      <w:r w:rsidRPr="00FF7EB9">
        <w:t xml:space="preserve"> and an </w:t>
      </w:r>
      <w:r w:rsidRPr="00FF7EB9">
        <w:rPr>
          <w:b/>
          <w:bCs/>
        </w:rPr>
        <w:t>ABR-injected default route</w:t>
      </w:r>
      <w:r w:rsidRPr="00FF7EB9">
        <w:t xml:space="preserve"> for other external destinations.</w:t>
      </w:r>
    </w:p>
    <w:p w14:paraId="3972BB1A" w14:textId="77777777" w:rsidR="00FF7EB9" w:rsidRPr="00FF7EB9" w:rsidRDefault="00FF7EB9" w:rsidP="00FF7EB9">
      <w:pPr>
        <w:pStyle w:val="BodyText"/>
        <w:numPr>
          <w:ilvl w:val="0"/>
          <w:numId w:val="47"/>
        </w:numPr>
      </w:pPr>
      <w:proofErr w:type="gramStart"/>
      <w:r w:rsidRPr="00FF7EB9">
        <w:rPr>
          <w:b/>
          <w:bCs/>
        </w:rPr>
        <w:t>Totally NSSAs</w:t>
      </w:r>
      <w:proofErr w:type="gramEnd"/>
      <w:r w:rsidRPr="00FF7EB9">
        <w:t xml:space="preserve"> use </w:t>
      </w:r>
      <w:r w:rsidRPr="00FF7EB9">
        <w:rPr>
          <w:b/>
          <w:bCs/>
        </w:rPr>
        <w:t>Type 7 LSAs for local redistribution</w:t>
      </w:r>
      <w:r w:rsidRPr="00FF7EB9">
        <w:t xml:space="preserve"> and depend solely on a </w:t>
      </w:r>
      <w:r w:rsidRPr="00FF7EB9">
        <w:rPr>
          <w:b/>
          <w:bCs/>
        </w:rPr>
        <w:t>single default route injected by the ABR</w:t>
      </w:r>
      <w:r w:rsidRPr="00FF7EB9">
        <w:t xml:space="preserve"> for all inter-area and external reachability.</w:t>
      </w:r>
    </w:p>
    <w:p w14:paraId="01809E67" w14:textId="77777777" w:rsidR="00FF7EB9" w:rsidRDefault="00FF7EB9" w:rsidP="00FF7EB9">
      <w:pPr>
        <w:pStyle w:val="BodyText"/>
      </w:pPr>
      <w:r w:rsidRPr="00FF7EB9">
        <w:t xml:space="preserve">OSPF area design controls </w:t>
      </w:r>
      <w:r w:rsidRPr="00FF7EB9">
        <w:rPr>
          <w:b/>
          <w:bCs/>
        </w:rPr>
        <w:t>routing visibility</w:t>
      </w:r>
      <w:r w:rsidRPr="00FF7EB9">
        <w:t xml:space="preserve">, not </w:t>
      </w:r>
      <w:r w:rsidRPr="00FF7EB9">
        <w:rPr>
          <w:b/>
          <w:bCs/>
        </w:rPr>
        <w:t>end-to-end connectivity</w:t>
      </w:r>
      <w:r w:rsidRPr="00FF7EB9">
        <w:t>, allowing large networks to scale efficiently without sacrificing reachability.</w:t>
      </w:r>
    </w:p>
    <w:p w14:paraId="66CC44E9" w14:textId="0F0BE61A" w:rsidR="001167F4" w:rsidRDefault="00FF7EB9" w:rsidP="001167F4">
      <w:pPr>
        <w:pStyle w:val="BodyText"/>
      </w:pPr>
      <w:r>
        <w:t>Summary of reachability:</w:t>
      </w:r>
    </w:p>
    <w:tbl>
      <w:tblPr>
        <w:tblStyle w:val="TableGridLight"/>
        <w:tblW w:w="0" w:type="auto"/>
        <w:tblLook w:val="04A0" w:firstRow="1" w:lastRow="0" w:firstColumn="1" w:lastColumn="0" w:noHBand="0" w:noVBand="1"/>
      </w:tblPr>
      <w:tblGrid>
        <w:gridCol w:w="1075"/>
        <w:gridCol w:w="2914"/>
        <w:gridCol w:w="3158"/>
        <w:gridCol w:w="2923"/>
      </w:tblGrid>
      <w:tr w:rsidR="00FF7EB9" w:rsidRPr="00FF7EB9" w14:paraId="6B5C8748" w14:textId="77777777" w:rsidTr="00FF7EB9">
        <w:tc>
          <w:tcPr>
            <w:tcW w:w="0" w:type="auto"/>
            <w:hideMark/>
          </w:tcPr>
          <w:p w14:paraId="5204B7E3" w14:textId="77777777" w:rsidR="00FF7EB9" w:rsidRPr="00FF7EB9" w:rsidRDefault="00FF7EB9" w:rsidP="00FF7EB9">
            <w:pPr>
              <w:pStyle w:val="BodyText"/>
              <w:rPr>
                <w:b/>
                <w:bCs/>
                <w:sz w:val="18"/>
                <w:szCs w:val="18"/>
              </w:rPr>
            </w:pPr>
            <w:r w:rsidRPr="00FF7EB9">
              <w:rPr>
                <w:b/>
                <w:bCs/>
                <w:sz w:val="18"/>
                <w:szCs w:val="18"/>
              </w:rPr>
              <w:t>Area Type</w:t>
            </w:r>
          </w:p>
        </w:tc>
        <w:tc>
          <w:tcPr>
            <w:tcW w:w="0" w:type="auto"/>
            <w:hideMark/>
          </w:tcPr>
          <w:p w14:paraId="1A0F5842" w14:textId="77777777" w:rsidR="00FF7EB9" w:rsidRPr="00FF7EB9" w:rsidRDefault="00FF7EB9" w:rsidP="00FF7EB9">
            <w:pPr>
              <w:pStyle w:val="BodyText"/>
              <w:rPr>
                <w:b/>
                <w:bCs/>
                <w:sz w:val="18"/>
                <w:szCs w:val="18"/>
              </w:rPr>
            </w:pPr>
            <w:r w:rsidRPr="00FF7EB9">
              <w:rPr>
                <w:b/>
                <w:bCs/>
                <w:sz w:val="18"/>
                <w:szCs w:val="18"/>
              </w:rPr>
              <w:t>Routing Information Visibility</w:t>
            </w:r>
          </w:p>
        </w:tc>
        <w:tc>
          <w:tcPr>
            <w:tcW w:w="0" w:type="auto"/>
            <w:hideMark/>
          </w:tcPr>
          <w:p w14:paraId="59B998D1" w14:textId="77777777" w:rsidR="00FF7EB9" w:rsidRPr="00FF7EB9" w:rsidRDefault="00FF7EB9" w:rsidP="00FF7EB9">
            <w:pPr>
              <w:pStyle w:val="BodyText"/>
              <w:rPr>
                <w:b/>
                <w:bCs/>
                <w:sz w:val="18"/>
                <w:szCs w:val="18"/>
              </w:rPr>
            </w:pPr>
            <w:r w:rsidRPr="00FF7EB9">
              <w:rPr>
                <w:b/>
                <w:bCs/>
                <w:sz w:val="18"/>
                <w:szCs w:val="18"/>
              </w:rPr>
              <w:t>How Full Reachability Is Achieved</w:t>
            </w:r>
          </w:p>
        </w:tc>
        <w:tc>
          <w:tcPr>
            <w:tcW w:w="0" w:type="auto"/>
            <w:hideMark/>
          </w:tcPr>
          <w:p w14:paraId="402876A6" w14:textId="07D43BB7" w:rsidR="00FF7EB9" w:rsidRPr="00FF7EB9" w:rsidRDefault="00FF7EB9" w:rsidP="00FF7EB9">
            <w:pPr>
              <w:pStyle w:val="BodyText"/>
              <w:rPr>
                <w:b/>
                <w:bCs/>
                <w:sz w:val="18"/>
                <w:szCs w:val="18"/>
              </w:rPr>
            </w:pPr>
            <w:r>
              <w:rPr>
                <w:b/>
                <w:bCs/>
                <w:sz w:val="18"/>
                <w:szCs w:val="18"/>
              </w:rPr>
              <w:t>Summary</w:t>
            </w:r>
          </w:p>
        </w:tc>
      </w:tr>
      <w:tr w:rsidR="00FF7EB9" w:rsidRPr="00FF7EB9" w14:paraId="71617D83" w14:textId="77777777" w:rsidTr="00FF7EB9">
        <w:tc>
          <w:tcPr>
            <w:tcW w:w="0" w:type="auto"/>
            <w:hideMark/>
          </w:tcPr>
          <w:p w14:paraId="57BED236" w14:textId="77777777" w:rsidR="00FF7EB9" w:rsidRPr="00FF7EB9" w:rsidRDefault="00FF7EB9" w:rsidP="00FF7EB9">
            <w:pPr>
              <w:pStyle w:val="BodyText"/>
              <w:rPr>
                <w:sz w:val="18"/>
                <w:szCs w:val="18"/>
              </w:rPr>
            </w:pPr>
            <w:r w:rsidRPr="00FF7EB9">
              <w:rPr>
                <w:b/>
                <w:bCs/>
                <w:sz w:val="18"/>
                <w:szCs w:val="18"/>
              </w:rPr>
              <w:t>Normal Area</w:t>
            </w:r>
          </w:p>
        </w:tc>
        <w:tc>
          <w:tcPr>
            <w:tcW w:w="0" w:type="auto"/>
            <w:hideMark/>
          </w:tcPr>
          <w:p w14:paraId="4E93419A" w14:textId="77777777" w:rsidR="00FF7EB9" w:rsidRPr="00FF7EB9" w:rsidRDefault="00FF7EB9" w:rsidP="00FF7EB9">
            <w:pPr>
              <w:pStyle w:val="BodyText"/>
              <w:rPr>
                <w:sz w:val="18"/>
                <w:szCs w:val="18"/>
              </w:rPr>
            </w:pPr>
            <w:r w:rsidRPr="00FF7EB9">
              <w:rPr>
                <w:sz w:val="18"/>
                <w:szCs w:val="18"/>
              </w:rPr>
              <w:t>Full visibility: intra-area, inter-area, and external routes (LSA Types 1, 3, 4, 5, 8, 9)</w:t>
            </w:r>
          </w:p>
        </w:tc>
        <w:tc>
          <w:tcPr>
            <w:tcW w:w="0" w:type="auto"/>
            <w:hideMark/>
          </w:tcPr>
          <w:p w14:paraId="02487E93" w14:textId="77777777" w:rsidR="00FF7EB9" w:rsidRPr="00FF7EB9" w:rsidRDefault="00FF7EB9" w:rsidP="00FF7EB9">
            <w:pPr>
              <w:pStyle w:val="BodyText"/>
              <w:rPr>
                <w:sz w:val="18"/>
                <w:szCs w:val="18"/>
              </w:rPr>
            </w:pPr>
            <w:r w:rsidRPr="00FF7EB9">
              <w:rPr>
                <w:sz w:val="18"/>
                <w:szCs w:val="18"/>
              </w:rPr>
              <w:t xml:space="preserve">Uses </w:t>
            </w:r>
            <w:r w:rsidRPr="00FF7EB9">
              <w:rPr>
                <w:b/>
                <w:bCs/>
                <w:sz w:val="18"/>
                <w:szCs w:val="18"/>
              </w:rPr>
              <w:t>specific routes</w:t>
            </w:r>
            <w:r w:rsidRPr="00FF7EB9">
              <w:rPr>
                <w:sz w:val="18"/>
                <w:szCs w:val="18"/>
              </w:rPr>
              <w:t xml:space="preserve">, including external routes learned via </w:t>
            </w:r>
            <w:r w:rsidRPr="00FF7EB9">
              <w:rPr>
                <w:b/>
                <w:bCs/>
                <w:sz w:val="18"/>
                <w:szCs w:val="18"/>
              </w:rPr>
              <w:t>Type 5 LSAs</w:t>
            </w:r>
            <w:r w:rsidRPr="00FF7EB9">
              <w:rPr>
                <w:sz w:val="18"/>
                <w:szCs w:val="18"/>
              </w:rPr>
              <w:t xml:space="preserve"> from ASBRs and translated NSSA routes</w:t>
            </w:r>
          </w:p>
        </w:tc>
        <w:tc>
          <w:tcPr>
            <w:tcW w:w="0" w:type="auto"/>
            <w:hideMark/>
          </w:tcPr>
          <w:p w14:paraId="322C87C6" w14:textId="0349C4EC" w:rsidR="00FF7EB9" w:rsidRPr="00FF7EB9" w:rsidRDefault="00FF7EB9" w:rsidP="00FF7EB9">
            <w:pPr>
              <w:pStyle w:val="BodyText"/>
              <w:rPr>
                <w:sz w:val="18"/>
                <w:szCs w:val="18"/>
              </w:rPr>
            </w:pPr>
            <w:r w:rsidRPr="00FF7EB9">
              <w:rPr>
                <w:sz w:val="18"/>
                <w:szCs w:val="18"/>
              </w:rPr>
              <w:t>Normal areas have complete routing information and forward traffic using the most specific routes available</w:t>
            </w:r>
            <w:r w:rsidR="00DA753B">
              <w:rPr>
                <w:sz w:val="18"/>
                <w:szCs w:val="18"/>
              </w:rPr>
              <w:t>.</w:t>
            </w:r>
          </w:p>
        </w:tc>
      </w:tr>
      <w:tr w:rsidR="00FF7EB9" w:rsidRPr="00FF7EB9" w14:paraId="2A1EC2B6" w14:textId="77777777" w:rsidTr="00FF7EB9">
        <w:tc>
          <w:tcPr>
            <w:tcW w:w="0" w:type="auto"/>
            <w:hideMark/>
          </w:tcPr>
          <w:p w14:paraId="4418FF7A" w14:textId="77777777" w:rsidR="00FF7EB9" w:rsidRPr="00FF7EB9" w:rsidRDefault="00FF7EB9" w:rsidP="00FF7EB9">
            <w:pPr>
              <w:pStyle w:val="BodyText"/>
              <w:rPr>
                <w:sz w:val="18"/>
                <w:szCs w:val="18"/>
              </w:rPr>
            </w:pPr>
            <w:r w:rsidRPr="00FF7EB9">
              <w:rPr>
                <w:b/>
                <w:bCs/>
                <w:sz w:val="18"/>
                <w:szCs w:val="18"/>
              </w:rPr>
              <w:t>Stub Area</w:t>
            </w:r>
          </w:p>
        </w:tc>
        <w:tc>
          <w:tcPr>
            <w:tcW w:w="0" w:type="auto"/>
            <w:hideMark/>
          </w:tcPr>
          <w:p w14:paraId="0E0DD2F3" w14:textId="77777777" w:rsidR="00FF7EB9" w:rsidRPr="00FF7EB9" w:rsidRDefault="00FF7EB9" w:rsidP="00FF7EB9">
            <w:pPr>
              <w:pStyle w:val="BodyText"/>
              <w:rPr>
                <w:sz w:val="18"/>
                <w:szCs w:val="18"/>
              </w:rPr>
            </w:pPr>
            <w:r w:rsidRPr="00FF7EB9">
              <w:rPr>
                <w:sz w:val="18"/>
                <w:szCs w:val="18"/>
              </w:rPr>
              <w:t>Reduced visibility: intra-area and inter-area routes only (LSA Types 1, 3, 8, 9); no Type 5 LSAs</w:t>
            </w:r>
          </w:p>
        </w:tc>
        <w:tc>
          <w:tcPr>
            <w:tcW w:w="0" w:type="auto"/>
            <w:hideMark/>
          </w:tcPr>
          <w:p w14:paraId="43626FC5" w14:textId="77777777" w:rsidR="00FF7EB9" w:rsidRPr="00FF7EB9" w:rsidRDefault="00FF7EB9" w:rsidP="00FF7EB9">
            <w:pPr>
              <w:pStyle w:val="BodyText"/>
              <w:rPr>
                <w:sz w:val="18"/>
                <w:szCs w:val="18"/>
              </w:rPr>
            </w:pPr>
            <w:r w:rsidRPr="00FF7EB9">
              <w:rPr>
                <w:sz w:val="18"/>
                <w:szCs w:val="18"/>
              </w:rPr>
              <w:t xml:space="preserve">Uses a </w:t>
            </w:r>
            <w:r w:rsidRPr="00FF7EB9">
              <w:rPr>
                <w:b/>
                <w:bCs/>
                <w:sz w:val="18"/>
                <w:szCs w:val="18"/>
              </w:rPr>
              <w:t>default route injected by the ABR (Type 3)</w:t>
            </w:r>
            <w:r w:rsidRPr="00FF7EB9">
              <w:rPr>
                <w:sz w:val="18"/>
                <w:szCs w:val="18"/>
              </w:rPr>
              <w:t xml:space="preserve"> for all external destinations</w:t>
            </w:r>
          </w:p>
        </w:tc>
        <w:tc>
          <w:tcPr>
            <w:tcW w:w="0" w:type="auto"/>
            <w:hideMark/>
          </w:tcPr>
          <w:p w14:paraId="3266BAF3" w14:textId="4014491B" w:rsidR="00FF7EB9" w:rsidRPr="00FF7EB9" w:rsidRDefault="00FF7EB9" w:rsidP="00FF7EB9">
            <w:pPr>
              <w:pStyle w:val="BodyText"/>
              <w:rPr>
                <w:sz w:val="18"/>
                <w:szCs w:val="18"/>
              </w:rPr>
            </w:pPr>
            <w:r w:rsidRPr="00FF7EB9">
              <w:rPr>
                <w:sz w:val="18"/>
                <w:szCs w:val="18"/>
              </w:rPr>
              <w:t>Stub areas reduce external routing information while preserving full reachability via the ABR</w:t>
            </w:r>
            <w:r w:rsidR="00DA753B">
              <w:rPr>
                <w:sz w:val="18"/>
                <w:szCs w:val="18"/>
              </w:rPr>
              <w:t>.</w:t>
            </w:r>
          </w:p>
        </w:tc>
      </w:tr>
      <w:tr w:rsidR="00FF7EB9" w:rsidRPr="00FF7EB9" w14:paraId="44A439A9" w14:textId="77777777" w:rsidTr="00FF7EB9">
        <w:tc>
          <w:tcPr>
            <w:tcW w:w="0" w:type="auto"/>
            <w:hideMark/>
          </w:tcPr>
          <w:p w14:paraId="79209010" w14:textId="77777777" w:rsidR="00FF7EB9" w:rsidRPr="00FF7EB9" w:rsidRDefault="00FF7EB9" w:rsidP="00FF7EB9">
            <w:pPr>
              <w:pStyle w:val="BodyText"/>
              <w:rPr>
                <w:sz w:val="18"/>
                <w:szCs w:val="18"/>
              </w:rPr>
            </w:pPr>
            <w:r w:rsidRPr="00FF7EB9">
              <w:rPr>
                <w:b/>
                <w:bCs/>
                <w:sz w:val="18"/>
                <w:szCs w:val="18"/>
              </w:rPr>
              <w:t>Totally Stubby Area</w:t>
            </w:r>
          </w:p>
        </w:tc>
        <w:tc>
          <w:tcPr>
            <w:tcW w:w="0" w:type="auto"/>
            <w:hideMark/>
          </w:tcPr>
          <w:p w14:paraId="7143AEBE" w14:textId="77777777" w:rsidR="00FF7EB9" w:rsidRPr="00FF7EB9" w:rsidRDefault="00FF7EB9" w:rsidP="00FF7EB9">
            <w:pPr>
              <w:pStyle w:val="BodyText"/>
              <w:rPr>
                <w:sz w:val="18"/>
                <w:szCs w:val="18"/>
              </w:rPr>
            </w:pPr>
            <w:r w:rsidRPr="00FF7EB9">
              <w:rPr>
                <w:sz w:val="18"/>
                <w:szCs w:val="18"/>
              </w:rPr>
              <w:t>Minimal visibility: intra-area routes only (LSA Types 1, 8, 9) plus a single default route</w:t>
            </w:r>
          </w:p>
        </w:tc>
        <w:tc>
          <w:tcPr>
            <w:tcW w:w="0" w:type="auto"/>
            <w:hideMark/>
          </w:tcPr>
          <w:p w14:paraId="4C93B5D2" w14:textId="77777777" w:rsidR="00FF7EB9" w:rsidRPr="00FF7EB9" w:rsidRDefault="00FF7EB9" w:rsidP="00FF7EB9">
            <w:pPr>
              <w:pStyle w:val="BodyText"/>
              <w:rPr>
                <w:sz w:val="18"/>
                <w:szCs w:val="18"/>
              </w:rPr>
            </w:pPr>
            <w:r w:rsidRPr="00FF7EB9">
              <w:rPr>
                <w:sz w:val="18"/>
                <w:szCs w:val="18"/>
              </w:rPr>
              <w:t xml:space="preserve">Uses a </w:t>
            </w:r>
            <w:r w:rsidRPr="00FF7EB9">
              <w:rPr>
                <w:b/>
                <w:bCs/>
                <w:sz w:val="18"/>
                <w:szCs w:val="18"/>
              </w:rPr>
              <w:t>single default route injected by the ABR (Type 3)</w:t>
            </w:r>
            <w:r w:rsidRPr="00FF7EB9">
              <w:rPr>
                <w:sz w:val="18"/>
                <w:szCs w:val="18"/>
              </w:rPr>
              <w:t xml:space="preserve"> to reach all inter-area and external networks</w:t>
            </w:r>
          </w:p>
        </w:tc>
        <w:tc>
          <w:tcPr>
            <w:tcW w:w="0" w:type="auto"/>
            <w:hideMark/>
          </w:tcPr>
          <w:p w14:paraId="59B30A6F" w14:textId="0BBBCB53" w:rsidR="00FF7EB9" w:rsidRPr="00FF7EB9" w:rsidRDefault="00FF7EB9" w:rsidP="00FF7EB9">
            <w:pPr>
              <w:pStyle w:val="BodyText"/>
              <w:rPr>
                <w:sz w:val="18"/>
                <w:szCs w:val="18"/>
              </w:rPr>
            </w:pPr>
            <w:r w:rsidRPr="00FF7EB9">
              <w:rPr>
                <w:sz w:val="18"/>
                <w:szCs w:val="18"/>
              </w:rPr>
              <w:t>Totally stubby areas minimize routing tables and LSDB size while relying entirely on the ABR</w:t>
            </w:r>
            <w:r w:rsidR="00DA753B">
              <w:rPr>
                <w:sz w:val="18"/>
                <w:szCs w:val="18"/>
              </w:rPr>
              <w:t>.</w:t>
            </w:r>
          </w:p>
        </w:tc>
      </w:tr>
      <w:tr w:rsidR="00FF7EB9" w:rsidRPr="00FF7EB9" w14:paraId="6498A4B3" w14:textId="77777777" w:rsidTr="00FF7EB9">
        <w:tc>
          <w:tcPr>
            <w:tcW w:w="0" w:type="auto"/>
            <w:hideMark/>
          </w:tcPr>
          <w:p w14:paraId="6B44F377" w14:textId="77777777" w:rsidR="00FF7EB9" w:rsidRPr="00FF7EB9" w:rsidRDefault="00FF7EB9" w:rsidP="00FF7EB9">
            <w:pPr>
              <w:pStyle w:val="BodyText"/>
              <w:rPr>
                <w:sz w:val="18"/>
                <w:szCs w:val="18"/>
              </w:rPr>
            </w:pPr>
            <w:r w:rsidRPr="00FF7EB9">
              <w:rPr>
                <w:b/>
                <w:bCs/>
                <w:sz w:val="18"/>
                <w:szCs w:val="18"/>
              </w:rPr>
              <w:t>NSSA</w:t>
            </w:r>
          </w:p>
        </w:tc>
        <w:tc>
          <w:tcPr>
            <w:tcW w:w="0" w:type="auto"/>
            <w:hideMark/>
          </w:tcPr>
          <w:p w14:paraId="4F3D0BB9" w14:textId="77777777" w:rsidR="00FF7EB9" w:rsidRPr="00FF7EB9" w:rsidRDefault="00FF7EB9" w:rsidP="00FF7EB9">
            <w:pPr>
              <w:pStyle w:val="BodyText"/>
              <w:rPr>
                <w:sz w:val="18"/>
                <w:szCs w:val="18"/>
              </w:rPr>
            </w:pPr>
            <w:r w:rsidRPr="00FF7EB9">
              <w:rPr>
                <w:sz w:val="18"/>
                <w:szCs w:val="18"/>
              </w:rPr>
              <w:t>Limited visibility: intra-area, inter-area, and NSSA external routes (LSA Types 1, 3, 7, 8, 9); no Type 5 LSAs</w:t>
            </w:r>
          </w:p>
        </w:tc>
        <w:tc>
          <w:tcPr>
            <w:tcW w:w="0" w:type="auto"/>
            <w:hideMark/>
          </w:tcPr>
          <w:p w14:paraId="73F79CD5" w14:textId="77777777" w:rsidR="00FF7EB9" w:rsidRPr="00FF7EB9" w:rsidRDefault="00FF7EB9" w:rsidP="00FF7EB9">
            <w:pPr>
              <w:pStyle w:val="BodyText"/>
              <w:rPr>
                <w:sz w:val="18"/>
                <w:szCs w:val="18"/>
              </w:rPr>
            </w:pPr>
            <w:r w:rsidRPr="00FF7EB9">
              <w:rPr>
                <w:sz w:val="18"/>
                <w:szCs w:val="18"/>
              </w:rPr>
              <w:t xml:space="preserve">Uses an </w:t>
            </w:r>
            <w:r w:rsidRPr="00FF7EB9">
              <w:rPr>
                <w:b/>
                <w:bCs/>
                <w:sz w:val="18"/>
                <w:szCs w:val="18"/>
              </w:rPr>
              <w:t>ABR-injected default route (Type 7)</w:t>
            </w:r>
            <w:r w:rsidRPr="00FF7EB9">
              <w:rPr>
                <w:sz w:val="18"/>
                <w:szCs w:val="18"/>
              </w:rPr>
              <w:t xml:space="preserve"> for external reachability and </w:t>
            </w:r>
            <w:r w:rsidRPr="00FF7EB9">
              <w:rPr>
                <w:b/>
                <w:bCs/>
                <w:sz w:val="18"/>
                <w:szCs w:val="18"/>
              </w:rPr>
              <w:t>Type 7 LSAs</w:t>
            </w:r>
            <w:r w:rsidRPr="00FF7EB9">
              <w:rPr>
                <w:sz w:val="18"/>
                <w:szCs w:val="18"/>
              </w:rPr>
              <w:t xml:space="preserve"> for locally redistributed routes</w:t>
            </w:r>
          </w:p>
        </w:tc>
        <w:tc>
          <w:tcPr>
            <w:tcW w:w="0" w:type="auto"/>
            <w:hideMark/>
          </w:tcPr>
          <w:p w14:paraId="7D489568" w14:textId="3E73D78A" w:rsidR="00FF7EB9" w:rsidRPr="00FF7EB9" w:rsidRDefault="00FF7EB9" w:rsidP="00FF7EB9">
            <w:pPr>
              <w:pStyle w:val="BodyText"/>
              <w:rPr>
                <w:sz w:val="18"/>
                <w:szCs w:val="18"/>
              </w:rPr>
            </w:pPr>
            <w:r w:rsidRPr="00FF7EB9">
              <w:rPr>
                <w:sz w:val="18"/>
                <w:szCs w:val="18"/>
              </w:rPr>
              <w:t>NSSA areas allow local redistribution while limiting external LSA flooding</w:t>
            </w:r>
            <w:r w:rsidR="00DA753B">
              <w:rPr>
                <w:sz w:val="18"/>
                <w:szCs w:val="18"/>
              </w:rPr>
              <w:t>.</w:t>
            </w:r>
          </w:p>
        </w:tc>
      </w:tr>
      <w:tr w:rsidR="00FF7EB9" w:rsidRPr="00FF7EB9" w14:paraId="058F7E81" w14:textId="77777777" w:rsidTr="00FF7EB9">
        <w:tc>
          <w:tcPr>
            <w:tcW w:w="0" w:type="auto"/>
            <w:hideMark/>
          </w:tcPr>
          <w:p w14:paraId="4EF352D9" w14:textId="77777777" w:rsidR="00FF7EB9" w:rsidRPr="00FF7EB9" w:rsidRDefault="00FF7EB9" w:rsidP="00FF7EB9">
            <w:pPr>
              <w:pStyle w:val="BodyText"/>
              <w:rPr>
                <w:sz w:val="18"/>
                <w:szCs w:val="18"/>
              </w:rPr>
            </w:pPr>
            <w:r w:rsidRPr="00FF7EB9">
              <w:rPr>
                <w:b/>
                <w:bCs/>
                <w:sz w:val="18"/>
                <w:szCs w:val="18"/>
              </w:rPr>
              <w:lastRenderedPageBreak/>
              <w:t>Totally NSSA</w:t>
            </w:r>
          </w:p>
        </w:tc>
        <w:tc>
          <w:tcPr>
            <w:tcW w:w="0" w:type="auto"/>
            <w:hideMark/>
          </w:tcPr>
          <w:p w14:paraId="67BE3748" w14:textId="77777777" w:rsidR="00FF7EB9" w:rsidRPr="00FF7EB9" w:rsidRDefault="00FF7EB9" w:rsidP="00FF7EB9">
            <w:pPr>
              <w:pStyle w:val="BodyText"/>
              <w:rPr>
                <w:sz w:val="18"/>
                <w:szCs w:val="18"/>
              </w:rPr>
            </w:pPr>
            <w:r w:rsidRPr="00FF7EB9">
              <w:rPr>
                <w:sz w:val="18"/>
                <w:szCs w:val="18"/>
              </w:rPr>
              <w:t>Minimal visibility: intra-area routes only (LSA Types 1, 8, 9) plus NSSA externals (Type 7) and a default route</w:t>
            </w:r>
          </w:p>
        </w:tc>
        <w:tc>
          <w:tcPr>
            <w:tcW w:w="0" w:type="auto"/>
            <w:hideMark/>
          </w:tcPr>
          <w:p w14:paraId="075BA6F1" w14:textId="77777777" w:rsidR="00FF7EB9" w:rsidRPr="00FF7EB9" w:rsidRDefault="00FF7EB9" w:rsidP="00FF7EB9">
            <w:pPr>
              <w:pStyle w:val="BodyText"/>
              <w:rPr>
                <w:sz w:val="18"/>
                <w:szCs w:val="18"/>
              </w:rPr>
            </w:pPr>
            <w:r w:rsidRPr="00FF7EB9">
              <w:rPr>
                <w:sz w:val="18"/>
                <w:szCs w:val="18"/>
              </w:rPr>
              <w:t xml:space="preserve">Uses a </w:t>
            </w:r>
            <w:r w:rsidRPr="00FF7EB9">
              <w:rPr>
                <w:b/>
                <w:bCs/>
                <w:sz w:val="18"/>
                <w:szCs w:val="18"/>
              </w:rPr>
              <w:t>single default route injected by the ABR (Type 7)</w:t>
            </w:r>
            <w:r w:rsidRPr="00FF7EB9">
              <w:rPr>
                <w:sz w:val="18"/>
                <w:szCs w:val="18"/>
              </w:rPr>
              <w:t xml:space="preserve"> and </w:t>
            </w:r>
            <w:r w:rsidRPr="00FF7EB9">
              <w:rPr>
                <w:b/>
                <w:bCs/>
                <w:sz w:val="18"/>
                <w:szCs w:val="18"/>
              </w:rPr>
              <w:t>Type 7 LSAs</w:t>
            </w:r>
            <w:r w:rsidRPr="00FF7EB9">
              <w:rPr>
                <w:sz w:val="18"/>
                <w:szCs w:val="18"/>
              </w:rPr>
              <w:t xml:space="preserve"> for local redistribution</w:t>
            </w:r>
          </w:p>
        </w:tc>
        <w:tc>
          <w:tcPr>
            <w:tcW w:w="0" w:type="auto"/>
            <w:hideMark/>
          </w:tcPr>
          <w:p w14:paraId="62202099" w14:textId="7D209F4C" w:rsidR="00FF7EB9" w:rsidRPr="00FF7EB9" w:rsidRDefault="00FF7EB9" w:rsidP="00FF7EB9">
            <w:pPr>
              <w:pStyle w:val="BodyText"/>
              <w:rPr>
                <w:sz w:val="18"/>
                <w:szCs w:val="18"/>
              </w:rPr>
            </w:pPr>
            <w:r w:rsidRPr="00FF7EB9">
              <w:rPr>
                <w:sz w:val="18"/>
                <w:szCs w:val="18"/>
              </w:rPr>
              <w:t>Totally NSSA areas provide the most restrictive control plane while still maintaining full reachability</w:t>
            </w:r>
            <w:r w:rsidR="00DA753B">
              <w:rPr>
                <w:sz w:val="18"/>
                <w:szCs w:val="18"/>
              </w:rPr>
              <w:t>.</w:t>
            </w:r>
          </w:p>
        </w:tc>
      </w:tr>
    </w:tbl>
    <w:p w14:paraId="6A23DA8B" w14:textId="7F3A8373" w:rsidR="00050337" w:rsidRDefault="00975FFB" w:rsidP="00AE7D61">
      <w:pPr>
        <w:pStyle w:val="Heading5"/>
      </w:pPr>
      <w:r>
        <w:t>Final Word</w:t>
      </w:r>
    </w:p>
    <w:p w14:paraId="45C5E272" w14:textId="57EF7E90" w:rsidR="00975FFB" w:rsidRDefault="00975FFB" w:rsidP="00D3052D">
      <w:pPr>
        <w:pStyle w:val="BodyText"/>
      </w:pPr>
      <w:r w:rsidRPr="00975FFB">
        <w:t xml:space="preserve">In real networks, the choice of OSPF area type and how external routes are advertised is driven by overall network design. Factors such as the presence of </w:t>
      </w:r>
      <w:r w:rsidRPr="00975FFB">
        <w:rPr>
          <w:b/>
          <w:bCs/>
        </w:rPr>
        <w:t>multiple ABRs</w:t>
      </w:r>
      <w:r w:rsidRPr="00975FFB">
        <w:t xml:space="preserve"> </w:t>
      </w:r>
      <w:r w:rsidRPr="00975FFB">
        <w:rPr>
          <w:b/>
          <w:bCs/>
        </w:rPr>
        <w:t>for an area</w:t>
      </w:r>
      <w:r w:rsidRPr="00975FFB">
        <w:t xml:space="preserve"> or </w:t>
      </w:r>
      <w:r w:rsidRPr="00975FFB">
        <w:rPr>
          <w:b/>
          <w:bCs/>
        </w:rPr>
        <w:t>multiple ASBRs</w:t>
      </w:r>
      <w:r w:rsidRPr="00975FFB">
        <w:t xml:space="preserve"> injecting external routes can influence these decisions. In these scenarios, using </w:t>
      </w:r>
      <w:r w:rsidRPr="00975FFB">
        <w:rPr>
          <w:b/>
          <w:bCs/>
        </w:rPr>
        <w:t>External Type 1 routes</w:t>
      </w:r>
      <w:r w:rsidRPr="00975FFB">
        <w:t xml:space="preserve"> may be preferred, because they include the internal OSPF cost to reach the ASBR, allowing routers to select the true lowest end-to-end path rather than relying only on the external metric. Understanding how LSAs are filtered and how external metrics are calculated helps network engineers design scalable OSPF deployments that make predictable and optimal forwarding decisions.</w:t>
      </w:r>
    </w:p>
    <w:p w14:paraId="609B2C17" w14:textId="2535E9BF" w:rsidR="009338E0" w:rsidRDefault="009338E0" w:rsidP="009338E0">
      <w:pPr>
        <w:pStyle w:val="ConfigWindow"/>
      </w:pPr>
      <w:r>
        <w:t>Close configuration window</w:t>
      </w:r>
    </w:p>
    <w:p w14:paraId="555A6CEC" w14:textId="77777777" w:rsidR="00995367" w:rsidRDefault="00793446" w:rsidP="00793446">
      <w:pPr>
        <w:pStyle w:val="ConfigWindow"/>
      </w:pPr>
      <w:r>
        <w:t>End</w:t>
      </w:r>
    </w:p>
    <w:p w14:paraId="7D451681" w14:textId="52CB1E68" w:rsidR="00A343F8" w:rsidRDefault="00793446" w:rsidP="00793446">
      <w:pPr>
        <w:pStyle w:val="ConfigWindow"/>
      </w:pPr>
      <w:r>
        <w:t xml:space="preserve"> of document</w:t>
      </w:r>
    </w:p>
    <w:p w14:paraId="7F8BB9DD" w14:textId="77777777" w:rsidR="00A343F8" w:rsidRPr="00E05ABD" w:rsidRDefault="00A343F8" w:rsidP="00E05ABD">
      <w:pPr>
        <w:pStyle w:val="Heading1"/>
        <w:rPr>
          <w:rStyle w:val="LabSectionGray"/>
        </w:rPr>
      </w:pPr>
      <w:r w:rsidRPr="00E05ABD">
        <w:rPr>
          <w:rStyle w:val="LabSectionGray"/>
        </w:rPr>
        <w:t>Device Configs - Final</w:t>
      </w:r>
    </w:p>
    <w:p w14:paraId="2E6652E4" w14:textId="77777777" w:rsidR="00A343F8" w:rsidRPr="00E05ABD" w:rsidRDefault="00A343F8" w:rsidP="00E05ABD">
      <w:pPr>
        <w:pStyle w:val="Heading1"/>
        <w:rPr>
          <w:rStyle w:val="LabSectionGray"/>
        </w:rPr>
      </w:pPr>
      <w:r w:rsidRPr="00E05ABD">
        <w:rPr>
          <w:rStyle w:val="LabSectionGray"/>
        </w:rPr>
        <w:t>Router R1</w:t>
      </w:r>
    </w:p>
    <w:p w14:paraId="2686B532" w14:textId="58D1C7C7" w:rsidR="00A343F8" w:rsidRDefault="00A343F8" w:rsidP="00E05ABD">
      <w:pPr>
        <w:pStyle w:val="DevConfigs"/>
        <w:rPr>
          <w:rStyle w:val="DevConfigGray"/>
          <w:b/>
          <w:bCs/>
        </w:rPr>
      </w:pPr>
      <w:r w:rsidRPr="00E05ABD">
        <w:rPr>
          <w:rStyle w:val="DevConfigGray"/>
        </w:rPr>
        <w:t>R1#</w:t>
      </w:r>
      <w:r w:rsidR="00E05ABD">
        <w:rPr>
          <w:rStyle w:val="DevConfigGray"/>
        </w:rPr>
        <w:t xml:space="preserve"> </w:t>
      </w:r>
      <w:r w:rsidRPr="00E05ABD">
        <w:rPr>
          <w:rStyle w:val="DevConfigGray"/>
          <w:b/>
          <w:bCs/>
        </w:rPr>
        <w:t>show run</w:t>
      </w:r>
      <w:r w:rsidR="00AF35FB">
        <w:rPr>
          <w:rStyle w:val="DevConfigGray"/>
          <w:b/>
          <w:bCs/>
        </w:rPr>
        <w:t xml:space="preserve"> brief</w:t>
      </w:r>
    </w:p>
    <w:p w14:paraId="01DE9DA1" w14:textId="77777777" w:rsidR="00390CE3" w:rsidRPr="00390CE3" w:rsidRDefault="00390CE3" w:rsidP="00390CE3">
      <w:pPr>
        <w:pStyle w:val="DevConfigs"/>
        <w:rPr>
          <w:rStyle w:val="DevConfigGray"/>
        </w:rPr>
      </w:pPr>
      <w:r w:rsidRPr="00390CE3">
        <w:rPr>
          <w:rStyle w:val="DevConfigGray"/>
        </w:rPr>
        <w:t>Building configuration...</w:t>
      </w:r>
    </w:p>
    <w:p w14:paraId="5451CE47" w14:textId="77777777" w:rsidR="00390CE3" w:rsidRPr="00390CE3" w:rsidRDefault="00390CE3" w:rsidP="00390CE3">
      <w:pPr>
        <w:pStyle w:val="DevConfigs"/>
        <w:rPr>
          <w:rStyle w:val="DevConfigGray"/>
        </w:rPr>
      </w:pPr>
    </w:p>
    <w:p w14:paraId="7F5A2815" w14:textId="77777777" w:rsidR="0027421F" w:rsidRPr="0027421F" w:rsidRDefault="0027421F" w:rsidP="0027421F">
      <w:pPr>
        <w:pStyle w:val="DevConfigs"/>
        <w:rPr>
          <w:rStyle w:val="DevConfigGray"/>
        </w:rPr>
      </w:pPr>
      <w:r w:rsidRPr="0027421F">
        <w:rPr>
          <w:rStyle w:val="DevConfigGray"/>
        </w:rPr>
        <w:t>Current configuration : 2165 bytes</w:t>
      </w:r>
    </w:p>
    <w:p w14:paraId="40C09D92" w14:textId="77777777" w:rsidR="0027421F" w:rsidRPr="0027421F" w:rsidRDefault="0027421F" w:rsidP="0027421F">
      <w:pPr>
        <w:pStyle w:val="DevConfigs"/>
        <w:rPr>
          <w:rStyle w:val="DevConfigGray"/>
        </w:rPr>
      </w:pPr>
      <w:r w:rsidRPr="0027421F">
        <w:rPr>
          <w:rStyle w:val="DevConfigGray"/>
        </w:rPr>
        <w:t>version 17.12</w:t>
      </w:r>
    </w:p>
    <w:p w14:paraId="3869D244" w14:textId="77777777" w:rsidR="0027421F" w:rsidRPr="0027421F" w:rsidRDefault="0027421F" w:rsidP="0027421F">
      <w:pPr>
        <w:pStyle w:val="DevConfigs"/>
        <w:rPr>
          <w:rStyle w:val="DevConfigGray"/>
        </w:rPr>
      </w:pPr>
      <w:r w:rsidRPr="0027421F">
        <w:rPr>
          <w:rStyle w:val="DevConfigGray"/>
        </w:rPr>
        <w:t>service timestamps debug datetime msec</w:t>
      </w:r>
    </w:p>
    <w:p w14:paraId="4EB44794" w14:textId="77777777" w:rsidR="0027421F" w:rsidRPr="0027421F" w:rsidRDefault="0027421F" w:rsidP="0027421F">
      <w:pPr>
        <w:pStyle w:val="DevConfigs"/>
        <w:rPr>
          <w:rStyle w:val="DevConfigGray"/>
        </w:rPr>
      </w:pPr>
      <w:r w:rsidRPr="0027421F">
        <w:rPr>
          <w:rStyle w:val="DevConfigGray"/>
        </w:rPr>
        <w:t>service timestamps log datetime msec</w:t>
      </w:r>
    </w:p>
    <w:p w14:paraId="752AE08A" w14:textId="77777777" w:rsidR="0027421F" w:rsidRPr="0027421F" w:rsidRDefault="0027421F" w:rsidP="0027421F">
      <w:pPr>
        <w:pStyle w:val="DevConfigs"/>
        <w:rPr>
          <w:rStyle w:val="DevConfigGray"/>
        </w:rPr>
      </w:pPr>
      <w:r w:rsidRPr="0027421F">
        <w:rPr>
          <w:rStyle w:val="DevConfigGray"/>
        </w:rPr>
        <w:t xml:space="preserve">platform </w:t>
      </w:r>
      <w:proofErr w:type="spellStart"/>
      <w:r w:rsidRPr="0027421F">
        <w:rPr>
          <w:rStyle w:val="DevConfigGray"/>
        </w:rPr>
        <w:t>qfp</w:t>
      </w:r>
      <w:proofErr w:type="spellEnd"/>
      <w:r w:rsidRPr="0027421F">
        <w:rPr>
          <w:rStyle w:val="DevConfigGray"/>
        </w:rPr>
        <w:t xml:space="preserve"> utilization monitor load 80</w:t>
      </w:r>
    </w:p>
    <w:p w14:paraId="08F4FDEE" w14:textId="77777777" w:rsidR="0027421F" w:rsidRPr="0027421F" w:rsidRDefault="0027421F" w:rsidP="0027421F">
      <w:pPr>
        <w:pStyle w:val="DevConfigs"/>
        <w:rPr>
          <w:rStyle w:val="DevConfigGray"/>
        </w:rPr>
      </w:pPr>
      <w:r w:rsidRPr="0027421F">
        <w:rPr>
          <w:rStyle w:val="DevConfigGray"/>
        </w:rPr>
        <w:t>platform punt-keepalive disable-kernel-core</w:t>
      </w:r>
    </w:p>
    <w:p w14:paraId="39BE473D" w14:textId="77777777" w:rsidR="0027421F" w:rsidRPr="0027421F" w:rsidRDefault="0027421F" w:rsidP="0027421F">
      <w:pPr>
        <w:pStyle w:val="DevConfigs"/>
        <w:rPr>
          <w:rStyle w:val="DevConfigGray"/>
        </w:rPr>
      </w:pPr>
      <w:r w:rsidRPr="0027421F">
        <w:rPr>
          <w:rStyle w:val="DevConfigGray"/>
        </w:rPr>
        <w:t>hostname R1</w:t>
      </w:r>
    </w:p>
    <w:p w14:paraId="53BFB657" w14:textId="77777777" w:rsidR="0027421F" w:rsidRPr="0027421F" w:rsidRDefault="0027421F" w:rsidP="0027421F">
      <w:pPr>
        <w:pStyle w:val="DevConfigs"/>
        <w:rPr>
          <w:rStyle w:val="DevConfigGray"/>
        </w:rPr>
      </w:pPr>
      <w:r w:rsidRPr="0027421F">
        <w:rPr>
          <w:rStyle w:val="DevConfigGray"/>
        </w:rPr>
        <w:t>boot-start-marker</w:t>
      </w:r>
    </w:p>
    <w:p w14:paraId="7CC316DF" w14:textId="77777777" w:rsidR="0027421F" w:rsidRPr="0027421F" w:rsidRDefault="0027421F" w:rsidP="0027421F">
      <w:pPr>
        <w:pStyle w:val="DevConfigs"/>
        <w:rPr>
          <w:rStyle w:val="DevConfigGray"/>
        </w:rPr>
      </w:pPr>
      <w:r w:rsidRPr="0027421F">
        <w:rPr>
          <w:rStyle w:val="DevConfigGray"/>
        </w:rPr>
        <w:t>boot-end-marker</w:t>
      </w:r>
    </w:p>
    <w:p w14:paraId="63515F19" w14:textId="77777777" w:rsidR="0027421F" w:rsidRPr="0027421F" w:rsidRDefault="0027421F" w:rsidP="0027421F">
      <w:pPr>
        <w:pStyle w:val="DevConfigs"/>
        <w:rPr>
          <w:rStyle w:val="DevConfigGray"/>
        </w:rPr>
      </w:pPr>
      <w:proofErr w:type="spellStart"/>
      <w:r w:rsidRPr="0027421F">
        <w:rPr>
          <w:rStyle w:val="DevConfigGray"/>
        </w:rPr>
        <w:t>vrf</w:t>
      </w:r>
      <w:proofErr w:type="spellEnd"/>
      <w:r w:rsidRPr="0027421F">
        <w:rPr>
          <w:rStyle w:val="DevConfigGray"/>
        </w:rPr>
        <w:t xml:space="preserve"> definition </w:t>
      </w:r>
      <w:proofErr w:type="spellStart"/>
      <w:r w:rsidRPr="0027421F">
        <w:rPr>
          <w:rStyle w:val="DevConfigGray"/>
        </w:rPr>
        <w:t>Mgmt-intf</w:t>
      </w:r>
      <w:proofErr w:type="spellEnd"/>
    </w:p>
    <w:p w14:paraId="43BA261D" w14:textId="77777777" w:rsidR="0027421F" w:rsidRPr="0027421F" w:rsidRDefault="0027421F" w:rsidP="0027421F">
      <w:pPr>
        <w:pStyle w:val="DevConfigs"/>
        <w:rPr>
          <w:rStyle w:val="DevConfigGray"/>
        </w:rPr>
      </w:pPr>
      <w:r w:rsidRPr="0027421F">
        <w:rPr>
          <w:rStyle w:val="DevConfigGray"/>
        </w:rPr>
        <w:t xml:space="preserve"> address-family ipv4</w:t>
      </w:r>
    </w:p>
    <w:p w14:paraId="5754ECD1" w14:textId="77777777" w:rsidR="0027421F" w:rsidRPr="0027421F" w:rsidRDefault="0027421F" w:rsidP="0027421F">
      <w:pPr>
        <w:pStyle w:val="DevConfigs"/>
        <w:rPr>
          <w:rStyle w:val="DevConfigGray"/>
        </w:rPr>
      </w:pPr>
      <w:r w:rsidRPr="0027421F">
        <w:rPr>
          <w:rStyle w:val="DevConfigGray"/>
        </w:rPr>
        <w:t xml:space="preserve"> exit-address-family</w:t>
      </w:r>
    </w:p>
    <w:p w14:paraId="700DF64C" w14:textId="77777777" w:rsidR="0027421F" w:rsidRPr="0027421F" w:rsidRDefault="0027421F" w:rsidP="0027421F">
      <w:pPr>
        <w:pStyle w:val="DevConfigs"/>
        <w:rPr>
          <w:rStyle w:val="DevConfigGray"/>
        </w:rPr>
      </w:pPr>
      <w:r w:rsidRPr="0027421F">
        <w:rPr>
          <w:rStyle w:val="DevConfigGray"/>
        </w:rPr>
        <w:t xml:space="preserve"> address-family ipv6</w:t>
      </w:r>
    </w:p>
    <w:p w14:paraId="62AEC2C9" w14:textId="77777777" w:rsidR="0027421F" w:rsidRPr="0027421F" w:rsidRDefault="0027421F" w:rsidP="0027421F">
      <w:pPr>
        <w:pStyle w:val="DevConfigs"/>
        <w:rPr>
          <w:rStyle w:val="DevConfigGray"/>
        </w:rPr>
      </w:pPr>
      <w:r w:rsidRPr="0027421F">
        <w:rPr>
          <w:rStyle w:val="DevConfigGray"/>
        </w:rPr>
        <w:t xml:space="preserve"> exit-address-family</w:t>
      </w:r>
    </w:p>
    <w:p w14:paraId="6573788D" w14:textId="77777777" w:rsidR="0027421F" w:rsidRPr="0027421F" w:rsidRDefault="0027421F" w:rsidP="0027421F">
      <w:pPr>
        <w:pStyle w:val="DevConfigs"/>
        <w:rPr>
          <w:rStyle w:val="DevConfigGray"/>
        </w:rPr>
      </w:pPr>
      <w:r w:rsidRPr="0027421F">
        <w:rPr>
          <w:rStyle w:val="DevConfigGray"/>
        </w:rPr>
        <w:t xml:space="preserve">no </w:t>
      </w:r>
      <w:proofErr w:type="spellStart"/>
      <w:r w:rsidRPr="0027421F">
        <w:rPr>
          <w:rStyle w:val="DevConfigGray"/>
        </w:rPr>
        <w:t>aaa</w:t>
      </w:r>
      <w:proofErr w:type="spellEnd"/>
      <w:r w:rsidRPr="0027421F">
        <w:rPr>
          <w:rStyle w:val="DevConfigGray"/>
        </w:rPr>
        <w:t xml:space="preserve"> new-model</w:t>
      </w:r>
    </w:p>
    <w:p w14:paraId="19E4A9C5" w14:textId="77777777" w:rsidR="0027421F" w:rsidRPr="0027421F" w:rsidRDefault="0027421F" w:rsidP="0027421F">
      <w:pPr>
        <w:pStyle w:val="DevConfigs"/>
        <w:rPr>
          <w:rStyle w:val="DevConfigGray"/>
        </w:rPr>
      </w:pPr>
      <w:r w:rsidRPr="0027421F">
        <w:rPr>
          <w:rStyle w:val="DevConfigGray"/>
        </w:rPr>
        <w:t>no ip domain lookup</w:t>
      </w:r>
    </w:p>
    <w:p w14:paraId="7451974C" w14:textId="77777777" w:rsidR="0027421F" w:rsidRPr="0027421F" w:rsidRDefault="0027421F" w:rsidP="0027421F">
      <w:pPr>
        <w:pStyle w:val="DevConfigs"/>
        <w:rPr>
          <w:rStyle w:val="DevConfigGray"/>
        </w:rPr>
      </w:pPr>
      <w:r w:rsidRPr="0027421F">
        <w:rPr>
          <w:rStyle w:val="DevConfigGray"/>
        </w:rPr>
        <w:t>login on-success log</w:t>
      </w:r>
    </w:p>
    <w:p w14:paraId="7926294E" w14:textId="77777777" w:rsidR="0027421F" w:rsidRPr="0027421F" w:rsidRDefault="0027421F" w:rsidP="0027421F">
      <w:pPr>
        <w:pStyle w:val="DevConfigs"/>
        <w:rPr>
          <w:rStyle w:val="DevConfigGray"/>
        </w:rPr>
      </w:pPr>
      <w:r w:rsidRPr="0027421F">
        <w:rPr>
          <w:rStyle w:val="DevConfigGray"/>
        </w:rPr>
        <w:t>ipv6 unicast-routing</w:t>
      </w:r>
    </w:p>
    <w:p w14:paraId="480B885A" w14:textId="77777777" w:rsidR="0027421F" w:rsidRPr="0027421F" w:rsidRDefault="0027421F" w:rsidP="0027421F">
      <w:pPr>
        <w:pStyle w:val="DevConfigs"/>
        <w:rPr>
          <w:rStyle w:val="DevConfigGray"/>
        </w:rPr>
      </w:pPr>
      <w:r w:rsidRPr="0027421F">
        <w:rPr>
          <w:rStyle w:val="DevConfigGray"/>
        </w:rPr>
        <w:t>subscriber templating</w:t>
      </w:r>
    </w:p>
    <w:p w14:paraId="7D7AB7A3" w14:textId="77777777" w:rsidR="0027421F" w:rsidRPr="0027421F" w:rsidRDefault="0027421F" w:rsidP="0027421F">
      <w:pPr>
        <w:pStyle w:val="DevConfigs"/>
        <w:rPr>
          <w:rStyle w:val="DevConfigGray"/>
        </w:rPr>
      </w:pPr>
      <w:r w:rsidRPr="0027421F">
        <w:rPr>
          <w:rStyle w:val="DevConfigGray"/>
        </w:rPr>
        <w:t>multilink bundle-name authenticated</w:t>
      </w:r>
    </w:p>
    <w:p w14:paraId="67E3EB56" w14:textId="77777777" w:rsidR="0027421F" w:rsidRPr="0027421F" w:rsidRDefault="0027421F" w:rsidP="0027421F">
      <w:pPr>
        <w:pStyle w:val="DevConfigs"/>
        <w:rPr>
          <w:rStyle w:val="DevConfigGray"/>
        </w:rPr>
      </w:pPr>
      <w:r w:rsidRPr="0027421F">
        <w:rPr>
          <w:rStyle w:val="DevConfigGray"/>
        </w:rPr>
        <w:t xml:space="preserve">crypto </w:t>
      </w:r>
      <w:proofErr w:type="spellStart"/>
      <w:r w:rsidRPr="0027421F">
        <w:rPr>
          <w:rStyle w:val="DevConfigGray"/>
        </w:rPr>
        <w:t>pki</w:t>
      </w:r>
      <w:proofErr w:type="spellEnd"/>
      <w:r w:rsidRPr="0027421F">
        <w:rPr>
          <w:rStyle w:val="DevConfigGray"/>
        </w:rPr>
        <w:t xml:space="preserve"> </w:t>
      </w:r>
      <w:proofErr w:type="spellStart"/>
      <w:r w:rsidRPr="0027421F">
        <w:rPr>
          <w:rStyle w:val="DevConfigGray"/>
        </w:rPr>
        <w:t>trustpoint</w:t>
      </w:r>
      <w:proofErr w:type="spellEnd"/>
      <w:r w:rsidRPr="0027421F">
        <w:rPr>
          <w:rStyle w:val="DevConfigGray"/>
        </w:rPr>
        <w:t xml:space="preserve"> SLA-</w:t>
      </w:r>
      <w:proofErr w:type="spellStart"/>
      <w:r w:rsidRPr="0027421F">
        <w:rPr>
          <w:rStyle w:val="DevConfigGray"/>
        </w:rPr>
        <w:t>TrustPoint</w:t>
      </w:r>
      <w:proofErr w:type="spellEnd"/>
    </w:p>
    <w:p w14:paraId="2DC83DA7" w14:textId="77777777" w:rsidR="0027421F" w:rsidRPr="0027421F" w:rsidRDefault="0027421F" w:rsidP="0027421F">
      <w:pPr>
        <w:pStyle w:val="DevConfigs"/>
        <w:rPr>
          <w:rStyle w:val="DevConfigGray"/>
        </w:rPr>
      </w:pPr>
      <w:r w:rsidRPr="0027421F">
        <w:rPr>
          <w:rStyle w:val="DevConfigGray"/>
        </w:rPr>
        <w:t xml:space="preserve"> enrollment pkcs12</w:t>
      </w:r>
    </w:p>
    <w:p w14:paraId="75F1E95C" w14:textId="77777777" w:rsidR="0027421F" w:rsidRPr="0027421F" w:rsidRDefault="0027421F" w:rsidP="0027421F">
      <w:pPr>
        <w:pStyle w:val="DevConfigs"/>
        <w:rPr>
          <w:rStyle w:val="DevConfigGray"/>
        </w:rPr>
      </w:pPr>
      <w:r w:rsidRPr="0027421F">
        <w:rPr>
          <w:rStyle w:val="DevConfigGray"/>
        </w:rPr>
        <w:t xml:space="preserve"> revocation-check </w:t>
      </w:r>
      <w:proofErr w:type="spellStart"/>
      <w:r w:rsidRPr="0027421F">
        <w:rPr>
          <w:rStyle w:val="DevConfigGray"/>
        </w:rPr>
        <w:t>crl</w:t>
      </w:r>
      <w:proofErr w:type="spellEnd"/>
    </w:p>
    <w:p w14:paraId="5C926961" w14:textId="77777777" w:rsidR="0027421F" w:rsidRPr="0027421F" w:rsidRDefault="0027421F" w:rsidP="0027421F">
      <w:pPr>
        <w:pStyle w:val="DevConfigs"/>
        <w:rPr>
          <w:rStyle w:val="DevConfigGray"/>
        </w:rPr>
      </w:pPr>
      <w:r w:rsidRPr="0027421F">
        <w:rPr>
          <w:rStyle w:val="DevConfigGray"/>
        </w:rPr>
        <w:t xml:space="preserve"> hash sha512</w:t>
      </w:r>
    </w:p>
    <w:p w14:paraId="77E18AEC" w14:textId="77777777" w:rsidR="0027421F" w:rsidRPr="0027421F" w:rsidRDefault="0027421F" w:rsidP="0027421F">
      <w:pPr>
        <w:pStyle w:val="DevConfigs"/>
        <w:rPr>
          <w:rStyle w:val="DevConfigGray"/>
        </w:rPr>
      </w:pPr>
      <w:r w:rsidRPr="0027421F">
        <w:rPr>
          <w:rStyle w:val="DevConfigGray"/>
        </w:rPr>
        <w:t xml:space="preserve">crypto </w:t>
      </w:r>
      <w:proofErr w:type="spellStart"/>
      <w:r w:rsidRPr="0027421F">
        <w:rPr>
          <w:rStyle w:val="DevConfigGray"/>
        </w:rPr>
        <w:t>pki</w:t>
      </w:r>
      <w:proofErr w:type="spellEnd"/>
      <w:r w:rsidRPr="0027421F">
        <w:rPr>
          <w:rStyle w:val="DevConfigGray"/>
        </w:rPr>
        <w:t xml:space="preserve"> certificate chain SLA-</w:t>
      </w:r>
      <w:proofErr w:type="spellStart"/>
      <w:r w:rsidRPr="0027421F">
        <w:rPr>
          <w:rStyle w:val="DevConfigGray"/>
        </w:rPr>
        <w:t>TrustPoint</w:t>
      </w:r>
      <w:proofErr w:type="spellEnd"/>
    </w:p>
    <w:p w14:paraId="229B7406" w14:textId="77777777" w:rsidR="0027421F" w:rsidRPr="0027421F" w:rsidRDefault="0027421F" w:rsidP="0027421F">
      <w:pPr>
        <w:pStyle w:val="DevConfigs"/>
        <w:rPr>
          <w:rStyle w:val="DevConfigGray"/>
        </w:rPr>
      </w:pPr>
      <w:r w:rsidRPr="0027421F">
        <w:rPr>
          <w:rStyle w:val="DevConfigGray"/>
        </w:rPr>
        <w:t xml:space="preserve"> certificate ca 01</w:t>
      </w:r>
    </w:p>
    <w:p w14:paraId="40BEE06C" w14:textId="77777777" w:rsidR="0027421F" w:rsidRPr="0027421F" w:rsidRDefault="0027421F" w:rsidP="0027421F">
      <w:pPr>
        <w:pStyle w:val="DevConfigs"/>
        <w:rPr>
          <w:rStyle w:val="DevConfigGray"/>
        </w:rPr>
      </w:pPr>
      <w:r w:rsidRPr="0027421F">
        <w:rPr>
          <w:rStyle w:val="DevConfigGray"/>
        </w:rPr>
        <w:t>diagnostic bootup level minimal</w:t>
      </w:r>
    </w:p>
    <w:p w14:paraId="75B46BB1" w14:textId="77777777" w:rsidR="0027421F" w:rsidRPr="0027421F" w:rsidRDefault="0027421F" w:rsidP="0027421F">
      <w:pPr>
        <w:pStyle w:val="DevConfigs"/>
        <w:rPr>
          <w:rStyle w:val="DevConfigGray"/>
        </w:rPr>
      </w:pPr>
      <w:r w:rsidRPr="0027421F">
        <w:rPr>
          <w:rStyle w:val="DevConfigGray"/>
        </w:rPr>
        <w:t xml:space="preserve">license </w:t>
      </w:r>
      <w:proofErr w:type="spellStart"/>
      <w:r w:rsidRPr="0027421F">
        <w:rPr>
          <w:rStyle w:val="DevConfigGray"/>
        </w:rPr>
        <w:t>udi</w:t>
      </w:r>
      <w:proofErr w:type="spellEnd"/>
      <w:r w:rsidRPr="0027421F">
        <w:rPr>
          <w:rStyle w:val="DevConfigGray"/>
        </w:rPr>
        <w:t xml:space="preserve"> </w:t>
      </w:r>
      <w:proofErr w:type="spellStart"/>
      <w:r w:rsidRPr="0027421F">
        <w:rPr>
          <w:rStyle w:val="DevConfigGray"/>
        </w:rPr>
        <w:t>pid</w:t>
      </w:r>
      <w:proofErr w:type="spellEnd"/>
      <w:r w:rsidRPr="0027421F">
        <w:rPr>
          <w:rStyle w:val="DevConfigGray"/>
        </w:rPr>
        <w:t xml:space="preserve"> ISR4331/K9 </w:t>
      </w:r>
      <w:proofErr w:type="spellStart"/>
      <w:r w:rsidRPr="0027421F">
        <w:rPr>
          <w:rStyle w:val="DevConfigGray"/>
        </w:rPr>
        <w:t>sn</w:t>
      </w:r>
      <w:proofErr w:type="spellEnd"/>
      <w:r w:rsidRPr="0027421F">
        <w:rPr>
          <w:rStyle w:val="DevConfigGray"/>
        </w:rPr>
        <w:t xml:space="preserve"> FDO2218007Z</w:t>
      </w:r>
    </w:p>
    <w:p w14:paraId="25946B0D" w14:textId="77777777" w:rsidR="0027421F" w:rsidRPr="0027421F" w:rsidRDefault="0027421F" w:rsidP="0027421F">
      <w:pPr>
        <w:pStyle w:val="DevConfigs"/>
        <w:rPr>
          <w:rStyle w:val="DevConfigGray"/>
        </w:rPr>
      </w:pPr>
      <w:r w:rsidRPr="0027421F">
        <w:rPr>
          <w:rStyle w:val="DevConfigGray"/>
        </w:rPr>
        <w:t>memory free low-watermark processor 61443</w:t>
      </w:r>
    </w:p>
    <w:p w14:paraId="49DB8E0A" w14:textId="77777777" w:rsidR="0027421F" w:rsidRPr="0027421F" w:rsidRDefault="0027421F" w:rsidP="0027421F">
      <w:pPr>
        <w:pStyle w:val="DevConfigs"/>
        <w:rPr>
          <w:rStyle w:val="DevConfigGray"/>
        </w:rPr>
      </w:pPr>
      <w:r w:rsidRPr="0027421F">
        <w:rPr>
          <w:rStyle w:val="DevConfigGray"/>
        </w:rPr>
        <w:t>spanning-tree extend system-id</w:t>
      </w:r>
    </w:p>
    <w:p w14:paraId="06E4F7F1" w14:textId="77777777" w:rsidR="0027421F" w:rsidRPr="0027421F" w:rsidRDefault="0027421F" w:rsidP="0027421F">
      <w:pPr>
        <w:pStyle w:val="DevConfigs"/>
        <w:rPr>
          <w:rStyle w:val="DevConfigGray"/>
        </w:rPr>
      </w:pPr>
      <w:r w:rsidRPr="0027421F">
        <w:rPr>
          <w:rStyle w:val="DevConfigGray"/>
        </w:rPr>
        <w:t>redundancy</w:t>
      </w:r>
    </w:p>
    <w:p w14:paraId="19089805" w14:textId="77777777" w:rsidR="0027421F" w:rsidRPr="0027421F" w:rsidRDefault="0027421F" w:rsidP="0027421F">
      <w:pPr>
        <w:pStyle w:val="DevConfigs"/>
        <w:rPr>
          <w:rStyle w:val="DevConfigGray"/>
        </w:rPr>
      </w:pPr>
      <w:r w:rsidRPr="0027421F">
        <w:rPr>
          <w:rStyle w:val="DevConfigGray"/>
        </w:rPr>
        <w:t xml:space="preserve"> mode none</w:t>
      </w:r>
    </w:p>
    <w:p w14:paraId="79BCA585" w14:textId="77777777" w:rsidR="0027421F" w:rsidRPr="0027421F" w:rsidRDefault="0027421F" w:rsidP="0027421F">
      <w:pPr>
        <w:pStyle w:val="DevConfigs"/>
        <w:rPr>
          <w:rStyle w:val="DevConfigGray"/>
        </w:rPr>
      </w:pPr>
      <w:r w:rsidRPr="0027421F">
        <w:rPr>
          <w:rStyle w:val="DevConfigGray"/>
        </w:rPr>
        <w:t>interface GigabitEthernet0/0/0</w:t>
      </w:r>
    </w:p>
    <w:p w14:paraId="5526D7E0" w14:textId="77777777" w:rsidR="0027421F" w:rsidRPr="0027421F" w:rsidRDefault="0027421F" w:rsidP="0027421F">
      <w:pPr>
        <w:pStyle w:val="DevConfigs"/>
        <w:rPr>
          <w:rStyle w:val="DevConfigGray"/>
        </w:rPr>
      </w:pPr>
      <w:r w:rsidRPr="0027421F">
        <w:rPr>
          <w:rStyle w:val="DevConfigGray"/>
        </w:rPr>
        <w:lastRenderedPageBreak/>
        <w:t xml:space="preserve"> ip address 172.16.0.2 255.255.255.252</w:t>
      </w:r>
    </w:p>
    <w:p w14:paraId="4E349041" w14:textId="77777777" w:rsidR="0027421F" w:rsidRPr="0027421F" w:rsidRDefault="0027421F" w:rsidP="0027421F">
      <w:pPr>
        <w:pStyle w:val="DevConfigs"/>
        <w:rPr>
          <w:rStyle w:val="DevConfigGray"/>
        </w:rPr>
      </w:pPr>
      <w:r w:rsidRPr="0027421F">
        <w:rPr>
          <w:rStyle w:val="DevConfigGray"/>
        </w:rPr>
        <w:t xml:space="preserve"> negotiation auto</w:t>
      </w:r>
    </w:p>
    <w:p w14:paraId="518EEC52" w14:textId="77777777" w:rsidR="0027421F" w:rsidRPr="0027421F" w:rsidRDefault="0027421F" w:rsidP="0027421F">
      <w:pPr>
        <w:pStyle w:val="DevConfigs"/>
        <w:rPr>
          <w:rStyle w:val="DevConfigGray"/>
        </w:rPr>
      </w:pPr>
      <w:r w:rsidRPr="0027421F">
        <w:rPr>
          <w:rStyle w:val="DevConfigGray"/>
        </w:rPr>
        <w:t xml:space="preserve"> ipv6 address FE80::1:2 link-local</w:t>
      </w:r>
    </w:p>
    <w:p w14:paraId="730CF667" w14:textId="77777777" w:rsidR="0027421F" w:rsidRPr="0027421F" w:rsidRDefault="0027421F" w:rsidP="0027421F">
      <w:pPr>
        <w:pStyle w:val="DevConfigs"/>
        <w:rPr>
          <w:rStyle w:val="DevConfigGray"/>
        </w:rPr>
      </w:pPr>
      <w:r w:rsidRPr="0027421F">
        <w:rPr>
          <w:rStyle w:val="DevConfigGray"/>
        </w:rPr>
        <w:t xml:space="preserve"> ipv6 address 2001:DB8:ACAD:A001::2/64</w:t>
      </w:r>
    </w:p>
    <w:p w14:paraId="5355CDD8" w14:textId="77777777" w:rsidR="0027421F" w:rsidRPr="0027421F" w:rsidRDefault="0027421F" w:rsidP="0027421F">
      <w:pPr>
        <w:pStyle w:val="DevConfigs"/>
        <w:rPr>
          <w:rStyle w:val="DevConfigGray"/>
        </w:rPr>
      </w:pPr>
      <w:r w:rsidRPr="0027421F">
        <w:rPr>
          <w:rStyle w:val="DevConfigGray"/>
        </w:rPr>
        <w:t xml:space="preserve"> ospfv3 network point-to-point</w:t>
      </w:r>
    </w:p>
    <w:p w14:paraId="1DC6BE33" w14:textId="77777777" w:rsidR="0027421F" w:rsidRPr="0027421F" w:rsidRDefault="0027421F" w:rsidP="0027421F">
      <w:pPr>
        <w:pStyle w:val="DevConfigs"/>
        <w:rPr>
          <w:rStyle w:val="DevConfigGray"/>
        </w:rPr>
      </w:pPr>
      <w:r w:rsidRPr="0027421F">
        <w:rPr>
          <w:rStyle w:val="DevConfigGray"/>
        </w:rPr>
        <w:t xml:space="preserve"> ospfv3 123 ipv4 area 0</w:t>
      </w:r>
    </w:p>
    <w:p w14:paraId="6C7B5F20" w14:textId="77777777" w:rsidR="0027421F" w:rsidRPr="0027421F" w:rsidRDefault="0027421F" w:rsidP="0027421F">
      <w:pPr>
        <w:pStyle w:val="DevConfigs"/>
        <w:rPr>
          <w:rStyle w:val="DevConfigGray"/>
        </w:rPr>
      </w:pPr>
      <w:r w:rsidRPr="0027421F">
        <w:rPr>
          <w:rStyle w:val="DevConfigGray"/>
        </w:rPr>
        <w:t xml:space="preserve"> ospfv3 123 ipv6 area 0</w:t>
      </w:r>
    </w:p>
    <w:p w14:paraId="53FD3C18" w14:textId="77777777" w:rsidR="0027421F" w:rsidRPr="0027421F" w:rsidRDefault="0027421F" w:rsidP="0027421F">
      <w:pPr>
        <w:pStyle w:val="DevConfigs"/>
        <w:rPr>
          <w:rStyle w:val="DevConfigGray"/>
        </w:rPr>
      </w:pPr>
      <w:r w:rsidRPr="0027421F">
        <w:rPr>
          <w:rStyle w:val="DevConfigGray"/>
        </w:rPr>
        <w:t>interface GigabitEthernet0/0/1</w:t>
      </w:r>
    </w:p>
    <w:p w14:paraId="34F74D18" w14:textId="77777777" w:rsidR="0027421F" w:rsidRPr="0027421F" w:rsidRDefault="0027421F" w:rsidP="0027421F">
      <w:pPr>
        <w:pStyle w:val="DevConfigs"/>
        <w:rPr>
          <w:rStyle w:val="DevConfigGray"/>
        </w:rPr>
      </w:pPr>
      <w:r w:rsidRPr="0027421F">
        <w:rPr>
          <w:rStyle w:val="DevConfigGray"/>
        </w:rPr>
        <w:t xml:space="preserve"> no ip address</w:t>
      </w:r>
    </w:p>
    <w:p w14:paraId="0E556C89" w14:textId="77777777" w:rsidR="0027421F" w:rsidRPr="0027421F" w:rsidRDefault="0027421F" w:rsidP="0027421F">
      <w:pPr>
        <w:pStyle w:val="DevConfigs"/>
        <w:rPr>
          <w:rStyle w:val="DevConfigGray"/>
        </w:rPr>
      </w:pPr>
      <w:r w:rsidRPr="0027421F">
        <w:rPr>
          <w:rStyle w:val="DevConfigGray"/>
        </w:rPr>
        <w:t xml:space="preserve"> negotiation auto</w:t>
      </w:r>
    </w:p>
    <w:p w14:paraId="7E317CF0" w14:textId="77777777" w:rsidR="0027421F" w:rsidRPr="0027421F" w:rsidRDefault="0027421F" w:rsidP="0027421F">
      <w:pPr>
        <w:pStyle w:val="DevConfigs"/>
        <w:rPr>
          <w:rStyle w:val="DevConfigGray"/>
        </w:rPr>
      </w:pPr>
      <w:r w:rsidRPr="0027421F">
        <w:rPr>
          <w:rStyle w:val="DevConfigGray"/>
        </w:rPr>
        <w:t xml:space="preserve"> ipv6 address FE80::1:1 link-local</w:t>
      </w:r>
    </w:p>
    <w:p w14:paraId="4B92F3BB" w14:textId="77777777" w:rsidR="0027421F" w:rsidRPr="0027421F" w:rsidRDefault="0027421F" w:rsidP="0027421F">
      <w:pPr>
        <w:pStyle w:val="DevConfigs"/>
        <w:rPr>
          <w:rStyle w:val="DevConfigGray"/>
        </w:rPr>
      </w:pPr>
      <w:r w:rsidRPr="0027421F">
        <w:rPr>
          <w:rStyle w:val="DevConfigGray"/>
        </w:rPr>
        <w:t xml:space="preserve"> ipv6 address 2001:DB8:ACAD:1001::1/64</w:t>
      </w:r>
    </w:p>
    <w:p w14:paraId="5F9D202D" w14:textId="77777777" w:rsidR="0027421F" w:rsidRPr="0027421F" w:rsidRDefault="0027421F" w:rsidP="0027421F">
      <w:pPr>
        <w:pStyle w:val="DevConfigs"/>
        <w:rPr>
          <w:rStyle w:val="DevConfigGray"/>
        </w:rPr>
      </w:pPr>
      <w:r w:rsidRPr="0027421F">
        <w:rPr>
          <w:rStyle w:val="DevConfigGray"/>
        </w:rPr>
        <w:t xml:space="preserve"> ospfv3 network point-to-point</w:t>
      </w:r>
    </w:p>
    <w:p w14:paraId="29E856FC" w14:textId="77777777" w:rsidR="0027421F" w:rsidRPr="0027421F" w:rsidRDefault="0027421F" w:rsidP="0027421F">
      <w:pPr>
        <w:pStyle w:val="DevConfigs"/>
        <w:rPr>
          <w:rStyle w:val="DevConfigGray"/>
        </w:rPr>
      </w:pPr>
      <w:r w:rsidRPr="0027421F">
        <w:rPr>
          <w:rStyle w:val="DevConfigGray"/>
        </w:rPr>
        <w:t xml:space="preserve"> ospfv3 123 ipv4 area 1</w:t>
      </w:r>
    </w:p>
    <w:p w14:paraId="515DC5F5" w14:textId="77777777" w:rsidR="0027421F" w:rsidRPr="0027421F" w:rsidRDefault="0027421F" w:rsidP="0027421F">
      <w:pPr>
        <w:pStyle w:val="DevConfigs"/>
        <w:rPr>
          <w:rStyle w:val="DevConfigGray"/>
        </w:rPr>
      </w:pPr>
      <w:r w:rsidRPr="0027421F">
        <w:rPr>
          <w:rStyle w:val="DevConfigGray"/>
        </w:rPr>
        <w:t xml:space="preserve"> ospfv3 123 ipv6 area 1</w:t>
      </w:r>
    </w:p>
    <w:p w14:paraId="15801BA0" w14:textId="77777777" w:rsidR="0027421F" w:rsidRPr="0027421F" w:rsidRDefault="0027421F" w:rsidP="0027421F">
      <w:pPr>
        <w:pStyle w:val="DevConfigs"/>
        <w:rPr>
          <w:rStyle w:val="DevConfigGray"/>
        </w:rPr>
      </w:pPr>
      <w:r w:rsidRPr="0027421F">
        <w:rPr>
          <w:rStyle w:val="DevConfigGray"/>
        </w:rPr>
        <w:t>interface GigabitEthernet0/0/2</w:t>
      </w:r>
    </w:p>
    <w:p w14:paraId="6EB097DF" w14:textId="77777777" w:rsidR="0027421F" w:rsidRPr="0027421F" w:rsidRDefault="0027421F" w:rsidP="0027421F">
      <w:pPr>
        <w:pStyle w:val="DevConfigs"/>
        <w:rPr>
          <w:rStyle w:val="DevConfigGray"/>
        </w:rPr>
      </w:pPr>
      <w:r w:rsidRPr="0027421F">
        <w:rPr>
          <w:rStyle w:val="DevConfigGray"/>
        </w:rPr>
        <w:t xml:space="preserve"> no ip address</w:t>
      </w:r>
    </w:p>
    <w:p w14:paraId="07BF428C" w14:textId="77777777" w:rsidR="0027421F" w:rsidRPr="0027421F" w:rsidRDefault="0027421F" w:rsidP="0027421F">
      <w:pPr>
        <w:pStyle w:val="DevConfigs"/>
        <w:rPr>
          <w:rStyle w:val="DevConfigGray"/>
        </w:rPr>
      </w:pPr>
      <w:r w:rsidRPr="0027421F">
        <w:rPr>
          <w:rStyle w:val="DevConfigGray"/>
        </w:rPr>
        <w:t xml:space="preserve"> negotiation auto</w:t>
      </w:r>
    </w:p>
    <w:p w14:paraId="4F68A423" w14:textId="77777777" w:rsidR="0027421F" w:rsidRPr="0027421F" w:rsidRDefault="0027421F" w:rsidP="0027421F">
      <w:pPr>
        <w:pStyle w:val="DevConfigs"/>
        <w:rPr>
          <w:rStyle w:val="DevConfigGray"/>
        </w:rPr>
      </w:pPr>
      <w:r w:rsidRPr="0027421F">
        <w:rPr>
          <w:rStyle w:val="DevConfigGray"/>
        </w:rPr>
        <w:t>interface Serial0/1/0</w:t>
      </w:r>
    </w:p>
    <w:p w14:paraId="7C6DC427" w14:textId="77777777" w:rsidR="0027421F" w:rsidRPr="0027421F" w:rsidRDefault="0027421F" w:rsidP="0027421F">
      <w:pPr>
        <w:pStyle w:val="DevConfigs"/>
        <w:rPr>
          <w:rStyle w:val="DevConfigGray"/>
        </w:rPr>
      </w:pPr>
      <w:r w:rsidRPr="0027421F">
        <w:rPr>
          <w:rStyle w:val="DevConfigGray"/>
        </w:rPr>
        <w:t xml:space="preserve"> no ip address</w:t>
      </w:r>
    </w:p>
    <w:p w14:paraId="1A0B0C86" w14:textId="77777777" w:rsidR="0027421F" w:rsidRPr="0027421F" w:rsidRDefault="0027421F" w:rsidP="0027421F">
      <w:pPr>
        <w:pStyle w:val="DevConfigs"/>
        <w:rPr>
          <w:rStyle w:val="DevConfigGray"/>
        </w:rPr>
      </w:pPr>
      <w:r w:rsidRPr="0027421F">
        <w:rPr>
          <w:rStyle w:val="DevConfigGray"/>
        </w:rPr>
        <w:t>interface Serial0/1/1</w:t>
      </w:r>
    </w:p>
    <w:p w14:paraId="34EC2A00" w14:textId="77777777" w:rsidR="0027421F" w:rsidRPr="0027421F" w:rsidRDefault="0027421F" w:rsidP="0027421F">
      <w:pPr>
        <w:pStyle w:val="DevConfigs"/>
        <w:rPr>
          <w:rStyle w:val="DevConfigGray"/>
        </w:rPr>
      </w:pPr>
      <w:r w:rsidRPr="0027421F">
        <w:rPr>
          <w:rStyle w:val="DevConfigGray"/>
        </w:rPr>
        <w:t xml:space="preserve"> no ip address</w:t>
      </w:r>
    </w:p>
    <w:p w14:paraId="63141A1D" w14:textId="77777777" w:rsidR="0027421F" w:rsidRPr="0027421F" w:rsidRDefault="0027421F" w:rsidP="0027421F">
      <w:pPr>
        <w:pStyle w:val="DevConfigs"/>
        <w:rPr>
          <w:rStyle w:val="DevConfigGray"/>
        </w:rPr>
      </w:pPr>
      <w:r w:rsidRPr="0027421F">
        <w:rPr>
          <w:rStyle w:val="DevConfigGray"/>
        </w:rPr>
        <w:t>interface GigabitEthernet0</w:t>
      </w:r>
    </w:p>
    <w:p w14:paraId="153ABBC1" w14:textId="77777777" w:rsidR="0027421F" w:rsidRPr="0027421F" w:rsidRDefault="0027421F" w:rsidP="0027421F">
      <w:pPr>
        <w:pStyle w:val="DevConfigs"/>
        <w:rPr>
          <w:rStyle w:val="DevConfigGray"/>
        </w:rPr>
      </w:pPr>
      <w:r w:rsidRPr="0027421F">
        <w:rPr>
          <w:rStyle w:val="DevConfigGray"/>
        </w:rPr>
        <w:t xml:space="preserve"> </w:t>
      </w:r>
      <w:proofErr w:type="spellStart"/>
      <w:r w:rsidRPr="0027421F">
        <w:rPr>
          <w:rStyle w:val="DevConfigGray"/>
        </w:rPr>
        <w:t>vrf</w:t>
      </w:r>
      <w:proofErr w:type="spellEnd"/>
      <w:r w:rsidRPr="0027421F">
        <w:rPr>
          <w:rStyle w:val="DevConfigGray"/>
        </w:rPr>
        <w:t xml:space="preserve"> forwarding </w:t>
      </w:r>
      <w:proofErr w:type="spellStart"/>
      <w:r w:rsidRPr="0027421F">
        <w:rPr>
          <w:rStyle w:val="DevConfigGray"/>
        </w:rPr>
        <w:t>Mgmt-intf</w:t>
      </w:r>
      <w:proofErr w:type="spellEnd"/>
    </w:p>
    <w:p w14:paraId="0941A033" w14:textId="77777777" w:rsidR="0027421F" w:rsidRPr="0027421F" w:rsidRDefault="0027421F" w:rsidP="0027421F">
      <w:pPr>
        <w:pStyle w:val="DevConfigs"/>
        <w:rPr>
          <w:rStyle w:val="DevConfigGray"/>
        </w:rPr>
      </w:pPr>
      <w:r w:rsidRPr="0027421F">
        <w:rPr>
          <w:rStyle w:val="DevConfigGray"/>
        </w:rPr>
        <w:t xml:space="preserve"> no ip address</w:t>
      </w:r>
    </w:p>
    <w:p w14:paraId="35AB8A23" w14:textId="77777777" w:rsidR="0027421F" w:rsidRPr="0027421F" w:rsidRDefault="0027421F" w:rsidP="0027421F">
      <w:pPr>
        <w:pStyle w:val="DevConfigs"/>
        <w:rPr>
          <w:rStyle w:val="DevConfigGray"/>
        </w:rPr>
      </w:pPr>
      <w:r w:rsidRPr="0027421F">
        <w:rPr>
          <w:rStyle w:val="DevConfigGray"/>
        </w:rPr>
        <w:t xml:space="preserve"> negotiation auto</w:t>
      </w:r>
    </w:p>
    <w:p w14:paraId="10DF30BE" w14:textId="77777777" w:rsidR="0027421F" w:rsidRPr="0027421F" w:rsidRDefault="0027421F" w:rsidP="0027421F">
      <w:pPr>
        <w:pStyle w:val="DevConfigs"/>
        <w:rPr>
          <w:rStyle w:val="DevConfigGray"/>
        </w:rPr>
      </w:pPr>
      <w:r w:rsidRPr="0027421F">
        <w:rPr>
          <w:rStyle w:val="DevConfigGray"/>
        </w:rPr>
        <w:t>router ospfv3 123</w:t>
      </w:r>
    </w:p>
    <w:p w14:paraId="5D5D9C33" w14:textId="77777777" w:rsidR="0027421F" w:rsidRPr="0027421F" w:rsidRDefault="0027421F" w:rsidP="0027421F">
      <w:pPr>
        <w:pStyle w:val="DevConfigs"/>
        <w:rPr>
          <w:rStyle w:val="DevConfigGray"/>
        </w:rPr>
      </w:pPr>
      <w:r w:rsidRPr="0027421F">
        <w:rPr>
          <w:rStyle w:val="DevConfigGray"/>
        </w:rPr>
        <w:t xml:space="preserve"> address-family ipv4 unicast</w:t>
      </w:r>
    </w:p>
    <w:p w14:paraId="6B3E2CB0" w14:textId="77777777" w:rsidR="0027421F" w:rsidRPr="0027421F" w:rsidRDefault="0027421F" w:rsidP="0027421F">
      <w:pPr>
        <w:pStyle w:val="DevConfigs"/>
        <w:rPr>
          <w:rStyle w:val="DevConfigGray"/>
        </w:rPr>
      </w:pPr>
      <w:r w:rsidRPr="0027421F">
        <w:rPr>
          <w:rStyle w:val="DevConfigGray"/>
        </w:rPr>
        <w:t xml:space="preserve">  router-id 1.1.1.1</w:t>
      </w:r>
    </w:p>
    <w:p w14:paraId="4B4545D0" w14:textId="77777777" w:rsidR="0027421F" w:rsidRPr="0027421F" w:rsidRDefault="0027421F" w:rsidP="0027421F">
      <w:pPr>
        <w:pStyle w:val="DevConfigs"/>
        <w:rPr>
          <w:rStyle w:val="DevConfigGray"/>
        </w:rPr>
      </w:pPr>
      <w:r w:rsidRPr="0027421F">
        <w:rPr>
          <w:rStyle w:val="DevConfigGray"/>
        </w:rPr>
        <w:t xml:space="preserve">  area 1 </w:t>
      </w:r>
      <w:proofErr w:type="spellStart"/>
      <w:r w:rsidRPr="0027421F">
        <w:rPr>
          <w:rStyle w:val="DevConfigGray"/>
        </w:rPr>
        <w:t>nssa</w:t>
      </w:r>
      <w:proofErr w:type="spellEnd"/>
    </w:p>
    <w:p w14:paraId="3B94095D" w14:textId="77777777" w:rsidR="0027421F" w:rsidRPr="0027421F" w:rsidRDefault="0027421F" w:rsidP="0027421F">
      <w:pPr>
        <w:pStyle w:val="DevConfigs"/>
        <w:rPr>
          <w:rStyle w:val="DevConfigGray"/>
        </w:rPr>
      </w:pPr>
      <w:r w:rsidRPr="0027421F">
        <w:rPr>
          <w:rStyle w:val="DevConfigGray"/>
        </w:rPr>
        <w:t xml:space="preserve"> exit-address-family</w:t>
      </w:r>
    </w:p>
    <w:p w14:paraId="39381598" w14:textId="77777777" w:rsidR="0027421F" w:rsidRPr="0027421F" w:rsidRDefault="0027421F" w:rsidP="0027421F">
      <w:pPr>
        <w:pStyle w:val="DevConfigs"/>
        <w:rPr>
          <w:rStyle w:val="DevConfigGray"/>
        </w:rPr>
      </w:pPr>
      <w:r w:rsidRPr="0027421F">
        <w:rPr>
          <w:rStyle w:val="DevConfigGray"/>
        </w:rPr>
        <w:t xml:space="preserve"> address-family ipv6 unicast</w:t>
      </w:r>
    </w:p>
    <w:p w14:paraId="37A135C5" w14:textId="77777777" w:rsidR="0027421F" w:rsidRPr="0027421F" w:rsidRDefault="0027421F" w:rsidP="0027421F">
      <w:pPr>
        <w:pStyle w:val="DevConfigs"/>
        <w:rPr>
          <w:rStyle w:val="DevConfigGray"/>
        </w:rPr>
      </w:pPr>
      <w:r w:rsidRPr="0027421F">
        <w:rPr>
          <w:rStyle w:val="DevConfigGray"/>
        </w:rPr>
        <w:t xml:space="preserve">  router-id 1.1.1.1</w:t>
      </w:r>
    </w:p>
    <w:p w14:paraId="3E98A055" w14:textId="77777777" w:rsidR="0027421F" w:rsidRPr="0027421F" w:rsidRDefault="0027421F" w:rsidP="0027421F">
      <w:pPr>
        <w:pStyle w:val="DevConfigs"/>
        <w:rPr>
          <w:rStyle w:val="DevConfigGray"/>
        </w:rPr>
      </w:pPr>
      <w:r w:rsidRPr="0027421F">
        <w:rPr>
          <w:rStyle w:val="DevConfigGray"/>
        </w:rPr>
        <w:t xml:space="preserve">  area 1 </w:t>
      </w:r>
      <w:proofErr w:type="spellStart"/>
      <w:r w:rsidRPr="0027421F">
        <w:rPr>
          <w:rStyle w:val="DevConfigGray"/>
        </w:rPr>
        <w:t>nssa</w:t>
      </w:r>
      <w:proofErr w:type="spellEnd"/>
      <w:r w:rsidRPr="0027421F">
        <w:rPr>
          <w:rStyle w:val="DevConfigGray"/>
        </w:rPr>
        <w:t xml:space="preserve"> default-information-originate no-summary</w:t>
      </w:r>
    </w:p>
    <w:p w14:paraId="004BA796" w14:textId="77777777" w:rsidR="0027421F" w:rsidRPr="0027421F" w:rsidRDefault="0027421F" w:rsidP="0027421F">
      <w:pPr>
        <w:pStyle w:val="DevConfigs"/>
        <w:rPr>
          <w:rStyle w:val="DevConfigGray"/>
        </w:rPr>
      </w:pPr>
      <w:r w:rsidRPr="0027421F">
        <w:rPr>
          <w:rStyle w:val="DevConfigGray"/>
        </w:rPr>
        <w:t xml:space="preserve"> exit-address-family</w:t>
      </w:r>
    </w:p>
    <w:p w14:paraId="7168DCA3" w14:textId="77777777" w:rsidR="0027421F" w:rsidRPr="0027421F" w:rsidRDefault="0027421F" w:rsidP="0027421F">
      <w:pPr>
        <w:pStyle w:val="DevConfigs"/>
        <w:rPr>
          <w:rStyle w:val="DevConfigGray"/>
        </w:rPr>
      </w:pPr>
      <w:r w:rsidRPr="0027421F">
        <w:rPr>
          <w:rStyle w:val="DevConfigGray"/>
        </w:rPr>
        <w:t xml:space="preserve">ip forward-protocol </w:t>
      </w:r>
      <w:proofErr w:type="spellStart"/>
      <w:r w:rsidRPr="0027421F">
        <w:rPr>
          <w:rStyle w:val="DevConfigGray"/>
        </w:rPr>
        <w:t>nd</w:t>
      </w:r>
      <w:proofErr w:type="spellEnd"/>
    </w:p>
    <w:p w14:paraId="5EE54D6E" w14:textId="77777777" w:rsidR="0027421F" w:rsidRPr="0027421F" w:rsidRDefault="0027421F" w:rsidP="0027421F">
      <w:pPr>
        <w:pStyle w:val="DevConfigs"/>
        <w:rPr>
          <w:rStyle w:val="DevConfigGray"/>
        </w:rPr>
      </w:pPr>
      <w:r w:rsidRPr="0027421F">
        <w:rPr>
          <w:rStyle w:val="DevConfigGray"/>
        </w:rPr>
        <w:t>no ip http server</w:t>
      </w:r>
    </w:p>
    <w:p w14:paraId="1DD852B3" w14:textId="77777777" w:rsidR="0027421F" w:rsidRPr="0027421F" w:rsidRDefault="0027421F" w:rsidP="0027421F">
      <w:pPr>
        <w:pStyle w:val="DevConfigs"/>
        <w:rPr>
          <w:rStyle w:val="DevConfigGray"/>
        </w:rPr>
      </w:pPr>
      <w:r w:rsidRPr="0027421F">
        <w:rPr>
          <w:rStyle w:val="DevConfigGray"/>
        </w:rPr>
        <w:t>ip http secure-server</w:t>
      </w:r>
    </w:p>
    <w:p w14:paraId="0EE9596C" w14:textId="77777777" w:rsidR="0027421F" w:rsidRPr="0027421F" w:rsidRDefault="0027421F" w:rsidP="0027421F">
      <w:pPr>
        <w:pStyle w:val="DevConfigs"/>
        <w:rPr>
          <w:rStyle w:val="DevConfigGray"/>
        </w:rPr>
      </w:pPr>
      <w:r w:rsidRPr="0027421F">
        <w:rPr>
          <w:rStyle w:val="DevConfigGray"/>
        </w:rPr>
        <w:t>ip ssh bulk-mode 131072</w:t>
      </w:r>
    </w:p>
    <w:p w14:paraId="29184726" w14:textId="77777777" w:rsidR="0027421F" w:rsidRPr="0027421F" w:rsidRDefault="0027421F" w:rsidP="0027421F">
      <w:pPr>
        <w:pStyle w:val="DevConfigs"/>
        <w:rPr>
          <w:rStyle w:val="DevConfigGray"/>
        </w:rPr>
      </w:pPr>
      <w:r w:rsidRPr="0027421F">
        <w:rPr>
          <w:rStyle w:val="DevConfigGray"/>
        </w:rPr>
        <w:t>control-plane</w:t>
      </w:r>
    </w:p>
    <w:p w14:paraId="236E3826" w14:textId="77777777" w:rsidR="0027421F" w:rsidRPr="0027421F" w:rsidRDefault="0027421F" w:rsidP="0027421F">
      <w:pPr>
        <w:pStyle w:val="DevConfigs"/>
        <w:rPr>
          <w:rStyle w:val="DevConfigGray"/>
        </w:rPr>
      </w:pPr>
      <w:r w:rsidRPr="0027421F">
        <w:rPr>
          <w:rStyle w:val="DevConfigGray"/>
        </w:rPr>
        <w:t>line con 0</w:t>
      </w:r>
    </w:p>
    <w:p w14:paraId="566CDE3F" w14:textId="77777777" w:rsidR="0027421F" w:rsidRPr="0027421F" w:rsidRDefault="0027421F" w:rsidP="0027421F">
      <w:pPr>
        <w:pStyle w:val="DevConfigs"/>
        <w:rPr>
          <w:rStyle w:val="DevConfigGray"/>
        </w:rPr>
      </w:pPr>
      <w:r w:rsidRPr="0027421F">
        <w:rPr>
          <w:rStyle w:val="DevConfigGray"/>
        </w:rPr>
        <w:t xml:space="preserve"> exec-timeout 0 0</w:t>
      </w:r>
    </w:p>
    <w:p w14:paraId="29970BED" w14:textId="77777777" w:rsidR="0027421F" w:rsidRPr="0027421F" w:rsidRDefault="0027421F" w:rsidP="0027421F">
      <w:pPr>
        <w:pStyle w:val="DevConfigs"/>
        <w:rPr>
          <w:rStyle w:val="DevConfigGray"/>
        </w:rPr>
      </w:pPr>
      <w:r w:rsidRPr="0027421F">
        <w:rPr>
          <w:rStyle w:val="DevConfigGray"/>
        </w:rPr>
        <w:t xml:space="preserve"> logging synchronous</w:t>
      </w:r>
    </w:p>
    <w:p w14:paraId="22B1524D" w14:textId="77777777" w:rsidR="0027421F" w:rsidRPr="0027421F" w:rsidRDefault="0027421F" w:rsidP="0027421F">
      <w:pPr>
        <w:pStyle w:val="DevConfigs"/>
        <w:rPr>
          <w:rStyle w:val="DevConfigGray"/>
        </w:rPr>
      </w:pPr>
      <w:r w:rsidRPr="0027421F">
        <w:rPr>
          <w:rStyle w:val="DevConfigGray"/>
        </w:rPr>
        <w:t xml:space="preserve"> </w:t>
      </w:r>
      <w:proofErr w:type="spellStart"/>
      <w:r w:rsidRPr="0027421F">
        <w:rPr>
          <w:rStyle w:val="DevConfigGray"/>
        </w:rPr>
        <w:t>stopbits</w:t>
      </w:r>
      <w:proofErr w:type="spellEnd"/>
      <w:r w:rsidRPr="0027421F">
        <w:rPr>
          <w:rStyle w:val="DevConfigGray"/>
        </w:rPr>
        <w:t xml:space="preserve"> 1</w:t>
      </w:r>
    </w:p>
    <w:p w14:paraId="07AF073A" w14:textId="77777777" w:rsidR="0027421F" w:rsidRPr="0027421F" w:rsidRDefault="0027421F" w:rsidP="0027421F">
      <w:pPr>
        <w:pStyle w:val="DevConfigs"/>
        <w:rPr>
          <w:rStyle w:val="DevConfigGray"/>
        </w:rPr>
      </w:pPr>
      <w:r w:rsidRPr="0027421F">
        <w:rPr>
          <w:rStyle w:val="DevConfigGray"/>
        </w:rPr>
        <w:t>line aux 0</w:t>
      </w:r>
    </w:p>
    <w:p w14:paraId="60B4F8D6" w14:textId="77777777" w:rsidR="0027421F" w:rsidRPr="0027421F" w:rsidRDefault="0027421F" w:rsidP="0027421F">
      <w:pPr>
        <w:pStyle w:val="DevConfigs"/>
        <w:rPr>
          <w:rStyle w:val="DevConfigGray"/>
        </w:rPr>
      </w:pPr>
      <w:r w:rsidRPr="0027421F">
        <w:rPr>
          <w:rStyle w:val="DevConfigGray"/>
        </w:rPr>
        <w:t xml:space="preserve">line </w:t>
      </w:r>
      <w:proofErr w:type="spellStart"/>
      <w:r w:rsidRPr="0027421F">
        <w:rPr>
          <w:rStyle w:val="DevConfigGray"/>
        </w:rPr>
        <w:t>vty</w:t>
      </w:r>
      <w:proofErr w:type="spellEnd"/>
      <w:r w:rsidRPr="0027421F">
        <w:rPr>
          <w:rStyle w:val="DevConfigGray"/>
        </w:rPr>
        <w:t xml:space="preserve"> 0 4</w:t>
      </w:r>
    </w:p>
    <w:p w14:paraId="19BB0F7F" w14:textId="77777777" w:rsidR="0027421F" w:rsidRPr="0027421F" w:rsidRDefault="0027421F" w:rsidP="0027421F">
      <w:pPr>
        <w:pStyle w:val="DevConfigs"/>
        <w:rPr>
          <w:rStyle w:val="DevConfigGray"/>
        </w:rPr>
      </w:pPr>
      <w:r w:rsidRPr="0027421F">
        <w:rPr>
          <w:rStyle w:val="DevConfigGray"/>
        </w:rPr>
        <w:t xml:space="preserve"> login</w:t>
      </w:r>
    </w:p>
    <w:p w14:paraId="384E483D" w14:textId="77777777" w:rsidR="0027421F" w:rsidRPr="0027421F" w:rsidRDefault="0027421F" w:rsidP="0027421F">
      <w:pPr>
        <w:pStyle w:val="DevConfigs"/>
        <w:rPr>
          <w:rStyle w:val="DevConfigGray"/>
        </w:rPr>
      </w:pPr>
      <w:r w:rsidRPr="0027421F">
        <w:rPr>
          <w:rStyle w:val="DevConfigGray"/>
        </w:rPr>
        <w:t xml:space="preserve"> transport input ssh</w:t>
      </w:r>
    </w:p>
    <w:p w14:paraId="2E36227B" w14:textId="77777777" w:rsidR="0027421F" w:rsidRPr="0027421F" w:rsidRDefault="0027421F" w:rsidP="0027421F">
      <w:pPr>
        <w:pStyle w:val="DevConfigs"/>
        <w:rPr>
          <w:rStyle w:val="DevConfigGray"/>
        </w:rPr>
      </w:pPr>
      <w:r w:rsidRPr="0027421F">
        <w:rPr>
          <w:rStyle w:val="DevConfigGray"/>
        </w:rPr>
        <w:t xml:space="preserve">line </w:t>
      </w:r>
      <w:proofErr w:type="spellStart"/>
      <w:r w:rsidRPr="0027421F">
        <w:rPr>
          <w:rStyle w:val="DevConfigGray"/>
        </w:rPr>
        <w:t>vty</w:t>
      </w:r>
      <w:proofErr w:type="spellEnd"/>
      <w:r w:rsidRPr="0027421F">
        <w:rPr>
          <w:rStyle w:val="DevConfigGray"/>
        </w:rPr>
        <w:t xml:space="preserve"> 5 14</w:t>
      </w:r>
    </w:p>
    <w:p w14:paraId="6DD585BF" w14:textId="77777777" w:rsidR="0027421F" w:rsidRPr="0027421F" w:rsidRDefault="0027421F" w:rsidP="0027421F">
      <w:pPr>
        <w:pStyle w:val="DevConfigs"/>
        <w:rPr>
          <w:rStyle w:val="DevConfigGray"/>
        </w:rPr>
      </w:pPr>
      <w:r w:rsidRPr="0027421F">
        <w:rPr>
          <w:rStyle w:val="DevConfigGray"/>
        </w:rPr>
        <w:t xml:space="preserve"> login</w:t>
      </w:r>
    </w:p>
    <w:p w14:paraId="1F5CF21B" w14:textId="32F82CE6" w:rsidR="00390CE3" w:rsidRPr="00390CE3" w:rsidRDefault="0027421F" w:rsidP="0027421F">
      <w:pPr>
        <w:pStyle w:val="DevConfigs"/>
        <w:rPr>
          <w:rStyle w:val="DevConfigGray"/>
        </w:rPr>
      </w:pPr>
      <w:r w:rsidRPr="0027421F">
        <w:rPr>
          <w:rStyle w:val="DevConfigGray"/>
        </w:rPr>
        <w:t xml:space="preserve"> transport input ssh</w:t>
      </w:r>
    </w:p>
    <w:p w14:paraId="51EDF782" w14:textId="142705A1" w:rsidR="00390CE3" w:rsidRPr="00390CE3" w:rsidRDefault="00390CE3" w:rsidP="00C61D7C">
      <w:pPr>
        <w:pStyle w:val="DevConfigs"/>
        <w:rPr>
          <w:rStyle w:val="DevConfigGray"/>
        </w:rPr>
      </w:pPr>
      <w:r w:rsidRPr="00390CE3">
        <w:rPr>
          <w:rStyle w:val="DevConfigGray"/>
        </w:rPr>
        <w:t>!</w:t>
      </w:r>
    </w:p>
    <w:p w14:paraId="313D04D4" w14:textId="77777777" w:rsidR="00390CE3" w:rsidRPr="00390CE3" w:rsidRDefault="00390CE3" w:rsidP="00390CE3">
      <w:pPr>
        <w:pStyle w:val="DevConfigs"/>
        <w:rPr>
          <w:rStyle w:val="DevConfigGray"/>
        </w:rPr>
      </w:pPr>
      <w:r w:rsidRPr="00390CE3">
        <w:rPr>
          <w:rStyle w:val="DevConfigGray"/>
        </w:rPr>
        <w:t>end</w:t>
      </w:r>
    </w:p>
    <w:p w14:paraId="0CEF0140" w14:textId="77777777" w:rsidR="00390CE3" w:rsidRPr="00390CE3" w:rsidRDefault="00390CE3" w:rsidP="00390CE3">
      <w:pPr>
        <w:pStyle w:val="DevConfigs"/>
        <w:rPr>
          <w:rStyle w:val="DevConfigGray"/>
        </w:rPr>
      </w:pPr>
    </w:p>
    <w:p w14:paraId="16903081" w14:textId="480FAB9F" w:rsidR="00390CE3" w:rsidRPr="00E05ABD" w:rsidRDefault="00390CE3" w:rsidP="00390CE3">
      <w:pPr>
        <w:pStyle w:val="DevConfigs"/>
        <w:rPr>
          <w:rStyle w:val="DevConfigGray"/>
        </w:rPr>
      </w:pPr>
      <w:r w:rsidRPr="00390CE3">
        <w:rPr>
          <w:rStyle w:val="DevConfigGray"/>
        </w:rPr>
        <w:t>R1#</w:t>
      </w:r>
    </w:p>
    <w:p w14:paraId="517CF149" w14:textId="77777777" w:rsidR="00A343F8" w:rsidRPr="00E05ABD" w:rsidRDefault="00A343F8" w:rsidP="00E05ABD">
      <w:pPr>
        <w:pStyle w:val="Heading1"/>
        <w:rPr>
          <w:rStyle w:val="LabSectionGray"/>
        </w:rPr>
      </w:pPr>
      <w:r w:rsidRPr="00E05ABD">
        <w:rPr>
          <w:rStyle w:val="LabSectionGray"/>
        </w:rPr>
        <w:lastRenderedPageBreak/>
        <w:t>Router R2</w:t>
      </w:r>
    </w:p>
    <w:p w14:paraId="37AA971B" w14:textId="77346AC0" w:rsidR="00A343F8" w:rsidRDefault="00A343F8" w:rsidP="00E05ABD">
      <w:pPr>
        <w:pStyle w:val="DevConfigs"/>
        <w:rPr>
          <w:rStyle w:val="DevConfigGray"/>
          <w:b/>
          <w:bCs/>
        </w:rPr>
      </w:pPr>
      <w:r w:rsidRPr="00E05ABD">
        <w:rPr>
          <w:rStyle w:val="DevConfigGray"/>
        </w:rPr>
        <w:t>R2#</w:t>
      </w:r>
      <w:r w:rsidR="00E05ABD" w:rsidRPr="00E05ABD">
        <w:rPr>
          <w:rStyle w:val="DevConfigGray"/>
        </w:rPr>
        <w:t xml:space="preserve"> </w:t>
      </w:r>
      <w:r w:rsidRPr="00155954">
        <w:rPr>
          <w:rStyle w:val="DevConfigGray"/>
          <w:b/>
          <w:bCs/>
        </w:rPr>
        <w:t>show run</w:t>
      </w:r>
    </w:p>
    <w:p w14:paraId="798C08BC" w14:textId="77777777" w:rsidR="00390CE3" w:rsidRPr="00390CE3" w:rsidRDefault="00390CE3" w:rsidP="00390CE3">
      <w:pPr>
        <w:pStyle w:val="DevConfigs"/>
        <w:rPr>
          <w:rStyle w:val="DevConfigGray"/>
        </w:rPr>
      </w:pPr>
      <w:r w:rsidRPr="00390CE3">
        <w:rPr>
          <w:rStyle w:val="DevConfigGray"/>
        </w:rPr>
        <w:t>Building configuration...</w:t>
      </w:r>
    </w:p>
    <w:p w14:paraId="0C3806F1" w14:textId="77777777" w:rsidR="00390CE3" w:rsidRPr="00390CE3" w:rsidRDefault="00390CE3" w:rsidP="00390CE3">
      <w:pPr>
        <w:pStyle w:val="DevConfigs"/>
        <w:rPr>
          <w:rStyle w:val="DevConfigGray"/>
        </w:rPr>
      </w:pPr>
    </w:p>
    <w:p w14:paraId="7B5A32C0" w14:textId="77777777" w:rsidR="0027421F" w:rsidRPr="0027421F" w:rsidRDefault="0027421F" w:rsidP="0027421F">
      <w:pPr>
        <w:pStyle w:val="DevConfigs"/>
        <w:rPr>
          <w:rStyle w:val="DevConfigGray"/>
        </w:rPr>
      </w:pPr>
      <w:r w:rsidRPr="0027421F">
        <w:rPr>
          <w:rStyle w:val="DevConfigGray"/>
        </w:rPr>
        <w:t>Current configuration : 2570 bytes</w:t>
      </w:r>
    </w:p>
    <w:p w14:paraId="4E59DEF1" w14:textId="77777777" w:rsidR="0027421F" w:rsidRPr="0027421F" w:rsidRDefault="0027421F" w:rsidP="0027421F">
      <w:pPr>
        <w:pStyle w:val="DevConfigs"/>
        <w:rPr>
          <w:rStyle w:val="DevConfigGray"/>
        </w:rPr>
      </w:pPr>
      <w:r w:rsidRPr="0027421F">
        <w:rPr>
          <w:rStyle w:val="DevConfigGray"/>
        </w:rPr>
        <w:t>version 17.12</w:t>
      </w:r>
    </w:p>
    <w:p w14:paraId="68CAB2AB" w14:textId="77777777" w:rsidR="0027421F" w:rsidRPr="0027421F" w:rsidRDefault="0027421F" w:rsidP="0027421F">
      <w:pPr>
        <w:pStyle w:val="DevConfigs"/>
        <w:rPr>
          <w:rStyle w:val="DevConfigGray"/>
        </w:rPr>
      </w:pPr>
      <w:r w:rsidRPr="0027421F">
        <w:rPr>
          <w:rStyle w:val="DevConfigGray"/>
        </w:rPr>
        <w:t>service timestamps debug datetime msec</w:t>
      </w:r>
    </w:p>
    <w:p w14:paraId="43353246" w14:textId="77777777" w:rsidR="0027421F" w:rsidRPr="0027421F" w:rsidRDefault="0027421F" w:rsidP="0027421F">
      <w:pPr>
        <w:pStyle w:val="DevConfigs"/>
        <w:rPr>
          <w:rStyle w:val="DevConfigGray"/>
        </w:rPr>
      </w:pPr>
      <w:r w:rsidRPr="0027421F">
        <w:rPr>
          <w:rStyle w:val="DevConfigGray"/>
        </w:rPr>
        <w:t>service timestamps log datetime msec</w:t>
      </w:r>
    </w:p>
    <w:p w14:paraId="6AD66D56" w14:textId="77777777" w:rsidR="0027421F" w:rsidRPr="0027421F" w:rsidRDefault="0027421F" w:rsidP="0027421F">
      <w:pPr>
        <w:pStyle w:val="DevConfigs"/>
        <w:rPr>
          <w:rStyle w:val="DevConfigGray"/>
        </w:rPr>
      </w:pPr>
      <w:r w:rsidRPr="0027421F">
        <w:rPr>
          <w:rStyle w:val="DevConfigGray"/>
        </w:rPr>
        <w:t xml:space="preserve">platform </w:t>
      </w:r>
      <w:proofErr w:type="spellStart"/>
      <w:r w:rsidRPr="0027421F">
        <w:rPr>
          <w:rStyle w:val="DevConfigGray"/>
        </w:rPr>
        <w:t>qfp</w:t>
      </w:r>
      <w:proofErr w:type="spellEnd"/>
      <w:r w:rsidRPr="0027421F">
        <w:rPr>
          <w:rStyle w:val="DevConfigGray"/>
        </w:rPr>
        <w:t xml:space="preserve"> utilization monitor load 80</w:t>
      </w:r>
    </w:p>
    <w:p w14:paraId="3F2D6824" w14:textId="77777777" w:rsidR="0027421F" w:rsidRPr="0027421F" w:rsidRDefault="0027421F" w:rsidP="0027421F">
      <w:pPr>
        <w:pStyle w:val="DevConfigs"/>
        <w:rPr>
          <w:rStyle w:val="DevConfigGray"/>
        </w:rPr>
      </w:pPr>
      <w:r w:rsidRPr="0027421F">
        <w:rPr>
          <w:rStyle w:val="DevConfigGray"/>
        </w:rPr>
        <w:t>platform punt-keepalive disable-kernel-core</w:t>
      </w:r>
    </w:p>
    <w:p w14:paraId="4C00F622" w14:textId="77777777" w:rsidR="0027421F" w:rsidRPr="0027421F" w:rsidRDefault="0027421F" w:rsidP="0027421F">
      <w:pPr>
        <w:pStyle w:val="DevConfigs"/>
        <w:rPr>
          <w:rStyle w:val="DevConfigGray"/>
        </w:rPr>
      </w:pPr>
      <w:proofErr w:type="gramStart"/>
      <w:r w:rsidRPr="0027421F">
        <w:rPr>
          <w:rStyle w:val="DevConfigGray"/>
        </w:rPr>
        <w:t>hostname</w:t>
      </w:r>
      <w:proofErr w:type="gramEnd"/>
      <w:r w:rsidRPr="0027421F">
        <w:rPr>
          <w:rStyle w:val="DevConfigGray"/>
        </w:rPr>
        <w:t xml:space="preserve"> R2</w:t>
      </w:r>
    </w:p>
    <w:p w14:paraId="5BEF5403" w14:textId="77777777" w:rsidR="0027421F" w:rsidRPr="0027421F" w:rsidRDefault="0027421F" w:rsidP="0027421F">
      <w:pPr>
        <w:pStyle w:val="DevConfigs"/>
        <w:rPr>
          <w:rStyle w:val="DevConfigGray"/>
        </w:rPr>
      </w:pPr>
      <w:r w:rsidRPr="0027421F">
        <w:rPr>
          <w:rStyle w:val="DevConfigGray"/>
        </w:rPr>
        <w:t>boot-start-marker</w:t>
      </w:r>
    </w:p>
    <w:p w14:paraId="0776D2E1" w14:textId="77777777" w:rsidR="0027421F" w:rsidRPr="0027421F" w:rsidRDefault="0027421F" w:rsidP="0027421F">
      <w:pPr>
        <w:pStyle w:val="DevConfigs"/>
        <w:rPr>
          <w:rStyle w:val="DevConfigGray"/>
        </w:rPr>
      </w:pPr>
      <w:r w:rsidRPr="0027421F">
        <w:rPr>
          <w:rStyle w:val="DevConfigGray"/>
        </w:rPr>
        <w:t>boot-end-marker</w:t>
      </w:r>
    </w:p>
    <w:p w14:paraId="7484C8C4" w14:textId="77777777" w:rsidR="0027421F" w:rsidRPr="0027421F" w:rsidRDefault="0027421F" w:rsidP="0027421F">
      <w:pPr>
        <w:pStyle w:val="DevConfigs"/>
        <w:rPr>
          <w:rStyle w:val="DevConfigGray"/>
        </w:rPr>
      </w:pPr>
      <w:proofErr w:type="spellStart"/>
      <w:r w:rsidRPr="0027421F">
        <w:rPr>
          <w:rStyle w:val="DevConfigGray"/>
        </w:rPr>
        <w:t>vrf</w:t>
      </w:r>
      <w:proofErr w:type="spellEnd"/>
      <w:r w:rsidRPr="0027421F">
        <w:rPr>
          <w:rStyle w:val="DevConfigGray"/>
        </w:rPr>
        <w:t xml:space="preserve"> definition </w:t>
      </w:r>
      <w:proofErr w:type="spellStart"/>
      <w:r w:rsidRPr="0027421F">
        <w:rPr>
          <w:rStyle w:val="DevConfigGray"/>
        </w:rPr>
        <w:t>Mgmt-intf</w:t>
      </w:r>
      <w:proofErr w:type="spellEnd"/>
    </w:p>
    <w:p w14:paraId="25170EE6" w14:textId="77777777" w:rsidR="0027421F" w:rsidRPr="0027421F" w:rsidRDefault="0027421F" w:rsidP="0027421F">
      <w:pPr>
        <w:pStyle w:val="DevConfigs"/>
        <w:rPr>
          <w:rStyle w:val="DevConfigGray"/>
        </w:rPr>
      </w:pPr>
      <w:r w:rsidRPr="0027421F">
        <w:rPr>
          <w:rStyle w:val="DevConfigGray"/>
        </w:rPr>
        <w:t xml:space="preserve"> address-family ipv4</w:t>
      </w:r>
    </w:p>
    <w:p w14:paraId="00A3659A" w14:textId="77777777" w:rsidR="0027421F" w:rsidRPr="0027421F" w:rsidRDefault="0027421F" w:rsidP="0027421F">
      <w:pPr>
        <w:pStyle w:val="DevConfigs"/>
        <w:rPr>
          <w:rStyle w:val="DevConfigGray"/>
        </w:rPr>
      </w:pPr>
      <w:r w:rsidRPr="0027421F">
        <w:rPr>
          <w:rStyle w:val="DevConfigGray"/>
        </w:rPr>
        <w:t xml:space="preserve"> exit-address-family</w:t>
      </w:r>
    </w:p>
    <w:p w14:paraId="177D6278" w14:textId="77777777" w:rsidR="0027421F" w:rsidRPr="0027421F" w:rsidRDefault="0027421F" w:rsidP="0027421F">
      <w:pPr>
        <w:pStyle w:val="DevConfigs"/>
        <w:rPr>
          <w:rStyle w:val="DevConfigGray"/>
        </w:rPr>
      </w:pPr>
      <w:r w:rsidRPr="0027421F">
        <w:rPr>
          <w:rStyle w:val="DevConfigGray"/>
        </w:rPr>
        <w:t xml:space="preserve"> address-family ipv6</w:t>
      </w:r>
    </w:p>
    <w:p w14:paraId="40375ECD" w14:textId="77777777" w:rsidR="0027421F" w:rsidRPr="0027421F" w:rsidRDefault="0027421F" w:rsidP="0027421F">
      <w:pPr>
        <w:pStyle w:val="DevConfigs"/>
        <w:rPr>
          <w:rStyle w:val="DevConfigGray"/>
        </w:rPr>
      </w:pPr>
      <w:r w:rsidRPr="0027421F">
        <w:rPr>
          <w:rStyle w:val="DevConfigGray"/>
        </w:rPr>
        <w:t xml:space="preserve"> exit-address-family</w:t>
      </w:r>
    </w:p>
    <w:p w14:paraId="273CAF36" w14:textId="77777777" w:rsidR="0027421F" w:rsidRPr="0027421F" w:rsidRDefault="0027421F" w:rsidP="0027421F">
      <w:pPr>
        <w:pStyle w:val="DevConfigs"/>
        <w:rPr>
          <w:rStyle w:val="DevConfigGray"/>
        </w:rPr>
      </w:pPr>
      <w:r w:rsidRPr="0027421F">
        <w:rPr>
          <w:rStyle w:val="DevConfigGray"/>
        </w:rPr>
        <w:t xml:space="preserve">no </w:t>
      </w:r>
      <w:proofErr w:type="spellStart"/>
      <w:r w:rsidRPr="0027421F">
        <w:rPr>
          <w:rStyle w:val="DevConfigGray"/>
        </w:rPr>
        <w:t>aaa</w:t>
      </w:r>
      <w:proofErr w:type="spellEnd"/>
      <w:r w:rsidRPr="0027421F">
        <w:rPr>
          <w:rStyle w:val="DevConfigGray"/>
        </w:rPr>
        <w:t xml:space="preserve"> new-model</w:t>
      </w:r>
    </w:p>
    <w:p w14:paraId="5E1A6669" w14:textId="77777777" w:rsidR="0027421F" w:rsidRPr="0027421F" w:rsidRDefault="0027421F" w:rsidP="0027421F">
      <w:pPr>
        <w:pStyle w:val="DevConfigs"/>
        <w:rPr>
          <w:rStyle w:val="DevConfigGray"/>
        </w:rPr>
      </w:pPr>
      <w:r w:rsidRPr="0027421F">
        <w:rPr>
          <w:rStyle w:val="DevConfigGray"/>
        </w:rPr>
        <w:t>no ip domain lookup</w:t>
      </w:r>
    </w:p>
    <w:p w14:paraId="35D7A209" w14:textId="77777777" w:rsidR="0027421F" w:rsidRPr="0027421F" w:rsidRDefault="0027421F" w:rsidP="0027421F">
      <w:pPr>
        <w:pStyle w:val="DevConfigs"/>
        <w:rPr>
          <w:rStyle w:val="DevConfigGray"/>
        </w:rPr>
      </w:pPr>
      <w:r w:rsidRPr="0027421F">
        <w:rPr>
          <w:rStyle w:val="DevConfigGray"/>
        </w:rPr>
        <w:t>login on-success log</w:t>
      </w:r>
    </w:p>
    <w:p w14:paraId="2C700F95" w14:textId="77777777" w:rsidR="0027421F" w:rsidRPr="0027421F" w:rsidRDefault="0027421F" w:rsidP="0027421F">
      <w:pPr>
        <w:pStyle w:val="DevConfigs"/>
        <w:rPr>
          <w:rStyle w:val="DevConfigGray"/>
        </w:rPr>
      </w:pPr>
      <w:r w:rsidRPr="0027421F">
        <w:rPr>
          <w:rStyle w:val="DevConfigGray"/>
        </w:rPr>
        <w:t>ipv6 unicast-routing</w:t>
      </w:r>
    </w:p>
    <w:p w14:paraId="62129893" w14:textId="77777777" w:rsidR="0027421F" w:rsidRPr="0027421F" w:rsidRDefault="0027421F" w:rsidP="0027421F">
      <w:pPr>
        <w:pStyle w:val="DevConfigs"/>
        <w:rPr>
          <w:rStyle w:val="DevConfigGray"/>
        </w:rPr>
      </w:pPr>
      <w:r w:rsidRPr="0027421F">
        <w:rPr>
          <w:rStyle w:val="DevConfigGray"/>
        </w:rPr>
        <w:t>subscriber templating</w:t>
      </w:r>
    </w:p>
    <w:p w14:paraId="7E742A3F" w14:textId="77777777" w:rsidR="0027421F" w:rsidRPr="0027421F" w:rsidRDefault="0027421F" w:rsidP="0027421F">
      <w:pPr>
        <w:pStyle w:val="DevConfigs"/>
        <w:rPr>
          <w:rStyle w:val="DevConfigGray"/>
        </w:rPr>
      </w:pPr>
      <w:r w:rsidRPr="0027421F">
        <w:rPr>
          <w:rStyle w:val="DevConfigGray"/>
        </w:rPr>
        <w:t>multilink bundle-name authenticated</w:t>
      </w:r>
    </w:p>
    <w:p w14:paraId="4985B3D7" w14:textId="77777777" w:rsidR="0027421F" w:rsidRPr="0027421F" w:rsidRDefault="0027421F" w:rsidP="0027421F">
      <w:pPr>
        <w:pStyle w:val="DevConfigs"/>
        <w:rPr>
          <w:rStyle w:val="DevConfigGray"/>
        </w:rPr>
      </w:pPr>
      <w:r w:rsidRPr="0027421F">
        <w:rPr>
          <w:rStyle w:val="DevConfigGray"/>
        </w:rPr>
        <w:t xml:space="preserve">crypto </w:t>
      </w:r>
      <w:proofErr w:type="spellStart"/>
      <w:r w:rsidRPr="0027421F">
        <w:rPr>
          <w:rStyle w:val="DevConfigGray"/>
        </w:rPr>
        <w:t>pki</w:t>
      </w:r>
      <w:proofErr w:type="spellEnd"/>
      <w:r w:rsidRPr="0027421F">
        <w:rPr>
          <w:rStyle w:val="DevConfigGray"/>
        </w:rPr>
        <w:t xml:space="preserve"> </w:t>
      </w:r>
      <w:proofErr w:type="spellStart"/>
      <w:r w:rsidRPr="0027421F">
        <w:rPr>
          <w:rStyle w:val="DevConfigGray"/>
        </w:rPr>
        <w:t>trustpoint</w:t>
      </w:r>
      <w:proofErr w:type="spellEnd"/>
      <w:r w:rsidRPr="0027421F">
        <w:rPr>
          <w:rStyle w:val="DevConfigGray"/>
        </w:rPr>
        <w:t xml:space="preserve"> SLA-</w:t>
      </w:r>
      <w:proofErr w:type="spellStart"/>
      <w:r w:rsidRPr="0027421F">
        <w:rPr>
          <w:rStyle w:val="DevConfigGray"/>
        </w:rPr>
        <w:t>TrustPoint</w:t>
      </w:r>
      <w:proofErr w:type="spellEnd"/>
    </w:p>
    <w:p w14:paraId="295109D0" w14:textId="77777777" w:rsidR="0027421F" w:rsidRPr="0027421F" w:rsidRDefault="0027421F" w:rsidP="0027421F">
      <w:pPr>
        <w:pStyle w:val="DevConfigs"/>
        <w:rPr>
          <w:rStyle w:val="DevConfigGray"/>
        </w:rPr>
      </w:pPr>
      <w:r w:rsidRPr="0027421F">
        <w:rPr>
          <w:rStyle w:val="DevConfigGray"/>
        </w:rPr>
        <w:t xml:space="preserve"> enrollment pkcs12</w:t>
      </w:r>
    </w:p>
    <w:p w14:paraId="24F227B6" w14:textId="77777777" w:rsidR="0027421F" w:rsidRPr="0027421F" w:rsidRDefault="0027421F" w:rsidP="0027421F">
      <w:pPr>
        <w:pStyle w:val="DevConfigs"/>
        <w:rPr>
          <w:rStyle w:val="DevConfigGray"/>
        </w:rPr>
      </w:pPr>
      <w:r w:rsidRPr="0027421F">
        <w:rPr>
          <w:rStyle w:val="DevConfigGray"/>
        </w:rPr>
        <w:t xml:space="preserve"> revocation-check </w:t>
      </w:r>
      <w:proofErr w:type="spellStart"/>
      <w:r w:rsidRPr="0027421F">
        <w:rPr>
          <w:rStyle w:val="DevConfigGray"/>
        </w:rPr>
        <w:t>crl</w:t>
      </w:r>
      <w:proofErr w:type="spellEnd"/>
    </w:p>
    <w:p w14:paraId="78EA3EF7" w14:textId="77777777" w:rsidR="0027421F" w:rsidRPr="0027421F" w:rsidRDefault="0027421F" w:rsidP="0027421F">
      <w:pPr>
        <w:pStyle w:val="DevConfigs"/>
        <w:rPr>
          <w:rStyle w:val="DevConfigGray"/>
        </w:rPr>
      </w:pPr>
      <w:r w:rsidRPr="0027421F">
        <w:rPr>
          <w:rStyle w:val="DevConfigGray"/>
        </w:rPr>
        <w:t xml:space="preserve"> hash sha512</w:t>
      </w:r>
    </w:p>
    <w:p w14:paraId="4D7E7F5E" w14:textId="77777777" w:rsidR="0027421F" w:rsidRPr="0027421F" w:rsidRDefault="0027421F" w:rsidP="0027421F">
      <w:pPr>
        <w:pStyle w:val="DevConfigs"/>
        <w:rPr>
          <w:rStyle w:val="DevConfigGray"/>
        </w:rPr>
      </w:pPr>
      <w:r w:rsidRPr="0027421F">
        <w:rPr>
          <w:rStyle w:val="DevConfigGray"/>
        </w:rPr>
        <w:t xml:space="preserve">crypto </w:t>
      </w:r>
      <w:proofErr w:type="spellStart"/>
      <w:r w:rsidRPr="0027421F">
        <w:rPr>
          <w:rStyle w:val="DevConfigGray"/>
        </w:rPr>
        <w:t>pki</w:t>
      </w:r>
      <w:proofErr w:type="spellEnd"/>
      <w:r w:rsidRPr="0027421F">
        <w:rPr>
          <w:rStyle w:val="DevConfigGray"/>
        </w:rPr>
        <w:t xml:space="preserve"> certificate chain SLA-</w:t>
      </w:r>
      <w:proofErr w:type="spellStart"/>
      <w:r w:rsidRPr="0027421F">
        <w:rPr>
          <w:rStyle w:val="DevConfigGray"/>
        </w:rPr>
        <w:t>TrustPoint</w:t>
      </w:r>
      <w:proofErr w:type="spellEnd"/>
    </w:p>
    <w:p w14:paraId="08E919E2" w14:textId="77777777" w:rsidR="0027421F" w:rsidRPr="0027421F" w:rsidRDefault="0027421F" w:rsidP="0027421F">
      <w:pPr>
        <w:pStyle w:val="DevConfigs"/>
        <w:rPr>
          <w:rStyle w:val="DevConfigGray"/>
        </w:rPr>
      </w:pPr>
      <w:r w:rsidRPr="0027421F">
        <w:rPr>
          <w:rStyle w:val="DevConfigGray"/>
        </w:rPr>
        <w:t xml:space="preserve"> certificate ca 01</w:t>
      </w:r>
    </w:p>
    <w:p w14:paraId="7192B9AE" w14:textId="77777777" w:rsidR="0027421F" w:rsidRPr="0027421F" w:rsidRDefault="0027421F" w:rsidP="0027421F">
      <w:pPr>
        <w:pStyle w:val="DevConfigs"/>
        <w:rPr>
          <w:rStyle w:val="DevConfigGray"/>
        </w:rPr>
      </w:pPr>
      <w:r w:rsidRPr="0027421F">
        <w:rPr>
          <w:rStyle w:val="DevConfigGray"/>
        </w:rPr>
        <w:t>diagnostic bootup level minimal</w:t>
      </w:r>
    </w:p>
    <w:p w14:paraId="24EA4C76" w14:textId="77777777" w:rsidR="0027421F" w:rsidRPr="0027421F" w:rsidRDefault="0027421F" w:rsidP="0027421F">
      <w:pPr>
        <w:pStyle w:val="DevConfigs"/>
        <w:rPr>
          <w:rStyle w:val="DevConfigGray"/>
        </w:rPr>
      </w:pPr>
      <w:r w:rsidRPr="0027421F">
        <w:rPr>
          <w:rStyle w:val="DevConfigGray"/>
        </w:rPr>
        <w:t xml:space="preserve">license </w:t>
      </w:r>
      <w:proofErr w:type="spellStart"/>
      <w:r w:rsidRPr="0027421F">
        <w:rPr>
          <w:rStyle w:val="DevConfigGray"/>
        </w:rPr>
        <w:t>udi</w:t>
      </w:r>
      <w:proofErr w:type="spellEnd"/>
      <w:r w:rsidRPr="0027421F">
        <w:rPr>
          <w:rStyle w:val="DevConfigGray"/>
        </w:rPr>
        <w:t xml:space="preserve"> </w:t>
      </w:r>
      <w:proofErr w:type="spellStart"/>
      <w:r w:rsidRPr="0027421F">
        <w:rPr>
          <w:rStyle w:val="DevConfigGray"/>
        </w:rPr>
        <w:t>pid</w:t>
      </w:r>
      <w:proofErr w:type="spellEnd"/>
      <w:r w:rsidRPr="0027421F">
        <w:rPr>
          <w:rStyle w:val="DevConfigGray"/>
        </w:rPr>
        <w:t xml:space="preserve"> ISR4321/K9 </w:t>
      </w:r>
      <w:proofErr w:type="spellStart"/>
      <w:r w:rsidRPr="0027421F">
        <w:rPr>
          <w:rStyle w:val="DevConfigGray"/>
        </w:rPr>
        <w:t>sn</w:t>
      </w:r>
      <w:proofErr w:type="spellEnd"/>
      <w:r w:rsidRPr="0027421F">
        <w:rPr>
          <w:rStyle w:val="DevConfigGray"/>
        </w:rPr>
        <w:t xml:space="preserve"> FDO20410713</w:t>
      </w:r>
    </w:p>
    <w:p w14:paraId="4B841545" w14:textId="77777777" w:rsidR="0027421F" w:rsidRPr="0027421F" w:rsidRDefault="0027421F" w:rsidP="0027421F">
      <w:pPr>
        <w:pStyle w:val="DevConfigs"/>
        <w:rPr>
          <w:rStyle w:val="DevConfigGray"/>
        </w:rPr>
      </w:pPr>
      <w:r w:rsidRPr="0027421F">
        <w:rPr>
          <w:rStyle w:val="DevConfigGray"/>
        </w:rPr>
        <w:t>memory free low-watermark processor 61443</w:t>
      </w:r>
    </w:p>
    <w:p w14:paraId="2530E012" w14:textId="77777777" w:rsidR="0027421F" w:rsidRPr="0027421F" w:rsidRDefault="0027421F" w:rsidP="0027421F">
      <w:pPr>
        <w:pStyle w:val="DevConfigs"/>
        <w:rPr>
          <w:rStyle w:val="DevConfigGray"/>
        </w:rPr>
      </w:pPr>
      <w:r w:rsidRPr="0027421F">
        <w:rPr>
          <w:rStyle w:val="DevConfigGray"/>
        </w:rPr>
        <w:t>spanning-tree extend system-id</w:t>
      </w:r>
    </w:p>
    <w:p w14:paraId="5F10CA82" w14:textId="77777777" w:rsidR="0027421F" w:rsidRPr="0027421F" w:rsidRDefault="0027421F" w:rsidP="0027421F">
      <w:pPr>
        <w:pStyle w:val="DevConfigs"/>
        <w:rPr>
          <w:rStyle w:val="DevConfigGray"/>
        </w:rPr>
      </w:pPr>
      <w:r w:rsidRPr="0027421F">
        <w:rPr>
          <w:rStyle w:val="DevConfigGray"/>
        </w:rPr>
        <w:t>redundancy</w:t>
      </w:r>
    </w:p>
    <w:p w14:paraId="2235D15E" w14:textId="77777777" w:rsidR="0027421F" w:rsidRPr="0027421F" w:rsidRDefault="0027421F" w:rsidP="0027421F">
      <w:pPr>
        <w:pStyle w:val="DevConfigs"/>
        <w:rPr>
          <w:rStyle w:val="DevConfigGray"/>
        </w:rPr>
      </w:pPr>
      <w:r w:rsidRPr="0027421F">
        <w:rPr>
          <w:rStyle w:val="DevConfigGray"/>
        </w:rPr>
        <w:t xml:space="preserve"> mode none</w:t>
      </w:r>
    </w:p>
    <w:p w14:paraId="05ADCB75" w14:textId="77777777" w:rsidR="0027421F" w:rsidRPr="0027421F" w:rsidRDefault="0027421F" w:rsidP="0027421F">
      <w:pPr>
        <w:pStyle w:val="DevConfigs"/>
        <w:rPr>
          <w:rStyle w:val="DevConfigGray"/>
        </w:rPr>
      </w:pPr>
      <w:r w:rsidRPr="0027421F">
        <w:rPr>
          <w:rStyle w:val="DevConfigGray"/>
        </w:rPr>
        <w:t>interface Loopback0</w:t>
      </w:r>
    </w:p>
    <w:p w14:paraId="776305D7" w14:textId="77777777" w:rsidR="0027421F" w:rsidRPr="0027421F" w:rsidRDefault="0027421F" w:rsidP="0027421F">
      <w:pPr>
        <w:pStyle w:val="DevConfigs"/>
        <w:rPr>
          <w:rStyle w:val="DevConfigGray"/>
        </w:rPr>
      </w:pPr>
      <w:r w:rsidRPr="0027421F">
        <w:rPr>
          <w:rStyle w:val="DevConfigGray"/>
        </w:rPr>
        <w:t xml:space="preserve"> ip address 209.165.200.225 255.255.255.224</w:t>
      </w:r>
    </w:p>
    <w:p w14:paraId="2CE40E1B" w14:textId="77777777" w:rsidR="0027421F" w:rsidRPr="0027421F" w:rsidRDefault="0027421F" w:rsidP="0027421F">
      <w:pPr>
        <w:pStyle w:val="DevConfigs"/>
        <w:rPr>
          <w:rStyle w:val="DevConfigGray"/>
        </w:rPr>
      </w:pPr>
      <w:r w:rsidRPr="0027421F">
        <w:rPr>
          <w:rStyle w:val="DevConfigGray"/>
        </w:rPr>
        <w:t xml:space="preserve"> ipv6 address FE80::2:3 link-local</w:t>
      </w:r>
    </w:p>
    <w:p w14:paraId="43FDE52B" w14:textId="77777777" w:rsidR="0027421F" w:rsidRPr="0027421F" w:rsidRDefault="0027421F" w:rsidP="0027421F">
      <w:pPr>
        <w:pStyle w:val="DevConfigs"/>
        <w:rPr>
          <w:rStyle w:val="DevConfigGray"/>
        </w:rPr>
      </w:pPr>
      <w:r w:rsidRPr="0027421F">
        <w:rPr>
          <w:rStyle w:val="DevConfigGray"/>
        </w:rPr>
        <w:t xml:space="preserve"> ipv6 address 2001:DB8:FEED:209::1/64</w:t>
      </w:r>
    </w:p>
    <w:p w14:paraId="7E4D87C5" w14:textId="77777777" w:rsidR="0027421F" w:rsidRPr="0027421F" w:rsidRDefault="0027421F" w:rsidP="0027421F">
      <w:pPr>
        <w:pStyle w:val="DevConfigs"/>
        <w:rPr>
          <w:rStyle w:val="DevConfigGray"/>
        </w:rPr>
      </w:pPr>
      <w:r w:rsidRPr="0027421F">
        <w:rPr>
          <w:rStyle w:val="DevConfigGray"/>
        </w:rPr>
        <w:t>interface Loopback1</w:t>
      </w:r>
    </w:p>
    <w:p w14:paraId="7F5E9902" w14:textId="77777777" w:rsidR="0027421F" w:rsidRPr="0027421F" w:rsidRDefault="0027421F" w:rsidP="0027421F">
      <w:pPr>
        <w:pStyle w:val="DevConfigs"/>
        <w:rPr>
          <w:rStyle w:val="DevConfigGray"/>
        </w:rPr>
      </w:pPr>
      <w:r w:rsidRPr="0027421F">
        <w:rPr>
          <w:rStyle w:val="DevConfigGray"/>
        </w:rPr>
        <w:t xml:space="preserve"> no ip address</w:t>
      </w:r>
    </w:p>
    <w:p w14:paraId="6B20D916" w14:textId="77777777" w:rsidR="0027421F" w:rsidRPr="0027421F" w:rsidRDefault="0027421F" w:rsidP="0027421F">
      <w:pPr>
        <w:pStyle w:val="DevConfigs"/>
        <w:rPr>
          <w:rStyle w:val="DevConfigGray"/>
        </w:rPr>
      </w:pPr>
      <w:r w:rsidRPr="0027421F">
        <w:rPr>
          <w:rStyle w:val="DevConfigGray"/>
        </w:rPr>
        <w:t xml:space="preserve"> ipv6 address FE80::2:4 link-local</w:t>
      </w:r>
    </w:p>
    <w:p w14:paraId="66350877" w14:textId="77777777" w:rsidR="0027421F" w:rsidRPr="0027421F" w:rsidRDefault="0027421F" w:rsidP="0027421F">
      <w:pPr>
        <w:pStyle w:val="DevConfigs"/>
        <w:rPr>
          <w:rStyle w:val="DevConfigGray"/>
        </w:rPr>
      </w:pPr>
      <w:r w:rsidRPr="0027421F">
        <w:rPr>
          <w:rStyle w:val="DevConfigGray"/>
        </w:rPr>
        <w:t xml:space="preserve"> ipv6 address 2001:DB8:FEED:210::1/64</w:t>
      </w:r>
    </w:p>
    <w:p w14:paraId="1B92B797" w14:textId="77777777" w:rsidR="0027421F" w:rsidRPr="0027421F" w:rsidRDefault="0027421F" w:rsidP="0027421F">
      <w:pPr>
        <w:pStyle w:val="DevConfigs"/>
        <w:rPr>
          <w:rStyle w:val="DevConfigGray"/>
        </w:rPr>
      </w:pPr>
      <w:r w:rsidRPr="0027421F">
        <w:rPr>
          <w:rStyle w:val="DevConfigGray"/>
        </w:rPr>
        <w:t>interface GigabitEthernet0/0/0</w:t>
      </w:r>
    </w:p>
    <w:p w14:paraId="6699E715" w14:textId="77777777" w:rsidR="0027421F" w:rsidRPr="0027421F" w:rsidRDefault="0027421F" w:rsidP="0027421F">
      <w:pPr>
        <w:pStyle w:val="DevConfigs"/>
        <w:rPr>
          <w:rStyle w:val="DevConfigGray"/>
        </w:rPr>
      </w:pPr>
      <w:r w:rsidRPr="0027421F">
        <w:rPr>
          <w:rStyle w:val="DevConfigGray"/>
        </w:rPr>
        <w:t xml:space="preserve"> ip address 172.16.0.1 255.255.255.252</w:t>
      </w:r>
    </w:p>
    <w:p w14:paraId="3942F88E" w14:textId="77777777" w:rsidR="0027421F" w:rsidRPr="0027421F" w:rsidRDefault="0027421F" w:rsidP="0027421F">
      <w:pPr>
        <w:pStyle w:val="DevConfigs"/>
        <w:rPr>
          <w:rStyle w:val="DevConfigGray"/>
        </w:rPr>
      </w:pPr>
      <w:r w:rsidRPr="0027421F">
        <w:rPr>
          <w:rStyle w:val="DevConfigGray"/>
        </w:rPr>
        <w:t xml:space="preserve"> negotiation auto</w:t>
      </w:r>
    </w:p>
    <w:p w14:paraId="594636F3" w14:textId="77777777" w:rsidR="0027421F" w:rsidRPr="0027421F" w:rsidRDefault="0027421F" w:rsidP="0027421F">
      <w:pPr>
        <w:pStyle w:val="DevConfigs"/>
        <w:rPr>
          <w:rStyle w:val="DevConfigGray"/>
        </w:rPr>
      </w:pPr>
      <w:r w:rsidRPr="0027421F">
        <w:rPr>
          <w:rStyle w:val="DevConfigGray"/>
        </w:rPr>
        <w:t xml:space="preserve"> ipv6 address FE80::2:1 link-local</w:t>
      </w:r>
    </w:p>
    <w:p w14:paraId="75B70089" w14:textId="77777777" w:rsidR="0027421F" w:rsidRPr="0027421F" w:rsidRDefault="0027421F" w:rsidP="0027421F">
      <w:pPr>
        <w:pStyle w:val="DevConfigs"/>
        <w:rPr>
          <w:rStyle w:val="DevConfigGray"/>
        </w:rPr>
      </w:pPr>
      <w:r w:rsidRPr="0027421F">
        <w:rPr>
          <w:rStyle w:val="DevConfigGray"/>
        </w:rPr>
        <w:t xml:space="preserve"> ipv6 address 2001:DB8:ACAD:A001::1/64</w:t>
      </w:r>
    </w:p>
    <w:p w14:paraId="089C7611" w14:textId="77777777" w:rsidR="0027421F" w:rsidRPr="0027421F" w:rsidRDefault="0027421F" w:rsidP="0027421F">
      <w:pPr>
        <w:pStyle w:val="DevConfigs"/>
        <w:rPr>
          <w:rStyle w:val="DevConfigGray"/>
        </w:rPr>
      </w:pPr>
      <w:r w:rsidRPr="0027421F">
        <w:rPr>
          <w:rStyle w:val="DevConfigGray"/>
        </w:rPr>
        <w:t xml:space="preserve"> ospfv3 network point-to-point</w:t>
      </w:r>
    </w:p>
    <w:p w14:paraId="756A2C09" w14:textId="77777777" w:rsidR="0027421F" w:rsidRPr="0027421F" w:rsidRDefault="0027421F" w:rsidP="0027421F">
      <w:pPr>
        <w:pStyle w:val="DevConfigs"/>
        <w:rPr>
          <w:rStyle w:val="DevConfigGray"/>
        </w:rPr>
      </w:pPr>
      <w:r w:rsidRPr="0027421F">
        <w:rPr>
          <w:rStyle w:val="DevConfigGray"/>
        </w:rPr>
        <w:t xml:space="preserve"> ospfv3 123 ipv4 area 0</w:t>
      </w:r>
    </w:p>
    <w:p w14:paraId="05284883" w14:textId="77777777" w:rsidR="0027421F" w:rsidRPr="0027421F" w:rsidRDefault="0027421F" w:rsidP="0027421F">
      <w:pPr>
        <w:pStyle w:val="DevConfigs"/>
        <w:rPr>
          <w:rStyle w:val="DevConfigGray"/>
        </w:rPr>
      </w:pPr>
      <w:r w:rsidRPr="0027421F">
        <w:rPr>
          <w:rStyle w:val="DevConfigGray"/>
        </w:rPr>
        <w:t xml:space="preserve"> ospfv3 123 ipv6 area 0</w:t>
      </w:r>
    </w:p>
    <w:p w14:paraId="75728B26" w14:textId="77777777" w:rsidR="0027421F" w:rsidRPr="0027421F" w:rsidRDefault="0027421F" w:rsidP="0027421F">
      <w:pPr>
        <w:pStyle w:val="DevConfigs"/>
        <w:rPr>
          <w:rStyle w:val="DevConfigGray"/>
        </w:rPr>
      </w:pPr>
      <w:r w:rsidRPr="0027421F">
        <w:rPr>
          <w:rStyle w:val="DevConfigGray"/>
        </w:rPr>
        <w:t>interface GigabitEthernet0/0/1</w:t>
      </w:r>
    </w:p>
    <w:p w14:paraId="46512E89" w14:textId="77777777" w:rsidR="0027421F" w:rsidRPr="0027421F" w:rsidRDefault="0027421F" w:rsidP="0027421F">
      <w:pPr>
        <w:pStyle w:val="DevConfigs"/>
        <w:rPr>
          <w:rStyle w:val="DevConfigGray"/>
        </w:rPr>
      </w:pPr>
      <w:r w:rsidRPr="0027421F">
        <w:rPr>
          <w:rStyle w:val="DevConfigGray"/>
        </w:rPr>
        <w:t xml:space="preserve"> ip address 172.16.1.1 255.255.255.252</w:t>
      </w:r>
    </w:p>
    <w:p w14:paraId="33730FD1" w14:textId="77777777" w:rsidR="0027421F" w:rsidRPr="0027421F" w:rsidRDefault="0027421F" w:rsidP="0027421F">
      <w:pPr>
        <w:pStyle w:val="DevConfigs"/>
        <w:rPr>
          <w:rStyle w:val="DevConfigGray"/>
        </w:rPr>
      </w:pPr>
      <w:r w:rsidRPr="0027421F">
        <w:rPr>
          <w:rStyle w:val="DevConfigGray"/>
        </w:rPr>
        <w:t xml:space="preserve"> negotiation auto</w:t>
      </w:r>
    </w:p>
    <w:p w14:paraId="60329ACB" w14:textId="77777777" w:rsidR="0027421F" w:rsidRPr="0027421F" w:rsidRDefault="0027421F" w:rsidP="0027421F">
      <w:pPr>
        <w:pStyle w:val="DevConfigs"/>
        <w:rPr>
          <w:rStyle w:val="DevConfigGray"/>
        </w:rPr>
      </w:pPr>
      <w:r w:rsidRPr="0027421F">
        <w:rPr>
          <w:rStyle w:val="DevConfigGray"/>
        </w:rPr>
        <w:t xml:space="preserve"> ipv6 address FE80::2:2 link-local</w:t>
      </w:r>
    </w:p>
    <w:p w14:paraId="10693DBC" w14:textId="77777777" w:rsidR="0027421F" w:rsidRPr="0027421F" w:rsidRDefault="0027421F" w:rsidP="0027421F">
      <w:pPr>
        <w:pStyle w:val="DevConfigs"/>
        <w:rPr>
          <w:rStyle w:val="DevConfigGray"/>
        </w:rPr>
      </w:pPr>
      <w:r w:rsidRPr="0027421F">
        <w:rPr>
          <w:rStyle w:val="DevConfigGray"/>
        </w:rPr>
        <w:lastRenderedPageBreak/>
        <w:t xml:space="preserve"> ipv6 address 2001:DB8:ACAD:A002::1/64</w:t>
      </w:r>
    </w:p>
    <w:p w14:paraId="3071FC90" w14:textId="77777777" w:rsidR="0027421F" w:rsidRPr="0027421F" w:rsidRDefault="0027421F" w:rsidP="0027421F">
      <w:pPr>
        <w:pStyle w:val="DevConfigs"/>
        <w:rPr>
          <w:rStyle w:val="DevConfigGray"/>
        </w:rPr>
      </w:pPr>
      <w:r w:rsidRPr="0027421F">
        <w:rPr>
          <w:rStyle w:val="DevConfigGray"/>
        </w:rPr>
        <w:t xml:space="preserve"> ospfv3 network point-to-point</w:t>
      </w:r>
    </w:p>
    <w:p w14:paraId="1FF2DAAF" w14:textId="77777777" w:rsidR="0027421F" w:rsidRPr="0027421F" w:rsidRDefault="0027421F" w:rsidP="0027421F">
      <w:pPr>
        <w:pStyle w:val="DevConfigs"/>
        <w:rPr>
          <w:rStyle w:val="DevConfigGray"/>
        </w:rPr>
      </w:pPr>
      <w:r w:rsidRPr="0027421F">
        <w:rPr>
          <w:rStyle w:val="DevConfigGray"/>
        </w:rPr>
        <w:t xml:space="preserve"> ospfv3 123 ipv4 area 0</w:t>
      </w:r>
    </w:p>
    <w:p w14:paraId="42BC3228" w14:textId="77777777" w:rsidR="0027421F" w:rsidRPr="0027421F" w:rsidRDefault="0027421F" w:rsidP="0027421F">
      <w:pPr>
        <w:pStyle w:val="DevConfigs"/>
        <w:rPr>
          <w:rStyle w:val="DevConfigGray"/>
        </w:rPr>
      </w:pPr>
      <w:r w:rsidRPr="0027421F">
        <w:rPr>
          <w:rStyle w:val="DevConfigGray"/>
        </w:rPr>
        <w:t xml:space="preserve"> ospfv3 123 ipv6 area 0</w:t>
      </w:r>
    </w:p>
    <w:p w14:paraId="48DD066B" w14:textId="77777777" w:rsidR="0027421F" w:rsidRPr="0027421F" w:rsidRDefault="0027421F" w:rsidP="0027421F">
      <w:pPr>
        <w:pStyle w:val="DevConfigs"/>
        <w:rPr>
          <w:rStyle w:val="DevConfigGray"/>
        </w:rPr>
      </w:pPr>
      <w:r w:rsidRPr="0027421F">
        <w:rPr>
          <w:rStyle w:val="DevConfigGray"/>
        </w:rPr>
        <w:t>interface Serial0/1/0</w:t>
      </w:r>
    </w:p>
    <w:p w14:paraId="624C0133" w14:textId="77777777" w:rsidR="0027421F" w:rsidRPr="0027421F" w:rsidRDefault="0027421F" w:rsidP="0027421F">
      <w:pPr>
        <w:pStyle w:val="DevConfigs"/>
        <w:rPr>
          <w:rStyle w:val="DevConfigGray"/>
        </w:rPr>
      </w:pPr>
      <w:r w:rsidRPr="0027421F">
        <w:rPr>
          <w:rStyle w:val="DevConfigGray"/>
        </w:rPr>
        <w:t xml:space="preserve"> no ip address</w:t>
      </w:r>
    </w:p>
    <w:p w14:paraId="18D6E290" w14:textId="77777777" w:rsidR="0027421F" w:rsidRPr="0027421F" w:rsidRDefault="0027421F" w:rsidP="0027421F">
      <w:pPr>
        <w:pStyle w:val="DevConfigs"/>
        <w:rPr>
          <w:rStyle w:val="DevConfigGray"/>
        </w:rPr>
      </w:pPr>
      <w:r w:rsidRPr="0027421F">
        <w:rPr>
          <w:rStyle w:val="DevConfigGray"/>
        </w:rPr>
        <w:t>interface Serial0/1/1</w:t>
      </w:r>
    </w:p>
    <w:p w14:paraId="06BE6A69" w14:textId="77777777" w:rsidR="0027421F" w:rsidRPr="0027421F" w:rsidRDefault="0027421F" w:rsidP="0027421F">
      <w:pPr>
        <w:pStyle w:val="DevConfigs"/>
        <w:rPr>
          <w:rStyle w:val="DevConfigGray"/>
        </w:rPr>
      </w:pPr>
      <w:r w:rsidRPr="0027421F">
        <w:rPr>
          <w:rStyle w:val="DevConfigGray"/>
        </w:rPr>
        <w:t xml:space="preserve"> no ip address</w:t>
      </w:r>
    </w:p>
    <w:p w14:paraId="5204E52E" w14:textId="77777777" w:rsidR="0027421F" w:rsidRPr="0027421F" w:rsidRDefault="0027421F" w:rsidP="0027421F">
      <w:pPr>
        <w:pStyle w:val="DevConfigs"/>
        <w:rPr>
          <w:rStyle w:val="DevConfigGray"/>
        </w:rPr>
      </w:pPr>
      <w:r w:rsidRPr="0027421F">
        <w:rPr>
          <w:rStyle w:val="DevConfigGray"/>
        </w:rPr>
        <w:t>interface Serial0/2/0</w:t>
      </w:r>
    </w:p>
    <w:p w14:paraId="20D907E7" w14:textId="77777777" w:rsidR="0027421F" w:rsidRPr="0027421F" w:rsidRDefault="0027421F" w:rsidP="0027421F">
      <w:pPr>
        <w:pStyle w:val="DevConfigs"/>
        <w:rPr>
          <w:rStyle w:val="DevConfigGray"/>
        </w:rPr>
      </w:pPr>
      <w:r w:rsidRPr="0027421F">
        <w:rPr>
          <w:rStyle w:val="DevConfigGray"/>
        </w:rPr>
        <w:t xml:space="preserve"> no ip address</w:t>
      </w:r>
    </w:p>
    <w:p w14:paraId="4110FBDD" w14:textId="77777777" w:rsidR="0027421F" w:rsidRPr="0027421F" w:rsidRDefault="0027421F" w:rsidP="0027421F">
      <w:pPr>
        <w:pStyle w:val="DevConfigs"/>
        <w:rPr>
          <w:rStyle w:val="DevConfigGray"/>
        </w:rPr>
      </w:pPr>
      <w:r w:rsidRPr="0027421F">
        <w:rPr>
          <w:rStyle w:val="DevConfigGray"/>
        </w:rPr>
        <w:t>interface Serial0/2/1</w:t>
      </w:r>
    </w:p>
    <w:p w14:paraId="439B2A0C" w14:textId="77777777" w:rsidR="0027421F" w:rsidRPr="0027421F" w:rsidRDefault="0027421F" w:rsidP="0027421F">
      <w:pPr>
        <w:pStyle w:val="DevConfigs"/>
        <w:rPr>
          <w:rStyle w:val="DevConfigGray"/>
        </w:rPr>
      </w:pPr>
      <w:r w:rsidRPr="0027421F">
        <w:rPr>
          <w:rStyle w:val="DevConfigGray"/>
        </w:rPr>
        <w:t xml:space="preserve"> no ip address</w:t>
      </w:r>
    </w:p>
    <w:p w14:paraId="32A8E341" w14:textId="77777777" w:rsidR="0027421F" w:rsidRPr="0027421F" w:rsidRDefault="0027421F" w:rsidP="0027421F">
      <w:pPr>
        <w:pStyle w:val="DevConfigs"/>
        <w:rPr>
          <w:rStyle w:val="DevConfigGray"/>
        </w:rPr>
      </w:pPr>
      <w:r w:rsidRPr="0027421F">
        <w:rPr>
          <w:rStyle w:val="DevConfigGray"/>
        </w:rPr>
        <w:t>interface GigabitEthernet0</w:t>
      </w:r>
    </w:p>
    <w:p w14:paraId="142306BD" w14:textId="77777777" w:rsidR="0027421F" w:rsidRPr="0027421F" w:rsidRDefault="0027421F" w:rsidP="0027421F">
      <w:pPr>
        <w:pStyle w:val="DevConfigs"/>
        <w:rPr>
          <w:rStyle w:val="DevConfigGray"/>
        </w:rPr>
      </w:pPr>
      <w:r w:rsidRPr="0027421F">
        <w:rPr>
          <w:rStyle w:val="DevConfigGray"/>
        </w:rPr>
        <w:t xml:space="preserve"> </w:t>
      </w:r>
      <w:proofErr w:type="spellStart"/>
      <w:r w:rsidRPr="0027421F">
        <w:rPr>
          <w:rStyle w:val="DevConfigGray"/>
        </w:rPr>
        <w:t>vrf</w:t>
      </w:r>
      <w:proofErr w:type="spellEnd"/>
      <w:r w:rsidRPr="0027421F">
        <w:rPr>
          <w:rStyle w:val="DevConfigGray"/>
        </w:rPr>
        <w:t xml:space="preserve"> forwarding </w:t>
      </w:r>
      <w:proofErr w:type="spellStart"/>
      <w:r w:rsidRPr="0027421F">
        <w:rPr>
          <w:rStyle w:val="DevConfigGray"/>
        </w:rPr>
        <w:t>Mgmt-intf</w:t>
      </w:r>
      <w:proofErr w:type="spellEnd"/>
    </w:p>
    <w:p w14:paraId="1EC63723" w14:textId="77777777" w:rsidR="0027421F" w:rsidRPr="0027421F" w:rsidRDefault="0027421F" w:rsidP="0027421F">
      <w:pPr>
        <w:pStyle w:val="DevConfigs"/>
        <w:rPr>
          <w:rStyle w:val="DevConfigGray"/>
        </w:rPr>
      </w:pPr>
      <w:r w:rsidRPr="0027421F">
        <w:rPr>
          <w:rStyle w:val="DevConfigGray"/>
        </w:rPr>
        <w:t xml:space="preserve"> no ip address</w:t>
      </w:r>
    </w:p>
    <w:p w14:paraId="353DEF37" w14:textId="77777777" w:rsidR="0027421F" w:rsidRPr="0027421F" w:rsidRDefault="0027421F" w:rsidP="0027421F">
      <w:pPr>
        <w:pStyle w:val="DevConfigs"/>
        <w:rPr>
          <w:rStyle w:val="DevConfigGray"/>
        </w:rPr>
      </w:pPr>
      <w:r w:rsidRPr="0027421F">
        <w:rPr>
          <w:rStyle w:val="DevConfigGray"/>
        </w:rPr>
        <w:t xml:space="preserve"> negotiation auto</w:t>
      </w:r>
    </w:p>
    <w:p w14:paraId="240EDEFC" w14:textId="77777777" w:rsidR="0027421F" w:rsidRPr="0027421F" w:rsidRDefault="0027421F" w:rsidP="0027421F">
      <w:pPr>
        <w:pStyle w:val="DevConfigs"/>
        <w:rPr>
          <w:rStyle w:val="DevConfigGray"/>
        </w:rPr>
      </w:pPr>
      <w:r w:rsidRPr="0027421F">
        <w:rPr>
          <w:rStyle w:val="DevConfigGray"/>
        </w:rPr>
        <w:t>router ospfv3 123</w:t>
      </w:r>
    </w:p>
    <w:p w14:paraId="698D2064" w14:textId="77777777" w:rsidR="0027421F" w:rsidRPr="0027421F" w:rsidRDefault="0027421F" w:rsidP="0027421F">
      <w:pPr>
        <w:pStyle w:val="DevConfigs"/>
        <w:rPr>
          <w:rStyle w:val="DevConfigGray"/>
        </w:rPr>
      </w:pPr>
      <w:r w:rsidRPr="0027421F">
        <w:rPr>
          <w:rStyle w:val="DevConfigGray"/>
        </w:rPr>
        <w:t xml:space="preserve"> address-family ipv4 unicast</w:t>
      </w:r>
    </w:p>
    <w:p w14:paraId="66209B08" w14:textId="77777777" w:rsidR="0027421F" w:rsidRPr="0027421F" w:rsidRDefault="0027421F" w:rsidP="0027421F">
      <w:pPr>
        <w:pStyle w:val="DevConfigs"/>
        <w:rPr>
          <w:rStyle w:val="DevConfigGray"/>
        </w:rPr>
      </w:pPr>
      <w:r w:rsidRPr="0027421F">
        <w:rPr>
          <w:rStyle w:val="DevConfigGray"/>
        </w:rPr>
        <w:t xml:space="preserve">  default-information originate</w:t>
      </w:r>
    </w:p>
    <w:p w14:paraId="0BE861AB" w14:textId="77777777" w:rsidR="0027421F" w:rsidRPr="0027421F" w:rsidRDefault="0027421F" w:rsidP="0027421F">
      <w:pPr>
        <w:pStyle w:val="DevConfigs"/>
        <w:rPr>
          <w:rStyle w:val="DevConfigGray"/>
        </w:rPr>
      </w:pPr>
      <w:r w:rsidRPr="0027421F">
        <w:rPr>
          <w:rStyle w:val="DevConfigGray"/>
        </w:rPr>
        <w:t xml:space="preserve">  router-id 2.2.2.1</w:t>
      </w:r>
    </w:p>
    <w:p w14:paraId="6CF795D7" w14:textId="77777777" w:rsidR="0027421F" w:rsidRPr="0027421F" w:rsidRDefault="0027421F" w:rsidP="0027421F">
      <w:pPr>
        <w:pStyle w:val="DevConfigs"/>
        <w:rPr>
          <w:rStyle w:val="DevConfigGray"/>
        </w:rPr>
      </w:pPr>
      <w:r w:rsidRPr="0027421F">
        <w:rPr>
          <w:rStyle w:val="DevConfigGray"/>
        </w:rPr>
        <w:t xml:space="preserve"> exit-address-family</w:t>
      </w:r>
    </w:p>
    <w:p w14:paraId="713C4633" w14:textId="77777777" w:rsidR="0027421F" w:rsidRPr="0027421F" w:rsidRDefault="0027421F" w:rsidP="0027421F">
      <w:pPr>
        <w:pStyle w:val="DevConfigs"/>
        <w:rPr>
          <w:rStyle w:val="DevConfigGray"/>
        </w:rPr>
      </w:pPr>
      <w:r w:rsidRPr="0027421F">
        <w:rPr>
          <w:rStyle w:val="DevConfigGray"/>
        </w:rPr>
        <w:t xml:space="preserve"> address-family ipv6 unicast</w:t>
      </w:r>
    </w:p>
    <w:p w14:paraId="305DFE5A" w14:textId="77777777" w:rsidR="0027421F" w:rsidRPr="0027421F" w:rsidRDefault="0027421F" w:rsidP="0027421F">
      <w:pPr>
        <w:pStyle w:val="DevConfigs"/>
        <w:rPr>
          <w:rStyle w:val="DevConfigGray"/>
        </w:rPr>
      </w:pPr>
      <w:r w:rsidRPr="0027421F">
        <w:rPr>
          <w:rStyle w:val="DevConfigGray"/>
        </w:rPr>
        <w:t xml:space="preserve">  default-information originate</w:t>
      </w:r>
    </w:p>
    <w:p w14:paraId="20F384DC" w14:textId="77777777" w:rsidR="0027421F" w:rsidRPr="0027421F" w:rsidRDefault="0027421F" w:rsidP="0027421F">
      <w:pPr>
        <w:pStyle w:val="DevConfigs"/>
        <w:rPr>
          <w:rStyle w:val="DevConfigGray"/>
        </w:rPr>
      </w:pPr>
      <w:r w:rsidRPr="0027421F">
        <w:rPr>
          <w:rStyle w:val="DevConfigGray"/>
        </w:rPr>
        <w:t xml:space="preserve">  redistribute static</w:t>
      </w:r>
    </w:p>
    <w:p w14:paraId="393CAE4F" w14:textId="77777777" w:rsidR="0027421F" w:rsidRPr="0027421F" w:rsidRDefault="0027421F" w:rsidP="0027421F">
      <w:pPr>
        <w:pStyle w:val="DevConfigs"/>
        <w:rPr>
          <w:rStyle w:val="DevConfigGray"/>
        </w:rPr>
      </w:pPr>
      <w:r w:rsidRPr="0027421F">
        <w:rPr>
          <w:rStyle w:val="DevConfigGray"/>
        </w:rPr>
        <w:t xml:space="preserve">  router-id 2.2.2.1</w:t>
      </w:r>
    </w:p>
    <w:p w14:paraId="67F7E3FD" w14:textId="77777777" w:rsidR="0027421F" w:rsidRPr="0027421F" w:rsidRDefault="0027421F" w:rsidP="0027421F">
      <w:pPr>
        <w:pStyle w:val="DevConfigs"/>
        <w:rPr>
          <w:rStyle w:val="DevConfigGray"/>
        </w:rPr>
      </w:pPr>
      <w:r w:rsidRPr="0027421F">
        <w:rPr>
          <w:rStyle w:val="DevConfigGray"/>
        </w:rPr>
        <w:t xml:space="preserve"> exit-address-family</w:t>
      </w:r>
    </w:p>
    <w:p w14:paraId="2BF25234" w14:textId="77777777" w:rsidR="0027421F" w:rsidRPr="0027421F" w:rsidRDefault="0027421F" w:rsidP="0027421F">
      <w:pPr>
        <w:pStyle w:val="DevConfigs"/>
        <w:rPr>
          <w:rStyle w:val="DevConfigGray"/>
        </w:rPr>
      </w:pPr>
      <w:r w:rsidRPr="0027421F">
        <w:rPr>
          <w:rStyle w:val="DevConfigGray"/>
        </w:rPr>
        <w:t xml:space="preserve">ip forward-protocol </w:t>
      </w:r>
      <w:proofErr w:type="spellStart"/>
      <w:r w:rsidRPr="0027421F">
        <w:rPr>
          <w:rStyle w:val="DevConfigGray"/>
        </w:rPr>
        <w:t>nd</w:t>
      </w:r>
      <w:proofErr w:type="spellEnd"/>
    </w:p>
    <w:p w14:paraId="0A4860F2" w14:textId="77777777" w:rsidR="0027421F" w:rsidRPr="0027421F" w:rsidRDefault="0027421F" w:rsidP="0027421F">
      <w:pPr>
        <w:pStyle w:val="DevConfigs"/>
        <w:rPr>
          <w:rStyle w:val="DevConfigGray"/>
        </w:rPr>
      </w:pPr>
      <w:r w:rsidRPr="0027421F">
        <w:rPr>
          <w:rStyle w:val="DevConfigGray"/>
        </w:rPr>
        <w:t>no ip http server</w:t>
      </w:r>
    </w:p>
    <w:p w14:paraId="15BBE568" w14:textId="77777777" w:rsidR="0027421F" w:rsidRPr="0027421F" w:rsidRDefault="0027421F" w:rsidP="0027421F">
      <w:pPr>
        <w:pStyle w:val="DevConfigs"/>
        <w:rPr>
          <w:rStyle w:val="DevConfigGray"/>
        </w:rPr>
      </w:pPr>
      <w:r w:rsidRPr="0027421F">
        <w:rPr>
          <w:rStyle w:val="DevConfigGray"/>
        </w:rPr>
        <w:t>ip http secure-server</w:t>
      </w:r>
    </w:p>
    <w:p w14:paraId="645C70D0" w14:textId="77777777" w:rsidR="0027421F" w:rsidRPr="0027421F" w:rsidRDefault="0027421F" w:rsidP="0027421F">
      <w:pPr>
        <w:pStyle w:val="DevConfigs"/>
        <w:rPr>
          <w:rStyle w:val="DevConfigGray"/>
        </w:rPr>
      </w:pPr>
      <w:r w:rsidRPr="0027421F">
        <w:rPr>
          <w:rStyle w:val="DevConfigGray"/>
        </w:rPr>
        <w:t>ip route 0.0.0.0 0.0.0.0 Loopback0</w:t>
      </w:r>
    </w:p>
    <w:p w14:paraId="4960D7F1" w14:textId="77777777" w:rsidR="0027421F" w:rsidRPr="0027421F" w:rsidRDefault="0027421F" w:rsidP="0027421F">
      <w:pPr>
        <w:pStyle w:val="DevConfigs"/>
        <w:rPr>
          <w:rStyle w:val="DevConfigGray"/>
        </w:rPr>
      </w:pPr>
      <w:r w:rsidRPr="0027421F">
        <w:rPr>
          <w:rStyle w:val="DevConfigGray"/>
        </w:rPr>
        <w:t>ip ssh bulk-mode 131072</w:t>
      </w:r>
    </w:p>
    <w:p w14:paraId="23492679" w14:textId="77777777" w:rsidR="0027421F" w:rsidRPr="0027421F" w:rsidRDefault="0027421F" w:rsidP="0027421F">
      <w:pPr>
        <w:pStyle w:val="DevConfigs"/>
        <w:rPr>
          <w:rStyle w:val="DevConfigGray"/>
        </w:rPr>
      </w:pPr>
      <w:r w:rsidRPr="0027421F">
        <w:rPr>
          <w:rStyle w:val="DevConfigGray"/>
        </w:rPr>
        <w:t>ipv6 route 2001:DB8:FACE:1::/64 Loopback1</w:t>
      </w:r>
    </w:p>
    <w:p w14:paraId="4855B557" w14:textId="77777777" w:rsidR="0027421F" w:rsidRPr="0027421F" w:rsidRDefault="0027421F" w:rsidP="0027421F">
      <w:pPr>
        <w:pStyle w:val="DevConfigs"/>
        <w:rPr>
          <w:rStyle w:val="DevConfigGray"/>
        </w:rPr>
      </w:pPr>
      <w:r w:rsidRPr="0027421F">
        <w:rPr>
          <w:rStyle w:val="DevConfigGray"/>
        </w:rPr>
        <w:t>ipv6 route ::/0 Loopback0</w:t>
      </w:r>
    </w:p>
    <w:p w14:paraId="1B1AAC17" w14:textId="77777777" w:rsidR="0027421F" w:rsidRPr="0027421F" w:rsidRDefault="0027421F" w:rsidP="0027421F">
      <w:pPr>
        <w:pStyle w:val="DevConfigs"/>
        <w:rPr>
          <w:rStyle w:val="DevConfigGray"/>
        </w:rPr>
      </w:pPr>
      <w:r w:rsidRPr="0027421F">
        <w:rPr>
          <w:rStyle w:val="DevConfigGray"/>
        </w:rPr>
        <w:t>control-plane</w:t>
      </w:r>
    </w:p>
    <w:p w14:paraId="6948ADE4" w14:textId="77777777" w:rsidR="0027421F" w:rsidRPr="0027421F" w:rsidRDefault="0027421F" w:rsidP="0027421F">
      <w:pPr>
        <w:pStyle w:val="DevConfigs"/>
        <w:rPr>
          <w:rStyle w:val="DevConfigGray"/>
        </w:rPr>
      </w:pPr>
      <w:r w:rsidRPr="0027421F">
        <w:rPr>
          <w:rStyle w:val="DevConfigGray"/>
        </w:rPr>
        <w:t>line con 0</w:t>
      </w:r>
    </w:p>
    <w:p w14:paraId="2444053B" w14:textId="77777777" w:rsidR="0027421F" w:rsidRPr="0027421F" w:rsidRDefault="0027421F" w:rsidP="0027421F">
      <w:pPr>
        <w:pStyle w:val="DevConfigs"/>
        <w:rPr>
          <w:rStyle w:val="DevConfigGray"/>
        </w:rPr>
      </w:pPr>
      <w:r w:rsidRPr="0027421F">
        <w:rPr>
          <w:rStyle w:val="DevConfigGray"/>
        </w:rPr>
        <w:t xml:space="preserve"> exec-timeout 0 0</w:t>
      </w:r>
    </w:p>
    <w:p w14:paraId="60897682" w14:textId="77777777" w:rsidR="0027421F" w:rsidRPr="0027421F" w:rsidRDefault="0027421F" w:rsidP="0027421F">
      <w:pPr>
        <w:pStyle w:val="DevConfigs"/>
        <w:rPr>
          <w:rStyle w:val="DevConfigGray"/>
        </w:rPr>
      </w:pPr>
      <w:r w:rsidRPr="0027421F">
        <w:rPr>
          <w:rStyle w:val="DevConfigGray"/>
        </w:rPr>
        <w:t xml:space="preserve"> logging synchronous</w:t>
      </w:r>
    </w:p>
    <w:p w14:paraId="14943D69" w14:textId="77777777" w:rsidR="0027421F" w:rsidRPr="0027421F" w:rsidRDefault="0027421F" w:rsidP="0027421F">
      <w:pPr>
        <w:pStyle w:val="DevConfigs"/>
        <w:rPr>
          <w:rStyle w:val="DevConfigGray"/>
        </w:rPr>
      </w:pPr>
      <w:r w:rsidRPr="0027421F">
        <w:rPr>
          <w:rStyle w:val="DevConfigGray"/>
        </w:rPr>
        <w:t xml:space="preserve"> </w:t>
      </w:r>
      <w:proofErr w:type="spellStart"/>
      <w:r w:rsidRPr="0027421F">
        <w:rPr>
          <w:rStyle w:val="DevConfigGray"/>
        </w:rPr>
        <w:t>stopbits</w:t>
      </w:r>
      <w:proofErr w:type="spellEnd"/>
      <w:r w:rsidRPr="0027421F">
        <w:rPr>
          <w:rStyle w:val="DevConfigGray"/>
        </w:rPr>
        <w:t xml:space="preserve"> 1</w:t>
      </w:r>
    </w:p>
    <w:p w14:paraId="16049301" w14:textId="77777777" w:rsidR="0027421F" w:rsidRPr="0027421F" w:rsidRDefault="0027421F" w:rsidP="0027421F">
      <w:pPr>
        <w:pStyle w:val="DevConfigs"/>
        <w:rPr>
          <w:rStyle w:val="DevConfigGray"/>
        </w:rPr>
      </w:pPr>
      <w:r w:rsidRPr="0027421F">
        <w:rPr>
          <w:rStyle w:val="DevConfigGray"/>
        </w:rPr>
        <w:t>line aux 0</w:t>
      </w:r>
    </w:p>
    <w:p w14:paraId="48884722" w14:textId="77777777" w:rsidR="0027421F" w:rsidRPr="0027421F" w:rsidRDefault="0027421F" w:rsidP="0027421F">
      <w:pPr>
        <w:pStyle w:val="DevConfigs"/>
        <w:rPr>
          <w:rStyle w:val="DevConfigGray"/>
        </w:rPr>
      </w:pPr>
      <w:r w:rsidRPr="0027421F">
        <w:rPr>
          <w:rStyle w:val="DevConfigGray"/>
        </w:rPr>
        <w:t xml:space="preserve">line </w:t>
      </w:r>
      <w:proofErr w:type="spellStart"/>
      <w:r w:rsidRPr="0027421F">
        <w:rPr>
          <w:rStyle w:val="DevConfigGray"/>
        </w:rPr>
        <w:t>vty</w:t>
      </w:r>
      <w:proofErr w:type="spellEnd"/>
      <w:r w:rsidRPr="0027421F">
        <w:rPr>
          <w:rStyle w:val="DevConfigGray"/>
        </w:rPr>
        <w:t xml:space="preserve"> 0 4</w:t>
      </w:r>
    </w:p>
    <w:p w14:paraId="2F1DBEEA" w14:textId="77777777" w:rsidR="0027421F" w:rsidRPr="0027421F" w:rsidRDefault="0027421F" w:rsidP="0027421F">
      <w:pPr>
        <w:pStyle w:val="DevConfigs"/>
        <w:rPr>
          <w:rStyle w:val="DevConfigGray"/>
        </w:rPr>
      </w:pPr>
      <w:r w:rsidRPr="0027421F">
        <w:rPr>
          <w:rStyle w:val="DevConfigGray"/>
        </w:rPr>
        <w:t xml:space="preserve"> login    </w:t>
      </w:r>
    </w:p>
    <w:p w14:paraId="2331EF80" w14:textId="77777777" w:rsidR="0027421F" w:rsidRPr="0027421F" w:rsidRDefault="0027421F" w:rsidP="0027421F">
      <w:pPr>
        <w:pStyle w:val="DevConfigs"/>
        <w:rPr>
          <w:rStyle w:val="DevConfigGray"/>
        </w:rPr>
      </w:pPr>
      <w:r w:rsidRPr="0027421F">
        <w:rPr>
          <w:rStyle w:val="DevConfigGray"/>
        </w:rPr>
        <w:t xml:space="preserve"> transport input ssh</w:t>
      </w:r>
    </w:p>
    <w:p w14:paraId="4DBDC8D5" w14:textId="77777777" w:rsidR="0027421F" w:rsidRPr="0027421F" w:rsidRDefault="0027421F" w:rsidP="0027421F">
      <w:pPr>
        <w:pStyle w:val="DevConfigs"/>
        <w:rPr>
          <w:rStyle w:val="DevConfigGray"/>
        </w:rPr>
      </w:pPr>
      <w:r w:rsidRPr="0027421F">
        <w:rPr>
          <w:rStyle w:val="DevConfigGray"/>
        </w:rPr>
        <w:t xml:space="preserve">line </w:t>
      </w:r>
      <w:proofErr w:type="spellStart"/>
      <w:r w:rsidRPr="0027421F">
        <w:rPr>
          <w:rStyle w:val="DevConfigGray"/>
        </w:rPr>
        <w:t>vty</w:t>
      </w:r>
      <w:proofErr w:type="spellEnd"/>
      <w:r w:rsidRPr="0027421F">
        <w:rPr>
          <w:rStyle w:val="DevConfigGray"/>
        </w:rPr>
        <w:t xml:space="preserve"> 5 14</w:t>
      </w:r>
    </w:p>
    <w:p w14:paraId="04CE6A3A" w14:textId="77777777" w:rsidR="0027421F" w:rsidRPr="0027421F" w:rsidRDefault="0027421F" w:rsidP="0027421F">
      <w:pPr>
        <w:pStyle w:val="DevConfigs"/>
        <w:rPr>
          <w:rStyle w:val="DevConfigGray"/>
        </w:rPr>
      </w:pPr>
      <w:r w:rsidRPr="0027421F">
        <w:rPr>
          <w:rStyle w:val="DevConfigGray"/>
        </w:rPr>
        <w:t xml:space="preserve"> login</w:t>
      </w:r>
    </w:p>
    <w:p w14:paraId="43947FD0" w14:textId="77777777" w:rsidR="0027421F" w:rsidRDefault="0027421F" w:rsidP="00C61D7C">
      <w:pPr>
        <w:pStyle w:val="DevConfigs"/>
        <w:rPr>
          <w:rStyle w:val="DevConfigGray"/>
        </w:rPr>
      </w:pPr>
      <w:r w:rsidRPr="0027421F">
        <w:rPr>
          <w:rStyle w:val="DevConfigGray"/>
        </w:rPr>
        <w:t xml:space="preserve"> transport input ssh</w:t>
      </w:r>
    </w:p>
    <w:p w14:paraId="3F835AD3" w14:textId="6F4EF832" w:rsidR="00390CE3" w:rsidRPr="00390CE3" w:rsidRDefault="00390CE3" w:rsidP="00C61D7C">
      <w:pPr>
        <w:pStyle w:val="DevConfigs"/>
        <w:rPr>
          <w:rStyle w:val="DevConfigGray"/>
        </w:rPr>
      </w:pPr>
      <w:r w:rsidRPr="00390CE3">
        <w:rPr>
          <w:rStyle w:val="DevConfigGray"/>
        </w:rPr>
        <w:t>!</w:t>
      </w:r>
    </w:p>
    <w:p w14:paraId="2D4024B9" w14:textId="77777777" w:rsidR="00390CE3" w:rsidRPr="00390CE3" w:rsidRDefault="00390CE3" w:rsidP="00390CE3">
      <w:pPr>
        <w:pStyle w:val="DevConfigs"/>
        <w:rPr>
          <w:rStyle w:val="DevConfigGray"/>
        </w:rPr>
      </w:pPr>
      <w:r w:rsidRPr="00390CE3">
        <w:rPr>
          <w:rStyle w:val="DevConfigGray"/>
        </w:rPr>
        <w:t>end</w:t>
      </w:r>
    </w:p>
    <w:p w14:paraId="10CD9F68" w14:textId="77777777" w:rsidR="00390CE3" w:rsidRPr="00390CE3" w:rsidRDefault="00390CE3" w:rsidP="00390CE3">
      <w:pPr>
        <w:pStyle w:val="DevConfigs"/>
        <w:rPr>
          <w:rStyle w:val="DevConfigGray"/>
        </w:rPr>
      </w:pPr>
    </w:p>
    <w:p w14:paraId="72CC6EC1" w14:textId="56F0A9E7" w:rsidR="00453B4B" w:rsidRPr="000559CA" w:rsidRDefault="00390CE3" w:rsidP="000559CA">
      <w:pPr>
        <w:pStyle w:val="DevConfigs"/>
        <w:rPr>
          <w:rStyle w:val="LabSectionGray"/>
          <w:rFonts w:ascii="Courier New" w:hAnsi="Courier New"/>
          <w:sz w:val="20"/>
        </w:rPr>
      </w:pPr>
      <w:r w:rsidRPr="00390CE3">
        <w:rPr>
          <w:rStyle w:val="DevConfigGray"/>
        </w:rPr>
        <w:t>R2#</w:t>
      </w:r>
    </w:p>
    <w:p w14:paraId="73E8E411" w14:textId="72FD199C" w:rsidR="00A343F8" w:rsidRPr="00E05ABD" w:rsidRDefault="00A343F8" w:rsidP="00E05ABD">
      <w:pPr>
        <w:pStyle w:val="Heading1"/>
        <w:rPr>
          <w:rStyle w:val="LabSectionGray"/>
        </w:rPr>
      </w:pPr>
      <w:r w:rsidRPr="00E05ABD">
        <w:rPr>
          <w:rStyle w:val="LabSectionGray"/>
        </w:rPr>
        <w:t>Router R3</w:t>
      </w:r>
    </w:p>
    <w:p w14:paraId="13AF27F1" w14:textId="30F53E6E" w:rsidR="00A343F8" w:rsidRDefault="00A343F8" w:rsidP="00E05ABD">
      <w:pPr>
        <w:pStyle w:val="DevConfigs"/>
        <w:rPr>
          <w:rStyle w:val="DevConfigGray"/>
          <w:b/>
          <w:bCs/>
        </w:rPr>
      </w:pPr>
      <w:r w:rsidRPr="00E05ABD">
        <w:rPr>
          <w:rStyle w:val="DevConfigGray"/>
        </w:rPr>
        <w:t>R3#</w:t>
      </w:r>
      <w:r w:rsidR="00E05ABD">
        <w:rPr>
          <w:rStyle w:val="DevConfigGray"/>
        </w:rPr>
        <w:t xml:space="preserve"> </w:t>
      </w:r>
      <w:r w:rsidRPr="00E05ABD">
        <w:rPr>
          <w:rStyle w:val="DevConfigGray"/>
          <w:b/>
          <w:bCs/>
        </w:rPr>
        <w:t>show run</w:t>
      </w:r>
      <w:r w:rsidR="00AF35FB">
        <w:rPr>
          <w:rStyle w:val="DevConfigGray"/>
          <w:b/>
          <w:bCs/>
        </w:rPr>
        <w:t xml:space="preserve"> brief</w:t>
      </w:r>
    </w:p>
    <w:p w14:paraId="4B3B2199" w14:textId="77777777" w:rsidR="00390CE3" w:rsidRPr="00390CE3" w:rsidRDefault="00390CE3" w:rsidP="00390CE3">
      <w:pPr>
        <w:pStyle w:val="DevConfigs"/>
        <w:rPr>
          <w:rStyle w:val="DevConfigGray"/>
        </w:rPr>
      </w:pPr>
      <w:r w:rsidRPr="00390CE3">
        <w:rPr>
          <w:rStyle w:val="DevConfigGray"/>
        </w:rPr>
        <w:t>Building configuration...</w:t>
      </w:r>
    </w:p>
    <w:p w14:paraId="3684CF10" w14:textId="77777777" w:rsidR="00390CE3" w:rsidRPr="00390CE3" w:rsidRDefault="00390CE3" w:rsidP="00390CE3">
      <w:pPr>
        <w:pStyle w:val="DevConfigs"/>
        <w:rPr>
          <w:rStyle w:val="DevConfigGray"/>
        </w:rPr>
      </w:pPr>
    </w:p>
    <w:p w14:paraId="091669D5" w14:textId="77777777" w:rsidR="0027421F" w:rsidRPr="0027421F" w:rsidRDefault="0027421F" w:rsidP="0027421F">
      <w:pPr>
        <w:pStyle w:val="DevConfigs"/>
        <w:rPr>
          <w:rStyle w:val="DevConfigGray"/>
        </w:rPr>
      </w:pPr>
      <w:r w:rsidRPr="0027421F">
        <w:rPr>
          <w:rStyle w:val="DevConfigGray"/>
        </w:rPr>
        <w:t>Current configuration : 2330 bytes</w:t>
      </w:r>
    </w:p>
    <w:p w14:paraId="3BE6CF78" w14:textId="77777777" w:rsidR="0027421F" w:rsidRPr="0027421F" w:rsidRDefault="0027421F" w:rsidP="0027421F">
      <w:pPr>
        <w:pStyle w:val="DevConfigs"/>
        <w:rPr>
          <w:rStyle w:val="DevConfigGray"/>
        </w:rPr>
      </w:pPr>
      <w:r w:rsidRPr="0027421F">
        <w:rPr>
          <w:rStyle w:val="DevConfigGray"/>
        </w:rPr>
        <w:t>version 17.12</w:t>
      </w:r>
    </w:p>
    <w:p w14:paraId="20B20630" w14:textId="77777777" w:rsidR="0027421F" w:rsidRPr="0027421F" w:rsidRDefault="0027421F" w:rsidP="0027421F">
      <w:pPr>
        <w:pStyle w:val="DevConfigs"/>
        <w:rPr>
          <w:rStyle w:val="DevConfigGray"/>
        </w:rPr>
      </w:pPr>
      <w:r w:rsidRPr="0027421F">
        <w:rPr>
          <w:rStyle w:val="DevConfigGray"/>
        </w:rPr>
        <w:lastRenderedPageBreak/>
        <w:t>service timestamps debug datetime msec</w:t>
      </w:r>
    </w:p>
    <w:p w14:paraId="68A41FE0" w14:textId="77777777" w:rsidR="0027421F" w:rsidRPr="0027421F" w:rsidRDefault="0027421F" w:rsidP="0027421F">
      <w:pPr>
        <w:pStyle w:val="DevConfigs"/>
        <w:rPr>
          <w:rStyle w:val="DevConfigGray"/>
        </w:rPr>
      </w:pPr>
      <w:r w:rsidRPr="0027421F">
        <w:rPr>
          <w:rStyle w:val="DevConfigGray"/>
        </w:rPr>
        <w:t>service timestamps log datetime msec</w:t>
      </w:r>
    </w:p>
    <w:p w14:paraId="7B67B64E" w14:textId="77777777" w:rsidR="0027421F" w:rsidRPr="0027421F" w:rsidRDefault="0027421F" w:rsidP="0027421F">
      <w:pPr>
        <w:pStyle w:val="DevConfigs"/>
        <w:rPr>
          <w:rStyle w:val="DevConfigGray"/>
        </w:rPr>
      </w:pPr>
      <w:r w:rsidRPr="0027421F">
        <w:rPr>
          <w:rStyle w:val="DevConfigGray"/>
        </w:rPr>
        <w:t xml:space="preserve">platform </w:t>
      </w:r>
      <w:proofErr w:type="spellStart"/>
      <w:r w:rsidRPr="0027421F">
        <w:rPr>
          <w:rStyle w:val="DevConfigGray"/>
        </w:rPr>
        <w:t>qfp</w:t>
      </w:r>
      <w:proofErr w:type="spellEnd"/>
      <w:r w:rsidRPr="0027421F">
        <w:rPr>
          <w:rStyle w:val="DevConfigGray"/>
        </w:rPr>
        <w:t xml:space="preserve"> utilization monitor load 80</w:t>
      </w:r>
    </w:p>
    <w:p w14:paraId="54C9B7AF" w14:textId="77777777" w:rsidR="0027421F" w:rsidRPr="0027421F" w:rsidRDefault="0027421F" w:rsidP="0027421F">
      <w:pPr>
        <w:pStyle w:val="DevConfigs"/>
        <w:rPr>
          <w:rStyle w:val="DevConfigGray"/>
        </w:rPr>
      </w:pPr>
      <w:r w:rsidRPr="0027421F">
        <w:rPr>
          <w:rStyle w:val="DevConfigGray"/>
        </w:rPr>
        <w:t>platform punt-keepalive disable-kernel-core</w:t>
      </w:r>
    </w:p>
    <w:p w14:paraId="59989D66" w14:textId="77777777" w:rsidR="0027421F" w:rsidRPr="0027421F" w:rsidRDefault="0027421F" w:rsidP="0027421F">
      <w:pPr>
        <w:pStyle w:val="DevConfigs"/>
        <w:rPr>
          <w:rStyle w:val="DevConfigGray"/>
        </w:rPr>
      </w:pPr>
      <w:r w:rsidRPr="0027421F">
        <w:rPr>
          <w:rStyle w:val="DevConfigGray"/>
        </w:rPr>
        <w:t>hostname R3</w:t>
      </w:r>
    </w:p>
    <w:p w14:paraId="4EDB3050" w14:textId="77777777" w:rsidR="0027421F" w:rsidRPr="0027421F" w:rsidRDefault="0027421F" w:rsidP="0027421F">
      <w:pPr>
        <w:pStyle w:val="DevConfigs"/>
        <w:rPr>
          <w:rStyle w:val="DevConfigGray"/>
        </w:rPr>
      </w:pPr>
      <w:r w:rsidRPr="0027421F">
        <w:rPr>
          <w:rStyle w:val="DevConfigGray"/>
        </w:rPr>
        <w:t>boot-start-marker</w:t>
      </w:r>
    </w:p>
    <w:p w14:paraId="49D95A3C" w14:textId="77777777" w:rsidR="0027421F" w:rsidRPr="0027421F" w:rsidRDefault="0027421F" w:rsidP="0027421F">
      <w:pPr>
        <w:pStyle w:val="DevConfigs"/>
        <w:rPr>
          <w:rStyle w:val="DevConfigGray"/>
        </w:rPr>
      </w:pPr>
      <w:r w:rsidRPr="0027421F">
        <w:rPr>
          <w:rStyle w:val="DevConfigGray"/>
        </w:rPr>
        <w:t>boot-end-marker</w:t>
      </w:r>
    </w:p>
    <w:p w14:paraId="32677C3A" w14:textId="77777777" w:rsidR="0027421F" w:rsidRPr="0027421F" w:rsidRDefault="0027421F" w:rsidP="0027421F">
      <w:pPr>
        <w:pStyle w:val="DevConfigs"/>
        <w:rPr>
          <w:rStyle w:val="DevConfigGray"/>
        </w:rPr>
      </w:pPr>
      <w:r w:rsidRPr="0027421F">
        <w:rPr>
          <w:rStyle w:val="DevConfigGray"/>
        </w:rPr>
        <w:t xml:space="preserve">no </w:t>
      </w:r>
      <w:proofErr w:type="spellStart"/>
      <w:r w:rsidRPr="0027421F">
        <w:rPr>
          <w:rStyle w:val="DevConfigGray"/>
        </w:rPr>
        <w:t>aaa</w:t>
      </w:r>
      <w:proofErr w:type="spellEnd"/>
      <w:r w:rsidRPr="0027421F">
        <w:rPr>
          <w:rStyle w:val="DevConfigGray"/>
        </w:rPr>
        <w:t xml:space="preserve"> new-model</w:t>
      </w:r>
    </w:p>
    <w:p w14:paraId="47157B09" w14:textId="77777777" w:rsidR="0027421F" w:rsidRPr="0027421F" w:rsidRDefault="0027421F" w:rsidP="0027421F">
      <w:pPr>
        <w:pStyle w:val="DevConfigs"/>
        <w:rPr>
          <w:rStyle w:val="DevConfigGray"/>
        </w:rPr>
      </w:pPr>
      <w:r w:rsidRPr="0027421F">
        <w:rPr>
          <w:rStyle w:val="DevConfigGray"/>
        </w:rPr>
        <w:t>no ip domain lookup</w:t>
      </w:r>
    </w:p>
    <w:p w14:paraId="1E1DEA6E" w14:textId="77777777" w:rsidR="0027421F" w:rsidRPr="0027421F" w:rsidRDefault="0027421F" w:rsidP="0027421F">
      <w:pPr>
        <w:pStyle w:val="DevConfigs"/>
        <w:rPr>
          <w:rStyle w:val="DevConfigGray"/>
        </w:rPr>
      </w:pPr>
      <w:r w:rsidRPr="0027421F">
        <w:rPr>
          <w:rStyle w:val="DevConfigGray"/>
        </w:rPr>
        <w:t>login on-success log</w:t>
      </w:r>
    </w:p>
    <w:p w14:paraId="7CB72F7C" w14:textId="77777777" w:rsidR="0027421F" w:rsidRPr="0027421F" w:rsidRDefault="0027421F" w:rsidP="0027421F">
      <w:pPr>
        <w:pStyle w:val="DevConfigs"/>
        <w:rPr>
          <w:rStyle w:val="DevConfigGray"/>
        </w:rPr>
      </w:pPr>
      <w:r w:rsidRPr="0027421F">
        <w:rPr>
          <w:rStyle w:val="DevConfigGray"/>
        </w:rPr>
        <w:t>ipv6 unicast-routing</w:t>
      </w:r>
    </w:p>
    <w:p w14:paraId="1AA5AAB9" w14:textId="77777777" w:rsidR="0027421F" w:rsidRPr="0027421F" w:rsidRDefault="0027421F" w:rsidP="0027421F">
      <w:pPr>
        <w:pStyle w:val="DevConfigs"/>
        <w:rPr>
          <w:rStyle w:val="DevConfigGray"/>
        </w:rPr>
      </w:pPr>
      <w:r w:rsidRPr="0027421F">
        <w:rPr>
          <w:rStyle w:val="DevConfigGray"/>
        </w:rPr>
        <w:t>subscriber templating</w:t>
      </w:r>
    </w:p>
    <w:p w14:paraId="60934CA7" w14:textId="77777777" w:rsidR="0027421F" w:rsidRPr="0027421F" w:rsidRDefault="0027421F" w:rsidP="0027421F">
      <w:pPr>
        <w:pStyle w:val="DevConfigs"/>
        <w:rPr>
          <w:rStyle w:val="DevConfigGray"/>
        </w:rPr>
      </w:pPr>
      <w:r w:rsidRPr="0027421F">
        <w:rPr>
          <w:rStyle w:val="DevConfigGray"/>
        </w:rPr>
        <w:t>multilink bundle-name authenticated</w:t>
      </w:r>
    </w:p>
    <w:p w14:paraId="0DF08D85" w14:textId="77777777" w:rsidR="0027421F" w:rsidRPr="0027421F" w:rsidRDefault="0027421F" w:rsidP="0027421F">
      <w:pPr>
        <w:pStyle w:val="DevConfigs"/>
        <w:rPr>
          <w:rStyle w:val="DevConfigGray"/>
        </w:rPr>
      </w:pPr>
      <w:r w:rsidRPr="0027421F">
        <w:rPr>
          <w:rStyle w:val="DevConfigGray"/>
        </w:rPr>
        <w:t xml:space="preserve">crypto </w:t>
      </w:r>
      <w:proofErr w:type="spellStart"/>
      <w:r w:rsidRPr="0027421F">
        <w:rPr>
          <w:rStyle w:val="DevConfigGray"/>
        </w:rPr>
        <w:t>pki</w:t>
      </w:r>
      <w:proofErr w:type="spellEnd"/>
      <w:r w:rsidRPr="0027421F">
        <w:rPr>
          <w:rStyle w:val="DevConfigGray"/>
        </w:rPr>
        <w:t xml:space="preserve"> </w:t>
      </w:r>
      <w:proofErr w:type="spellStart"/>
      <w:r w:rsidRPr="0027421F">
        <w:rPr>
          <w:rStyle w:val="DevConfigGray"/>
        </w:rPr>
        <w:t>trustpoint</w:t>
      </w:r>
      <w:proofErr w:type="spellEnd"/>
      <w:r w:rsidRPr="0027421F">
        <w:rPr>
          <w:rStyle w:val="DevConfigGray"/>
        </w:rPr>
        <w:t xml:space="preserve"> TP-self-signed-3903873913</w:t>
      </w:r>
    </w:p>
    <w:p w14:paraId="6071DB8A" w14:textId="77777777" w:rsidR="0027421F" w:rsidRPr="0027421F" w:rsidRDefault="0027421F" w:rsidP="0027421F">
      <w:pPr>
        <w:pStyle w:val="DevConfigs"/>
        <w:rPr>
          <w:rStyle w:val="DevConfigGray"/>
        </w:rPr>
      </w:pPr>
      <w:r w:rsidRPr="0027421F">
        <w:rPr>
          <w:rStyle w:val="DevConfigGray"/>
        </w:rPr>
        <w:t xml:space="preserve"> enrollment </w:t>
      </w:r>
      <w:proofErr w:type="spellStart"/>
      <w:r w:rsidRPr="0027421F">
        <w:rPr>
          <w:rStyle w:val="DevConfigGray"/>
        </w:rPr>
        <w:t>selfsigned</w:t>
      </w:r>
      <w:proofErr w:type="spellEnd"/>
    </w:p>
    <w:p w14:paraId="0B002E21" w14:textId="77777777" w:rsidR="0027421F" w:rsidRPr="0027421F" w:rsidRDefault="0027421F" w:rsidP="0027421F">
      <w:pPr>
        <w:pStyle w:val="DevConfigs"/>
        <w:rPr>
          <w:rStyle w:val="DevConfigGray"/>
        </w:rPr>
      </w:pPr>
      <w:r w:rsidRPr="0027421F">
        <w:rPr>
          <w:rStyle w:val="DevConfigGray"/>
        </w:rPr>
        <w:t xml:space="preserve"> subject-name </w:t>
      </w:r>
      <w:proofErr w:type="spellStart"/>
      <w:r w:rsidRPr="0027421F">
        <w:rPr>
          <w:rStyle w:val="DevConfigGray"/>
        </w:rPr>
        <w:t>cn</w:t>
      </w:r>
      <w:proofErr w:type="spellEnd"/>
      <w:r w:rsidRPr="0027421F">
        <w:rPr>
          <w:rStyle w:val="DevConfigGray"/>
        </w:rPr>
        <w:t>=IOS-Self-Signed-Certificate-3903873913</w:t>
      </w:r>
    </w:p>
    <w:p w14:paraId="20F6582B" w14:textId="77777777" w:rsidR="0027421F" w:rsidRPr="0027421F" w:rsidRDefault="0027421F" w:rsidP="0027421F">
      <w:pPr>
        <w:pStyle w:val="DevConfigs"/>
        <w:rPr>
          <w:rStyle w:val="DevConfigGray"/>
        </w:rPr>
      </w:pPr>
      <w:r w:rsidRPr="0027421F">
        <w:rPr>
          <w:rStyle w:val="DevConfigGray"/>
        </w:rPr>
        <w:t xml:space="preserve"> revocation-check none</w:t>
      </w:r>
    </w:p>
    <w:p w14:paraId="25A13B98" w14:textId="77777777" w:rsidR="0027421F" w:rsidRPr="0027421F" w:rsidRDefault="0027421F" w:rsidP="0027421F">
      <w:pPr>
        <w:pStyle w:val="DevConfigs"/>
        <w:rPr>
          <w:rStyle w:val="DevConfigGray"/>
        </w:rPr>
      </w:pPr>
      <w:r w:rsidRPr="0027421F">
        <w:rPr>
          <w:rStyle w:val="DevConfigGray"/>
        </w:rPr>
        <w:t xml:space="preserve"> </w:t>
      </w:r>
      <w:proofErr w:type="spellStart"/>
      <w:r w:rsidRPr="0027421F">
        <w:rPr>
          <w:rStyle w:val="DevConfigGray"/>
        </w:rPr>
        <w:t>rsakeypair</w:t>
      </w:r>
      <w:proofErr w:type="spellEnd"/>
      <w:r w:rsidRPr="0027421F">
        <w:rPr>
          <w:rStyle w:val="DevConfigGray"/>
        </w:rPr>
        <w:t xml:space="preserve"> TP-self-signed-3903873913</w:t>
      </w:r>
    </w:p>
    <w:p w14:paraId="3578051F" w14:textId="77777777" w:rsidR="0027421F" w:rsidRPr="0027421F" w:rsidRDefault="0027421F" w:rsidP="0027421F">
      <w:pPr>
        <w:pStyle w:val="DevConfigs"/>
        <w:rPr>
          <w:rStyle w:val="DevConfigGray"/>
        </w:rPr>
      </w:pPr>
      <w:r w:rsidRPr="0027421F">
        <w:rPr>
          <w:rStyle w:val="DevConfigGray"/>
        </w:rPr>
        <w:t xml:space="preserve"> hash sha512</w:t>
      </w:r>
    </w:p>
    <w:p w14:paraId="58693400" w14:textId="77777777" w:rsidR="0027421F" w:rsidRPr="0027421F" w:rsidRDefault="0027421F" w:rsidP="0027421F">
      <w:pPr>
        <w:pStyle w:val="DevConfigs"/>
        <w:rPr>
          <w:rStyle w:val="DevConfigGray"/>
        </w:rPr>
      </w:pPr>
      <w:r w:rsidRPr="0027421F">
        <w:rPr>
          <w:rStyle w:val="DevConfigGray"/>
        </w:rPr>
        <w:t xml:space="preserve">crypto </w:t>
      </w:r>
      <w:proofErr w:type="spellStart"/>
      <w:r w:rsidRPr="0027421F">
        <w:rPr>
          <w:rStyle w:val="DevConfigGray"/>
        </w:rPr>
        <w:t>pki</w:t>
      </w:r>
      <w:proofErr w:type="spellEnd"/>
      <w:r w:rsidRPr="0027421F">
        <w:rPr>
          <w:rStyle w:val="DevConfigGray"/>
        </w:rPr>
        <w:t xml:space="preserve"> </w:t>
      </w:r>
      <w:proofErr w:type="spellStart"/>
      <w:r w:rsidRPr="0027421F">
        <w:rPr>
          <w:rStyle w:val="DevConfigGray"/>
        </w:rPr>
        <w:t>trustpoint</w:t>
      </w:r>
      <w:proofErr w:type="spellEnd"/>
      <w:r w:rsidRPr="0027421F">
        <w:rPr>
          <w:rStyle w:val="DevConfigGray"/>
        </w:rPr>
        <w:t xml:space="preserve"> SLA-</w:t>
      </w:r>
      <w:proofErr w:type="spellStart"/>
      <w:r w:rsidRPr="0027421F">
        <w:rPr>
          <w:rStyle w:val="DevConfigGray"/>
        </w:rPr>
        <w:t>TrustPoint</w:t>
      </w:r>
      <w:proofErr w:type="spellEnd"/>
    </w:p>
    <w:p w14:paraId="56FCD79D" w14:textId="77777777" w:rsidR="0027421F" w:rsidRPr="0027421F" w:rsidRDefault="0027421F" w:rsidP="0027421F">
      <w:pPr>
        <w:pStyle w:val="DevConfigs"/>
        <w:rPr>
          <w:rStyle w:val="DevConfigGray"/>
        </w:rPr>
      </w:pPr>
      <w:r w:rsidRPr="0027421F">
        <w:rPr>
          <w:rStyle w:val="DevConfigGray"/>
        </w:rPr>
        <w:t xml:space="preserve"> enrollment pkcs12</w:t>
      </w:r>
    </w:p>
    <w:p w14:paraId="3CE8864A" w14:textId="77777777" w:rsidR="0027421F" w:rsidRPr="0027421F" w:rsidRDefault="0027421F" w:rsidP="0027421F">
      <w:pPr>
        <w:pStyle w:val="DevConfigs"/>
        <w:rPr>
          <w:rStyle w:val="DevConfigGray"/>
        </w:rPr>
      </w:pPr>
      <w:r w:rsidRPr="0027421F">
        <w:rPr>
          <w:rStyle w:val="DevConfigGray"/>
        </w:rPr>
        <w:t xml:space="preserve"> revocation-check </w:t>
      </w:r>
      <w:proofErr w:type="spellStart"/>
      <w:r w:rsidRPr="0027421F">
        <w:rPr>
          <w:rStyle w:val="DevConfigGray"/>
        </w:rPr>
        <w:t>crl</w:t>
      </w:r>
      <w:proofErr w:type="spellEnd"/>
    </w:p>
    <w:p w14:paraId="3F74A012" w14:textId="77777777" w:rsidR="0027421F" w:rsidRPr="0027421F" w:rsidRDefault="0027421F" w:rsidP="0027421F">
      <w:pPr>
        <w:pStyle w:val="DevConfigs"/>
        <w:rPr>
          <w:rStyle w:val="DevConfigGray"/>
        </w:rPr>
      </w:pPr>
      <w:r w:rsidRPr="0027421F">
        <w:rPr>
          <w:rStyle w:val="DevConfigGray"/>
        </w:rPr>
        <w:t xml:space="preserve"> hash sha512</w:t>
      </w:r>
    </w:p>
    <w:p w14:paraId="782DAE8C" w14:textId="77777777" w:rsidR="0027421F" w:rsidRPr="0027421F" w:rsidRDefault="0027421F" w:rsidP="0027421F">
      <w:pPr>
        <w:pStyle w:val="DevConfigs"/>
        <w:rPr>
          <w:rStyle w:val="DevConfigGray"/>
        </w:rPr>
      </w:pPr>
      <w:r w:rsidRPr="0027421F">
        <w:rPr>
          <w:rStyle w:val="DevConfigGray"/>
        </w:rPr>
        <w:t xml:space="preserve">crypto </w:t>
      </w:r>
      <w:proofErr w:type="spellStart"/>
      <w:r w:rsidRPr="0027421F">
        <w:rPr>
          <w:rStyle w:val="DevConfigGray"/>
        </w:rPr>
        <w:t>pki</w:t>
      </w:r>
      <w:proofErr w:type="spellEnd"/>
      <w:r w:rsidRPr="0027421F">
        <w:rPr>
          <w:rStyle w:val="DevConfigGray"/>
        </w:rPr>
        <w:t xml:space="preserve"> certificate chain TP-self-signed-3903873913</w:t>
      </w:r>
    </w:p>
    <w:p w14:paraId="0B8E332A" w14:textId="77777777" w:rsidR="0027421F" w:rsidRPr="0027421F" w:rsidRDefault="0027421F" w:rsidP="0027421F">
      <w:pPr>
        <w:pStyle w:val="DevConfigs"/>
        <w:rPr>
          <w:rStyle w:val="DevConfigGray"/>
        </w:rPr>
      </w:pPr>
      <w:r w:rsidRPr="0027421F">
        <w:rPr>
          <w:rStyle w:val="DevConfigGray"/>
        </w:rPr>
        <w:t xml:space="preserve"> certificate self-signed 01</w:t>
      </w:r>
    </w:p>
    <w:p w14:paraId="694D80F0" w14:textId="77777777" w:rsidR="0027421F" w:rsidRPr="0027421F" w:rsidRDefault="0027421F" w:rsidP="0027421F">
      <w:pPr>
        <w:pStyle w:val="DevConfigs"/>
        <w:rPr>
          <w:rStyle w:val="DevConfigGray"/>
        </w:rPr>
      </w:pPr>
      <w:r w:rsidRPr="0027421F">
        <w:rPr>
          <w:rStyle w:val="DevConfigGray"/>
        </w:rPr>
        <w:t xml:space="preserve">crypto </w:t>
      </w:r>
      <w:proofErr w:type="spellStart"/>
      <w:r w:rsidRPr="0027421F">
        <w:rPr>
          <w:rStyle w:val="DevConfigGray"/>
        </w:rPr>
        <w:t>pki</w:t>
      </w:r>
      <w:proofErr w:type="spellEnd"/>
      <w:r w:rsidRPr="0027421F">
        <w:rPr>
          <w:rStyle w:val="DevConfigGray"/>
        </w:rPr>
        <w:t xml:space="preserve"> certificate chain SLA-</w:t>
      </w:r>
      <w:proofErr w:type="spellStart"/>
      <w:r w:rsidRPr="0027421F">
        <w:rPr>
          <w:rStyle w:val="DevConfigGray"/>
        </w:rPr>
        <w:t>TrustPoint</w:t>
      </w:r>
      <w:proofErr w:type="spellEnd"/>
    </w:p>
    <w:p w14:paraId="5D58573E" w14:textId="77777777" w:rsidR="0027421F" w:rsidRPr="0027421F" w:rsidRDefault="0027421F" w:rsidP="0027421F">
      <w:pPr>
        <w:pStyle w:val="DevConfigs"/>
        <w:rPr>
          <w:rStyle w:val="DevConfigGray"/>
        </w:rPr>
      </w:pPr>
      <w:r w:rsidRPr="0027421F">
        <w:rPr>
          <w:rStyle w:val="DevConfigGray"/>
        </w:rPr>
        <w:t xml:space="preserve"> certificate ca 01</w:t>
      </w:r>
    </w:p>
    <w:p w14:paraId="2117E07C" w14:textId="77777777" w:rsidR="0027421F" w:rsidRPr="0027421F" w:rsidRDefault="0027421F" w:rsidP="0027421F">
      <w:pPr>
        <w:pStyle w:val="DevConfigs"/>
        <w:rPr>
          <w:rStyle w:val="DevConfigGray"/>
        </w:rPr>
      </w:pPr>
      <w:r w:rsidRPr="0027421F">
        <w:rPr>
          <w:rStyle w:val="DevConfigGray"/>
        </w:rPr>
        <w:t>diagnostic bootup level minimal</w:t>
      </w:r>
    </w:p>
    <w:p w14:paraId="2C0BAB4C" w14:textId="77777777" w:rsidR="0027421F" w:rsidRPr="0027421F" w:rsidRDefault="0027421F" w:rsidP="0027421F">
      <w:pPr>
        <w:pStyle w:val="DevConfigs"/>
        <w:rPr>
          <w:rStyle w:val="DevConfigGray"/>
        </w:rPr>
      </w:pPr>
      <w:r w:rsidRPr="0027421F">
        <w:rPr>
          <w:rStyle w:val="DevConfigGray"/>
        </w:rPr>
        <w:t xml:space="preserve">license </w:t>
      </w:r>
      <w:proofErr w:type="spellStart"/>
      <w:r w:rsidRPr="0027421F">
        <w:rPr>
          <w:rStyle w:val="DevConfigGray"/>
        </w:rPr>
        <w:t>udi</w:t>
      </w:r>
      <w:proofErr w:type="spellEnd"/>
      <w:r w:rsidRPr="0027421F">
        <w:rPr>
          <w:rStyle w:val="DevConfigGray"/>
        </w:rPr>
        <w:t xml:space="preserve"> </w:t>
      </w:r>
      <w:proofErr w:type="spellStart"/>
      <w:r w:rsidRPr="0027421F">
        <w:rPr>
          <w:rStyle w:val="DevConfigGray"/>
        </w:rPr>
        <w:t>pid</w:t>
      </w:r>
      <w:proofErr w:type="spellEnd"/>
      <w:r w:rsidRPr="0027421F">
        <w:rPr>
          <w:rStyle w:val="DevConfigGray"/>
        </w:rPr>
        <w:t xml:space="preserve"> ISR4221/K9 </w:t>
      </w:r>
      <w:proofErr w:type="spellStart"/>
      <w:r w:rsidRPr="0027421F">
        <w:rPr>
          <w:rStyle w:val="DevConfigGray"/>
        </w:rPr>
        <w:t>sn</w:t>
      </w:r>
      <w:proofErr w:type="spellEnd"/>
      <w:r w:rsidRPr="0027421F">
        <w:rPr>
          <w:rStyle w:val="DevConfigGray"/>
        </w:rPr>
        <w:t xml:space="preserve"> FGL23313183</w:t>
      </w:r>
    </w:p>
    <w:p w14:paraId="56B74991" w14:textId="77777777" w:rsidR="0027421F" w:rsidRPr="0027421F" w:rsidRDefault="0027421F" w:rsidP="0027421F">
      <w:pPr>
        <w:pStyle w:val="DevConfigs"/>
        <w:rPr>
          <w:rStyle w:val="DevConfigGray"/>
        </w:rPr>
      </w:pPr>
      <w:r w:rsidRPr="0027421F">
        <w:rPr>
          <w:rStyle w:val="DevConfigGray"/>
        </w:rPr>
        <w:t>memory free low-watermark processor 61616</w:t>
      </w:r>
    </w:p>
    <w:p w14:paraId="508E1A0A" w14:textId="77777777" w:rsidR="0027421F" w:rsidRPr="0027421F" w:rsidRDefault="0027421F" w:rsidP="0027421F">
      <w:pPr>
        <w:pStyle w:val="DevConfigs"/>
        <w:rPr>
          <w:rStyle w:val="DevConfigGray"/>
        </w:rPr>
      </w:pPr>
      <w:r w:rsidRPr="0027421F">
        <w:rPr>
          <w:rStyle w:val="DevConfigGray"/>
        </w:rPr>
        <w:t>spanning-tree extend system-id</w:t>
      </w:r>
    </w:p>
    <w:p w14:paraId="7689CDB7" w14:textId="77777777" w:rsidR="0027421F" w:rsidRPr="0027421F" w:rsidRDefault="0027421F" w:rsidP="0027421F">
      <w:pPr>
        <w:pStyle w:val="DevConfigs"/>
        <w:rPr>
          <w:rStyle w:val="DevConfigGray"/>
        </w:rPr>
      </w:pPr>
      <w:r w:rsidRPr="0027421F">
        <w:rPr>
          <w:rStyle w:val="DevConfigGray"/>
        </w:rPr>
        <w:t>enable secret 9 $9$N18TC/LwqoCoGU$ssssH5FBUysDQMnxvkYsfuIeHjw.2YpMV4M/AHAH4vk</w:t>
      </w:r>
    </w:p>
    <w:p w14:paraId="1FA5EEC0" w14:textId="77777777" w:rsidR="0027421F" w:rsidRPr="0027421F" w:rsidRDefault="0027421F" w:rsidP="0027421F">
      <w:pPr>
        <w:pStyle w:val="DevConfigs"/>
        <w:rPr>
          <w:rStyle w:val="DevConfigGray"/>
        </w:rPr>
      </w:pPr>
      <w:r w:rsidRPr="0027421F">
        <w:rPr>
          <w:rStyle w:val="DevConfigGray"/>
        </w:rPr>
        <w:t>redundancy</w:t>
      </w:r>
    </w:p>
    <w:p w14:paraId="3BC50C99" w14:textId="77777777" w:rsidR="0027421F" w:rsidRPr="0027421F" w:rsidRDefault="0027421F" w:rsidP="0027421F">
      <w:pPr>
        <w:pStyle w:val="DevConfigs"/>
        <w:rPr>
          <w:rStyle w:val="DevConfigGray"/>
        </w:rPr>
      </w:pPr>
      <w:r w:rsidRPr="0027421F">
        <w:rPr>
          <w:rStyle w:val="DevConfigGray"/>
        </w:rPr>
        <w:t xml:space="preserve"> mode none</w:t>
      </w:r>
    </w:p>
    <w:p w14:paraId="1181230D" w14:textId="77777777" w:rsidR="0027421F" w:rsidRPr="0027421F" w:rsidRDefault="0027421F" w:rsidP="0027421F">
      <w:pPr>
        <w:pStyle w:val="DevConfigs"/>
        <w:rPr>
          <w:rStyle w:val="DevConfigGray"/>
        </w:rPr>
      </w:pPr>
      <w:r w:rsidRPr="0027421F">
        <w:rPr>
          <w:rStyle w:val="DevConfigGray"/>
        </w:rPr>
        <w:t>interface GigabitEthernet0/0/0</w:t>
      </w:r>
    </w:p>
    <w:p w14:paraId="222A588E" w14:textId="77777777" w:rsidR="0027421F" w:rsidRPr="0027421F" w:rsidRDefault="0027421F" w:rsidP="0027421F">
      <w:pPr>
        <w:pStyle w:val="DevConfigs"/>
        <w:rPr>
          <w:rStyle w:val="DevConfigGray"/>
        </w:rPr>
      </w:pPr>
      <w:r w:rsidRPr="0027421F">
        <w:rPr>
          <w:rStyle w:val="DevConfigGray"/>
        </w:rPr>
        <w:t xml:space="preserve"> ip address 172.16.1.2 255.255.255.252</w:t>
      </w:r>
    </w:p>
    <w:p w14:paraId="4D940738" w14:textId="77777777" w:rsidR="0027421F" w:rsidRPr="0027421F" w:rsidRDefault="0027421F" w:rsidP="0027421F">
      <w:pPr>
        <w:pStyle w:val="DevConfigs"/>
        <w:rPr>
          <w:rStyle w:val="DevConfigGray"/>
        </w:rPr>
      </w:pPr>
      <w:r w:rsidRPr="0027421F">
        <w:rPr>
          <w:rStyle w:val="DevConfigGray"/>
        </w:rPr>
        <w:t xml:space="preserve"> negotiation auto</w:t>
      </w:r>
    </w:p>
    <w:p w14:paraId="42E5BBB2" w14:textId="77777777" w:rsidR="0027421F" w:rsidRPr="0027421F" w:rsidRDefault="0027421F" w:rsidP="0027421F">
      <w:pPr>
        <w:pStyle w:val="DevConfigs"/>
        <w:rPr>
          <w:rStyle w:val="DevConfigGray"/>
        </w:rPr>
      </w:pPr>
      <w:r w:rsidRPr="0027421F">
        <w:rPr>
          <w:rStyle w:val="DevConfigGray"/>
        </w:rPr>
        <w:t xml:space="preserve"> ipv6 address FE80::3:2 link-local</w:t>
      </w:r>
    </w:p>
    <w:p w14:paraId="025E7907" w14:textId="77777777" w:rsidR="0027421F" w:rsidRPr="0027421F" w:rsidRDefault="0027421F" w:rsidP="0027421F">
      <w:pPr>
        <w:pStyle w:val="DevConfigs"/>
        <w:rPr>
          <w:rStyle w:val="DevConfigGray"/>
        </w:rPr>
      </w:pPr>
      <w:r w:rsidRPr="0027421F">
        <w:rPr>
          <w:rStyle w:val="DevConfigGray"/>
        </w:rPr>
        <w:t xml:space="preserve"> ipv6 address 2001:DB8:ACAD:A002::2/64</w:t>
      </w:r>
    </w:p>
    <w:p w14:paraId="7D55C174" w14:textId="77777777" w:rsidR="0027421F" w:rsidRPr="0027421F" w:rsidRDefault="0027421F" w:rsidP="0027421F">
      <w:pPr>
        <w:pStyle w:val="DevConfigs"/>
        <w:rPr>
          <w:rStyle w:val="DevConfigGray"/>
        </w:rPr>
      </w:pPr>
      <w:r w:rsidRPr="0027421F">
        <w:rPr>
          <w:rStyle w:val="DevConfigGray"/>
        </w:rPr>
        <w:t xml:space="preserve"> ospfv3 network point-to-point</w:t>
      </w:r>
    </w:p>
    <w:p w14:paraId="5DEB7D05" w14:textId="77777777" w:rsidR="0027421F" w:rsidRPr="0027421F" w:rsidRDefault="0027421F" w:rsidP="0027421F">
      <w:pPr>
        <w:pStyle w:val="DevConfigs"/>
        <w:rPr>
          <w:rStyle w:val="DevConfigGray"/>
        </w:rPr>
      </w:pPr>
      <w:r w:rsidRPr="0027421F">
        <w:rPr>
          <w:rStyle w:val="DevConfigGray"/>
        </w:rPr>
        <w:t xml:space="preserve"> ospfv3 123 ipv4 area 0</w:t>
      </w:r>
    </w:p>
    <w:p w14:paraId="2E281FBB" w14:textId="77777777" w:rsidR="0027421F" w:rsidRPr="0027421F" w:rsidRDefault="0027421F" w:rsidP="0027421F">
      <w:pPr>
        <w:pStyle w:val="DevConfigs"/>
        <w:rPr>
          <w:rStyle w:val="DevConfigGray"/>
        </w:rPr>
      </w:pPr>
      <w:r w:rsidRPr="0027421F">
        <w:rPr>
          <w:rStyle w:val="DevConfigGray"/>
        </w:rPr>
        <w:t xml:space="preserve"> ospfv3 123 ipv6 area 0</w:t>
      </w:r>
    </w:p>
    <w:p w14:paraId="54560686" w14:textId="77777777" w:rsidR="0027421F" w:rsidRPr="0027421F" w:rsidRDefault="0027421F" w:rsidP="0027421F">
      <w:pPr>
        <w:pStyle w:val="DevConfigs"/>
        <w:rPr>
          <w:rStyle w:val="DevConfigGray"/>
        </w:rPr>
      </w:pPr>
      <w:r w:rsidRPr="0027421F">
        <w:rPr>
          <w:rStyle w:val="DevConfigGray"/>
        </w:rPr>
        <w:t>interface GigabitEthernet0/0/1</w:t>
      </w:r>
    </w:p>
    <w:p w14:paraId="0345285D" w14:textId="77777777" w:rsidR="0027421F" w:rsidRPr="0027421F" w:rsidRDefault="0027421F" w:rsidP="0027421F">
      <w:pPr>
        <w:pStyle w:val="DevConfigs"/>
        <w:rPr>
          <w:rStyle w:val="DevConfigGray"/>
        </w:rPr>
      </w:pPr>
      <w:r w:rsidRPr="0027421F">
        <w:rPr>
          <w:rStyle w:val="DevConfigGray"/>
        </w:rPr>
        <w:t xml:space="preserve"> ip address 10.10.4.1 255.255.255.252</w:t>
      </w:r>
    </w:p>
    <w:p w14:paraId="0F2A178F" w14:textId="77777777" w:rsidR="0027421F" w:rsidRPr="0027421F" w:rsidRDefault="0027421F" w:rsidP="0027421F">
      <w:pPr>
        <w:pStyle w:val="DevConfigs"/>
        <w:rPr>
          <w:rStyle w:val="DevConfigGray"/>
        </w:rPr>
      </w:pPr>
      <w:r w:rsidRPr="0027421F">
        <w:rPr>
          <w:rStyle w:val="DevConfigGray"/>
        </w:rPr>
        <w:t xml:space="preserve"> negotiation auto</w:t>
      </w:r>
    </w:p>
    <w:p w14:paraId="5CD67D06" w14:textId="77777777" w:rsidR="0027421F" w:rsidRPr="0027421F" w:rsidRDefault="0027421F" w:rsidP="0027421F">
      <w:pPr>
        <w:pStyle w:val="DevConfigs"/>
        <w:rPr>
          <w:rStyle w:val="DevConfigGray"/>
        </w:rPr>
      </w:pPr>
      <w:r w:rsidRPr="0027421F">
        <w:rPr>
          <w:rStyle w:val="DevConfigGray"/>
        </w:rPr>
        <w:t xml:space="preserve"> ipv6 address FE80::3:1 link-local</w:t>
      </w:r>
    </w:p>
    <w:p w14:paraId="2B87493D" w14:textId="77777777" w:rsidR="0027421F" w:rsidRPr="0027421F" w:rsidRDefault="0027421F" w:rsidP="0027421F">
      <w:pPr>
        <w:pStyle w:val="DevConfigs"/>
        <w:rPr>
          <w:rStyle w:val="DevConfigGray"/>
        </w:rPr>
      </w:pPr>
      <w:r w:rsidRPr="0027421F">
        <w:rPr>
          <w:rStyle w:val="DevConfigGray"/>
        </w:rPr>
        <w:t xml:space="preserve"> ipv6 address 2001:DB8:ACAD:2001::1/64</w:t>
      </w:r>
    </w:p>
    <w:p w14:paraId="00117EE2" w14:textId="77777777" w:rsidR="0027421F" w:rsidRPr="0027421F" w:rsidRDefault="0027421F" w:rsidP="0027421F">
      <w:pPr>
        <w:pStyle w:val="DevConfigs"/>
        <w:rPr>
          <w:rStyle w:val="DevConfigGray"/>
        </w:rPr>
      </w:pPr>
      <w:r w:rsidRPr="0027421F">
        <w:rPr>
          <w:rStyle w:val="DevConfigGray"/>
        </w:rPr>
        <w:t xml:space="preserve"> ospfv3 network point-to-point</w:t>
      </w:r>
    </w:p>
    <w:p w14:paraId="3A3D4FC9" w14:textId="77777777" w:rsidR="0027421F" w:rsidRPr="0027421F" w:rsidRDefault="0027421F" w:rsidP="0027421F">
      <w:pPr>
        <w:pStyle w:val="DevConfigs"/>
        <w:rPr>
          <w:rStyle w:val="DevConfigGray"/>
        </w:rPr>
      </w:pPr>
      <w:r w:rsidRPr="0027421F">
        <w:rPr>
          <w:rStyle w:val="DevConfigGray"/>
        </w:rPr>
        <w:t xml:space="preserve"> ospfv3 123 ipv4 area 2</w:t>
      </w:r>
    </w:p>
    <w:p w14:paraId="5D2AA7E3" w14:textId="77777777" w:rsidR="0027421F" w:rsidRPr="0027421F" w:rsidRDefault="0027421F" w:rsidP="0027421F">
      <w:pPr>
        <w:pStyle w:val="DevConfigs"/>
        <w:rPr>
          <w:rStyle w:val="DevConfigGray"/>
        </w:rPr>
      </w:pPr>
      <w:r w:rsidRPr="0027421F">
        <w:rPr>
          <w:rStyle w:val="DevConfigGray"/>
        </w:rPr>
        <w:t xml:space="preserve"> ospfv3 123 ipv6 area 2</w:t>
      </w:r>
    </w:p>
    <w:p w14:paraId="48779D16" w14:textId="77777777" w:rsidR="0027421F" w:rsidRPr="0027421F" w:rsidRDefault="0027421F" w:rsidP="0027421F">
      <w:pPr>
        <w:pStyle w:val="DevConfigs"/>
        <w:rPr>
          <w:rStyle w:val="DevConfigGray"/>
        </w:rPr>
      </w:pPr>
      <w:r w:rsidRPr="0027421F">
        <w:rPr>
          <w:rStyle w:val="DevConfigGray"/>
        </w:rPr>
        <w:t>interface Serial0/1/0</w:t>
      </w:r>
    </w:p>
    <w:p w14:paraId="2FD224DE" w14:textId="77777777" w:rsidR="0027421F" w:rsidRPr="0027421F" w:rsidRDefault="0027421F" w:rsidP="0027421F">
      <w:pPr>
        <w:pStyle w:val="DevConfigs"/>
        <w:rPr>
          <w:rStyle w:val="DevConfigGray"/>
        </w:rPr>
      </w:pPr>
      <w:r w:rsidRPr="0027421F">
        <w:rPr>
          <w:rStyle w:val="DevConfigGray"/>
        </w:rPr>
        <w:t xml:space="preserve"> no ip address</w:t>
      </w:r>
    </w:p>
    <w:p w14:paraId="2BDD2441" w14:textId="77777777" w:rsidR="0027421F" w:rsidRPr="0027421F" w:rsidRDefault="0027421F" w:rsidP="0027421F">
      <w:pPr>
        <w:pStyle w:val="DevConfigs"/>
        <w:rPr>
          <w:rStyle w:val="DevConfigGray"/>
        </w:rPr>
      </w:pPr>
      <w:r w:rsidRPr="0027421F">
        <w:rPr>
          <w:rStyle w:val="DevConfigGray"/>
        </w:rPr>
        <w:t xml:space="preserve"> shutdown</w:t>
      </w:r>
    </w:p>
    <w:p w14:paraId="5DC48FA7" w14:textId="77777777" w:rsidR="0027421F" w:rsidRPr="0027421F" w:rsidRDefault="0027421F" w:rsidP="0027421F">
      <w:pPr>
        <w:pStyle w:val="DevConfigs"/>
        <w:rPr>
          <w:rStyle w:val="DevConfigGray"/>
        </w:rPr>
      </w:pPr>
      <w:r w:rsidRPr="0027421F">
        <w:rPr>
          <w:rStyle w:val="DevConfigGray"/>
        </w:rPr>
        <w:t>interface Serial0/1/1</w:t>
      </w:r>
    </w:p>
    <w:p w14:paraId="58C7E2CB" w14:textId="77777777" w:rsidR="0027421F" w:rsidRPr="0027421F" w:rsidRDefault="0027421F" w:rsidP="0027421F">
      <w:pPr>
        <w:pStyle w:val="DevConfigs"/>
        <w:rPr>
          <w:rStyle w:val="DevConfigGray"/>
        </w:rPr>
      </w:pPr>
      <w:r w:rsidRPr="0027421F">
        <w:rPr>
          <w:rStyle w:val="DevConfigGray"/>
        </w:rPr>
        <w:t xml:space="preserve"> no ip address</w:t>
      </w:r>
    </w:p>
    <w:p w14:paraId="07545985" w14:textId="77777777" w:rsidR="0027421F" w:rsidRPr="0027421F" w:rsidRDefault="0027421F" w:rsidP="0027421F">
      <w:pPr>
        <w:pStyle w:val="DevConfigs"/>
        <w:rPr>
          <w:rStyle w:val="DevConfigGray"/>
        </w:rPr>
      </w:pPr>
      <w:r w:rsidRPr="0027421F">
        <w:rPr>
          <w:rStyle w:val="DevConfigGray"/>
        </w:rPr>
        <w:t xml:space="preserve"> shutdown</w:t>
      </w:r>
    </w:p>
    <w:p w14:paraId="49FAF9A4" w14:textId="77777777" w:rsidR="0027421F" w:rsidRPr="0027421F" w:rsidRDefault="0027421F" w:rsidP="0027421F">
      <w:pPr>
        <w:pStyle w:val="DevConfigs"/>
        <w:rPr>
          <w:rStyle w:val="DevConfigGray"/>
        </w:rPr>
      </w:pPr>
      <w:r w:rsidRPr="0027421F">
        <w:rPr>
          <w:rStyle w:val="DevConfigGray"/>
        </w:rPr>
        <w:t>router ospfv3 123</w:t>
      </w:r>
    </w:p>
    <w:p w14:paraId="3C47D681" w14:textId="77777777" w:rsidR="0027421F" w:rsidRPr="0027421F" w:rsidRDefault="0027421F" w:rsidP="0027421F">
      <w:pPr>
        <w:pStyle w:val="DevConfigs"/>
        <w:rPr>
          <w:rStyle w:val="DevConfigGray"/>
        </w:rPr>
      </w:pPr>
      <w:r w:rsidRPr="0027421F">
        <w:rPr>
          <w:rStyle w:val="DevConfigGray"/>
        </w:rPr>
        <w:lastRenderedPageBreak/>
        <w:t xml:space="preserve"> address-family ipv4 unicast</w:t>
      </w:r>
    </w:p>
    <w:p w14:paraId="2AFCE91B" w14:textId="77777777" w:rsidR="0027421F" w:rsidRPr="0027421F" w:rsidRDefault="0027421F" w:rsidP="0027421F">
      <w:pPr>
        <w:pStyle w:val="DevConfigs"/>
        <w:rPr>
          <w:rStyle w:val="DevConfigGray"/>
        </w:rPr>
      </w:pPr>
      <w:r w:rsidRPr="0027421F">
        <w:rPr>
          <w:rStyle w:val="DevConfigGray"/>
        </w:rPr>
        <w:t xml:space="preserve">  router-id 3.3.3.1</w:t>
      </w:r>
    </w:p>
    <w:p w14:paraId="43878D45" w14:textId="77777777" w:rsidR="0027421F" w:rsidRPr="0027421F" w:rsidRDefault="0027421F" w:rsidP="0027421F">
      <w:pPr>
        <w:pStyle w:val="DevConfigs"/>
        <w:rPr>
          <w:rStyle w:val="DevConfigGray"/>
        </w:rPr>
      </w:pPr>
      <w:r w:rsidRPr="0027421F">
        <w:rPr>
          <w:rStyle w:val="DevConfigGray"/>
        </w:rPr>
        <w:t xml:space="preserve">  area 2 stub no-summary</w:t>
      </w:r>
    </w:p>
    <w:p w14:paraId="42436F73" w14:textId="77777777" w:rsidR="0027421F" w:rsidRPr="0027421F" w:rsidRDefault="0027421F" w:rsidP="0027421F">
      <w:pPr>
        <w:pStyle w:val="DevConfigs"/>
        <w:rPr>
          <w:rStyle w:val="DevConfigGray"/>
        </w:rPr>
      </w:pPr>
      <w:r w:rsidRPr="0027421F">
        <w:rPr>
          <w:rStyle w:val="DevConfigGray"/>
        </w:rPr>
        <w:t xml:space="preserve"> exit-address-family</w:t>
      </w:r>
    </w:p>
    <w:p w14:paraId="30177162" w14:textId="77777777" w:rsidR="0027421F" w:rsidRPr="0027421F" w:rsidRDefault="0027421F" w:rsidP="0027421F">
      <w:pPr>
        <w:pStyle w:val="DevConfigs"/>
        <w:rPr>
          <w:rStyle w:val="DevConfigGray"/>
        </w:rPr>
      </w:pPr>
      <w:r w:rsidRPr="0027421F">
        <w:rPr>
          <w:rStyle w:val="DevConfigGray"/>
        </w:rPr>
        <w:t xml:space="preserve"> address-family ipv6 unicast</w:t>
      </w:r>
    </w:p>
    <w:p w14:paraId="0E6597F1" w14:textId="77777777" w:rsidR="0027421F" w:rsidRPr="0027421F" w:rsidRDefault="0027421F" w:rsidP="0027421F">
      <w:pPr>
        <w:pStyle w:val="DevConfigs"/>
        <w:rPr>
          <w:rStyle w:val="DevConfigGray"/>
        </w:rPr>
      </w:pPr>
      <w:r w:rsidRPr="0027421F">
        <w:rPr>
          <w:rStyle w:val="DevConfigGray"/>
        </w:rPr>
        <w:t xml:space="preserve">  router-id 3.3.3.1</w:t>
      </w:r>
    </w:p>
    <w:p w14:paraId="6A82BC22" w14:textId="77777777" w:rsidR="0027421F" w:rsidRPr="0027421F" w:rsidRDefault="0027421F" w:rsidP="0027421F">
      <w:pPr>
        <w:pStyle w:val="DevConfigs"/>
        <w:rPr>
          <w:rStyle w:val="DevConfigGray"/>
        </w:rPr>
      </w:pPr>
      <w:r w:rsidRPr="0027421F">
        <w:rPr>
          <w:rStyle w:val="DevConfigGray"/>
        </w:rPr>
        <w:t xml:space="preserve">  area 2 stub no-summary</w:t>
      </w:r>
    </w:p>
    <w:p w14:paraId="34785E69" w14:textId="77777777" w:rsidR="0027421F" w:rsidRPr="0027421F" w:rsidRDefault="0027421F" w:rsidP="0027421F">
      <w:pPr>
        <w:pStyle w:val="DevConfigs"/>
        <w:rPr>
          <w:rStyle w:val="DevConfigGray"/>
        </w:rPr>
      </w:pPr>
      <w:r w:rsidRPr="0027421F">
        <w:rPr>
          <w:rStyle w:val="DevConfigGray"/>
        </w:rPr>
        <w:t xml:space="preserve"> exit-address-family</w:t>
      </w:r>
    </w:p>
    <w:p w14:paraId="08CAB7DE" w14:textId="77777777" w:rsidR="0027421F" w:rsidRPr="0027421F" w:rsidRDefault="0027421F" w:rsidP="0027421F">
      <w:pPr>
        <w:pStyle w:val="DevConfigs"/>
        <w:rPr>
          <w:rStyle w:val="DevConfigGray"/>
        </w:rPr>
      </w:pPr>
      <w:r w:rsidRPr="0027421F">
        <w:rPr>
          <w:rStyle w:val="DevConfigGray"/>
        </w:rPr>
        <w:t xml:space="preserve">ip forward-protocol </w:t>
      </w:r>
      <w:proofErr w:type="spellStart"/>
      <w:r w:rsidRPr="0027421F">
        <w:rPr>
          <w:rStyle w:val="DevConfigGray"/>
        </w:rPr>
        <w:t>nd</w:t>
      </w:r>
      <w:proofErr w:type="spellEnd"/>
    </w:p>
    <w:p w14:paraId="63FC6B54" w14:textId="77777777" w:rsidR="0027421F" w:rsidRPr="0027421F" w:rsidRDefault="0027421F" w:rsidP="0027421F">
      <w:pPr>
        <w:pStyle w:val="DevConfigs"/>
        <w:rPr>
          <w:rStyle w:val="DevConfigGray"/>
        </w:rPr>
      </w:pPr>
      <w:r w:rsidRPr="0027421F">
        <w:rPr>
          <w:rStyle w:val="DevConfigGray"/>
        </w:rPr>
        <w:t>ip http server</w:t>
      </w:r>
    </w:p>
    <w:p w14:paraId="65AE71BF" w14:textId="77777777" w:rsidR="0027421F" w:rsidRPr="0027421F" w:rsidRDefault="0027421F" w:rsidP="0027421F">
      <w:pPr>
        <w:pStyle w:val="DevConfigs"/>
        <w:rPr>
          <w:rStyle w:val="DevConfigGray"/>
        </w:rPr>
      </w:pPr>
      <w:r w:rsidRPr="0027421F">
        <w:rPr>
          <w:rStyle w:val="DevConfigGray"/>
        </w:rPr>
        <w:t>ip http authentication local</w:t>
      </w:r>
    </w:p>
    <w:p w14:paraId="704E8C5E" w14:textId="77777777" w:rsidR="0027421F" w:rsidRPr="0027421F" w:rsidRDefault="0027421F" w:rsidP="0027421F">
      <w:pPr>
        <w:pStyle w:val="DevConfigs"/>
        <w:rPr>
          <w:rStyle w:val="DevConfigGray"/>
        </w:rPr>
      </w:pPr>
      <w:r w:rsidRPr="0027421F">
        <w:rPr>
          <w:rStyle w:val="DevConfigGray"/>
        </w:rPr>
        <w:t>ip http secure-server</w:t>
      </w:r>
    </w:p>
    <w:p w14:paraId="106BE624" w14:textId="77777777" w:rsidR="0027421F" w:rsidRPr="0027421F" w:rsidRDefault="0027421F" w:rsidP="0027421F">
      <w:pPr>
        <w:pStyle w:val="DevConfigs"/>
        <w:rPr>
          <w:rStyle w:val="DevConfigGray"/>
        </w:rPr>
      </w:pPr>
      <w:r w:rsidRPr="0027421F">
        <w:rPr>
          <w:rStyle w:val="DevConfigGray"/>
        </w:rPr>
        <w:t>ip ssh bulk-mode 131072</w:t>
      </w:r>
    </w:p>
    <w:p w14:paraId="1668AD73" w14:textId="77777777" w:rsidR="0027421F" w:rsidRPr="0027421F" w:rsidRDefault="0027421F" w:rsidP="0027421F">
      <w:pPr>
        <w:pStyle w:val="DevConfigs"/>
        <w:rPr>
          <w:rStyle w:val="DevConfigGray"/>
        </w:rPr>
      </w:pPr>
      <w:r w:rsidRPr="0027421F">
        <w:rPr>
          <w:rStyle w:val="DevConfigGray"/>
        </w:rPr>
        <w:t>control-plane</w:t>
      </w:r>
    </w:p>
    <w:p w14:paraId="48D2DB5C" w14:textId="77777777" w:rsidR="0027421F" w:rsidRPr="0027421F" w:rsidRDefault="0027421F" w:rsidP="0027421F">
      <w:pPr>
        <w:pStyle w:val="DevConfigs"/>
        <w:rPr>
          <w:rStyle w:val="DevConfigGray"/>
        </w:rPr>
      </w:pPr>
      <w:r w:rsidRPr="0027421F">
        <w:rPr>
          <w:rStyle w:val="DevConfigGray"/>
        </w:rPr>
        <w:t>line con 0</w:t>
      </w:r>
    </w:p>
    <w:p w14:paraId="5C36364E" w14:textId="77777777" w:rsidR="0027421F" w:rsidRPr="0027421F" w:rsidRDefault="0027421F" w:rsidP="0027421F">
      <w:pPr>
        <w:pStyle w:val="DevConfigs"/>
        <w:rPr>
          <w:rStyle w:val="DevConfigGray"/>
        </w:rPr>
      </w:pPr>
      <w:r w:rsidRPr="0027421F">
        <w:rPr>
          <w:rStyle w:val="DevConfigGray"/>
        </w:rPr>
        <w:t xml:space="preserve"> exec-timeout 0 0</w:t>
      </w:r>
    </w:p>
    <w:p w14:paraId="26CE3F08" w14:textId="77777777" w:rsidR="0027421F" w:rsidRPr="0027421F" w:rsidRDefault="0027421F" w:rsidP="0027421F">
      <w:pPr>
        <w:pStyle w:val="DevConfigs"/>
        <w:rPr>
          <w:rStyle w:val="DevConfigGray"/>
        </w:rPr>
      </w:pPr>
      <w:r w:rsidRPr="0027421F">
        <w:rPr>
          <w:rStyle w:val="DevConfigGray"/>
        </w:rPr>
        <w:t xml:space="preserve"> logging synchronous</w:t>
      </w:r>
    </w:p>
    <w:p w14:paraId="5154D093" w14:textId="77777777" w:rsidR="0027421F" w:rsidRPr="0027421F" w:rsidRDefault="0027421F" w:rsidP="0027421F">
      <w:pPr>
        <w:pStyle w:val="DevConfigs"/>
        <w:rPr>
          <w:rStyle w:val="DevConfigGray"/>
        </w:rPr>
      </w:pPr>
      <w:r w:rsidRPr="0027421F">
        <w:rPr>
          <w:rStyle w:val="DevConfigGray"/>
        </w:rPr>
        <w:t xml:space="preserve"> transport input none</w:t>
      </w:r>
    </w:p>
    <w:p w14:paraId="3DD279DC" w14:textId="77777777" w:rsidR="0027421F" w:rsidRPr="0027421F" w:rsidRDefault="0027421F" w:rsidP="0027421F">
      <w:pPr>
        <w:pStyle w:val="DevConfigs"/>
        <w:rPr>
          <w:rStyle w:val="DevConfigGray"/>
        </w:rPr>
      </w:pPr>
      <w:r w:rsidRPr="0027421F">
        <w:rPr>
          <w:rStyle w:val="DevConfigGray"/>
        </w:rPr>
        <w:t xml:space="preserve"> </w:t>
      </w:r>
      <w:proofErr w:type="spellStart"/>
      <w:r w:rsidRPr="0027421F">
        <w:rPr>
          <w:rStyle w:val="DevConfigGray"/>
        </w:rPr>
        <w:t>stopbits</w:t>
      </w:r>
      <w:proofErr w:type="spellEnd"/>
      <w:r w:rsidRPr="0027421F">
        <w:rPr>
          <w:rStyle w:val="DevConfigGray"/>
        </w:rPr>
        <w:t xml:space="preserve"> 1</w:t>
      </w:r>
    </w:p>
    <w:p w14:paraId="4E99BA52" w14:textId="77777777" w:rsidR="0027421F" w:rsidRPr="0027421F" w:rsidRDefault="0027421F" w:rsidP="0027421F">
      <w:pPr>
        <w:pStyle w:val="DevConfigs"/>
        <w:rPr>
          <w:rStyle w:val="DevConfigGray"/>
        </w:rPr>
      </w:pPr>
      <w:r w:rsidRPr="0027421F">
        <w:rPr>
          <w:rStyle w:val="DevConfigGray"/>
        </w:rPr>
        <w:t>line aux 0</w:t>
      </w:r>
    </w:p>
    <w:p w14:paraId="7A8DCDFA" w14:textId="77777777" w:rsidR="0027421F" w:rsidRPr="0027421F" w:rsidRDefault="0027421F" w:rsidP="0027421F">
      <w:pPr>
        <w:pStyle w:val="DevConfigs"/>
        <w:rPr>
          <w:rStyle w:val="DevConfigGray"/>
        </w:rPr>
      </w:pPr>
      <w:r w:rsidRPr="0027421F">
        <w:rPr>
          <w:rStyle w:val="DevConfigGray"/>
        </w:rPr>
        <w:t xml:space="preserve">line </w:t>
      </w:r>
      <w:proofErr w:type="spellStart"/>
      <w:r w:rsidRPr="0027421F">
        <w:rPr>
          <w:rStyle w:val="DevConfigGray"/>
        </w:rPr>
        <w:t>vty</w:t>
      </w:r>
      <w:proofErr w:type="spellEnd"/>
      <w:r w:rsidRPr="0027421F">
        <w:rPr>
          <w:rStyle w:val="DevConfigGray"/>
        </w:rPr>
        <w:t xml:space="preserve"> 0 4</w:t>
      </w:r>
    </w:p>
    <w:p w14:paraId="2D23E921" w14:textId="77777777" w:rsidR="0027421F" w:rsidRPr="0027421F" w:rsidRDefault="0027421F" w:rsidP="0027421F">
      <w:pPr>
        <w:pStyle w:val="DevConfigs"/>
        <w:rPr>
          <w:rStyle w:val="DevConfigGray"/>
        </w:rPr>
      </w:pPr>
      <w:r w:rsidRPr="0027421F">
        <w:rPr>
          <w:rStyle w:val="DevConfigGray"/>
        </w:rPr>
        <w:t xml:space="preserve"> login</w:t>
      </w:r>
    </w:p>
    <w:p w14:paraId="55B373D3" w14:textId="77777777" w:rsidR="0027421F" w:rsidRPr="0027421F" w:rsidRDefault="0027421F" w:rsidP="0027421F">
      <w:pPr>
        <w:pStyle w:val="DevConfigs"/>
        <w:rPr>
          <w:rStyle w:val="DevConfigGray"/>
        </w:rPr>
      </w:pPr>
      <w:r w:rsidRPr="0027421F">
        <w:rPr>
          <w:rStyle w:val="DevConfigGray"/>
        </w:rPr>
        <w:t xml:space="preserve"> transport input ssh</w:t>
      </w:r>
    </w:p>
    <w:p w14:paraId="606F4183" w14:textId="77777777" w:rsidR="0027421F" w:rsidRPr="0027421F" w:rsidRDefault="0027421F" w:rsidP="0027421F">
      <w:pPr>
        <w:pStyle w:val="DevConfigs"/>
        <w:rPr>
          <w:rStyle w:val="DevConfigGray"/>
        </w:rPr>
      </w:pPr>
      <w:r w:rsidRPr="0027421F">
        <w:rPr>
          <w:rStyle w:val="DevConfigGray"/>
        </w:rPr>
        <w:t xml:space="preserve">line </w:t>
      </w:r>
      <w:proofErr w:type="spellStart"/>
      <w:r w:rsidRPr="0027421F">
        <w:rPr>
          <w:rStyle w:val="DevConfigGray"/>
        </w:rPr>
        <w:t>vty</w:t>
      </w:r>
      <w:proofErr w:type="spellEnd"/>
      <w:r w:rsidRPr="0027421F">
        <w:rPr>
          <w:rStyle w:val="DevConfigGray"/>
        </w:rPr>
        <w:t xml:space="preserve"> 5 14</w:t>
      </w:r>
    </w:p>
    <w:p w14:paraId="273132F5" w14:textId="77777777" w:rsidR="0027421F" w:rsidRPr="0027421F" w:rsidRDefault="0027421F" w:rsidP="0027421F">
      <w:pPr>
        <w:pStyle w:val="DevConfigs"/>
        <w:rPr>
          <w:rStyle w:val="DevConfigGray"/>
        </w:rPr>
      </w:pPr>
      <w:r w:rsidRPr="0027421F">
        <w:rPr>
          <w:rStyle w:val="DevConfigGray"/>
        </w:rPr>
        <w:t xml:space="preserve"> login</w:t>
      </w:r>
    </w:p>
    <w:p w14:paraId="112FF7A1" w14:textId="612E33FA" w:rsidR="00390CE3" w:rsidRPr="00390CE3" w:rsidRDefault="0027421F" w:rsidP="0027421F">
      <w:pPr>
        <w:pStyle w:val="DevConfigs"/>
        <w:rPr>
          <w:rStyle w:val="DevConfigGray"/>
        </w:rPr>
      </w:pPr>
      <w:r w:rsidRPr="0027421F">
        <w:rPr>
          <w:rStyle w:val="DevConfigGray"/>
        </w:rPr>
        <w:t xml:space="preserve"> transport input ssh</w:t>
      </w:r>
    </w:p>
    <w:p w14:paraId="783B9208" w14:textId="77777777" w:rsidR="00390CE3" w:rsidRPr="00390CE3" w:rsidRDefault="00390CE3" w:rsidP="00390CE3">
      <w:pPr>
        <w:pStyle w:val="DevConfigs"/>
        <w:rPr>
          <w:rStyle w:val="DevConfigGray"/>
        </w:rPr>
      </w:pPr>
      <w:r w:rsidRPr="00390CE3">
        <w:rPr>
          <w:rStyle w:val="DevConfigGray"/>
        </w:rPr>
        <w:t>end</w:t>
      </w:r>
    </w:p>
    <w:p w14:paraId="205E461A" w14:textId="77777777" w:rsidR="00390CE3" w:rsidRPr="00390CE3" w:rsidRDefault="00390CE3" w:rsidP="00390CE3">
      <w:pPr>
        <w:pStyle w:val="DevConfigs"/>
        <w:rPr>
          <w:rStyle w:val="DevConfigGray"/>
        </w:rPr>
      </w:pPr>
    </w:p>
    <w:p w14:paraId="51622E36" w14:textId="2004C81A" w:rsidR="00453B4B" w:rsidRPr="000559CA" w:rsidRDefault="00390CE3" w:rsidP="000559CA">
      <w:pPr>
        <w:pStyle w:val="DevConfigs"/>
        <w:rPr>
          <w:rStyle w:val="LabSectionGray"/>
          <w:rFonts w:ascii="Courier New" w:hAnsi="Courier New"/>
          <w:sz w:val="20"/>
        </w:rPr>
      </w:pPr>
      <w:r w:rsidRPr="00390CE3">
        <w:rPr>
          <w:rStyle w:val="DevConfigGray"/>
        </w:rPr>
        <w:t>R3#</w:t>
      </w:r>
    </w:p>
    <w:p w14:paraId="32EFF31A" w14:textId="27C1D056" w:rsidR="00A343F8" w:rsidRPr="00E05ABD" w:rsidRDefault="00A343F8" w:rsidP="00E05ABD">
      <w:pPr>
        <w:pStyle w:val="Heading1"/>
        <w:rPr>
          <w:rStyle w:val="LabSectionGray"/>
        </w:rPr>
      </w:pPr>
      <w:r w:rsidRPr="00E05ABD">
        <w:rPr>
          <w:rStyle w:val="LabSectionGray"/>
        </w:rPr>
        <w:t>Switch D1</w:t>
      </w:r>
    </w:p>
    <w:p w14:paraId="5416B0F5" w14:textId="6CC4B659" w:rsidR="000B4831" w:rsidRDefault="000B4831" w:rsidP="000B4831">
      <w:pPr>
        <w:pStyle w:val="DevConfigs"/>
        <w:rPr>
          <w:rStyle w:val="DevConfigGray"/>
          <w:b/>
          <w:bCs/>
        </w:rPr>
      </w:pPr>
      <w:r w:rsidRPr="00A343F8">
        <w:rPr>
          <w:rStyle w:val="DevConfigGray"/>
        </w:rPr>
        <w:t>D</w:t>
      </w:r>
      <w:r>
        <w:rPr>
          <w:rStyle w:val="DevConfigGray"/>
        </w:rPr>
        <w:t>1</w:t>
      </w:r>
      <w:r w:rsidRPr="00A343F8">
        <w:rPr>
          <w:rStyle w:val="DevConfigGray"/>
        </w:rPr>
        <w:t>#</w:t>
      </w:r>
      <w:r>
        <w:rPr>
          <w:rStyle w:val="DevConfigGray"/>
        </w:rPr>
        <w:t xml:space="preserve"> </w:t>
      </w:r>
      <w:r w:rsidRPr="00A343F8">
        <w:rPr>
          <w:rStyle w:val="DevConfigGray"/>
          <w:b/>
          <w:bCs/>
        </w:rPr>
        <w:t>show run</w:t>
      </w:r>
      <w:r>
        <w:rPr>
          <w:rStyle w:val="DevConfigGray"/>
          <w:b/>
          <w:bCs/>
        </w:rPr>
        <w:t xml:space="preserve"> brief</w:t>
      </w:r>
    </w:p>
    <w:p w14:paraId="12C20A59" w14:textId="77777777" w:rsidR="000B4831" w:rsidRPr="000B4831" w:rsidRDefault="000B4831" w:rsidP="000B4831">
      <w:pPr>
        <w:pStyle w:val="DevConfigs"/>
        <w:rPr>
          <w:rStyle w:val="DevConfigGray"/>
        </w:rPr>
      </w:pPr>
      <w:r w:rsidRPr="000B4831">
        <w:rPr>
          <w:rStyle w:val="DevConfigGray"/>
        </w:rPr>
        <w:t>Building configuration...</w:t>
      </w:r>
    </w:p>
    <w:p w14:paraId="3913B3E7" w14:textId="77777777" w:rsidR="000B4831" w:rsidRPr="000B4831" w:rsidRDefault="000B4831" w:rsidP="000B4831">
      <w:pPr>
        <w:pStyle w:val="DevConfigs"/>
        <w:rPr>
          <w:rStyle w:val="DevConfigGray"/>
        </w:rPr>
      </w:pPr>
    </w:p>
    <w:p w14:paraId="0048453C" w14:textId="77777777" w:rsidR="0027421F" w:rsidRPr="0027421F" w:rsidRDefault="0027421F" w:rsidP="0027421F">
      <w:pPr>
        <w:pStyle w:val="DevConfigs"/>
        <w:rPr>
          <w:rStyle w:val="DevConfigGray"/>
        </w:rPr>
      </w:pPr>
      <w:r w:rsidRPr="0027421F">
        <w:rPr>
          <w:rStyle w:val="DevConfigGray"/>
        </w:rPr>
        <w:t>Current configuration : 5520 bytes</w:t>
      </w:r>
    </w:p>
    <w:p w14:paraId="6F94BCA7" w14:textId="77777777" w:rsidR="0027421F" w:rsidRPr="0027421F" w:rsidRDefault="0027421F" w:rsidP="0027421F">
      <w:pPr>
        <w:pStyle w:val="DevConfigs"/>
        <w:rPr>
          <w:rStyle w:val="DevConfigGray"/>
        </w:rPr>
      </w:pPr>
      <w:r w:rsidRPr="0027421F">
        <w:rPr>
          <w:rStyle w:val="DevConfigGray"/>
        </w:rPr>
        <w:t>version 17.12</w:t>
      </w:r>
    </w:p>
    <w:p w14:paraId="381632CE" w14:textId="77777777" w:rsidR="0027421F" w:rsidRPr="0027421F" w:rsidRDefault="0027421F" w:rsidP="0027421F">
      <w:pPr>
        <w:pStyle w:val="DevConfigs"/>
        <w:rPr>
          <w:rStyle w:val="DevConfigGray"/>
        </w:rPr>
      </w:pPr>
      <w:r w:rsidRPr="0027421F">
        <w:rPr>
          <w:rStyle w:val="DevConfigGray"/>
        </w:rPr>
        <w:t>service timestamps debug datetime msec</w:t>
      </w:r>
    </w:p>
    <w:p w14:paraId="46A7CC7F" w14:textId="77777777" w:rsidR="0027421F" w:rsidRPr="0027421F" w:rsidRDefault="0027421F" w:rsidP="0027421F">
      <w:pPr>
        <w:pStyle w:val="DevConfigs"/>
        <w:rPr>
          <w:rStyle w:val="DevConfigGray"/>
        </w:rPr>
      </w:pPr>
      <w:r w:rsidRPr="0027421F">
        <w:rPr>
          <w:rStyle w:val="DevConfigGray"/>
        </w:rPr>
        <w:t>service timestamps log datetime msec</w:t>
      </w:r>
    </w:p>
    <w:p w14:paraId="2E5CFECD" w14:textId="77777777" w:rsidR="0027421F" w:rsidRPr="0027421F" w:rsidRDefault="0027421F" w:rsidP="0027421F">
      <w:pPr>
        <w:pStyle w:val="DevConfigs"/>
        <w:rPr>
          <w:rStyle w:val="DevConfigGray"/>
        </w:rPr>
      </w:pPr>
      <w:r w:rsidRPr="0027421F">
        <w:rPr>
          <w:rStyle w:val="DevConfigGray"/>
        </w:rPr>
        <w:t>platform punt-keepalive disable-kernel-core</w:t>
      </w:r>
    </w:p>
    <w:p w14:paraId="40A7D012" w14:textId="77777777" w:rsidR="0027421F" w:rsidRPr="0027421F" w:rsidRDefault="0027421F" w:rsidP="0027421F">
      <w:pPr>
        <w:pStyle w:val="DevConfigs"/>
        <w:rPr>
          <w:rStyle w:val="DevConfigGray"/>
        </w:rPr>
      </w:pPr>
      <w:r w:rsidRPr="0027421F">
        <w:rPr>
          <w:rStyle w:val="DevConfigGray"/>
        </w:rPr>
        <w:t>hostname D1</w:t>
      </w:r>
    </w:p>
    <w:p w14:paraId="00E614F7" w14:textId="77777777" w:rsidR="0027421F" w:rsidRPr="0027421F" w:rsidRDefault="0027421F" w:rsidP="0027421F">
      <w:pPr>
        <w:pStyle w:val="DevConfigs"/>
        <w:rPr>
          <w:rStyle w:val="DevConfigGray"/>
        </w:rPr>
      </w:pPr>
      <w:proofErr w:type="spellStart"/>
      <w:r w:rsidRPr="0027421F">
        <w:rPr>
          <w:rStyle w:val="DevConfigGray"/>
        </w:rPr>
        <w:t>vrf</w:t>
      </w:r>
      <w:proofErr w:type="spellEnd"/>
      <w:r w:rsidRPr="0027421F">
        <w:rPr>
          <w:rStyle w:val="DevConfigGray"/>
        </w:rPr>
        <w:t xml:space="preserve"> definition </w:t>
      </w:r>
      <w:proofErr w:type="spellStart"/>
      <w:r w:rsidRPr="0027421F">
        <w:rPr>
          <w:rStyle w:val="DevConfigGray"/>
        </w:rPr>
        <w:t>Mgmt-vrf</w:t>
      </w:r>
      <w:proofErr w:type="spellEnd"/>
    </w:p>
    <w:p w14:paraId="15BEF3B7" w14:textId="77777777" w:rsidR="0027421F" w:rsidRPr="0027421F" w:rsidRDefault="0027421F" w:rsidP="0027421F">
      <w:pPr>
        <w:pStyle w:val="DevConfigs"/>
        <w:rPr>
          <w:rStyle w:val="DevConfigGray"/>
        </w:rPr>
      </w:pPr>
      <w:r w:rsidRPr="0027421F">
        <w:rPr>
          <w:rStyle w:val="DevConfigGray"/>
        </w:rPr>
        <w:t xml:space="preserve"> address-family ipv4</w:t>
      </w:r>
    </w:p>
    <w:p w14:paraId="59987EDC" w14:textId="77777777" w:rsidR="0027421F" w:rsidRPr="0027421F" w:rsidRDefault="0027421F" w:rsidP="0027421F">
      <w:pPr>
        <w:pStyle w:val="DevConfigs"/>
        <w:rPr>
          <w:rStyle w:val="DevConfigGray"/>
        </w:rPr>
      </w:pPr>
      <w:r w:rsidRPr="0027421F">
        <w:rPr>
          <w:rStyle w:val="DevConfigGray"/>
        </w:rPr>
        <w:t xml:space="preserve"> exit-address-family</w:t>
      </w:r>
    </w:p>
    <w:p w14:paraId="4A4798EC" w14:textId="77777777" w:rsidR="0027421F" w:rsidRPr="0027421F" w:rsidRDefault="0027421F" w:rsidP="0027421F">
      <w:pPr>
        <w:pStyle w:val="DevConfigs"/>
        <w:rPr>
          <w:rStyle w:val="DevConfigGray"/>
        </w:rPr>
      </w:pPr>
      <w:r w:rsidRPr="0027421F">
        <w:rPr>
          <w:rStyle w:val="DevConfigGray"/>
        </w:rPr>
        <w:t xml:space="preserve"> address-family ipv6</w:t>
      </w:r>
    </w:p>
    <w:p w14:paraId="37C2738C" w14:textId="77777777" w:rsidR="0027421F" w:rsidRPr="0027421F" w:rsidRDefault="0027421F" w:rsidP="0027421F">
      <w:pPr>
        <w:pStyle w:val="DevConfigs"/>
        <w:rPr>
          <w:rStyle w:val="DevConfigGray"/>
        </w:rPr>
      </w:pPr>
      <w:r w:rsidRPr="0027421F">
        <w:rPr>
          <w:rStyle w:val="DevConfigGray"/>
        </w:rPr>
        <w:t xml:space="preserve"> exit-address-family</w:t>
      </w:r>
    </w:p>
    <w:p w14:paraId="39D78538" w14:textId="77777777" w:rsidR="0027421F" w:rsidRPr="0027421F" w:rsidRDefault="0027421F" w:rsidP="0027421F">
      <w:pPr>
        <w:pStyle w:val="DevConfigs"/>
        <w:rPr>
          <w:rStyle w:val="DevConfigGray"/>
        </w:rPr>
      </w:pPr>
      <w:r w:rsidRPr="0027421F">
        <w:rPr>
          <w:rStyle w:val="DevConfigGray"/>
        </w:rPr>
        <w:t xml:space="preserve">no </w:t>
      </w:r>
      <w:proofErr w:type="spellStart"/>
      <w:r w:rsidRPr="0027421F">
        <w:rPr>
          <w:rStyle w:val="DevConfigGray"/>
        </w:rPr>
        <w:t>aaa</w:t>
      </w:r>
      <w:proofErr w:type="spellEnd"/>
      <w:r w:rsidRPr="0027421F">
        <w:rPr>
          <w:rStyle w:val="DevConfigGray"/>
        </w:rPr>
        <w:t xml:space="preserve"> new-model</w:t>
      </w:r>
    </w:p>
    <w:p w14:paraId="1C1E9A80" w14:textId="77777777" w:rsidR="0027421F" w:rsidRPr="0027421F" w:rsidRDefault="0027421F" w:rsidP="0027421F">
      <w:pPr>
        <w:pStyle w:val="DevConfigs"/>
        <w:rPr>
          <w:rStyle w:val="DevConfigGray"/>
        </w:rPr>
      </w:pPr>
      <w:r w:rsidRPr="0027421F">
        <w:rPr>
          <w:rStyle w:val="DevConfigGray"/>
        </w:rPr>
        <w:t>switch 1 provision c9300l-24t-4g</w:t>
      </w:r>
    </w:p>
    <w:p w14:paraId="5D19DC37" w14:textId="77777777" w:rsidR="0027421F" w:rsidRPr="0027421F" w:rsidRDefault="0027421F" w:rsidP="0027421F">
      <w:pPr>
        <w:pStyle w:val="DevConfigs"/>
        <w:rPr>
          <w:rStyle w:val="DevConfigGray"/>
        </w:rPr>
      </w:pPr>
      <w:r w:rsidRPr="0027421F">
        <w:rPr>
          <w:rStyle w:val="DevConfigGray"/>
        </w:rPr>
        <w:t>ip routing</w:t>
      </w:r>
    </w:p>
    <w:p w14:paraId="44222144" w14:textId="77777777" w:rsidR="0027421F" w:rsidRPr="0027421F" w:rsidRDefault="0027421F" w:rsidP="0027421F">
      <w:pPr>
        <w:pStyle w:val="DevConfigs"/>
        <w:rPr>
          <w:rStyle w:val="DevConfigGray"/>
        </w:rPr>
      </w:pPr>
      <w:r w:rsidRPr="0027421F">
        <w:rPr>
          <w:rStyle w:val="DevConfigGray"/>
        </w:rPr>
        <w:t>no ip domain lookup</w:t>
      </w:r>
    </w:p>
    <w:p w14:paraId="6C630E22" w14:textId="77777777" w:rsidR="0027421F" w:rsidRPr="0027421F" w:rsidRDefault="0027421F" w:rsidP="0027421F">
      <w:pPr>
        <w:pStyle w:val="DevConfigs"/>
        <w:rPr>
          <w:rStyle w:val="DevConfigGray"/>
        </w:rPr>
      </w:pPr>
      <w:r w:rsidRPr="0027421F">
        <w:rPr>
          <w:rStyle w:val="DevConfigGray"/>
        </w:rPr>
        <w:t>login on-success log</w:t>
      </w:r>
    </w:p>
    <w:p w14:paraId="2F2225CA" w14:textId="77777777" w:rsidR="0027421F" w:rsidRPr="0027421F" w:rsidRDefault="0027421F" w:rsidP="0027421F">
      <w:pPr>
        <w:pStyle w:val="DevConfigs"/>
        <w:rPr>
          <w:rStyle w:val="DevConfigGray"/>
        </w:rPr>
      </w:pPr>
      <w:r w:rsidRPr="0027421F">
        <w:rPr>
          <w:rStyle w:val="DevConfigGray"/>
        </w:rPr>
        <w:t xml:space="preserve">ipv6 </w:t>
      </w:r>
      <w:proofErr w:type="spellStart"/>
      <w:r w:rsidRPr="0027421F">
        <w:rPr>
          <w:rStyle w:val="DevConfigGray"/>
        </w:rPr>
        <w:t>nd</w:t>
      </w:r>
      <w:proofErr w:type="spellEnd"/>
      <w:r w:rsidRPr="0027421F">
        <w:rPr>
          <w:rStyle w:val="DevConfigGray"/>
        </w:rPr>
        <w:t xml:space="preserve"> cache expire refresh</w:t>
      </w:r>
    </w:p>
    <w:p w14:paraId="4C107E8A" w14:textId="77777777" w:rsidR="0027421F" w:rsidRPr="0027421F" w:rsidRDefault="0027421F" w:rsidP="0027421F">
      <w:pPr>
        <w:pStyle w:val="DevConfigs"/>
        <w:rPr>
          <w:rStyle w:val="DevConfigGray"/>
        </w:rPr>
      </w:pPr>
      <w:r w:rsidRPr="0027421F">
        <w:rPr>
          <w:rStyle w:val="DevConfigGray"/>
        </w:rPr>
        <w:t>ipv6 unicast-routing</w:t>
      </w:r>
    </w:p>
    <w:p w14:paraId="2FD34AE7" w14:textId="77777777" w:rsidR="0027421F" w:rsidRPr="0027421F" w:rsidRDefault="0027421F" w:rsidP="0027421F">
      <w:pPr>
        <w:pStyle w:val="DevConfigs"/>
        <w:rPr>
          <w:rStyle w:val="DevConfigGray"/>
        </w:rPr>
      </w:pPr>
      <w:r w:rsidRPr="0027421F">
        <w:rPr>
          <w:rStyle w:val="DevConfigGray"/>
        </w:rPr>
        <w:t xml:space="preserve">crypto </w:t>
      </w:r>
      <w:proofErr w:type="spellStart"/>
      <w:r w:rsidRPr="0027421F">
        <w:rPr>
          <w:rStyle w:val="DevConfigGray"/>
        </w:rPr>
        <w:t>pki</w:t>
      </w:r>
      <w:proofErr w:type="spellEnd"/>
      <w:r w:rsidRPr="0027421F">
        <w:rPr>
          <w:rStyle w:val="DevConfigGray"/>
        </w:rPr>
        <w:t xml:space="preserve"> </w:t>
      </w:r>
      <w:proofErr w:type="spellStart"/>
      <w:r w:rsidRPr="0027421F">
        <w:rPr>
          <w:rStyle w:val="DevConfigGray"/>
        </w:rPr>
        <w:t>trustpoint</w:t>
      </w:r>
      <w:proofErr w:type="spellEnd"/>
      <w:r w:rsidRPr="0027421F">
        <w:rPr>
          <w:rStyle w:val="DevConfigGray"/>
        </w:rPr>
        <w:t xml:space="preserve"> TP-self-signed-1929813547</w:t>
      </w:r>
    </w:p>
    <w:p w14:paraId="57ED406E" w14:textId="77777777" w:rsidR="0027421F" w:rsidRPr="0027421F" w:rsidRDefault="0027421F" w:rsidP="0027421F">
      <w:pPr>
        <w:pStyle w:val="DevConfigs"/>
        <w:rPr>
          <w:rStyle w:val="DevConfigGray"/>
        </w:rPr>
      </w:pPr>
      <w:r w:rsidRPr="0027421F">
        <w:rPr>
          <w:rStyle w:val="DevConfigGray"/>
        </w:rPr>
        <w:t xml:space="preserve"> enrollment </w:t>
      </w:r>
      <w:proofErr w:type="spellStart"/>
      <w:r w:rsidRPr="0027421F">
        <w:rPr>
          <w:rStyle w:val="DevConfigGray"/>
        </w:rPr>
        <w:t>selfsigned</w:t>
      </w:r>
      <w:proofErr w:type="spellEnd"/>
    </w:p>
    <w:p w14:paraId="43CDA4DC" w14:textId="77777777" w:rsidR="0027421F" w:rsidRPr="0027421F" w:rsidRDefault="0027421F" w:rsidP="0027421F">
      <w:pPr>
        <w:pStyle w:val="DevConfigs"/>
        <w:rPr>
          <w:rStyle w:val="DevConfigGray"/>
        </w:rPr>
      </w:pPr>
      <w:r w:rsidRPr="0027421F">
        <w:rPr>
          <w:rStyle w:val="DevConfigGray"/>
        </w:rPr>
        <w:t xml:space="preserve"> subject-name </w:t>
      </w:r>
      <w:proofErr w:type="spellStart"/>
      <w:r w:rsidRPr="0027421F">
        <w:rPr>
          <w:rStyle w:val="DevConfigGray"/>
        </w:rPr>
        <w:t>cn</w:t>
      </w:r>
      <w:proofErr w:type="spellEnd"/>
      <w:r w:rsidRPr="0027421F">
        <w:rPr>
          <w:rStyle w:val="DevConfigGray"/>
        </w:rPr>
        <w:t>=IOS-Self-Signed-Certificate-1929813547</w:t>
      </w:r>
    </w:p>
    <w:p w14:paraId="433A7126" w14:textId="77777777" w:rsidR="0027421F" w:rsidRPr="0027421F" w:rsidRDefault="0027421F" w:rsidP="0027421F">
      <w:pPr>
        <w:pStyle w:val="DevConfigs"/>
        <w:rPr>
          <w:rStyle w:val="DevConfigGray"/>
        </w:rPr>
      </w:pPr>
      <w:r w:rsidRPr="0027421F">
        <w:rPr>
          <w:rStyle w:val="DevConfigGray"/>
        </w:rPr>
        <w:t xml:space="preserve"> revocation-check none</w:t>
      </w:r>
    </w:p>
    <w:p w14:paraId="3413A7DB" w14:textId="77777777" w:rsidR="0027421F" w:rsidRPr="0027421F" w:rsidRDefault="0027421F" w:rsidP="0027421F">
      <w:pPr>
        <w:pStyle w:val="DevConfigs"/>
        <w:rPr>
          <w:rStyle w:val="DevConfigGray"/>
        </w:rPr>
      </w:pPr>
      <w:r w:rsidRPr="0027421F">
        <w:rPr>
          <w:rStyle w:val="DevConfigGray"/>
        </w:rPr>
        <w:lastRenderedPageBreak/>
        <w:t xml:space="preserve"> </w:t>
      </w:r>
      <w:proofErr w:type="spellStart"/>
      <w:r w:rsidRPr="0027421F">
        <w:rPr>
          <w:rStyle w:val="DevConfigGray"/>
        </w:rPr>
        <w:t>rsakeypair</w:t>
      </w:r>
      <w:proofErr w:type="spellEnd"/>
      <w:r w:rsidRPr="0027421F">
        <w:rPr>
          <w:rStyle w:val="DevConfigGray"/>
        </w:rPr>
        <w:t xml:space="preserve"> TP-self-signed-1929813547</w:t>
      </w:r>
    </w:p>
    <w:p w14:paraId="711B495C" w14:textId="77777777" w:rsidR="0027421F" w:rsidRPr="0027421F" w:rsidRDefault="0027421F" w:rsidP="0027421F">
      <w:pPr>
        <w:pStyle w:val="DevConfigs"/>
        <w:rPr>
          <w:rStyle w:val="DevConfigGray"/>
        </w:rPr>
      </w:pPr>
      <w:r w:rsidRPr="0027421F">
        <w:rPr>
          <w:rStyle w:val="DevConfigGray"/>
        </w:rPr>
        <w:t xml:space="preserve"> hash sha512</w:t>
      </w:r>
    </w:p>
    <w:p w14:paraId="3EDA2F3B" w14:textId="77777777" w:rsidR="0027421F" w:rsidRPr="0027421F" w:rsidRDefault="0027421F" w:rsidP="0027421F">
      <w:pPr>
        <w:pStyle w:val="DevConfigs"/>
        <w:rPr>
          <w:rStyle w:val="DevConfigGray"/>
        </w:rPr>
      </w:pPr>
      <w:r w:rsidRPr="0027421F">
        <w:rPr>
          <w:rStyle w:val="DevConfigGray"/>
        </w:rPr>
        <w:t xml:space="preserve">crypto </w:t>
      </w:r>
      <w:proofErr w:type="spellStart"/>
      <w:r w:rsidRPr="0027421F">
        <w:rPr>
          <w:rStyle w:val="DevConfigGray"/>
        </w:rPr>
        <w:t>pki</w:t>
      </w:r>
      <w:proofErr w:type="spellEnd"/>
      <w:r w:rsidRPr="0027421F">
        <w:rPr>
          <w:rStyle w:val="DevConfigGray"/>
        </w:rPr>
        <w:t xml:space="preserve"> </w:t>
      </w:r>
      <w:proofErr w:type="spellStart"/>
      <w:r w:rsidRPr="0027421F">
        <w:rPr>
          <w:rStyle w:val="DevConfigGray"/>
        </w:rPr>
        <w:t>trustpoint</w:t>
      </w:r>
      <w:proofErr w:type="spellEnd"/>
      <w:r w:rsidRPr="0027421F">
        <w:rPr>
          <w:rStyle w:val="DevConfigGray"/>
        </w:rPr>
        <w:t xml:space="preserve"> SLA-</w:t>
      </w:r>
      <w:proofErr w:type="spellStart"/>
      <w:r w:rsidRPr="0027421F">
        <w:rPr>
          <w:rStyle w:val="DevConfigGray"/>
        </w:rPr>
        <w:t>TrustPoint</w:t>
      </w:r>
      <w:proofErr w:type="spellEnd"/>
    </w:p>
    <w:p w14:paraId="5352B7FC" w14:textId="77777777" w:rsidR="0027421F" w:rsidRPr="0027421F" w:rsidRDefault="0027421F" w:rsidP="0027421F">
      <w:pPr>
        <w:pStyle w:val="DevConfigs"/>
        <w:rPr>
          <w:rStyle w:val="DevConfigGray"/>
        </w:rPr>
      </w:pPr>
      <w:r w:rsidRPr="0027421F">
        <w:rPr>
          <w:rStyle w:val="DevConfigGray"/>
        </w:rPr>
        <w:t xml:space="preserve"> enrollment pkcs12</w:t>
      </w:r>
    </w:p>
    <w:p w14:paraId="27691850" w14:textId="77777777" w:rsidR="0027421F" w:rsidRPr="0027421F" w:rsidRDefault="0027421F" w:rsidP="0027421F">
      <w:pPr>
        <w:pStyle w:val="DevConfigs"/>
        <w:rPr>
          <w:rStyle w:val="DevConfigGray"/>
        </w:rPr>
      </w:pPr>
      <w:r w:rsidRPr="0027421F">
        <w:rPr>
          <w:rStyle w:val="DevConfigGray"/>
        </w:rPr>
        <w:t xml:space="preserve"> revocation-check </w:t>
      </w:r>
      <w:proofErr w:type="spellStart"/>
      <w:r w:rsidRPr="0027421F">
        <w:rPr>
          <w:rStyle w:val="DevConfigGray"/>
        </w:rPr>
        <w:t>crl</w:t>
      </w:r>
      <w:proofErr w:type="spellEnd"/>
    </w:p>
    <w:p w14:paraId="05D67FC5" w14:textId="77777777" w:rsidR="0027421F" w:rsidRPr="0027421F" w:rsidRDefault="0027421F" w:rsidP="0027421F">
      <w:pPr>
        <w:pStyle w:val="DevConfigs"/>
        <w:rPr>
          <w:rStyle w:val="DevConfigGray"/>
        </w:rPr>
      </w:pPr>
      <w:r w:rsidRPr="0027421F">
        <w:rPr>
          <w:rStyle w:val="DevConfigGray"/>
        </w:rPr>
        <w:t xml:space="preserve"> hash sha512</w:t>
      </w:r>
    </w:p>
    <w:p w14:paraId="10F05FB8" w14:textId="77777777" w:rsidR="0027421F" w:rsidRPr="0027421F" w:rsidRDefault="0027421F" w:rsidP="0027421F">
      <w:pPr>
        <w:pStyle w:val="DevConfigs"/>
        <w:rPr>
          <w:rStyle w:val="DevConfigGray"/>
        </w:rPr>
      </w:pPr>
      <w:r w:rsidRPr="0027421F">
        <w:rPr>
          <w:rStyle w:val="DevConfigGray"/>
        </w:rPr>
        <w:t xml:space="preserve">crypto </w:t>
      </w:r>
      <w:proofErr w:type="spellStart"/>
      <w:r w:rsidRPr="0027421F">
        <w:rPr>
          <w:rStyle w:val="DevConfigGray"/>
        </w:rPr>
        <w:t>pki</w:t>
      </w:r>
      <w:proofErr w:type="spellEnd"/>
      <w:r w:rsidRPr="0027421F">
        <w:rPr>
          <w:rStyle w:val="DevConfigGray"/>
        </w:rPr>
        <w:t xml:space="preserve"> certificate chain TP-self-signed-1929813547</w:t>
      </w:r>
    </w:p>
    <w:p w14:paraId="7094BD54" w14:textId="77777777" w:rsidR="0027421F" w:rsidRPr="0027421F" w:rsidRDefault="0027421F" w:rsidP="0027421F">
      <w:pPr>
        <w:pStyle w:val="DevConfigs"/>
        <w:rPr>
          <w:rStyle w:val="DevConfigGray"/>
        </w:rPr>
      </w:pPr>
      <w:r w:rsidRPr="0027421F">
        <w:rPr>
          <w:rStyle w:val="DevConfigGray"/>
        </w:rPr>
        <w:t xml:space="preserve"> certificate self-signed 01</w:t>
      </w:r>
    </w:p>
    <w:p w14:paraId="15303528" w14:textId="77777777" w:rsidR="0027421F" w:rsidRPr="0027421F" w:rsidRDefault="0027421F" w:rsidP="0027421F">
      <w:pPr>
        <w:pStyle w:val="DevConfigs"/>
        <w:rPr>
          <w:rStyle w:val="DevConfigGray"/>
        </w:rPr>
      </w:pPr>
      <w:r w:rsidRPr="0027421F">
        <w:rPr>
          <w:rStyle w:val="DevConfigGray"/>
        </w:rPr>
        <w:t xml:space="preserve">crypto </w:t>
      </w:r>
      <w:proofErr w:type="spellStart"/>
      <w:r w:rsidRPr="0027421F">
        <w:rPr>
          <w:rStyle w:val="DevConfigGray"/>
        </w:rPr>
        <w:t>pki</w:t>
      </w:r>
      <w:proofErr w:type="spellEnd"/>
      <w:r w:rsidRPr="0027421F">
        <w:rPr>
          <w:rStyle w:val="DevConfigGray"/>
        </w:rPr>
        <w:t xml:space="preserve"> certificate chain SLA-</w:t>
      </w:r>
      <w:proofErr w:type="spellStart"/>
      <w:r w:rsidRPr="0027421F">
        <w:rPr>
          <w:rStyle w:val="DevConfigGray"/>
        </w:rPr>
        <w:t>TrustPoint</w:t>
      </w:r>
      <w:proofErr w:type="spellEnd"/>
    </w:p>
    <w:p w14:paraId="7573F9E6" w14:textId="77777777" w:rsidR="0027421F" w:rsidRPr="0027421F" w:rsidRDefault="0027421F" w:rsidP="0027421F">
      <w:pPr>
        <w:pStyle w:val="DevConfigs"/>
        <w:rPr>
          <w:rStyle w:val="DevConfigGray"/>
        </w:rPr>
      </w:pPr>
      <w:r w:rsidRPr="0027421F">
        <w:rPr>
          <w:rStyle w:val="DevConfigGray"/>
        </w:rPr>
        <w:t xml:space="preserve"> certificate ca 01</w:t>
      </w:r>
    </w:p>
    <w:p w14:paraId="7D46D97F" w14:textId="77777777" w:rsidR="0027421F" w:rsidRPr="0027421F" w:rsidRDefault="0027421F" w:rsidP="0027421F">
      <w:pPr>
        <w:pStyle w:val="DevConfigs"/>
        <w:rPr>
          <w:rStyle w:val="DevConfigGray"/>
        </w:rPr>
      </w:pPr>
      <w:r w:rsidRPr="0027421F">
        <w:rPr>
          <w:rStyle w:val="DevConfigGray"/>
        </w:rPr>
        <w:t xml:space="preserve">license boot level network-advantage addon </w:t>
      </w:r>
      <w:proofErr w:type="spellStart"/>
      <w:r w:rsidRPr="0027421F">
        <w:rPr>
          <w:rStyle w:val="DevConfigGray"/>
        </w:rPr>
        <w:t>dna</w:t>
      </w:r>
      <w:proofErr w:type="spellEnd"/>
      <w:r w:rsidRPr="0027421F">
        <w:rPr>
          <w:rStyle w:val="DevConfigGray"/>
        </w:rPr>
        <w:t>-advantage</w:t>
      </w:r>
    </w:p>
    <w:p w14:paraId="2212E18A" w14:textId="77777777" w:rsidR="0027421F" w:rsidRPr="0027421F" w:rsidRDefault="0027421F" w:rsidP="0027421F">
      <w:pPr>
        <w:pStyle w:val="DevConfigs"/>
        <w:rPr>
          <w:rStyle w:val="DevConfigGray"/>
        </w:rPr>
      </w:pPr>
      <w:r w:rsidRPr="0027421F">
        <w:rPr>
          <w:rStyle w:val="DevConfigGray"/>
        </w:rPr>
        <w:t>memory free low-watermark processor 130178</w:t>
      </w:r>
    </w:p>
    <w:p w14:paraId="49631D1C" w14:textId="77777777" w:rsidR="0027421F" w:rsidRPr="0027421F" w:rsidRDefault="0027421F" w:rsidP="0027421F">
      <w:pPr>
        <w:pStyle w:val="DevConfigs"/>
        <w:rPr>
          <w:rStyle w:val="DevConfigGray"/>
        </w:rPr>
      </w:pPr>
      <w:r w:rsidRPr="0027421F">
        <w:rPr>
          <w:rStyle w:val="DevConfigGray"/>
        </w:rPr>
        <w:t>diagnostic bootup level minimal</w:t>
      </w:r>
    </w:p>
    <w:p w14:paraId="7A609AED" w14:textId="77777777" w:rsidR="0027421F" w:rsidRPr="0027421F" w:rsidRDefault="0027421F" w:rsidP="0027421F">
      <w:pPr>
        <w:pStyle w:val="DevConfigs"/>
        <w:rPr>
          <w:rStyle w:val="DevConfigGray"/>
        </w:rPr>
      </w:pPr>
      <w:r w:rsidRPr="0027421F">
        <w:rPr>
          <w:rStyle w:val="DevConfigGray"/>
        </w:rPr>
        <w:t>spanning-tree mode rapid-</w:t>
      </w:r>
      <w:proofErr w:type="spellStart"/>
      <w:r w:rsidRPr="0027421F">
        <w:rPr>
          <w:rStyle w:val="DevConfigGray"/>
        </w:rPr>
        <w:t>pvst</w:t>
      </w:r>
      <w:proofErr w:type="spellEnd"/>
    </w:p>
    <w:p w14:paraId="67247B8B" w14:textId="77777777" w:rsidR="0027421F" w:rsidRPr="0027421F" w:rsidRDefault="0027421F" w:rsidP="0027421F">
      <w:pPr>
        <w:pStyle w:val="DevConfigs"/>
        <w:rPr>
          <w:rStyle w:val="DevConfigGray"/>
        </w:rPr>
      </w:pPr>
      <w:r w:rsidRPr="0027421F">
        <w:rPr>
          <w:rStyle w:val="DevConfigGray"/>
        </w:rPr>
        <w:t>spanning-tree extend system-id</w:t>
      </w:r>
    </w:p>
    <w:p w14:paraId="7DA470AA" w14:textId="77777777" w:rsidR="0027421F" w:rsidRPr="0027421F" w:rsidRDefault="0027421F" w:rsidP="0027421F">
      <w:pPr>
        <w:pStyle w:val="DevConfigs"/>
        <w:rPr>
          <w:rStyle w:val="DevConfigGray"/>
        </w:rPr>
      </w:pPr>
      <w:r w:rsidRPr="0027421F">
        <w:rPr>
          <w:rStyle w:val="DevConfigGray"/>
        </w:rPr>
        <w:t>redundancy</w:t>
      </w:r>
    </w:p>
    <w:p w14:paraId="28831C8D" w14:textId="77777777" w:rsidR="0027421F" w:rsidRPr="0027421F" w:rsidRDefault="0027421F" w:rsidP="0027421F">
      <w:pPr>
        <w:pStyle w:val="DevConfigs"/>
        <w:rPr>
          <w:rStyle w:val="DevConfigGray"/>
        </w:rPr>
      </w:pPr>
      <w:r w:rsidRPr="0027421F">
        <w:rPr>
          <w:rStyle w:val="DevConfigGray"/>
        </w:rPr>
        <w:t xml:space="preserve"> mode </w:t>
      </w:r>
      <w:proofErr w:type="spellStart"/>
      <w:r w:rsidRPr="0027421F">
        <w:rPr>
          <w:rStyle w:val="DevConfigGray"/>
        </w:rPr>
        <w:t>sso</w:t>
      </w:r>
      <w:proofErr w:type="spellEnd"/>
    </w:p>
    <w:p w14:paraId="48EB0B30" w14:textId="77777777" w:rsidR="0027421F" w:rsidRPr="0027421F" w:rsidRDefault="0027421F" w:rsidP="0027421F">
      <w:pPr>
        <w:pStyle w:val="DevConfigs"/>
        <w:rPr>
          <w:rStyle w:val="DevConfigGray"/>
        </w:rPr>
      </w:pPr>
      <w:r w:rsidRPr="0027421F">
        <w:rPr>
          <w:rStyle w:val="DevConfigGray"/>
        </w:rPr>
        <w:t>crypto engine compliance shield disable</w:t>
      </w:r>
    </w:p>
    <w:p w14:paraId="7C191297" w14:textId="77777777" w:rsidR="0027421F" w:rsidRPr="0027421F" w:rsidRDefault="0027421F" w:rsidP="0027421F">
      <w:pPr>
        <w:pStyle w:val="DevConfigs"/>
        <w:rPr>
          <w:rStyle w:val="DevConfigGray"/>
        </w:rPr>
      </w:pPr>
      <w:r w:rsidRPr="0027421F">
        <w:rPr>
          <w:rStyle w:val="DevConfigGray"/>
        </w:rPr>
        <w:t>transceiver type all</w:t>
      </w:r>
    </w:p>
    <w:p w14:paraId="68EB291C" w14:textId="77777777" w:rsidR="0027421F" w:rsidRPr="0027421F" w:rsidRDefault="0027421F" w:rsidP="0027421F">
      <w:pPr>
        <w:pStyle w:val="DevConfigs"/>
        <w:rPr>
          <w:rStyle w:val="DevConfigGray"/>
        </w:rPr>
      </w:pPr>
      <w:r w:rsidRPr="0027421F">
        <w:rPr>
          <w:rStyle w:val="DevConfigGray"/>
        </w:rPr>
        <w:t xml:space="preserve"> monitoring</w:t>
      </w:r>
    </w:p>
    <w:p w14:paraId="2094F390" w14:textId="77777777" w:rsidR="0027421F" w:rsidRPr="0027421F" w:rsidRDefault="0027421F" w:rsidP="0027421F">
      <w:pPr>
        <w:pStyle w:val="DevConfigs"/>
        <w:rPr>
          <w:rStyle w:val="DevConfigGray"/>
        </w:rPr>
      </w:pPr>
      <w:r w:rsidRPr="0027421F">
        <w:rPr>
          <w:rStyle w:val="DevConfigGray"/>
        </w:rPr>
        <w:t>class-map match-any system-</w:t>
      </w:r>
      <w:proofErr w:type="spellStart"/>
      <w:r w:rsidRPr="0027421F">
        <w:rPr>
          <w:rStyle w:val="DevConfigGray"/>
        </w:rPr>
        <w:t>cpp</w:t>
      </w:r>
      <w:proofErr w:type="spellEnd"/>
      <w:r w:rsidRPr="0027421F">
        <w:rPr>
          <w:rStyle w:val="DevConfigGray"/>
        </w:rPr>
        <w:t>-police-</w:t>
      </w:r>
      <w:proofErr w:type="spellStart"/>
      <w:r w:rsidRPr="0027421F">
        <w:rPr>
          <w:rStyle w:val="DevConfigGray"/>
        </w:rPr>
        <w:t>ewlc</w:t>
      </w:r>
      <w:proofErr w:type="spellEnd"/>
      <w:r w:rsidRPr="0027421F">
        <w:rPr>
          <w:rStyle w:val="DevConfigGray"/>
        </w:rPr>
        <w:t>-control</w:t>
      </w:r>
    </w:p>
    <w:p w14:paraId="0D508D5E" w14:textId="77777777" w:rsidR="0027421F" w:rsidRPr="0027421F" w:rsidRDefault="0027421F" w:rsidP="0027421F">
      <w:pPr>
        <w:pStyle w:val="DevConfigs"/>
        <w:rPr>
          <w:rStyle w:val="DevConfigGray"/>
        </w:rPr>
      </w:pPr>
      <w:r w:rsidRPr="0027421F">
        <w:rPr>
          <w:rStyle w:val="DevConfigGray"/>
        </w:rPr>
        <w:t xml:space="preserve">  description EWLC Control </w:t>
      </w:r>
    </w:p>
    <w:p w14:paraId="664C0F83" w14:textId="77777777" w:rsidR="0027421F" w:rsidRPr="0027421F" w:rsidRDefault="0027421F" w:rsidP="0027421F">
      <w:pPr>
        <w:pStyle w:val="DevConfigs"/>
        <w:rPr>
          <w:rStyle w:val="DevConfigGray"/>
        </w:rPr>
      </w:pPr>
      <w:r w:rsidRPr="0027421F">
        <w:rPr>
          <w:rStyle w:val="DevConfigGray"/>
        </w:rPr>
        <w:t>class-map match-any system-</w:t>
      </w:r>
      <w:proofErr w:type="spellStart"/>
      <w:r w:rsidRPr="0027421F">
        <w:rPr>
          <w:rStyle w:val="DevConfigGray"/>
        </w:rPr>
        <w:t>cpp</w:t>
      </w:r>
      <w:proofErr w:type="spellEnd"/>
      <w:r w:rsidRPr="0027421F">
        <w:rPr>
          <w:rStyle w:val="DevConfigGray"/>
        </w:rPr>
        <w:t>-police-topology-control</w:t>
      </w:r>
    </w:p>
    <w:p w14:paraId="0EFBEF8E" w14:textId="77777777" w:rsidR="0027421F" w:rsidRPr="0027421F" w:rsidRDefault="0027421F" w:rsidP="0027421F">
      <w:pPr>
        <w:pStyle w:val="DevConfigs"/>
        <w:rPr>
          <w:rStyle w:val="DevConfigGray"/>
        </w:rPr>
      </w:pPr>
      <w:r w:rsidRPr="0027421F">
        <w:rPr>
          <w:rStyle w:val="DevConfigGray"/>
        </w:rPr>
        <w:t xml:space="preserve">  description Topology control</w:t>
      </w:r>
    </w:p>
    <w:p w14:paraId="7221E1B1" w14:textId="77777777" w:rsidR="0027421F" w:rsidRPr="0027421F" w:rsidRDefault="0027421F" w:rsidP="0027421F">
      <w:pPr>
        <w:pStyle w:val="DevConfigs"/>
        <w:rPr>
          <w:rStyle w:val="DevConfigGray"/>
        </w:rPr>
      </w:pPr>
      <w:r w:rsidRPr="0027421F">
        <w:rPr>
          <w:rStyle w:val="DevConfigGray"/>
        </w:rPr>
        <w:t>class-map match-any system-</w:t>
      </w:r>
      <w:proofErr w:type="spellStart"/>
      <w:r w:rsidRPr="0027421F">
        <w:rPr>
          <w:rStyle w:val="DevConfigGray"/>
        </w:rPr>
        <w:t>cpp</w:t>
      </w:r>
      <w:proofErr w:type="spellEnd"/>
      <w:r w:rsidRPr="0027421F">
        <w:rPr>
          <w:rStyle w:val="DevConfigGray"/>
        </w:rPr>
        <w:t>-police-</w:t>
      </w:r>
      <w:proofErr w:type="spellStart"/>
      <w:r w:rsidRPr="0027421F">
        <w:rPr>
          <w:rStyle w:val="DevConfigGray"/>
        </w:rPr>
        <w:t>sw</w:t>
      </w:r>
      <w:proofErr w:type="spellEnd"/>
      <w:r w:rsidRPr="0027421F">
        <w:rPr>
          <w:rStyle w:val="DevConfigGray"/>
        </w:rPr>
        <w:t>-forward</w:t>
      </w:r>
    </w:p>
    <w:p w14:paraId="18DC2B9B" w14:textId="77777777" w:rsidR="0027421F" w:rsidRPr="0027421F" w:rsidRDefault="0027421F" w:rsidP="0027421F">
      <w:pPr>
        <w:pStyle w:val="DevConfigs"/>
        <w:rPr>
          <w:rStyle w:val="DevConfigGray"/>
        </w:rPr>
      </w:pPr>
      <w:r w:rsidRPr="0027421F">
        <w:rPr>
          <w:rStyle w:val="DevConfigGray"/>
        </w:rPr>
        <w:t xml:space="preserve">  description </w:t>
      </w:r>
      <w:proofErr w:type="spellStart"/>
      <w:r w:rsidRPr="0027421F">
        <w:rPr>
          <w:rStyle w:val="DevConfigGray"/>
        </w:rPr>
        <w:t>Sw</w:t>
      </w:r>
      <w:proofErr w:type="spellEnd"/>
      <w:r w:rsidRPr="0027421F">
        <w:rPr>
          <w:rStyle w:val="DevConfigGray"/>
        </w:rPr>
        <w:t xml:space="preserve"> forwarding, L2 LVX data packets, LOGGING, Transit Traffic</w:t>
      </w:r>
    </w:p>
    <w:p w14:paraId="518186CA" w14:textId="77777777" w:rsidR="0027421F" w:rsidRPr="0027421F" w:rsidRDefault="0027421F" w:rsidP="0027421F">
      <w:pPr>
        <w:pStyle w:val="DevConfigs"/>
        <w:rPr>
          <w:rStyle w:val="DevConfigGray"/>
        </w:rPr>
      </w:pPr>
      <w:r w:rsidRPr="0027421F">
        <w:rPr>
          <w:rStyle w:val="DevConfigGray"/>
        </w:rPr>
        <w:t>class-map match-any system-</w:t>
      </w:r>
      <w:proofErr w:type="spellStart"/>
      <w:r w:rsidRPr="0027421F">
        <w:rPr>
          <w:rStyle w:val="DevConfigGray"/>
        </w:rPr>
        <w:t>cpp</w:t>
      </w:r>
      <w:proofErr w:type="spellEnd"/>
      <w:r w:rsidRPr="0027421F">
        <w:rPr>
          <w:rStyle w:val="DevConfigGray"/>
        </w:rPr>
        <w:t>-default</w:t>
      </w:r>
    </w:p>
    <w:p w14:paraId="711CD709" w14:textId="77777777" w:rsidR="0027421F" w:rsidRPr="0027421F" w:rsidRDefault="0027421F" w:rsidP="0027421F">
      <w:pPr>
        <w:pStyle w:val="DevConfigs"/>
        <w:rPr>
          <w:rStyle w:val="DevConfigGray"/>
        </w:rPr>
      </w:pPr>
      <w:r w:rsidRPr="0027421F">
        <w:rPr>
          <w:rStyle w:val="DevConfigGray"/>
        </w:rPr>
        <w:t xml:space="preserve">  description EWLC Data, Inter FED Traffic </w:t>
      </w:r>
    </w:p>
    <w:p w14:paraId="7A72646F" w14:textId="77777777" w:rsidR="0027421F" w:rsidRPr="0027421F" w:rsidRDefault="0027421F" w:rsidP="0027421F">
      <w:pPr>
        <w:pStyle w:val="DevConfigs"/>
        <w:rPr>
          <w:rStyle w:val="DevConfigGray"/>
        </w:rPr>
      </w:pPr>
      <w:r w:rsidRPr="0027421F">
        <w:rPr>
          <w:rStyle w:val="DevConfigGray"/>
        </w:rPr>
        <w:t>class-map match-any system-</w:t>
      </w:r>
      <w:proofErr w:type="spellStart"/>
      <w:r w:rsidRPr="0027421F">
        <w:rPr>
          <w:rStyle w:val="DevConfigGray"/>
        </w:rPr>
        <w:t>cpp</w:t>
      </w:r>
      <w:proofErr w:type="spellEnd"/>
      <w:r w:rsidRPr="0027421F">
        <w:rPr>
          <w:rStyle w:val="DevConfigGray"/>
        </w:rPr>
        <w:t>-police-sys-data</w:t>
      </w:r>
    </w:p>
    <w:p w14:paraId="1183F362" w14:textId="77777777" w:rsidR="0027421F" w:rsidRPr="0027421F" w:rsidRDefault="0027421F" w:rsidP="0027421F">
      <w:pPr>
        <w:pStyle w:val="DevConfigs"/>
        <w:rPr>
          <w:rStyle w:val="DevConfigGray"/>
        </w:rPr>
      </w:pPr>
      <w:r w:rsidRPr="0027421F">
        <w:rPr>
          <w:rStyle w:val="DevConfigGray"/>
        </w:rPr>
        <w:t xml:space="preserve">  description </w:t>
      </w:r>
      <w:proofErr w:type="spellStart"/>
      <w:r w:rsidRPr="0027421F">
        <w:rPr>
          <w:rStyle w:val="DevConfigGray"/>
        </w:rPr>
        <w:t>Openflow</w:t>
      </w:r>
      <w:proofErr w:type="spellEnd"/>
      <w:r w:rsidRPr="0027421F">
        <w:rPr>
          <w:rStyle w:val="DevConfigGray"/>
        </w:rPr>
        <w:t>, Exception, EGR Exception, NFL Sampled Data, RPF Failed</w:t>
      </w:r>
    </w:p>
    <w:p w14:paraId="0E1CB03A" w14:textId="77777777" w:rsidR="0027421F" w:rsidRPr="0027421F" w:rsidRDefault="0027421F" w:rsidP="0027421F">
      <w:pPr>
        <w:pStyle w:val="DevConfigs"/>
        <w:rPr>
          <w:rStyle w:val="DevConfigGray"/>
        </w:rPr>
      </w:pPr>
      <w:r w:rsidRPr="0027421F">
        <w:rPr>
          <w:rStyle w:val="DevConfigGray"/>
        </w:rPr>
        <w:t>class-map match-any system-</w:t>
      </w:r>
      <w:proofErr w:type="spellStart"/>
      <w:r w:rsidRPr="0027421F">
        <w:rPr>
          <w:rStyle w:val="DevConfigGray"/>
        </w:rPr>
        <w:t>cpp</w:t>
      </w:r>
      <w:proofErr w:type="spellEnd"/>
      <w:r w:rsidRPr="0027421F">
        <w:rPr>
          <w:rStyle w:val="DevConfigGray"/>
        </w:rPr>
        <w:t>-police-punt-</w:t>
      </w:r>
      <w:proofErr w:type="spellStart"/>
      <w:r w:rsidRPr="0027421F">
        <w:rPr>
          <w:rStyle w:val="DevConfigGray"/>
        </w:rPr>
        <w:t>webauth</w:t>
      </w:r>
      <w:proofErr w:type="spellEnd"/>
    </w:p>
    <w:p w14:paraId="7DA14854" w14:textId="77777777" w:rsidR="0027421F" w:rsidRPr="0027421F" w:rsidRDefault="0027421F" w:rsidP="0027421F">
      <w:pPr>
        <w:pStyle w:val="DevConfigs"/>
        <w:rPr>
          <w:rStyle w:val="DevConfigGray"/>
        </w:rPr>
      </w:pPr>
      <w:r w:rsidRPr="0027421F">
        <w:rPr>
          <w:rStyle w:val="DevConfigGray"/>
        </w:rPr>
        <w:t xml:space="preserve">  description Punt </w:t>
      </w:r>
      <w:proofErr w:type="spellStart"/>
      <w:r w:rsidRPr="0027421F">
        <w:rPr>
          <w:rStyle w:val="DevConfigGray"/>
        </w:rPr>
        <w:t>Webauth</w:t>
      </w:r>
      <w:proofErr w:type="spellEnd"/>
    </w:p>
    <w:p w14:paraId="2F60C59D" w14:textId="77777777" w:rsidR="0027421F" w:rsidRPr="0027421F" w:rsidRDefault="0027421F" w:rsidP="0027421F">
      <w:pPr>
        <w:pStyle w:val="DevConfigs"/>
        <w:rPr>
          <w:rStyle w:val="DevConfigGray"/>
        </w:rPr>
      </w:pPr>
      <w:r w:rsidRPr="0027421F">
        <w:rPr>
          <w:rStyle w:val="DevConfigGray"/>
        </w:rPr>
        <w:t>class-map match-any system-cpp-police-l2lvx-control</w:t>
      </w:r>
    </w:p>
    <w:p w14:paraId="2E89DEB2" w14:textId="77777777" w:rsidR="0027421F" w:rsidRPr="0027421F" w:rsidRDefault="0027421F" w:rsidP="0027421F">
      <w:pPr>
        <w:pStyle w:val="DevConfigs"/>
        <w:rPr>
          <w:rStyle w:val="DevConfigGray"/>
        </w:rPr>
      </w:pPr>
      <w:r w:rsidRPr="0027421F">
        <w:rPr>
          <w:rStyle w:val="DevConfigGray"/>
        </w:rPr>
        <w:t xml:space="preserve">  description L2 LVX control packets</w:t>
      </w:r>
    </w:p>
    <w:p w14:paraId="7A311127" w14:textId="77777777" w:rsidR="0027421F" w:rsidRPr="0027421F" w:rsidRDefault="0027421F" w:rsidP="0027421F">
      <w:pPr>
        <w:pStyle w:val="DevConfigs"/>
        <w:rPr>
          <w:rStyle w:val="DevConfigGray"/>
        </w:rPr>
      </w:pPr>
      <w:r w:rsidRPr="0027421F">
        <w:rPr>
          <w:rStyle w:val="DevConfigGray"/>
        </w:rPr>
        <w:t>class-map match-any system-</w:t>
      </w:r>
      <w:proofErr w:type="spellStart"/>
      <w:r w:rsidRPr="0027421F">
        <w:rPr>
          <w:rStyle w:val="DevConfigGray"/>
        </w:rPr>
        <w:t>cpp</w:t>
      </w:r>
      <w:proofErr w:type="spellEnd"/>
      <w:r w:rsidRPr="0027421F">
        <w:rPr>
          <w:rStyle w:val="DevConfigGray"/>
        </w:rPr>
        <w:t>-police-</w:t>
      </w:r>
      <w:proofErr w:type="spellStart"/>
      <w:r w:rsidRPr="0027421F">
        <w:rPr>
          <w:rStyle w:val="DevConfigGray"/>
        </w:rPr>
        <w:t>forus</w:t>
      </w:r>
      <w:proofErr w:type="spellEnd"/>
    </w:p>
    <w:p w14:paraId="476BF1BD" w14:textId="77777777" w:rsidR="0027421F" w:rsidRPr="0027421F" w:rsidRDefault="0027421F" w:rsidP="0027421F">
      <w:pPr>
        <w:pStyle w:val="DevConfigs"/>
        <w:rPr>
          <w:rStyle w:val="DevConfigGray"/>
        </w:rPr>
      </w:pPr>
      <w:r w:rsidRPr="0027421F">
        <w:rPr>
          <w:rStyle w:val="DevConfigGray"/>
        </w:rPr>
        <w:t xml:space="preserve">  description </w:t>
      </w:r>
      <w:proofErr w:type="spellStart"/>
      <w:r w:rsidRPr="0027421F">
        <w:rPr>
          <w:rStyle w:val="DevConfigGray"/>
        </w:rPr>
        <w:t>Forus</w:t>
      </w:r>
      <w:proofErr w:type="spellEnd"/>
      <w:r w:rsidRPr="0027421F">
        <w:rPr>
          <w:rStyle w:val="DevConfigGray"/>
        </w:rPr>
        <w:t xml:space="preserve"> Address resolution and </w:t>
      </w:r>
      <w:proofErr w:type="spellStart"/>
      <w:r w:rsidRPr="0027421F">
        <w:rPr>
          <w:rStyle w:val="DevConfigGray"/>
        </w:rPr>
        <w:t>Forus</w:t>
      </w:r>
      <w:proofErr w:type="spellEnd"/>
      <w:r w:rsidRPr="0027421F">
        <w:rPr>
          <w:rStyle w:val="DevConfigGray"/>
        </w:rPr>
        <w:t xml:space="preserve"> traffic</w:t>
      </w:r>
    </w:p>
    <w:p w14:paraId="1325C125" w14:textId="77777777" w:rsidR="0027421F" w:rsidRPr="0027421F" w:rsidRDefault="0027421F" w:rsidP="0027421F">
      <w:pPr>
        <w:pStyle w:val="DevConfigs"/>
        <w:rPr>
          <w:rStyle w:val="DevConfigGray"/>
        </w:rPr>
      </w:pPr>
      <w:r w:rsidRPr="0027421F">
        <w:rPr>
          <w:rStyle w:val="DevConfigGray"/>
        </w:rPr>
        <w:t>class-map match-any system-</w:t>
      </w:r>
      <w:proofErr w:type="spellStart"/>
      <w:r w:rsidRPr="0027421F">
        <w:rPr>
          <w:rStyle w:val="DevConfigGray"/>
        </w:rPr>
        <w:t>cpp</w:t>
      </w:r>
      <w:proofErr w:type="spellEnd"/>
      <w:r w:rsidRPr="0027421F">
        <w:rPr>
          <w:rStyle w:val="DevConfigGray"/>
        </w:rPr>
        <w:t>-police-multicast-end-station</w:t>
      </w:r>
    </w:p>
    <w:p w14:paraId="2A6F67FB" w14:textId="77777777" w:rsidR="0027421F" w:rsidRPr="0027421F" w:rsidRDefault="0027421F" w:rsidP="0027421F">
      <w:pPr>
        <w:pStyle w:val="DevConfigs"/>
        <w:rPr>
          <w:rStyle w:val="DevConfigGray"/>
        </w:rPr>
      </w:pPr>
      <w:r w:rsidRPr="0027421F">
        <w:rPr>
          <w:rStyle w:val="DevConfigGray"/>
        </w:rPr>
        <w:t xml:space="preserve">  description MCAST END STATION</w:t>
      </w:r>
    </w:p>
    <w:p w14:paraId="0EF4E33A" w14:textId="77777777" w:rsidR="0027421F" w:rsidRPr="0027421F" w:rsidRDefault="0027421F" w:rsidP="0027421F">
      <w:pPr>
        <w:pStyle w:val="DevConfigs"/>
        <w:rPr>
          <w:rStyle w:val="DevConfigGray"/>
        </w:rPr>
      </w:pPr>
      <w:r w:rsidRPr="0027421F">
        <w:rPr>
          <w:rStyle w:val="DevConfigGray"/>
        </w:rPr>
        <w:t>class-map match-any system-</w:t>
      </w:r>
      <w:proofErr w:type="spellStart"/>
      <w:r w:rsidRPr="0027421F">
        <w:rPr>
          <w:rStyle w:val="DevConfigGray"/>
        </w:rPr>
        <w:t>cpp</w:t>
      </w:r>
      <w:proofErr w:type="spellEnd"/>
      <w:r w:rsidRPr="0027421F">
        <w:rPr>
          <w:rStyle w:val="DevConfigGray"/>
        </w:rPr>
        <w:t>-police-high-rate-app</w:t>
      </w:r>
    </w:p>
    <w:p w14:paraId="63BDCFC8" w14:textId="77777777" w:rsidR="0027421F" w:rsidRPr="0027421F" w:rsidRDefault="0027421F" w:rsidP="0027421F">
      <w:pPr>
        <w:pStyle w:val="DevConfigs"/>
        <w:rPr>
          <w:rStyle w:val="DevConfigGray"/>
        </w:rPr>
      </w:pPr>
      <w:r w:rsidRPr="0027421F">
        <w:rPr>
          <w:rStyle w:val="DevConfigGray"/>
        </w:rPr>
        <w:t xml:space="preserve">  description High Rate Applications </w:t>
      </w:r>
    </w:p>
    <w:p w14:paraId="03D90FD7" w14:textId="77777777" w:rsidR="0027421F" w:rsidRPr="0027421F" w:rsidRDefault="0027421F" w:rsidP="0027421F">
      <w:pPr>
        <w:pStyle w:val="DevConfigs"/>
        <w:rPr>
          <w:rStyle w:val="DevConfigGray"/>
        </w:rPr>
      </w:pPr>
      <w:r w:rsidRPr="0027421F">
        <w:rPr>
          <w:rStyle w:val="DevConfigGray"/>
        </w:rPr>
        <w:t>class-map match-any system-</w:t>
      </w:r>
      <w:proofErr w:type="spellStart"/>
      <w:r w:rsidRPr="0027421F">
        <w:rPr>
          <w:rStyle w:val="DevConfigGray"/>
        </w:rPr>
        <w:t>cpp</w:t>
      </w:r>
      <w:proofErr w:type="spellEnd"/>
      <w:r w:rsidRPr="0027421F">
        <w:rPr>
          <w:rStyle w:val="DevConfigGray"/>
        </w:rPr>
        <w:t>-police-multicast</w:t>
      </w:r>
    </w:p>
    <w:p w14:paraId="394158F6" w14:textId="77777777" w:rsidR="0027421F" w:rsidRPr="0027421F" w:rsidRDefault="0027421F" w:rsidP="0027421F">
      <w:pPr>
        <w:pStyle w:val="DevConfigs"/>
        <w:rPr>
          <w:rStyle w:val="DevConfigGray"/>
        </w:rPr>
      </w:pPr>
      <w:r w:rsidRPr="0027421F">
        <w:rPr>
          <w:rStyle w:val="DevConfigGray"/>
        </w:rPr>
        <w:t xml:space="preserve">  description MCAST Data</w:t>
      </w:r>
    </w:p>
    <w:p w14:paraId="1AFEB581" w14:textId="77777777" w:rsidR="0027421F" w:rsidRPr="0027421F" w:rsidRDefault="0027421F" w:rsidP="0027421F">
      <w:pPr>
        <w:pStyle w:val="DevConfigs"/>
        <w:rPr>
          <w:rStyle w:val="DevConfigGray"/>
        </w:rPr>
      </w:pPr>
      <w:r w:rsidRPr="0027421F">
        <w:rPr>
          <w:rStyle w:val="DevConfigGray"/>
        </w:rPr>
        <w:t>class-map match-any system-cpp-police-l2-control</w:t>
      </w:r>
    </w:p>
    <w:p w14:paraId="3885CB10" w14:textId="77777777" w:rsidR="0027421F" w:rsidRPr="0027421F" w:rsidRDefault="0027421F" w:rsidP="0027421F">
      <w:pPr>
        <w:pStyle w:val="DevConfigs"/>
        <w:rPr>
          <w:rStyle w:val="DevConfigGray"/>
        </w:rPr>
      </w:pPr>
      <w:r w:rsidRPr="0027421F">
        <w:rPr>
          <w:rStyle w:val="DevConfigGray"/>
        </w:rPr>
        <w:t xml:space="preserve">  description L2 control</w:t>
      </w:r>
    </w:p>
    <w:p w14:paraId="7FCBFD4D" w14:textId="77777777" w:rsidR="0027421F" w:rsidRPr="0027421F" w:rsidRDefault="0027421F" w:rsidP="0027421F">
      <w:pPr>
        <w:pStyle w:val="DevConfigs"/>
        <w:rPr>
          <w:rStyle w:val="DevConfigGray"/>
        </w:rPr>
      </w:pPr>
      <w:r w:rsidRPr="0027421F">
        <w:rPr>
          <w:rStyle w:val="DevConfigGray"/>
        </w:rPr>
        <w:t>class-map match-any system-cpp-police-dot1x-auth</w:t>
      </w:r>
    </w:p>
    <w:p w14:paraId="4FC160AB" w14:textId="77777777" w:rsidR="0027421F" w:rsidRPr="0027421F" w:rsidRDefault="0027421F" w:rsidP="0027421F">
      <w:pPr>
        <w:pStyle w:val="DevConfigs"/>
        <w:rPr>
          <w:rStyle w:val="DevConfigGray"/>
        </w:rPr>
      </w:pPr>
      <w:r w:rsidRPr="0027421F">
        <w:rPr>
          <w:rStyle w:val="DevConfigGray"/>
        </w:rPr>
        <w:t xml:space="preserve">  description DOT1X Auth</w:t>
      </w:r>
    </w:p>
    <w:p w14:paraId="48A656F6" w14:textId="77777777" w:rsidR="0027421F" w:rsidRPr="0027421F" w:rsidRDefault="0027421F" w:rsidP="0027421F">
      <w:pPr>
        <w:pStyle w:val="DevConfigs"/>
        <w:rPr>
          <w:rStyle w:val="DevConfigGray"/>
        </w:rPr>
      </w:pPr>
      <w:r w:rsidRPr="0027421F">
        <w:rPr>
          <w:rStyle w:val="DevConfigGray"/>
        </w:rPr>
        <w:t>class-map match-any system-</w:t>
      </w:r>
      <w:proofErr w:type="spellStart"/>
      <w:r w:rsidRPr="0027421F">
        <w:rPr>
          <w:rStyle w:val="DevConfigGray"/>
        </w:rPr>
        <w:t>cpp</w:t>
      </w:r>
      <w:proofErr w:type="spellEnd"/>
      <w:r w:rsidRPr="0027421F">
        <w:rPr>
          <w:rStyle w:val="DevConfigGray"/>
        </w:rPr>
        <w:t>-police-data</w:t>
      </w:r>
    </w:p>
    <w:p w14:paraId="30630937" w14:textId="77777777" w:rsidR="0027421F" w:rsidRPr="0027421F" w:rsidRDefault="0027421F" w:rsidP="0027421F">
      <w:pPr>
        <w:pStyle w:val="DevConfigs"/>
        <w:rPr>
          <w:rStyle w:val="DevConfigGray"/>
        </w:rPr>
      </w:pPr>
      <w:r w:rsidRPr="0027421F">
        <w:rPr>
          <w:rStyle w:val="DevConfigGray"/>
        </w:rPr>
        <w:t xml:space="preserve">  description ICMP redirect, ICMP_GEN and BROADCAST</w:t>
      </w:r>
    </w:p>
    <w:p w14:paraId="62654165" w14:textId="77777777" w:rsidR="0027421F" w:rsidRPr="0027421F" w:rsidRDefault="0027421F" w:rsidP="0027421F">
      <w:pPr>
        <w:pStyle w:val="DevConfigs"/>
        <w:rPr>
          <w:rStyle w:val="DevConfigGray"/>
        </w:rPr>
      </w:pPr>
      <w:r w:rsidRPr="0027421F">
        <w:rPr>
          <w:rStyle w:val="DevConfigGray"/>
        </w:rPr>
        <w:t>class-map match-any system-</w:t>
      </w:r>
      <w:proofErr w:type="spellStart"/>
      <w:r w:rsidRPr="0027421F">
        <w:rPr>
          <w:rStyle w:val="DevConfigGray"/>
        </w:rPr>
        <w:t>cpp</w:t>
      </w:r>
      <w:proofErr w:type="spellEnd"/>
      <w:r w:rsidRPr="0027421F">
        <w:rPr>
          <w:rStyle w:val="DevConfigGray"/>
        </w:rPr>
        <w:t>-police-</w:t>
      </w:r>
      <w:proofErr w:type="spellStart"/>
      <w:r w:rsidRPr="0027421F">
        <w:rPr>
          <w:rStyle w:val="DevConfigGray"/>
        </w:rPr>
        <w:t>stackwise</w:t>
      </w:r>
      <w:proofErr w:type="spellEnd"/>
      <w:r w:rsidRPr="0027421F">
        <w:rPr>
          <w:rStyle w:val="DevConfigGray"/>
        </w:rPr>
        <w:t>-</w:t>
      </w:r>
      <w:proofErr w:type="spellStart"/>
      <w:r w:rsidRPr="0027421F">
        <w:rPr>
          <w:rStyle w:val="DevConfigGray"/>
        </w:rPr>
        <w:t>virt</w:t>
      </w:r>
      <w:proofErr w:type="spellEnd"/>
      <w:r w:rsidRPr="0027421F">
        <w:rPr>
          <w:rStyle w:val="DevConfigGray"/>
        </w:rPr>
        <w:t>-control</w:t>
      </w:r>
    </w:p>
    <w:p w14:paraId="618AA54B" w14:textId="77777777" w:rsidR="0027421F" w:rsidRPr="0027421F" w:rsidRDefault="0027421F" w:rsidP="0027421F">
      <w:pPr>
        <w:pStyle w:val="DevConfigs"/>
        <w:rPr>
          <w:rStyle w:val="DevConfigGray"/>
        </w:rPr>
      </w:pPr>
      <w:r w:rsidRPr="0027421F">
        <w:rPr>
          <w:rStyle w:val="DevConfigGray"/>
        </w:rPr>
        <w:t xml:space="preserve">  description </w:t>
      </w:r>
      <w:proofErr w:type="spellStart"/>
      <w:r w:rsidRPr="0027421F">
        <w:rPr>
          <w:rStyle w:val="DevConfigGray"/>
        </w:rPr>
        <w:t>Stackwise</w:t>
      </w:r>
      <w:proofErr w:type="spellEnd"/>
      <w:r w:rsidRPr="0027421F">
        <w:rPr>
          <w:rStyle w:val="DevConfigGray"/>
        </w:rPr>
        <w:t xml:space="preserve"> Virtual OOB</w:t>
      </w:r>
    </w:p>
    <w:p w14:paraId="1EF413C7" w14:textId="77777777" w:rsidR="0027421F" w:rsidRPr="0027421F" w:rsidRDefault="0027421F" w:rsidP="0027421F">
      <w:pPr>
        <w:pStyle w:val="DevConfigs"/>
        <w:rPr>
          <w:rStyle w:val="DevConfigGray"/>
        </w:rPr>
      </w:pPr>
      <w:r w:rsidRPr="0027421F">
        <w:rPr>
          <w:rStyle w:val="DevConfigGray"/>
        </w:rPr>
        <w:t>class-map match-any non-client-</w:t>
      </w:r>
      <w:proofErr w:type="spellStart"/>
      <w:r w:rsidRPr="0027421F">
        <w:rPr>
          <w:rStyle w:val="DevConfigGray"/>
        </w:rPr>
        <w:t>nrt</w:t>
      </w:r>
      <w:proofErr w:type="spellEnd"/>
      <w:r w:rsidRPr="0027421F">
        <w:rPr>
          <w:rStyle w:val="DevConfigGray"/>
        </w:rPr>
        <w:t>-class</w:t>
      </w:r>
    </w:p>
    <w:p w14:paraId="14A7717E" w14:textId="77777777" w:rsidR="0027421F" w:rsidRPr="0027421F" w:rsidRDefault="0027421F" w:rsidP="0027421F">
      <w:pPr>
        <w:pStyle w:val="DevConfigs"/>
        <w:rPr>
          <w:rStyle w:val="DevConfigGray"/>
        </w:rPr>
      </w:pPr>
      <w:r w:rsidRPr="0027421F">
        <w:rPr>
          <w:rStyle w:val="DevConfigGray"/>
        </w:rPr>
        <w:t>class-map match-any system-</w:t>
      </w:r>
      <w:proofErr w:type="spellStart"/>
      <w:r w:rsidRPr="0027421F">
        <w:rPr>
          <w:rStyle w:val="DevConfigGray"/>
        </w:rPr>
        <w:t>cpp</w:t>
      </w:r>
      <w:proofErr w:type="spellEnd"/>
      <w:r w:rsidRPr="0027421F">
        <w:rPr>
          <w:rStyle w:val="DevConfigGray"/>
        </w:rPr>
        <w:t>-police-routing-control</w:t>
      </w:r>
    </w:p>
    <w:p w14:paraId="76B9AB16" w14:textId="77777777" w:rsidR="0027421F" w:rsidRPr="0027421F" w:rsidRDefault="0027421F" w:rsidP="0027421F">
      <w:pPr>
        <w:pStyle w:val="DevConfigs"/>
        <w:rPr>
          <w:rStyle w:val="DevConfigGray"/>
        </w:rPr>
      </w:pPr>
      <w:r w:rsidRPr="0027421F">
        <w:rPr>
          <w:rStyle w:val="DevConfigGray"/>
        </w:rPr>
        <w:t xml:space="preserve">  description Routing control and Low Latency</w:t>
      </w:r>
    </w:p>
    <w:p w14:paraId="4BE573A9" w14:textId="77777777" w:rsidR="0027421F" w:rsidRPr="0027421F" w:rsidRDefault="0027421F" w:rsidP="0027421F">
      <w:pPr>
        <w:pStyle w:val="DevConfigs"/>
        <w:rPr>
          <w:rStyle w:val="DevConfigGray"/>
        </w:rPr>
      </w:pPr>
      <w:r w:rsidRPr="0027421F">
        <w:rPr>
          <w:rStyle w:val="DevConfigGray"/>
        </w:rPr>
        <w:t>class-map match-any system-</w:t>
      </w:r>
      <w:proofErr w:type="spellStart"/>
      <w:r w:rsidRPr="0027421F">
        <w:rPr>
          <w:rStyle w:val="DevConfigGray"/>
        </w:rPr>
        <w:t>cpp</w:t>
      </w:r>
      <w:proofErr w:type="spellEnd"/>
      <w:r w:rsidRPr="0027421F">
        <w:rPr>
          <w:rStyle w:val="DevConfigGray"/>
        </w:rPr>
        <w:t>-police-protocol-snooping</w:t>
      </w:r>
    </w:p>
    <w:p w14:paraId="3C930039" w14:textId="77777777" w:rsidR="0027421F" w:rsidRPr="0027421F" w:rsidRDefault="0027421F" w:rsidP="0027421F">
      <w:pPr>
        <w:pStyle w:val="DevConfigs"/>
        <w:rPr>
          <w:rStyle w:val="DevConfigGray"/>
        </w:rPr>
      </w:pPr>
      <w:r w:rsidRPr="0027421F">
        <w:rPr>
          <w:rStyle w:val="DevConfigGray"/>
        </w:rPr>
        <w:t xml:space="preserve">  description Protocol snooping</w:t>
      </w:r>
    </w:p>
    <w:p w14:paraId="6E7C5EC6" w14:textId="77777777" w:rsidR="0027421F" w:rsidRPr="0027421F" w:rsidRDefault="0027421F" w:rsidP="0027421F">
      <w:pPr>
        <w:pStyle w:val="DevConfigs"/>
        <w:rPr>
          <w:rStyle w:val="DevConfigGray"/>
        </w:rPr>
      </w:pPr>
      <w:r w:rsidRPr="0027421F">
        <w:rPr>
          <w:rStyle w:val="DevConfigGray"/>
        </w:rPr>
        <w:t>class-map match-any system-</w:t>
      </w:r>
      <w:proofErr w:type="spellStart"/>
      <w:r w:rsidRPr="0027421F">
        <w:rPr>
          <w:rStyle w:val="DevConfigGray"/>
        </w:rPr>
        <w:t>cpp</w:t>
      </w:r>
      <w:proofErr w:type="spellEnd"/>
      <w:r w:rsidRPr="0027421F">
        <w:rPr>
          <w:rStyle w:val="DevConfigGray"/>
        </w:rPr>
        <w:t>-police-</w:t>
      </w:r>
      <w:proofErr w:type="spellStart"/>
      <w:r w:rsidRPr="0027421F">
        <w:rPr>
          <w:rStyle w:val="DevConfigGray"/>
        </w:rPr>
        <w:t>dhcp</w:t>
      </w:r>
      <w:proofErr w:type="spellEnd"/>
      <w:r w:rsidRPr="0027421F">
        <w:rPr>
          <w:rStyle w:val="DevConfigGray"/>
        </w:rPr>
        <w:t>-snooping</w:t>
      </w:r>
    </w:p>
    <w:p w14:paraId="344CCA7E" w14:textId="77777777" w:rsidR="0027421F" w:rsidRPr="0027421F" w:rsidRDefault="0027421F" w:rsidP="0027421F">
      <w:pPr>
        <w:pStyle w:val="DevConfigs"/>
        <w:rPr>
          <w:rStyle w:val="DevConfigGray"/>
        </w:rPr>
      </w:pPr>
      <w:r w:rsidRPr="0027421F">
        <w:rPr>
          <w:rStyle w:val="DevConfigGray"/>
        </w:rPr>
        <w:t xml:space="preserve">  description DHCP snooping</w:t>
      </w:r>
    </w:p>
    <w:p w14:paraId="0101014B" w14:textId="77777777" w:rsidR="0027421F" w:rsidRPr="0027421F" w:rsidRDefault="0027421F" w:rsidP="0027421F">
      <w:pPr>
        <w:pStyle w:val="DevConfigs"/>
        <w:rPr>
          <w:rStyle w:val="DevConfigGray"/>
        </w:rPr>
      </w:pPr>
      <w:r w:rsidRPr="0027421F">
        <w:rPr>
          <w:rStyle w:val="DevConfigGray"/>
        </w:rPr>
        <w:lastRenderedPageBreak/>
        <w:t>class-map match-any system-</w:t>
      </w:r>
      <w:proofErr w:type="spellStart"/>
      <w:r w:rsidRPr="0027421F">
        <w:rPr>
          <w:rStyle w:val="DevConfigGray"/>
        </w:rPr>
        <w:t>cpp</w:t>
      </w:r>
      <w:proofErr w:type="spellEnd"/>
      <w:r w:rsidRPr="0027421F">
        <w:rPr>
          <w:rStyle w:val="DevConfigGray"/>
        </w:rPr>
        <w:t>-police-</w:t>
      </w:r>
      <w:proofErr w:type="spellStart"/>
      <w:r w:rsidRPr="0027421F">
        <w:rPr>
          <w:rStyle w:val="DevConfigGray"/>
        </w:rPr>
        <w:t>ios</w:t>
      </w:r>
      <w:proofErr w:type="spellEnd"/>
      <w:r w:rsidRPr="0027421F">
        <w:rPr>
          <w:rStyle w:val="DevConfigGray"/>
        </w:rPr>
        <w:t>-routing</w:t>
      </w:r>
    </w:p>
    <w:p w14:paraId="1E9B5298" w14:textId="77777777" w:rsidR="0027421F" w:rsidRPr="0027421F" w:rsidRDefault="0027421F" w:rsidP="0027421F">
      <w:pPr>
        <w:pStyle w:val="DevConfigs"/>
        <w:rPr>
          <w:rStyle w:val="DevConfigGray"/>
        </w:rPr>
      </w:pPr>
      <w:r w:rsidRPr="0027421F">
        <w:rPr>
          <w:rStyle w:val="DevConfigGray"/>
        </w:rPr>
        <w:t xml:space="preserve">  description L2 control, Topology control, Routing control, Low Latency</w:t>
      </w:r>
    </w:p>
    <w:p w14:paraId="47BC5B79" w14:textId="77777777" w:rsidR="0027421F" w:rsidRPr="0027421F" w:rsidRDefault="0027421F" w:rsidP="0027421F">
      <w:pPr>
        <w:pStyle w:val="DevConfigs"/>
        <w:rPr>
          <w:rStyle w:val="DevConfigGray"/>
        </w:rPr>
      </w:pPr>
      <w:r w:rsidRPr="0027421F">
        <w:rPr>
          <w:rStyle w:val="DevConfigGray"/>
        </w:rPr>
        <w:t>class-map match-any system-</w:t>
      </w:r>
      <w:proofErr w:type="spellStart"/>
      <w:r w:rsidRPr="0027421F">
        <w:rPr>
          <w:rStyle w:val="DevConfigGray"/>
        </w:rPr>
        <w:t>cpp</w:t>
      </w:r>
      <w:proofErr w:type="spellEnd"/>
      <w:r w:rsidRPr="0027421F">
        <w:rPr>
          <w:rStyle w:val="DevConfigGray"/>
        </w:rPr>
        <w:t>-police-system-critical</w:t>
      </w:r>
    </w:p>
    <w:p w14:paraId="200E1686" w14:textId="77777777" w:rsidR="0027421F" w:rsidRPr="0027421F" w:rsidRDefault="0027421F" w:rsidP="0027421F">
      <w:pPr>
        <w:pStyle w:val="DevConfigs"/>
        <w:rPr>
          <w:rStyle w:val="DevConfigGray"/>
        </w:rPr>
      </w:pPr>
      <w:r w:rsidRPr="0027421F">
        <w:rPr>
          <w:rStyle w:val="DevConfigGray"/>
        </w:rPr>
        <w:t xml:space="preserve">  description System Critical and Gold Pkt</w:t>
      </w:r>
    </w:p>
    <w:p w14:paraId="5782E181" w14:textId="77777777" w:rsidR="0027421F" w:rsidRPr="0027421F" w:rsidRDefault="0027421F" w:rsidP="0027421F">
      <w:pPr>
        <w:pStyle w:val="DevConfigs"/>
        <w:rPr>
          <w:rStyle w:val="DevConfigGray"/>
        </w:rPr>
      </w:pPr>
      <w:r w:rsidRPr="0027421F">
        <w:rPr>
          <w:rStyle w:val="DevConfigGray"/>
        </w:rPr>
        <w:t>class-map match-any system-</w:t>
      </w:r>
      <w:proofErr w:type="spellStart"/>
      <w:r w:rsidRPr="0027421F">
        <w:rPr>
          <w:rStyle w:val="DevConfigGray"/>
        </w:rPr>
        <w:t>cpp</w:t>
      </w:r>
      <w:proofErr w:type="spellEnd"/>
      <w:r w:rsidRPr="0027421F">
        <w:rPr>
          <w:rStyle w:val="DevConfigGray"/>
        </w:rPr>
        <w:t>-police-</w:t>
      </w:r>
      <w:proofErr w:type="spellStart"/>
      <w:r w:rsidRPr="0027421F">
        <w:rPr>
          <w:rStyle w:val="DevConfigGray"/>
        </w:rPr>
        <w:t>ios</w:t>
      </w:r>
      <w:proofErr w:type="spellEnd"/>
      <w:r w:rsidRPr="0027421F">
        <w:rPr>
          <w:rStyle w:val="DevConfigGray"/>
        </w:rPr>
        <w:t>-feature</w:t>
      </w:r>
    </w:p>
    <w:p w14:paraId="5311EF00" w14:textId="77777777" w:rsidR="0027421F" w:rsidRPr="0027421F" w:rsidRDefault="0027421F" w:rsidP="0027421F">
      <w:pPr>
        <w:pStyle w:val="DevConfigs"/>
        <w:rPr>
          <w:rStyle w:val="DevConfigGray"/>
        </w:rPr>
      </w:pPr>
      <w:r w:rsidRPr="0027421F">
        <w:rPr>
          <w:rStyle w:val="DevConfigGray"/>
        </w:rPr>
        <w:t xml:space="preserve">  description ICMPGEN,BROADCAST,ICMP,L2LVXCntrl,ProtoSnoop,PuntWebauth,MCASTData,Transit,DOT1XAuth,Swfwd,LOGGING,L2LVXData,ForusTraffic,ForusARP,McastEndStn,Openflow,Exception,EGRExcption,NflSampled,RpfFailed</w:t>
      </w:r>
    </w:p>
    <w:p w14:paraId="720AA45F" w14:textId="77777777" w:rsidR="0027421F" w:rsidRPr="0027421F" w:rsidRDefault="0027421F" w:rsidP="0027421F">
      <w:pPr>
        <w:pStyle w:val="DevConfigs"/>
        <w:rPr>
          <w:rStyle w:val="DevConfigGray"/>
        </w:rPr>
      </w:pPr>
      <w:r w:rsidRPr="0027421F">
        <w:rPr>
          <w:rStyle w:val="DevConfigGray"/>
        </w:rPr>
        <w:t>policy-map system-</w:t>
      </w:r>
      <w:proofErr w:type="spellStart"/>
      <w:r w:rsidRPr="0027421F">
        <w:rPr>
          <w:rStyle w:val="DevConfigGray"/>
        </w:rPr>
        <w:t>cpp</w:t>
      </w:r>
      <w:proofErr w:type="spellEnd"/>
      <w:r w:rsidRPr="0027421F">
        <w:rPr>
          <w:rStyle w:val="DevConfigGray"/>
        </w:rPr>
        <w:t>-policy</w:t>
      </w:r>
    </w:p>
    <w:p w14:paraId="1D50B465" w14:textId="77777777" w:rsidR="0027421F" w:rsidRPr="0027421F" w:rsidRDefault="0027421F" w:rsidP="0027421F">
      <w:pPr>
        <w:pStyle w:val="DevConfigs"/>
        <w:rPr>
          <w:rStyle w:val="DevConfigGray"/>
        </w:rPr>
      </w:pPr>
      <w:r w:rsidRPr="0027421F">
        <w:rPr>
          <w:rStyle w:val="DevConfigGray"/>
        </w:rPr>
        <w:t>interface Loopback0</w:t>
      </w:r>
    </w:p>
    <w:p w14:paraId="3C253F1D" w14:textId="77777777" w:rsidR="0027421F" w:rsidRPr="0027421F" w:rsidRDefault="0027421F" w:rsidP="0027421F">
      <w:pPr>
        <w:pStyle w:val="DevConfigs"/>
        <w:rPr>
          <w:rStyle w:val="DevConfigGray"/>
        </w:rPr>
      </w:pPr>
      <w:r w:rsidRPr="0027421F">
        <w:rPr>
          <w:rStyle w:val="DevConfigGray"/>
        </w:rPr>
        <w:t xml:space="preserve"> no ip address</w:t>
      </w:r>
    </w:p>
    <w:p w14:paraId="7BF30CC1" w14:textId="77777777" w:rsidR="0027421F" w:rsidRPr="0027421F" w:rsidRDefault="0027421F" w:rsidP="0027421F">
      <w:pPr>
        <w:pStyle w:val="DevConfigs"/>
        <w:rPr>
          <w:rStyle w:val="DevConfigGray"/>
        </w:rPr>
      </w:pPr>
      <w:r w:rsidRPr="0027421F">
        <w:rPr>
          <w:rStyle w:val="DevConfigGray"/>
        </w:rPr>
        <w:t xml:space="preserve"> ipv6 address FE80::D2:3 link-local</w:t>
      </w:r>
    </w:p>
    <w:p w14:paraId="363D446C" w14:textId="77777777" w:rsidR="0027421F" w:rsidRPr="0027421F" w:rsidRDefault="0027421F" w:rsidP="0027421F">
      <w:pPr>
        <w:pStyle w:val="DevConfigs"/>
        <w:rPr>
          <w:rStyle w:val="DevConfigGray"/>
        </w:rPr>
      </w:pPr>
      <w:r w:rsidRPr="0027421F">
        <w:rPr>
          <w:rStyle w:val="DevConfigGray"/>
        </w:rPr>
        <w:t xml:space="preserve"> ipv6 address 2001:DB8:FEED:211::1/64</w:t>
      </w:r>
    </w:p>
    <w:p w14:paraId="6776A3E5" w14:textId="77777777" w:rsidR="0027421F" w:rsidRPr="0027421F" w:rsidRDefault="0027421F" w:rsidP="0027421F">
      <w:pPr>
        <w:pStyle w:val="DevConfigs"/>
        <w:rPr>
          <w:rStyle w:val="DevConfigGray"/>
        </w:rPr>
      </w:pPr>
      <w:r w:rsidRPr="0027421F">
        <w:rPr>
          <w:rStyle w:val="DevConfigGray"/>
        </w:rPr>
        <w:t>interface GigabitEthernet0/0</w:t>
      </w:r>
    </w:p>
    <w:p w14:paraId="4D7A7F07" w14:textId="77777777" w:rsidR="0027421F" w:rsidRPr="0027421F" w:rsidRDefault="0027421F" w:rsidP="0027421F">
      <w:pPr>
        <w:pStyle w:val="DevConfigs"/>
        <w:rPr>
          <w:rStyle w:val="DevConfigGray"/>
        </w:rPr>
      </w:pPr>
      <w:r w:rsidRPr="0027421F">
        <w:rPr>
          <w:rStyle w:val="DevConfigGray"/>
        </w:rPr>
        <w:t xml:space="preserve"> </w:t>
      </w:r>
      <w:proofErr w:type="spellStart"/>
      <w:r w:rsidRPr="0027421F">
        <w:rPr>
          <w:rStyle w:val="DevConfigGray"/>
        </w:rPr>
        <w:t>vrf</w:t>
      </w:r>
      <w:proofErr w:type="spellEnd"/>
      <w:r w:rsidRPr="0027421F">
        <w:rPr>
          <w:rStyle w:val="DevConfigGray"/>
        </w:rPr>
        <w:t xml:space="preserve"> forwarding </w:t>
      </w:r>
      <w:proofErr w:type="spellStart"/>
      <w:r w:rsidRPr="0027421F">
        <w:rPr>
          <w:rStyle w:val="DevConfigGray"/>
        </w:rPr>
        <w:t>Mgmt-vrf</w:t>
      </w:r>
      <w:proofErr w:type="spellEnd"/>
    </w:p>
    <w:p w14:paraId="6F680C87" w14:textId="77777777" w:rsidR="0027421F" w:rsidRPr="0027421F" w:rsidRDefault="0027421F" w:rsidP="0027421F">
      <w:pPr>
        <w:pStyle w:val="DevConfigs"/>
        <w:rPr>
          <w:rStyle w:val="DevConfigGray"/>
        </w:rPr>
      </w:pPr>
      <w:r w:rsidRPr="0027421F">
        <w:rPr>
          <w:rStyle w:val="DevConfigGray"/>
        </w:rPr>
        <w:t xml:space="preserve"> no ip address</w:t>
      </w:r>
    </w:p>
    <w:p w14:paraId="05B580D8" w14:textId="77777777" w:rsidR="0027421F" w:rsidRPr="0027421F" w:rsidRDefault="0027421F" w:rsidP="0027421F">
      <w:pPr>
        <w:pStyle w:val="DevConfigs"/>
        <w:rPr>
          <w:rStyle w:val="DevConfigGray"/>
        </w:rPr>
      </w:pPr>
      <w:r w:rsidRPr="0027421F">
        <w:rPr>
          <w:rStyle w:val="DevConfigGray"/>
        </w:rPr>
        <w:t xml:space="preserve"> negotiation auto</w:t>
      </w:r>
    </w:p>
    <w:p w14:paraId="1F1CA43B" w14:textId="77777777" w:rsidR="0027421F" w:rsidRPr="0027421F" w:rsidRDefault="0027421F" w:rsidP="0027421F">
      <w:pPr>
        <w:pStyle w:val="DevConfigs"/>
        <w:rPr>
          <w:rStyle w:val="DevConfigGray"/>
        </w:rPr>
      </w:pPr>
      <w:r w:rsidRPr="0027421F">
        <w:rPr>
          <w:rStyle w:val="DevConfigGray"/>
        </w:rPr>
        <w:t>interface GigabitEthernet1/0/1</w:t>
      </w:r>
    </w:p>
    <w:p w14:paraId="28D52308" w14:textId="77777777" w:rsidR="0027421F" w:rsidRPr="0027421F" w:rsidRDefault="0027421F" w:rsidP="0027421F">
      <w:pPr>
        <w:pStyle w:val="DevConfigs"/>
        <w:rPr>
          <w:rStyle w:val="DevConfigGray"/>
        </w:rPr>
      </w:pPr>
      <w:r w:rsidRPr="0027421F">
        <w:rPr>
          <w:rStyle w:val="DevConfigGray"/>
        </w:rPr>
        <w:t>interface GigabitEthernet1/0/2</w:t>
      </w:r>
    </w:p>
    <w:p w14:paraId="13ADBB35" w14:textId="77777777" w:rsidR="0027421F" w:rsidRPr="0027421F" w:rsidRDefault="0027421F" w:rsidP="0027421F">
      <w:pPr>
        <w:pStyle w:val="DevConfigs"/>
        <w:rPr>
          <w:rStyle w:val="DevConfigGray"/>
        </w:rPr>
      </w:pPr>
      <w:r w:rsidRPr="0027421F">
        <w:rPr>
          <w:rStyle w:val="DevConfigGray"/>
        </w:rPr>
        <w:t>interface GigabitEthernet1/0/3</w:t>
      </w:r>
    </w:p>
    <w:p w14:paraId="0AF396CE" w14:textId="77777777" w:rsidR="0027421F" w:rsidRPr="0027421F" w:rsidRDefault="0027421F" w:rsidP="0027421F">
      <w:pPr>
        <w:pStyle w:val="DevConfigs"/>
        <w:rPr>
          <w:rStyle w:val="DevConfigGray"/>
        </w:rPr>
      </w:pPr>
      <w:r w:rsidRPr="0027421F">
        <w:rPr>
          <w:rStyle w:val="DevConfigGray"/>
        </w:rPr>
        <w:t>interface GigabitEthernet1/0/4</w:t>
      </w:r>
    </w:p>
    <w:p w14:paraId="3DED194E" w14:textId="77777777" w:rsidR="0027421F" w:rsidRPr="0027421F" w:rsidRDefault="0027421F" w:rsidP="0027421F">
      <w:pPr>
        <w:pStyle w:val="DevConfigs"/>
        <w:rPr>
          <w:rStyle w:val="DevConfigGray"/>
        </w:rPr>
      </w:pPr>
      <w:r w:rsidRPr="0027421F">
        <w:rPr>
          <w:rStyle w:val="DevConfigGray"/>
        </w:rPr>
        <w:t>interface GigabitEthernet1/0/5</w:t>
      </w:r>
    </w:p>
    <w:p w14:paraId="4BF08F37" w14:textId="77777777" w:rsidR="0027421F" w:rsidRPr="0027421F" w:rsidRDefault="0027421F" w:rsidP="0027421F">
      <w:pPr>
        <w:pStyle w:val="DevConfigs"/>
        <w:rPr>
          <w:rStyle w:val="DevConfigGray"/>
        </w:rPr>
      </w:pPr>
      <w:r w:rsidRPr="0027421F">
        <w:rPr>
          <w:rStyle w:val="DevConfigGray"/>
        </w:rPr>
        <w:t>interface GigabitEthernet1/0/6</w:t>
      </w:r>
    </w:p>
    <w:p w14:paraId="66B30E90" w14:textId="77777777" w:rsidR="0027421F" w:rsidRPr="0027421F" w:rsidRDefault="0027421F" w:rsidP="0027421F">
      <w:pPr>
        <w:pStyle w:val="DevConfigs"/>
        <w:rPr>
          <w:rStyle w:val="DevConfigGray"/>
        </w:rPr>
      </w:pPr>
      <w:r w:rsidRPr="0027421F">
        <w:rPr>
          <w:rStyle w:val="DevConfigGray"/>
        </w:rPr>
        <w:t>interface GigabitEthernet1/0/7</w:t>
      </w:r>
    </w:p>
    <w:p w14:paraId="7E42A57E" w14:textId="77777777" w:rsidR="0027421F" w:rsidRPr="0027421F" w:rsidRDefault="0027421F" w:rsidP="0027421F">
      <w:pPr>
        <w:pStyle w:val="DevConfigs"/>
        <w:rPr>
          <w:rStyle w:val="DevConfigGray"/>
        </w:rPr>
      </w:pPr>
      <w:r w:rsidRPr="0027421F">
        <w:rPr>
          <w:rStyle w:val="DevConfigGray"/>
        </w:rPr>
        <w:t>interface GigabitEthernet1/0/8</w:t>
      </w:r>
    </w:p>
    <w:p w14:paraId="5DD3C44A" w14:textId="77777777" w:rsidR="0027421F" w:rsidRPr="0027421F" w:rsidRDefault="0027421F" w:rsidP="0027421F">
      <w:pPr>
        <w:pStyle w:val="DevConfigs"/>
        <w:rPr>
          <w:rStyle w:val="DevConfigGray"/>
        </w:rPr>
      </w:pPr>
      <w:r w:rsidRPr="0027421F">
        <w:rPr>
          <w:rStyle w:val="DevConfigGray"/>
        </w:rPr>
        <w:t>interface GigabitEthernet1/0/9</w:t>
      </w:r>
    </w:p>
    <w:p w14:paraId="201E2BEB" w14:textId="77777777" w:rsidR="0027421F" w:rsidRPr="0027421F" w:rsidRDefault="0027421F" w:rsidP="0027421F">
      <w:pPr>
        <w:pStyle w:val="DevConfigs"/>
        <w:rPr>
          <w:rStyle w:val="DevConfigGray"/>
        </w:rPr>
      </w:pPr>
      <w:r w:rsidRPr="0027421F">
        <w:rPr>
          <w:rStyle w:val="DevConfigGray"/>
        </w:rPr>
        <w:t>interface GigabitEthernet1/0/10</w:t>
      </w:r>
    </w:p>
    <w:p w14:paraId="40879277" w14:textId="77777777" w:rsidR="0027421F" w:rsidRPr="0027421F" w:rsidRDefault="0027421F" w:rsidP="0027421F">
      <w:pPr>
        <w:pStyle w:val="DevConfigs"/>
        <w:rPr>
          <w:rStyle w:val="DevConfigGray"/>
        </w:rPr>
      </w:pPr>
      <w:r w:rsidRPr="0027421F">
        <w:rPr>
          <w:rStyle w:val="DevConfigGray"/>
        </w:rPr>
        <w:t>interface GigabitEthernet1/0/11</w:t>
      </w:r>
    </w:p>
    <w:p w14:paraId="2C0AACA2" w14:textId="77777777" w:rsidR="0027421F" w:rsidRPr="0027421F" w:rsidRDefault="0027421F" w:rsidP="0027421F">
      <w:pPr>
        <w:pStyle w:val="DevConfigs"/>
        <w:rPr>
          <w:rStyle w:val="DevConfigGray"/>
        </w:rPr>
      </w:pPr>
      <w:r w:rsidRPr="0027421F">
        <w:rPr>
          <w:rStyle w:val="DevConfigGray"/>
        </w:rPr>
        <w:t xml:space="preserve"> no switchport</w:t>
      </w:r>
    </w:p>
    <w:p w14:paraId="308D8EAE" w14:textId="77777777" w:rsidR="0027421F" w:rsidRPr="0027421F" w:rsidRDefault="0027421F" w:rsidP="0027421F">
      <w:pPr>
        <w:pStyle w:val="DevConfigs"/>
        <w:rPr>
          <w:rStyle w:val="DevConfigGray"/>
        </w:rPr>
      </w:pPr>
      <w:r w:rsidRPr="0027421F">
        <w:rPr>
          <w:rStyle w:val="DevConfigGray"/>
        </w:rPr>
        <w:t xml:space="preserve"> no ip address</w:t>
      </w:r>
    </w:p>
    <w:p w14:paraId="41A77C28" w14:textId="77777777" w:rsidR="0027421F" w:rsidRPr="0027421F" w:rsidRDefault="0027421F" w:rsidP="0027421F">
      <w:pPr>
        <w:pStyle w:val="DevConfigs"/>
        <w:rPr>
          <w:rStyle w:val="DevConfigGray"/>
        </w:rPr>
      </w:pPr>
      <w:r w:rsidRPr="0027421F">
        <w:rPr>
          <w:rStyle w:val="DevConfigGray"/>
        </w:rPr>
        <w:t xml:space="preserve"> ipv6 address FE80::D1:2 link-local</w:t>
      </w:r>
    </w:p>
    <w:p w14:paraId="5152E74B" w14:textId="77777777" w:rsidR="0027421F" w:rsidRPr="0027421F" w:rsidRDefault="0027421F" w:rsidP="0027421F">
      <w:pPr>
        <w:pStyle w:val="DevConfigs"/>
        <w:rPr>
          <w:rStyle w:val="DevConfigGray"/>
        </w:rPr>
      </w:pPr>
      <w:r w:rsidRPr="0027421F">
        <w:rPr>
          <w:rStyle w:val="DevConfigGray"/>
        </w:rPr>
        <w:t xml:space="preserve"> ipv6 address 2001:DB8:ACAD:1001::2/64</w:t>
      </w:r>
    </w:p>
    <w:p w14:paraId="747FFD23" w14:textId="77777777" w:rsidR="0027421F" w:rsidRPr="0027421F" w:rsidRDefault="0027421F" w:rsidP="0027421F">
      <w:pPr>
        <w:pStyle w:val="DevConfigs"/>
        <w:rPr>
          <w:rStyle w:val="DevConfigGray"/>
        </w:rPr>
      </w:pPr>
      <w:r w:rsidRPr="0027421F">
        <w:rPr>
          <w:rStyle w:val="DevConfigGray"/>
        </w:rPr>
        <w:t xml:space="preserve"> ospfv3 network point-to-point</w:t>
      </w:r>
    </w:p>
    <w:p w14:paraId="6D1F2032" w14:textId="77777777" w:rsidR="0027421F" w:rsidRPr="0027421F" w:rsidRDefault="0027421F" w:rsidP="0027421F">
      <w:pPr>
        <w:pStyle w:val="DevConfigs"/>
        <w:rPr>
          <w:rStyle w:val="DevConfigGray"/>
        </w:rPr>
      </w:pPr>
      <w:r w:rsidRPr="0027421F">
        <w:rPr>
          <w:rStyle w:val="DevConfigGray"/>
        </w:rPr>
        <w:t xml:space="preserve"> ospfv3 123 ipv6 area 1</w:t>
      </w:r>
    </w:p>
    <w:p w14:paraId="5E23215D" w14:textId="77777777" w:rsidR="0027421F" w:rsidRPr="0027421F" w:rsidRDefault="0027421F" w:rsidP="0027421F">
      <w:pPr>
        <w:pStyle w:val="DevConfigs"/>
        <w:rPr>
          <w:rStyle w:val="DevConfigGray"/>
        </w:rPr>
      </w:pPr>
      <w:r w:rsidRPr="0027421F">
        <w:rPr>
          <w:rStyle w:val="DevConfigGray"/>
        </w:rPr>
        <w:t>interface GigabitEthernet1/0/12</w:t>
      </w:r>
    </w:p>
    <w:p w14:paraId="04C3C8BA" w14:textId="77777777" w:rsidR="0027421F" w:rsidRPr="0027421F" w:rsidRDefault="0027421F" w:rsidP="0027421F">
      <w:pPr>
        <w:pStyle w:val="DevConfigs"/>
        <w:rPr>
          <w:rStyle w:val="DevConfigGray"/>
        </w:rPr>
      </w:pPr>
      <w:r w:rsidRPr="0027421F">
        <w:rPr>
          <w:rStyle w:val="DevConfigGray"/>
        </w:rPr>
        <w:t>interface GigabitEthernet1/0/13</w:t>
      </w:r>
    </w:p>
    <w:p w14:paraId="65F8362C" w14:textId="77777777" w:rsidR="0027421F" w:rsidRPr="0027421F" w:rsidRDefault="0027421F" w:rsidP="0027421F">
      <w:pPr>
        <w:pStyle w:val="DevConfigs"/>
        <w:rPr>
          <w:rStyle w:val="DevConfigGray"/>
        </w:rPr>
      </w:pPr>
      <w:r w:rsidRPr="0027421F">
        <w:rPr>
          <w:rStyle w:val="DevConfigGray"/>
        </w:rPr>
        <w:t>interface GigabitEthernet1/0/14</w:t>
      </w:r>
    </w:p>
    <w:p w14:paraId="7E43356F" w14:textId="77777777" w:rsidR="0027421F" w:rsidRPr="0027421F" w:rsidRDefault="0027421F" w:rsidP="0027421F">
      <w:pPr>
        <w:pStyle w:val="DevConfigs"/>
        <w:rPr>
          <w:rStyle w:val="DevConfigGray"/>
        </w:rPr>
      </w:pPr>
      <w:r w:rsidRPr="0027421F">
        <w:rPr>
          <w:rStyle w:val="DevConfigGray"/>
        </w:rPr>
        <w:t>interface GigabitEthernet1/0/15</w:t>
      </w:r>
    </w:p>
    <w:p w14:paraId="7365E266" w14:textId="77777777" w:rsidR="0027421F" w:rsidRPr="0027421F" w:rsidRDefault="0027421F" w:rsidP="0027421F">
      <w:pPr>
        <w:pStyle w:val="DevConfigs"/>
        <w:rPr>
          <w:rStyle w:val="DevConfigGray"/>
        </w:rPr>
      </w:pPr>
      <w:r w:rsidRPr="0027421F">
        <w:rPr>
          <w:rStyle w:val="DevConfigGray"/>
        </w:rPr>
        <w:t>interface GigabitEthernet1/0/16</w:t>
      </w:r>
    </w:p>
    <w:p w14:paraId="26AB65A8" w14:textId="77777777" w:rsidR="0027421F" w:rsidRPr="0027421F" w:rsidRDefault="0027421F" w:rsidP="0027421F">
      <w:pPr>
        <w:pStyle w:val="DevConfigs"/>
        <w:rPr>
          <w:rStyle w:val="DevConfigGray"/>
        </w:rPr>
      </w:pPr>
      <w:r w:rsidRPr="0027421F">
        <w:rPr>
          <w:rStyle w:val="DevConfigGray"/>
        </w:rPr>
        <w:t>interface GigabitEthernet1/0/17</w:t>
      </w:r>
    </w:p>
    <w:p w14:paraId="1867A896" w14:textId="77777777" w:rsidR="0027421F" w:rsidRPr="0027421F" w:rsidRDefault="0027421F" w:rsidP="0027421F">
      <w:pPr>
        <w:pStyle w:val="DevConfigs"/>
        <w:rPr>
          <w:rStyle w:val="DevConfigGray"/>
        </w:rPr>
      </w:pPr>
      <w:r w:rsidRPr="0027421F">
        <w:rPr>
          <w:rStyle w:val="DevConfigGray"/>
        </w:rPr>
        <w:t>interface GigabitEthernet1/0/18</w:t>
      </w:r>
    </w:p>
    <w:p w14:paraId="5BBB5211" w14:textId="77777777" w:rsidR="0027421F" w:rsidRPr="0027421F" w:rsidRDefault="0027421F" w:rsidP="0027421F">
      <w:pPr>
        <w:pStyle w:val="DevConfigs"/>
        <w:rPr>
          <w:rStyle w:val="DevConfigGray"/>
        </w:rPr>
      </w:pPr>
      <w:r w:rsidRPr="0027421F">
        <w:rPr>
          <w:rStyle w:val="DevConfigGray"/>
        </w:rPr>
        <w:t>interface GigabitEthernet1/0/19</w:t>
      </w:r>
    </w:p>
    <w:p w14:paraId="3C482C45" w14:textId="77777777" w:rsidR="0027421F" w:rsidRPr="0027421F" w:rsidRDefault="0027421F" w:rsidP="0027421F">
      <w:pPr>
        <w:pStyle w:val="DevConfigs"/>
        <w:rPr>
          <w:rStyle w:val="DevConfigGray"/>
        </w:rPr>
      </w:pPr>
      <w:r w:rsidRPr="0027421F">
        <w:rPr>
          <w:rStyle w:val="DevConfigGray"/>
        </w:rPr>
        <w:t>interface GigabitEthernet1/0/20</w:t>
      </w:r>
    </w:p>
    <w:p w14:paraId="37D72198" w14:textId="77777777" w:rsidR="0027421F" w:rsidRPr="0027421F" w:rsidRDefault="0027421F" w:rsidP="0027421F">
      <w:pPr>
        <w:pStyle w:val="DevConfigs"/>
        <w:rPr>
          <w:rStyle w:val="DevConfigGray"/>
        </w:rPr>
      </w:pPr>
      <w:r w:rsidRPr="0027421F">
        <w:rPr>
          <w:rStyle w:val="DevConfigGray"/>
        </w:rPr>
        <w:t>interface GigabitEthernet1/0/21</w:t>
      </w:r>
    </w:p>
    <w:p w14:paraId="5330857B" w14:textId="77777777" w:rsidR="0027421F" w:rsidRPr="0027421F" w:rsidRDefault="0027421F" w:rsidP="0027421F">
      <w:pPr>
        <w:pStyle w:val="DevConfigs"/>
        <w:rPr>
          <w:rStyle w:val="DevConfigGray"/>
        </w:rPr>
      </w:pPr>
      <w:r w:rsidRPr="0027421F">
        <w:rPr>
          <w:rStyle w:val="DevConfigGray"/>
        </w:rPr>
        <w:t>interface GigabitEthernet1/0/22</w:t>
      </w:r>
    </w:p>
    <w:p w14:paraId="077DA18B" w14:textId="77777777" w:rsidR="0027421F" w:rsidRPr="0027421F" w:rsidRDefault="0027421F" w:rsidP="0027421F">
      <w:pPr>
        <w:pStyle w:val="DevConfigs"/>
        <w:rPr>
          <w:rStyle w:val="DevConfigGray"/>
        </w:rPr>
      </w:pPr>
      <w:r w:rsidRPr="0027421F">
        <w:rPr>
          <w:rStyle w:val="DevConfigGray"/>
        </w:rPr>
        <w:t>interface GigabitEthernet1/0/23</w:t>
      </w:r>
    </w:p>
    <w:p w14:paraId="79AB0D83" w14:textId="77777777" w:rsidR="0027421F" w:rsidRPr="0027421F" w:rsidRDefault="0027421F" w:rsidP="0027421F">
      <w:pPr>
        <w:pStyle w:val="DevConfigs"/>
        <w:rPr>
          <w:rStyle w:val="DevConfigGray"/>
        </w:rPr>
      </w:pPr>
      <w:r w:rsidRPr="0027421F">
        <w:rPr>
          <w:rStyle w:val="DevConfigGray"/>
        </w:rPr>
        <w:t xml:space="preserve"> no switchport</w:t>
      </w:r>
    </w:p>
    <w:p w14:paraId="32324763" w14:textId="77777777" w:rsidR="0027421F" w:rsidRPr="0027421F" w:rsidRDefault="0027421F" w:rsidP="0027421F">
      <w:pPr>
        <w:pStyle w:val="DevConfigs"/>
        <w:rPr>
          <w:rStyle w:val="DevConfigGray"/>
        </w:rPr>
      </w:pPr>
      <w:r w:rsidRPr="0027421F">
        <w:rPr>
          <w:rStyle w:val="DevConfigGray"/>
        </w:rPr>
        <w:t xml:space="preserve"> no ip address</w:t>
      </w:r>
    </w:p>
    <w:p w14:paraId="4DE970EA" w14:textId="77777777" w:rsidR="0027421F" w:rsidRPr="0027421F" w:rsidRDefault="0027421F" w:rsidP="0027421F">
      <w:pPr>
        <w:pStyle w:val="DevConfigs"/>
        <w:rPr>
          <w:rStyle w:val="DevConfigGray"/>
        </w:rPr>
      </w:pPr>
      <w:r w:rsidRPr="0027421F">
        <w:rPr>
          <w:rStyle w:val="DevConfigGray"/>
        </w:rPr>
        <w:t xml:space="preserve"> ipv6 address FE80::D1:1 link-local</w:t>
      </w:r>
    </w:p>
    <w:p w14:paraId="0F9D9395" w14:textId="77777777" w:rsidR="0027421F" w:rsidRPr="0027421F" w:rsidRDefault="0027421F" w:rsidP="0027421F">
      <w:pPr>
        <w:pStyle w:val="DevConfigs"/>
        <w:rPr>
          <w:rStyle w:val="DevConfigGray"/>
        </w:rPr>
      </w:pPr>
      <w:r w:rsidRPr="0027421F">
        <w:rPr>
          <w:rStyle w:val="DevConfigGray"/>
        </w:rPr>
        <w:t xml:space="preserve"> ipv6 address 2001:DB8:ACAD:1002::1/64</w:t>
      </w:r>
    </w:p>
    <w:p w14:paraId="2B33750D" w14:textId="77777777" w:rsidR="0027421F" w:rsidRPr="0027421F" w:rsidRDefault="0027421F" w:rsidP="0027421F">
      <w:pPr>
        <w:pStyle w:val="DevConfigs"/>
        <w:rPr>
          <w:rStyle w:val="DevConfigGray"/>
        </w:rPr>
      </w:pPr>
      <w:r w:rsidRPr="0027421F">
        <w:rPr>
          <w:rStyle w:val="DevConfigGray"/>
        </w:rPr>
        <w:t xml:space="preserve"> ospfv3 123 ipv6 area 1</w:t>
      </w:r>
    </w:p>
    <w:p w14:paraId="701E36DB" w14:textId="77777777" w:rsidR="0027421F" w:rsidRPr="0027421F" w:rsidRDefault="0027421F" w:rsidP="0027421F">
      <w:pPr>
        <w:pStyle w:val="DevConfigs"/>
        <w:rPr>
          <w:rStyle w:val="DevConfigGray"/>
        </w:rPr>
      </w:pPr>
      <w:r w:rsidRPr="0027421F">
        <w:rPr>
          <w:rStyle w:val="DevConfigGray"/>
        </w:rPr>
        <w:t>interface GigabitEthernet1/0/24</w:t>
      </w:r>
    </w:p>
    <w:p w14:paraId="522B662B" w14:textId="77777777" w:rsidR="0027421F" w:rsidRPr="0027421F" w:rsidRDefault="0027421F" w:rsidP="0027421F">
      <w:pPr>
        <w:pStyle w:val="DevConfigs"/>
        <w:rPr>
          <w:rStyle w:val="DevConfigGray"/>
        </w:rPr>
      </w:pPr>
      <w:r w:rsidRPr="0027421F">
        <w:rPr>
          <w:rStyle w:val="DevConfigGray"/>
        </w:rPr>
        <w:t>interface GigabitEthernet1/1/1</w:t>
      </w:r>
    </w:p>
    <w:p w14:paraId="65FB6E23" w14:textId="77777777" w:rsidR="0027421F" w:rsidRPr="0027421F" w:rsidRDefault="0027421F" w:rsidP="0027421F">
      <w:pPr>
        <w:pStyle w:val="DevConfigs"/>
        <w:rPr>
          <w:rStyle w:val="DevConfigGray"/>
        </w:rPr>
      </w:pPr>
      <w:r w:rsidRPr="0027421F">
        <w:rPr>
          <w:rStyle w:val="DevConfigGray"/>
        </w:rPr>
        <w:t>interface GigabitEthernet1/1/2</w:t>
      </w:r>
    </w:p>
    <w:p w14:paraId="79BD31D8" w14:textId="77777777" w:rsidR="0027421F" w:rsidRPr="0027421F" w:rsidRDefault="0027421F" w:rsidP="0027421F">
      <w:pPr>
        <w:pStyle w:val="DevConfigs"/>
        <w:rPr>
          <w:rStyle w:val="DevConfigGray"/>
        </w:rPr>
      </w:pPr>
      <w:r w:rsidRPr="0027421F">
        <w:rPr>
          <w:rStyle w:val="DevConfigGray"/>
        </w:rPr>
        <w:t>interface GigabitEthernet1/1/3</w:t>
      </w:r>
    </w:p>
    <w:p w14:paraId="6A2E1258" w14:textId="77777777" w:rsidR="0027421F" w:rsidRPr="0027421F" w:rsidRDefault="0027421F" w:rsidP="0027421F">
      <w:pPr>
        <w:pStyle w:val="DevConfigs"/>
        <w:rPr>
          <w:rStyle w:val="DevConfigGray"/>
        </w:rPr>
      </w:pPr>
      <w:r w:rsidRPr="0027421F">
        <w:rPr>
          <w:rStyle w:val="DevConfigGray"/>
        </w:rPr>
        <w:t>interface GigabitEthernet1/1/4</w:t>
      </w:r>
    </w:p>
    <w:p w14:paraId="0482A2F2" w14:textId="77777777" w:rsidR="0027421F" w:rsidRPr="0027421F" w:rsidRDefault="0027421F" w:rsidP="0027421F">
      <w:pPr>
        <w:pStyle w:val="DevConfigs"/>
        <w:rPr>
          <w:rStyle w:val="DevConfigGray"/>
        </w:rPr>
      </w:pPr>
      <w:r w:rsidRPr="0027421F">
        <w:rPr>
          <w:rStyle w:val="DevConfigGray"/>
        </w:rPr>
        <w:lastRenderedPageBreak/>
        <w:t>interface AppGigabitEthernet1/0/1</w:t>
      </w:r>
    </w:p>
    <w:p w14:paraId="22B1E3C0" w14:textId="77777777" w:rsidR="0027421F" w:rsidRPr="0027421F" w:rsidRDefault="0027421F" w:rsidP="0027421F">
      <w:pPr>
        <w:pStyle w:val="DevConfigs"/>
        <w:rPr>
          <w:rStyle w:val="DevConfigGray"/>
        </w:rPr>
      </w:pPr>
      <w:r w:rsidRPr="0027421F">
        <w:rPr>
          <w:rStyle w:val="DevConfigGray"/>
        </w:rPr>
        <w:t>interface Vlan1</w:t>
      </w:r>
    </w:p>
    <w:p w14:paraId="1D7AFB51" w14:textId="77777777" w:rsidR="0027421F" w:rsidRPr="0027421F" w:rsidRDefault="0027421F" w:rsidP="0027421F">
      <w:pPr>
        <w:pStyle w:val="DevConfigs"/>
        <w:rPr>
          <w:rStyle w:val="DevConfigGray"/>
        </w:rPr>
      </w:pPr>
      <w:r w:rsidRPr="0027421F">
        <w:rPr>
          <w:rStyle w:val="DevConfigGray"/>
        </w:rPr>
        <w:t xml:space="preserve"> no ip address</w:t>
      </w:r>
    </w:p>
    <w:p w14:paraId="12081F9B" w14:textId="77777777" w:rsidR="0027421F" w:rsidRPr="0027421F" w:rsidRDefault="0027421F" w:rsidP="0027421F">
      <w:pPr>
        <w:pStyle w:val="DevConfigs"/>
        <w:rPr>
          <w:rStyle w:val="DevConfigGray"/>
        </w:rPr>
      </w:pPr>
      <w:r w:rsidRPr="0027421F">
        <w:rPr>
          <w:rStyle w:val="DevConfigGray"/>
        </w:rPr>
        <w:t>router ospfv3 123</w:t>
      </w:r>
    </w:p>
    <w:p w14:paraId="5CB1343B" w14:textId="77777777" w:rsidR="0027421F" w:rsidRPr="0027421F" w:rsidRDefault="0027421F" w:rsidP="0027421F">
      <w:pPr>
        <w:pStyle w:val="DevConfigs"/>
        <w:rPr>
          <w:rStyle w:val="DevConfigGray"/>
        </w:rPr>
      </w:pPr>
      <w:r w:rsidRPr="0027421F">
        <w:rPr>
          <w:rStyle w:val="DevConfigGray"/>
        </w:rPr>
        <w:t xml:space="preserve"> address-family ipv6 unicast</w:t>
      </w:r>
    </w:p>
    <w:p w14:paraId="152D9ABF" w14:textId="77777777" w:rsidR="0027421F" w:rsidRPr="0027421F" w:rsidRDefault="0027421F" w:rsidP="0027421F">
      <w:pPr>
        <w:pStyle w:val="DevConfigs"/>
        <w:rPr>
          <w:rStyle w:val="DevConfigGray"/>
        </w:rPr>
      </w:pPr>
      <w:r w:rsidRPr="0027421F">
        <w:rPr>
          <w:rStyle w:val="DevConfigGray"/>
        </w:rPr>
        <w:t xml:space="preserve">  passive-interface GigabitEthernet1/0/23</w:t>
      </w:r>
    </w:p>
    <w:p w14:paraId="119646AA" w14:textId="77777777" w:rsidR="0027421F" w:rsidRPr="0027421F" w:rsidRDefault="0027421F" w:rsidP="0027421F">
      <w:pPr>
        <w:pStyle w:val="DevConfigs"/>
        <w:rPr>
          <w:rStyle w:val="DevConfigGray"/>
        </w:rPr>
      </w:pPr>
      <w:r w:rsidRPr="0027421F">
        <w:rPr>
          <w:rStyle w:val="DevConfigGray"/>
        </w:rPr>
        <w:t xml:space="preserve">  redistribute static</w:t>
      </w:r>
    </w:p>
    <w:p w14:paraId="4D21A0DA" w14:textId="77777777" w:rsidR="0027421F" w:rsidRPr="0027421F" w:rsidRDefault="0027421F" w:rsidP="0027421F">
      <w:pPr>
        <w:pStyle w:val="DevConfigs"/>
        <w:rPr>
          <w:rStyle w:val="DevConfigGray"/>
        </w:rPr>
      </w:pPr>
      <w:r w:rsidRPr="0027421F">
        <w:rPr>
          <w:rStyle w:val="DevConfigGray"/>
        </w:rPr>
        <w:t xml:space="preserve">  router-id 1.1.1.2</w:t>
      </w:r>
    </w:p>
    <w:p w14:paraId="1E24B4C6" w14:textId="77777777" w:rsidR="0027421F" w:rsidRPr="0027421F" w:rsidRDefault="0027421F" w:rsidP="0027421F">
      <w:pPr>
        <w:pStyle w:val="DevConfigs"/>
        <w:rPr>
          <w:rStyle w:val="DevConfigGray"/>
        </w:rPr>
      </w:pPr>
      <w:r w:rsidRPr="0027421F">
        <w:rPr>
          <w:rStyle w:val="DevConfigGray"/>
        </w:rPr>
        <w:t xml:space="preserve">  area 1 </w:t>
      </w:r>
      <w:proofErr w:type="spellStart"/>
      <w:r w:rsidRPr="0027421F">
        <w:rPr>
          <w:rStyle w:val="DevConfigGray"/>
        </w:rPr>
        <w:t>nssa</w:t>
      </w:r>
      <w:proofErr w:type="spellEnd"/>
    </w:p>
    <w:p w14:paraId="0137C0C9" w14:textId="77777777" w:rsidR="0027421F" w:rsidRPr="0027421F" w:rsidRDefault="0027421F" w:rsidP="0027421F">
      <w:pPr>
        <w:pStyle w:val="DevConfigs"/>
        <w:rPr>
          <w:rStyle w:val="DevConfigGray"/>
        </w:rPr>
      </w:pPr>
      <w:r w:rsidRPr="0027421F">
        <w:rPr>
          <w:rStyle w:val="DevConfigGray"/>
        </w:rPr>
        <w:t xml:space="preserve"> exit-address-family</w:t>
      </w:r>
    </w:p>
    <w:p w14:paraId="52EBA2FB" w14:textId="77777777" w:rsidR="0027421F" w:rsidRPr="0027421F" w:rsidRDefault="0027421F" w:rsidP="0027421F">
      <w:pPr>
        <w:pStyle w:val="DevConfigs"/>
        <w:rPr>
          <w:rStyle w:val="DevConfigGray"/>
        </w:rPr>
      </w:pPr>
      <w:r w:rsidRPr="0027421F">
        <w:rPr>
          <w:rStyle w:val="DevConfigGray"/>
        </w:rPr>
        <w:t xml:space="preserve">ip forward-protocol </w:t>
      </w:r>
      <w:proofErr w:type="spellStart"/>
      <w:r w:rsidRPr="0027421F">
        <w:rPr>
          <w:rStyle w:val="DevConfigGray"/>
        </w:rPr>
        <w:t>nd</w:t>
      </w:r>
      <w:proofErr w:type="spellEnd"/>
    </w:p>
    <w:p w14:paraId="34D8475C" w14:textId="77777777" w:rsidR="0027421F" w:rsidRPr="0027421F" w:rsidRDefault="0027421F" w:rsidP="0027421F">
      <w:pPr>
        <w:pStyle w:val="DevConfigs"/>
        <w:rPr>
          <w:rStyle w:val="DevConfigGray"/>
        </w:rPr>
      </w:pPr>
      <w:r w:rsidRPr="0027421F">
        <w:rPr>
          <w:rStyle w:val="DevConfigGray"/>
        </w:rPr>
        <w:t>ip http server</w:t>
      </w:r>
    </w:p>
    <w:p w14:paraId="683660FF" w14:textId="77777777" w:rsidR="0027421F" w:rsidRPr="0027421F" w:rsidRDefault="0027421F" w:rsidP="0027421F">
      <w:pPr>
        <w:pStyle w:val="DevConfigs"/>
        <w:rPr>
          <w:rStyle w:val="DevConfigGray"/>
        </w:rPr>
      </w:pPr>
      <w:r w:rsidRPr="0027421F">
        <w:rPr>
          <w:rStyle w:val="DevConfigGray"/>
        </w:rPr>
        <w:t>ip http secure-server</w:t>
      </w:r>
    </w:p>
    <w:p w14:paraId="093408E8" w14:textId="77777777" w:rsidR="0027421F" w:rsidRPr="0027421F" w:rsidRDefault="0027421F" w:rsidP="0027421F">
      <w:pPr>
        <w:pStyle w:val="DevConfigs"/>
        <w:rPr>
          <w:rStyle w:val="DevConfigGray"/>
        </w:rPr>
      </w:pPr>
      <w:r w:rsidRPr="0027421F">
        <w:rPr>
          <w:rStyle w:val="DevConfigGray"/>
        </w:rPr>
        <w:t>ip ssh bulk-mode 131072</w:t>
      </w:r>
    </w:p>
    <w:p w14:paraId="2C465FD5" w14:textId="77777777" w:rsidR="0027421F" w:rsidRPr="0027421F" w:rsidRDefault="0027421F" w:rsidP="0027421F">
      <w:pPr>
        <w:pStyle w:val="DevConfigs"/>
        <w:rPr>
          <w:rStyle w:val="DevConfigGray"/>
        </w:rPr>
      </w:pPr>
      <w:r w:rsidRPr="0027421F">
        <w:rPr>
          <w:rStyle w:val="DevConfigGray"/>
        </w:rPr>
        <w:t>ipv6 route 2001:DB8:CAFE:1::/64 Loopback0</w:t>
      </w:r>
    </w:p>
    <w:p w14:paraId="22D74705" w14:textId="77777777" w:rsidR="0027421F" w:rsidRPr="0027421F" w:rsidRDefault="0027421F" w:rsidP="0027421F">
      <w:pPr>
        <w:pStyle w:val="DevConfigs"/>
        <w:rPr>
          <w:rStyle w:val="DevConfigGray"/>
        </w:rPr>
      </w:pPr>
      <w:r w:rsidRPr="0027421F">
        <w:rPr>
          <w:rStyle w:val="DevConfigGray"/>
        </w:rPr>
        <w:t>control-plane</w:t>
      </w:r>
    </w:p>
    <w:p w14:paraId="37CC6016" w14:textId="77777777" w:rsidR="0027421F" w:rsidRPr="0027421F" w:rsidRDefault="0027421F" w:rsidP="0027421F">
      <w:pPr>
        <w:pStyle w:val="DevConfigs"/>
        <w:rPr>
          <w:rStyle w:val="DevConfigGray"/>
        </w:rPr>
      </w:pPr>
      <w:r w:rsidRPr="0027421F">
        <w:rPr>
          <w:rStyle w:val="DevConfigGray"/>
        </w:rPr>
        <w:t xml:space="preserve"> service-policy input system-</w:t>
      </w:r>
      <w:proofErr w:type="spellStart"/>
      <w:r w:rsidRPr="0027421F">
        <w:rPr>
          <w:rStyle w:val="DevConfigGray"/>
        </w:rPr>
        <w:t>cpp</w:t>
      </w:r>
      <w:proofErr w:type="spellEnd"/>
      <w:r w:rsidRPr="0027421F">
        <w:rPr>
          <w:rStyle w:val="DevConfigGray"/>
        </w:rPr>
        <w:t>-policy</w:t>
      </w:r>
    </w:p>
    <w:p w14:paraId="368EFA98" w14:textId="77777777" w:rsidR="0027421F" w:rsidRPr="0027421F" w:rsidRDefault="0027421F" w:rsidP="0027421F">
      <w:pPr>
        <w:pStyle w:val="DevConfigs"/>
        <w:rPr>
          <w:rStyle w:val="DevConfigGray"/>
        </w:rPr>
      </w:pPr>
      <w:r w:rsidRPr="0027421F">
        <w:rPr>
          <w:rStyle w:val="DevConfigGray"/>
        </w:rPr>
        <w:t>line con 0</w:t>
      </w:r>
    </w:p>
    <w:p w14:paraId="26306174" w14:textId="77777777" w:rsidR="0027421F" w:rsidRPr="0027421F" w:rsidRDefault="0027421F" w:rsidP="0027421F">
      <w:pPr>
        <w:pStyle w:val="DevConfigs"/>
        <w:rPr>
          <w:rStyle w:val="DevConfigGray"/>
        </w:rPr>
      </w:pPr>
      <w:r w:rsidRPr="0027421F">
        <w:rPr>
          <w:rStyle w:val="DevConfigGray"/>
        </w:rPr>
        <w:t xml:space="preserve"> exec-timeout 0 0</w:t>
      </w:r>
    </w:p>
    <w:p w14:paraId="29175684" w14:textId="77777777" w:rsidR="0027421F" w:rsidRPr="0027421F" w:rsidRDefault="0027421F" w:rsidP="0027421F">
      <w:pPr>
        <w:pStyle w:val="DevConfigs"/>
        <w:rPr>
          <w:rStyle w:val="DevConfigGray"/>
        </w:rPr>
      </w:pPr>
      <w:r w:rsidRPr="0027421F">
        <w:rPr>
          <w:rStyle w:val="DevConfigGray"/>
        </w:rPr>
        <w:t xml:space="preserve"> logging synchronous</w:t>
      </w:r>
    </w:p>
    <w:p w14:paraId="7F5EC257" w14:textId="77777777" w:rsidR="0027421F" w:rsidRPr="0027421F" w:rsidRDefault="0027421F" w:rsidP="0027421F">
      <w:pPr>
        <w:pStyle w:val="DevConfigs"/>
        <w:rPr>
          <w:rStyle w:val="DevConfigGray"/>
        </w:rPr>
      </w:pPr>
      <w:r w:rsidRPr="0027421F">
        <w:rPr>
          <w:rStyle w:val="DevConfigGray"/>
        </w:rPr>
        <w:t xml:space="preserve"> </w:t>
      </w:r>
      <w:proofErr w:type="spellStart"/>
      <w:r w:rsidRPr="0027421F">
        <w:rPr>
          <w:rStyle w:val="DevConfigGray"/>
        </w:rPr>
        <w:t>stopbits</w:t>
      </w:r>
      <w:proofErr w:type="spellEnd"/>
      <w:r w:rsidRPr="0027421F">
        <w:rPr>
          <w:rStyle w:val="DevConfigGray"/>
        </w:rPr>
        <w:t xml:space="preserve"> 1</w:t>
      </w:r>
    </w:p>
    <w:p w14:paraId="7152933E" w14:textId="77777777" w:rsidR="0027421F" w:rsidRPr="0027421F" w:rsidRDefault="0027421F" w:rsidP="0027421F">
      <w:pPr>
        <w:pStyle w:val="DevConfigs"/>
        <w:rPr>
          <w:rStyle w:val="DevConfigGray"/>
        </w:rPr>
      </w:pPr>
      <w:r w:rsidRPr="0027421F">
        <w:rPr>
          <w:rStyle w:val="DevConfigGray"/>
        </w:rPr>
        <w:t xml:space="preserve">line </w:t>
      </w:r>
      <w:proofErr w:type="spellStart"/>
      <w:r w:rsidRPr="0027421F">
        <w:rPr>
          <w:rStyle w:val="DevConfigGray"/>
        </w:rPr>
        <w:t>vty</w:t>
      </w:r>
      <w:proofErr w:type="spellEnd"/>
      <w:r w:rsidRPr="0027421F">
        <w:rPr>
          <w:rStyle w:val="DevConfigGray"/>
        </w:rPr>
        <w:t xml:space="preserve"> 0 4</w:t>
      </w:r>
    </w:p>
    <w:p w14:paraId="07E7934F" w14:textId="77777777" w:rsidR="0027421F" w:rsidRPr="0027421F" w:rsidRDefault="0027421F" w:rsidP="0027421F">
      <w:pPr>
        <w:pStyle w:val="DevConfigs"/>
        <w:rPr>
          <w:rStyle w:val="DevConfigGray"/>
        </w:rPr>
      </w:pPr>
      <w:r w:rsidRPr="0027421F">
        <w:rPr>
          <w:rStyle w:val="DevConfigGray"/>
        </w:rPr>
        <w:t xml:space="preserve"> login</w:t>
      </w:r>
    </w:p>
    <w:p w14:paraId="5A0AF2D2" w14:textId="77777777" w:rsidR="0027421F" w:rsidRPr="0027421F" w:rsidRDefault="0027421F" w:rsidP="0027421F">
      <w:pPr>
        <w:pStyle w:val="DevConfigs"/>
        <w:rPr>
          <w:rStyle w:val="DevConfigGray"/>
        </w:rPr>
      </w:pPr>
      <w:r w:rsidRPr="0027421F">
        <w:rPr>
          <w:rStyle w:val="DevConfigGray"/>
        </w:rPr>
        <w:t xml:space="preserve"> transport input ssh</w:t>
      </w:r>
    </w:p>
    <w:p w14:paraId="71125A2C" w14:textId="77777777" w:rsidR="0027421F" w:rsidRPr="0027421F" w:rsidRDefault="0027421F" w:rsidP="0027421F">
      <w:pPr>
        <w:pStyle w:val="DevConfigs"/>
        <w:rPr>
          <w:rStyle w:val="DevConfigGray"/>
        </w:rPr>
      </w:pPr>
      <w:r w:rsidRPr="0027421F">
        <w:rPr>
          <w:rStyle w:val="DevConfigGray"/>
        </w:rPr>
        <w:t xml:space="preserve">line </w:t>
      </w:r>
      <w:proofErr w:type="spellStart"/>
      <w:r w:rsidRPr="0027421F">
        <w:rPr>
          <w:rStyle w:val="DevConfigGray"/>
        </w:rPr>
        <w:t>vty</w:t>
      </w:r>
      <w:proofErr w:type="spellEnd"/>
      <w:r w:rsidRPr="0027421F">
        <w:rPr>
          <w:rStyle w:val="DevConfigGray"/>
        </w:rPr>
        <w:t xml:space="preserve"> 5 31</w:t>
      </w:r>
    </w:p>
    <w:p w14:paraId="681A3BCC" w14:textId="77777777" w:rsidR="0027421F" w:rsidRPr="0027421F" w:rsidRDefault="0027421F" w:rsidP="0027421F">
      <w:pPr>
        <w:pStyle w:val="DevConfigs"/>
        <w:rPr>
          <w:rStyle w:val="DevConfigGray"/>
        </w:rPr>
      </w:pPr>
      <w:r w:rsidRPr="0027421F">
        <w:rPr>
          <w:rStyle w:val="DevConfigGray"/>
        </w:rPr>
        <w:t xml:space="preserve"> login    </w:t>
      </w:r>
    </w:p>
    <w:p w14:paraId="7A4A9031" w14:textId="6C062B5F" w:rsidR="000B4831" w:rsidRPr="000B4831" w:rsidRDefault="0027421F" w:rsidP="000B4831">
      <w:pPr>
        <w:pStyle w:val="DevConfigs"/>
        <w:rPr>
          <w:rStyle w:val="DevConfigGray"/>
        </w:rPr>
      </w:pPr>
      <w:r w:rsidRPr="0027421F">
        <w:rPr>
          <w:rStyle w:val="DevConfigGray"/>
        </w:rPr>
        <w:t xml:space="preserve"> transport input ssh</w:t>
      </w:r>
      <w:r w:rsidR="000B4831" w:rsidRPr="000B4831">
        <w:rPr>
          <w:rStyle w:val="DevConfigGray"/>
        </w:rPr>
        <w:t>!</w:t>
      </w:r>
    </w:p>
    <w:p w14:paraId="198A9DBE" w14:textId="77777777" w:rsidR="000B4831" w:rsidRPr="000B4831" w:rsidRDefault="000B4831" w:rsidP="000B4831">
      <w:pPr>
        <w:pStyle w:val="DevConfigs"/>
        <w:rPr>
          <w:rStyle w:val="DevConfigGray"/>
        </w:rPr>
      </w:pPr>
      <w:r w:rsidRPr="000B4831">
        <w:rPr>
          <w:rStyle w:val="DevConfigGray"/>
        </w:rPr>
        <w:t>end</w:t>
      </w:r>
    </w:p>
    <w:p w14:paraId="75D231E6" w14:textId="77777777" w:rsidR="000B4831" w:rsidRPr="000B4831" w:rsidRDefault="000B4831" w:rsidP="000B4831">
      <w:pPr>
        <w:pStyle w:val="DevConfigs"/>
        <w:rPr>
          <w:rStyle w:val="DevConfigGray"/>
        </w:rPr>
      </w:pPr>
    </w:p>
    <w:p w14:paraId="3BBFC835" w14:textId="7CE1AAC9" w:rsidR="005F7E83" w:rsidRPr="000559CA" w:rsidRDefault="000B4831" w:rsidP="000559CA">
      <w:pPr>
        <w:pStyle w:val="DevConfigs"/>
        <w:rPr>
          <w:shd w:val="clear" w:color="auto" w:fill="BFBFBF"/>
        </w:rPr>
      </w:pPr>
      <w:r w:rsidRPr="000B4831">
        <w:rPr>
          <w:rStyle w:val="DevConfigGray"/>
        </w:rPr>
        <w:t>D1#</w:t>
      </w:r>
    </w:p>
    <w:p w14:paraId="023A3203" w14:textId="3E93A595" w:rsidR="00A343F8" w:rsidRPr="00A343F8" w:rsidRDefault="00A343F8" w:rsidP="00A343F8">
      <w:pPr>
        <w:pStyle w:val="Heading1"/>
        <w:rPr>
          <w:rStyle w:val="LabSectionGray"/>
        </w:rPr>
      </w:pPr>
      <w:r w:rsidRPr="00A343F8">
        <w:rPr>
          <w:rStyle w:val="LabSectionGray"/>
        </w:rPr>
        <w:t>Switch D2</w:t>
      </w:r>
    </w:p>
    <w:p w14:paraId="0D9D4614" w14:textId="6E650768" w:rsidR="00A343F8" w:rsidRDefault="00A343F8" w:rsidP="00A343F8">
      <w:pPr>
        <w:pStyle w:val="DevConfigs"/>
        <w:rPr>
          <w:rStyle w:val="DevConfigGray"/>
          <w:b/>
          <w:bCs/>
        </w:rPr>
      </w:pPr>
      <w:r w:rsidRPr="00A343F8">
        <w:rPr>
          <w:rStyle w:val="DevConfigGray"/>
        </w:rPr>
        <w:t>D2#</w:t>
      </w:r>
      <w:r>
        <w:rPr>
          <w:rStyle w:val="DevConfigGray"/>
        </w:rPr>
        <w:t xml:space="preserve"> </w:t>
      </w:r>
      <w:r w:rsidRPr="00A343F8">
        <w:rPr>
          <w:rStyle w:val="DevConfigGray"/>
          <w:b/>
          <w:bCs/>
        </w:rPr>
        <w:t>show run</w:t>
      </w:r>
      <w:r w:rsidR="00DA6091">
        <w:rPr>
          <w:rStyle w:val="DevConfigGray"/>
          <w:b/>
          <w:bCs/>
        </w:rPr>
        <w:t xml:space="preserve"> brief</w:t>
      </w:r>
    </w:p>
    <w:p w14:paraId="7EF38CC8" w14:textId="77777777" w:rsidR="000B4831" w:rsidRPr="000B4831" w:rsidRDefault="000B4831" w:rsidP="000B4831">
      <w:pPr>
        <w:pStyle w:val="DevConfigs"/>
        <w:rPr>
          <w:rStyle w:val="DevConfigGray"/>
        </w:rPr>
      </w:pPr>
      <w:r w:rsidRPr="000B4831">
        <w:rPr>
          <w:rStyle w:val="DevConfigGray"/>
        </w:rPr>
        <w:t>Building configuration...</w:t>
      </w:r>
    </w:p>
    <w:p w14:paraId="606CDB4D" w14:textId="77777777" w:rsidR="000B4831" w:rsidRPr="000B4831" w:rsidRDefault="000B4831" w:rsidP="000B4831">
      <w:pPr>
        <w:pStyle w:val="DevConfigs"/>
        <w:rPr>
          <w:rStyle w:val="DevConfigGray"/>
        </w:rPr>
      </w:pPr>
    </w:p>
    <w:p w14:paraId="2944ED23" w14:textId="77777777" w:rsidR="0027421F" w:rsidRPr="0027421F" w:rsidRDefault="0027421F" w:rsidP="0027421F">
      <w:pPr>
        <w:pStyle w:val="DevConfigs"/>
        <w:rPr>
          <w:rStyle w:val="DevConfigGray"/>
        </w:rPr>
      </w:pPr>
      <w:r w:rsidRPr="0027421F">
        <w:rPr>
          <w:rStyle w:val="DevConfigGray"/>
        </w:rPr>
        <w:t>Current configuration : 5615 bytes</w:t>
      </w:r>
    </w:p>
    <w:p w14:paraId="544A2B8F" w14:textId="77777777" w:rsidR="0027421F" w:rsidRPr="0027421F" w:rsidRDefault="0027421F" w:rsidP="0027421F">
      <w:pPr>
        <w:pStyle w:val="DevConfigs"/>
        <w:rPr>
          <w:rStyle w:val="DevConfigGray"/>
        </w:rPr>
      </w:pPr>
      <w:r w:rsidRPr="0027421F">
        <w:rPr>
          <w:rStyle w:val="DevConfigGray"/>
        </w:rPr>
        <w:t>version 17.12</w:t>
      </w:r>
    </w:p>
    <w:p w14:paraId="3C75F09B" w14:textId="77777777" w:rsidR="0027421F" w:rsidRPr="0027421F" w:rsidRDefault="0027421F" w:rsidP="0027421F">
      <w:pPr>
        <w:pStyle w:val="DevConfigs"/>
        <w:rPr>
          <w:rStyle w:val="DevConfigGray"/>
        </w:rPr>
      </w:pPr>
      <w:r w:rsidRPr="0027421F">
        <w:rPr>
          <w:rStyle w:val="DevConfigGray"/>
        </w:rPr>
        <w:t>service timestamps debug datetime msec</w:t>
      </w:r>
    </w:p>
    <w:p w14:paraId="139C341E" w14:textId="77777777" w:rsidR="0027421F" w:rsidRPr="0027421F" w:rsidRDefault="0027421F" w:rsidP="0027421F">
      <w:pPr>
        <w:pStyle w:val="DevConfigs"/>
        <w:rPr>
          <w:rStyle w:val="DevConfigGray"/>
        </w:rPr>
      </w:pPr>
      <w:r w:rsidRPr="0027421F">
        <w:rPr>
          <w:rStyle w:val="DevConfigGray"/>
        </w:rPr>
        <w:t>service timestamps log datetime msec</w:t>
      </w:r>
    </w:p>
    <w:p w14:paraId="6A881326" w14:textId="77777777" w:rsidR="0027421F" w:rsidRPr="0027421F" w:rsidRDefault="0027421F" w:rsidP="0027421F">
      <w:pPr>
        <w:pStyle w:val="DevConfigs"/>
        <w:rPr>
          <w:rStyle w:val="DevConfigGray"/>
        </w:rPr>
      </w:pPr>
      <w:r w:rsidRPr="0027421F">
        <w:rPr>
          <w:rStyle w:val="DevConfigGray"/>
        </w:rPr>
        <w:t>platform punt-keepalive disable-kernel-core</w:t>
      </w:r>
    </w:p>
    <w:p w14:paraId="0153981D" w14:textId="77777777" w:rsidR="0027421F" w:rsidRPr="0027421F" w:rsidRDefault="0027421F" w:rsidP="0027421F">
      <w:pPr>
        <w:pStyle w:val="DevConfigs"/>
        <w:rPr>
          <w:rStyle w:val="DevConfigGray"/>
        </w:rPr>
      </w:pPr>
      <w:r w:rsidRPr="0027421F">
        <w:rPr>
          <w:rStyle w:val="DevConfigGray"/>
        </w:rPr>
        <w:t>hostname D2</w:t>
      </w:r>
    </w:p>
    <w:p w14:paraId="7EFF34F2" w14:textId="77777777" w:rsidR="0027421F" w:rsidRPr="0027421F" w:rsidRDefault="0027421F" w:rsidP="0027421F">
      <w:pPr>
        <w:pStyle w:val="DevConfigs"/>
        <w:rPr>
          <w:rStyle w:val="DevConfigGray"/>
        </w:rPr>
      </w:pPr>
      <w:proofErr w:type="spellStart"/>
      <w:r w:rsidRPr="0027421F">
        <w:rPr>
          <w:rStyle w:val="DevConfigGray"/>
        </w:rPr>
        <w:t>vrf</w:t>
      </w:r>
      <w:proofErr w:type="spellEnd"/>
      <w:r w:rsidRPr="0027421F">
        <w:rPr>
          <w:rStyle w:val="DevConfigGray"/>
        </w:rPr>
        <w:t xml:space="preserve"> definition </w:t>
      </w:r>
      <w:proofErr w:type="spellStart"/>
      <w:r w:rsidRPr="0027421F">
        <w:rPr>
          <w:rStyle w:val="DevConfigGray"/>
        </w:rPr>
        <w:t>Mgmt-vrf</w:t>
      </w:r>
      <w:proofErr w:type="spellEnd"/>
    </w:p>
    <w:p w14:paraId="1F9F32C2" w14:textId="77777777" w:rsidR="0027421F" w:rsidRPr="0027421F" w:rsidRDefault="0027421F" w:rsidP="0027421F">
      <w:pPr>
        <w:pStyle w:val="DevConfigs"/>
        <w:rPr>
          <w:rStyle w:val="DevConfigGray"/>
        </w:rPr>
      </w:pPr>
      <w:r w:rsidRPr="0027421F">
        <w:rPr>
          <w:rStyle w:val="DevConfigGray"/>
        </w:rPr>
        <w:t xml:space="preserve"> address-family ipv4</w:t>
      </w:r>
    </w:p>
    <w:p w14:paraId="396B11D2" w14:textId="77777777" w:rsidR="0027421F" w:rsidRPr="0027421F" w:rsidRDefault="0027421F" w:rsidP="0027421F">
      <w:pPr>
        <w:pStyle w:val="DevConfigs"/>
        <w:rPr>
          <w:rStyle w:val="DevConfigGray"/>
        </w:rPr>
      </w:pPr>
      <w:r w:rsidRPr="0027421F">
        <w:rPr>
          <w:rStyle w:val="DevConfigGray"/>
        </w:rPr>
        <w:t xml:space="preserve"> exit-address-family</w:t>
      </w:r>
    </w:p>
    <w:p w14:paraId="5B977ADB" w14:textId="77777777" w:rsidR="0027421F" w:rsidRPr="0027421F" w:rsidRDefault="0027421F" w:rsidP="0027421F">
      <w:pPr>
        <w:pStyle w:val="DevConfigs"/>
        <w:rPr>
          <w:rStyle w:val="DevConfigGray"/>
        </w:rPr>
      </w:pPr>
      <w:r w:rsidRPr="0027421F">
        <w:rPr>
          <w:rStyle w:val="DevConfigGray"/>
        </w:rPr>
        <w:t xml:space="preserve"> address-family ipv6</w:t>
      </w:r>
    </w:p>
    <w:p w14:paraId="5D510E08" w14:textId="77777777" w:rsidR="0027421F" w:rsidRPr="0027421F" w:rsidRDefault="0027421F" w:rsidP="0027421F">
      <w:pPr>
        <w:pStyle w:val="DevConfigs"/>
        <w:rPr>
          <w:rStyle w:val="DevConfigGray"/>
        </w:rPr>
      </w:pPr>
      <w:r w:rsidRPr="0027421F">
        <w:rPr>
          <w:rStyle w:val="DevConfigGray"/>
        </w:rPr>
        <w:t xml:space="preserve"> exit-address-family</w:t>
      </w:r>
    </w:p>
    <w:p w14:paraId="09942705" w14:textId="77777777" w:rsidR="0027421F" w:rsidRPr="0027421F" w:rsidRDefault="0027421F" w:rsidP="0027421F">
      <w:pPr>
        <w:pStyle w:val="DevConfigs"/>
        <w:rPr>
          <w:rStyle w:val="DevConfigGray"/>
        </w:rPr>
      </w:pPr>
      <w:r w:rsidRPr="0027421F">
        <w:rPr>
          <w:rStyle w:val="DevConfigGray"/>
        </w:rPr>
        <w:t xml:space="preserve">no </w:t>
      </w:r>
      <w:proofErr w:type="spellStart"/>
      <w:r w:rsidRPr="0027421F">
        <w:rPr>
          <w:rStyle w:val="DevConfigGray"/>
        </w:rPr>
        <w:t>aaa</w:t>
      </w:r>
      <w:proofErr w:type="spellEnd"/>
      <w:r w:rsidRPr="0027421F">
        <w:rPr>
          <w:rStyle w:val="DevConfigGray"/>
        </w:rPr>
        <w:t xml:space="preserve"> new-model</w:t>
      </w:r>
    </w:p>
    <w:p w14:paraId="13A9A3B1" w14:textId="77777777" w:rsidR="0027421F" w:rsidRPr="0027421F" w:rsidRDefault="0027421F" w:rsidP="0027421F">
      <w:pPr>
        <w:pStyle w:val="DevConfigs"/>
        <w:rPr>
          <w:rStyle w:val="DevConfigGray"/>
        </w:rPr>
      </w:pPr>
      <w:r w:rsidRPr="0027421F">
        <w:rPr>
          <w:rStyle w:val="DevConfigGray"/>
        </w:rPr>
        <w:t>switch 1 provision c9300l-24t-4g</w:t>
      </w:r>
    </w:p>
    <w:p w14:paraId="6DF96B9B" w14:textId="77777777" w:rsidR="0027421F" w:rsidRPr="0027421F" w:rsidRDefault="0027421F" w:rsidP="0027421F">
      <w:pPr>
        <w:pStyle w:val="DevConfigs"/>
        <w:rPr>
          <w:rStyle w:val="DevConfigGray"/>
        </w:rPr>
      </w:pPr>
      <w:r w:rsidRPr="0027421F">
        <w:rPr>
          <w:rStyle w:val="DevConfigGray"/>
        </w:rPr>
        <w:t>ip routing</w:t>
      </w:r>
    </w:p>
    <w:p w14:paraId="14A1FCE4" w14:textId="77777777" w:rsidR="0027421F" w:rsidRPr="0027421F" w:rsidRDefault="0027421F" w:rsidP="0027421F">
      <w:pPr>
        <w:pStyle w:val="DevConfigs"/>
        <w:rPr>
          <w:rStyle w:val="DevConfigGray"/>
        </w:rPr>
      </w:pPr>
      <w:r w:rsidRPr="0027421F">
        <w:rPr>
          <w:rStyle w:val="DevConfigGray"/>
        </w:rPr>
        <w:t>no ip domain lookup</w:t>
      </w:r>
    </w:p>
    <w:p w14:paraId="256F79BE" w14:textId="77777777" w:rsidR="0027421F" w:rsidRPr="0027421F" w:rsidRDefault="0027421F" w:rsidP="0027421F">
      <w:pPr>
        <w:pStyle w:val="DevConfigs"/>
        <w:rPr>
          <w:rStyle w:val="DevConfigGray"/>
        </w:rPr>
      </w:pPr>
      <w:r w:rsidRPr="0027421F">
        <w:rPr>
          <w:rStyle w:val="DevConfigGray"/>
        </w:rPr>
        <w:t>login on-success log</w:t>
      </w:r>
    </w:p>
    <w:p w14:paraId="409E295E" w14:textId="77777777" w:rsidR="0027421F" w:rsidRPr="0027421F" w:rsidRDefault="0027421F" w:rsidP="0027421F">
      <w:pPr>
        <w:pStyle w:val="DevConfigs"/>
        <w:rPr>
          <w:rStyle w:val="DevConfigGray"/>
        </w:rPr>
      </w:pPr>
      <w:r w:rsidRPr="0027421F">
        <w:rPr>
          <w:rStyle w:val="DevConfigGray"/>
        </w:rPr>
        <w:t xml:space="preserve">ipv6 </w:t>
      </w:r>
      <w:proofErr w:type="spellStart"/>
      <w:r w:rsidRPr="0027421F">
        <w:rPr>
          <w:rStyle w:val="DevConfigGray"/>
        </w:rPr>
        <w:t>nd</w:t>
      </w:r>
      <w:proofErr w:type="spellEnd"/>
      <w:r w:rsidRPr="0027421F">
        <w:rPr>
          <w:rStyle w:val="DevConfigGray"/>
        </w:rPr>
        <w:t xml:space="preserve"> cache expire refresh</w:t>
      </w:r>
    </w:p>
    <w:p w14:paraId="0EA5CF99" w14:textId="77777777" w:rsidR="0027421F" w:rsidRPr="0027421F" w:rsidRDefault="0027421F" w:rsidP="0027421F">
      <w:pPr>
        <w:pStyle w:val="DevConfigs"/>
        <w:rPr>
          <w:rStyle w:val="DevConfigGray"/>
        </w:rPr>
      </w:pPr>
      <w:r w:rsidRPr="0027421F">
        <w:rPr>
          <w:rStyle w:val="DevConfigGray"/>
        </w:rPr>
        <w:t>ipv6 unicast-routing</w:t>
      </w:r>
    </w:p>
    <w:p w14:paraId="0A19C8E6" w14:textId="77777777" w:rsidR="0027421F" w:rsidRPr="0027421F" w:rsidRDefault="0027421F" w:rsidP="0027421F">
      <w:pPr>
        <w:pStyle w:val="DevConfigs"/>
        <w:rPr>
          <w:rStyle w:val="DevConfigGray"/>
        </w:rPr>
      </w:pPr>
      <w:r w:rsidRPr="0027421F">
        <w:rPr>
          <w:rStyle w:val="DevConfigGray"/>
        </w:rPr>
        <w:t xml:space="preserve">crypto </w:t>
      </w:r>
      <w:proofErr w:type="spellStart"/>
      <w:r w:rsidRPr="0027421F">
        <w:rPr>
          <w:rStyle w:val="DevConfigGray"/>
        </w:rPr>
        <w:t>pki</w:t>
      </w:r>
      <w:proofErr w:type="spellEnd"/>
      <w:r w:rsidRPr="0027421F">
        <w:rPr>
          <w:rStyle w:val="DevConfigGray"/>
        </w:rPr>
        <w:t xml:space="preserve"> </w:t>
      </w:r>
      <w:proofErr w:type="spellStart"/>
      <w:r w:rsidRPr="0027421F">
        <w:rPr>
          <w:rStyle w:val="DevConfigGray"/>
        </w:rPr>
        <w:t>trustpoint</w:t>
      </w:r>
      <w:proofErr w:type="spellEnd"/>
      <w:r w:rsidRPr="0027421F">
        <w:rPr>
          <w:rStyle w:val="DevConfigGray"/>
        </w:rPr>
        <w:t xml:space="preserve"> TP-self-signed-1507993010</w:t>
      </w:r>
    </w:p>
    <w:p w14:paraId="1A3CC865" w14:textId="77777777" w:rsidR="0027421F" w:rsidRPr="0027421F" w:rsidRDefault="0027421F" w:rsidP="0027421F">
      <w:pPr>
        <w:pStyle w:val="DevConfigs"/>
        <w:rPr>
          <w:rStyle w:val="DevConfigGray"/>
        </w:rPr>
      </w:pPr>
      <w:r w:rsidRPr="0027421F">
        <w:rPr>
          <w:rStyle w:val="DevConfigGray"/>
        </w:rPr>
        <w:t xml:space="preserve"> enrollment </w:t>
      </w:r>
      <w:proofErr w:type="spellStart"/>
      <w:r w:rsidRPr="0027421F">
        <w:rPr>
          <w:rStyle w:val="DevConfigGray"/>
        </w:rPr>
        <w:t>selfsigned</w:t>
      </w:r>
      <w:proofErr w:type="spellEnd"/>
    </w:p>
    <w:p w14:paraId="28E07DF2" w14:textId="77777777" w:rsidR="0027421F" w:rsidRPr="0027421F" w:rsidRDefault="0027421F" w:rsidP="0027421F">
      <w:pPr>
        <w:pStyle w:val="DevConfigs"/>
        <w:rPr>
          <w:rStyle w:val="DevConfigGray"/>
        </w:rPr>
      </w:pPr>
      <w:r w:rsidRPr="0027421F">
        <w:rPr>
          <w:rStyle w:val="DevConfigGray"/>
        </w:rPr>
        <w:t xml:space="preserve"> subject-name </w:t>
      </w:r>
      <w:proofErr w:type="spellStart"/>
      <w:r w:rsidRPr="0027421F">
        <w:rPr>
          <w:rStyle w:val="DevConfigGray"/>
        </w:rPr>
        <w:t>cn</w:t>
      </w:r>
      <w:proofErr w:type="spellEnd"/>
      <w:r w:rsidRPr="0027421F">
        <w:rPr>
          <w:rStyle w:val="DevConfigGray"/>
        </w:rPr>
        <w:t>=IOS-Self-Signed-Certificate-1507993010</w:t>
      </w:r>
    </w:p>
    <w:p w14:paraId="474C69AE" w14:textId="77777777" w:rsidR="0027421F" w:rsidRPr="0027421F" w:rsidRDefault="0027421F" w:rsidP="0027421F">
      <w:pPr>
        <w:pStyle w:val="DevConfigs"/>
        <w:rPr>
          <w:rStyle w:val="DevConfigGray"/>
        </w:rPr>
      </w:pPr>
      <w:r w:rsidRPr="0027421F">
        <w:rPr>
          <w:rStyle w:val="DevConfigGray"/>
        </w:rPr>
        <w:lastRenderedPageBreak/>
        <w:t xml:space="preserve"> revocation-check none</w:t>
      </w:r>
    </w:p>
    <w:p w14:paraId="597F1DF6" w14:textId="77777777" w:rsidR="0027421F" w:rsidRPr="0027421F" w:rsidRDefault="0027421F" w:rsidP="0027421F">
      <w:pPr>
        <w:pStyle w:val="DevConfigs"/>
        <w:rPr>
          <w:rStyle w:val="DevConfigGray"/>
        </w:rPr>
      </w:pPr>
      <w:r w:rsidRPr="0027421F">
        <w:rPr>
          <w:rStyle w:val="DevConfigGray"/>
        </w:rPr>
        <w:t xml:space="preserve"> </w:t>
      </w:r>
      <w:proofErr w:type="spellStart"/>
      <w:r w:rsidRPr="0027421F">
        <w:rPr>
          <w:rStyle w:val="DevConfigGray"/>
        </w:rPr>
        <w:t>rsakeypair</w:t>
      </w:r>
      <w:proofErr w:type="spellEnd"/>
      <w:r w:rsidRPr="0027421F">
        <w:rPr>
          <w:rStyle w:val="DevConfigGray"/>
        </w:rPr>
        <w:t xml:space="preserve"> TP-self-signed-1507993010</w:t>
      </w:r>
    </w:p>
    <w:p w14:paraId="7CAD59D4" w14:textId="77777777" w:rsidR="0027421F" w:rsidRPr="0027421F" w:rsidRDefault="0027421F" w:rsidP="0027421F">
      <w:pPr>
        <w:pStyle w:val="DevConfigs"/>
        <w:rPr>
          <w:rStyle w:val="DevConfigGray"/>
        </w:rPr>
      </w:pPr>
      <w:r w:rsidRPr="0027421F">
        <w:rPr>
          <w:rStyle w:val="DevConfigGray"/>
        </w:rPr>
        <w:t xml:space="preserve"> hash sha512</w:t>
      </w:r>
    </w:p>
    <w:p w14:paraId="215C16B3" w14:textId="77777777" w:rsidR="0027421F" w:rsidRPr="0027421F" w:rsidRDefault="0027421F" w:rsidP="0027421F">
      <w:pPr>
        <w:pStyle w:val="DevConfigs"/>
        <w:rPr>
          <w:rStyle w:val="DevConfigGray"/>
        </w:rPr>
      </w:pPr>
      <w:r w:rsidRPr="0027421F">
        <w:rPr>
          <w:rStyle w:val="DevConfigGray"/>
        </w:rPr>
        <w:t xml:space="preserve">crypto </w:t>
      </w:r>
      <w:proofErr w:type="spellStart"/>
      <w:r w:rsidRPr="0027421F">
        <w:rPr>
          <w:rStyle w:val="DevConfigGray"/>
        </w:rPr>
        <w:t>pki</w:t>
      </w:r>
      <w:proofErr w:type="spellEnd"/>
      <w:r w:rsidRPr="0027421F">
        <w:rPr>
          <w:rStyle w:val="DevConfigGray"/>
        </w:rPr>
        <w:t xml:space="preserve"> </w:t>
      </w:r>
      <w:proofErr w:type="spellStart"/>
      <w:r w:rsidRPr="0027421F">
        <w:rPr>
          <w:rStyle w:val="DevConfigGray"/>
        </w:rPr>
        <w:t>trustpoint</w:t>
      </w:r>
      <w:proofErr w:type="spellEnd"/>
      <w:r w:rsidRPr="0027421F">
        <w:rPr>
          <w:rStyle w:val="DevConfigGray"/>
        </w:rPr>
        <w:t xml:space="preserve"> SLA-</w:t>
      </w:r>
      <w:proofErr w:type="spellStart"/>
      <w:r w:rsidRPr="0027421F">
        <w:rPr>
          <w:rStyle w:val="DevConfigGray"/>
        </w:rPr>
        <w:t>TrustPoint</w:t>
      </w:r>
      <w:proofErr w:type="spellEnd"/>
    </w:p>
    <w:p w14:paraId="64DF8E18" w14:textId="77777777" w:rsidR="0027421F" w:rsidRPr="0027421F" w:rsidRDefault="0027421F" w:rsidP="0027421F">
      <w:pPr>
        <w:pStyle w:val="DevConfigs"/>
        <w:rPr>
          <w:rStyle w:val="DevConfigGray"/>
        </w:rPr>
      </w:pPr>
      <w:r w:rsidRPr="0027421F">
        <w:rPr>
          <w:rStyle w:val="DevConfigGray"/>
        </w:rPr>
        <w:t xml:space="preserve"> enrollment pkcs12</w:t>
      </w:r>
    </w:p>
    <w:p w14:paraId="6F5B09FB" w14:textId="77777777" w:rsidR="0027421F" w:rsidRPr="0027421F" w:rsidRDefault="0027421F" w:rsidP="0027421F">
      <w:pPr>
        <w:pStyle w:val="DevConfigs"/>
        <w:rPr>
          <w:rStyle w:val="DevConfigGray"/>
        </w:rPr>
      </w:pPr>
      <w:r w:rsidRPr="0027421F">
        <w:rPr>
          <w:rStyle w:val="DevConfigGray"/>
        </w:rPr>
        <w:t xml:space="preserve"> revocation-check </w:t>
      </w:r>
      <w:proofErr w:type="spellStart"/>
      <w:r w:rsidRPr="0027421F">
        <w:rPr>
          <w:rStyle w:val="DevConfigGray"/>
        </w:rPr>
        <w:t>crl</w:t>
      </w:r>
      <w:proofErr w:type="spellEnd"/>
    </w:p>
    <w:p w14:paraId="129AC52B" w14:textId="77777777" w:rsidR="0027421F" w:rsidRPr="0027421F" w:rsidRDefault="0027421F" w:rsidP="0027421F">
      <w:pPr>
        <w:pStyle w:val="DevConfigs"/>
        <w:rPr>
          <w:rStyle w:val="DevConfigGray"/>
        </w:rPr>
      </w:pPr>
      <w:r w:rsidRPr="0027421F">
        <w:rPr>
          <w:rStyle w:val="DevConfigGray"/>
        </w:rPr>
        <w:t xml:space="preserve"> hash sha512</w:t>
      </w:r>
    </w:p>
    <w:p w14:paraId="568AB426" w14:textId="77777777" w:rsidR="0027421F" w:rsidRPr="0027421F" w:rsidRDefault="0027421F" w:rsidP="0027421F">
      <w:pPr>
        <w:pStyle w:val="DevConfigs"/>
        <w:rPr>
          <w:rStyle w:val="DevConfigGray"/>
        </w:rPr>
      </w:pPr>
      <w:r w:rsidRPr="0027421F">
        <w:rPr>
          <w:rStyle w:val="DevConfigGray"/>
        </w:rPr>
        <w:t xml:space="preserve">crypto </w:t>
      </w:r>
      <w:proofErr w:type="spellStart"/>
      <w:r w:rsidRPr="0027421F">
        <w:rPr>
          <w:rStyle w:val="DevConfigGray"/>
        </w:rPr>
        <w:t>pki</w:t>
      </w:r>
      <w:proofErr w:type="spellEnd"/>
      <w:r w:rsidRPr="0027421F">
        <w:rPr>
          <w:rStyle w:val="DevConfigGray"/>
        </w:rPr>
        <w:t xml:space="preserve"> certificate chain TP-self-signed-1507993010</w:t>
      </w:r>
    </w:p>
    <w:p w14:paraId="222DF21E" w14:textId="77777777" w:rsidR="0027421F" w:rsidRPr="0027421F" w:rsidRDefault="0027421F" w:rsidP="0027421F">
      <w:pPr>
        <w:pStyle w:val="DevConfigs"/>
        <w:rPr>
          <w:rStyle w:val="DevConfigGray"/>
        </w:rPr>
      </w:pPr>
      <w:r w:rsidRPr="0027421F">
        <w:rPr>
          <w:rStyle w:val="DevConfigGray"/>
        </w:rPr>
        <w:t xml:space="preserve"> certificate self-signed 01</w:t>
      </w:r>
    </w:p>
    <w:p w14:paraId="57AE3A58" w14:textId="77777777" w:rsidR="0027421F" w:rsidRPr="0027421F" w:rsidRDefault="0027421F" w:rsidP="0027421F">
      <w:pPr>
        <w:pStyle w:val="DevConfigs"/>
        <w:rPr>
          <w:rStyle w:val="DevConfigGray"/>
        </w:rPr>
      </w:pPr>
      <w:r w:rsidRPr="0027421F">
        <w:rPr>
          <w:rStyle w:val="DevConfigGray"/>
        </w:rPr>
        <w:t xml:space="preserve">crypto </w:t>
      </w:r>
      <w:proofErr w:type="spellStart"/>
      <w:r w:rsidRPr="0027421F">
        <w:rPr>
          <w:rStyle w:val="DevConfigGray"/>
        </w:rPr>
        <w:t>pki</w:t>
      </w:r>
      <w:proofErr w:type="spellEnd"/>
      <w:r w:rsidRPr="0027421F">
        <w:rPr>
          <w:rStyle w:val="DevConfigGray"/>
        </w:rPr>
        <w:t xml:space="preserve"> certificate chain SLA-</w:t>
      </w:r>
      <w:proofErr w:type="spellStart"/>
      <w:r w:rsidRPr="0027421F">
        <w:rPr>
          <w:rStyle w:val="DevConfigGray"/>
        </w:rPr>
        <w:t>TrustPoint</w:t>
      </w:r>
      <w:proofErr w:type="spellEnd"/>
    </w:p>
    <w:p w14:paraId="52012CD1" w14:textId="77777777" w:rsidR="0027421F" w:rsidRPr="0027421F" w:rsidRDefault="0027421F" w:rsidP="0027421F">
      <w:pPr>
        <w:pStyle w:val="DevConfigs"/>
        <w:rPr>
          <w:rStyle w:val="DevConfigGray"/>
        </w:rPr>
      </w:pPr>
      <w:r w:rsidRPr="0027421F">
        <w:rPr>
          <w:rStyle w:val="DevConfigGray"/>
        </w:rPr>
        <w:t xml:space="preserve"> certificate ca 01</w:t>
      </w:r>
    </w:p>
    <w:p w14:paraId="12212884" w14:textId="77777777" w:rsidR="0027421F" w:rsidRPr="0027421F" w:rsidRDefault="0027421F" w:rsidP="0027421F">
      <w:pPr>
        <w:pStyle w:val="DevConfigs"/>
        <w:rPr>
          <w:rStyle w:val="DevConfigGray"/>
        </w:rPr>
      </w:pPr>
      <w:r w:rsidRPr="0027421F">
        <w:rPr>
          <w:rStyle w:val="DevConfigGray"/>
        </w:rPr>
        <w:t xml:space="preserve">license boot level network-advantage addon </w:t>
      </w:r>
      <w:proofErr w:type="spellStart"/>
      <w:r w:rsidRPr="0027421F">
        <w:rPr>
          <w:rStyle w:val="DevConfigGray"/>
        </w:rPr>
        <w:t>dna</w:t>
      </w:r>
      <w:proofErr w:type="spellEnd"/>
      <w:r w:rsidRPr="0027421F">
        <w:rPr>
          <w:rStyle w:val="DevConfigGray"/>
        </w:rPr>
        <w:t>-advantage</w:t>
      </w:r>
    </w:p>
    <w:p w14:paraId="1D1C1A96" w14:textId="77777777" w:rsidR="0027421F" w:rsidRPr="0027421F" w:rsidRDefault="0027421F" w:rsidP="0027421F">
      <w:pPr>
        <w:pStyle w:val="DevConfigs"/>
        <w:rPr>
          <w:rStyle w:val="DevConfigGray"/>
        </w:rPr>
      </w:pPr>
      <w:r w:rsidRPr="0027421F">
        <w:rPr>
          <w:rStyle w:val="DevConfigGray"/>
        </w:rPr>
        <w:t>memory free low-watermark processor 130178</w:t>
      </w:r>
    </w:p>
    <w:p w14:paraId="5A349CAB" w14:textId="77777777" w:rsidR="0027421F" w:rsidRPr="0027421F" w:rsidRDefault="0027421F" w:rsidP="0027421F">
      <w:pPr>
        <w:pStyle w:val="DevConfigs"/>
        <w:rPr>
          <w:rStyle w:val="DevConfigGray"/>
        </w:rPr>
      </w:pPr>
      <w:r w:rsidRPr="0027421F">
        <w:rPr>
          <w:rStyle w:val="DevConfigGray"/>
        </w:rPr>
        <w:t>diagnostic bootup level minimal</w:t>
      </w:r>
    </w:p>
    <w:p w14:paraId="2F6B4475" w14:textId="77777777" w:rsidR="0027421F" w:rsidRPr="0027421F" w:rsidRDefault="0027421F" w:rsidP="0027421F">
      <w:pPr>
        <w:pStyle w:val="DevConfigs"/>
        <w:rPr>
          <w:rStyle w:val="DevConfigGray"/>
        </w:rPr>
      </w:pPr>
      <w:r w:rsidRPr="0027421F">
        <w:rPr>
          <w:rStyle w:val="DevConfigGray"/>
        </w:rPr>
        <w:t>spanning-tree mode rapid-</w:t>
      </w:r>
      <w:proofErr w:type="spellStart"/>
      <w:r w:rsidRPr="0027421F">
        <w:rPr>
          <w:rStyle w:val="DevConfigGray"/>
        </w:rPr>
        <w:t>pvst</w:t>
      </w:r>
      <w:proofErr w:type="spellEnd"/>
    </w:p>
    <w:p w14:paraId="412E0B67" w14:textId="77777777" w:rsidR="0027421F" w:rsidRPr="0027421F" w:rsidRDefault="0027421F" w:rsidP="0027421F">
      <w:pPr>
        <w:pStyle w:val="DevConfigs"/>
        <w:rPr>
          <w:rStyle w:val="DevConfigGray"/>
        </w:rPr>
      </w:pPr>
      <w:r w:rsidRPr="0027421F">
        <w:rPr>
          <w:rStyle w:val="DevConfigGray"/>
        </w:rPr>
        <w:t>spanning-tree extend system-id</w:t>
      </w:r>
    </w:p>
    <w:p w14:paraId="1E785286" w14:textId="77777777" w:rsidR="0027421F" w:rsidRPr="0027421F" w:rsidRDefault="0027421F" w:rsidP="0027421F">
      <w:pPr>
        <w:pStyle w:val="DevConfigs"/>
        <w:rPr>
          <w:rStyle w:val="DevConfigGray"/>
        </w:rPr>
      </w:pPr>
      <w:r w:rsidRPr="0027421F">
        <w:rPr>
          <w:rStyle w:val="DevConfigGray"/>
        </w:rPr>
        <w:t>redundancy</w:t>
      </w:r>
    </w:p>
    <w:p w14:paraId="0902ABEF" w14:textId="77777777" w:rsidR="0027421F" w:rsidRPr="0027421F" w:rsidRDefault="0027421F" w:rsidP="0027421F">
      <w:pPr>
        <w:pStyle w:val="DevConfigs"/>
        <w:rPr>
          <w:rStyle w:val="DevConfigGray"/>
        </w:rPr>
      </w:pPr>
      <w:r w:rsidRPr="0027421F">
        <w:rPr>
          <w:rStyle w:val="DevConfigGray"/>
        </w:rPr>
        <w:t xml:space="preserve"> mode </w:t>
      </w:r>
      <w:proofErr w:type="spellStart"/>
      <w:r w:rsidRPr="0027421F">
        <w:rPr>
          <w:rStyle w:val="DevConfigGray"/>
        </w:rPr>
        <w:t>sso</w:t>
      </w:r>
      <w:proofErr w:type="spellEnd"/>
    </w:p>
    <w:p w14:paraId="468AADB7" w14:textId="77777777" w:rsidR="0027421F" w:rsidRPr="0027421F" w:rsidRDefault="0027421F" w:rsidP="0027421F">
      <w:pPr>
        <w:pStyle w:val="DevConfigs"/>
        <w:rPr>
          <w:rStyle w:val="DevConfigGray"/>
        </w:rPr>
      </w:pPr>
      <w:r w:rsidRPr="0027421F">
        <w:rPr>
          <w:rStyle w:val="DevConfigGray"/>
        </w:rPr>
        <w:t>crypto engine compliance shield disable</w:t>
      </w:r>
    </w:p>
    <w:p w14:paraId="513720AB" w14:textId="77777777" w:rsidR="0027421F" w:rsidRPr="0027421F" w:rsidRDefault="0027421F" w:rsidP="0027421F">
      <w:pPr>
        <w:pStyle w:val="DevConfigs"/>
        <w:rPr>
          <w:rStyle w:val="DevConfigGray"/>
        </w:rPr>
      </w:pPr>
      <w:r w:rsidRPr="0027421F">
        <w:rPr>
          <w:rStyle w:val="DevConfigGray"/>
        </w:rPr>
        <w:t>transceiver type all</w:t>
      </w:r>
    </w:p>
    <w:p w14:paraId="4AED1C22" w14:textId="77777777" w:rsidR="0027421F" w:rsidRPr="0027421F" w:rsidRDefault="0027421F" w:rsidP="0027421F">
      <w:pPr>
        <w:pStyle w:val="DevConfigs"/>
        <w:rPr>
          <w:rStyle w:val="DevConfigGray"/>
        </w:rPr>
      </w:pPr>
      <w:r w:rsidRPr="0027421F">
        <w:rPr>
          <w:rStyle w:val="DevConfigGray"/>
        </w:rPr>
        <w:t xml:space="preserve"> monitoring</w:t>
      </w:r>
    </w:p>
    <w:p w14:paraId="055D204B" w14:textId="77777777" w:rsidR="0027421F" w:rsidRPr="0027421F" w:rsidRDefault="0027421F" w:rsidP="0027421F">
      <w:pPr>
        <w:pStyle w:val="DevConfigs"/>
        <w:rPr>
          <w:rStyle w:val="DevConfigGray"/>
        </w:rPr>
      </w:pPr>
      <w:r w:rsidRPr="0027421F">
        <w:rPr>
          <w:rStyle w:val="DevConfigGray"/>
        </w:rPr>
        <w:t>class-map match-any system-</w:t>
      </w:r>
      <w:proofErr w:type="spellStart"/>
      <w:r w:rsidRPr="0027421F">
        <w:rPr>
          <w:rStyle w:val="DevConfigGray"/>
        </w:rPr>
        <w:t>cpp</w:t>
      </w:r>
      <w:proofErr w:type="spellEnd"/>
      <w:r w:rsidRPr="0027421F">
        <w:rPr>
          <w:rStyle w:val="DevConfigGray"/>
        </w:rPr>
        <w:t>-police-</w:t>
      </w:r>
      <w:proofErr w:type="spellStart"/>
      <w:r w:rsidRPr="0027421F">
        <w:rPr>
          <w:rStyle w:val="DevConfigGray"/>
        </w:rPr>
        <w:t>ewlc</w:t>
      </w:r>
      <w:proofErr w:type="spellEnd"/>
      <w:r w:rsidRPr="0027421F">
        <w:rPr>
          <w:rStyle w:val="DevConfigGray"/>
        </w:rPr>
        <w:t>-control</w:t>
      </w:r>
    </w:p>
    <w:p w14:paraId="60AC8BDA" w14:textId="77777777" w:rsidR="0027421F" w:rsidRPr="0027421F" w:rsidRDefault="0027421F" w:rsidP="0027421F">
      <w:pPr>
        <w:pStyle w:val="DevConfigs"/>
        <w:rPr>
          <w:rStyle w:val="DevConfigGray"/>
        </w:rPr>
      </w:pPr>
      <w:r w:rsidRPr="0027421F">
        <w:rPr>
          <w:rStyle w:val="DevConfigGray"/>
        </w:rPr>
        <w:t xml:space="preserve">  description EWLC Control </w:t>
      </w:r>
    </w:p>
    <w:p w14:paraId="567E0349" w14:textId="77777777" w:rsidR="0027421F" w:rsidRPr="0027421F" w:rsidRDefault="0027421F" w:rsidP="0027421F">
      <w:pPr>
        <w:pStyle w:val="DevConfigs"/>
        <w:rPr>
          <w:rStyle w:val="DevConfigGray"/>
        </w:rPr>
      </w:pPr>
      <w:r w:rsidRPr="0027421F">
        <w:rPr>
          <w:rStyle w:val="DevConfigGray"/>
        </w:rPr>
        <w:t>class-map match-any system-</w:t>
      </w:r>
      <w:proofErr w:type="spellStart"/>
      <w:r w:rsidRPr="0027421F">
        <w:rPr>
          <w:rStyle w:val="DevConfigGray"/>
        </w:rPr>
        <w:t>cpp</w:t>
      </w:r>
      <w:proofErr w:type="spellEnd"/>
      <w:r w:rsidRPr="0027421F">
        <w:rPr>
          <w:rStyle w:val="DevConfigGray"/>
        </w:rPr>
        <w:t>-police-topology-control</w:t>
      </w:r>
    </w:p>
    <w:p w14:paraId="3B50E03C" w14:textId="77777777" w:rsidR="0027421F" w:rsidRPr="0027421F" w:rsidRDefault="0027421F" w:rsidP="0027421F">
      <w:pPr>
        <w:pStyle w:val="DevConfigs"/>
        <w:rPr>
          <w:rStyle w:val="DevConfigGray"/>
        </w:rPr>
      </w:pPr>
      <w:r w:rsidRPr="0027421F">
        <w:rPr>
          <w:rStyle w:val="DevConfigGray"/>
        </w:rPr>
        <w:t xml:space="preserve">  description Topology control</w:t>
      </w:r>
    </w:p>
    <w:p w14:paraId="28B73A09" w14:textId="77777777" w:rsidR="0027421F" w:rsidRPr="0027421F" w:rsidRDefault="0027421F" w:rsidP="0027421F">
      <w:pPr>
        <w:pStyle w:val="DevConfigs"/>
        <w:rPr>
          <w:rStyle w:val="DevConfigGray"/>
        </w:rPr>
      </w:pPr>
      <w:r w:rsidRPr="0027421F">
        <w:rPr>
          <w:rStyle w:val="DevConfigGray"/>
        </w:rPr>
        <w:t>class-map match-any system-</w:t>
      </w:r>
      <w:proofErr w:type="spellStart"/>
      <w:r w:rsidRPr="0027421F">
        <w:rPr>
          <w:rStyle w:val="DevConfigGray"/>
        </w:rPr>
        <w:t>cpp</w:t>
      </w:r>
      <w:proofErr w:type="spellEnd"/>
      <w:r w:rsidRPr="0027421F">
        <w:rPr>
          <w:rStyle w:val="DevConfigGray"/>
        </w:rPr>
        <w:t>-police-</w:t>
      </w:r>
      <w:proofErr w:type="spellStart"/>
      <w:r w:rsidRPr="0027421F">
        <w:rPr>
          <w:rStyle w:val="DevConfigGray"/>
        </w:rPr>
        <w:t>sw</w:t>
      </w:r>
      <w:proofErr w:type="spellEnd"/>
      <w:r w:rsidRPr="0027421F">
        <w:rPr>
          <w:rStyle w:val="DevConfigGray"/>
        </w:rPr>
        <w:t>-forward</w:t>
      </w:r>
    </w:p>
    <w:p w14:paraId="183A35C0" w14:textId="77777777" w:rsidR="0027421F" w:rsidRPr="0027421F" w:rsidRDefault="0027421F" w:rsidP="0027421F">
      <w:pPr>
        <w:pStyle w:val="DevConfigs"/>
        <w:rPr>
          <w:rStyle w:val="DevConfigGray"/>
        </w:rPr>
      </w:pPr>
      <w:r w:rsidRPr="0027421F">
        <w:rPr>
          <w:rStyle w:val="DevConfigGray"/>
        </w:rPr>
        <w:t xml:space="preserve">  description </w:t>
      </w:r>
      <w:proofErr w:type="spellStart"/>
      <w:r w:rsidRPr="0027421F">
        <w:rPr>
          <w:rStyle w:val="DevConfigGray"/>
        </w:rPr>
        <w:t>Sw</w:t>
      </w:r>
      <w:proofErr w:type="spellEnd"/>
      <w:r w:rsidRPr="0027421F">
        <w:rPr>
          <w:rStyle w:val="DevConfigGray"/>
        </w:rPr>
        <w:t xml:space="preserve"> forwarding, L2 LVX data packets, LOGGING, Transit Traffic</w:t>
      </w:r>
    </w:p>
    <w:p w14:paraId="0C2CCF5C" w14:textId="77777777" w:rsidR="0027421F" w:rsidRPr="0027421F" w:rsidRDefault="0027421F" w:rsidP="0027421F">
      <w:pPr>
        <w:pStyle w:val="DevConfigs"/>
        <w:rPr>
          <w:rStyle w:val="DevConfigGray"/>
        </w:rPr>
      </w:pPr>
      <w:r w:rsidRPr="0027421F">
        <w:rPr>
          <w:rStyle w:val="DevConfigGray"/>
        </w:rPr>
        <w:t>class-map match-any system-</w:t>
      </w:r>
      <w:proofErr w:type="spellStart"/>
      <w:r w:rsidRPr="0027421F">
        <w:rPr>
          <w:rStyle w:val="DevConfigGray"/>
        </w:rPr>
        <w:t>cpp</w:t>
      </w:r>
      <w:proofErr w:type="spellEnd"/>
      <w:r w:rsidRPr="0027421F">
        <w:rPr>
          <w:rStyle w:val="DevConfigGray"/>
        </w:rPr>
        <w:t>-default</w:t>
      </w:r>
    </w:p>
    <w:p w14:paraId="2E1BB046" w14:textId="77777777" w:rsidR="0027421F" w:rsidRPr="0027421F" w:rsidRDefault="0027421F" w:rsidP="0027421F">
      <w:pPr>
        <w:pStyle w:val="DevConfigs"/>
        <w:rPr>
          <w:rStyle w:val="DevConfigGray"/>
        </w:rPr>
      </w:pPr>
      <w:r w:rsidRPr="0027421F">
        <w:rPr>
          <w:rStyle w:val="DevConfigGray"/>
        </w:rPr>
        <w:t xml:space="preserve">  description EWLC Data, Inter FED Traffic </w:t>
      </w:r>
    </w:p>
    <w:p w14:paraId="77463B94" w14:textId="77777777" w:rsidR="0027421F" w:rsidRPr="0027421F" w:rsidRDefault="0027421F" w:rsidP="0027421F">
      <w:pPr>
        <w:pStyle w:val="DevConfigs"/>
        <w:rPr>
          <w:rStyle w:val="DevConfigGray"/>
        </w:rPr>
      </w:pPr>
      <w:r w:rsidRPr="0027421F">
        <w:rPr>
          <w:rStyle w:val="DevConfigGray"/>
        </w:rPr>
        <w:t>class-map match-any system-</w:t>
      </w:r>
      <w:proofErr w:type="spellStart"/>
      <w:r w:rsidRPr="0027421F">
        <w:rPr>
          <w:rStyle w:val="DevConfigGray"/>
        </w:rPr>
        <w:t>cpp</w:t>
      </w:r>
      <w:proofErr w:type="spellEnd"/>
      <w:r w:rsidRPr="0027421F">
        <w:rPr>
          <w:rStyle w:val="DevConfigGray"/>
        </w:rPr>
        <w:t>-police-sys-data</w:t>
      </w:r>
    </w:p>
    <w:p w14:paraId="5C6887E9" w14:textId="77777777" w:rsidR="0027421F" w:rsidRPr="0027421F" w:rsidRDefault="0027421F" w:rsidP="0027421F">
      <w:pPr>
        <w:pStyle w:val="DevConfigs"/>
        <w:rPr>
          <w:rStyle w:val="DevConfigGray"/>
        </w:rPr>
      </w:pPr>
      <w:r w:rsidRPr="0027421F">
        <w:rPr>
          <w:rStyle w:val="DevConfigGray"/>
        </w:rPr>
        <w:t xml:space="preserve">  description </w:t>
      </w:r>
      <w:proofErr w:type="spellStart"/>
      <w:r w:rsidRPr="0027421F">
        <w:rPr>
          <w:rStyle w:val="DevConfigGray"/>
        </w:rPr>
        <w:t>Openflow</w:t>
      </w:r>
      <w:proofErr w:type="spellEnd"/>
      <w:r w:rsidRPr="0027421F">
        <w:rPr>
          <w:rStyle w:val="DevConfigGray"/>
        </w:rPr>
        <w:t>, Exception, EGR Exception, NFL Sampled Data, RPF Failed</w:t>
      </w:r>
    </w:p>
    <w:p w14:paraId="3132EC42" w14:textId="77777777" w:rsidR="0027421F" w:rsidRPr="0027421F" w:rsidRDefault="0027421F" w:rsidP="0027421F">
      <w:pPr>
        <w:pStyle w:val="DevConfigs"/>
        <w:rPr>
          <w:rStyle w:val="DevConfigGray"/>
        </w:rPr>
      </w:pPr>
      <w:r w:rsidRPr="0027421F">
        <w:rPr>
          <w:rStyle w:val="DevConfigGray"/>
        </w:rPr>
        <w:t>class-map match-any system-</w:t>
      </w:r>
      <w:proofErr w:type="spellStart"/>
      <w:r w:rsidRPr="0027421F">
        <w:rPr>
          <w:rStyle w:val="DevConfigGray"/>
        </w:rPr>
        <w:t>cpp</w:t>
      </w:r>
      <w:proofErr w:type="spellEnd"/>
      <w:r w:rsidRPr="0027421F">
        <w:rPr>
          <w:rStyle w:val="DevConfigGray"/>
        </w:rPr>
        <w:t>-police-punt-</w:t>
      </w:r>
      <w:proofErr w:type="spellStart"/>
      <w:r w:rsidRPr="0027421F">
        <w:rPr>
          <w:rStyle w:val="DevConfigGray"/>
        </w:rPr>
        <w:t>webauth</w:t>
      </w:r>
      <w:proofErr w:type="spellEnd"/>
    </w:p>
    <w:p w14:paraId="099E6810" w14:textId="77777777" w:rsidR="0027421F" w:rsidRPr="0027421F" w:rsidRDefault="0027421F" w:rsidP="0027421F">
      <w:pPr>
        <w:pStyle w:val="DevConfigs"/>
        <w:rPr>
          <w:rStyle w:val="DevConfigGray"/>
        </w:rPr>
      </w:pPr>
      <w:r w:rsidRPr="0027421F">
        <w:rPr>
          <w:rStyle w:val="DevConfigGray"/>
        </w:rPr>
        <w:t xml:space="preserve">  description Punt </w:t>
      </w:r>
      <w:proofErr w:type="spellStart"/>
      <w:r w:rsidRPr="0027421F">
        <w:rPr>
          <w:rStyle w:val="DevConfigGray"/>
        </w:rPr>
        <w:t>Webauth</w:t>
      </w:r>
      <w:proofErr w:type="spellEnd"/>
    </w:p>
    <w:p w14:paraId="1D0AD740" w14:textId="77777777" w:rsidR="0027421F" w:rsidRPr="0027421F" w:rsidRDefault="0027421F" w:rsidP="0027421F">
      <w:pPr>
        <w:pStyle w:val="DevConfigs"/>
        <w:rPr>
          <w:rStyle w:val="DevConfigGray"/>
        </w:rPr>
      </w:pPr>
      <w:r w:rsidRPr="0027421F">
        <w:rPr>
          <w:rStyle w:val="DevConfigGray"/>
        </w:rPr>
        <w:t>class-map match-any system-cpp-police-l2lvx-control</w:t>
      </w:r>
    </w:p>
    <w:p w14:paraId="43F076E2" w14:textId="77777777" w:rsidR="0027421F" w:rsidRPr="0027421F" w:rsidRDefault="0027421F" w:rsidP="0027421F">
      <w:pPr>
        <w:pStyle w:val="DevConfigs"/>
        <w:rPr>
          <w:rStyle w:val="DevConfigGray"/>
        </w:rPr>
      </w:pPr>
      <w:r w:rsidRPr="0027421F">
        <w:rPr>
          <w:rStyle w:val="DevConfigGray"/>
        </w:rPr>
        <w:t xml:space="preserve">  description L2 LVX control packets</w:t>
      </w:r>
    </w:p>
    <w:p w14:paraId="7B0DA4A0" w14:textId="77777777" w:rsidR="0027421F" w:rsidRPr="0027421F" w:rsidRDefault="0027421F" w:rsidP="0027421F">
      <w:pPr>
        <w:pStyle w:val="DevConfigs"/>
        <w:rPr>
          <w:rStyle w:val="DevConfigGray"/>
        </w:rPr>
      </w:pPr>
      <w:r w:rsidRPr="0027421F">
        <w:rPr>
          <w:rStyle w:val="DevConfigGray"/>
        </w:rPr>
        <w:t>class-map match-any system-</w:t>
      </w:r>
      <w:proofErr w:type="spellStart"/>
      <w:r w:rsidRPr="0027421F">
        <w:rPr>
          <w:rStyle w:val="DevConfigGray"/>
        </w:rPr>
        <w:t>cpp</w:t>
      </w:r>
      <w:proofErr w:type="spellEnd"/>
      <w:r w:rsidRPr="0027421F">
        <w:rPr>
          <w:rStyle w:val="DevConfigGray"/>
        </w:rPr>
        <w:t>-police-</w:t>
      </w:r>
      <w:proofErr w:type="spellStart"/>
      <w:r w:rsidRPr="0027421F">
        <w:rPr>
          <w:rStyle w:val="DevConfigGray"/>
        </w:rPr>
        <w:t>forus</w:t>
      </w:r>
      <w:proofErr w:type="spellEnd"/>
    </w:p>
    <w:p w14:paraId="557176E0" w14:textId="77777777" w:rsidR="0027421F" w:rsidRPr="0027421F" w:rsidRDefault="0027421F" w:rsidP="0027421F">
      <w:pPr>
        <w:pStyle w:val="DevConfigs"/>
        <w:rPr>
          <w:rStyle w:val="DevConfigGray"/>
        </w:rPr>
      </w:pPr>
      <w:r w:rsidRPr="0027421F">
        <w:rPr>
          <w:rStyle w:val="DevConfigGray"/>
        </w:rPr>
        <w:t xml:space="preserve">  description </w:t>
      </w:r>
      <w:proofErr w:type="spellStart"/>
      <w:r w:rsidRPr="0027421F">
        <w:rPr>
          <w:rStyle w:val="DevConfigGray"/>
        </w:rPr>
        <w:t>Forus</w:t>
      </w:r>
      <w:proofErr w:type="spellEnd"/>
      <w:r w:rsidRPr="0027421F">
        <w:rPr>
          <w:rStyle w:val="DevConfigGray"/>
        </w:rPr>
        <w:t xml:space="preserve"> Address resolution and </w:t>
      </w:r>
      <w:proofErr w:type="spellStart"/>
      <w:r w:rsidRPr="0027421F">
        <w:rPr>
          <w:rStyle w:val="DevConfigGray"/>
        </w:rPr>
        <w:t>Forus</w:t>
      </w:r>
      <w:proofErr w:type="spellEnd"/>
      <w:r w:rsidRPr="0027421F">
        <w:rPr>
          <w:rStyle w:val="DevConfigGray"/>
        </w:rPr>
        <w:t xml:space="preserve"> traffic</w:t>
      </w:r>
    </w:p>
    <w:p w14:paraId="7CEA46D0" w14:textId="77777777" w:rsidR="0027421F" w:rsidRPr="0027421F" w:rsidRDefault="0027421F" w:rsidP="0027421F">
      <w:pPr>
        <w:pStyle w:val="DevConfigs"/>
        <w:rPr>
          <w:rStyle w:val="DevConfigGray"/>
        </w:rPr>
      </w:pPr>
      <w:r w:rsidRPr="0027421F">
        <w:rPr>
          <w:rStyle w:val="DevConfigGray"/>
        </w:rPr>
        <w:t>class-map match-any system-</w:t>
      </w:r>
      <w:proofErr w:type="spellStart"/>
      <w:r w:rsidRPr="0027421F">
        <w:rPr>
          <w:rStyle w:val="DevConfigGray"/>
        </w:rPr>
        <w:t>cpp</w:t>
      </w:r>
      <w:proofErr w:type="spellEnd"/>
      <w:r w:rsidRPr="0027421F">
        <w:rPr>
          <w:rStyle w:val="DevConfigGray"/>
        </w:rPr>
        <w:t>-police-multicast-end-station</w:t>
      </w:r>
    </w:p>
    <w:p w14:paraId="42AB98CA" w14:textId="77777777" w:rsidR="0027421F" w:rsidRPr="0027421F" w:rsidRDefault="0027421F" w:rsidP="0027421F">
      <w:pPr>
        <w:pStyle w:val="DevConfigs"/>
        <w:rPr>
          <w:rStyle w:val="DevConfigGray"/>
        </w:rPr>
      </w:pPr>
      <w:r w:rsidRPr="0027421F">
        <w:rPr>
          <w:rStyle w:val="DevConfigGray"/>
        </w:rPr>
        <w:t xml:space="preserve">  description MCAST END STATION</w:t>
      </w:r>
    </w:p>
    <w:p w14:paraId="4C1167B5" w14:textId="77777777" w:rsidR="0027421F" w:rsidRPr="0027421F" w:rsidRDefault="0027421F" w:rsidP="0027421F">
      <w:pPr>
        <w:pStyle w:val="DevConfigs"/>
        <w:rPr>
          <w:rStyle w:val="DevConfigGray"/>
        </w:rPr>
      </w:pPr>
      <w:r w:rsidRPr="0027421F">
        <w:rPr>
          <w:rStyle w:val="DevConfigGray"/>
        </w:rPr>
        <w:t>class-map match-any system-</w:t>
      </w:r>
      <w:proofErr w:type="spellStart"/>
      <w:r w:rsidRPr="0027421F">
        <w:rPr>
          <w:rStyle w:val="DevConfigGray"/>
        </w:rPr>
        <w:t>cpp</w:t>
      </w:r>
      <w:proofErr w:type="spellEnd"/>
      <w:r w:rsidRPr="0027421F">
        <w:rPr>
          <w:rStyle w:val="DevConfigGray"/>
        </w:rPr>
        <w:t>-police-high-rate-app</w:t>
      </w:r>
    </w:p>
    <w:p w14:paraId="52C45AED" w14:textId="77777777" w:rsidR="0027421F" w:rsidRPr="0027421F" w:rsidRDefault="0027421F" w:rsidP="0027421F">
      <w:pPr>
        <w:pStyle w:val="DevConfigs"/>
        <w:rPr>
          <w:rStyle w:val="DevConfigGray"/>
        </w:rPr>
      </w:pPr>
      <w:r w:rsidRPr="0027421F">
        <w:rPr>
          <w:rStyle w:val="DevConfigGray"/>
        </w:rPr>
        <w:t xml:space="preserve">  description High Rate Applications </w:t>
      </w:r>
    </w:p>
    <w:p w14:paraId="51E11D93" w14:textId="77777777" w:rsidR="0027421F" w:rsidRPr="0027421F" w:rsidRDefault="0027421F" w:rsidP="0027421F">
      <w:pPr>
        <w:pStyle w:val="DevConfigs"/>
        <w:rPr>
          <w:rStyle w:val="DevConfigGray"/>
        </w:rPr>
      </w:pPr>
      <w:r w:rsidRPr="0027421F">
        <w:rPr>
          <w:rStyle w:val="DevConfigGray"/>
        </w:rPr>
        <w:t>class-map match-any system-</w:t>
      </w:r>
      <w:proofErr w:type="spellStart"/>
      <w:r w:rsidRPr="0027421F">
        <w:rPr>
          <w:rStyle w:val="DevConfigGray"/>
        </w:rPr>
        <w:t>cpp</w:t>
      </w:r>
      <w:proofErr w:type="spellEnd"/>
      <w:r w:rsidRPr="0027421F">
        <w:rPr>
          <w:rStyle w:val="DevConfigGray"/>
        </w:rPr>
        <w:t>-police-multicast</w:t>
      </w:r>
    </w:p>
    <w:p w14:paraId="44386452" w14:textId="77777777" w:rsidR="0027421F" w:rsidRPr="0027421F" w:rsidRDefault="0027421F" w:rsidP="0027421F">
      <w:pPr>
        <w:pStyle w:val="DevConfigs"/>
        <w:rPr>
          <w:rStyle w:val="DevConfigGray"/>
        </w:rPr>
      </w:pPr>
      <w:r w:rsidRPr="0027421F">
        <w:rPr>
          <w:rStyle w:val="DevConfigGray"/>
        </w:rPr>
        <w:t xml:space="preserve">  description MCAST Data</w:t>
      </w:r>
    </w:p>
    <w:p w14:paraId="426D886A" w14:textId="77777777" w:rsidR="0027421F" w:rsidRPr="0027421F" w:rsidRDefault="0027421F" w:rsidP="0027421F">
      <w:pPr>
        <w:pStyle w:val="DevConfigs"/>
        <w:rPr>
          <w:rStyle w:val="DevConfigGray"/>
        </w:rPr>
      </w:pPr>
      <w:r w:rsidRPr="0027421F">
        <w:rPr>
          <w:rStyle w:val="DevConfigGray"/>
        </w:rPr>
        <w:t>class-map match-any system-cpp-police-l2-control</w:t>
      </w:r>
    </w:p>
    <w:p w14:paraId="7F171030" w14:textId="77777777" w:rsidR="0027421F" w:rsidRPr="0027421F" w:rsidRDefault="0027421F" w:rsidP="0027421F">
      <w:pPr>
        <w:pStyle w:val="DevConfigs"/>
        <w:rPr>
          <w:rStyle w:val="DevConfigGray"/>
        </w:rPr>
      </w:pPr>
      <w:r w:rsidRPr="0027421F">
        <w:rPr>
          <w:rStyle w:val="DevConfigGray"/>
        </w:rPr>
        <w:t xml:space="preserve">  description L2 control</w:t>
      </w:r>
    </w:p>
    <w:p w14:paraId="32D4FECB" w14:textId="77777777" w:rsidR="0027421F" w:rsidRPr="0027421F" w:rsidRDefault="0027421F" w:rsidP="0027421F">
      <w:pPr>
        <w:pStyle w:val="DevConfigs"/>
        <w:rPr>
          <w:rStyle w:val="DevConfigGray"/>
        </w:rPr>
      </w:pPr>
      <w:r w:rsidRPr="0027421F">
        <w:rPr>
          <w:rStyle w:val="DevConfigGray"/>
        </w:rPr>
        <w:t>class-map match-any system-cpp-police-dot1x-auth</w:t>
      </w:r>
    </w:p>
    <w:p w14:paraId="303F873E" w14:textId="77777777" w:rsidR="0027421F" w:rsidRPr="0027421F" w:rsidRDefault="0027421F" w:rsidP="0027421F">
      <w:pPr>
        <w:pStyle w:val="DevConfigs"/>
        <w:rPr>
          <w:rStyle w:val="DevConfigGray"/>
        </w:rPr>
      </w:pPr>
      <w:r w:rsidRPr="0027421F">
        <w:rPr>
          <w:rStyle w:val="DevConfigGray"/>
        </w:rPr>
        <w:t xml:space="preserve">  description DOT1X Auth</w:t>
      </w:r>
    </w:p>
    <w:p w14:paraId="103412AB" w14:textId="77777777" w:rsidR="0027421F" w:rsidRPr="0027421F" w:rsidRDefault="0027421F" w:rsidP="0027421F">
      <w:pPr>
        <w:pStyle w:val="DevConfigs"/>
        <w:rPr>
          <w:rStyle w:val="DevConfigGray"/>
        </w:rPr>
      </w:pPr>
      <w:r w:rsidRPr="0027421F">
        <w:rPr>
          <w:rStyle w:val="DevConfigGray"/>
        </w:rPr>
        <w:t>class-map match-any system-</w:t>
      </w:r>
      <w:proofErr w:type="spellStart"/>
      <w:r w:rsidRPr="0027421F">
        <w:rPr>
          <w:rStyle w:val="DevConfigGray"/>
        </w:rPr>
        <w:t>cpp</w:t>
      </w:r>
      <w:proofErr w:type="spellEnd"/>
      <w:r w:rsidRPr="0027421F">
        <w:rPr>
          <w:rStyle w:val="DevConfigGray"/>
        </w:rPr>
        <w:t>-police-data</w:t>
      </w:r>
    </w:p>
    <w:p w14:paraId="38BCE5FD" w14:textId="77777777" w:rsidR="0027421F" w:rsidRPr="0027421F" w:rsidRDefault="0027421F" w:rsidP="0027421F">
      <w:pPr>
        <w:pStyle w:val="DevConfigs"/>
        <w:rPr>
          <w:rStyle w:val="DevConfigGray"/>
        </w:rPr>
      </w:pPr>
      <w:r w:rsidRPr="0027421F">
        <w:rPr>
          <w:rStyle w:val="DevConfigGray"/>
        </w:rPr>
        <w:t xml:space="preserve">  description ICMP redirect, ICMP_GEN and BROADCAST</w:t>
      </w:r>
    </w:p>
    <w:p w14:paraId="41CFF9C5" w14:textId="77777777" w:rsidR="0027421F" w:rsidRPr="0027421F" w:rsidRDefault="0027421F" w:rsidP="0027421F">
      <w:pPr>
        <w:pStyle w:val="DevConfigs"/>
        <w:rPr>
          <w:rStyle w:val="DevConfigGray"/>
        </w:rPr>
      </w:pPr>
      <w:r w:rsidRPr="0027421F">
        <w:rPr>
          <w:rStyle w:val="DevConfigGray"/>
        </w:rPr>
        <w:t>class-map match-any system-</w:t>
      </w:r>
      <w:proofErr w:type="spellStart"/>
      <w:r w:rsidRPr="0027421F">
        <w:rPr>
          <w:rStyle w:val="DevConfigGray"/>
        </w:rPr>
        <w:t>cpp</w:t>
      </w:r>
      <w:proofErr w:type="spellEnd"/>
      <w:r w:rsidRPr="0027421F">
        <w:rPr>
          <w:rStyle w:val="DevConfigGray"/>
        </w:rPr>
        <w:t>-police-</w:t>
      </w:r>
      <w:proofErr w:type="spellStart"/>
      <w:r w:rsidRPr="0027421F">
        <w:rPr>
          <w:rStyle w:val="DevConfigGray"/>
        </w:rPr>
        <w:t>stackwise</w:t>
      </w:r>
      <w:proofErr w:type="spellEnd"/>
      <w:r w:rsidRPr="0027421F">
        <w:rPr>
          <w:rStyle w:val="DevConfigGray"/>
        </w:rPr>
        <w:t>-</w:t>
      </w:r>
      <w:proofErr w:type="spellStart"/>
      <w:r w:rsidRPr="0027421F">
        <w:rPr>
          <w:rStyle w:val="DevConfigGray"/>
        </w:rPr>
        <w:t>virt</w:t>
      </w:r>
      <w:proofErr w:type="spellEnd"/>
      <w:r w:rsidRPr="0027421F">
        <w:rPr>
          <w:rStyle w:val="DevConfigGray"/>
        </w:rPr>
        <w:t>-control</w:t>
      </w:r>
    </w:p>
    <w:p w14:paraId="62ADD2C1" w14:textId="77777777" w:rsidR="0027421F" w:rsidRPr="0027421F" w:rsidRDefault="0027421F" w:rsidP="0027421F">
      <w:pPr>
        <w:pStyle w:val="DevConfigs"/>
        <w:rPr>
          <w:rStyle w:val="DevConfigGray"/>
        </w:rPr>
      </w:pPr>
      <w:r w:rsidRPr="0027421F">
        <w:rPr>
          <w:rStyle w:val="DevConfigGray"/>
        </w:rPr>
        <w:t xml:space="preserve">  description </w:t>
      </w:r>
      <w:proofErr w:type="spellStart"/>
      <w:r w:rsidRPr="0027421F">
        <w:rPr>
          <w:rStyle w:val="DevConfigGray"/>
        </w:rPr>
        <w:t>Stackwise</w:t>
      </w:r>
      <w:proofErr w:type="spellEnd"/>
      <w:r w:rsidRPr="0027421F">
        <w:rPr>
          <w:rStyle w:val="DevConfigGray"/>
        </w:rPr>
        <w:t xml:space="preserve"> Virtual OOB</w:t>
      </w:r>
    </w:p>
    <w:p w14:paraId="417B2E4C" w14:textId="77777777" w:rsidR="0027421F" w:rsidRPr="0027421F" w:rsidRDefault="0027421F" w:rsidP="0027421F">
      <w:pPr>
        <w:pStyle w:val="DevConfigs"/>
        <w:rPr>
          <w:rStyle w:val="DevConfigGray"/>
        </w:rPr>
      </w:pPr>
      <w:r w:rsidRPr="0027421F">
        <w:rPr>
          <w:rStyle w:val="DevConfigGray"/>
        </w:rPr>
        <w:t>class-map match-any non-client-</w:t>
      </w:r>
      <w:proofErr w:type="spellStart"/>
      <w:r w:rsidRPr="0027421F">
        <w:rPr>
          <w:rStyle w:val="DevConfigGray"/>
        </w:rPr>
        <w:t>nrt</w:t>
      </w:r>
      <w:proofErr w:type="spellEnd"/>
      <w:r w:rsidRPr="0027421F">
        <w:rPr>
          <w:rStyle w:val="DevConfigGray"/>
        </w:rPr>
        <w:t>-class</w:t>
      </w:r>
    </w:p>
    <w:p w14:paraId="2DAC00F0" w14:textId="77777777" w:rsidR="0027421F" w:rsidRPr="0027421F" w:rsidRDefault="0027421F" w:rsidP="0027421F">
      <w:pPr>
        <w:pStyle w:val="DevConfigs"/>
        <w:rPr>
          <w:rStyle w:val="DevConfigGray"/>
        </w:rPr>
      </w:pPr>
      <w:r w:rsidRPr="0027421F">
        <w:rPr>
          <w:rStyle w:val="DevConfigGray"/>
        </w:rPr>
        <w:t>class-map match-any system-</w:t>
      </w:r>
      <w:proofErr w:type="spellStart"/>
      <w:r w:rsidRPr="0027421F">
        <w:rPr>
          <w:rStyle w:val="DevConfigGray"/>
        </w:rPr>
        <w:t>cpp</w:t>
      </w:r>
      <w:proofErr w:type="spellEnd"/>
      <w:r w:rsidRPr="0027421F">
        <w:rPr>
          <w:rStyle w:val="DevConfigGray"/>
        </w:rPr>
        <w:t>-police-routing-control</w:t>
      </w:r>
    </w:p>
    <w:p w14:paraId="3AACBD2C" w14:textId="77777777" w:rsidR="0027421F" w:rsidRPr="0027421F" w:rsidRDefault="0027421F" w:rsidP="0027421F">
      <w:pPr>
        <w:pStyle w:val="DevConfigs"/>
        <w:rPr>
          <w:rStyle w:val="DevConfigGray"/>
        </w:rPr>
      </w:pPr>
      <w:r w:rsidRPr="0027421F">
        <w:rPr>
          <w:rStyle w:val="DevConfigGray"/>
        </w:rPr>
        <w:t xml:space="preserve">  description Routing control and Low Latency</w:t>
      </w:r>
    </w:p>
    <w:p w14:paraId="0FE20D7D" w14:textId="77777777" w:rsidR="0027421F" w:rsidRPr="0027421F" w:rsidRDefault="0027421F" w:rsidP="0027421F">
      <w:pPr>
        <w:pStyle w:val="DevConfigs"/>
        <w:rPr>
          <w:rStyle w:val="DevConfigGray"/>
        </w:rPr>
      </w:pPr>
      <w:r w:rsidRPr="0027421F">
        <w:rPr>
          <w:rStyle w:val="DevConfigGray"/>
        </w:rPr>
        <w:t>class-map match-any system-</w:t>
      </w:r>
      <w:proofErr w:type="spellStart"/>
      <w:r w:rsidRPr="0027421F">
        <w:rPr>
          <w:rStyle w:val="DevConfigGray"/>
        </w:rPr>
        <w:t>cpp</w:t>
      </w:r>
      <w:proofErr w:type="spellEnd"/>
      <w:r w:rsidRPr="0027421F">
        <w:rPr>
          <w:rStyle w:val="DevConfigGray"/>
        </w:rPr>
        <w:t>-police-protocol-snooping</w:t>
      </w:r>
    </w:p>
    <w:p w14:paraId="6E2C3957" w14:textId="77777777" w:rsidR="0027421F" w:rsidRPr="0027421F" w:rsidRDefault="0027421F" w:rsidP="0027421F">
      <w:pPr>
        <w:pStyle w:val="DevConfigs"/>
        <w:rPr>
          <w:rStyle w:val="DevConfigGray"/>
        </w:rPr>
      </w:pPr>
      <w:r w:rsidRPr="0027421F">
        <w:rPr>
          <w:rStyle w:val="DevConfigGray"/>
        </w:rPr>
        <w:t xml:space="preserve">  description Protocol snooping</w:t>
      </w:r>
    </w:p>
    <w:p w14:paraId="31A0C301" w14:textId="77777777" w:rsidR="0027421F" w:rsidRPr="0027421F" w:rsidRDefault="0027421F" w:rsidP="0027421F">
      <w:pPr>
        <w:pStyle w:val="DevConfigs"/>
        <w:rPr>
          <w:rStyle w:val="DevConfigGray"/>
        </w:rPr>
      </w:pPr>
      <w:r w:rsidRPr="0027421F">
        <w:rPr>
          <w:rStyle w:val="DevConfigGray"/>
        </w:rPr>
        <w:t>class-map match-any system-</w:t>
      </w:r>
      <w:proofErr w:type="spellStart"/>
      <w:r w:rsidRPr="0027421F">
        <w:rPr>
          <w:rStyle w:val="DevConfigGray"/>
        </w:rPr>
        <w:t>cpp</w:t>
      </w:r>
      <w:proofErr w:type="spellEnd"/>
      <w:r w:rsidRPr="0027421F">
        <w:rPr>
          <w:rStyle w:val="DevConfigGray"/>
        </w:rPr>
        <w:t>-police-</w:t>
      </w:r>
      <w:proofErr w:type="spellStart"/>
      <w:r w:rsidRPr="0027421F">
        <w:rPr>
          <w:rStyle w:val="DevConfigGray"/>
        </w:rPr>
        <w:t>dhcp</w:t>
      </w:r>
      <w:proofErr w:type="spellEnd"/>
      <w:r w:rsidRPr="0027421F">
        <w:rPr>
          <w:rStyle w:val="DevConfigGray"/>
        </w:rPr>
        <w:t>-snooping</w:t>
      </w:r>
    </w:p>
    <w:p w14:paraId="7F65D5B3" w14:textId="77777777" w:rsidR="0027421F" w:rsidRPr="0027421F" w:rsidRDefault="0027421F" w:rsidP="0027421F">
      <w:pPr>
        <w:pStyle w:val="DevConfigs"/>
        <w:rPr>
          <w:rStyle w:val="DevConfigGray"/>
        </w:rPr>
      </w:pPr>
      <w:r w:rsidRPr="0027421F">
        <w:rPr>
          <w:rStyle w:val="DevConfigGray"/>
        </w:rPr>
        <w:lastRenderedPageBreak/>
        <w:t xml:space="preserve">  description DHCP snooping</w:t>
      </w:r>
    </w:p>
    <w:p w14:paraId="00C43A27" w14:textId="77777777" w:rsidR="0027421F" w:rsidRPr="0027421F" w:rsidRDefault="0027421F" w:rsidP="0027421F">
      <w:pPr>
        <w:pStyle w:val="DevConfigs"/>
        <w:rPr>
          <w:rStyle w:val="DevConfigGray"/>
        </w:rPr>
      </w:pPr>
      <w:r w:rsidRPr="0027421F">
        <w:rPr>
          <w:rStyle w:val="DevConfigGray"/>
        </w:rPr>
        <w:t>class-map match-any system-</w:t>
      </w:r>
      <w:proofErr w:type="spellStart"/>
      <w:r w:rsidRPr="0027421F">
        <w:rPr>
          <w:rStyle w:val="DevConfigGray"/>
        </w:rPr>
        <w:t>cpp</w:t>
      </w:r>
      <w:proofErr w:type="spellEnd"/>
      <w:r w:rsidRPr="0027421F">
        <w:rPr>
          <w:rStyle w:val="DevConfigGray"/>
        </w:rPr>
        <w:t>-police-</w:t>
      </w:r>
      <w:proofErr w:type="spellStart"/>
      <w:r w:rsidRPr="0027421F">
        <w:rPr>
          <w:rStyle w:val="DevConfigGray"/>
        </w:rPr>
        <w:t>ios</w:t>
      </w:r>
      <w:proofErr w:type="spellEnd"/>
      <w:r w:rsidRPr="0027421F">
        <w:rPr>
          <w:rStyle w:val="DevConfigGray"/>
        </w:rPr>
        <w:t>-routing</w:t>
      </w:r>
    </w:p>
    <w:p w14:paraId="02F7A30B" w14:textId="77777777" w:rsidR="0027421F" w:rsidRPr="0027421F" w:rsidRDefault="0027421F" w:rsidP="0027421F">
      <w:pPr>
        <w:pStyle w:val="DevConfigs"/>
        <w:rPr>
          <w:rStyle w:val="DevConfigGray"/>
        </w:rPr>
      </w:pPr>
      <w:r w:rsidRPr="0027421F">
        <w:rPr>
          <w:rStyle w:val="DevConfigGray"/>
        </w:rPr>
        <w:t xml:space="preserve">  description L2 control, Topology control, Routing control, Low Latency</w:t>
      </w:r>
    </w:p>
    <w:p w14:paraId="71368B4D" w14:textId="77777777" w:rsidR="0027421F" w:rsidRPr="0027421F" w:rsidRDefault="0027421F" w:rsidP="0027421F">
      <w:pPr>
        <w:pStyle w:val="DevConfigs"/>
        <w:rPr>
          <w:rStyle w:val="DevConfigGray"/>
        </w:rPr>
      </w:pPr>
      <w:r w:rsidRPr="0027421F">
        <w:rPr>
          <w:rStyle w:val="DevConfigGray"/>
        </w:rPr>
        <w:t>class-map match-any system-</w:t>
      </w:r>
      <w:proofErr w:type="spellStart"/>
      <w:r w:rsidRPr="0027421F">
        <w:rPr>
          <w:rStyle w:val="DevConfigGray"/>
        </w:rPr>
        <w:t>cpp</w:t>
      </w:r>
      <w:proofErr w:type="spellEnd"/>
      <w:r w:rsidRPr="0027421F">
        <w:rPr>
          <w:rStyle w:val="DevConfigGray"/>
        </w:rPr>
        <w:t>-police-system-critical</w:t>
      </w:r>
    </w:p>
    <w:p w14:paraId="548AF80D" w14:textId="77777777" w:rsidR="0027421F" w:rsidRPr="0027421F" w:rsidRDefault="0027421F" w:rsidP="0027421F">
      <w:pPr>
        <w:pStyle w:val="DevConfigs"/>
        <w:rPr>
          <w:rStyle w:val="DevConfigGray"/>
        </w:rPr>
      </w:pPr>
      <w:r w:rsidRPr="0027421F">
        <w:rPr>
          <w:rStyle w:val="DevConfigGray"/>
        </w:rPr>
        <w:t xml:space="preserve">  description System Critical and Gold Pkt</w:t>
      </w:r>
    </w:p>
    <w:p w14:paraId="725AEB9A" w14:textId="77777777" w:rsidR="0027421F" w:rsidRPr="0027421F" w:rsidRDefault="0027421F" w:rsidP="0027421F">
      <w:pPr>
        <w:pStyle w:val="DevConfigs"/>
        <w:rPr>
          <w:rStyle w:val="DevConfigGray"/>
        </w:rPr>
      </w:pPr>
      <w:r w:rsidRPr="0027421F">
        <w:rPr>
          <w:rStyle w:val="DevConfigGray"/>
        </w:rPr>
        <w:t>class-map match-any system-</w:t>
      </w:r>
      <w:proofErr w:type="spellStart"/>
      <w:r w:rsidRPr="0027421F">
        <w:rPr>
          <w:rStyle w:val="DevConfigGray"/>
        </w:rPr>
        <w:t>cpp</w:t>
      </w:r>
      <w:proofErr w:type="spellEnd"/>
      <w:r w:rsidRPr="0027421F">
        <w:rPr>
          <w:rStyle w:val="DevConfigGray"/>
        </w:rPr>
        <w:t>-police-</w:t>
      </w:r>
      <w:proofErr w:type="spellStart"/>
      <w:r w:rsidRPr="0027421F">
        <w:rPr>
          <w:rStyle w:val="DevConfigGray"/>
        </w:rPr>
        <w:t>ios</w:t>
      </w:r>
      <w:proofErr w:type="spellEnd"/>
      <w:r w:rsidRPr="0027421F">
        <w:rPr>
          <w:rStyle w:val="DevConfigGray"/>
        </w:rPr>
        <w:t>-feature</w:t>
      </w:r>
    </w:p>
    <w:p w14:paraId="250D6DD4" w14:textId="77777777" w:rsidR="0027421F" w:rsidRPr="0027421F" w:rsidRDefault="0027421F" w:rsidP="0027421F">
      <w:pPr>
        <w:pStyle w:val="DevConfigs"/>
        <w:rPr>
          <w:rStyle w:val="DevConfigGray"/>
        </w:rPr>
      </w:pPr>
      <w:r w:rsidRPr="0027421F">
        <w:rPr>
          <w:rStyle w:val="DevConfigGray"/>
        </w:rPr>
        <w:t xml:space="preserve">  description ICMPGEN,BROADCAST,ICMP,L2LVXCntrl,ProtoSnoop,PuntWebauth,MCASTData,Transit,DOT1XAuth,Swfwd,LOGGING,L2LVXData,ForusTraffic,ForusARP,McastEndStn,Openflow,Exception,EGRExcption,NflSampled,RpfFailed</w:t>
      </w:r>
    </w:p>
    <w:p w14:paraId="0F3B33A9" w14:textId="77777777" w:rsidR="0027421F" w:rsidRPr="0027421F" w:rsidRDefault="0027421F" w:rsidP="0027421F">
      <w:pPr>
        <w:pStyle w:val="DevConfigs"/>
        <w:rPr>
          <w:rStyle w:val="DevConfigGray"/>
        </w:rPr>
      </w:pPr>
      <w:r w:rsidRPr="0027421F">
        <w:rPr>
          <w:rStyle w:val="DevConfigGray"/>
        </w:rPr>
        <w:t>policy-map system-</w:t>
      </w:r>
      <w:proofErr w:type="spellStart"/>
      <w:r w:rsidRPr="0027421F">
        <w:rPr>
          <w:rStyle w:val="DevConfigGray"/>
        </w:rPr>
        <w:t>cpp</w:t>
      </w:r>
      <w:proofErr w:type="spellEnd"/>
      <w:r w:rsidRPr="0027421F">
        <w:rPr>
          <w:rStyle w:val="DevConfigGray"/>
        </w:rPr>
        <w:t>-policy</w:t>
      </w:r>
    </w:p>
    <w:p w14:paraId="6D39A578" w14:textId="77777777" w:rsidR="0027421F" w:rsidRPr="0027421F" w:rsidRDefault="0027421F" w:rsidP="0027421F">
      <w:pPr>
        <w:pStyle w:val="DevConfigs"/>
        <w:rPr>
          <w:rStyle w:val="DevConfigGray"/>
        </w:rPr>
      </w:pPr>
      <w:r w:rsidRPr="0027421F">
        <w:rPr>
          <w:rStyle w:val="DevConfigGray"/>
        </w:rPr>
        <w:t>interface GigabitEthernet0/0</w:t>
      </w:r>
    </w:p>
    <w:p w14:paraId="578DECF2" w14:textId="77777777" w:rsidR="0027421F" w:rsidRPr="0027421F" w:rsidRDefault="0027421F" w:rsidP="0027421F">
      <w:pPr>
        <w:pStyle w:val="DevConfigs"/>
        <w:rPr>
          <w:rStyle w:val="DevConfigGray"/>
        </w:rPr>
      </w:pPr>
      <w:r w:rsidRPr="0027421F">
        <w:rPr>
          <w:rStyle w:val="DevConfigGray"/>
        </w:rPr>
        <w:t xml:space="preserve"> </w:t>
      </w:r>
      <w:proofErr w:type="spellStart"/>
      <w:r w:rsidRPr="0027421F">
        <w:rPr>
          <w:rStyle w:val="DevConfigGray"/>
        </w:rPr>
        <w:t>vrf</w:t>
      </w:r>
      <w:proofErr w:type="spellEnd"/>
      <w:r w:rsidRPr="0027421F">
        <w:rPr>
          <w:rStyle w:val="DevConfigGray"/>
        </w:rPr>
        <w:t xml:space="preserve"> forwarding </w:t>
      </w:r>
      <w:proofErr w:type="spellStart"/>
      <w:r w:rsidRPr="0027421F">
        <w:rPr>
          <w:rStyle w:val="DevConfigGray"/>
        </w:rPr>
        <w:t>Mgmt-vrf</w:t>
      </w:r>
      <w:proofErr w:type="spellEnd"/>
    </w:p>
    <w:p w14:paraId="7AC7DF98" w14:textId="77777777" w:rsidR="0027421F" w:rsidRPr="0027421F" w:rsidRDefault="0027421F" w:rsidP="0027421F">
      <w:pPr>
        <w:pStyle w:val="DevConfigs"/>
        <w:rPr>
          <w:rStyle w:val="DevConfigGray"/>
        </w:rPr>
      </w:pPr>
      <w:r w:rsidRPr="0027421F">
        <w:rPr>
          <w:rStyle w:val="DevConfigGray"/>
        </w:rPr>
        <w:t xml:space="preserve"> no ip address</w:t>
      </w:r>
    </w:p>
    <w:p w14:paraId="60D9C8B2" w14:textId="77777777" w:rsidR="0027421F" w:rsidRPr="0027421F" w:rsidRDefault="0027421F" w:rsidP="0027421F">
      <w:pPr>
        <w:pStyle w:val="DevConfigs"/>
        <w:rPr>
          <w:rStyle w:val="DevConfigGray"/>
        </w:rPr>
      </w:pPr>
      <w:r w:rsidRPr="0027421F">
        <w:rPr>
          <w:rStyle w:val="DevConfigGray"/>
        </w:rPr>
        <w:t xml:space="preserve"> negotiation auto</w:t>
      </w:r>
    </w:p>
    <w:p w14:paraId="1DF545E2" w14:textId="77777777" w:rsidR="0027421F" w:rsidRPr="0027421F" w:rsidRDefault="0027421F" w:rsidP="0027421F">
      <w:pPr>
        <w:pStyle w:val="DevConfigs"/>
        <w:rPr>
          <w:rStyle w:val="DevConfigGray"/>
        </w:rPr>
      </w:pPr>
      <w:r w:rsidRPr="0027421F">
        <w:rPr>
          <w:rStyle w:val="DevConfigGray"/>
        </w:rPr>
        <w:t>interface GigabitEthernet1/0/1</w:t>
      </w:r>
    </w:p>
    <w:p w14:paraId="6586B42F" w14:textId="77777777" w:rsidR="0027421F" w:rsidRPr="0027421F" w:rsidRDefault="0027421F" w:rsidP="0027421F">
      <w:pPr>
        <w:pStyle w:val="DevConfigs"/>
        <w:rPr>
          <w:rStyle w:val="DevConfigGray"/>
        </w:rPr>
      </w:pPr>
      <w:r w:rsidRPr="0027421F">
        <w:rPr>
          <w:rStyle w:val="DevConfigGray"/>
        </w:rPr>
        <w:t>interface GigabitEthernet1/0/2</w:t>
      </w:r>
    </w:p>
    <w:p w14:paraId="7BBB5B0B" w14:textId="77777777" w:rsidR="0027421F" w:rsidRPr="0027421F" w:rsidRDefault="0027421F" w:rsidP="0027421F">
      <w:pPr>
        <w:pStyle w:val="DevConfigs"/>
        <w:rPr>
          <w:rStyle w:val="DevConfigGray"/>
        </w:rPr>
      </w:pPr>
      <w:r w:rsidRPr="0027421F">
        <w:rPr>
          <w:rStyle w:val="DevConfigGray"/>
        </w:rPr>
        <w:t>interface GigabitEthernet1/0/3</w:t>
      </w:r>
    </w:p>
    <w:p w14:paraId="5DA0AB62" w14:textId="77777777" w:rsidR="0027421F" w:rsidRPr="0027421F" w:rsidRDefault="0027421F" w:rsidP="0027421F">
      <w:pPr>
        <w:pStyle w:val="DevConfigs"/>
        <w:rPr>
          <w:rStyle w:val="DevConfigGray"/>
        </w:rPr>
      </w:pPr>
      <w:r w:rsidRPr="0027421F">
        <w:rPr>
          <w:rStyle w:val="DevConfigGray"/>
        </w:rPr>
        <w:t>interface GigabitEthernet1/0/4</w:t>
      </w:r>
    </w:p>
    <w:p w14:paraId="77DBA823" w14:textId="77777777" w:rsidR="0027421F" w:rsidRPr="0027421F" w:rsidRDefault="0027421F" w:rsidP="0027421F">
      <w:pPr>
        <w:pStyle w:val="DevConfigs"/>
        <w:rPr>
          <w:rStyle w:val="DevConfigGray"/>
        </w:rPr>
      </w:pPr>
      <w:r w:rsidRPr="0027421F">
        <w:rPr>
          <w:rStyle w:val="DevConfigGray"/>
        </w:rPr>
        <w:t>interface GigabitEthernet1/0/5</w:t>
      </w:r>
    </w:p>
    <w:p w14:paraId="40CE493D" w14:textId="77777777" w:rsidR="0027421F" w:rsidRPr="0027421F" w:rsidRDefault="0027421F" w:rsidP="0027421F">
      <w:pPr>
        <w:pStyle w:val="DevConfigs"/>
        <w:rPr>
          <w:rStyle w:val="DevConfigGray"/>
        </w:rPr>
      </w:pPr>
      <w:r w:rsidRPr="0027421F">
        <w:rPr>
          <w:rStyle w:val="DevConfigGray"/>
        </w:rPr>
        <w:t>interface GigabitEthernet1/0/6</w:t>
      </w:r>
    </w:p>
    <w:p w14:paraId="44DC932F" w14:textId="77777777" w:rsidR="0027421F" w:rsidRPr="0027421F" w:rsidRDefault="0027421F" w:rsidP="0027421F">
      <w:pPr>
        <w:pStyle w:val="DevConfigs"/>
        <w:rPr>
          <w:rStyle w:val="DevConfigGray"/>
        </w:rPr>
      </w:pPr>
      <w:r w:rsidRPr="0027421F">
        <w:rPr>
          <w:rStyle w:val="DevConfigGray"/>
        </w:rPr>
        <w:t>interface GigabitEthernet1/0/7</w:t>
      </w:r>
    </w:p>
    <w:p w14:paraId="5D074CBC" w14:textId="77777777" w:rsidR="0027421F" w:rsidRPr="0027421F" w:rsidRDefault="0027421F" w:rsidP="0027421F">
      <w:pPr>
        <w:pStyle w:val="DevConfigs"/>
        <w:rPr>
          <w:rStyle w:val="DevConfigGray"/>
        </w:rPr>
      </w:pPr>
      <w:r w:rsidRPr="0027421F">
        <w:rPr>
          <w:rStyle w:val="DevConfigGray"/>
        </w:rPr>
        <w:t>interface GigabitEthernet1/0/8</w:t>
      </w:r>
    </w:p>
    <w:p w14:paraId="7C17C041" w14:textId="77777777" w:rsidR="0027421F" w:rsidRPr="0027421F" w:rsidRDefault="0027421F" w:rsidP="0027421F">
      <w:pPr>
        <w:pStyle w:val="DevConfigs"/>
        <w:rPr>
          <w:rStyle w:val="DevConfigGray"/>
        </w:rPr>
      </w:pPr>
      <w:r w:rsidRPr="0027421F">
        <w:rPr>
          <w:rStyle w:val="DevConfigGray"/>
        </w:rPr>
        <w:t>interface GigabitEthernet1/0/9</w:t>
      </w:r>
    </w:p>
    <w:p w14:paraId="36377666" w14:textId="77777777" w:rsidR="0027421F" w:rsidRPr="0027421F" w:rsidRDefault="0027421F" w:rsidP="0027421F">
      <w:pPr>
        <w:pStyle w:val="DevConfigs"/>
        <w:rPr>
          <w:rStyle w:val="DevConfigGray"/>
        </w:rPr>
      </w:pPr>
      <w:r w:rsidRPr="0027421F">
        <w:rPr>
          <w:rStyle w:val="DevConfigGray"/>
        </w:rPr>
        <w:t>interface GigabitEthernet1/0/10</w:t>
      </w:r>
    </w:p>
    <w:p w14:paraId="08C5F968" w14:textId="77777777" w:rsidR="0027421F" w:rsidRPr="0027421F" w:rsidRDefault="0027421F" w:rsidP="0027421F">
      <w:pPr>
        <w:pStyle w:val="DevConfigs"/>
        <w:rPr>
          <w:rStyle w:val="DevConfigGray"/>
        </w:rPr>
      </w:pPr>
      <w:r w:rsidRPr="0027421F">
        <w:rPr>
          <w:rStyle w:val="DevConfigGray"/>
        </w:rPr>
        <w:t>interface GigabitEthernet1/0/11</w:t>
      </w:r>
    </w:p>
    <w:p w14:paraId="2DFDAFCC" w14:textId="77777777" w:rsidR="0027421F" w:rsidRPr="0027421F" w:rsidRDefault="0027421F" w:rsidP="0027421F">
      <w:pPr>
        <w:pStyle w:val="DevConfigs"/>
        <w:rPr>
          <w:rStyle w:val="DevConfigGray"/>
        </w:rPr>
      </w:pPr>
      <w:r w:rsidRPr="0027421F">
        <w:rPr>
          <w:rStyle w:val="DevConfigGray"/>
        </w:rPr>
        <w:t xml:space="preserve"> no switchport</w:t>
      </w:r>
    </w:p>
    <w:p w14:paraId="784DF49B" w14:textId="77777777" w:rsidR="0027421F" w:rsidRPr="0027421F" w:rsidRDefault="0027421F" w:rsidP="0027421F">
      <w:pPr>
        <w:pStyle w:val="DevConfigs"/>
        <w:rPr>
          <w:rStyle w:val="DevConfigGray"/>
        </w:rPr>
      </w:pPr>
      <w:r w:rsidRPr="0027421F">
        <w:rPr>
          <w:rStyle w:val="DevConfigGray"/>
        </w:rPr>
        <w:t xml:space="preserve"> ip address 10.10.4.2 255.255.255.252</w:t>
      </w:r>
    </w:p>
    <w:p w14:paraId="61ADD3CB" w14:textId="77777777" w:rsidR="0027421F" w:rsidRPr="0027421F" w:rsidRDefault="0027421F" w:rsidP="0027421F">
      <w:pPr>
        <w:pStyle w:val="DevConfigs"/>
        <w:rPr>
          <w:rStyle w:val="DevConfigGray"/>
        </w:rPr>
      </w:pPr>
      <w:r w:rsidRPr="0027421F">
        <w:rPr>
          <w:rStyle w:val="DevConfigGray"/>
        </w:rPr>
        <w:t xml:space="preserve"> ipv6 address FE80::D2:2 link-local</w:t>
      </w:r>
    </w:p>
    <w:p w14:paraId="64A30BC1" w14:textId="77777777" w:rsidR="0027421F" w:rsidRPr="0027421F" w:rsidRDefault="0027421F" w:rsidP="0027421F">
      <w:pPr>
        <w:pStyle w:val="DevConfigs"/>
        <w:rPr>
          <w:rStyle w:val="DevConfigGray"/>
        </w:rPr>
      </w:pPr>
      <w:r w:rsidRPr="0027421F">
        <w:rPr>
          <w:rStyle w:val="DevConfigGray"/>
        </w:rPr>
        <w:t xml:space="preserve"> ipv6 address 2001:DB8:ACAD:2001::2/64</w:t>
      </w:r>
    </w:p>
    <w:p w14:paraId="5E06D25D" w14:textId="77777777" w:rsidR="0027421F" w:rsidRPr="0027421F" w:rsidRDefault="0027421F" w:rsidP="0027421F">
      <w:pPr>
        <w:pStyle w:val="DevConfigs"/>
        <w:rPr>
          <w:rStyle w:val="DevConfigGray"/>
        </w:rPr>
      </w:pPr>
      <w:r w:rsidRPr="0027421F">
        <w:rPr>
          <w:rStyle w:val="DevConfigGray"/>
        </w:rPr>
        <w:t xml:space="preserve"> ospfv3 network point-to-point</w:t>
      </w:r>
    </w:p>
    <w:p w14:paraId="46C11F2A" w14:textId="77777777" w:rsidR="0027421F" w:rsidRPr="0027421F" w:rsidRDefault="0027421F" w:rsidP="0027421F">
      <w:pPr>
        <w:pStyle w:val="DevConfigs"/>
        <w:rPr>
          <w:rStyle w:val="DevConfigGray"/>
        </w:rPr>
      </w:pPr>
      <w:r w:rsidRPr="0027421F">
        <w:rPr>
          <w:rStyle w:val="DevConfigGray"/>
        </w:rPr>
        <w:t xml:space="preserve"> ospfv3 123 ipv4 area 2</w:t>
      </w:r>
    </w:p>
    <w:p w14:paraId="79D55EE1" w14:textId="77777777" w:rsidR="0027421F" w:rsidRPr="0027421F" w:rsidRDefault="0027421F" w:rsidP="0027421F">
      <w:pPr>
        <w:pStyle w:val="DevConfigs"/>
        <w:rPr>
          <w:rStyle w:val="DevConfigGray"/>
        </w:rPr>
      </w:pPr>
      <w:r w:rsidRPr="0027421F">
        <w:rPr>
          <w:rStyle w:val="DevConfigGray"/>
        </w:rPr>
        <w:t xml:space="preserve"> ospfv3 123 ipv6 area 2</w:t>
      </w:r>
    </w:p>
    <w:p w14:paraId="09A5C8AA" w14:textId="77777777" w:rsidR="0027421F" w:rsidRPr="0027421F" w:rsidRDefault="0027421F" w:rsidP="0027421F">
      <w:pPr>
        <w:pStyle w:val="DevConfigs"/>
        <w:rPr>
          <w:rStyle w:val="DevConfigGray"/>
        </w:rPr>
      </w:pPr>
      <w:r w:rsidRPr="0027421F">
        <w:rPr>
          <w:rStyle w:val="DevConfigGray"/>
        </w:rPr>
        <w:t>interface GigabitEthernet1/0/12</w:t>
      </w:r>
    </w:p>
    <w:p w14:paraId="380FDD07" w14:textId="77777777" w:rsidR="0027421F" w:rsidRPr="0027421F" w:rsidRDefault="0027421F" w:rsidP="0027421F">
      <w:pPr>
        <w:pStyle w:val="DevConfigs"/>
        <w:rPr>
          <w:rStyle w:val="DevConfigGray"/>
        </w:rPr>
      </w:pPr>
      <w:r w:rsidRPr="0027421F">
        <w:rPr>
          <w:rStyle w:val="DevConfigGray"/>
        </w:rPr>
        <w:t>interface GigabitEthernet1/0/13</w:t>
      </w:r>
    </w:p>
    <w:p w14:paraId="539F2305" w14:textId="77777777" w:rsidR="0027421F" w:rsidRPr="0027421F" w:rsidRDefault="0027421F" w:rsidP="0027421F">
      <w:pPr>
        <w:pStyle w:val="DevConfigs"/>
        <w:rPr>
          <w:rStyle w:val="DevConfigGray"/>
        </w:rPr>
      </w:pPr>
      <w:r w:rsidRPr="0027421F">
        <w:rPr>
          <w:rStyle w:val="DevConfigGray"/>
        </w:rPr>
        <w:t>interface GigabitEthernet1/0/14</w:t>
      </w:r>
    </w:p>
    <w:p w14:paraId="1B0F499D" w14:textId="77777777" w:rsidR="0027421F" w:rsidRPr="0027421F" w:rsidRDefault="0027421F" w:rsidP="0027421F">
      <w:pPr>
        <w:pStyle w:val="DevConfigs"/>
        <w:rPr>
          <w:rStyle w:val="DevConfigGray"/>
        </w:rPr>
      </w:pPr>
      <w:r w:rsidRPr="0027421F">
        <w:rPr>
          <w:rStyle w:val="DevConfigGray"/>
        </w:rPr>
        <w:t>interface GigabitEthernet1/0/15</w:t>
      </w:r>
    </w:p>
    <w:p w14:paraId="3487DADC" w14:textId="77777777" w:rsidR="0027421F" w:rsidRPr="0027421F" w:rsidRDefault="0027421F" w:rsidP="0027421F">
      <w:pPr>
        <w:pStyle w:val="DevConfigs"/>
        <w:rPr>
          <w:rStyle w:val="DevConfigGray"/>
        </w:rPr>
      </w:pPr>
      <w:r w:rsidRPr="0027421F">
        <w:rPr>
          <w:rStyle w:val="DevConfigGray"/>
        </w:rPr>
        <w:t>interface GigabitEthernet1/0/16</w:t>
      </w:r>
    </w:p>
    <w:p w14:paraId="5AE4070E" w14:textId="77777777" w:rsidR="0027421F" w:rsidRPr="0027421F" w:rsidRDefault="0027421F" w:rsidP="0027421F">
      <w:pPr>
        <w:pStyle w:val="DevConfigs"/>
        <w:rPr>
          <w:rStyle w:val="DevConfigGray"/>
        </w:rPr>
      </w:pPr>
      <w:r w:rsidRPr="0027421F">
        <w:rPr>
          <w:rStyle w:val="DevConfigGray"/>
        </w:rPr>
        <w:t>interface GigabitEthernet1/0/17</w:t>
      </w:r>
    </w:p>
    <w:p w14:paraId="78EF9BD1" w14:textId="77777777" w:rsidR="0027421F" w:rsidRPr="0027421F" w:rsidRDefault="0027421F" w:rsidP="0027421F">
      <w:pPr>
        <w:pStyle w:val="DevConfigs"/>
        <w:rPr>
          <w:rStyle w:val="DevConfigGray"/>
        </w:rPr>
      </w:pPr>
      <w:r w:rsidRPr="0027421F">
        <w:rPr>
          <w:rStyle w:val="DevConfigGray"/>
        </w:rPr>
        <w:t>interface GigabitEthernet1/0/18</w:t>
      </w:r>
    </w:p>
    <w:p w14:paraId="1B39AB2C" w14:textId="77777777" w:rsidR="0027421F" w:rsidRPr="0027421F" w:rsidRDefault="0027421F" w:rsidP="0027421F">
      <w:pPr>
        <w:pStyle w:val="DevConfigs"/>
        <w:rPr>
          <w:rStyle w:val="DevConfigGray"/>
        </w:rPr>
      </w:pPr>
      <w:r w:rsidRPr="0027421F">
        <w:rPr>
          <w:rStyle w:val="DevConfigGray"/>
        </w:rPr>
        <w:t>interface GigabitEthernet1/0/19</w:t>
      </w:r>
    </w:p>
    <w:p w14:paraId="0E686F69" w14:textId="77777777" w:rsidR="0027421F" w:rsidRPr="0027421F" w:rsidRDefault="0027421F" w:rsidP="0027421F">
      <w:pPr>
        <w:pStyle w:val="DevConfigs"/>
        <w:rPr>
          <w:rStyle w:val="DevConfigGray"/>
        </w:rPr>
      </w:pPr>
      <w:r w:rsidRPr="0027421F">
        <w:rPr>
          <w:rStyle w:val="DevConfigGray"/>
        </w:rPr>
        <w:t>interface GigabitEthernet1/0/20</w:t>
      </w:r>
    </w:p>
    <w:p w14:paraId="5786BA01" w14:textId="77777777" w:rsidR="0027421F" w:rsidRPr="0027421F" w:rsidRDefault="0027421F" w:rsidP="0027421F">
      <w:pPr>
        <w:pStyle w:val="DevConfigs"/>
        <w:rPr>
          <w:rStyle w:val="DevConfigGray"/>
        </w:rPr>
      </w:pPr>
      <w:r w:rsidRPr="0027421F">
        <w:rPr>
          <w:rStyle w:val="DevConfigGray"/>
        </w:rPr>
        <w:t>interface GigabitEthernet1/0/21</w:t>
      </w:r>
    </w:p>
    <w:p w14:paraId="669A8E4E" w14:textId="77777777" w:rsidR="0027421F" w:rsidRPr="0027421F" w:rsidRDefault="0027421F" w:rsidP="0027421F">
      <w:pPr>
        <w:pStyle w:val="DevConfigs"/>
        <w:rPr>
          <w:rStyle w:val="DevConfigGray"/>
        </w:rPr>
      </w:pPr>
      <w:r w:rsidRPr="0027421F">
        <w:rPr>
          <w:rStyle w:val="DevConfigGray"/>
        </w:rPr>
        <w:t>interface GigabitEthernet1/0/22</w:t>
      </w:r>
    </w:p>
    <w:p w14:paraId="52522D49" w14:textId="77777777" w:rsidR="0027421F" w:rsidRPr="0027421F" w:rsidRDefault="0027421F" w:rsidP="0027421F">
      <w:pPr>
        <w:pStyle w:val="DevConfigs"/>
        <w:rPr>
          <w:rStyle w:val="DevConfigGray"/>
        </w:rPr>
      </w:pPr>
      <w:r w:rsidRPr="0027421F">
        <w:rPr>
          <w:rStyle w:val="DevConfigGray"/>
        </w:rPr>
        <w:t>interface GigabitEthernet1/0/23</w:t>
      </w:r>
    </w:p>
    <w:p w14:paraId="35A03963" w14:textId="77777777" w:rsidR="0027421F" w:rsidRPr="0027421F" w:rsidRDefault="0027421F" w:rsidP="0027421F">
      <w:pPr>
        <w:pStyle w:val="DevConfigs"/>
        <w:rPr>
          <w:rStyle w:val="DevConfigGray"/>
        </w:rPr>
      </w:pPr>
      <w:r w:rsidRPr="0027421F">
        <w:rPr>
          <w:rStyle w:val="DevConfigGray"/>
        </w:rPr>
        <w:t xml:space="preserve"> no switchport</w:t>
      </w:r>
    </w:p>
    <w:p w14:paraId="5EC66C12" w14:textId="77777777" w:rsidR="0027421F" w:rsidRPr="0027421F" w:rsidRDefault="0027421F" w:rsidP="0027421F">
      <w:pPr>
        <w:pStyle w:val="DevConfigs"/>
        <w:rPr>
          <w:rStyle w:val="DevConfigGray"/>
        </w:rPr>
      </w:pPr>
      <w:r w:rsidRPr="0027421F">
        <w:rPr>
          <w:rStyle w:val="DevConfigGray"/>
        </w:rPr>
        <w:t xml:space="preserve"> ip address 10.10.5.1 255.255.255.0</w:t>
      </w:r>
    </w:p>
    <w:p w14:paraId="7D2CD7F6" w14:textId="77777777" w:rsidR="0027421F" w:rsidRPr="0027421F" w:rsidRDefault="0027421F" w:rsidP="0027421F">
      <w:pPr>
        <w:pStyle w:val="DevConfigs"/>
        <w:rPr>
          <w:rStyle w:val="DevConfigGray"/>
        </w:rPr>
      </w:pPr>
      <w:r w:rsidRPr="0027421F">
        <w:rPr>
          <w:rStyle w:val="DevConfigGray"/>
        </w:rPr>
        <w:t xml:space="preserve"> ipv6 address FE80::D2:1 link-local</w:t>
      </w:r>
    </w:p>
    <w:p w14:paraId="3C65E803" w14:textId="77777777" w:rsidR="0027421F" w:rsidRPr="0027421F" w:rsidRDefault="0027421F" w:rsidP="0027421F">
      <w:pPr>
        <w:pStyle w:val="DevConfigs"/>
        <w:rPr>
          <w:rStyle w:val="DevConfigGray"/>
        </w:rPr>
      </w:pPr>
      <w:r w:rsidRPr="0027421F">
        <w:rPr>
          <w:rStyle w:val="DevConfigGray"/>
        </w:rPr>
        <w:t xml:space="preserve"> ipv6 address 2001:DB8:ACAD:2002::1/64</w:t>
      </w:r>
    </w:p>
    <w:p w14:paraId="2C828771" w14:textId="77777777" w:rsidR="0027421F" w:rsidRPr="0027421F" w:rsidRDefault="0027421F" w:rsidP="0027421F">
      <w:pPr>
        <w:pStyle w:val="DevConfigs"/>
        <w:rPr>
          <w:rStyle w:val="DevConfigGray"/>
        </w:rPr>
      </w:pPr>
      <w:r w:rsidRPr="0027421F">
        <w:rPr>
          <w:rStyle w:val="DevConfigGray"/>
        </w:rPr>
        <w:t xml:space="preserve"> ospfv3 123 ipv4 area 2</w:t>
      </w:r>
    </w:p>
    <w:p w14:paraId="2692D76A" w14:textId="77777777" w:rsidR="0027421F" w:rsidRPr="0027421F" w:rsidRDefault="0027421F" w:rsidP="0027421F">
      <w:pPr>
        <w:pStyle w:val="DevConfigs"/>
        <w:rPr>
          <w:rStyle w:val="DevConfigGray"/>
        </w:rPr>
      </w:pPr>
      <w:r w:rsidRPr="0027421F">
        <w:rPr>
          <w:rStyle w:val="DevConfigGray"/>
        </w:rPr>
        <w:t xml:space="preserve"> ospfv3 123 ipv6 area 2</w:t>
      </w:r>
    </w:p>
    <w:p w14:paraId="6A5EBD6B" w14:textId="77777777" w:rsidR="0027421F" w:rsidRPr="0027421F" w:rsidRDefault="0027421F" w:rsidP="0027421F">
      <w:pPr>
        <w:pStyle w:val="DevConfigs"/>
        <w:rPr>
          <w:rStyle w:val="DevConfigGray"/>
        </w:rPr>
      </w:pPr>
      <w:r w:rsidRPr="0027421F">
        <w:rPr>
          <w:rStyle w:val="DevConfigGray"/>
        </w:rPr>
        <w:t>interface GigabitEthernet1/0/24</w:t>
      </w:r>
    </w:p>
    <w:p w14:paraId="4F95AFC0" w14:textId="77777777" w:rsidR="0027421F" w:rsidRPr="0027421F" w:rsidRDefault="0027421F" w:rsidP="0027421F">
      <w:pPr>
        <w:pStyle w:val="DevConfigs"/>
        <w:rPr>
          <w:rStyle w:val="DevConfigGray"/>
        </w:rPr>
      </w:pPr>
      <w:r w:rsidRPr="0027421F">
        <w:rPr>
          <w:rStyle w:val="DevConfigGray"/>
        </w:rPr>
        <w:t>interface GigabitEthernet1/1/1</w:t>
      </w:r>
    </w:p>
    <w:p w14:paraId="3C843895" w14:textId="77777777" w:rsidR="0027421F" w:rsidRPr="0027421F" w:rsidRDefault="0027421F" w:rsidP="0027421F">
      <w:pPr>
        <w:pStyle w:val="DevConfigs"/>
        <w:rPr>
          <w:rStyle w:val="DevConfigGray"/>
        </w:rPr>
      </w:pPr>
      <w:r w:rsidRPr="0027421F">
        <w:rPr>
          <w:rStyle w:val="DevConfigGray"/>
        </w:rPr>
        <w:t>interface GigabitEthernet1/1/2</w:t>
      </w:r>
    </w:p>
    <w:p w14:paraId="377B922F" w14:textId="77777777" w:rsidR="0027421F" w:rsidRPr="0027421F" w:rsidRDefault="0027421F" w:rsidP="0027421F">
      <w:pPr>
        <w:pStyle w:val="DevConfigs"/>
        <w:rPr>
          <w:rStyle w:val="DevConfigGray"/>
        </w:rPr>
      </w:pPr>
      <w:r w:rsidRPr="0027421F">
        <w:rPr>
          <w:rStyle w:val="DevConfigGray"/>
        </w:rPr>
        <w:t>interface GigabitEthernet1/1/3</w:t>
      </w:r>
    </w:p>
    <w:p w14:paraId="1AA3D7B0" w14:textId="77777777" w:rsidR="0027421F" w:rsidRPr="0027421F" w:rsidRDefault="0027421F" w:rsidP="0027421F">
      <w:pPr>
        <w:pStyle w:val="DevConfigs"/>
        <w:rPr>
          <w:rStyle w:val="DevConfigGray"/>
        </w:rPr>
      </w:pPr>
      <w:r w:rsidRPr="0027421F">
        <w:rPr>
          <w:rStyle w:val="DevConfigGray"/>
        </w:rPr>
        <w:t>interface GigabitEthernet1/1/4</w:t>
      </w:r>
    </w:p>
    <w:p w14:paraId="1A9640C6" w14:textId="77777777" w:rsidR="0027421F" w:rsidRPr="0027421F" w:rsidRDefault="0027421F" w:rsidP="0027421F">
      <w:pPr>
        <w:pStyle w:val="DevConfigs"/>
        <w:rPr>
          <w:rStyle w:val="DevConfigGray"/>
        </w:rPr>
      </w:pPr>
      <w:r w:rsidRPr="0027421F">
        <w:rPr>
          <w:rStyle w:val="DevConfigGray"/>
        </w:rPr>
        <w:t>interface AppGigabitEthernet1/0/1</w:t>
      </w:r>
    </w:p>
    <w:p w14:paraId="113FAA7F" w14:textId="77777777" w:rsidR="0027421F" w:rsidRPr="0027421F" w:rsidRDefault="0027421F" w:rsidP="0027421F">
      <w:pPr>
        <w:pStyle w:val="DevConfigs"/>
        <w:rPr>
          <w:rStyle w:val="DevConfigGray"/>
        </w:rPr>
      </w:pPr>
      <w:r w:rsidRPr="0027421F">
        <w:rPr>
          <w:rStyle w:val="DevConfigGray"/>
        </w:rPr>
        <w:lastRenderedPageBreak/>
        <w:t>interface Vlan1</w:t>
      </w:r>
    </w:p>
    <w:p w14:paraId="527C9750" w14:textId="77777777" w:rsidR="0027421F" w:rsidRPr="0027421F" w:rsidRDefault="0027421F" w:rsidP="0027421F">
      <w:pPr>
        <w:pStyle w:val="DevConfigs"/>
        <w:rPr>
          <w:rStyle w:val="DevConfigGray"/>
        </w:rPr>
      </w:pPr>
      <w:r w:rsidRPr="0027421F">
        <w:rPr>
          <w:rStyle w:val="DevConfigGray"/>
        </w:rPr>
        <w:t xml:space="preserve"> no ip address</w:t>
      </w:r>
    </w:p>
    <w:p w14:paraId="10C5B55A" w14:textId="77777777" w:rsidR="0027421F" w:rsidRPr="0027421F" w:rsidRDefault="0027421F" w:rsidP="0027421F">
      <w:pPr>
        <w:pStyle w:val="DevConfigs"/>
        <w:rPr>
          <w:rStyle w:val="DevConfigGray"/>
        </w:rPr>
      </w:pPr>
      <w:r w:rsidRPr="0027421F">
        <w:rPr>
          <w:rStyle w:val="DevConfigGray"/>
        </w:rPr>
        <w:t>router ospfv3 123</w:t>
      </w:r>
    </w:p>
    <w:p w14:paraId="0BCAF6A5" w14:textId="77777777" w:rsidR="0027421F" w:rsidRPr="0027421F" w:rsidRDefault="0027421F" w:rsidP="0027421F">
      <w:pPr>
        <w:pStyle w:val="DevConfigs"/>
        <w:rPr>
          <w:rStyle w:val="DevConfigGray"/>
        </w:rPr>
      </w:pPr>
      <w:r w:rsidRPr="0027421F">
        <w:rPr>
          <w:rStyle w:val="DevConfigGray"/>
        </w:rPr>
        <w:t xml:space="preserve"> address-family ipv4 unicast</w:t>
      </w:r>
    </w:p>
    <w:p w14:paraId="0464CD38" w14:textId="77777777" w:rsidR="0027421F" w:rsidRPr="0027421F" w:rsidRDefault="0027421F" w:rsidP="0027421F">
      <w:pPr>
        <w:pStyle w:val="DevConfigs"/>
        <w:rPr>
          <w:rStyle w:val="DevConfigGray"/>
        </w:rPr>
      </w:pPr>
      <w:r w:rsidRPr="0027421F">
        <w:rPr>
          <w:rStyle w:val="DevConfigGray"/>
        </w:rPr>
        <w:t xml:space="preserve">  passive-interface GigabitEthernet1/0/23</w:t>
      </w:r>
    </w:p>
    <w:p w14:paraId="2A219671" w14:textId="77777777" w:rsidR="0027421F" w:rsidRPr="0027421F" w:rsidRDefault="0027421F" w:rsidP="0027421F">
      <w:pPr>
        <w:pStyle w:val="DevConfigs"/>
        <w:rPr>
          <w:rStyle w:val="DevConfigGray"/>
        </w:rPr>
      </w:pPr>
      <w:r w:rsidRPr="0027421F">
        <w:rPr>
          <w:rStyle w:val="DevConfigGray"/>
        </w:rPr>
        <w:t xml:space="preserve">  router-id 3.3.3.2</w:t>
      </w:r>
    </w:p>
    <w:p w14:paraId="65953042" w14:textId="77777777" w:rsidR="0027421F" w:rsidRPr="0027421F" w:rsidRDefault="0027421F" w:rsidP="0027421F">
      <w:pPr>
        <w:pStyle w:val="DevConfigs"/>
        <w:rPr>
          <w:rStyle w:val="DevConfigGray"/>
        </w:rPr>
      </w:pPr>
      <w:r w:rsidRPr="0027421F">
        <w:rPr>
          <w:rStyle w:val="DevConfigGray"/>
        </w:rPr>
        <w:t xml:space="preserve">  area 2 stub</w:t>
      </w:r>
    </w:p>
    <w:p w14:paraId="2769518F" w14:textId="77777777" w:rsidR="0027421F" w:rsidRPr="0027421F" w:rsidRDefault="0027421F" w:rsidP="0027421F">
      <w:pPr>
        <w:pStyle w:val="DevConfigs"/>
        <w:rPr>
          <w:rStyle w:val="DevConfigGray"/>
        </w:rPr>
      </w:pPr>
      <w:r w:rsidRPr="0027421F">
        <w:rPr>
          <w:rStyle w:val="DevConfigGray"/>
        </w:rPr>
        <w:t xml:space="preserve"> exit-address-family</w:t>
      </w:r>
    </w:p>
    <w:p w14:paraId="0E6A9EEA" w14:textId="77777777" w:rsidR="0027421F" w:rsidRPr="0027421F" w:rsidRDefault="0027421F" w:rsidP="0027421F">
      <w:pPr>
        <w:pStyle w:val="DevConfigs"/>
        <w:rPr>
          <w:rStyle w:val="DevConfigGray"/>
        </w:rPr>
      </w:pPr>
      <w:r w:rsidRPr="0027421F">
        <w:rPr>
          <w:rStyle w:val="DevConfigGray"/>
        </w:rPr>
        <w:t xml:space="preserve"> address-family ipv6 unicast</w:t>
      </w:r>
    </w:p>
    <w:p w14:paraId="2B5F20D2" w14:textId="77777777" w:rsidR="0027421F" w:rsidRPr="0027421F" w:rsidRDefault="0027421F" w:rsidP="0027421F">
      <w:pPr>
        <w:pStyle w:val="DevConfigs"/>
        <w:rPr>
          <w:rStyle w:val="DevConfigGray"/>
        </w:rPr>
      </w:pPr>
      <w:r w:rsidRPr="0027421F">
        <w:rPr>
          <w:rStyle w:val="DevConfigGray"/>
        </w:rPr>
        <w:t xml:space="preserve">  passive-interface GigabitEthernet1/0/23</w:t>
      </w:r>
    </w:p>
    <w:p w14:paraId="7B7AD966" w14:textId="77777777" w:rsidR="0027421F" w:rsidRPr="0027421F" w:rsidRDefault="0027421F" w:rsidP="0027421F">
      <w:pPr>
        <w:pStyle w:val="DevConfigs"/>
        <w:rPr>
          <w:rStyle w:val="DevConfigGray"/>
        </w:rPr>
      </w:pPr>
      <w:r w:rsidRPr="0027421F">
        <w:rPr>
          <w:rStyle w:val="DevConfigGray"/>
        </w:rPr>
        <w:t xml:space="preserve">  router-id 3.3.3.2</w:t>
      </w:r>
    </w:p>
    <w:p w14:paraId="32F31857" w14:textId="77777777" w:rsidR="0027421F" w:rsidRPr="0027421F" w:rsidRDefault="0027421F" w:rsidP="0027421F">
      <w:pPr>
        <w:pStyle w:val="DevConfigs"/>
        <w:rPr>
          <w:rStyle w:val="DevConfigGray"/>
        </w:rPr>
      </w:pPr>
      <w:r w:rsidRPr="0027421F">
        <w:rPr>
          <w:rStyle w:val="DevConfigGray"/>
        </w:rPr>
        <w:t xml:space="preserve">  area 2 stub</w:t>
      </w:r>
    </w:p>
    <w:p w14:paraId="32F985DE" w14:textId="77777777" w:rsidR="0027421F" w:rsidRPr="0027421F" w:rsidRDefault="0027421F" w:rsidP="0027421F">
      <w:pPr>
        <w:pStyle w:val="DevConfigs"/>
        <w:rPr>
          <w:rStyle w:val="DevConfigGray"/>
        </w:rPr>
      </w:pPr>
      <w:r w:rsidRPr="0027421F">
        <w:rPr>
          <w:rStyle w:val="DevConfigGray"/>
        </w:rPr>
        <w:t xml:space="preserve"> exit-address-family</w:t>
      </w:r>
    </w:p>
    <w:p w14:paraId="29915B55" w14:textId="77777777" w:rsidR="0027421F" w:rsidRPr="0027421F" w:rsidRDefault="0027421F" w:rsidP="0027421F">
      <w:pPr>
        <w:pStyle w:val="DevConfigs"/>
        <w:rPr>
          <w:rStyle w:val="DevConfigGray"/>
        </w:rPr>
      </w:pPr>
      <w:r w:rsidRPr="0027421F">
        <w:rPr>
          <w:rStyle w:val="DevConfigGray"/>
        </w:rPr>
        <w:t xml:space="preserve">ip forward-protocol </w:t>
      </w:r>
      <w:proofErr w:type="spellStart"/>
      <w:r w:rsidRPr="0027421F">
        <w:rPr>
          <w:rStyle w:val="DevConfigGray"/>
        </w:rPr>
        <w:t>nd</w:t>
      </w:r>
      <w:proofErr w:type="spellEnd"/>
    </w:p>
    <w:p w14:paraId="4869A2DF" w14:textId="77777777" w:rsidR="0027421F" w:rsidRPr="0027421F" w:rsidRDefault="0027421F" w:rsidP="0027421F">
      <w:pPr>
        <w:pStyle w:val="DevConfigs"/>
        <w:rPr>
          <w:rStyle w:val="DevConfigGray"/>
        </w:rPr>
      </w:pPr>
      <w:r w:rsidRPr="0027421F">
        <w:rPr>
          <w:rStyle w:val="DevConfigGray"/>
        </w:rPr>
        <w:t>ip http server</w:t>
      </w:r>
    </w:p>
    <w:p w14:paraId="179A1A6F" w14:textId="77777777" w:rsidR="0027421F" w:rsidRPr="0027421F" w:rsidRDefault="0027421F" w:rsidP="0027421F">
      <w:pPr>
        <w:pStyle w:val="DevConfigs"/>
        <w:rPr>
          <w:rStyle w:val="DevConfigGray"/>
        </w:rPr>
      </w:pPr>
      <w:r w:rsidRPr="0027421F">
        <w:rPr>
          <w:rStyle w:val="DevConfigGray"/>
        </w:rPr>
        <w:t>ip http secure-server</w:t>
      </w:r>
    </w:p>
    <w:p w14:paraId="0DF4CA80" w14:textId="77777777" w:rsidR="0027421F" w:rsidRPr="0027421F" w:rsidRDefault="0027421F" w:rsidP="0027421F">
      <w:pPr>
        <w:pStyle w:val="DevConfigs"/>
        <w:rPr>
          <w:rStyle w:val="DevConfigGray"/>
        </w:rPr>
      </w:pPr>
      <w:r w:rsidRPr="0027421F">
        <w:rPr>
          <w:rStyle w:val="DevConfigGray"/>
        </w:rPr>
        <w:t>ip ssh bulk-mode 131072</w:t>
      </w:r>
    </w:p>
    <w:p w14:paraId="0309507E" w14:textId="77777777" w:rsidR="0027421F" w:rsidRPr="0027421F" w:rsidRDefault="0027421F" w:rsidP="0027421F">
      <w:pPr>
        <w:pStyle w:val="DevConfigs"/>
        <w:rPr>
          <w:rStyle w:val="DevConfigGray"/>
        </w:rPr>
      </w:pPr>
      <w:r w:rsidRPr="0027421F">
        <w:rPr>
          <w:rStyle w:val="DevConfigGray"/>
        </w:rPr>
        <w:t>control-plane</w:t>
      </w:r>
    </w:p>
    <w:p w14:paraId="1761A9E6" w14:textId="77777777" w:rsidR="0027421F" w:rsidRPr="0027421F" w:rsidRDefault="0027421F" w:rsidP="0027421F">
      <w:pPr>
        <w:pStyle w:val="DevConfigs"/>
        <w:rPr>
          <w:rStyle w:val="DevConfigGray"/>
        </w:rPr>
      </w:pPr>
      <w:r w:rsidRPr="0027421F">
        <w:rPr>
          <w:rStyle w:val="DevConfigGray"/>
        </w:rPr>
        <w:t xml:space="preserve"> service-policy input system-</w:t>
      </w:r>
      <w:proofErr w:type="spellStart"/>
      <w:r w:rsidRPr="0027421F">
        <w:rPr>
          <w:rStyle w:val="DevConfigGray"/>
        </w:rPr>
        <w:t>cpp</w:t>
      </w:r>
      <w:proofErr w:type="spellEnd"/>
      <w:r w:rsidRPr="0027421F">
        <w:rPr>
          <w:rStyle w:val="DevConfigGray"/>
        </w:rPr>
        <w:t>-policy</w:t>
      </w:r>
    </w:p>
    <w:p w14:paraId="18BF91E9" w14:textId="77777777" w:rsidR="0027421F" w:rsidRPr="0027421F" w:rsidRDefault="0027421F" w:rsidP="0027421F">
      <w:pPr>
        <w:pStyle w:val="DevConfigs"/>
        <w:rPr>
          <w:rStyle w:val="DevConfigGray"/>
        </w:rPr>
      </w:pPr>
      <w:r w:rsidRPr="0027421F">
        <w:rPr>
          <w:rStyle w:val="DevConfigGray"/>
        </w:rPr>
        <w:t>line con 0</w:t>
      </w:r>
    </w:p>
    <w:p w14:paraId="084D485A" w14:textId="77777777" w:rsidR="0027421F" w:rsidRPr="0027421F" w:rsidRDefault="0027421F" w:rsidP="0027421F">
      <w:pPr>
        <w:pStyle w:val="DevConfigs"/>
        <w:rPr>
          <w:rStyle w:val="DevConfigGray"/>
        </w:rPr>
      </w:pPr>
      <w:r w:rsidRPr="0027421F">
        <w:rPr>
          <w:rStyle w:val="DevConfigGray"/>
        </w:rPr>
        <w:t xml:space="preserve"> exec-timeout 0 0</w:t>
      </w:r>
    </w:p>
    <w:p w14:paraId="17DD5AB9" w14:textId="77777777" w:rsidR="0027421F" w:rsidRPr="0027421F" w:rsidRDefault="0027421F" w:rsidP="0027421F">
      <w:pPr>
        <w:pStyle w:val="DevConfigs"/>
        <w:rPr>
          <w:rStyle w:val="DevConfigGray"/>
        </w:rPr>
      </w:pPr>
      <w:r w:rsidRPr="0027421F">
        <w:rPr>
          <w:rStyle w:val="DevConfigGray"/>
        </w:rPr>
        <w:t xml:space="preserve"> logging synchronous</w:t>
      </w:r>
    </w:p>
    <w:p w14:paraId="21EE1D43" w14:textId="77777777" w:rsidR="0027421F" w:rsidRPr="0027421F" w:rsidRDefault="0027421F" w:rsidP="0027421F">
      <w:pPr>
        <w:pStyle w:val="DevConfigs"/>
        <w:rPr>
          <w:rStyle w:val="DevConfigGray"/>
        </w:rPr>
      </w:pPr>
      <w:r w:rsidRPr="0027421F">
        <w:rPr>
          <w:rStyle w:val="DevConfigGray"/>
        </w:rPr>
        <w:t xml:space="preserve"> </w:t>
      </w:r>
      <w:proofErr w:type="spellStart"/>
      <w:r w:rsidRPr="0027421F">
        <w:rPr>
          <w:rStyle w:val="DevConfigGray"/>
        </w:rPr>
        <w:t>stopbits</w:t>
      </w:r>
      <w:proofErr w:type="spellEnd"/>
      <w:r w:rsidRPr="0027421F">
        <w:rPr>
          <w:rStyle w:val="DevConfigGray"/>
        </w:rPr>
        <w:t xml:space="preserve"> 1</w:t>
      </w:r>
    </w:p>
    <w:p w14:paraId="46E553B4" w14:textId="77777777" w:rsidR="0027421F" w:rsidRPr="0027421F" w:rsidRDefault="0027421F" w:rsidP="0027421F">
      <w:pPr>
        <w:pStyle w:val="DevConfigs"/>
        <w:rPr>
          <w:rStyle w:val="DevConfigGray"/>
        </w:rPr>
      </w:pPr>
      <w:r w:rsidRPr="0027421F">
        <w:rPr>
          <w:rStyle w:val="DevConfigGray"/>
        </w:rPr>
        <w:t xml:space="preserve">line </w:t>
      </w:r>
      <w:proofErr w:type="spellStart"/>
      <w:r w:rsidRPr="0027421F">
        <w:rPr>
          <w:rStyle w:val="DevConfigGray"/>
        </w:rPr>
        <w:t>vty</w:t>
      </w:r>
      <w:proofErr w:type="spellEnd"/>
      <w:r w:rsidRPr="0027421F">
        <w:rPr>
          <w:rStyle w:val="DevConfigGray"/>
        </w:rPr>
        <w:t xml:space="preserve"> 0</w:t>
      </w:r>
    </w:p>
    <w:p w14:paraId="66C8FB5A" w14:textId="77777777" w:rsidR="0027421F" w:rsidRPr="0027421F" w:rsidRDefault="0027421F" w:rsidP="0027421F">
      <w:pPr>
        <w:pStyle w:val="DevConfigs"/>
        <w:rPr>
          <w:rStyle w:val="DevConfigGray"/>
        </w:rPr>
      </w:pPr>
      <w:r w:rsidRPr="0027421F">
        <w:rPr>
          <w:rStyle w:val="DevConfigGray"/>
        </w:rPr>
        <w:t xml:space="preserve"> login</w:t>
      </w:r>
    </w:p>
    <w:p w14:paraId="475F992A" w14:textId="77777777" w:rsidR="0027421F" w:rsidRPr="0027421F" w:rsidRDefault="0027421F" w:rsidP="0027421F">
      <w:pPr>
        <w:pStyle w:val="DevConfigs"/>
        <w:rPr>
          <w:rStyle w:val="DevConfigGray"/>
        </w:rPr>
      </w:pPr>
      <w:r w:rsidRPr="0027421F">
        <w:rPr>
          <w:rStyle w:val="DevConfigGray"/>
        </w:rPr>
        <w:t xml:space="preserve"> length 0</w:t>
      </w:r>
    </w:p>
    <w:p w14:paraId="3983C88F" w14:textId="77777777" w:rsidR="0027421F" w:rsidRPr="0027421F" w:rsidRDefault="0027421F" w:rsidP="0027421F">
      <w:pPr>
        <w:pStyle w:val="DevConfigs"/>
        <w:rPr>
          <w:rStyle w:val="DevConfigGray"/>
        </w:rPr>
      </w:pPr>
      <w:r w:rsidRPr="0027421F">
        <w:rPr>
          <w:rStyle w:val="DevConfigGray"/>
        </w:rPr>
        <w:t xml:space="preserve"> transport input ssh</w:t>
      </w:r>
    </w:p>
    <w:p w14:paraId="0FB1E9CC" w14:textId="77777777" w:rsidR="0027421F" w:rsidRPr="0027421F" w:rsidRDefault="0027421F" w:rsidP="0027421F">
      <w:pPr>
        <w:pStyle w:val="DevConfigs"/>
        <w:rPr>
          <w:rStyle w:val="DevConfigGray"/>
        </w:rPr>
      </w:pPr>
      <w:r w:rsidRPr="0027421F">
        <w:rPr>
          <w:rStyle w:val="DevConfigGray"/>
        </w:rPr>
        <w:t xml:space="preserve">line </w:t>
      </w:r>
      <w:proofErr w:type="spellStart"/>
      <w:r w:rsidRPr="0027421F">
        <w:rPr>
          <w:rStyle w:val="DevConfigGray"/>
        </w:rPr>
        <w:t>vty</w:t>
      </w:r>
      <w:proofErr w:type="spellEnd"/>
      <w:r w:rsidRPr="0027421F">
        <w:rPr>
          <w:rStyle w:val="DevConfigGray"/>
        </w:rPr>
        <w:t xml:space="preserve"> 1 4</w:t>
      </w:r>
    </w:p>
    <w:p w14:paraId="3762F467" w14:textId="77777777" w:rsidR="0027421F" w:rsidRPr="0027421F" w:rsidRDefault="0027421F" w:rsidP="0027421F">
      <w:pPr>
        <w:pStyle w:val="DevConfigs"/>
        <w:rPr>
          <w:rStyle w:val="DevConfigGray"/>
        </w:rPr>
      </w:pPr>
      <w:r w:rsidRPr="0027421F">
        <w:rPr>
          <w:rStyle w:val="DevConfigGray"/>
        </w:rPr>
        <w:t xml:space="preserve"> login</w:t>
      </w:r>
    </w:p>
    <w:p w14:paraId="6A46DD38" w14:textId="77777777" w:rsidR="0027421F" w:rsidRPr="0027421F" w:rsidRDefault="0027421F" w:rsidP="0027421F">
      <w:pPr>
        <w:pStyle w:val="DevConfigs"/>
        <w:rPr>
          <w:rStyle w:val="DevConfigGray"/>
        </w:rPr>
      </w:pPr>
      <w:r w:rsidRPr="0027421F">
        <w:rPr>
          <w:rStyle w:val="DevConfigGray"/>
        </w:rPr>
        <w:t xml:space="preserve"> transport input ssh</w:t>
      </w:r>
    </w:p>
    <w:p w14:paraId="3BA1AA53" w14:textId="77777777" w:rsidR="0027421F" w:rsidRPr="0027421F" w:rsidRDefault="0027421F" w:rsidP="0027421F">
      <w:pPr>
        <w:pStyle w:val="DevConfigs"/>
        <w:rPr>
          <w:rStyle w:val="DevConfigGray"/>
        </w:rPr>
      </w:pPr>
      <w:r w:rsidRPr="0027421F">
        <w:rPr>
          <w:rStyle w:val="DevConfigGray"/>
        </w:rPr>
        <w:t xml:space="preserve">line </w:t>
      </w:r>
      <w:proofErr w:type="spellStart"/>
      <w:r w:rsidRPr="0027421F">
        <w:rPr>
          <w:rStyle w:val="DevConfigGray"/>
        </w:rPr>
        <w:t>vty</w:t>
      </w:r>
      <w:proofErr w:type="spellEnd"/>
      <w:r w:rsidRPr="0027421F">
        <w:rPr>
          <w:rStyle w:val="DevConfigGray"/>
        </w:rPr>
        <w:t xml:space="preserve"> 5 31</w:t>
      </w:r>
    </w:p>
    <w:p w14:paraId="44100B18" w14:textId="77777777" w:rsidR="0027421F" w:rsidRPr="0027421F" w:rsidRDefault="0027421F" w:rsidP="0027421F">
      <w:pPr>
        <w:pStyle w:val="DevConfigs"/>
        <w:rPr>
          <w:rStyle w:val="DevConfigGray"/>
        </w:rPr>
      </w:pPr>
      <w:r w:rsidRPr="0027421F">
        <w:rPr>
          <w:rStyle w:val="DevConfigGray"/>
        </w:rPr>
        <w:t xml:space="preserve"> login</w:t>
      </w:r>
    </w:p>
    <w:p w14:paraId="56A22520" w14:textId="77777777" w:rsidR="0027421F" w:rsidRDefault="0027421F" w:rsidP="0027421F">
      <w:pPr>
        <w:pStyle w:val="DevConfigs"/>
        <w:rPr>
          <w:rStyle w:val="DevConfigGray"/>
        </w:rPr>
      </w:pPr>
      <w:r w:rsidRPr="0027421F">
        <w:rPr>
          <w:rStyle w:val="DevConfigGray"/>
        </w:rPr>
        <w:t xml:space="preserve"> transport input ssh</w:t>
      </w:r>
    </w:p>
    <w:p w14:paraId="71412DF4" w14:textId="77777777" w:rsidR="000B4831" w:rsidRPr="000B4831" w:rsidRDefault="000B4831" w:rsidP="000B4831">
      <w:pPr>
        <w:pStyle w:val="DevConfigs"/>
        <w:rPr>
          <w:rStyle w:val="DevConfigGray"/>
        </w:rPr>
      </w:pPr>
      <w:r w:rsidRPr="000B4831">
        <w:rPr>
          <w:rStyle w:val="DevConfigGray"/>
        </w:rPr>
        <w:t>!</w:t>
      </w:r>
    </w:p>
    <w:p w14:paraId="6C8CEDF6" w14:textId="77777777" w:rsidR="000B4831" w:rsidRPr="000B4831" w:rsidRDefault="000B4831" w:rsidP="000B4831">
      <w:pPr>
        <w:pStyle w:val="DevConfigs"/>
        <w:rPr>
          <w:rStyle w:val="DevConfigGray"/>
        </w:rPr>
      </w:pPr>
      <w:r w:rsidRPr="000B4831">
        <w:rPr>
          <w:rStyle w:val="DevConfigGray"/>
        </w:rPr>
        <w:t>end</w:t>
      </w:r>
    </w:p>
    <w:p w14:paraId="7591EE2D" w14:textId="77777777" w:rsidR="000B4831" w:rsidRPr="000B4831" w:rsidRDefault="000B4831" w:rsidP="000B4831">
      <w:pPr>
        <w:pStyle w:val="DevConfigs"/>
        <w:rPr>
          <w:rStyle w:val="DevConfigGray"/>
        </w:rPr>
      </w:pPr>
    </w:p>
    <w:p w14:paraId="574AFD1C" w14:textId="7A6B1F44" w:rsidR="000B4831" w:rsidRPr="00A343F8" w:rsidRDefault="000B4831" w:rsidP="000B4831">
      <w:pPr>
        <w:pStyle w:val="DevConfigs"/>
        <w:rPr>
          <w:rStyle w:val="DevConfigGray"/>
        </w:rPr>
      </w:pPr>
      <w:r w:rsidRPr="000B4831">
        <w:rPr>
          <w:rStyle w:val="DevConfigGray"/>
        </w:rPr>
        <w:t>D2#</w:t>
      </w:r>
    </w:p>
    <w:p w14:paraId="72B25E50" w14:textId="6ECF1178" w:rsidR="00C162C0" w:rsidRDefault="00C162C0" w:rsidP="00925812">
      <w:pPr>
        <w:pStyle w:val="DevConfigs"/>
        <w:rPr>
          <w:rStyle w:val="DevConfigGray"/>
        </w:rPr>
      </w:pPr>
    </w:p>
    <w:p w14:paraId="1AAB1012" w14:textId="77777777" w:rsidR="00453B4B" w:rsidRPr="00C77B29" w:rsidRDefault="00453B4B" w:rsidP="00925812">
      <w:pPr>
        <w:pStyle w:val="DevConfigs"/>
        <w:rPr>
          <w:rStyle w:val="DevConfigGray"/>
          <w:rFonts w:ascii="Arial" w:hAnsi="Arial"/>
          <w:shd w:val="clear" w:color="auto" w:fill="auto"/>
        </w:rPr>
      </w:pPr>
    </w:p>
    <w:sectPr w:rsidR="00453B4B" w:rsidRPr="00C77B29" w:rsidSect="009C3182">
      <w:headerReference w:type="even" r:id="rId12"/>
      <w:headerReference w:type="default" r:id="rId13"/>
      <w:footerReference w:type="even" r:id="rId14"/>
      <w:footerReference w:type="default" r:id="rId15"/>
      <w:headerReference w:type="first" r:id="rId16"/>
      <w:footerReference w:type="first" r:id="rId17"/>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7F6DA1" w14:textId="77777777" w:rsidR="00446B44" w:rsidRDefault="00446B44" w:rsidP="00710659">
      <w:r>
        <w:separator/>
      </w:r>
    </w:p>
    <w:p w14:paraId="749D7E7F" w14:textId="77777777" w:rsidR="00446B44" w:rsidRDefault="00446B44"/>
  </w:endnote>
  <w:endnote w:type="continuationSeparator" w:id="0">
    <w:p w14:paraId="0A87403A" w14:textId="77777777" w:rsidR="00446B44" w:rsidRDefault="00446B44" w:rsidP="00710659">
      <w:r>
        <w:continuationSeparator/>
      </w:r>
    </w:p>
    <w:p w14:paraId="01B7A3E0" w14:textId="77777777" w:rsidR="00446B44" w:rsidRDefault="00446B4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pple Color Emoji">
    <w:altName w:val="Calibri"/>
    <w:charset w:val="00"/>
    <w:family w:val="auto"/>
    <w:pitch w:val="variable"/>
    <w:sig w:usb0="00000003" w:usb1="18000000" w:usb2="14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87F06" w14:textId="54C76FC6" w:rsidR="00CB5423" w:rsidRDefault="00260F8B" w:rsidP="003F6013">
    <w:pPr>
      <w:pStyle w:val="Footer"/>
    </w:pPr>
    <w:r>
      <w:rPr>
        <w:noProof/>
      </w:rPr>
      <mc:AlternateContent>
        <mc:Choice Requires="wps">
          <w:drawing>
            <wp:anchor distT="0" distB="0" distL="0" distR="0" simplePos="0" relativeHeight="251659264" behindDoc="0" locked="0" layoutInCell="1" allowOverlap="1" wp14:anchorId="0217E979" wp14:editId="166A6292">
              <wp:simplePos x="635" y="635"/>
              <wp:positionH relativeFrom="page">
                <wp:align>left</wp:align>
              </wp:positionH>
              <wp:positionV relativeFrom="page">
                <wp:align>bottom</wp:align>
              </wp:positionV>
              <wp:extent cx="258445" cy="246380"/>
              <wp:effectExtent l="0" t="0" r="8255" b="0"/>
              <wp:wrapNone/>
              <wp:docPr id="1992360150" name="Text Box 2" descr="-">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58445" cy="246380"/>
                      </a:xfrm>
                      <a:prstGeom prst="rect">
                        <a:avLst/>
                      </a:prstGeom>
                      <a:noFill/>
                      <a:ln>
                        <a:noFill/>
                      </a:ln>
                    </wps:spPr>
                    <wps:txbx>
                      <w:txbxContent>
                        <w:p w14:paraId="2B1E8CFC" w14:textId="4E1361EF" w:rsidR="00260F8B" w:rsidRPr="00260F8B" w:rsidRDefault="00260F8B" w:rsidP="00260F8B">
                          <w:pPr>
                            <w:rPr>
                              <w:rFonts w:ascii="Calibri" w:hAnsi="Calibri" w:cs="Calibri"/>
                              <w:noProof/>
                              <w:color w:val="000000"/>
                              <w:sz w:val="2"/>
                              <w:szCs w:val="2"/>
                            </w:rPr>
                          </w:pPr>
                          <w:r w:rsidRPr="00260F8B">
                            <w:rPr>
                              <w:rFonts w:ascii="Calibri" w:hAnsi="Calibri" w:cs="Calibri"/>
                              <w:noProof/>
                              <w:color w:val="000000"/>
                              <w:sz w:val="2"/>
                              <w:szCs w:val="2"/>
                            </w:rPr>
                            <w:t>-</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217E979" id="_x0000_t202" coordsize="21600,21600" o:spt="202" path="m,l,21600r21600,l21600,xe">
              <v:stroke joinstyle="miter"/>
              <v:path gradientshapeok="t" o:connecttype="rect"/>
            </v:shapetype>
            <v:shape id="Text Box 2" o:spid="_x0000_s1026" type="#_x0000_t202" alt="-" style="position:absolute;margin-left:0;margin-top:0;width:20.35pt;height:19.4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" filled="f" stroked="f">
              <v:textbox style="mso-fit-shape-to-text:t" inset="20pt,0,0,15pt">
                <w:txbxContent>
                  <w:p w14:paraId="2B1E8CFC" w14:textId="4E1361EF" w:rsidR="00260F8B" w:rsidRPr="00260F8B" w:rsidRDefault="00260F8B" w:rsidP="00260F8B">
                    <w:pPr>
                      <w:rPr>
                        <w:rFonts w:ascii="Calibri" w:hAnsi="Calibri" w:cs="Calibri"/>
                        <w:noProof/>
                        <w:color w:val="000000"/>
                        <w:sz w:val="2"/>
                        <w:szCs w:val="2"/>
                      </w:rPr>
                    </w:pPr>
                    <w:r w:rsidRPr="00260F8B">
                      <w:rPr>
                        <w:rFonts w:ascii="Calibri" w:hAnsi="Calibri" w:cs="Calibri"/>
                        <w:noProof/>
                        <w:color w:val="000000"/>
                        <w:sz w:val="2"/>
                        <w:szCs w:val="2"/>
                      </w:rPr>
                      <w:t>-</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00355E" w14:textId="151A617A" w:rsidR="00415F6D" w:rsidRPr="00882B63" w:rsidRDefault="00260F8B" w:rsidP="003F6013">
    <w:pPr>
      <w:pStyle w:val="Footer"/>
      <w:rPr>
        <w:szCs w:val="16"/>
      </w:rPr>
    </w:pPr>
    <w:r>
      <w:rPr>
        <w:noProof/>
      </w:rPr>
      <mc:AlternateContent>
        <mc:Choice Requires="wps">
          <w:drawing>
            <wp:anchor distT="0" distB="0" distL="0" distR="0" simplePos="0" relativeHeight="251660288" behindDoc="0" locked="0" layoutInCell="1" allowOverlap="1" wp14:anchorId="52776136" wp14:editId="21ED3975">
              <wp:simplePos x="635" y="635"/>
              <wp:positionH relativeFrom="page">
                <wp:align>left</wp:align>
              </wp:positionH>
              <wp:positionV relativeFrom="page">
                <wp:align>bottom</wp:align>
              </wp:positionV>
              <wp:extent cx="258445" cy="246380"/>
              <wp:effectExtent l="0" t="0" r="8255" b="0"/>
              <wp:wrapNone/>
              <wp:docPr id="1520752637" name="Text Box 3" descr="-">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58445" cy="246380"/>
                      </a:xfrm>
                      <a:prstGeom prst="rect">
                        <a:avLst/>
                      </a:prstGeom>
                      <a:noFill/>
                      <a:ln>
                        <a:noFill/>
                      </a:ln>
                    </wps:spPr>
                    <wps:txbx>
                      <w:txbxContent>
                        <w:p w14:paraId="50A6DB5B" w14:textId="2C3A0023" w:rsidR="00260F8B" w:rsidRPr="00260F8B" w:rsidRDefault="00260F8B" w:rsidP="00260F8B">
                          <w:pPr>
                            <w:rPr>
                              <w:rFonts w:ascii="Calibri" w:hAnsi="Calibri" w:cs="Calibri"/>
                              <w:noProof/>
                              <w:color w:val="000000"/>
                              <w:sz w:val="2"/>
                              <w:szCs w:val="2"/>
                            </w:rPr>
                          </w:pPr>
                          <w:r w:rsidRPr="00260F8B">
                            <w:rPr>
                              <w:rFonts w:ascii="Calibri" w:hAnsi="Calibri" w:cs="Calibri"/>
                              <w:noProof/>
                              <w:color w:val="000000"/>
                              <w:sz w:val="2"/>
                              <w:szCs w:val="2"/>
                            </w:rPr>
                            <w:t>-</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2776136" id="_x0000_t202" coordsize="21600,21600" o:spt="202" path="m,l,21600r21600,l21600,xe">
              <v:stroke joinstyle="miter"/>
              <v:path gradientshapeok="t" o:connecttype="rect"/>
            </v:shapetype>
            <v:shape id="Text Box 3" o:spid="_x0000_s1027" type="#_x0000_t202" alt="-" style="position:absolute;margin-left:0;margin-top:0;width:20.35pt;height:19.4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" filled="f" stroked="f">
              <v:textbox style="mso-fit-shape-to-text:t" inset="20pt,0,0,15pt">
                <w:txbxContent>
                  <w:p w14:paraId="50A6DB5B" w14:textId="2C3A0023" w:rsidR="00260F8B" w:rsidRPr="00260F8B" w:rsidRDefault="00260F8B" w:rsidP="00260F8B">
                    <w:pPr>
                      <w:rPr>
                        <w:rFonts w:ascii="Calibri" w:hAnsi="Calibri" w:cs="Calibri"/>
                        <w:noProof/>
                        <w:color w:val="000000"/>
                        <w:sz w:val="2"/>
                        <w:szCs w:val="2"/>
                      </w:rPr>
                    </w:pPr>
                    <w:r w:rsidRPr="00260F8B">
                      <w:rPr>
                        <w:rFonts w:ascii="Calibri" w:hAnsi="Calibri" w:cs="Calibri"/>
                        <w:noProof/>
                        <w:color w:val="000000"/>
                        <w:sz w:val="2"/>
                        <w:szCs w:val="2"/>
                      </w:rPr>
                      <w:t>-</w:t>
                    </w:r>
                  </w:p>
                </w:txbxContent>
              </v:textbox>
              <w10:wrap anchorx="page" anchory="page"/>
            </v:shape>
          </w:pict>
        </mc:Fallback>
      </mc:AlternateContent>
    </w:r>
    <w:r w:rsidR="00415F6D" w:rsidRPr="00B31F19">
      <w:sym w:font="Symbol" w:char="F0E3"/>
    </w:r>
    <w:r w:rsidR="00415F6D">
      <w:t xml:space="preserve"> </w:t>
    </w:r>
    <w:sdt>
      <w:sdtPr>
        <w:alias w:val="Comments"/>
        <w:tag w:val=""/>
        <w:id w:val="-1114209819"/>
        <w:dataBinding w:prefixMappings="xmlns:ns0='http://purl.org/dc/elements/1.1/' xmlns:ns1='http://schemas.openxmlformats.org/package/2006/metadata/core-properties' " w:xpath="/ns1:coreProperties[1]/ns0:description[1]" w:storeItemID="{6C3C8BC8-F283-45AE-878A-BAB7291924A1}"/>
        <w:text w:multiLine="1"/>
      </w:sdtPr>
      <w:sdtContent>
        <w:r w:rsidR="00DA6091">
          <w:t>2020</w:t>
        </w:r>
      </w:sdtContent>
    </w:sdt>
    <w:r w:rsidR="00415F6D">
      <w:t xml:space="preserve"> - </w:t>
    </w:r>
    <w:r w:rsidR="00415F6D">
      <w:fldChar w:fldCharType="begin"/>
    </w:r>
    <w:r w:rsidR="00415F6D">
      <w:instrText xml:space="preserve"> SAVEDATE  \@ "yyyy"  \* MERGEFORMAT </w:instrText>
    </w:r>
    <w:r w:rsidR="00415F6D">
      <w:fldChar w:fldCharType="separate"/>
    </w:r>
    <w:r w:rsidR="00D424EE">
      <w:rPr>
        <w:noProof/>
      </w:rPr>
      <w:t>2026</w:t>
    </w:r>
    <w:r w:rsidR="00415F6D">
      <w:fldChar w:fldCharType="end"/>
    </w:r>
    <w:r w:rsidR="00415F6D">
      <w:t xml:space="preserve"> </w:t>
    </w:r>
    <w:r w:rsidR="00415F6D" w:rsidRPr="00B31F19">
      <w:t xml:space="preserve">Cisco and/or its affiliates. All rights reserved. Cisco </w:t>
    </w:r>
    <w:r w:rsidR="00415F6D">
      <w:t>Public</w:t>
    </w:r>
    <w:r w:rsidR="00415F6D">
      <w:tab/>
    </w:r>
    <w:r w:rsidR="00415F6D" w:rsidRPr="0090659A">
      <w:rPr>
        <w:szCs w:val="16"/>
      </w:rPr>
      <w:t xml:space="preserve">Page </w:t>
    </w:r>
    <w:r w:rsidR="00415F6D" w:rsidRPr="0090659A">
      <w:rPr>
        <w:b/>
        <w:szCs w:val="16"/>
      </w:rPr>
      <w:fldChar w:fldCharType="begin"/>
    </w:r>
    <w:r w:rsidR="00415F6D" w:rsidRPr="0090659A">
      <w:rPr>
        <w:b/>
        <w:szCs w:val="16"/>
      </w:rPr>
      <w:instrText xml:space="preserve"> PAGE </w:instrText>
    </w:r>
    <w:r w:rsidR="00415F6D" w:rsidRPr="0090659A">
      <w:rPr>
        <w:b/>
        <w:szCs w:val="16"/>
      </w:rPr>
      <w:fldChar w:fldCharType="separate"/>
    </w:r>
    <w:r w:rsidR="00415F6D">
      <w:rPr>
        <w:b/>
        <w:noProof/>
        <w:szCs w:val="16"/>
      </w:rPr>
      <w:t>6</w:t>
    </w:r>
    <w:r w:rsidR="00415F6D" w:rsidRPr="0090659A">
      <w:rPr>
        <w:b/>
        <w:szCs w:val="16"/>
      </w:rPr>
      <w:fldChar w:fldCharType="end"/>
    </w:r>
    <w:r w:rsidR="00415F6D" w:rsidRPr="0090659A">
      <w:rPr>
        <w:szCs w:val="16"/>
      </w:rPr>
      <w:t xml:space="preserve"> of </w:t>
    </w:r>
    <w:r w:rsidR="00415F6D" w:rsidRPr="0090659A">
      <w:rPr>
        <w:b/>
        <w:szCs w:val="16"/>
      </w:rPr>
      <w:fldChar w:fldCharType="begin"/>
    </w:r>
    <w:r w:rsidR="00415F6D" w:rsidRPr="0090659A">
      <w:rPr>
        <w:b/>
        <w:szCs w:val="16"/>
      </w:rPr>
      <w:instrText xml:space="preserve"> NUMPAGES  </w:instrText>
    </w:r>
    <w:r w:rsidR="00415F6D" w:rsidRPr="0090659A">
      <w:rPr>
        <w:b/>
        <w:szCs w:val="16"/>
      </w:rPr>
      <w:fldChar w:fldCharType="separate"/>
    </w:r>
    <w:r w:rsidR="00415F6D">
      <w:rPr>
        <w:b/>
        <w:noProof/>
        <w:szCs w:val="16"/>
      </w:rPr>
      <w:t>6</w:t>
    </w:r>
    <w:r w:rsidR="00415F6D" w:rsidRPr="0090659A">
      <w:rPr>
        <w:b/>
        <w:szCs w:val="16"/>
      </w:rPr>
      <w:fldChar w:fldCharType="end"/>
    </w:r>
    <w:r w:rsidR="00415F6D">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AAA2C" w14:textId="7DEAE6DD" w:rsidR="00415F6D" w:rsidRPr="00882B63" w:rsidRDefault="00260F8B" w:rsidP="003F6013">
    <w:pPr>
      <w:pStyle w:val="Footer"/>
      <w:rPr>
        <w:szCs w:val="16"/>
      </w:rPr>
    </w:pPr>
    <w:r>
      <w:rPr>
        <w:noProof/>
      </w:rPr>
      <mc:AlternateContent>
        <mc:Choice Requires="wps">
          <w:drawing>
            <wp:anchor distT="0" distB="0" distL="0" distR="0" simplePos="0" relativeHeight="251658240" behindDoc="0" locked="0" layoutInCell="1" allowOverlap="1" wp14:anchorId="1690FA25" wp14:editId="02F18282">
              <wp:simplePos x="685800" y="9439275"/>
              <wp:positionH relativeFrom="page">
                <wp:align>left</wp:align>
              </wp:positionH>
              <wp:positionV relativeFrom="page">
                <wp:align>bottom</wp:align>
              </wp:positionV>
              <wp:extent cx="258445" cy="246380"/>
              <wp:effectExtent l="0" t="0" r="8255" b="0"/>
              <wp:wrapNone/>
              <wp:docPr id="1753937789" name="Text Box 1" descr="-">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58445" cy="246380"/>
                      </a:xfrm>
                      <a:prstGeom prst="rect">
                        <a:avLst/>
                      </a:prstGeom>
                      <a:noFill/>
                      <a:ln>
                        <a:noFill/>
                      </a:ln>
                    </wps:spPr>
                    <wps:txbx>
                      <w:txbxContent>
                        <w:p w14:paraId="6D900BD9" w14:textId="4A23853C" w:rsidR="00260F8B" w:rsidRPr="00260F8B" w:rsidRDefault="00260F8B" w:rsidP="00260F8B">
                          <w:pPr>
                            <w:rPr>
                              <w:rFonts w:ascii="Calibri" w:hAnsi="Calibri" w:cs="Calibri"/>
                              <w:noProof/>
                              <w:color w:val="000000"/>
                              <w:sz w:val="2"/>
                              <w:szCs w:val="2"/>
                            </w:rPr>
                          </w:pPr>
                          <w:r w:rsidRPr="00260F8B">
                            <w:rPr>
                              <w:rFonts w:ascii="Calibri" w:hAnsi="Calibri" w:cs="Calibri"/>
                              <w:noProof/>
                              <w:color w:val="000000"/>
                              <w:sz w:val="2"/>
                              <w:szCs w:val="2"/>
                            </w:rPr>
                            <w:t>-</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690FA25" id="_x0000_t202" coordsize="21600,21600" o:spt="202" path="m,l,21600r21600,l21600,xe">
              <v:stroke joinstyle="miter"/>
              <v:path gradientshapeok="t" o:connecttype="rect"/>
            </v:shapetype>
            <v:shape id="Text Box 1" o:spid="_x0000_s1028" type="#_x0000_t202" alt="-" style="position:absolute;margin-left:0;margin-top:0;width:20.35pt;height:19.4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" filled="f" stroked="f">
              <v:textbox style="mso-fit-shape-to-text:t" inset="20pt,0,0,15pt">
                <w:txbxContent>
                  <w:p w14:paraId="6D900BD9" w14:textId="4A23853C" w:rsidR="00260F8B" w:rsidRPr="00260F8B" w:rsidRDefault="00260F8B" w:rsidP="00260F8B">
                    <w:pPr>
                      <w:rPr>
                        <w:rFonts w:ascii="Calibri" w:hAnsi="Calibri" w:cs="Calibri"/>
                        <w:noProof/>
                        <w:color w:val="000000"/>
                        <w:sz w:val="2"/>
                        <w:szCs w:val="2"/>
                      </w:rPr>
                    </w:pPr>
                    <w:r w:rsidRPr="00260F8B">
                      <w:rPr>
                        <w:rFonts w:ascii="Calibri" w:hAnsi="Calibri" w:cs="Calibri"/>
                        <w:noProof/>
                        <w:color w:val="000000"/>
                        <w:sz w:val="2"/>
                        <w:szCs w:val="2"/>
                      </w:rPr>
                      <w:t>-</w:t>
                    </w:r>
                  </w:p>
                </w:txbxContent>
              </v:textbox>
              <w10:wrap anchorx="page" anchory="page"/>
            </v:shape>
          </w:pict>
        </mc:Fallback>
      </mc:AlternateContent>
    </w:r>
    <w:r w:rsidR="00415F6D" w:rsidRPr="00B31F19">
      <w:sym w:font="Symbol" w:char="F0E3"/>
    </w:r>
    <w:r w:rsidR="00415F6D">
      <w:t xml:space="preserve"> </w:t>
    </w:r>
    <w:sdt>
      <w:sdt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rsidR="00DA6091">
          <w:t>2020</w:t>
        </w:r>
      </w:sdtContent>
    </w:sdt>
    <w:r w:rsidR="00415F6D">
      <w:t xml:space="preserve"> - </w:t>
    </w:r>
    <w:r w:rsidR="00415F6D">
      <w:fldChar w:fldCharType="begin"/>
    </w:r>
    <w:r w:rsidR="00415F6D">
      <w:instrText xml:space="preserve"> SAVEDATE  \@ "yyyy"  \* MERGEFORMAT </w:instrText>
    </w:r>
    <w:r w:rsidR="00415F6D">
      <w:fldChar w:fldCharType="separate"/>
    </w:r>
    <w:r w:rsidR="00D424EE">
      <w:rPr>
        <w:noProof/>
      </w:rPr>
      <w:t>2026</w:t>
    </w:r>
    <w:r w:rsidR="00415F6D">
      <w:fldChar w:fldCharType="end"/>
    </w:r>
    <w:r w:rsidR="00415F6D">
      <w:t xml:space="preserve"> </w:t>
    </w:r>
    <w:r w:rsidR="00415F6D" w:rsidRPr="00B31F19">
      <w:t xml:space="preserve">Cisco and/or its affiliates. All rights reserved. Cisco </w:t>
    </w:r>
    <w:r w:rsidR="00415F6D">
      <w:t>Public</w:t>
    </w:r>
    <w:r w:rsidR="00415F6D">
      <w:tab/>
    </w:r>
    <w:r w:rsidR="00415F6D" w:rsidRPr="0090659A">
      <w:rPr>
        <w:szCs w:val="16"/>
      </w:rPr>
      <w:t xml:space="preserve">Page </w:t>
    </w:r>
    <w:r w:rsidR="00415F6D" w:rsidRPr="0090659A">
      <w:rPr>
        <w:b/>
        <w:szCs w:val="16"/>
      </w:rPr>
      <w:fldChar w:fldCharType="begin"/>
    </w:r>
    <w:r w:rsidR="00415F6D" w:rsidRPr="0090659A">
      <w:rPr>
        <w:b/>
        <w:szCs w:val="16"/>
      </w:rPr>
      <w:instrText xml:space="preserve"> PAGE </w:instrText>
    </w:r>
    <w:r w:rsidR="00415F6D" w:rsidRPr="0090659A">
      <w:rPr>
        <w:b/>
        <w:szCs w:val="16"/>
      </w:rPr>
      <w:fldChar w:fldCharType="separate"/>
    </w:r>
    <w:r w:rsidR="00415F6D">
      <w:rPr>
        <w:b/>
        <w:noProof/>
        <w:szCs w:val="16"/>
      </w:rPr>
      <w:t>1</w:t>
    </w:r>
    <w:r w:rsidR="00415F6D" w:rsidRPr="0090659A">
      <w:rPr>
        <w:b/>
        <w:szCs w:val="16"/>
      </w:rPr>
      <w:fldChar w:fldCharType="end"/>
    </w:r>
    <w:r w:rsidR="00415F6D" w:rsidRPr="0090659A">
      <w:rPr>
        <w:szCs w:val="16"/>
      </w:rPr>
      <w:t xml:space="preserve"> of </w:t>
    </w:r>
    <w:r w:rsidR="00415F6D" w:rsidRPr="0090659A">
      <w:rPr>
        <w:b/>
        <w:szCs w:val="16"/>
      </w:rPr>
      <w:fldChar w:fldCharType="begin"/>
    </w:r>
    <w:r w:rsidR="00415F6D" w:rsidRPr="0090659A">
      <w:rPr>
        <w:b/>
        <w:szCs w:val="16"/>
      </w:rPr>
      <w:instrText xml:space="preserve"> NUMPAGES  </w:instrText>
    </w:r>
    <w:r w:rsidR="00415F6D" w:rsidRPr="0090659A">
      <w:rPr>
        <w:b/>
        <w:szCs w:val="16"/>
      </w:rPr>
      <w:fldChar w:fldCharType="separate"/>
    </w:r>
    <w:r w:rsidR="00415F6D">
      <w:rPr>
        <w:b/>
        <w:noProof/>
        <w:szCs w:val="16"/>
      </w:rPr>
      <w:t>6</w:t>
    </w:r>
    <w:r w:rsidR="00415F6D" w:rsidRPr="0090659A">
      <w:rPr>
        <w:b/>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84AE07" w14:textId="77777777" w:rsidR="00446B44" w:rsidRDefault="00446B44" w:rsidP="00710659">
      <w:r>
        <w:separator/>
      </w:r>
    </w:p>
    <w:p w14:paraId="3C15247A" w14:textId="77777777" w:rsidR="00446B44" w:rsidRDefault="00446B44"/>
  </w:footnote>
  <w:footnote w:type="continuationSeparator" w:id="0">
    <w:p w14:paraId="352EDC03" w14:textId="77777777" w:rsidR="00446B44" w:rsidRDefault="00446B44" w:rsidP="00710659">
      <w:r>
        <w:continuationSeparator/>
      </w:r>
    </w:p>
    <w:p w14:paraId="61BB2F69" w14:textId="77777777" w:rsidR="00446B44" w:rsidRDefault="00446B4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F41DF" w14:textId="77777777" w:rsidR="002C49A9" w:rsidRDefault="002C49A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Title"/>
      <w:tag w:val=""/>
      <w:id w:val="-1711953976"/>
      <w:placeholder>
        <w:docPart w:val="08D83F19C21D42EE9E0B308F3798F43F"/>
      </w:placeholder>
      <w:dataBinding w:prefixMappings="xmlns:ns0='http://purl.org/dc/elements/1.1/' xmlns:ns1='http://schemas.openxmlformats.org/package/2006/metadata/core-properties' " w:xpath="/ns1:coreProperties[1]/ns0:title[1]" w:storeItemID="{6C3C8BC8-F283-45AE-878A-BAB7291924A1}"/>
      <w:text/>
    </w:sdtPr>
    <w:sdtContent>
      <w:p w14:paraId="3B7AA5BE" w14:textId="13305963" w:rsidR="00415F6D" w:rsidRDefault="000D02CB" w:rsidP="008402F2">
        <w:pPr>
          <w:pStyle w:val="PageHead"/>
        </w:pPr>
        <w:r>
          <w:t>Lab - Configure OSPF Stub Areas and Summarization</w: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F39250" w14:textId="77777777" w:rsidR="00415F6D" w:rsidRDefault="00415F6D" w:rsidP="006C3FCF">
    <w:pPr>
      <w:ind w:left="-288"/>
    </w:pPr>
    <w:r>
      <w:rPr>
        <w:noProof/>
      </w:rPr>
      <w:drawing>
        <wp:inline distT="0" distB="0" distL="0" distR="0" wp14:anchorId="568BC222" wp14:editId="4AA36A3E">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231DC"/>
    <w:multiLevelType w:val="multilevel"/>
    <w:tmpl w:val="052E3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62D36"/>
    <w:multiLevelType w:val="multilevel"/>
    <w:tmpl w:val="42AAD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831589"/>
    <w:multiLevelType w:val="multilevel"/>
    <w:tmpl w:val="BAB660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050339"/>
    <w:multiLevelType w:val="hybridMultilevel"/>
    <w:tmpl w:val="C6CAB8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CB533E6"/>
    <w:multiLevelType w:val="multilevel"/>
    <w:tmpl w:val="644E5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CE22F1"/>
    <w:multiLevelType w:val="multilevel"/>
    <w:tmpl w:val="48204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136660D0"/>
    <w:multiLevelType w:val="multilevel"/>
    <w:tmpl w:val="AE568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DB7CB4"/>
    <w:multiLevelType w:val="multilevel"/>
    <w:tmpl w:val="9A9CF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DA325E"/>
    <w:multiLevelType w:val="hybridMultilevel"/>
    <w:tmpl w:val="D4E020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78875DF"/>
    <w:multiLevelType w:val="multilevel"/>
    <w:tmpl w:val="8A901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0644C4"/>
    <w:multiLevelType w:val="multilevel"/>
    <w:tmpl w:val="B6705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5E399D"/>
    <w:multiLevelType w:val="multilevel"/>
    <w:tmpl w:val="1402E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F612DD"/>
    <w:multiLevelType w:val="multilevel"/>
    <w:tmpl w:val="F92A5A10"/>
    <w:styleLink w:val="LabList"/>
    <w:lvl w:ilvl="0">
      <w:start w:val="1"/>
      <w:numFmt w:val="none"/>
      <w:pStyle w:val="Heading1"/>
      <w:suff w:val="nothing"/>
      <w:lvlText w:val=""/>
      <w:lvlJc w:val="left"/>
      <w:pPr>
        <w:ind w:left="0" w:firstLine="0"/>
      </w:pPr>
      <w:rPr>
        <w:rFonts w:hint="default"/>
      </w:rPr>
    </w:lvl>
    <w:lvl w:ilvl="1">
      <w:start w:val="1"/>
      <w:numFmt w:val="decimal"/>
      <w:pStyle w:val="Heading2"/>
      <w:suff w:val="space"/>
      <w:lvlText w:val="Part %2:"/>
      <w:lvlJc w:val="left"/>
      <w:pPr>
        <w:ind w:left="0" w:firstLine="0"/>
      </w:pPr>
      <w:rPr>
        <w:rFonts w:hint="default"/>
      </w:rPr>
    </w:lvl>
    <w:lvl w:ilvl="2">
      <w:start w:val="1"/>
      <w:numFmt w:val="decimal"/>
      <w:pStyle w:val="Heading3"/>
      <w:suff w:val="space"/>
      <w:lvlText w:val="Step %3:"/>
      <w:lvlJc w:val="left"/>
      <w:pPr>
        <w:ind w:left="9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24D06EC2"/>
    <w:multiLevelType w:val="multilevel"/>
    <w:tmpl w:val="BE2C3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500939"/>
    <w:multiLevelType w:val="multilevel"/>
    <w:tmpl w:val="F5E27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E72AEA"/>
    <w:multiLevelType w:val="multilevel"/>
    <w:tmpl w:val="2FF8C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E21039"/>
    <w:multiLevelType w:val="hybridMultilevel"/>
    <w:tmpl w:val="70469504"/>
    <w:lvl w:ilvl="0" w:tplc="43B6F2E2">
      <w:start w:val="1"/>
      <w:numFmt w:val="bullet"/>
      <w:pStyle w:val="BulletBody"/>
      <w:lvlText w:val=""/>
      <w:lvlJc w:val="left"/>
      <w:pPr>
        <w:tabs>
          <w:tab w:val="num" w:pos="1080"/>
        </w:tabs>
        <w:ind w:left="1080" w:hanging="360"/>
      </w:pPr>
      <w:rPr>
        <w:rFonts w:ascii="Symbol" w:hAnsi="Symbol" w:hint="default"/>
      </w:rPr>
    </w:lvl>
    <w:lvl w:ilvl="1" w:tplc="FFFFFFFF">
      <w:start w:val="1"/>
      <w:numFmt w:val="bullet"/>
      <w:lvlText w:val="o"/>
      <w:lvlJc w:val="left"/>
      <w:pPr>
        <w:tabs>
          <w:tab w:val="num" w:pos="2160"/>
        </w:tabs>
        <w:ind w:left="2160" w:hanging="360"/>
      </w:pPr>
      <w:rPr>
        <w:rFonts w:ascii="Courier New" w:hAnsi="Courier New" w:hint="default"/>
      </w:rPr>
    </w:lvl>
    <w:lvl w:ilvl="2" w:tplc="FFFFFFFF" w:tentative="1">
      <w:start w:val="1"/>
      <w:numFmt w:val="bullet"/>
      <w:lvlText w:val=""/>
      <w:lvlJc w:val="left"/>
      <w:pPr>
        <w:tabs>
          <w:tab w:val="num" w:pos="2880"/>
        </w:tabs>
        <w:ind w:left="2880" w:hanging="360"/>
      </w:pPr>
      <w:rPr>
        <w:rFonts w:ascii="Wingdings" w:hAnsi="Wingdings" w:hint="default"/>
      </w:rPr>
    </w:lvl>
    <w:lvl w:ilvl="3" w:tplc="FFFFFFFF">
      <w:start w:val="1"/>
      <w:numFmt w:val="bullet"/>
      <w:lvlText w:val=""/>
      <w:lvlJc w:val="left"/>
      <w:pPr>
        <w:tabs>
          <w:tab w:val="num" w:pos="3600"/>
        </w:tabs>
        <w:ind w:left="3600" w:hanging="360"/>
      </w:pPr>
      <w:rPr>
        <w:rFonts w:ascii="Symbol" w:hAnsi="Symbol" w:hint="default"/>
      </w:rPr>
    </w:lvl>
    <w:lvl w:ilvl="4" w:tplc="FFFFFFFF" w:tentative="1">
      <w:start w:val="1"/>
      <w:numFmt w:val="bullet"/>
      <w:lvlText w:val="o"/>
      <w:lvlJc w:val="left"/>
      <w:pPr>
        <w:tabs>
          <w:tab w:val="num" w:pos="4320"/>
        </w:tabs>
        <w:ind w:left="4320" w:hanging="360"/>
      </w:pPr>
      <w:rPr>
        <w:rFonts w:ascii="Courier New" w:hAnsi="Courier New" w:hint="default"/>
      </w:rPr>
    </w:lvl>
    <w:lvl w:ilvl="5" w:tplc="FFFFFFFF" w:tentative="1">
      <w:start w:val="1"/>
      <w:numFmt w:val="bullet"/>
      <w:lvlText w:val=""/>
      <w:lvlJc w:val="left"/>
      <w:pPr>
        <w:tabs>
          <w:tab w:val="num" w:pos="5040"/>
        </w:tabs>
        <w:ind w:left="5040" w:hanging="360"/>
      </w:pPr>
      <w:rPr>
        <w:rFonts w:ascii="Wingdings" w:hAnsi="Wingdings" w:hint="default"/>
      </w:rPr>
    </w:lvl>
    <w:lvl w:ilvl="6" w:tplc="FFFFFFFF" w:tentative="1">
      <w:start w:val="1"/>
      <w:numFmt w:val="bullet"/>
      <w:lvlText w:val=""/>
      <w:lvlJc w:val="left"/>
      <w:pPr>
        <w:tabs>
          <w:tab w:val="num" w:pos="5760"/>
        </w:tabs>
        <w:ind w:left="5760" w:hanging="360"/>
      </w:pPr>
      <w:rPr>
        <w:rFonts w:ascii="Symbol" w:hAnsi="Symbol" w:hint="default"/>
      </w:rPr>
    </w:lvl>
    <w:lvl w:ilvl="7" w:tplc="FFFFFFFF" w:tentative="1">
      <w:start w:val="1"/>
      <w:numFmt w:val="bullet"/>
      <w:lvlText w:val="o"/>
      <w:lvlJc w:val="left"/>
      <w:pPr>
        <w:tabs>
          <w:tab w:val="num" w:pos="6480"/>
        </w:tabs>
        <w:ind w:left="6480" w:hanging="360"/>
      </w:pPr>
      <w:rPr>
        <w:rFonts w:ascii="Courier New" w:hAnsi="Courier New" w:hint="default"/>
      </w:rPr>
    </w:lvl>
    <w:lvl w:ilvl="8" w:tplc="FFFFFFFF" w:tentative="1">
      <w:start w:val="1"/>
      <w:numFmt w:val="bullet"/>
      <w:lvlText w:val=""/>
      <w:lvlJc w:val="left"/>
      <w:pPr>
        <w:tabs>
          <w:tab w:val="num" w:pos="7200"/>
        </w:tabs>
        <w:ind w:left="7200" w:hanging="360"/>
      </w:pPr>
      <w:rPr>
        <w:rFonts w:ascii="Wingdings" w:hAnsi="Wingdings" w:hint="default"/>
      </w:rPr>
    </w:lvl>
  </w:abstractNum>
  <w:abstractNum w:abstractNumId="19" w15:restartNumberingAfterBreak="0">
    <w:nsid w:val="32785081"/>
    <w:multiLevelType w:val="multilevel"/>
    <w:tmpl w:val="3F9C8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A507F0"/>
    <w:multiLevelType w:val="multilevel"/>
    <w:tmpl w:val="71BA6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4414A1"/>
    <w:multiLevelType w:val="multilevel"/>
    <w:tmpl w:val="21DC6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66167C"/>
    <w:multiLevelType w:val="hybridMultilevel"/>
    <w:tmpl w:val="9E7CAB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FE0343E"/>
    <w:multiLevelType w:val="hybridMultilevel"/>
    <w:tmpl w:val="E6644F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2447CCC"/>
    <w:multiLevelType w:val="multilevel"/>
    <w:tmpl w:val="F2124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15799A"/>
    <w:multiLevelType w:val="multilevel"/>
    <w:tmpl w:val="96560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1126EA"/>
    <w:multiLevelType w:val="multilevel"/>
    <w:tmpl w:val="3B9E9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C7513E"/>
    <w:multiLevelType w:val="multilevel"/>
    <w:tmpl w:val="0C8E1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B4B4996"/>
    <w:multiLevelType w:val="multilevel"/>
    <w:tmpl w:val="9724D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30" w15:restartNumberingAfterBreak="0">
    <w:nsid w:val="4C6C0B4F"/>
    <w:multiLevelType w:val="multilevel"/>
    <w:tmpl w:val="2CE0E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1DE683F"/>
    <w:multiLevelType w:val="multilevel"/>
    <w:tmpl w:val="1FE84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5124EA2"/>
    <w:multiLevelType w:val="multilevel"/>
    <w:tmpl w:val="D9DC6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5F247C"/>
    <w:multiLevelType w:val="hybridMultilevel"/>
    <w:tmpl w:val="C5A034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B9704E3"/>
    <w:multiLevelType w:val="multilevel"/>
    <w:tmpl w:val="39B41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BEC265E"/>
    <w:multiLevelType w:val="multilevel"/>
    <w:tmpl w:val="3C9CA7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04E5259"/>
    <w:multiLevelType w:val="multilevel"/>
    <w:tmpl w:val="BBB22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536255C"/>
    <w:multiLevelType w:val="multilevel"/>
    <w:tmpl w:val="FE327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77E20E4"/>
    <w:multiLevelType w:val="hybridMultilevel"/>
    <w:tmpl w:val="F9B8BB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7E039E7"/>
    <w:multiLevelType w:val="multilevel"/>
    <w:tmpl w:val="0A48E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82B11D3"/>
    <w:multiLevelType w:val="hybridMultilevel"/>
    <w:tmpl w:val="206E84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A7B33FD"/>
    <w:multiLevelType w:val="multilevel"/>
    <w:tmpl w:val="3ABA5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BFE3286"/>
    <w:multiLevelType w:val="multilevel"/>
    <w:tmpl w:val="19A64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FF31503"/>
    <w:multiLevelType w:val="hybridMultilevel"/>
    <w:tmpl w:val="702827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1E77F0D"/>
    <w:multiLevelType w:val="multilevel"/>
    <w:tmpl w:val="D5802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2FE47B3"/>
    <w:multiLevelType w:val="hybridMultilevel"/>
    <w:tmpl w:val="CAE400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4E84B27"/>
    <w:multiLevelType w:val="multilevel"/>
    <w:tmpl w:val="C7409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5796C98"/>
    <w:multiLevelType w:val="multilevel"/>
    <w:tmpl w:val="B308E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CEB1E20"/>
    <w:multiLevelType w:val="multilevel"/>
    <w:tmpl w:val="CEB46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8997448">
    <w:abstractNumId w:val="29"/>
  </w:num>
  <w:num w:numId="2" w16cid:durableId="1067532306">
    <w:abstractNumId w:val="7"/>
  </w:num>
  <w:num w:numId="3" w16cid:durableId="226500103">
    <w:abstractNumId w:val="14"/>
  </w:num>
  <w:num w:numId="4" w16cid:durableId="1186864272">
    <w:abstractNumId w:val="4"/>
  </w:num>
  <w:num w:numId="5" w16cid:durableId="1670524">
    <w:abstractNumId w:val="18"/>
  </w:num>
  <w:num w:numId="6" w16cid:durableId="973297291">
    <w:abstractNumId w:val="33"/>
  </w:num>
  <w:num w:numId="7" w16cid:durableId="1631207792">
    <w:abstractNumId w:val="22"/>
  </w:num>
  <w:num w:numId="8" w16cid:durableId="192110453">
    <w:abstractNumId w:val="38"/>
  </w:num>
  <w:num w:numId="9" w16cid:durableId="1055273910">
    <w:abstractNumId w:val="10"/>
  </w:num>
  <w:num w:numId="10" w16cid:durableId="2137598079">
    <w:abstractNumId w:val="23"/>
  </w:num>
  <w:num w:numId="11" w16cid:durableId="1244221517">
    <w:abstractNumId w:val="45"/>
  </w:num>
  <w:num w:numId="12" w16cid:durableId="1196773243">
    <w:abstractNumId w:val="43"/>
  </w:num>
  <w:num w:numId="13" w16cid:durableId="1100447108">
    <w:abstractNumId w:val="6"/>
  </w:num>
  <w:num w:numId="14" w16cid:durableId="1476491675">
    <w:abstractNumId w:val="35"/>
  </w:num>
  <w:num w:numId="15" w16cid:durableId="278949489">
    <w:abstractNumId w:val="2"/>
  </w:num>
  <w:num w:numId="16" w16cid:durableId="18627940">
    <w:abstractNumId w:val="15"/>
  </w:num>
  <w:num w:numId="17" w16cid:durableId="573467641">
    <w:abstractNumId w:val="19"/>
  </w:num>
  <w:num w:numId="18" w16cid:durableId="1029456459">
    <w:abstractNumId w:val="47"/>
  </w:num>
  <w:num w:numId="19" w16cid:durableId="1213036720">
    <w:abstractNumId w:val="42"/>
  </w:num>
  <w:num w:numId="20" w16cid:durableId="998921052">
    <w:abstractNumId w:val="24"/>
  </w:num>
  <w:num w:numId="21" w16cid:durableId="226570323">
    <w:abstractNumId w:val="20"/>
  </w:num>
  <w:num w:numId="22" w16cid:durableId="637221506">
    <w:abstractNumId w:val="12"/>
  </w:num>
  <w:num w:numId="23" w16cid:durableId="41559562">
    <w:abstractNumId w:val="28"/>
  </w:num>
  <w:num w:numId="24" w16cid:durableId="593244883">
    <w:abstractNumId w:val="5"/>
  </w:num>
  <w:num w:numId="25" w16cid:durableId="18774271">
    <w:abstractNumId w:val="9"/>
  </w:num>
  <w:num w:numId="26" w16cid:durableId="1918706564">
    <w:abstractNumId w:val="17"/>
  </w:num>
  <w:num w:numId="27" w16cid:durableId="402917452">
    <w:abstractNumId w:val="16"/>
  </w:num>
  <w:num w:numId="28" w16cid:durableId="126438689">
    <w:abstractNumId w:val="0"/>
  </w:num>
  <w:num w:numId="29" w16cid:durableId="1440367511">
    <w:abstractNumId w:val="21"/>
  </w:num>
  <w:num w:numId="30" w16cid:durableId="410348814">
    <w:abstractNumId w:val="27"/>
  </w:num>
  <w:num w:numId="31" w16cid:durableId="710376347">
    <w:abstractNumId w:val="1"/>
  </w:num>
  <w:num w:numId="32" w16cid:durableId="1007176307">
    <w:abstractNumId w:val="37"/>
  </w:num>
  <w:num w:numId="33" w16cid:durableId="492842490">
    <w:abstractNumId w:val="36"/>
  </w:num>
  <w:num w:numId="34" w16cid:durableId="1477457099">
    <w:abstractNumId w:val="30"/>
  </w:num>
  <w:num w:numId="35" w16cid:durableId="892082096">
    <w:abstractNumId w:val="8"/>
  </w:num>
  <w:num w:numId="36" w16cid:durableId="1553418717">
    <w:abstractNumId w:val="39"/>
  </w:num>
  <w:num w:numId="37" w16cid:durableId="2104566386">
    <w:abstractNumId w:val="41"/>
  </w:num>
  <w:num w:numId="38" w16cid:durableId="1795633303">
    <w:abstractNumId w:val="13"/>
  </w:num>
  <w:num w:numId="39" w16cid:durableId="1950238739">
    <w:abstractNumId w:val="32"/>
  </w:num>
  <w:num w:numId="40" w16cid:durableId="1141507999">
    <w:abstractNumId w:val="26"/>
  </w:num>
  <w:num w:numId="41" w16cid:durableId="1082526269">
    <w:abstractNumId w:val="11"/>
  </w:num>
  <w:num w:numId="42" w16cid:durableId="1247180594">
    <w:abstractNumId w:val="46"/>
  </w:num>
  <w:num w:numId="43" w16cid:durableId="697976205">
    <w:abstractNumId w:val="31"/>
  </w:num>
  <w:num w:numId="44" w16cid:durableId="455835531">
    <w:abstractNumId w:val="44"/>
  </w:num>
  <w:num w:numId="45" w16cid:durableId="1335570134">
    <w:abstractNumId w:val="34"/>
  </w:num>
  <w:num w:numId="46" w16cid:durableId="731393230">
    <w:abstractNumId w:val="48"/>
  </w:num>
  <w:num w:numId="47" w16cid:durableId="2047021061">
    <w:abstractNumId w:val="25"/>
  </w:num>
  <w:num w:numId="48" w16cid:durableId="146527264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57361303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6418315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53626564">
    <w:abstractNumId w:val="3"/>
  </w:num>
  <w:num w:numId="52" w16cid:durableId="646130025">
    <w:abstractNumId w:val="40"/>
  </w:num>
  <w:num w:numId="53" w16cid:durableId="9795347">
    <w:abstractNumId w:val="29"/>
  </w:num>
  <w:num w:numId="54" w16cid:durableId="785857848">
    <w:abstractNumId w:val="29"/>
  </w:num>
  <w:num w:numId="55" w16cid:durableId="132408682">
    <w:abstractNumId w:val="29"/>
  </w:num>
  <w:num w:numId="56" w16cid:durableId="974333680">
    <w:abstractNumId w:val="29"/>
  </w:num>
  <w:num w:numId="57" w16cid:durableId="1785344574">
    <w:abstractNumId w:val="29"/>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proofState w:spelling="clean" w:grammar="clean"/>
  <w:attachedTemplate r:id="rId1"/>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4911"/>
    <w:rsid w:val="00001BDF"/>
    <w:rsid w:val="00003705"/>
    <w:rsid w:val="0000380F"/>
    <w:rsid w:val="00003818"/>
    <w:rsid w:val="00004175"/>
    <w:rsid w:val="000059C9"/>
    <w:rsid w:val="00005D65"/>
    <w:rsid w:val="00011C4E"/>
    <w:rsid w:val="00012C22"/>
    <w:rsid w:val="000160BF"/>
    <w:rsid w:val="000160F7"/>
    <w:rsid w:val="00016D5B"/>
    <w:rsid w:val="00016F30"/>
    <w:rsid w:val="00017B5D"/>
    <w:rsid w:val="0002047C"/>
    <w:rsid w:val="00021959"/>
    <w:rsid w:val="00021B9A"/>
    <w:rsid w:val="00022647"/>
    <w:rsid w:val="000242D6"/>
    <w:rsid w:val="00024EE5"/>
    <w:rsid w:val="000317C8"/>
    <w:rsid w:val="00035FFD"/>
    <w:rsid w:val="00041AF6"/>
    <w:rsid w:val="00041D0C"/>
    <w:rsid w:val="00042241"/>
    <w:rsid w:val="0004298B"/>
    <w:rsid w:val="00044E62"/>
    <w:rsid w:val="00050337"/>
    <w:rsid w:val="00050BA4"/>
    <w:rsid w:val="0005141D"/>
    <w:rsid w:val="00051738"/>
    <w:rsid w:val="0005242B"/>
    <w:rsid w:val="00052548"/>
    <w:rsid w:val="000559CA"/>
    <w:rsid w:val="00055FC2"/>
    <w:rsid w:val="00060696"/>
    <w:rsid w:val="000614BB"/>
    <w:rsid w:val="00062D89"/>
    <w:rsid w:val="00065D82"/>
    <w:rsid w:val="00067A67"/>
    <w:rsid w:val="00070C16"/>
    <w:rsid w:val="000716B4"/>
    <w:rsid w:val="00075EA9"/>
    <w:rsid w:val="000769CF"/>
    <w:rsid w:val="00080AD8"/>
    <w:rsid w:val="000815D8"/>
    <w:rsid w:val="00084C99"/>
    <w:rsid w:val="00085CC6"/>
    <w:rsid w:val="00090C07"/>
    <w:rsid w:val="0009147A"/>
    <w:rsid w:val="00091E8D"/>
    <w:rsid w:val="00093768"/>
    <w:rsid w:val="0009378D"/>
    <w:rsid w:val="0009463B"/>
    <w:rsid w:val="00094BD2"/>
    <w:rsid w:val="00097163"/>
    <w:rsid w:val="0009767B"/>
    <w:rsid w:val="000A18A8"/>
    <w:rsid w:val="000A1B02"/>
    <w:rsid w:val="000A22C8"/>
    <w:rsid w:val="000A2EB0"/>
    <w:rsid w:val="000A5FC3"/>
    <w:rsid w:val="000A7544"/>
    <w:rsid w:val="000B2344"/>
    <w:rsid w:val="000B417A"/>
    <w:rsid w:val="000B4831"/>
    <w:rsid w:val="000B7DE5"/>
    <w:rsid w:val="000C045E"/>
    <w:rsid w:val="000C2118"/>
    <w:rsid w:val="000C333E"/>
    <w:rsid w:val="000C5EF2"/>
    <w:rsid w:val="000C6425"/>
    <w:rsid w:val="000C6E6E"/>
    <w:rsid w:val="000C7B7D"/>
    <w:rsid w:val="000D02CB"/>
    <w:rsid w:val="000D44BD"/>
    <w:rsid w:val="000D55B4"/>
    <w:rsid w:val="000D5858"/>
    <w:rsid w:val="000E35B0"/>
    <w:rsid w:val="000E65F0"/>
    <w:rsid w:val="000F072C"/>
    <w:rsid w:val="000F2074"/>
    <w:rsid w:val="000F31D7"/>
    <w:rsid w:val="000F42E2"/>
    <w:rsid w:val="000F6743"/>
    <w:rsid w:val="001006C2"/>
    <w:rsid w:val="00101BE8"/>
    <w:rsid w:val="00103401"/>
    <w:rsid w:val="00103A44"/>
    <w:rsid w:val="00103D36"/>
    <w:rsid w:val="0010436E"/>
    <w:rsid w:val="0010502E"/>
    <w:rsid w:val="001055D6"/>
    <w:rsid w:val="00105B97"/>
    <w:rsid w:val="00107B2B"/>
    <w:rsid w:val="00107FBC"/>
    <w:rsid w:val="00111132"/>
    <w:rsid w:val="00112AC5"/>
    <w:rsid w:val="001133DD"/>
    <w:rsid w:val="00116460"/>
    <w:rsid w:val="001167F4"/>
    <w:rsid w:val="0011789B"/>
    <w:rsid w:val="00120CBE"/>
    <w:rsid w:val="00121BAE"/>
    <w:rsid w:val="001229F4"/>
    <w:rsid w:val="0012423C"/>
    <w:rsid w:val="00125399"/>
    <w:rsid w:val="00125806"/>
    <w:rsid w:val="001261C4"/>
    <w:rsid w:val="00130A20"/>
    <w:rsid w:val="001314FB"/>
    <w:rsid w:val="00132319"/>
    <w:rsid w:val="001329C7"/>
    <w:rsid w:val="001366EC"/>
    <w:rsid w:val="00136C9C"/>
    <w:rsid w:val="0013732B"/>
    <w:rsid w:val="00140E10"/>
    <w:rsid w:val="0014219C"/>
    <w:rsid w:val="001425ED"/>
    <w:rsid w:val="00143450"/>
    <w:rsid w:val="00144997"/>
    <w:rsid w:val="001523C0"/>
    <w:rsid w:val="00152634"/>
    <w:rsid w:val="001535FE"/>
    <w:rsid w:val="00154E3A"/>
    <w:rsid w:val="0015531D"/>
    <w:rsid w:val="00155352"/>
    <w:rsid w:val="00155954"/>
    <w:rsid w:val="00157902"/>
    <w:rsid w:val="00162105"/>
    <w:rsid w:val="00162EEA"/>
    <w:rsid w:val="00163164"/>
    <w:rsid w:val="00166253"/>
    <w:rsid w:val="001675C6"/>
    <w:rsid w:val="001704B7"/>
    <w:rsid w:val="001708A6"/>
    <w:rsid w:val="001710C0"/>
    <w:rsid w:val="00172AFB"/>
    <w:rsid w:val="00172BA2"/>
    <w:rsid w:val="001742C5"/>
    <w:rsid w:val="001747EC"/>
    <w:rsid w:val="00175363"/>
    <w:rsid w:val="001772B8"/>
    <w:rsid w:val="00180FBF"/>
    <w:rsid w:val="001813C3"/>
    <w:rsid w:val="00182CF4"/>
    <w:rsid w:val="00186CE1"/>
    <w:rsid w:val="00191F00"/>
    <w:rsid w:val="00192F12"/>
    <w:rsid w:val="00193F14"/>
    <w:rsid w:val="001958E0"/>
    <w:rsid w:val="00196CBC"/>
    <w:rsid w:val="0019753E"/>
    <w:rsid w:val="00197614"/>
    <w:rsid w:val="001A0312"/>
    <w:rsid w:val="001A15DA"/>
    <w:rsid w:val="001A2694"/>
    <w:rsid w:val="001A3CC7"/>
    <w:rsid w:val="001A67A4"/>
    <w:rsid w:val="001A69AC"/>
    <w:rsid w:val="001A70BC"/>
    <w:rsid w:val="001B238E"/>
    <w:rsid w:val="001B67D8"/>
    <w:rsid w:val="001B6C7E"/>
    <w:rsid w:val="001B6F95"/>
    <w:rsid w:val="001C05A1"/>
    <w:rsid w:val="001C1D9E"/>
    <w:rsid w:val="001C5998"/>
    <w:rsid w:val="001C7C3B"/>
    <w:rsid w:val="001D0C49"/>
    <w:rsid w:val="001D3379"/>
    <w:rsid w:val="001D409F"/>
    <w:rsid w:val="001D4B6A"/>
    <w:rsid w:val="001D5341"/>
    <w:rsid w:val="001D5B6F"/>
    <w:rsid w:val="001E0AB8"/>
    <w:rsid w:val="001E1834"/>
    <w:rsid w:val="001E38E0"/>
    <w:rsid w:val="001E42FF"/>
    <w:rsid w:val="001E4E72"/>
    <w:rsid w:val="001E62B3"/>
    <w:rsid w:val="001E6424"/>
    <w:rsid w:val="001F0171"/>
    <w:rsid w:val="001F0D77"/>
    <w:rsid w:val="001F19DF"/>
    <w:rsid w:val="001F643A"/>
    <w:rsid w:val="001F7DD8"/>
    <w:rsid w:val="002013CC"/>
    <w:rsid w:val="00201928"/>
    <w:rsid w:val="00203E26"/>
    <w:rsid w:val="0020449C"/>
    <w:rsid w:val="00207D88"/>
    <w:rsid w:val="002104C9"/>
    <w:rsid w:val="002106CA"/>
    <w:rsid w:val="00210C35"/>
    <w:rsid w:val="002113B8"/>
    <w:rsid w:val="002132FA"/>
    <w:rsid w:val="00214DBB"/>
    <w:rsid w:val="00215665"/>
    <w:rsid w:val="002163BB"/>
    <w:rsid w:val="0021792C"/>
    <w:rsid w:val="00220909"/>
    <w:rsid w:val="002240AB"/>
    <w:rsid w:val="00225E37"/>
    <w:rsid w:val="00231DCA"/>
    <w:rsid w:val="002353A4"/>
    <w:rsid w:val="00235792"/>
    <w:rsid w:val="00237824"/>
    <w:rsid w:val="002425EE"/>
    <w:rsid w:val="00242E3A"/>
    <w:rsid w:val="00246492"/>
    <w:rsid w:val="002506CF"/>
    <w:rsid w:val="00250CF4"/>
    <w:rsid w:val="0025107F"/>
    <w:rsid w:val="0025632E"/>
    <w:rsid w:val="00260CD4"/>
    <w:rsid w:val="00260F8B"/>
    <w:rsid w:val="002639D8"/>
    <w:rsid w:val="00265F77"/>
    <w:rsid w:val="00266C83"/>
    <w:rsid w:val="00270FCC"/>
    <w:rsid w:val="00272E1E"/>
    <w:rsid w:val="0027421F"/>
    <w:rsid w:val="002768DC"/>
    <w:rsid w:val="00281395"/>
    <w:rsid w:val="00285135"/>
    <w:rsid w:val="00294C8F"/>
    <w:rsid w:val="00295D91"/>
    <w:rsid w:val="002A0B2E"/>
    <w:rsid w:val="002A0DC1"/>
    <w:rsid w:val="002A0FA4"/>
    <w:rsid w:val="002A5C64"/>
    <w:rsid w:val="002A6C56"/>
    <w:rsid w:val="002B0485"/>
    <w:rsid w:val="002B0E54"/>
    <w:rsid w:val="002B41BB"/>
    <w:rsid w:val="002C04C4"/>
    <w:rsid w:val="002C090C"/>
    <w:rsid w:val="002C1243"/>
    <w:rsid w:val="002C17FB"/>
    <w:rsid w:val="002C1815"/>
    <w:rsid w:val="002C2F0E"/>
    <w:rsid w:val="002C475E"/>
    <w:rsid w:val="002C49A9"/>
    <w:rsid w:val="002C6AD6"/>
    <w:rsid w:val="002D2310"/>
    <w:rsid w:val="002D3504"/>
    <w:rsid w:val="002D5702"/>
    <w:rsid w:val="002D69F1"/>
    <w:rsid w:val="002D6C2A"/>
    <w:rsid w:val="002D7A86"/>
    <w:rsid w:val="002E08F6"/>
    <w:rsid w:val="002E45A3"/>
    <w:rsid w:val="002E5F0B"/>
    <w:rsid w:val="002F45FF"/>
    <w:rsid w:val="002F66D3"/>
    <w:rsid w:val="002F6D17"/>
    <w:rsid w:val="00302887"/>
    <w:rsid w:val="003056EB"/>
    <w:rsid w:val="003071FF"/>
    <w:rsid w:val="00310652"/>
    <w:rsid w:val="00311065"/>
    <w:rsid w:val="0031371D"/>
    <w:rsid w:val="00313B29"/>
    <w:rsid w:val="00315C0F"/>
    <w:rsid w:val="00317517"/>
    <w:rsid w:val="0031789F"/>
    <w:rsid w:val="00320788"/>
    <w:rsid w:val="00320ADC"/>
    <w:rsid w:val="003233A3"/>
    <w:rsid w:val="00326897"/>
    <w:rsid w:val="0033478A"/>
    <w:rsid w:val="00334C33"/>
    <w:rsid w:val="00335949"/>
    <w:rsid w:val="0034180C"/>
    <w:rsid w:val="0034218C"/>
    <w:rsid w:val="0034455D"/>
    <w:rsid w:val="0034604B"/>
    <w:rsid w:val="00346A70"/>
    <w:rsid w:val="00346D17"/>
    <w:rsid w:val="00347972"/>
    <w:rsid w:val="003510A2"/>
    <w:rsid w:val="0035469B"/>
    <w:rsid w:val="003559CC"/>
    <w:rsid w:val="00355D4B"/>
    <w:rsid w:val="003569D7"/>
    <w:rsid w:val="003608AC"/>
    <w:rsid w:val="00362C32"/>
    <w:rsid w:val="00363A23"/>
    <w:rsid w:val="0036440C"/>
    <w:rsid w:val="0036465A"/>
    <w:rsid w:val="00364F8D"/>
    <w:rsid w:val="00370BE1"/>
    <w:rsid w:val="003755DE"/>
    <w:rsid w:val="003838EE"/>
    <w:rsid w:val="00384306"/>
    <w:rsid w:val="0038544C"/>
    <w:rsid w:val="003856E7"/>
    <w:rsid w:val="00386DC0"/>
    <w:rsid w:val="00390C38"/>
    <w:rsid w:val="00390CE3"/>
    <w:rsid w:val="00392748"/>
    <w:rsid w:val="00392C65"/>
    <w:rsid w:val="00392ED5"/>
    <w:rsid w:val="00394E51"/>
    <w:rsid w:val="0039646C"/>
    <w:rsid w:val="003A19DC"/>
    <w:rsid w:val="003A1B45"/>
    <w:rsid w:val="003A220C"/>
    <w:rsid w:val="003B0312"/>
    <w:rsid w:val="003B256A"/>
    <w:rsid w:val="003B46FC"/>
    <w:rsid w:val="003B5767"/>
    <w:rsid w:val="003B7605"/>
    <w:rsid w:val="003C08AA"/>
    <w:rsid w:val="003C22E6"/>
    <w:rsid w:val="003C2A7B"/>
    <w:rsid w:val="003C49EF"/>
    <w:rsid w:val="003C6BCA"/>
    <w:rsid w:val="003C7902"/>
    <w:rsid w:val="003D0250"/>
    <w:rsid w:val="003D0BFF"/>
    <w:rsid w:val="003D2253"/>
    <w:rsid w:val="003D4B7A"/>
    <w:rsid w:val="003D54D3"/>
    <w:rsid w:val="003D6EF1"/>
    <w:rsid w:val="003E168A"/>
    <w:rsid w:val="003E1C23"/>
    <w:rsid w:val="003E5BE5"/>
    <w:rsid w:val="003E6903"/>
    <w:rsid w:val="003E757B"/>
    <w:rsid w:val="003F01C3"/>
    <w:rsid w:val="003F15A4"/>
    <w:rsid w:val="003F18D1"/>
    <w:rsid w:val="003F20EC"/>
    <w:rsid w:val="003F4F0E"/>
    <w:rsid w:val="003F6013"/>
    <w:rsid w:val="003F6096"/>
    <w:rsid w:val="003F6E06"/>
    <w:rsid w:val="0040318B"/>
    <w:rsid w:val="00403C7A"/>
    <w:rsid w:val="004057A6"/>
    <w:rsid w:val="00406554"/>
    <w:rsid w:val="00406BF9"/>
    <w:rsid w:val="00407755"/>
    <w:rsid w:val="00410FCE"/>
    <w:rsid w:val="0041293B"/>
    <w:rsid w:val="004131B0"/>
    <w:rsid w:val="00415F6D"/>
    <w:rsid w:val="00416C42"/>
    <w:rsid w:val="004207A3"/>
    <w:rsid w:val="00422476"/>
    <w:rsid w:val="00422766"/>
    <w:rsid w:val="0042385C"/>
    <w:rsid w:val="00426E85"/>
    <w:rsid w:val="00426FA5"/>
    <w:rsid w:val="00430B74"/>
    <w:rsid w:val="00431654"/>
    <w:rsid w:val="004335F8"/>
    <w:rsid w:val="00434926"/>
    <w:rsid w:val="00443ACE"/>
    <w:rsid w:val="00444217"/>
    <w:rsid w:val="00444E2A"/>
    <w:rsid w:val="00446B44"/>
    <w:rsid w:val="0044775A"/>
    <w:rsid w:val="004478F4"/>
    <w:rsid w:val="00450F7A"/>
    <w:rsid w:val="00452B56"/>
    <w:rsid w:val="00452C6D"/>
    <w:rsid w:val="00453B4B"/>
    <w:rsid w:val="00455E0B"/>
    <w:rsid w:val="00456923"/>
    <w:rsid w:val="0045724D"/>
    <w:rsid w:val="00457934"/>
    <w:rsid w:val="00462B9F"/>
    <w:rsid w:val="004659EE"/>
    <w:rsid w:val="00470586"/>
    <w:rsid w:val="004731AB"/>
    <w:rsid w:val="00473E34"/>
    <w:rsid w:val="00475A1E"/>
    <w:rsid w:val="00476BA9"/>
    <w:rsid w:val="00477FFB"/>
    <w:rsid w:val="00481650"/>
    <w:rsid w:val="00490807"/>
    <w:rsid w:val="004929FE"/>
    <w:rsid w:val="00492F0F"/>
    <w:rsid w:val="00493032"/>
    <w:rsid w:val="004936C2"/>
    <w:rsid w:val="0049379C"/>
    <w:rsid w:val="00495687"/>
    <w:rsid w:val="00497ADF"/>
    <w:rsid w:val="004A003E"/>
    <w:rsid w:val="004A1CA0"/>
    <w:rsid w:val="004A22E9"/>
    <w:rsid w:val="004A4ACD"/>
    <w:rsid w:val="004A506C"/>
    <w:rsid w:val="004A5BC5"/>
    <w:rsid w:val="004B023D"/>
    <w:rsid w:val="004B695C"/>
    <w:rsid w:val="004B6CAB"/>
    <w:rsid w:val="004C0909"/>
    <w:rsid w:val="004C0B8C"/>
    <w:rsid w:val="004C3F97"/>
    <w:rsid w:val="004C602A"/>
    <w:rsid w:val="004D01F2"/>
    <w:rsid w:val="004D2CED"/>
    <w:rsid w:val="004D3339"/>
    <w:rsid w:val="004D350F"/>
    <w:rsid w:val="004D353F"/>
    <w:rsid w:val="004D36D7"/>
    <w:rsid w:val="004D682B"/>
    <w:rsid w:val="004E250A"/>
    <w:rsid w:val="004E6152"/>
    <w:rsid w:val="004F344A"/>
    <w:rsid w:val="004F4EC3"/>
    <w:rsid w:val="004F5EBB"/>
    <w:rsid w:val="004F6026"/>
    <w:rsid w:val="00504ED4"/>
    <w:rsid w:val="00510639"/>
    <w:rsid w:val="00511759"/>
    <w:rsid w:val="00511791"/>
    <w:rsid w:val="005139BE"/>
    <w:rsid w:val="00516142"/>
    <w:rsid w:val="0051681C"/>
    <w:rsid w:val="0051794A"/>
    <w:rsid w:val="00520027"/>
    <w:rsid w:val="0052093C"/>
    <w:rsid w:val="00520A16"/>
    <w:rsid w:val="00521B31"/>
    <w:rsid w:val="00522469"/>
    <w:rsid w:val="00522804"/>
    <w:rsid w:val="0052400A"/>
    <w:rsid w:val="00536277"/>
    <w:rsid w:val="00536F43"/>
    <w:rsid w:val="00542616"/>
    <w:rsid w:val="005468C1"/>
    <w:rsid w:val="00546EE6"/>
    <w:rsid w:val="005510BA"/>
    <w:rsid w:val="005538C8"/>
    <w:rsid w:val="00554B4E"/>
    <w:rsid w:val="00556C02"/>
    <w:rsid w:val="00561BB2"/>
    <w:rsid w:val="00563249"/>
    <w:rsid w:val="005677A2"/>
    <w:rsid w:val="00570A65"/>
    <w:rsid w:val="005748CD"/>
    <w:rsid w:val="005762B1"/>
    <w:rsid w:val="00580456"/>
    <w:rsid w:val="00580E73"/>
    <w:rsid w:val="00583F55"/>
    <w:rsid w:val="00585841"/>
    <w:rsid w:val="00592329"/>
    <w:rsid w:val="00593386"/>
    <w:rsid w:val="00595BA3"/>
    <w:rsid w:val="00596998"/>
    <w:rsid w:val="0059790F"/>
    <w:rsid w:val="005A283A"/>
    <w:rsid w:val="005A6E62"/>
    <w:rsid w:val="005B1482"/>
    <w:rsid w:val="005B2DD5"/>
    <w:rsid w:val="005B2FB3"/>
    <w:rsid w:val="005C6DE5"/>
    <w:rsid w:val="005D0C5B"/>
    <w:rsid w:val="005D2B29"/>
    <w:rsid w:val="005D354A"/>
    <w:rsid w:val="005D3E53"/>
    <w:rsid w:val="005D506C"/>
    <w:rsid w:val="005E3235"/>
    <w:rsid w:val="005E4176"/>
    <w:rsid w:val="005E44A7"/>
    <w:rsid w:val="005E4876"/>
    <w:rsid w:val="005E4FD7"/>
    <w:rsid w:val="005E62E5"/>
    <w:rsid w:val="005E65B5"/>
    <w:rsid w:val="005F0301"/>
    <w:rsid w:val="005F190D"/>
    <w:rsid w:val="005F3AE9"/>
    <w:rsid w:val="005F7E83"/>
    <w:rsid w:val="006007BB"/>
    <w:rsid w:val="00601DC0"/>
    <w:rsid w:val="006034CB"/>
    <w:rsid w:val="00603503"/>
    <w:rsid w:val="00603C52"/>
    <w:rsid w:val="006114A9"/>
    <w:rsid w:val="0061253F"/>
    <w:rsid w:val="006131CE"/>
    <w:rsid w:val="0061336B"/>
    <w:rsid w:val="0061364F"/>
    <w:rsid w:val="00613F12"/>
    <w:rsid w:val="00614129"/>
    <w:rsid w:val="00617D6E"/>
    <w:rsid w:val="00620ED5"/>
    <w:rsid w:val="00622D61"/>
    <w:rsid w:val="00624198"/>
    <w:rsid w:val="0062692D"/>
    <w:rsid w:val="006278C9"/>
    <w:rsid w:val="00632E80"/>
    <w:rsid w:val="006334D3"/>
    <w:rsid w:val="00635181"/>
    <w:rsid w:val="0063539B"/>
    <w:rsid w:val="00635A28"/>
    <w:rsid w:val="00636C28"/>
    <w:rsid w:val="006428E5"/>
    <w:rsid w:val="00644958"/>
    <w:rsid w:val="006472DD"/>
    <w:rsid w:val="006513FB"/>
    <w:rsid w:val="00656CB6"/>
    <w:rsid w:val="00656EEF"/>
    <w:rsid w:val="006576AF"/>
    <w:rsid w:val="00661918"/>
    <w:rsid w:val="00665A08"/>
    <w:rsid w:val="00672919"/>
    <w:rsid w:val="00677544"/>
    <w:rsid w:val="00681687"/>
    <w:rsid w:val="00682710"/>
    <w:rsid w:val="00684D27"/>
    <w:rsid w:val="00686295"/>
    <w:rsid w:val="00686587"/>
    <w:rsid w:val="006904CF"/>
    <w:rsid w:val="00694EAF"/>
    <w:rsid w:val="00695799"/>
    <w:rsid w:val="00695EE2"/>
    <w:rsid w:val="00696249"/>
    <w:rsid w:val="0069660B"/>
    <w:rsid w:val="006A1B33"/>
    <w:rsid w:val="006A4071"/>
    <w:rsid w:val="006A449F"/>
    <w:rsid w:val="006A48F1"/>
    <w:rsid w:val="006A71A3"/>
    <w:rsid w:val="006B03F2"/>
    <w:rsid w:val="006B14C1"/>
    <w:rsid w:val="006B1639"/>
    <w:rsid w:val="006B3044"/>
    <w:rsid w:val="006B5CA7"/>
    <w:rsid w:val="006B5E89"/>
    <w:rsid w:val="006B7B6D"/>
    <w:rsid w:val="006C19B2"/>
    <w:rsid w:val="006C1CF7"/>
    <w:rsid w:val="006C30A0"/>
    <w:rsid w:val="006C35FF"/>
    <w:rsid w:val="006C3FCF"/>
    <w:rsid w:val="006C3FDA"/>
    <w:rsid w:val="006C5472"/>
    <w:rsid w:val="006C57F2"/>
    <w:rsid w:val="006C5949"/>
    <w:rsid w:val="006C6832"/>
    <w:rsid w:val="006C6C60"/>
    <w:rsid w:val="006D1370"/>
    <w:rsid w:val="006D2C28"/>
    <w:rsid w:val="006D3FC1"/>
    <w:rsid w:val="006D7590"/>
    <w:rsid w:val="006E2034"/>
    <w:rsid w:val="006E25B7"/>
    <w:rsid w:val="006E372B"/>
    <w:rsid w:val="006E5FE9"/>
    <w:rsid w:val="006E6581"/>
    <w:rsid w:val="006E71DF"/>
    <w:rsid w:val="006E7500"/>
    <w:rsid w:val="006F1237"/>
    <w:rsid w:val="006F1616"/>
    <w:rsid w:val="006F1CC4"/>
    <w:rsid w:val="006F2A86"/>
    <w:rsid w:val="006F3163"/>
    <w:rsid w:val="006F4AB2"/>
    <w:rsid w:val="00705FEC"/>
    <w:rsid w:val="00710659"/>
    <w:rsid w:val="0071147A"/>
    <w:rsid w:val="0071185D"/>
    <w:rsid w:val="00714877"/>
    <w:rsid w:val="00715991"/>
    <w:rsid w:val="00717DCD"/>
    <w:rsid w:val="00721E01"/>
    <w:rsid w:val="00721EAF"/>
    <w:rsid w:val="007222AD"/>
    <w:rsid w:val="007267CF"/>
    <w:rsid w:val="00731F3F"/>
    <w:rsid w:val="00733BAB"/>
    <w:rsid w:val="0073604C"/>
    <w:rsid w:val="00736B96"/>
    <w:rsid w:val="00737F00"/>
    <w:rsid w:val="00741DBD"/>
    <w:rsid w:val="007436BF"/>
    <w:rsid w:val="007443E9"/>
    <w:rsid w:val="00745DCE"/>
    <w:rsid w:val="00750013"/>
    <w:rsid w:val="00751A29"/>
    <w:rsid w:val="007526BF"/>
    <w:rsid w:val="00753D89"/>
    <w:rsid w:val="00753DDA"/>
    <w:rsid w:val="00754A6E"/>
    <w:rsid w:val="007550F9"/>
    <w:rsid w:val="007553D8"/>
    <w:rsid w:val="00755C9B"/>
    <w:rsid w:val="00757397"/>
    <w:rsid w:val="00760FE4"/>
    <w:rsid w:val="007619B1"/>
    <w:rsid w:val="007636C2"/>
    <w:rsid w:val="00763D8B"/>
    <w:rsid w:val="007657F6"/>
    <w:rsid w:val="00765E47"/>
    <w:rsid w:val="0077125A"/>
    <w:rsid w:val="00774F8A"/>
    <w:rsid w:val="00775AF0"/>
    <w:rsid w:val="00780F6B"/>
    <w:rsid w:val="0078405B"/>
    <w:rsid w:val="007868AF"/>
    <w:rsid w:val="00786F58"/>
    <w:rsid w:val="00787342"/>
    <w:rsid w:val="00787CC1"/>
    <w:rsid w:val="007906B7"/>
    <w:rsid w:val="00790915"/>
    <w:rsid w:val="00790E6C"/>
    <w:rsid w:val="007911CF"/>
    <w:rsid w:val="00792F23"/>
    <w:rsid w:val="00792F4E"/>
    <w:rsid w:val="00793446"/>
    <w:rsid w:val="0079398D"/>
    <w:rsid w:val="007941C4"/>
    <w:rsid w:val="00796C25"/>
    <w:rsid w:val="00796DAA"/>
    <w:rsid w:val="00797B20"/>
    <w:rsid w:val="00797F58"/>
    <w:rsid w:val="007A287C"/>
    <w:rsid w:val="007A3B2A"/>
    <w:rsid w:val="007A66F1"/>
    <w:rsid w:val="007A78C9"/>
    <w:rsid w:val="007B0C9D"/>
    <w:rsid w:val="007B13DE"/>
    <w:rsid w:val="007B283D"/>
    <w:rsid w:val="007B4A61"/>
    <w:rsid w:val="007B5522"/>
    <w:rsid w:val="007B5ADE"/>
    <w:rsid w:val="007B6543"/>
    <w:rsid w:val="007B6E18"/>
    <w:rsid w:val="007C0EE0"/>
    <w:rsid w:val="007C1B71"/>
    <w:rsid w:val="007C2FBB"/>
    <w:rsid w:val="007C4379"/>
    <w:rsid w:val="007C7164"/>
    <w:rsid w:val="007C7413"/>
    <w:rsid w:val="007D0603"/>
    <w:rsid w:val="007D1984"/>
    <w:rsid w:val="007D23D8"/>
    <w:rsid w:val="007D2AFE"/>
    <w:rsid w:val="007D59FD"/>
    <w:rsid w:val="007E3264"/>
    <w:rsid w:val="007E3FEA"/>
    <w:rsid w:val="007E4151"/>
    <w:rsid w:val="007E492F"/>
    <w:rsid w:val="007E6402"/>
    <w:rsid w:val="007F0933"/>
    <w:rsid w:val="007F0A0B"/>
    <w:rsid w:val="007F3A60"/>
    <w:rsid w:val="007F3D0B"/>
    <w:rsid w:val="007F7C94"/>
    <w:rsid w:val="00802FFA"/>
    <w:rsid w:val="008071E0"/>
    <w:rsid w:val="00810E4B"/>
    <w:rsid w:val="00814BAA"/>
    <w:rsid w:val="00815BAA"/>
    <w:rsid w:val="00815E3A"/>
    <w:rsid w:val="0081629F"/>
    <w:rsid w:val="00816F0C"/>
    <w:rsid w:val="008179BB"/>
    <w:rsid w:val="0082211C"/>
    <w:rsid w:val="00824295"/>
    <w:rsid w:val="00824E79"/>
    <w:rsid w:val="0082698E"/>
    <w:rsid w:val="00827A65"/>
    <w:rsid w:val="00830473"/>
    <w:rsid w:val="008313F3"/>
    <w:rsid w:val="0083481A"/>
    <w:rsid w:val="008402F2"/>
    <w:rsid w:val="00840469"/>
    <w:rsid w:val="008405BB"/>
    <w:rsid w:val="0084564F"/>
    <w:rsid w:val="00846494"/>
    <w:rsid w:val="00847B20"/>
    <w:rsid w:val="008509D3"/>
    <w:rsid w:val="00853418"/>
    <w:rsid w:val="00856EBD"/>
    <w:rsid w:val="00857CF6"/>
    <w:rsid w:val="008610ED"/>
    <w:rsid w:val="00861C6A"/>
    <w:rsid w:val="0086344E"/>
    <w:rsid w:val="00865199"/>
    <w:rsid w:val="008666BA"/>
    <w:rsid w:val="008667CB"/>
    <w:rsid w:val="00867EAF"/>
    <w:rsid w:val="008701F7"/>
    <w:rsid w:val="00870763"/>
    <w:rsid w:val="008713EA"/>
    <w:rsid w:val="00873C6B"/>
    <w:rsid w:val="00882B63"/>
    <w:rsid w:val="00883500"/>
    <w:rsid w:val="00883AC4"/>
    <w:rsid w:val="00883F37"/>
    <w:rsid w:val="0088426A"/>
    <w:rsid w:val="008852BA"/>
    <w:rsid w:val="00887524"/>
    <w:rsid w:val="00890108"/>
    <w:rsid w:val="00893877"/>
    <w:rsid w:val="0089532C"/>
    <w:rsid w:val="00896165"/>
    <w:rsid w:val="00896681"/>
    <w:rsid w:val="008A03CE"/>
    <w:rsid w:val="008A2749"/>
    <w:rsid w:val="008A3A90"/>
    <w:rsid w:val="008A7D72"/>
    <w:rsid w:val="008B06D4"/>
    <w:rsid w:val="008B390E"/>
    <w:rsid w:val="008B4F20"/>
    <w:rsid w:val="008B68E7"/>
    <w:rsid w:val="008B7FFD"/>
    <w:rsid w:val="008C286A"/>
    <w:rsid w:val="008C2920"/>
    <w:rsid w:val="008C3C03"/>
    <w:rsid w:val="008C4307"/>
    <w:rsid w:val="008C6631"/>
    <w:rsid w:val="008C767F"/>
    <w:rsid w:val="008D23DF"/>
    <w:rsid w:val="008D529D"/>
    <w:rsid w:val="008D5B69"/>
    <w:rsid w:val="008D63BE"/>
    <w:rsid w:val="008D73BF"/>
    <w:rsid w:val="008D7F09"/>
    <w:rsid w:val="008E00D5"/>
    <w:rsid w:val="008E115B"/>
    <w:rsid w:val="008E5B64"/>
    <w:rsid w:val="008E7DAA"/>
    <w:rsid w:val="008F0094"/>
    <w:rsid w:val="008F03EF"/>
    <w:rsid w:val="008F1AB9"/>
    <w:rsid w:val="008F340F"/>
    <w:rsid w:val="0090080A"/>
    <w:rsid w:val="00903523"/>
    <w:rsid w:val="00906281"/>
    <w:rsid w:val="0090659A"/>
    <w:rsid w:val="00911080"/>
    <w:rsid w:val="00912500"/>
    <w:rsid w:val="0091350B"/>
    <w:rsid w:val="00915986"/>
    <w:rsid w:val="00917624"/>
    <w:rsid w:val="00925812"/>
    <w:rsid w:val="00926CB2"/>
    <w:rsid w:val="00926D2B"/>
    <w:rsid w:val="00930386"/>
    <w:rsid w:val="009309F5"/>
    <w:rsid w:val="00932FE1"/>
    <w:rsid w:val="00933237"/>
    <w:rsid w:val="009338E0"/>
    <w:rsid w:val="00933F28"/>
    <w:rsid w:val="00935BA6"/>
    <w:rsid w:val="00936474"/>
    <w:rsid w:val="00936C19"/>
    <w:rsid w:val="009400C3"/>
    <w:rsid w:val="00941CB1"/>
    <w:rsid w:val="00942299"/>
    <w:rsid w:val="009453F7"/>
    <w:rsid w:val="00945639"/>
    <w:rsid w:val="00946158"/>
    <w:rsid w:val="009476C0"/>
    <w:rsid w:val="00952595"/>
    <w:rsid w:val="00953141"/>
    <w:rsid w:val="00954353"/>
    <w:rsid w:val="00960591"/>
    <w:rsid w:val="00961E31"/>
    <w:rsid w:val="00963E34"/>
    <w:rsid w:val="00964DFA"/>
    <w:rsid w:val="00965085"/>
    <w:rsid w:val="009653D1"/>
    <w:rsid w:val="00970A69"/>
    <w:rsid w:val="0097179D"/>
    <w:rsid w:val="00972890"/>
    <w:rsid w:val="00975FFB"/>
    <w:rsid w:val="0098155C"/>
    <w:rsid w:val="009818AD"/>
    <w:rsid w:val="00981CCA"/>
    <w:rsid w:val="00983B77"/>
    <w:rsid w:val="009861CC"/>
    <w:rsid w:val="009912D8"/>
    <w:rsid w:val="00995367"/>
    <w:rsid w:val="00996053"/>
    <w:rsid w:val="009972F8"/>
    <w:rsid w:val="00997E71"/>
    <w:rsid w:val="009A0B2F"/>
    <w:rsid w:val="009A1CF4"/>
    <w:rsid w:val="009A37D7"/>
    <w:rsid w:val="009A4548"/>
    <w:rsid w:val="009A4E17"/>
    <w:rsid w:val="009A6955"/>
    <w:rsid w:val="009B0697"/>
    <w:rsid w:val="009B3024"/>
    <w:rsid w:val="009B341C"/>
    <w:rsid w:val="009B5747"/>
    <w:rsid w:val="009B68C5"/>
    <w:rsid w:val="009C0B81"/>
    <w:rsid w:val="009C3182"/>
    <w:rsid w:val="009D2C27"/>
    <w:rsid w:val="009D3C37"/>
    <w:rsid w:val="009D503E"/>
    <w:rsid w:val="009E069B"/>
    <w:rsid w:val="009E1209"/>
    <w:rsid w:val="009E2309"/>
    <w:rsid w:val="009E2C61"/>
    <w:rsid w:val="009E42B9"/>
    <w:rsid w:val="009E4E17"/>
    <w:rsid w:val="009E54B9"/>
    <w:rsid w:val="009E763F"/>
    <w:rsid w:val="009F0CDB"/>
    <w:rsid w:val="009F4C2E"/>
    <w:rsid w:val="00A014A3"/>
    <w:rsid w:val="00A027CC"/>
    <w:rsid w:val="00A0412D"/>
    <w:rsid w:val="00A05294"/>
    <w:rsid w:val="00A15DF0"/>
    <w:rsid w:val="00A163C3"/>
    <w:rsid w:val="00A1797C"/>
    <w:rsid w:val="00A21211"/>
    <w:rsid w:val="00A2129B"/>
    <w:rsid w:val="00A228C7"/>
    <w:rsid w:val="00A30F8A"/>
    <w:rsid w:val="00A31D70"/>
    <w:rsid w:val="00A31DA1"/>
    <w:rsid w:val="00A33890"/>
    <w:rsid w:val="00A343F8"/>
    <w:rsid w:val="00A34E7F"/>
    <w:rsid w:val="00A46F0A"/>
    <w:rsid w:val="00A46F25"/>
    <w:rsid w:val="00A47CC2"/>
    <w:rsid w:val="00A502BA"/>
    <w:rsid w:val="00A55697"/>
    <w:rsid w:val="00A60146"/>
    <w:rsid w:val="00A601A9"/>
    <w:rsid w:val="00A60F6F"/>
    <w:rsid w:val="00A622C4"/>
    <w:rsid w:val="00A6283D"/>
    <w:rsid w:val="00A67368"/>
    <w:rsid w:val="00A676FF"/>
    <w:rsid w:val="00A73758"/>
    <w:rsid w:val="00A73EBA"/>
    <w:rsid w:val="00A753C7"/>
    <w:rsid w:val="00A754B4"/>
    <w:rsid w:val="00A76229"/>
    <w:rsid w:val="00A76665"/>
    <w:rsid w:val="00A76749"/>
    <w:rsid w:val="00A76CA0"/>
    <w:rsid w:val="00A807C1"/>
    <w:rsid w:val="00A82658"/>
    <w:rsid w:val="00A83374"/>
    <w:rsid w:val="00A833F3"/>
    <w:rsid w:val="00A843A2"/>
    <w:rsid w:val="00A84800"/>
    <w:rsid w:val="00A85036"/>
    <w:rsid w:val="00A930F4"/>
    <w:rsid w:val="00A96172"/>
    <w:rsid w:val="00A96D52"/>
    <w:rsid w:val="00A97C5F"/>
    <w:rsid w:val="00AA0FEA"/>
    <w:rsid w:val="00AA24F9"/>
    <w:rsid w:val="00AA7EC0"/>
    <w:rsid w:val="00AB0BAD"/>
    <w:rsid w:val="00AB0D6A"/>
    <w:rsid w:val="00AB17F0"/>
    <w:rsid w:val="00AB43B3"/>
    <w:rsid w:val="00AB4980"/>
    <w:rsid w:val="00AB49B9"/>
    <w:rsid w:val="00AB501D"/>
    <w:rsid w:val="00AB758A"/>
    <w:rsid w:val="00AC027E"/>
    <w:rsid w:val="00AC05AB"/>
    <w:rsid w:val="00AC1E7E"/>
    <w:rsid w:val="00AC507D"/>
    <w:rsid w:val="00AC66E4"/>
    <w:rsid w:val="00AD0118"/>
    <w:rsid w:val="00AD04F2"/>
    <w:rsid w:val="00AD1093"/>
    <w:rsid w:val="00AD2B8F"/>
    <w:rsid w:val="00AD3370"/>
    <w:rsid w:val="00AD4578"/>
    <w:rsid w:val="00AD5FFC"/>
    <w:rsid w:val="00AD68E9"/>
    <w:rsid w:val="00AD6C24"/>
    <w:rsid w:val="00AD761F"/>
    <w:rsid w:val="00AE56C0"/>
    <w:rsid w:val="00AE7D61"/>
    <w:rsid w:val="00AF031E"/>
    <w:rsid w:val="00AF27A1"/>
    <w:rsid w:val="00AF35FB"/>
    <w:rsid w:val="00AF7ACC"/>
    <w:rsid w:val="00B00914"/>
    <w:rsid w:val="00B02A8E"/>
    <w:rsid w:val="00B052EE"/>
    <w:rsid w:val="00B1081F"/>
    <w:rsid w:val="00B1231D"/>
    <w:rsid w:val="00B12C77"/>
    <w:rsid w:val="00B1504B"/>
    <w:rsid w:val="00B164A4"/>
    <w:rsid w:val="00B2496B"/>
    <w:rsid w:val="00B24B25"/>
    <w:rsid w:val="00B27499"/>
    <w:rsid w:val="00B3010D"/>
    <w:rsid w:val="00B33EF5"/>
    <w:rsid w:val="00B35151"/>
    <w:rsid w:val="00B35985"/>
    <w:rsid w:val="00B403CC"/>
    <w:rsid w:val="00B433F2"/>
    <w:rsid w:val="00B458E8"/>
    <w:rsid w:val="00B46B81"/>
    <w:rsid w:val="00B47940"/>
    <w:rsid w:val="00B5397B"/>
    <w:rsid w:val="00B53EE9"/>
    <w:rsid w:val="00B54BED"/>
    <w:rsid w:val="00B6183E"/>
    <w:rsid w:val="00B62809"/>
    <w:rsid w:val="00B72F2A"/>
    <w:rsid w:val="00B74278"/>
    <w:rsid w:val="00B74595"/>
    <w:rsid w:val="00B74716"/>
    <w:rsid w:val="00B75B4E"/>
    <w:rsid w:val="00B7675A"/>
    <w:rsid w:val="00B771B3"/>
    <w:rsid w:val="00B771EE"/>
    <w:rsid w:val="00B81898"/>
    <w:rsid w:val="00B82DED"/>
    <w:rsid w:val="00B84966"/>
    <w:rsid w:val="00B8606B"/>
    <w:rsid w:val="00B86CE6"/>
    <w:rsid w:val="00B878E7"/>
    <w:rsid w:val="00B879CC"/>
    <w:rsid w:val="00B97278"/>
    <w:rsid w:val="00B97943"/>
    <w:rsid w:val="00B97F51"/>
    <w:rsid w:val="00BA1D0B"/>
    <w:rsid w:val="00BA2B50"/>
    <w:rsid w:val="00BA5F26"/>
    <w:rsid w:val="00BA6972"/>
    <w:rsid w:val="00BB1E0D"/>
    <w:rsid w:val="00BB26C8"/>
    <w:rsid w:val="00BB4D9B"/>
    <w:rsid w:val="00BB73FF"/>
    <w:rsid w:val="00BB7688"/>
    <w:rsid w:val="00BC1234"/>
    <w:rsid w:val="00BC64AC"/>
    <w:rsid w:val="00BC6AB5"/>
    <w:rsid w:val="00BC7423"/>
    <w:rsid w:val="00BC79A0"/>
    <w:rsid w:val="00BC7CAC"/>
    <w:rsid w:val="00BD1A75"/>
    <w:rsid w:val="00BD1C8F"/>
    <w:rsid w:val="00BD1CF6"/>
    <w:rsid w:val="00BD233C"/>
    <w:rsid w:val="00BD2B8E"/>
    <w:rsid w:val="00BD66E6"/>
    <w:rsid w:val="00BD6D76"/>
    <w:rsid w:val="00BE3A73"/>
    <w:rsid w:val="00BE56B3"/>
    <w:rsid w:val="00BE676D"/>
    <w:rsid w:val="00BF04E8"/>
    <w:rsid w:val="00BF16BF"/>
    <w:rsid w:val="00BF21EB"/>
    <w:rsid w:val="00BF4D1F"/>
    <w:rsid w:val="00BF76BE"/>
    <w:rsid w:val="00C02A73"/>
    <w:rsid w:val="00C04C10"/>
    <w:rsid w:val="00C063D2"/>
    <w:rsid w:val="00C07FD9"/>
    <w:rsid w:val="00C10955"/>
    <w:rsid w:val="00C1130A"/>
    <w:rsid w:val="00C11A5E"/>
    <w:rsid w:val="00C11C4D"/>
    <w:rsid w:val="00C143BD"/>
    <w:rsid w:val="00C15D0E"/>
    <w:rsid w:val="00C160EB"/>
    <w:rsid w:val="00C162C0"/>
    <w:rsid w:val="00C1712C"/>
    <w:rsid w:val="00C20634"/>
    <w:rsid w:val="00C212E0"/>
    <w:rsid w:val="00C23E16"/>
    <w:rsid w:val="00C24D46"/>
    <w:rsid w:val="00C26966"/>
    <w:rsid w:val="00C27017"/>
    <w:rsid w:val="00C27E37"/>
    <w:rsid w:val="00C32713"/>
    <w:rsid w:val="00C33113"/>
    <w:rsid w:val="00C34717"/>
    <w:rsid w:val="00C351B8"/>
    <w:rsid w:val="00C410D9"/>
    <w:rsid w:val="00C44DB7"/>
    <w:rsid w:val="00C4510A"/>
    <w:rsid w:val="00C45DB5"/>
    <w:rsid w:val="00C47F2E"/>
    <w:rsid w:val="00C506F8"/>
    <w:rsid w:val="00C51529"/>
    <w:rsid w:val="00C52BA6"/>
    <w:rsid w:val="00C57A1A"/>
    <w:rsid w:val="00C57B38"/>
    <w:rsid w:val="00C60BBD"/>
    <w:rsid w:val="00C61D7C"/>
    <w:rsid w:val="00C6258F"/>
    <w:rsid w:val="00C62C41"/>
    <w:rsid w:val="00C63DF6"/>
    <w:rsid w:val="00C63E58"/>
    <w:rsid w:val="00C63EB4"/>
    <w:rsid w:val="00C6495E"/>
    <w:rsid w:val="00C665A2"/>
    <w:rsid w:val="00C670EE"/>
    <w:rsid w:val="00C67E3B"/>
    <w:rsid w:val="00C71F4C"/>
    <w:rsid w:val="00C73E03"/>
    <w:rsid w:val="00C74E47"/>
    <w:rsid w:val="00C74EEC"/>
    <w:rsid w:val="00C77B29"/>
    <w:rsid w:val="00C87039"/>
    <w:rsid w:val="00C8718B"/>
    <w:rsid w:val="00C872E4"/>
    <w:rsid w:val="00C878D9"/>
    <w:rsid w:val="00C90311"/>
    <w:rsid w:val="00C90AEE"/>
    <w:rsid w:val="00C91C26"/>
    <w:rsid w:val="00C9641B"/>
    <w:rsid w:val="00C96633"/>
    <w:rsid w:val="00C971D0"/>
    <w:rsid w:val="00CA2BB2"/>
    <w:rsid w:val="00CA6E58"/>
    <w:rsid w:val="00CA73D5"/>
    <w:rsid w:val="00CA7C7B"/>
    <w:rsid w:val="00CB247E"/>
    <w:rsid w:val="00CB2FC9"/>
    <w:rsid w:val="00CB35F8"/>
    <w:rsid w:val="00CB5068"/>
    <w:rsid w:val="00CB5423"/>
    <w:rsid w:val="00CB7D2B"/>
    <w:rsid w:val="00CC1C87"/>
    <w:rsid w:val="00CC3000"/>
    <w:rsid w:val="00CC4859"/>
    <w:rsid w:val="00CC7A35"/>
    <w:rsid w:val="00CD072A"/>
    <w:rsid w:val="00CD1070"/>
    <w:rsid w:val="00CD2E92"/>
    <w:rsid w:val="00CD378F"/>
    <w:rsid w:val="00CD40B1"/>
    <w:rsid w:val="00CD51E0"/>
    <w:rsid w:val="00CD57D9"/>
    <w:rsid w:val="00CD729F"/>
    <w:rsid w:val="00CD7F73"/>
    <w:rsid w:val="00CE26C5"/>
    <w:rsid w:val="00CE36AF"/>
    <w:rsid w:val="00CE47F3"/>
    <w:rsid w:val="00CE54DD"/>
    <w:rsid w:val="00CE5881"/>
    <w:rsid w:val="00CF09A7"/>
    <w:rsid w:val="00CF0DA5"/>
    <w:rsid w:val="00CF26E3"/>
    <w:rsid w:val="00CF4911"/>
    <w:rsid w:val="00CF5D31"/>
    <w:rsid w:val="00CF5F3B"/>
    <w:rsid w:val="00CF7299"/>
    <w:rsid w:val="00CF7733"/>
    <w:rsid w:val="00CF791A"/>
    <w:rsid w:val="00D00513"/>
    <w:rsid w:val="00D00D7D"/>
    <w:rsid w:val="00D030AE"/>
    <w:rsid w:val="00D06A61"/>
    <w:rsid w:val="00D1007A"/>
    <w:rsid w:val="00D139C8"/>
    <w:rsid w:val="00D13EBF"/>
    <w:rsid w:val="00D14A3C"/>
    <w:rsid w:val="00D17374"/>
    <w:rsid w:val="00D17F81"/>
    <w:rsid w:val="00D264B9"/>
    <w:rsid w:val="00D2758C"/>
    <w:rsid w:val="00D275CA"/>
    <w:rsid w:val="00D2789B"/>
    <w:rsid w:val="00D30365"/>
    <w:rsid w:val="00D3052D"/>
    <w:rsid w:val="00D345AB"/>
    <w:rsid w:val="00D4047A"/>
    <w:rsid w:val="00D41566"/>
    <w:rsid w:val="00D424D8"/>
    <w:rsid w:val="00D424EE"/>
    <w:rsid w:val="00D452F4"/>
    <w:rsid w:val="00D458EC"/>
    <w:rsid w:val="00D501B0"/>
    <w:rsid w:val="00D52582"/>
    <w:rsid w:val="00D531D0"/>
    <w:rsid w:val="00D54293"/>
    <w:rsid w:val="00D56A0E"/>
    <w:rsid w:val="00D56E45"/>
    <w:rsid w:val="00D57AD3"/>
    <w:rsid w:val="00D62F25"/>
    <w:rsid w:val="00D635FE"/>
    <w:rsid w:val="00D66A7B"/>
    <w:rsid w:val="00D711E4"/>
    <w:rsid w:val="00D71203"/>
    <w:rsid w:val="00D729DE"/>
    <w:rsid w:val="00D732EF"/>
    <w:rsid w:val="00D75B6A"/>
    <w:rsid w:val="00D778DF"/>
    <w:rsid w:val="00D80EB4"/>
    <w:rsid w:val="00D837AD"/>
    <w:rsid w:val="00D84BDA"/>
    <w:rsid w:val="00D86D9E"/>
    <w:rsid w:val="00D87013"/>
    <w:rsid w:val="00D876A8"/>
    <w:rsid w:val="00D87F26"/>
    <w:rsid w:val="00D913F0"/>
    <w:rsid w:val="00D93063"/>
    <w:rsid w:val="00D933B0"/>
    <w:rsid w:val="00D93BD7"/>
    <w:rsid w:val="00D951FC"/>
    <w:rsid w:val="00D977E8"/>
    <w:rsid w:val="00D97B16"/>
    <w:rsid w:val="00DA119B"/>
    <w:rsid w:val="00DA3964"/>
    <w:rsid w:val="00DA6091"/>
    <w:rsid w:val="00DA63AD"/>
    <w:rsid w:val="00DA753B"/>
    <w:rsid w:val="00DB1C89"/>
    <w:rsid w:val="00DB3763"/>
    <w:rsid w:val="00DB4029"/>
    <w:rsid w:val="00DB5F4D"/>
    <w:rsid w:val="00DB66F2"/>
    <w:rsid w:val="00DB675B"/>
    <w:rsid w:val="00DB6DA5"/>
    <w:rsid w:val="00DC076B"/>
    <w:rsid w:val="00DC186F"/>
    <w:rsid w:val="00DC252F"/>
    <w:rsid w:val="00DC40A2"/>
    <w:rsid w:val="00DC6050"/>
    <w:rsid w:val="00DC6445"/>
    <w:rsid w:val="00DC78AA"/>
    <w:rsid w:val="00DD35E1"/>
    <w:rsid w:val="00DD43EA"/>
    <w:rsid w:val="00DD730C"/>
    <w:rsid w:val="00DD7D8A"/>
    <w:rsid w:val="00DE2A23"/>
    <w:rsid w:val="00DE678F"/>
    <w:rsid w:val="00DE6F44"/>
    <w:rsid w:val="00DF1B58"/>
    <w:rsid w:val="00DF2416"/>
    <w:rsid w:val="00DF259D"/>
    <w:rsid w:val="00DF3A47"/>
    <w:rsid w:val="00DF4200"/>
    <w:rsid w:val="00DF5D3E"/>
    <w:rsid w:val="00DF709F"/>
    <w:rsid w:val="00E009DA"/>
    <w:rsid w:val="00E037D9"/>
    <w:rsid w:val="00E03B9D"/>
    <w:rsid w:val="00E04927"/>
    <w:rsid w:val="00E05ABD"/>
    <w:rsid w:val="00E104A0"/>
    <w:rsid w:val="00E11A48"/>
    <w:rsid w:val="00E11C26"/>
    <w:rsid w:val="00E125E4"/>
    <w:rsid w:val="00E130EB"/>
    <w:rsid w:val="00E162CD"/>
    <w:rsid w:val="00E16AA0"/>
    <w:rsid w:val="00E17FA5"/>
    <w:rsid w:val="00E21BFE"/>
    <w:rsid w:val="00E21C88"/>
    <w:rsid w:val="00E223AC"/>
    <w:rsid w:val="00E245EC"/>
    <w:rsid w:val="00E26930"/>
    <w:rsid w:val="00E27257"/>
    <w:rsid w:val="00E27F4F"/>
    <w:rsid w:val="00E33C65"/>
    <w:rsid w:val="00E449D0"/>
    <w:rsid w:val="00E44A34"/>
    <w:rsid w:val="00E4506A"/>
    <w:rsid w:val="00E5281C"/>
    <w:rsid w:val="00E5315F"/>
    <w:rsid w:val="00E53F99"/>
    <w:rsid w:val="00E54BE2"/>
    <w:rsid w:val="00E55BB4"/>
    <w:rsid w:val="00E55DDF"/>
    <w:rsid w:val="00E56510"/>
    <w:rsid w:val="00E609B0"/>
    <w:rsid w:val="00E62BDA"/>
    <w:rsid w:val="00E62EA8"/>
    <w:rsid w:val="00E6713C"/>
    <w:rsid w:val="00E67A6E"/>
    <w:rsid w:val="00E70096"/>
    <w:rsid w:val="00E70670"/>
    <w:rsid w:val="00E71B43"/>
    <w:rsid w:val="00E7332E"/>
    <w:rsid w:val="00E778F6"/>
    <w:rsid w:val="00E81612"/>
    <w:rsid w:val="00E82BD7"/>
    <w:rsid w:val="00E82BDF"/>
    <w:rsid w:val="00E830AB"/>
    <w:rsid w:val="00E859E3"/>
    <w:rsid w:val="00E85D8A"/>
    <w:rsid w:val="00E87D18"/>
    <w:rsid w:val="00E87D62"/>
    <w:rsid w:val="00E90B33"/>
    <w:rsid w:val="00E95EC0"/>
    <w:rsid w:val="00E97333"/>
    <w:rsid w:val="00E973B9"/>
    <w:rsid w:val="00E97E3D"/>
    <w:rsid w:val="00EA486E"/>
    <w:rsid w:val="00EA4FA3"/>
    <w:rsid w:val="00EB001B"/>
    <w:rsid w:val="00EB3082"/>
    <w:rsid w:val="00EB555C"/>
    <w:rsid w:val="00EB6C33"/>
    <w:rsid w:val="00EC1593"/>
    <w:rsid w:val="00EC1DEA"/>
    <w:rsid w:val="00EC6F62"/>
    <w:rsid w:val="00ED1070"/>
    <w:rsid w:val="00ED2EA2"/>
    <w:rsid w:val="00ED5E04"/>
    <w:rsid w:val="00ED6019"/>
    <w:rsid w:val="00ED7830"/>
    <w:rsid w:val="00EE2BFF"/>
    <w:rsid w:val="00EE3391"/>
    <w:rsid w:val="00EE3909"/>
    <w:rsid w:val="00EF1C85"/>
    <w:rsid w:val="00EF4205"/>
    <w:rsid w:val="00EF5939"/>
    <w:rsid w:val="00EF7B9B"/>
    <w:rsid w:val="00F0119D"/>
    <w:rsid w:val="00F01714"/>
    <w:rsid w:val="00F0258F"/>
    <w:rsid w:val="00F02D06"/>
    <w:rsid w:val="00F033CF"/>
    <w:rsid w:val="00F056E5"/>
    <w:rsid w:val="00F05C86"/>
    <w:rsid w:val="00F06FDD"/>
    <w:rsid w:val="00F10819"/>
    <w:rsid w:val="00F11219"/>
    <w:rsid w:val="00F16F35"/>
    <w:rsid w:val="00F17559"/>
    <w:rsid w:val="00F2229D"/>
    <w:rsid w:val="00F25ABB"/>
    <w:rsid w:val="00F266F0"/>
    <w:rsid w:val="00F26F62"/>
    <w:rsid w:val="00F2714C"/>
    <w:rsid w:val="00F27963"/>
    <w:rsid w:val="00F30103"/>
    <w:rsid w:val="00F30446"/>
    <w:rsid w:val="00F4135D"/>
    <w:rsid w:val="00F41F1B"/>
    <w:rsid w:val="00F46BD9"/>
    <w:rsid w:val="00F5143A"/>
    <w:rsid w:val="00F53991"/>
    <w:rsid w:val="00F54AAE"/>
    <w:rsid w:val="00F552BA"/>
    <w:rsid w:val="00F602A0"/>
    <w:rsid w:val="00F60BE0"/>
    <w:rsid w:val="00F6280E"/>
    <w:rsid w:val="00F665BF"/>
    <w:rsid w:val="00F666EC"/>
    <w:rsid w:val="00F67F2D"/>
    <w:rsid w:val="00F7050A"/>
    <w:rsid w:val="00F75533"/>
    <w:rsid w:val="00F8036D"/>
    <w:rsid w:val="00F809DC"/>
    <w:rsid w:val="00F86EB0"/>
    <w:rsid w:val="00F87592"/>
    <w:rsid w:val="00F929A5"/>
    <w:rsid w:val="00F94489"/>
    <w:rsid w:val="00F9689E"/>
    <w:rsid w:val="00FA0E0F"/>
    <w:rsid w:val="00FA154B"/>
    <w:rsid w:val="00FA3811"/>
    <w:rsid w:val="00FA3A3D"/>
    <w:rsid w:val="00FA3B9F"/>
    <w:rsid w:val="00FA3F06"/>
    <w:rsid w:val="00FA4A26"/>
    <w:rsid w:val="00FA7084"/>
    <w:rsid w:val="00FA7BEF"/>
    <w:rsid w:val="00FB1105"/>
    <w:rsid w:val="00FB18D3"/>
    <w:rsid w:val="00FB1929"/>
    <w:rsid w:val="00FB5FD9"/>
    <w:rsid w:val="00FB6713"/>
    <w:rsid w:val="00FB7FFE"/>
    <w:rsid w:val="00FC08C2"/>
    <w:rsid w:val="00FD0F55"/>
    <w:rsid w:val="00FD1398"/>
    <w:rsid w:val="00FD33AB"/>
    <w:rsid w:val="00FD3BA4"/>
    <w:rsid w:val="00FD4724"/>
    <w:rsid w:val="00FD4A68"/>
    <w:rsid w:val="00FD68ED"/>
    <w:rsid w:val="00FD7E00"/>
    <w:rsid w:val="00FE2824"/>
    <w:rsid w:val="00FE2B44"/>
    <w:rsid w:val="00FE2EA5"/>
    <w:rsid w:val="00FE2F0E"/>
    <w:rsid w:val="00FE53F2"/>
    <w:rsid w:val="00FE661F"/>
    <w:rsid w:val="00FF0400"/>
    <w:rsid w:val="00FF3D6B"/>
    <w:rsid w:val="00FF5407"/>
    <w:rsid w:val="00FF7E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4CB8B2"/>
  <w15:docId w15:val="{649D877F-9BED-487D-AAD2-D52E3D8160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7EB9"/>
    <w:rPr>
      <w:rFonts w:ascii="Times New Roman" w:eastAsia="Times New Roman" w:hAnsi="Times New Roman"/>
      <w:sz w:val="24"/>
      <w:szCs w:val="24"/>
    </w:rPr>
  </w:style>
  <w:style w:type="paragraph" w:styleId="Heading1">
    <w:name w:val="heading 1"/>
    <w:basedOn w:val="Normal"/>
    <w:next w:val="BodyTextL25"/>
    <w:link w:val="Heading1Char"/>
    <w:uiPriority w:val="9"/>
    <w:unhideWhenUsed/>
    <w:qFormat/>
    <w:rsid w:val="002B0485"/>
    <w:pPr>
      <w:keepNext/>
      <w:keepLines/>
      <w:numPr>
        <w:numId w:val="3"/>
      </w:numPr>
      <w:spacing w:before="240" w:after="120"/>
      <w:outlineLvl w:val="0"/>
    </w:pPr>
    <w:rPr>
      <w:rFonts w:ascii="Arial" w:hAnsi="Arial"/>
      <w:b/>
      <w:bCs/>
      <w:noProof/>
      <w:sz w:val="26"/>
      <w:szCs w:val="26"/>
    </w:rPr>
  </w:style>
  <w:style w:type="paragraph" w:styleId="Heading2">
    <w:name w:val="heading 2"/>
    <w:basedOn w:val="Normal"/>
    <w:next w:val="BodyTextL25"/>
    <w:link w:val="Heading2Char"/>
    <w:uiPriority w:val="9"/>
    <w:unhideWhenUsed/>
    <w:qFormat/>
    <w:rsid w:val="005677A2"/>
    <w:pPr>
      <w:keepNext/>
      <w:numPr>
        <w:ilvl w:val="1"/>
        <w:numId w:val="3"/>
      </w:numPr>
      <w:spacing w:before="240" w:after="120"/>
      <w:outlineLvl w:val="1"/>
    </w:pPr>
    <w:rPr>
      <w:rFonts w:ascii="Arial" w:hAnsi="Arial"/>
      <w:b/>
      <w:bCs/>
      <w:sz w:val="26"/>
      <w:szCs w:val="26"/>
    </w:rPr>
  </w:style>
  <w:style w:type="paragraph" w:styleId="Heading3">
    <w:name w:val="heading 3"/>
    <w:basedOn w:val="Normal"/>
    <w:next w:val="Normal"/>
    <w:link w:val="Heading3Char"/>
    <w:uiPriority w:val="9"/>
    <w:unhideWhenUsed/>
    <w:qFormat/>
    <w:rsid w:val="005677A2"/>
    <w:pPr>
      <w:keepNext/>
      <w:numPr>
        <w:ilvl w:val="2"/>
        <w:numId w:val="3"/>
      </w:numPr>
      <w:spacing w:before="240" w:after="120"/>
      <w:outlineLvl w:val="2"/>
    </w:pPr>
    <w:rPr>
      <w:rFonts w:ascii="Arial" w:hAnsi="Arial"/>
      <w:b/>
      <w:bCs/>
      <w:szCs w:val="26"/>
    </w:rPr>
  </w:style>
  <w:style w:type="paragraph" w:styleId="Heading4">
    <w:name w:val="heading 4"/>
    <w:basedOn w:val="BodyTextL25"/>
    <w:next w:val="BodyTextL25"/>
    <w:link w:val="Heading4Char"/>
    <w:unhideWhenUsed/>
    <w:qFormat/>
    <w:rsid w:val="006C6C60"/>
    <w:pPr>
      <w:keepNext/>
      <w:spacing w:before="0" w:after="0"/>
      <w:ind w:left="720"/>
      <w:outlineLvl w:val="3"/>
    </w:pPr>
    <w:rPr>
      <w:bCs/>
      <w:color w:val="FFFFFF" w:themeColor="background1"/>
      <w:sz w:val="6"/>
      <w:szCs w:val="28"/>
    </w:rPr>
  </w:style>
  <w:style w:type="paragraph" w:styleId="Heading5">
    <w:name w:val="heading 5"/>
    <w:basedOn w:val="Normal"/>
    <w:next w:val="Normal"/>
    <w:link w:val="Heading5Char"/>
    <w:unhideWhenUsed/>
    <w:qFormat/>
    <w:rsid w:val="00AE7D61"/>
    <w:pPr>
      <w:spacing w:before="240"/>
      <w:outlineLvl w:val="4"/>
    </w:pPr>
    <w:rPr>
      <w:rFonts w:ascii="Arial" w:hAnsi="Arial"/>
      <w:b/>
      <w:bCs/>
      <w:sz w:val="26"/>
      <w:szCs w:val="26"/>
    </w:rPr>
  </w:style>
  <w:style w:type="paragraph" w:styleId="Heading6">
    <w:name w:val="heading 6"/>
    <w:basedOn w:val="Normal"/>
    <w:next w:val="Normal"/>
    <w:link w:val="Heading6Char"/>
    <w:unhideWhenUsed/>
    <w:qFormat/>
    <w:rsid w:val="00797F58"/>
    <w:pPr>
      <w:spacing w:before="240"/>
      <w:outlineLvl w:val="5"/>
    </w:pPr>
    <w:rPr>
      <w:rFonts w:ascii="Arial" w:hAnsi="Arial"/>
      <w:b/>
      <w:bCs/>
    </w:rPr>
  </w:style>
  <w:style w:type="paragraph" w:styleId="Heading7">
    <w:name w:val="heading 7"/>
    <w:basedOn w:val="Normal"/>
    <w:next w:val="Normal"/>
    <w:link w:val="Heading7Char"/>
    <w:semiHidden/>
    <w:unhideWhenUsed/>
    <w:qFormat/>
    <w:rsid w:val="00231DCA"/>
    <w:pPr>
      <w:spacing w:before="240"/>
      <w:outlineLvl w:val="6"/>
    </w:pPr>
    <w:rPr>
      <w:sz w:val="20"/>
    </w:rPr>
  </w:style>
  <w:style w:type="paragraph" w:styleId="Heading8">
    <w:name w:val="heading 8"/>
    <w:basedOn w:val="Normal"/>
    <w:next w:val="Normal"/>
    <w:link w:val="Heading8Char"/>
    <w:semiHidden/>
    <w:unhideWhenUsed/>
    <w:qFormat/>
    <w:rsid w:val="00231DCA"/>
    <w:pPr>
      <w:spacing w:before="240"/>
      <w:outlineLvl w:val="7"/>
    </w:pPr>
    <w:rPr>
      <w:i/>
      <w:iCs/>
      <w:sz w:val="20"/>
    </w:rPr>
  </w:style>
  <w:style w:type="paragraph" w:styleId="Heading9">
    <w:name w:val="heading 9"/>
    <w:basedOn w:val="Normal"/>
    <w:next w:val="Normal"/>
    <w:link w:val="Heading9Char"/>
    <w:semiHidden/>
    <w:unhideWhenUsed/>
    <w:qFormat/>
    <w:rsid w:val="00231DCA"/>
    <w:pPr>
      <w:spacing w:before="240"/>
      <w:outlineLvl w:val="8"/>
    </w:pPr>
    <w:rPr>
      <w:rFonts w:cs="Ari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2B0485"/>
    <w:rPr>
      <w:rFonts w:eastAsia="Times New Roman"/>
      <w:b/>
      <w:bCs/>
      <w:noProof/>
      <w:sz w:val="26"/>
      <w:szCs w:val="26"/>
    </w:rPr>
  </w:style>
  <w:style w:type="character" w:customStyle="1" w:styleId="Heading2Char">
    <w:name w:val="Heading 2 Char"/>
    <w:link w:val="Heading2"/>
    <w:uiPriority w:val="9"/>
    <w:rsid w:val="005677A2"/>
    <w:rPr>
      <w:rFonts w:eastAsia="Times New Roman"/>
      <w:b/>
      <w:bCs/>
      <w:sz w:val="26"/>
      <w:szCs w:val="26"/>
    </w:rPr>
  </w:style>
  <w:style w:type="paragraph" w:customStyle="1" w:styleId="ClientNote">
    <w:name w:val="Client Note"/>
    <w:basedOn w:val="Normal"/>
    <w:next w:val="Normal"/>
    <w:autoRedefine/>
    <w:semiHidden/>
    <w:unhideWhenUsed/>
    <w:qFormat/>
    <w:rsid w:val="003C7902"/>
    <w:rPr>
      <w:i/>
      <w:color w:val="FF0000"/>
    </w:rPr>
  </w:style>
  <w:style w:type="paragraph" w:customStyle="1" w:styleId="AnswerLineL25">
    <w:name w:val="Answer Line L25"/>
    <w:basedOn w:val="BodyTextL25"/>
    <w:next w:val="BodyTextL25"/>
    <w:qFormat/>
    <w:rsid w:val="00E859E3"/>
    <w:rPr>
      <w:b/>
      <w:i/>
      <w:color w:val="808080" w:themeColor="background1" w:themeShade="80"/>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6C6C60"/>
    <w:pPr>
      <w:spacing w:after="360"/>
      <w:ind w:left="720"/>
    </w:pPr>
    <w:rPr>
      <w:color w:val="FFFFFF" w:themeColor="background1"/>
    </w:rPr>
  </w:style>
  <w:style w:type="paragraph" w:styleId="Header">
    <w:name w:val="header"/>
    <w:basedOn w:val="Normal"/>
    <w:link w:val="HeaderChar"/>
    <w:uiPriority w:val="99"/>
    <w:unhideWhenUsed/>
    <w:rsid w:val="008402F2"/>
    <w:pPr>
      <w:tabs>
        <w:tab w:val="center" w:pos="4680"/>
        <w:tab w:val="right" w:pos="9360"/>
      </w:tabs>
    </w:pPr>
  </w:style>
  <w:style w:type="character" w:customStyle="1" w:styleId="HeaderChar">
    <w:name w:val="Header Char"/>
    <w:basedOn w:val="DefaultParagraphFont"/>
    <w:link w:val="Header"/>
    <w:uiPriority w:val="99"/>
    <w:rsid w:val="008402F2"/>
    <w:rPr>
      <w:sz w:val="22"/>
      <w:szCs w:val="22"/>
    </w:rPr>
  </w:style>
  <w:style w:type="paragraph" w:styleId="Footer">
    <w:name w:val="footer"/>
    <w:basedOn w:val="Normal"/>
    <w:link w:val="FooterChar"/>
    <w:autoRedefine/>
    <w:uiPriority w:val="99"/>
    <w:unhideWhenUsed/>
    <w:rsid w:val="003F6013"/>
    <w:pPr>
      <w:tabs>
        <w:tab w:val="right" w:pos="10080"/>
        <w:tab w:val="right" w:pos="10800"/>
      </w:tabs>
    </w:pPr>
    <w:rPr>
      <w:sz w:val="16"/>
    </w:rPr>
  </w:style>
  <w:style w:type="character" w:customStyle="1" w:styleId="FooterChar">
    <w:name w:val="Footer Char"/>
    <w:link w:val="Footer"/>
    <w:uiPriority w:val="99"/>
    <w:rsid w:val="003F6013"/>
    <w:rPr>
      <w:sz w:val="16"/>
      <w:szCs w:val="22"/>
    </w:rPr>
  </w:style>
  <w:style w:type="paragraph" w:styleId="BalloonText">
    <w:name w:val="Balloon Text"/>
    <w:basedOn w:val="Normal"/>
    <w:link w:val="BalloonTextChar"/>
    <w:uiPriority w:val="99"/>
    <w:semiHidden/>
    <w:unhideWhenUsed/>
    <w:rsid w:val="0090659A"/>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9E763F"/>
    <w:pPr>
      <w:numPr>
        <w:numId w:val="1"/>
      </w:numPr>
    </w:pPr>
  </w:style>
  <w:style w:type="paragraph" w:customStyle="1" w:styleId="Bulletlevel2">
    <w:name w:val="Bullet level 2"/>
    <w:basedOn w:val="BodyTextL25"/>
    <w:qFormat/>
    <w:rsid w:val="0036440C"/>
    <w:pPr>
      <w:numPr>
        <w:numId w:val="4"/>
      </w:numPr>
      <w:ind w:left="1080"/>
    </w:pPr>
  </w:style>
  <w:style w:type="paragraph" w:customStyle="1" w:styleId="InstNoteRed">
    <w:name w:val="Inst Note Red"/>
    <w:basedOn w:val="Normal"/>
    <w:qFormat/>
    <w:rsid w:val="00D030AE"/>
    <w:rPr>
      <w:color w:val="EE0000"/>
      <w:sz w:val="20"/>
    </w:rPr>
  </w:style>
  <w:style w:type="paragraph" w:customStyle="1" w:styleId="ConfigWindow">
    <w:name w:val="Config Window"/>
    <w:basedOn w:val="BodyText"/>
    <w:next w:val="BodyTextL25"/>
    <w:qFormat/>
    <w:rsid w:val="006C6C60"/>
    <w:pPr>
      <w:spacing w:before="0" w:after="0"/>
    </w:pPr>
    <w:rPr>
      <w:i/>
      <w:color w:val="FFFFFF" w:themeColor="background1"/>
      <w:sz w:val="6"/>
    </w:rPr>
  </w:style>
  <w:style w:type="paragraph" w:customStyle="1" w:styleId="SubStepAlpha">
    <w:name w:val="SubStep Alpha"/>
    <w:basedOn w:val="BodyTextL25"/>
    <w:qFormat/>
    <w:rsid w:val="006A449F"/>
    <w:pPr>
      <w:numPr>
        <w:ilvl w:val="3"/>
        <w:numId w:val="3"/>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BD1A75"/>
    <w:pPr>
      <w:spacing w:before="120" w:after="120"/>
      <w:ind w:left="720"/>
    </w:pPr>
    <w:rPr>
      <w:rFonts w:ascii="Arial" w:hAnsi="Arial"/>
      <w:sz w:val="20"/>
    </w:rPr>
  </w:style>
  <w:style w:type="paragraph" w:customStyle="1" w:styleId="BodyTextL25">
    <w:name w:val="Body Text L25"/>
    <w:basedOn w:val="Normal"/>
    <w:link w:val="BodyTextL25Char"/>
    <w:qFormat/>
    <w:rsid w:val="00BD1A75"/>
    <w:pPr>
      <w:spacing w:before="120" w:after="120"/>
      <w:ind w:left="360"/>
    </w:pPr>
    <w:rPr>
      <w:rFonts w:ascii="Arial" w:hAnsi="Arial"/>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A930F4"/>
    <w:rPr>
      <w:rFonts w:ascii="Arial" w:hAnsi="Arial"/>
      <w:b/>
      <w:sz w:val="20"/>
      <w:bdr w:val="none" w:sz="0" w:space="0" w:color="auto"/>
      <w:shd w:val="clear" w:color="auto" w:fill="BFBFBF"/>
    </w:rPr>
  </w:style>
  <w:style w:type="character" w:customStyle="1" w:styleId="LabSectionGray">
    <w:name w:val="Lab Section Gray"/>
    <w:uiPriority w:val="1"/>
    <w:qFormat/>
    <w:rsid w:val="00BE3A73"/>
    <w:rPr>
      <w:rFonts w:ascii="Arial" w:hAnsi="Arial"/>
      <w:b w:val="0"/>
      <w:sz w:val="24"/>
      <w:bdr w:val="none" w:sz="0" w:space="0" w:color="auto"/>
      <w:shd w:val="clear" w:color="auto" w:fill="BFBFBF"/>
    </w:rPr>
  </w:style>
  <w:style w:type="paragraph" w:customStyle="1" w:styleId="SubStepNum">
    <w:name w:val="SubStep Num"/>
    <w:basedOn w:val="BodyTextL25"/>
    <w:qFormat/>
    <w:rsid w:val="00A76665"/>
    <w:pPr>
      <w:numPr>
        <w:ilvl w:val="4"/>
        <w:numId w:val="3"/>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A343F8"/>
    <w:rPr>
      <w:rFonts w:ascii="Courier New" w:hAnsi="Courier New"/>
      <w:b w:val="0"/>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A76665"/>
    <w:pPr>
      <w:numPr>
        <w:numId w:val="3"/>
      </w:numPr>
    </w:pPr>
  </w:style>
  <w:style w:type="paragraph" w:customStyle="1" w:styleId="CMDOutput">
    <w:name w:val="CMD Output"/>
    <w:basedOn w:val="BodyTextL25"/>
    <w:link w:val="CMDOutputChar"/>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uiPriority w:val="99"/>
    <w:semiHidden/>
    <w:unhideWhenUsed/>
    <w:rsid w:val="000B2344"/>
    <w:rPr>
      <w:sz w:val="16"/>
      <w:szCs w:val="16"/>
    </w:rPr>
  </w:style>
  <w:style w:type="paragraph" w:styleId="CommentText">
    <w:name w:val="annotation text"/>
    <w:basedOn w:val="Normal"/>
    <w:link w:val="CommentTextChar"/>
    <w:uiPriority w:val="99"/>
    <w:unhideWhenUsed/>
    <w:rsid w:val="000B2344"/>
    <w:rPr>
      <w:sz w:val="20"/>
      <w:szCs w:val="20"/>
    </w:rPr>
  </w:style>
  <w:style w:type="character" w:customStyle="1" w:styleId="CommentTextChar">
    <w:name w:val="Comment Text Char"/>
    <w:basedOn w:val="DefaultParagraphFont"/>
    <w:link w:val="CommentText"/>
    <w:uiPriority w:val="99"/>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2"/>
      </w:numPr>
    </w:pPr>
  </w:style>
  <w:style w:type="numbering" w:customStyle="1" w:styleId="SectionList">
    <w:name w:val="Section_List"/>
    <w:basedOn w:val="NoList"/>
    <w:uiPriority w:val="99"/>
    <w:rsid w:val="00596998"/>
    <w:pPr>
      <w:numPr>
        <w:numId w:val="2"/>
      </w:numPr>
    </w:pPr>
  </w:style>
  <w:style w:type="character" w:customStyle="1" w:styleId="Heading4Char">
    <w:name w:val="Heading 4 Char"/>
    <w:basedOn w:val="DefaultParagraphFont"/>
    <w:link w:val="Heading4"/>
    <w:rsid w:val="006C6C60"/>
    <w:rPr>
      <w:rFonts w:eastAsia="Times New Roman"/>
      <w:bCs/>
      <w:color w:val="FFFFFF" w:themeColor="background1"/>
      <w:sz w:val="6"/>
      <w:szCs w:val="28"/>
    </w:rPr>
  </w:style>
  <w:style w:type="character" w:customStyle="1" w:styleId="Heading5Char">
    <w:name w:val="Heading 5 Char"/>
    <w:basedOn w:val="DefaultParagraphFont"/>
    <w:link w:val="Heading5"/>
    <w:rsid w:val="00AE7D61"/>
    <w:rPr>
      <w:rFonts w:eastAsia="Times New Roman"/>
      <w:b/>
      <w:bCs/>
      <w:sz w:val="26"/>
      <w:szCs w:val="26"/>
    </w:rPr>
  </w:style>
  <w:style w:type="character" w:customStyle="1" w:styleId="Heading6Char">
    <w:name w:val="Heading 6 Char"/>
    <w:basedOn w:val="DefaultParagraphFont"/>
    <w:link w:val="Heading6"/>
    <w:rsid w:val="00797F58"/>
    <w:rPr>
      <w:rFonts w:eastAsia="Times New Roman"/>
      <w:b/>
      <w:bCs/>
      <w:sz w:val="24"/>
      <w:szCs w:val="24"/>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uiPriority w:val="9"/>
    <w:rsid w:val="005677A2"/>
    <w:rPr>
      <w:rFonts w:eastAsia="Times New Roman"/>
      <w:b/>
      <w:bCs/>
      <w:sz w:val="24"/>
      <w:szCs w:val="26"/>
    </w:rPr>
  </w:style>
  <w:style w:type="paragraph" w:styleId="EndnoteText">
    <w:name w:val="endnote text"/>
    <w:basedOn w:val="Normal"/>
    <w:link w:val="EndnoteTextChar"/>
    <w:semiHidden/>
    <w:rsid w:val="00231DCA"/>
    <w:rPr>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rPr>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ind w:left="240" w:hanging="240"/>
    </w:pPr>
    <w:rPr>
      <w:sz w:val="20"/>
    </w:rPr>
  </w:style>
  <w:style w:type="paragraph" w:styleId="Index2">
    <w:name w:val="index 2"/>
    <w:basedOn w:val="Normal"/>
    <w:next w:val="Normal"/>
    <w:autoRedefine/>
    <w:semiHidden/>
    <w:rsid w:val="00231DCA"/>
    <w:pPr>
      <w:ind w:left="480" w:hanging="240"/>
    </w:pPr>
    <w:rPr>
      <w:sz w:val="20"/>
    </w:rPr>
  </w:style>
  <w:style w:type="paragraph" w:styleId="Index3">
    <w:name w:val="index 3"/>
    <w:basedOn w:val="Normal"/>
    <w:next w:val="Normal"/>
    <w:autoRedefine/>
    <w:semiHidden/>
    <w:rsid w:val="00231DCA"/>
    <w:pPr>
      <w:ind w:left="720" w:hanging="240"/>
    </w:pPr>
    <w:rPr>
      <w:sz w:val="20"/>
    </w:rPr>
  </w:style>
  <w:style w:type="paragraph" w:styleId="Index4">
    <w:name w:val="index 4"/>
    <w:basedOn w:val="Normal"/>
    <w:next w:val="Normal"/>
    <w:autoRedefine/>
    <w:semiHidden/>
    <w:rsid w:val="00231DCA"/>
    <w:pPr>
      <w:ind w:left="960" w:hanging="240"/>
    </w:pPr>
    <w:rPr>
      <w:sz w:val="20"/>
    </w:rPr>
  </w:style>
  <w:style w:type="paragraph" w:styleId="Index5">
    <w:name w:val="index 5"/>
    <w:basedOn w:val="Normal"/>
    <w:next w:val="Normal"/>
    <w:autoRedefine/>
    <w:semiHidden/>
    <w:rsid w:val="00231DCA"/>
    <w:pPr>
      <w:ind w:left="1200" w:hanging="240"/>
    </w:pPr>
    <w:rPr>
      <w:sz w:val="20"/>
    </w:rPr>
  </w:style>
  <w:style w:type="paragraph" w:styleId="Index6">
    <w:name w:val="index 6"/>
    <w:basedOn w:val="Normal"/>
    <w:next w:val="Normal"/>
    <w:autoRedefine/>
    <w:semiHidden/>
    <w:rsid w:val="00231DCA"/>
    <w:pPr>
      <w:ind w:left="1440" w:hanging="240"/>
    </w:pPr>
    <w:rPr>
      <w:sz w:val="20"/>
    </w:rPr>
  </w:style>
  <w:style w:type="paragraph" w:styleId="Index7">
    <w:name w:val="index 7"/>
    <w:basedOn w:val="Normal"/>
    <w:next w:val="Normal"/>
    <w:autoRedefine/>
    <w:semiHidden/>
    <w:rsid w:val="00231DCA"/>
    <w:pPr>
      <w:ind w:left="1680" w:hanging="240"/>
    </w:pPr>
    <w:rPr>
      <w:sz w:val="20"/>
    </w:rPr>
  </w:style>
  <w:style w:type="paragraph" w:styleId="Index8">
    <w:name w:val="index 8"/>
    <w:basedOn w:val="Normal"/>
    <w:next w:val="Normal"/>
    <w:autoRedefine/>
    <w:semiHidden/>
    <w:rsid w:val="00231DCA"/>
    <w:pPr>
      <w:ind w:left="1920" w:hanging="240"/>
    </w:pPr>
    <w:rPr>
      <w:sz w:val="20"/>
    </w:rPr>
  </w:style>
  <w:style w:type="paragraph" w:styleId="Index9">
    <w:name w:val="index 9"/>
    <w:basedOn w:val="Normal"/>
    <w:next w:val="Normal"/>
    <w:autoRedefine/>
    <w:semiHidden/>
    <w:rsid w:val="00231DCA"/>
    <w:pPr>
      <w:ind w:left="2160" w:hanging="240"/>
    </w:pPr>
    <w:rPr>
      <w:sz w:val="20"/>
    </w:rPr>
  </w:style>
  <w:style w:type="paragraph" w:styleId="IndexHeading">
    <w:name w:val="index heading"/>
    <w:basedOn w:val="Normal"/>
    <w:next w:val="Index1"/>
    <w:semiHidden/>
    <w:rsid w:val="00231DCA"/>
    <w:rPr>
      <w:rFonts w:cs="Arial"/>
      <w:b/>
      <w:bCs/>
      <w:sz w:val="20"/>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en-US" w:eastAsia="en-US" w:bidi="ar-SA"/>
    </w:rPr>
  </w:style>
  <w:style w:type="paragraph" w:styleId="TableofAuthorities">
    <w:name w:val="table of authorities"/>
    <w:basedOn w:val="Normal"/>
    <w:next w:val="Normal"/>
    <w:semiHidden/>
    <w:rsid w:val="00231DCA"/>
    <w:pPr>
      <w:ind w:left="240" w:hanging="240"/>
    </w:pPr>
    <w:rPr>
      <w:sz w:val="20"/>
    </w:rPr>
  </w:style>
  <w:style w:type="paragraph" w:styleId="TableofFigures">
    <w:name w:val="table of figures"/>
    <w:basedOn w:val="Normal"/>
    <w:next w:val="Normal"/>
    <w:semiHidden/>
    <w:rsid w:val="00231DCA"/>
    <w:pPr>
      <w:ind w:left="480" w:hanging="480"/>
    </w:pPr>
    <w:rPr>
      <w:sz w:val="20"/>
    </w:rPr>
  </w:style>
  <w:style w:type="paragraph" w:styleId="TOAHeading">
    <w:name w:val="toa heading"/>
    <w:basedOn w:val="Normal"/>
    <w:next w:val="Normal"/>
    <w:semiHidden/>
    <w:rsid w:val="00231DCA"/>
    <w:pPr>
      <w:spacing w:before="120"/>
    </w:pPr>
    <w:rPr>
      <w:rFonts w:cs="Arial"/>
      <w:b/>
      <w:bCs/>
      <w:sz w:val="20"/>
    </w:rPr>
  </w:style>
  <w:style w:type="paragraph" w:styleId="TOC1">
    <w:name w:val="toc 1"/>
    <w:basedOn w:val="Normal"/>
    <w:next w:val="Normal"/>
    <w:autoRedefine/>
    <w:semiHidden/>
    <w:rsid w:val="00231DCA"/>
    <w:rPr>
      <w:sz w:val="20"/>
    </w:rPr>
  </w:style>
  <w:style w:type="paragraph" w:styleId="TOC2">
    <w:name w:val="toc 2"/>
    <w:basedOn w:val="Normal"/>
    <w:next w:val="Normal"/>
    <w:autoRedefine/>
    <w:semiHidden/>
    <w:rsid w:val="00231DCA"/>
    <w:pPr>
      <w:ind w:left="240"/>
    </w:pPr>
    <w:rPr>
      <w:sz w:val="20"/>
    </w:rPr>
  </w:style>
  <w:style w:type="paragraph" w:styleId="TOC3">
    <w:name w:val="toc 3"/>
    <w:basedOn w:val="Normal"/>
    <w:next w:val="Normal"/>
    <w:autoRedefine/>
    <w:semiHidden/>
    <w:rsid w:val="00231DCA"/>
    <w:pPr>
      <w:ind w:left="480"/>
    </w:pPr>
    <w:rPr>
      <w:sz w:val="20"/>
    </w:rPr>
  </w:style>
  <w:style w:type="paragraph" w:styleId="TOC4">
    <w:name w:val="toc 4"/>
    <w:basedOn w:val="Normal"/>
    <w:next w:val="Normal"/>
    <w:autoRedefine/>
    <w:semiHidden/>
    <w:rsid w:val="00231DCA"/>
    <w:pPr>
      <w:ind w:left="720"/>
    </w:pPr>
    <w:rPr>
      <w:sz w:val="20"/>
    </w:rPr>
  </w:style>
  <w:style w:type="paragraph" w:styleId="TOC5">
    <w:name w:val="toc 5"/>
    <w:basedOn w:val="Normal"/>
    <w:next w:val="Normal"/>
    <w:autoRedefine/>
    <w:semiHidden/>
    <w:rsid w:val="00231DCA"/>
    <w:pPr>
      <w:ind w:left="960"/>
    </w:pPr>
    <w:rPr>
      <w:sz w:val="20"/>
    </w:rPr>
  </w:style>
  <w:style w:type="paragraph" w:styleId="TOC6">
    <w:name w:val="toc 6"/>
    <w:basedOn w:val="Normal"/>
    <w:next w:val="Normal"/>
    <w:autoRedefine/>
    <w:semiHidden/>
    <w:rsid w:val="00231DCA"/>
    <w:pPr>
      <w:ind w:left="1200"/>
    </w:pPr>
    <w:rPr>
      <w:sz w:val="20"/>
    </w:rPr>
  </w:style>
  <w:style w:type="paragraph" w:styleId="TOC7">
    <w:name w:val="toc 7"/>
    <w:basedOn w:val="Normal"/>
    <w:next w:val="Normal"/>
    <w:autoRedefine/>
    <w:semiHidden/>
    <w:rsid w:val="00231DCA"/>
    <w:pPr>
      <w:ind w:left="1440"/>
    </w:pPr>
    <w:rPr>
      <w:sz w:val="20"/>
    </w:rPr>
  </w:style>
  <w:style w:type="paragraph" w:styleId="TOC8">
    <w:name w:val="toc 8"/>
    <w:basedOn w:val="Normal"/>
    <w:next w:val="Normal"/>
    <w:autoRedefine/>
    <w:semiHidden/>
    <w:rsid w:val="00231DCA"/>
    <w:pPr>
      <w:ind w:left="1680"/>
    </w:pPr>
    <w:rPr>
      <w:sz w:val="20"/>
    </w:rPr>
  </w:style>
  <w:style w:type="paragraph" w:styleId="TOC9">
    <w:name w:val="toc 9"/>
    <w:basedOn w:val="Normal"/>
    <w:next w:val="Normal"/>
    <w:autoRedefine/>
    <w:semiHidden/>
    <w:rsid w:val="00231DCA"/>
    <w:pPr>
      <w:ind w:left="1920"/>
    </w:pPr>
    <w:rPr>
      <w:sz w:val="20"/>
    </w:rPr>
  </w:style>
  <w:style w:type="paragraph" w:styleId="BodyText">
    <w:name w:val="Body Text"/>
    <w:basedOn w:val="Normal"/>
    <w:link w:val="BodyTextChar"/>
    <w:rsid w:val="006A449F"/>
    <w:pPr>
      <w:spacing w:before="120" w:after="120"/>
    </w:pPr>
    <w:rPr>
      <w:rFonts w:ascii="Arial" w:hAnsi="Arial"/>
      <w:sz w:val="20"/>
    </w:rPr>
  </w:style>
  <w:style w:type="character" w:customStyle="1" w:styleId="BodyTextChar">
    <w:name w:val="Body Text Char"/>
    <w:link w:val="BodyText"/>
    <w:rsid w:val="006A449F"/>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after="120"/>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paragraph" w:customStyle="1" w:styleId="CMDRed">
    <w:name w:val="CMD Red"/>
    <w:basedOn w:val="CMD"/>
    <w:link w:val="CMDRedChar"/>
    <w:qFormat/>
    <w:rsid w:val="00490807"/>
    <w:rPr>
      <w:color w:val="EE0000"/>
    </w:rPr>
  </w:style>
  <w:style w:type="character" w:customStyle="1" w:styleId="CMDRedChar">
    <w:name w:val="CMD Red Char"/>
    <w:basedOn w:val="CMDChar"/>
    <w:link w:val="CMDRed"/>
    <w:rsid w:val="00490807"/>
    <w:rPr>
      <w:rFonts w:ascii="Courier New" w:hAnsi="Courier New"/>
      <w:color w:val="EE0000"/>
      <w:szCs w:val="22"/>
    </w:rPr>
  </w:style>
  <w:style w:type="paragraph" w:customStyle="1" w:styleId="CMDOutputRed">
    <w:name w:val="CMD Output Red"/>
    <w:basedOn w:val="CMDOutput"/>
    <w:link w:val="CMDOutputRedChar"/>
    <w:qFormat/>
    <w:rsid w:val="00490807"/>
    <w:rPr>
      <w:color w:val="EE0000"/>
    </w:rPr>
  </w:style>
  <w:style w:type="character" w:customStyle="1" w:styleId="BodyTextL25Char">
    <w:name w:val="Body Text L25 Char"/>
    <w:basedOn w:val="DefaultParagraphFont"/>
    <w:link w:val="BodyTextL25"/>
    <w:rsid w:val="00BD1A75"/>
    <w:rPr>
      <w:rFonts w:eastAsia="Times New Roman"/>
      <w:szCs w:val="24"/>
    </w:rPr>
  </w:style>
  <w:style w:type="character" w:customStyle="1" w:styleId="CMDOutputChar">
    <w:name w:val="CMD Output Char"/>
    <w:basedOn w:val="BodyTextL25Char"/>
    <w:link w:val="CMDOutput"/>
    <w:rsid w:val="00490807"/>
    <w:rPr>
      <w:rFonts w:ascii="Courier New" w:eastAsia="Times New Roman" w:hAnsi="Courier New"/>
      <w:sz w:val="18"/>
      <w:szCs w:val="22"/>
    </w:rPr>
  </w:style>
  <w:style w:type="character" w:customStyle="1" w:styleId="CMDOutputRedChar">
    <w:name w:val="CMD Output Red Char"/>
    <w:basedOn w:val="CMDOutputChar"/>
    <w:link w:val="CMDOutputRed"/>
    <w:rsid w:val="00490807"/>
    <w:rPr>
      <w:rFonts w:ascii="Courier New" w:eastAsia="Times New Roman" w:hAnsi="Courier New"/>
      <w:color w:val="EE0000"/>
      <w:sz w:val="18"/>
      <w:szCs w:val="22"/>
    </w:rPr>
  </w:style>
  <w:style w:type="paragraph" w:styleId="ListParagraph">
    <w:name w:val="List Paragraph"/>
    <w:basedOn w:val="Normal"/>
    <w:uiPriority w:val="34"/>
    <w:qFormat/>
    <w:rsid w:val="007E4151"/>
    <w:pPr>
      <w:ind w:left="720"/>
      <w:contextualSpacing/>
    </w:pPr>
  </w:style>
  <w:style w:type="paragraph" w:customStyle="1" w:styleId="LabTitle">
    <w:name w:val="Lab Title"/>
    <w:basedOn w:val="Normal"/>
    <w:link w:val="LabTitleChar"/>
    <w:qFormat/>
    <w:rsid w:val="005677A2"/>
    <w:rPr>
      <w:rFonts w:ascii="Arial" w:hAnsi="Arial"/>
      <w:b/>
      <w:sz w:val="32"/>
    </w:rPr>
  </w:style>
  <w:style w:type="paragraph" w:customStyle="1" w:styleId="BodyText1">
    <w:name w:val="Body Text1"/>
    <w:basedOn w:val="Normal"/>
    <w:qFormat/>
    <w:rsid w:val="00DF259D"/>
    <w:rPr>
      <w:rFonts w:ascii="Arial" w:hAnsi="Arial"/>
      <w:sz w:val="20"/>
    </w:rPr>
  </w:style>
  <w:style w:type="paragraph" w:styleId="Revision">
    <w:name w:val="Revision"/>
    <w:hidden/>
    <w:uiPriority w:val="99"/>
    <w:semiHidden/>
    <w:rsid w:val="00A343F8"/>
    <w:rPr>
      <w:sz w:val="22"/>
      <w:szCs w:val="22"/>
    </w:rPr>
  </w:style>
  <w:style w:type="paragraph" w:customStyle="1" w:styleId="BodyFormat">
    <w:name w:val="Body Format"/>
    <w:basedOn w:val="Normal"/>
    <w:link w:val="BodyFormatChar"/>
    <w:rsid w:val="00A343F8"/>
    <w:pPr>
      <w:spacing w:before="120" w:after="120" w:line="260" w:lineRule="atLeast"/>
      <w:ind w:left="360"/>
    </w:pPr>
    <w:rPr>
      <w:sz w:val="20"/>
    </w:rPr>
  </w:style>
  <w:style w:type="character" w:customStyle="1" w:styleId="BodyFormatChar">
    <w:name w:val="Body Format Char"/>
    <w:link w:val="BodyFormat"/>
    <w:rsid w:val="00A343F8"/>
    <w:rPr>
      <w:rFonts w:eastAsia="Times New Roman"/>
      <w:szCs w:val="24"/>
    </w:rPr>
  </w:style>
  <w:style w:type="character" w:customStyle="1" w:styleId="LabTitleChar">
    <w:name w:val="Lab Title Char"/>
    <w:link w:val="LabTitle"/>
    <w:rsid w:val="005677A2"/>
    <w:rPr>
      <w:rFonts w:eastAsia="Times New Roman"/>
      <w:b/>
      <w:sz w:val="32"/>
      <w:szCs w:val="24"/>
    </w:rPr>
  </w:style>
  <w:style w:type="paragraph" w:customStyle="1" w:styleId="BulletBody">
    <w:name w:val="Bullet Body"/>
    <w:basedOn w:val="BodyFormat"/>
    <w:qFormat/>
    <w:rsid w:val="009E763F"/>
    <w:pPr>
      <w:numPr>
        <w:numId w:val="5"/>
      </w:numPr>
      <w:tabs>
        <w:tab w:val="clear" w:pos="1080"/>
      </w:tabs>
      <w:spacing w:before="60" w:after="60"/>
      <w:ind w:left="1440"/>
    </w:pPr>
    <w:rPr>
      <w:rFonts w:ascii="Arial" w:hAnsi="Arial"/>
    </w:rPr>
  </w:style>
  <w:style w:type="character" w:styleId="Strong">
    <w:name w:val="Strong"/>
    <w:basedOn w:val="DefaultParagraphFont"/>
    <w:uiPriority w:val="22"/>
    <w:qFormat/>
    <w:rsid w:val="00D3052D"/>
    <w:rPr>
      <w:b/>
      <w:bCs/>
    </w:rPr>
  </w:style>
  <w:style w:type="table" w:styleId="TableGridLight">
    <w:name w:val="Grid Table Light"/>
    <w:basedOn w:val="TableNormal"/>
    <w:uiPriority w:val="40"/>
    <w:rsid w:val="00D3052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AE_Documentation\CAE_Activities_Template\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8D83F19C21D42EE9E0B308F3798F43F"/>
        <w:category>
          <w:name w:val="General"/>
          <w:gallery w:val="placeholder"/>
        </w:category>
        <w:types>
          <w:type w:val="bbPlcHdr"/>
        </w:types>
        <w:behaviors>
          <w:behavior w:val="content"/>
        </w:behaviors>
        <w:guid w:val="{E57BEA6C-604C-4F14-86F5-DB43173D7126}"/>
      </w:docPartPr>
      <w:docPartBody>
        <w:p w:rsidR="004221B2" w:rsidRDefault="009C10B2">
          <w:pPr>
            <w:pStyle w:val="08D83F19C21D42EE9E0B308F3798F43F"/>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pple Color Emoji">
    <w:altName w:val="Calibri"/>
    <w:charset w:val="00"/>
    <w:family w:val="auto"/>
    <w:pitch w:val="variable"/>
    <w:sig w:usb0="00000003" w:usb1="18000000" w:usb2="14000000" w:usb3="00000000" w:csb0="00000001"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10B2"/>
    <w:rsid w:val="000A18A8"/>
    <w:rsid w:val="000A7AC5"/>
    <w:rsid w:val="001055D6"/>
    <w:rsid w:val="00125399"/>
    <w:rsid w:val="002C17FB"/>
    <w:rsid w:val="003B09CE"/>
    <w:rsid w:val="004221B2"/>
    <w:rsid w:val="004A42C9"/>
    <w:rsid w:val="005A6152"/>
    <w:rsid w:val="0062692D"/>
    <w:rsid w:val="006926EA"/>
    <w:rsid w:val="006E25B7"/>
    <w:rsid w:val="006F79F1"/>
    <w:rsid w:val="007C3D45"/>
    <w:rsid w:val="007E35E5"/>
    <w:rsid w:val="007F0933"/>
    <w:rsid w:val="008B7738"/>
    <w:rsid w:val="008D5B69"/>
    <w:rsid w:val="009912D8"/>
    <w:rsid w:val="009972F8"/>
    <w:rsid w:val="009A4548"/>
    <w:rsid w:val="009C10B2"/>
    <w:rsid w:val="00A74928"/>
    <w:rsid w:val="00AE1477"/>
    <w:rsid w:val="00B27426"/>
    <w:rsid w:val="00BA745A"/>
    <w:rsid w:val="00BF21EB"/>
    <w:rsid w:val="00C80EF4"/>
    <w:rsid w:val="00DF3A47"/>
    <w:rsid w:val="00E15E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08D83F19C21D42EE9E0B308F3798F43F">
    <w:name w:val="08D83F19C21D42EE9E0B308F3798F43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1F18ECBD8ED834DABF5ACC3DB9AA918" ma:contentTypeVersion="21" ma:contentTypeDescription="Create a new document." ma:contentTypeScope="" ma:versionID="7abb003736edb4b4552f65a457e9be15">
  <xsd:schema xmlns:xsd="http://www.w3.org/2001/XMLSchema" xmlns:xs="http://www.w3.org/2001/XMLSchema" xmlns:p="http://schemas.microsoft.com/office/2006/metadata/properties" xmlns:ns2="810553ce-449d-4340-bb0a-414d416a9b51" xmlns:ns3="20a0b39e-fcd0-423b-9f17-9d26d967be51" targetNamespace="http://schemas.microsoft.com/office/2006/metadata/properties" ma:root="true" ma:fieldsID="33c3492facb1bd0095dfa4335a247f42" ns2:_="" ns3:_="">
    <xsd:import namespace="810553ce-449d-4340-bb0a-414d416a9b51"/>
    <xsd:import namespace="20a0b39e-fcd0-423b-9f17-9d26d967be5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Comments" minOccurs="0"/>
                <xsd:element ref="ns2:lcf76f155ced4ddcb4097134ff3c332f" minOccurs="0"/>
                <xsd:element ref="ns3:TaxCatchAll" minOccurs="0"/>
                <xsd:element ref="ns2:MediaServiceLocation"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10553ce-449d-4340-bb0a-414d416a9b5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Comments" ma:index="20" nillable="true" ma:displayName="Comments" ma:internalName="Comments">
      <xsd:simpleType>
        <xsd:restriction base="dms:Note">
          <xsd:maxLength value="255"/>
        </xsd:restrictio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710261dd-85c0-4e16-8580-30375acfae1f" ma:termSetId="09814cd3-568e-fe90-9814-8d621ff8fb84" ma:anchorId="fba54fb3-c3e1-fe81-a776-ca4b69148c4d" ma:open="true" ma:isKeyword="false">
      <xsd:complexType>
        <xsd:sequence>
          <xsd:element ref="pc:Terms" minOccurs="0" maxOccurs="1"/>
        </xsd:sequence>
      </xsd:complexType>
    </xsd:element>
    <xsd:element name="MediaServiceLocation" ma:index="24" nillable="true" ma:displayName="Location" ma:description="" ma:indexed="true" ma:internalName="MediaServiceLocation" ma:readOnly="true">
      <xsd:simpleType>
        <xsd:restriction base="dms:Text"/>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0a0b39e-fcd0-423b-9f17-9d26d967be51"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d1fb9ddd-df90-44ec-9ce2-a3135905c5f1}" ma:internalName="TaxCatchAll" ma:showField="CatchAllData" ma:web="20a0b39e-fcd0-423b-9f17-9d26d967be5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Comments xmlns="810553ce-449d-4340-bb0a-414d416a9b51" xsi:nil="true"/>
    <lcf76f155ced4ddcb4097134ff3c332f xmlns="810553ce-449d-4340-bb0a-414d416a9b51">
      <Terms xmlns="http://schemas.microsoft.com/office/infopath/2007/PartnerControls"/>
    </lcf76f155ced4ddcb4097134ff3c332f>
    <TaxCatchAll xmlns="20a0b39e-fcd0-423b-9f17-9d26d967be51" xsi:nil="true"/>
  </documentManagement>
</p:properties>
</file>

<file path=customXml/item4.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65FE946-E943-488A-9EAD-D6642F2289B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10553ce-449d-4340-bb0a-414d416a9b51"/>
    <ds:schemaRef ds:uri="20a0b39e-fcd0-423b-9f17-9d26d967be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5571973-E15A-4109-B205-FCC1F5A66698}">
  <ds:schemaRefs>
    <ds:schemaRef ds:uri="http://schemas.microsoft.com/sharepoint/v3/contenttype/forms"/>
  </ds:schemaRefs>
</ds:datastoreItem>
</file>

<file path=customXml/itemProps3.xml><?xml version="1.0" encoding="utf-8"?>
<ds:datastoreItem xmlns:ds="http://schemas.openxmlformats.org/officeDocument/2006/customXml" ds:itemID="{9FAADFF1-F353-470F-BD6A-9837D6CBEB69}">
  <ds:schemaRefs>
    <ds:schemaRef ds:uri="http://schemas.microsoft.com/office/2006/metadata/properties"/>
    <ds:schemaRef ds:uri="http://schemas.microsoft.com/office/infopath/2007/PartnerControls"/>
    <ds:schemaRef ds:uri="810553ce-449d-4340-bb0a-414d416a9b51"/>
    <ds:schemaRef ds:uri="20a0b39e-fcd0-423b-9f17-9d26d967be51"/>
  </ds:schemaRefs>
</ds:datastoreItem>
</file>

<file path=customXml/itemProps4.xml><?xml version="1.0" encoding="utf-8"?>
<ds:datastoreItem xmlns:ds="http://schemas.openxmlformats.org/officeDocument/2006/customXml" ds:itemID="{378A7F8A-83BE-4DFE-A9E4-45707F2DB1E4}">
  <ds:schemaRefs>
    <ds:schemaRef ds:uri="http://schemas.openxmlformats.org/officeDocument/2006/bibliography"/>
  </ds:schemaRefs>
</ds:datastoreItem>
</file>

<file path=docMetadata/LabelInfo.xml><?xml version="1.0" encoding="utf-8"?>
<clbl:labelList xmlns:clbl="http://schemas.microsoft.com/office/2020/mipLabelMetadata">
  <clbl:label id="{a189e4fd-a2fa-47bf-9b21-17f706ee2968}" enabled="1" method="Privileged" siteId="{5ae1af62-9505-4097-a69a-c1553ef7840e}" removed="0"/>
</clbl:labelList>
</file>

<file path=docProps/app.xml><?xml version="1.0" encoding="utf-8"?>
<Properties xmlns="http://schemas.openxmlformats.org/officeDocument/2006/extended-properties" xmlns:vt="http://schemas.openxmlformats.org/officeDocument/2006/docPropsVTypes">
  <Template>Lab_Template - ILM_2019_Accessibility.dotx</Template>
  <TotalTime>259</TotalTime>
  <Pages>43</Pages>
  <Words>13372</Words>
  <Characters>76226</Characters>
  <Application>Microsoft Office Word</Application>
  <DocSecurity>0</DocSecurity>
  <Lines>635</Lines>
  <Paragraphs>178</Paragraphs>
  <ScaleCrop>false</ScaleCrop>
  <HeadingPairs>
    <vt:vector size="2" baseType="variant">
      <vt:variant>
        <vt:lpstr>Title</vt:lpstr>
      </vt:variant>
      <vt:variant>
        <vt:i4>1</vt:i4>
      </vt:variant>
    </vt:vector>
  </HeadingPairs>
  <TitlesOfParts>
    <vt:vector size="1" baseType="lpstr">
      <vt:lpstr>Lab - Configure OSPF Stub Areas and Summarization</vt:lpstr>
    </vt:vector>
  </TitlesOfParts>
  <Company>Cisco Systems, Inc.</Company>
  <LinksUpToDate>false</LinksUpToDate>
  <CharactersWithSpaces>89420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 Configure OSPF Stub Areas and Summarization</dc:title>
  <dc:subject/>
  <dc:creator>Allan Johnson -X (alljohns - UNICON INC at Cisco)</dc:creator>
  <cp:keywords/>
  <dc:description>2020</dc:description>
  <cp:lastModifiedBy>Dave Holzinger -X (dholzing - UNICON INC at Cisco)</cp:lastModifiedBy>
  <cp:revision>9</cp:revision>
  <cp:lastPrinted>2020-02-09T16:09:00Z</cp:lastPrinted>
  <dcterms:created xsi:type="dcterms:W3CDTF">2026-01-22T23:04:00Z</dcterms:created>
  <dcterms:modified xsi:type="dcterms:W3CDTF">2026-01-23T20:25:00Z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0x01010001F18ECBD8ED834DABF5ACC3DB9AA918</vt:lpwstr>
  </property>
  <property fmtid="{D5CDD505-2E9C-101B-9397-08002B2CF9AE}" pid="3" name="ClassificationContentMarkingFooterShapeIds">
    <vt:lpwstr>688af77d,76c100d6,5aa4d7fd</vt:lpwstr>
  </property>
  <property fmtid="{D5CDD505-2E9C-101B-9397-08002B2CF9AE}" pid="4" name="ClassificationContentMarkingFooterFontProps">
    <vt:lpwstr>#000000,1,Calibri</vt:lpwstr>
  </property>
  <property fmtid="{D5CDD505-2E9C-101B-9397-08002B2CF9AE}" pid="5" name="ClassificationContentMarkingFooterText">
    <vt:lpwstr>-</vt:lpwstr>
  </property>
  <property fmtid="{D5CDD505-2E9C-101B-9397-08002B2CF9AE}" pid="6" name="MediaServiceImageTags">
    <vt:lpwstr/>
  </property>
  <property fmtid="{D5CDD505-2E9C-101B-9397-08002B2CF9AE}" pid="7" name="MSIP_Label_a189e4fd-a2fa-47bf-9b21-17f706ee2968_Enabled">
    <vt:lpwstr>true</vt:lpwstr>
  </property>
  <property fmtid="{D5CDD505-2E9C-101B-9397-08002B2CF9AE}" pid="8" name="MSIP_Label_a189e4fd-a2fa-47bf-9b21-17f706ee2968_SetDate">
    <vt:lpwstr>2025-09-29T21:05:32Z</vt:lpwstr>
  </property>
  <property fmtid="{D5CDD505-2E9C-101B-9397-08002B2CF9AE}" pid="9" name="MSIP_Label_a189e4fd-a2fa-47bf-9b21-17f706ee2968_Method">
    <vt:lpwstr>Privileged</vt:lpwstr>
  </property>
  <property fmtid="{D5CDD505-2E9C-101B-9397-08002B2CF9AE}" pid="10" name="MSIP_Label_a189e4fd-a2fa-47bf-9b21-17f706ee2968_Name">
    <vt:lpwstr>Cisco Public Label</vt:lpwstr>
  </property>
  <property fmtid="{D5CDD505-2E9C-101B-9397-08002B2CF9AE}" pid="11" name="MSIP_Label_a189e4fd-a2fa-47bf-9b21-17f706ee2968_SiteId">
    <vt:lpwstr>5ae1af62-9505-4097-a69a-c1553ef7840e</vt:lpwstr>
  </property>
  <property fmtid="{D5CDD505-2E9C-101B-9397-08002B2CF9AE}" pid="12" name="MSIP_Label_a189e4fd-a2fa-47bf-9b21-17f706ee2968_ActionId">
    <vt:lpwstr>6c901f12-f1fa-408a-849b-ab84493b5198</vt:lpwstr>
  </property>
  <property fmtid="{D5CDD505-2E9C-101B-9397-08002B2CF9AE}" pid="13" name="MSIP_Label_a189e4fd-a2fa-47bf-9b21-17f706ee2968_ContentBits">
    <vt:lpwstr>2</vt:lpwstr>
  </property>
  <property fmtid="{D5CDD505-2E9C-101B-9397-08002B2CF9AE}" pid="14" name="MSIP_Label_a189e4fd-a2fa-47bf-9b21-17f706ee2968_Tag">
    <vt:lpwstr>10, 0, 1, 1</vt:lpwstr>
  </property>
</Properties>
</file>